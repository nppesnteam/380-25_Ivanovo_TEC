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2C5D7" w14:textId="55A068E7" w:rsidR="000A4925" w:rsidRDefault="00A03E07" w:rsidP="00B47AA5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>
        <w:t>ООО НПП «ЭСН»</w:t>
      </w:r>
      <w:r>
        <w:fldChar w:fldCharType="end"/>
      </w:r>
    </w:p>
    <w:p w14:paraId="2A3CB12F" w14:textId="77777777" w:rsidR="000A4925" w:rsidRPr="00C816E8" w:rsidRDefault="000A4925" w:rsidP="00B47AA5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0A4925" w:rsidRPr="00C816E8" w14:paraId="5BD09928" w14:textId="77777777" w:rsidTr="00B47AA5">
        <w:trPr>
          <w:trHeight w:val="360"/>
        </w:trPr>
        <w:tc>
          <w:tcPr>
            <w:tcW w:w="5554" w:type="dxa"/>
            <w:vMerge w:val="restart"/>
          </w:tcPr>
          <w:p w14:paraId="20C300EE" w14:textId="5A4F2FC4" w:rsidR="000A4925" w:rsidRPr="00C816E8" w:rsidRDefault="000A4925" w:rsidP="00B47AA5">
            <w:pPr>
              <w:pStyle w:val="34ffff9"/>
            </w:pPr>
          </w:p>
        </w:tc>
        <w:tc>
          <w:tcPr>
            <w:tcW w:w="4563" w:type="dxa"/>
          </w:tcPr>
          <w:p w14:paraId="74076C3F" w14:textId="0E4DD0C8" w:rsidR="000A4925" w:rsidRPr="00C816E8" w:rsidRDefault="000A4925" w:rsidP="00B47AA5">
            <w:pPr>
              <w:pStyle w:val="34ffff8"/>
            </w:pPr>
          </w:p>
        </w:tc>
      </w:tr>
      <w:tr w:rsidR="000A4925" w:rsidRPr="00C816E8" w14:paraId="676AA901" w14:textId="77777777" w:rsidTr="00B47AA5">
        <w:trPr>
          <w:trHeight w:val="630"/>
        </w:trPr>
        <w:tc>
          <w:tcPr>
            <w:tcW w:w="5554" w:type="dxa"/>
            <w:vMerge/>
          </w:tcPr>
          <w:p w14:paraId="6C907F80" w14:textId="77777777" w:rsidR="000A4925" w:rsidRPr="00C816E8" w:rsidRDefault="000A4925" w:rsidP="00B47AA5"/>
        </w:tc>
        <w:tc>
          <w:tcPr>
            <w:tcW w:w="4563" w:type="dxa"/>
          </w:tcPr>
          <w:p w14:paraId="7E7847E2" w14:textId="2AE86B5D" w:rsidR="000A4925" w:rsidRPr="00C816E8" w:rsidRDefault="000A4925" w:rsidP="00B47AA5">
            <w:pPr>
              <w:pStyle w:val="34ffff9"/>
            </w:pPr>
          </w:p>
        </w:tc>
      </w:tr>
      <w:tr w:rsidR="000A4925" w:rsidRPr="00C816E8" w14:paraId="020FF31D" w14:textId="77777777" w:rsidTr="00B47AA5">
        <w:trPr>
          <w:trHeight w:val="353"/>
        </w:trPr>
        <w:tc>
          <w:tcPr>
            <w:tcW w:w="5554" w:type="dxa"/>
            <w:vMerge/>
          </w:tcPr>
          <w:p w14:paraId="01E2679B" w14:textId="77777777" w:rsidR="000A4925" w:rsidRPr="00C816E8" w:rsidRDefault="000A4925" w:rsidP="00B47AA5"/>
        </w:tc>
        <w:tc>
          <w:tcPr>
            <w:tcW w:w="4563" w:type="dxa"/>
          </w:tcPr>
          <w:p w14:paraId="43E6A335" w14:textId="316B9D9C" w:rsidR="000A4925" w:rsidRPr="00C816E8" w:rsidRDefault="000A4925" w:rsidP="00B47AA5">
            <w:pPr>
              <w:pStyle w:val="34ffff9"/>
            </w:pPr>
          </w:p>
        </w:tc>
      </w:tr>
    </w:tbl>
    <w:p w14:paraId="38EE3E42" w14:textId="77777777" w:rsidR="000A4925" w:rsidRPr="00C816E8" w:rsidRDefault="000A4925" w:rsidP="00B47AA5">
      <w:pPr>
        <w:pStyle w:val="34f5"/>
      </w:pPr>
    </w:p>
    <w:p w14:paraId="26D72F97" w14:textId="77777777" w:rsidR="000A4925" w:rsidRDefault="000A4925" w:rsidP="00B47AA5">
      <w:pPr>
        <w:pStyle w:val="34f5"/>
      </w:pPr>
    </w:p>
    <w:p w14:paraId="28497485" w14:textId="77777777" w:rsidR="000A4925" w:rsidRDefault="000A4925" w:rsidP="00B47AA5">
      <w:pPr>
        <w:pStyle w:val="34f5"/>
      </w:pPr>
    </w:p>
    <w:p w14:paraId="2507E2CB" w14:textId="77777777" w:rsidR="000A4925" w:rsidRPr="00C816E8" w:rsidRDefault="000A4925" w:rsidP="00B47AA5">
      <w:pPr>
        <w:pStyle w:val="34f5"/>
      </w:pPr>
    </w:p>
    <w:p w14:paraId="3A943C5F" w14:textId="77777777" w:rsidR="000A4925" w:rsidRPr="00C816E8" w:rsidRDefault="000A4925" w:rsidP="00B47AA5">
      <w:pPr>
        <w:pStyle w:val="34f5"/>
      </w:pPr>
    </w:p>
    <w:p w14:paraId="63DCCBF2" w14:textId="4869B486" w:rsidR="000A4925" w:rsidRPr="00C816E8" w:rsidRDefault="001F00A0" w:rsidP="00B47AA5">
      <w:pPr>
        <w:pStyle w:val="34ffb"/>
      </w:pPr>
      <w:fldSimple w:instr=" DOCPROPERTY  полное_название_системы  \* MERGEFORMAT ">
        <w:r w:rsidR="00A03E07">
          <w:t>Строительство водогрейной котельной 400 Гкал/час на территории Ивановской ТЭЦ-2</w:t>
        </w:r>
      </w:fldSimple>
    </w:p>
    <w:p w14:paraId="2888EF0A" w14:textId="0D4A2797" w:rsidR="000A4925" w:rsidRPr="00C816E8" w:rsidRDefault="000A4925" w:rsidP="00B47AA5">
      <w:pPr>
        <w:pStyle w:val="34ffc"/>
      </w:pPr>
      <w:r w:rsidRPr="00C816E8">
        <w:t>(</w:t>
      </w:r>
      <w:fldSimple w:instr=" DOCPROPERTY  краткое_название_системы  \* MERGEFORMAT ">
        <w:r w:rsidR="00A03E07">
          <w:t>878.2023</w:t>
        </w:r>
      </w:fldSimple>
      <w:r w:rsidRPr="00C816E8">
        <w:t>)</w:t>
      </w:r>
    </w:p>
    <w:p w14:paraId="28470A3B" w14:textId="7ECC1621" w:rsidR="000A4925" w:rsidRPr="00C816E8" w:rsidRDefault="001F00A0" w:rsidP="00B47AA5">
      <w:pPr>
        <w:pStyle w:val="34ffd"/>
      </w:pPr>
      <w:fldSimple w:instr=" DOCPROPERTY  Title  \* MERGEFORMAT ">
        <w:r w:rsidR="00A03E07">
          <w:t>Таблица соединений и подключений</w:t>
        </w:r>
      </w:fldSimple>
    </w:p>
    <w:p w14:paraId="48604ABB" w14:textId="40424B10" w:rsidR="000A4925" w:rsidRDefault="000A4925" w:rsidP="00B47AA5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A03E07">
        <w:t>878.2023-АСУ ТП.С6</w:t>
      </w:r>
      <w:r w:rsidRPr="00C816E8">
        <w:fldChar w:fldCharType="end"/>
      </w:r>
    </w:p>
    <w:p w14:paraId="311FC4D9" w14:textId="77777777" w:rsidR="000A4925" w:rsidRDefault="000A4925" w:rsidP="00B47AA5">
      <w:pPr>
        <w:pStyle w:val="34f5"/>
      </w:pPr>
    </w:p>
    <w:p w14:paraId="2ACF754D" w14:textId="77777777" w:rsidR="000A4925" w:rsidRPr="006642C9" w:rsidRDefault="000A4925" w:rsidP="00B47AA5">
      <w:pPr>
        <w:pStyle w:val="34f5"/>
      </w:pPr>
    </w:p>
    <w:p w14:paraId="73D3D4D9" w14:textId="624DB57F" w:rsidR="004E327F" w:rsidRPr="006642C9" w:rsidRDefault="00A03E07" w:rsidP="00B47AA5">
      <w:pPr>
        <w:pStyle w:val="34f5"/>
      </w:pPr>
      <w:r>
        <w:t>Том 42</w:t>
      </w:r>
    </w:p>
    <w:p w14:paraId="20998CC8" w14:textId="77777777" w:rsidR="000A4925" w:rsidRDefault="000A4925" w:rsidP="00B47AA5">
      <w:pPr>
        <w:pStyle w:val="34f5"/>
      </w:pPr>
    </w:p>
    <w:p w14:paraId="3DBAA98D" w14:textId="77777777" w:rsidR="000A4925" w:rsidRDefault="000A4925" w:rsidP="00B47AA5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0A4925" w:rsidRPr="00C816E8" w14:paraId="63DA5707" w14:textId="77777777" w:rsidTr="00B47AA5">
        <w:trPr>
          <w:trHeight w:val="404"/>
        </w:trPr>
        <w:tc>
          <w:tcPr>
            <w:tcW w:w="4564" w:type="dxa"/>
            <w:vAlign w:val="center"/>
          </w:tcPr>
          <w:p w14:paraId="3D075858" w14:textId="53B945F8" w:rsidR="000A4925" w:rsidRPr="00C816E8" w:rsidRDefault="000A4925" w:rsidP="00B47AA5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5DD504CE" w14:textId="77777777" w:rsidR="000A4925" w:rsidRPr="00C816E8" w:rsidRDefault="000A4925" w:rsidP="00B47AA5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50262EB3" w14:textId="77777777" w:rsidR="000A4925" w:rsidRPr="00C816E8" w:rsidRDefault="000A4925" w:rsidP="00B47AA5">
            <w:pPr>
              <w:pStyle w:val="34ffff9"/>
            </w:pPr>
          </w:p>
        </w:tc>
      </w:tr>
      <w:tr w:rsidR="000A4925" w:rsidRPr="00C816E8" w14:paraId="06E16BA5" w14:textId="77777777" w:rsidTr="00B47AA5">
        <w:trPr>
          <w:trHeight w:val="868"/>
        </w:trPr>
        <w:tc>
          <w:tcPr>
            <w:tcW w:w="4564" w:type="dxa"/>
          </w:tcPr>
          <w:p w14:paraId="4A4984C1" w14:textId="684A0597" w:rsidR="000A4925" w:rsidRPr="00C816E8" w:rsidRDefault="000A4925" w:rsidP="00B47AA5">
            <w:pPr>
              <w:pStyle w:val="34ffff9"/>
            </w:pPr>
          </w:p>
        </w:tc>
        <w:tc>
          <w:tcPr>
            <w:tcW w:w="990" w:type="dxa"/>
          </w:tcPr>
          <w:p w14:paraId="0176B875" w14:textId="77777777" w:rsidR="000A4925" w:rsidRPr="00C816E8" w:rsidRDefault="000A4925" w:rsidP="00B47AA5">
            <w:pPr>
              <w:pStyle w:val="34ffff9"/>
            </w:pPr>
          </w:p>
        </w:tc>
        <w:tc>
          <w:tcPr>
            <w:tcW w:w="4563" w:type="dxa"/>
          </w:tcPr>
          <w:p w14:paraId="428F19E6" w14:textId="05BE1576" w:rsidR="000A4925" w:rsidRPr="00C816E8" w:rsidRDefault="000A4925" w:rsidP="00B47AA5">
            <w:pPr>
              <w:pStyle w:val="34ffff9"/>
            </w:pPr>
          </w:p>
        </w:tc>
      </w:tr>
      <w:tr w:rsidR="000A4925" w:rsidRPr="00C816E8" w14:paraId="164BAB1C" w14:textId="77777777" w:rsidTr="00B47AA5">
        <w:trPr>
          <w:trHeight w:val="404"/>
        </w:trPr>
        <w:tc>
          <w:tcPr>
            <w:tcW w:w="4564" w:type="dxa"/>
          </w:tcPr>
          <w:p w14:paraId="2CBA43BC" w14:textId="7F518DAF" w:rsidR="000A4925" w:rsidRPr="00C816E8" w:rsidRDefault="000A4925" w:rsidP="00B47AA5">
            <w:pPr>
              <w:pStyle w:val="34ffff9"/>
            </w:pPr>
          </w:p>
        </w:tc>
        <w:tc>
          <w:tcPr>
            <w:tcW w:w="990" w:type="dxa"/>
          </w:tcPr>
          <w:p w14:paraId="00C55B0B" w14:textId="77777777" w:rsidR="000A4925" w:rsidRPr="00C816E8" w:rsidRDefault="000A4925" w:rsidP="00B47AA5">
            <w:pPr>
              <w:pStyle w:val="34ffff9"/>
            </w:pPr>
          </w:p>
        </w:tc>
        <w:tc>
          <w:tcPr>
            <w:tcW w:w="4563" w:type="dxa"/>
          </w:tcPr>
          <w:p w14:paraId="42F6EF6B" w14:textId="7AC554C2" w:rsidR="000A4925" w:rsidRPr="00C816E8" w:rsidRDefault="000A4925" w:rsidP="00B47AA5">
            <w:pPr>
              <w:pStyle w:val="34ffff9"/>
            </w:pPr>
          </w:p>
        </w:tc>
      </w:tr>
      <w:tr w:rsidR="000A4925" w:rsidRPr="00C816E8" w14:paraId="00758F58" w14:textId="77777777" w:rsidTr="00B47AA5">
        <w:trPr>
          <w:trHeight w:val="404"/>
        </w:trPr>
        <w:tc>
          <w:tcPr>
            <w:tcW w:w="4564" w:type="dxa"/>
            <w:vAlign w:val="center"/>
          </w:tcPr>
          <w:p w14:paraId="6FF01B0C" w14:textId="77777777" w:rsidR="000A4925" w:rsidRPr="00C816E8" w:rsidRDefault="000A4925" w:rsidP="00B47AA5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694A9F4E" w14:textId="77777777" w:rsidR="000A4925" w:rsidRPr="00C816E8" w:rsidRDefault="000A4925" w:rsidP="00B47AA5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6ECE6E97" w14:textId="77777777" w:rsidR="000A4925" w:rsidRPr="00C816E8" w:rsidRDefault="000A4925" w:rsidP="00B47AA5">
            <w:pPr>
              <w:pStyle w:val="34ffff8"/>
            </w:pPr>
          </w:p>
        </w:tc>
      </w:tr>
      <w:tr w:rsidR="000A4925" w:rsidRPr="00C816E8" w14:paraId="787CD026" w14:textId="77777777" w:rsidTr="00B47AA5">
        <w:trPr>
          <w:trHeight w:val="864"/>
        </w:trPr>
        <w:tc>
          <w:tcPr>
            <w:tcW w:w="4564" w:type="dxa"/>
          </w:tcPr>
          <w:p w14:paraId="3908D971" w14:textId="29F58E8F" w:rsidR="000A4925" w:rsidRPr="00C816E8" w:rsidRDefault="000A4925" w:rsidP="00B47AA5">
            <w:pPr>
              <w:pStyle w:val="34ffff9"/>
            </w:pPr>
          </w:p>
        </w:tc>
        <w:tc>
          <w:tcPr>
            <w:tcW w:w="990" w:type="dxa"/>
          </w:tcPr>
          <w:p w14:paraId="238A9FEB" w14:textId="77777777" w:rsidR="000A4925" w:rsidRPr="00C816E8" w:rsidRDefault="000A4925" w:rsidP="00B47AA5">
            <w:pPr>
              <w:pStyle w:val="34ffff9"/>
            </w:pPr>
          </w:p>
        </w:tc>
        <w:tc>
          <w:tcPr>
            <w:tcW w:w="4563" w:type="dxa"/>
          </w:tcPr>
          <w:p w14:paraId="1825AD7A" w14:textId="76B57279" w:rsidR="000A4925" w:rsidRPr="00C816E8" w:rsidRDefault="000A4925" w:rsidP="00B47AA5">
            <w:pPr>
              <w:pStyle w:val="34ffff9"/>
            </w:pPr>
          </w:p>
        </w:tc>
      </w:tr>
      <w:tr w:rsidR="000A4925" w:rsidRPr="00C816E8" w14:paraId="2BDF0698" w14:textId="77777777" w:rsidTr="00B47AA5">
        <w:trPr>
          <w:trHeight w:val="643"/>
        </w:trPr>
        <w:tc>
          <w:tcPr>
            <w:tcW w:w="4564" w:type="dxa"/>
          </w:tcPr>
          <w:p w14:paraId="241897D4" w14:textId="3880FA70" w:rsidR="000A4925" w:rsidRPr="00C816E8" w:rsidRDefault="000A4925" w:rsidP="00B47AA5">
            <w:pPr>
              <w:pStyle w:val="34ffff9"/>
            </w:pPr>
          </w:p>
        </w:tc>
        <w:tc>
          <w:tcPr>
            <w:tcW w:w="990" w:type="dxa"/>
          </w:tcPr>
          <w:p w14:paraId="5E855703" w14:textId="77777777" w:rsidR="000A4925" w:rsidRPr="00C816E8" w:rsidRDefault="000A4925" w:rsidP="00B47AA5">
            <w:pPr>
              <w:pStyle w:val="34ffff9"/>
            </w:pPr>
          </w:p>
        </w:tc>
        <w:tc>
          <w:tcPr>
            <w:tcW w:w="4563" w:type="dxa"/>
          </w:tcPr>
          <w:p w14:paraId="7B1691A9" w14:textId="4C6ACE81" w:rsidR="000A4925" w:rsidRPr="00C816E8" w:rsidRDefault="000A4925" w:rsidP="00B47AA5">
            <w:pPr>
              <w:pStyle w:val="34ffff9"/>
            </w:pPr>
          </w:p>
        </w:tc>
      </w:tr>
    </w:tbl>
    <w:p w14:paraId="260CB4FC" w14:textId="77777777" w:rsidR="000A4925" w:rsidRPr="0012468A" w:rsidRDefault="000A4925" w:rsidP="00B47AA5">
      <w:pPr>
        <w:pStyle w:val="34f5"/>
      </w:pPr>
    </w:p>
    <w:p w14:paraId="5087F120" w14:textId="77777777" w:rsidR="00E3465E" w:rsidRPr="00E3465E" w:rsidRDefault="00E3465E" w:rsidP="00264594">
      <w:pPr>
        <w:pStyle w:val="34f5"/>
      </w:pPr>
    </w:p>
    <w:p w14:paraId="0A3A40B4" w14:textId="77777777" w:rsidR="0069117E" w:rsidRDefault="0069117E" w:rsidP="003F38DF">
      <w:pPr>
        <w:pStyle w:val="34b"/>
        <w:sectPr w:rsidR="0069117E" w:rsidSect="00BA4372">
          <w:headerReference w:type="default" r:id="rId8"/>
          <w:foot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77D0F854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574AEE9D" w14:textId="71E23162" w:rsidR="0012468A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9065967" w:history="1">
        <w:r w:rsidR="0012468A" w:rsidRPr="006B7AC5">
          <w:rPr>
            <w:rStyle w:val="af8"/>
          </w:rPr>
          <w:t>1 Таблица соединений и подключений</w:t>
        </w:r>
        <w:r w:rsidR="0012468A">
          <w:rPr>
            <w:webHidden/>
          </w:rPr>
          <w:tab/>
        </w:r>
        <w:r w:rsidR="0012468A">
          <w:rPr>
            <w:webHidden/>
          </w:rPr>
          <w:fldChar w:fldCharType="begin"/>
        </w:r>
        <w:r w:rsidR="0012468A">
          <w:rPr>
            <w:webHidden/>
          </w:rPr>
          <w:instrText xml:space="preserve"> PAGEREF _Toc209065967 \h </w:instrText>
        </w:r>
        <w:r w:rsidR="0012468A">
          <w:rPr>
            <w:webHidden/>
          </w:rPr>
        </w:r>
        <w:r w:rsidR="0012468A">
          <w:rPr>
            <w:webHidden/>
          </w:rPr>
          <w:fldChar w:fldCharType="separate"/>
        </w:r>
        <w:r w:rsidR="0012468A">
          <w:rPr>
            <w:webHidden/>
          </w:rPr>
          <w:t>3</w:t>
        </w:r>
        <w:r w:rsidR="0012468A">
          <w:rPr>
            <w:webHidden/>
          </w:rPr>
          <w:fldChar w:fldCharType="end"/>
        </w:r>
      </w:hyperlink>
    </w:p>
    <w:p w14:paraId="405A234A" w14:textId="57E3C009" w:rsidR="00F64EB3" w:rsidRDefault="00380491" w:rsidP="00E10079">
      <w:pPr>
        <w:pStyle w:val="34b"/>
      </w:pPr>
      <w:r>
        <w:fldChar w:fldCharType="end"/>
      </w:r>
    </w:p>
    <w:p w14:paraId="5D08936B" w14:textId="77777777" w:rsidR="00E3465E" w:rsidRDefault="00E3465E" w:rsidP="0028244C">
      <w:pPr>
        <w:pStyle w:val="34fffa"/>
        <w:rPr>
          <w:lang w:val="en-US"/>
        </w:rPr>
      </w:pPr>
    </w:p>
    <w:p w14:paraId="2D0C4FEE" w14:textId="77777777" w:rsidR="003B31D6" w:rsidRDefault="003B31D6" w:rsidP="0028244C">
      <w:pPr>
        <w:pStyle w:val="34fffa"/>
        <w:rPr>
          <w:lang w:val="en-US"/>
        </w:rPr>
        <w:sectPr w:rsidR="003B31D6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4C63320E" w14:textId="1442D0D4" w:rsidR="00D47C08" w:rsidRDefault="0090156C" w:rsidP="0090156C">
      <w:pPr>
        <w:pStyle w:val="1"/>
      </w:pPr>
      <w:bookmarkStart w:id="0" w:name="_Toc209065967"/>
      <w:r w:rsidRPr="0090156C">
        <w:rPr>
          <w:lang w:val="ru-RU"/>
        </w:rPr>
        <w:lastRenderedPageBreak/>
        <w:t xml:space="preserve">Таблица </w:t>
      </w:r>
      <w:bookmarkEnd w:id="0"/>
      <w:r w:rsidR="00D75439">
        <w:rPr>
          <w:lang w:val="ru-RU"/>
        </w:rPr>
        <w:t>сигналов</w:t>
      </w:r>
    </w:p>
    <w:tbl>
      <w:tblPr>
        <w:tblW w:w="10490" w:type="dxa"/>
        <w:tblInd w:w="-294" w:type="dxa"/>
        <w:tblLayout w:type="fixed"/>
        <w:tblLook w:val="04A0" w:firstRow="1" w:lastRow="0" w:firstColumn="1" w:lastColumn="0" w:noHBand="0" w:noVBand="1"/>
      </w:tblPr>
      <w:tblGrid>
        <w:gridCol w:w="1801"/>
        <w:gridCol w:w="2272"/>
        <w:gridCol w:w="1716"/>
        <w:gridCol w:w="1286"/>
        <w:gridCol w:w="1714"/>
        <w:gridCol w:w="993"/>
        <w:gridCol w:w="708"/>
      </w:tblGrid>
      <w:tr w:rsidR="00342397" w:rsidRPr="00EC4A93" w14:paraId="4B2AB76C" w14:textId="77777777" w:rsidTr="00342397">
        <w:trPr>
          <w:trHeight w:val="300"/>
          <w:tblHeader/>
        </w:trPr>
        <w:tc>
          <w:tcPr>
            <w:tcW w:w="18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18EA1A" w14:textId="0C52427F" w:rsidR="0086505E" w:rsidRPr="0086505E" w:rsidRDefault="0086505E" w:rsidP="0086505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  <w:lang w:val="en-US"/>
              </w:rPr>
              <w:t xml:space="preserve">KKS </w:t>
            </w:r>
            <w:r>
              <w:rPr>
                <w:b/>
                <w:color w:val="000000"/>
                <w:sz w:val="22"/>
                <w:szCs w:val="22"/>
              </w:rPr>
              <w:t>сигнала</w:t>
            </w:r>
          </w:p>
        </w:tc>
        <w:tc>
          <w:tcPr>
            <w:tcW w:w="22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AEDCD9" w14:textId="4E5F398B" w:rsidR="0086505E" w:rsidRDefault="0086505E" w:rsidP="0086505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Оборудование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3D5291" w14:textId="4F9A2CA0" w:rsidR="0086505E" w:rsidRPr="00EC4A93" w:rsidRDefault="0086505E" w:rsidP="0086505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Терминальная панель</w:t>
            </w:r>
            <w:r>
              <w:rPr>
                <w:b/>
                <w:color w:val="000000"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color w:val="000000"/>
                <w:sz w:val="22"/>
                <w:szCs w:val="22"/>
              </w:rPr>
              <w:t>модуль</w:t>
            </w:r>
          </w:p>
        </w:tc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DF1232" w14:textId="2BE4E5A2" w:rsidR="0086505E" w:rsidRPr="00EC4A93" w:rsidRDefault="0086505E" w:rsidP="0086505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Тип терминальной панели</w:t>
            </w:r>
            <w:r>
              <w:rPr>
                <w:b/>
                <w:color w:val="000000"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color w:val="000000"/>
                <w:sz w:val="22"/>
                <w:szCs w:val="22"/>
              </w:rPr>
              <w:t>модуля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A89AEC" w14:textId="0225059A" w:rsidR="0086505E" w:rsidRPr="00EC4A93" w:rsidRDefault="0086505E" w:rsidP="0086505E">
            <w:pPr>
              <w:jc w:val="center"/>
              <w:rPr>
                <w:b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</w:rPr>
              <w:t>Сигнал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14861A" w14:textId="3716CEE7" w:rsidR="0086505E" w:rsidRDefault="0086505E" w:rsidP="0086505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Тип сигнала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D9B897" w14:textId="0D5B994B" w:rsidR="0086505E" w:rsidRPr="00EC4A93" w:rsidRDefault="0086505E" w:rsidP="0086505E">
            <w:pPr>
              <w:jc w:val="center"/>
              <w:rPr>
                <w:b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</w:rPr>
              <w:t>Канал</w:t>
            </w:r>
          </w:p>
        </w:tc>
      </w:tr>
      <w:tr w:rsidR="00342397" w:rsidRPr="00EC4A93" w14:paraId="4F7CEB44" w14:textId="77777777" w:rsidTr="00342397">
        <w:trPr>
          <w:trHeight w:val="285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AF06417" w14:textId="77777777" w:rsidR="0086505E" w:rsidRDefault="0086505E" w:rsidP="0086505E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A375601" w14:textId="77777777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33CBC5F" w14:textId="175B7229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C133F48" w14:textId="77777777" w:rsidR="0086505E" w:rsidRDefault="0086505E" w:rsidP="0086505E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96FA4E4" w14:textId="77777777" w:rsidR="0086505E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0B15A2DC" w14:textId="77777777" w:rsidR="0086505E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58159834" w14:textId="77777777" w:rsidR="0086505E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60AA81E7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3D5A88" w14:textId="0C7BB69D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 w:rsidRPr="00030BE5">
              <w:rPr>
                <w:color w:val="000000"/>
                <w:sz w:val="22"/>
                <w:szCs w:val="22"/>
              </w:rPr>
              <w:t>F1NDG10CG801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92BD2" w14:textId="362F66A2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Затвор дисковый РК.КА1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1E820" w14:textId="27EB264D" w:rsidR="0086505E" w:rsidRPr="00D75439" w:rsidRDefault="0086505E" w:rsidP="0086505E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F0CJU01A31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55FCD" w14:textId="169B20D2" w:rsidR="0086505E" w:rsidRPr="00D75439" w:rsidRDefault="0086505E" w:rsidP="0086505E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DCD65" w14:textId="1DEABA45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Положение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123196" w14:textId="135DBED4" w:rsidR="0086505E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C6F9D4" w14:textId="44693B3B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342397" w:rsidRPr="00EC4A93" w14:paraId="507C3BB6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37FA9F" w14:textId="5EB73D94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F2NDG10CG801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2221EF" w14:textId="53812639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Затвор дисковый РК.КА2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662AD" w14:textId="5D82D494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F0CJU01A31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47A8A" w14:textId="599290E6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DD075" w14:textId="4FFC106A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Положение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2E78E" w14:textId="574A7A3F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59FE44" w14:textId="6DA92D04" w:rsidR="0086505E" w:rsidRPr="00030BE5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2</w:t>
            </w:r>
          </w:p>
        </w:tc>
      </w:tr>
      <w:tr w:rsidR="00342397" w:rsidRPr="00EC4A93" w14:paraId="50A02832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246B68" w14:textId="525C812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F3NDG10CG801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A43C97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Затвор дисковый РК.КА3</w:t>
            </w:r>
          </w:p>
          <w:p w14:paraId="5B2FD45C" w14:textId="63B52533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F3NDG10AA801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94DF2" w14:textId="5B7CBB71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F0CJU01A31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01C9A" w14:textId="7D787D0A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F1B3" w14:textId="140E9DCF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Положение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162AE1" w14:textId="5F409874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77E52F" w14:textId="0E30F5F5" w:rsidR="0086505E" w:rsidRPr="00030BE5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</w:tr>
      <w:tr w:rsidR="00342397" w:rsidRPr="00EC4A93" w14:paraId="621B0342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6670EC" w14:textId="6DC5BE84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F4NDG10CG801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07158" w14:textId="37610625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Затвор дисковый РК.КА4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6EAA6" w14:textId="54F2C65B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F0CJU01A31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49EC5" w14:textId="4FD53B02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BDBCF" w14:textId="0FC8C5E0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Положение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9C71C9" w14:textId="4C25849D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600D6" w14:textId="07586317" w:rsidR="0086505E" w:rsidRPr="00030BE5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:rsidR="00342397" w:rsidRPr="00EC4A93" w14:paraId="08EEB393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A3B51" w14:textId="3F345452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F5NDG10CG801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85DC0E" w14:textId="20359382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Затвор дисковый РК.КА5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23D97" w14:textId="0BF9001C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F0CJU01A31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16EF1" w14:textId="02E0C958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A1062" w14:textId="245BD44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Положение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361AF" w14:textId="565D5925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74780" w14:textId="64DE2DD7" w:rsidR="0086505E" w:rsidRPr="00030BE5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5</w:t>
            </w:r>
          </w:p>
        </w:tc>
      </w:tr>
      <w:tr w:rsidR="00342397" w:rsidRPr="00EC4A93" w14:paraId="36F17BDC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A9558A" w14:textId="1931641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F6NDG10CG801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DFB451" w14:textId="4268A271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Затвор дисковый РК.КА6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37E53" w14:textId="2C57FF09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F0CJU01A31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22545" w14:textId="772325B8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CB037" w14:textId="71EB8095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Положение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B11A40" w14:textId="5631BFAD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8F526" w14:textId="3A916BB2" w:rsidR="0086505E" w:rsidRPr="00030BE5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6</w:t>
            </w:r>
          </w:p>
        </w:tc>
      </w:tr>
      <w:tr w:rsidR="00342397" w:rsidRPr="00EC4A93" w14:paraId="59B35D7B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D023EA" w14:textId="31FDFCB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F7NDG10CG801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7DC82B" w14:textId="432C9614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Затвор дисковый РК.КА7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EB567" w14:textId="0F155C2C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F0CJU01A31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211C0" w14:textId="13001EB5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FCAB7" w14:textId="72B0B755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Положение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40B1C3" w14:textId="4D932484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F0532A" w14:textId="77DD564A" w:rsidR="0086505E" w:rsidRPr="00030BE5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7</w:t>
            </w:r>
          </w:p>
        </w:tc>
      </w:tr>
      <w:tr w:rsidR="00342397" w:rsidRPr="00EC4A93" w14:paraId="693A100E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56439802" w14:textId="3659B638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F8NDG10CG801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505BF424" w14:textId="20864C9E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Затвор дисковый РК.КА8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A2B5905" w14:textId="1174FEB4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F0CJU01A31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C02FBEA" w14:textId="4439C852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9873DD0" w14:textId="0076249B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Положение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45B2D80" w14:textId="20ECBF89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18ED78A5" w14:textId="014451CB" w:rsidR="0086505E" w:rsidRPr="00030BE5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8</w:t>
            </w:r>
          </w:p>
        </w:tc>
      </w:tr>
      <w:tr w:rsidR="00342397" w:rsidRPr="00EC4A93" w14:paraId="218198CF" w14:textId="77777777" w:rsidTr="00342397">
        <w:trPr>
          <w:trHeight w:val="285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46895D" w14:textId="47DC2AA1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F0GAF03CG801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A32B52" w14:textId="5B360A96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Регулирующий клапан РТ-1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06B90" w14:textId="72B1DE1E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B1E51" w14:textId="233931BC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713AB" w14:textId="4F66F100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Положение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44A65E7" w14:textId="357CAD9B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344680" w14:textId="3502846E" w:rsidR="0086505E" w:rsidRPr="00030BE5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307B8424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47F7E3" w14:textId="4246AB65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F0GHJ20CG802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90F4F4" w14:textId="4340F761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Регулятор температуры РТ-59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DA093" w14:textId="0AC1BD89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5EA77" w14:textId="7F4AFEE2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0A083" w14:textId="3B386AAA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Положение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A8DCB" w14:textId="0B1CEE0D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E742D" w14:textId="3C9F45D5" w:rsidR="0086505E" w:rsidRPr="00030BE5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2</w:t>
            </w:r>
          </w:p>
        </w:tc>
      </w:tr>
      <w:tr w:rsidR="00342397" w:rsidRPr="00EC4A93" w14:paraId="5FE52DD6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FD5858" w14:textId="649D570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F0NDG20CG801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7182F6" w14:textId="2E5F2ABE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Регулятор температуры РТ-об1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310DF" w14:textId="651219B8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AF9E1" w14:textId="42BC8799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0EF6D" w14:textId="7E60BCA4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Положение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1DF566" w14:textId="6FE51AEC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C2ADC" w14:textId="4546C180" w:rsidR="0086505E" w:rsidRPr="00030BE5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</w:tr>
      <w:tr w:rsidR="00342397" w:rsidRPr="00EC4A93" w14:paraId="7BB84E83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7FD9CD" w14:textId="134F4469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F0NDG20CG802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EF9A6C" w14:textId="13F78116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Регулятор температуры РТ-об2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36704" w14:textId="57B9C60C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3BA41" w14:textId="16264199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D1320" w14:textId="6031EB51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Положение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C37F59" w14:textId="4346C466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F9798A" w14:textId="467A27D0" w:rsidR="0086505E" w:rsidRPr="00030BE5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:rsidR="00342397" w:rsidRPr="00EC4A93" w14:paraId="75416AD3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36310D51" w14:textId="1A491213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F0GHJ10CG801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3AD5D24" w14:textId="191FD61A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Регулятор расхода РД-2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2D8B67E" w14:textId="5F03E677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EDDBFFD" w14:textId="6362464F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C1B19F0" w14:textId="761D797C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Положение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76BEDB89" w14:textId="0CE94FDB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12F8FE53" w14:textId="57562802" w:rsidR="0086505E" w:rsidRPr="00030BE5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5</w:t>
            </w:r>
          </w:p>
        </w:tc>
      </w:tr>
      <w:tr w:rsidR="00342397" w:rsidRPr="00EC4A93" w14:paraId="113EE7C1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B1F7B0" w14:textId="445A3B11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F0GAA01CT001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16D337" w14:textId="75656441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исходной воды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7D6BC" w14:textId="1CDAF5DD" w:rsidR="0086505E" w:rsidRPr="0086505E" w:rsidRDefault="0086505E" w:rsidP="0086505E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  <w:lang w:val="en-US"/>
              </w:rPr>
              <w:t>3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59BD4" w14:textId="5BD17A17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E7C9F7" w14:textId="4D690B13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03BDA2E" w14:textId="41BDD09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032DDB33" w14:textId="65BD264F" w:rsidR="0086505E" w:rsidRPr="0086505E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16E29B45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71872E" w14:textId="5498C7D4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F0GAA01CP001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7D7A52" w14:textId="4DC41663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исходной воды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BBCF7" w14:textId="61B193BC" w:rsidR="0086505E" w:rsidRPr="0086505E" w:rsidRDefault="0086505E" w:rsidP="0086505E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  <w:lang w:val="en-US"/>
              </w:rPr>
              <w:t>3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D0D9F" w14:textId="0E45A70A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B067F4" w14:textId="51DABC88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0BFAE" w14:textId="29F800CE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626FE" w14:textId="24739B51" w:rsidR="0086505E" w:rsidRPr="0086505E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2</w:t>
            </w:r>
          </w:p>
        </w:tc>
      </w:tr>
      <w:tr w:rsidR="00342397" w:rsidRPr="00EC4A93" w14:paraId="7F586E7F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8244BD" w14:textId="0436E2E4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F0GAA01CP002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67E143" w14:textId="769BA8B5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исходной воды до сетчатого фильтра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3DE1B" w14:textId="0CCA92A1" w:rsidR="0086505E" w:rsidRPr="0086505E" w:rsidRDefault="0086505E" w:rsidP="0086505E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  <w:lang w:val="en-US"/>
              </w:rPr>
              <w:t>3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C644F" w14:textId="2125F20B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6114E0" w14:textId="4F7F8512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6A979D" w14:textId="2A43B169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472B65" w14:textId="021A2B27" w:rsidR="0086505E" w:rsidRPr="0086505E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</w:tr>
      <w:tr w:rsidR="00342397" w:rsidRPr="00EC4A93" w14:paraId="02788ACA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0C63915F" w14:textId="48AAF442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F0GAA01CP003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1AA46200" w14:textId="4CA4124D" w:rsidR="0086505E" w:rsidRPr="00D75439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исходной воды после сетчатого фильтра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2CCB3C4" w14:textId="763998B6" w:rsidR="0086505E" w:rsidRPr="0086505E" w:rsidRDefault="0086505E" w:rsidP="0086505E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  <w:lang w:val="en-US"/>
              </w:rPr>
              <w:t>3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2194044" w14:textId="47C34771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7DC35747" w14:textId="6A20F14F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9F8322F" w14:textId="01F9C311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1AA046C" w14:textId="40F6178A" w:rsidR="0086505E" w:rsidRPr="0086505E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:rsidR="00342397" w:rsidRPr="00EC4A93" w14:paraId="2B01D687" w14:textId="77777777" w:rsidTr="00342397">
        <w:trPr>
          <w:trHeight w:val="285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879C9" w14:textId="4AEF4C68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F0GAF01CP001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76CA75" w14:textId="5953051A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сырой воды на </w:t>
            </w:r>
            <w:proofErr w:type="spellStart"/>
            <w:r>
              <w:rPr>
                <w:color w:val="000000"/>
                <w:sz w:val="22"/>
                <w:szCs w:val="22"/>
              </w:rPr>
              <w:t>всасе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НСВ-1 (К5.1)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F114" w14:textId="6F07038D" w:rsidR="0086505E" w:rsidRPr="0086505E" w:rsidRDefault="0086505E" w:rsidP="0086505E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  <w:lang w:val="en-US"/>
              </w:rPr>
              <w:t>4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17D08" w14:textId="7B1AAF8C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683E7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E6F399D" w14:textId="4AA852BD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2303F" w14:textId="3FB1240B" w:rsidR="0086505E" w:rsidRPr="0086505E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7CE37F47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2B018" w14:textId="60F78FAF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F0GAF01CP002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80BC5D" w14:textId="1450133B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сырой воды на напоре НСВ-1 (К5.1)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403E" w14:textId="703905CB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  <w:lang w:val="en-US"/>
              </w:rPr>
              <w:t xml:space="preserve">4,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F605B" w14:textId="56A01D54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04C57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D71D0" w14:textId="367AEC76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B3E19F" w14:textId="09C0860D" w:rsidR="0086505E" w:rsidRPr="0086505E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2</w:t>
            </w:r>
          </w:p>
        </w:tc>
      </w:tr>
      <w:tr w:rsidR="00342397" w:rsidRPr="00EC4A93" w14:paraId="4ADDFFEF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71BC3" w14:textId="5EFE6C10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F0GAF02CP001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E286D9" w14:textId="61849367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сырой воды на </w:t>
            </w:r>
            <w:proofErr w:type="spellStart"/>
            <w:r>
              <w:rPr>
                <w:color w:val="000000"/>
                <w:sz w:val="22"/>
                <w:szCs w:val="22"/>
              </w:rPr>
              <w:t>всасе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НСВ-2 (К5.2)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0D851" w14:textId="5791FE99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  <w:lang w:val="en-US"/>
              </w:rPr>
              <w:t xml:space="preserve">4,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7520D" w14:textId="16E120AE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38029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486AA6" w14:textId="24CE2F81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3066A1" w14:textId="39E36236" w:rsidR="0086505E" w:rsidRPr="0086505E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</w:tr>
      <w:tr w:rsidR="00342397" w:rsidRPr="00EC4A93" w14:paraId="434457E5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2CC713" w14:textId="3617BE58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F0GAF02CP002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C02D3B" w14:textId="47EE0D56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сырой воды на напоре НСВ-2 (К5.2)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DEE89" w14:textId="55AF78AB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  <w:lang w:val="en-US"/>
              </w:rPr>
              <w:t xml:space="preserve">4,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4ADF3" w14:textId="47B52092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21541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60726" w14:textId="15012A0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DD20E9" w14:textId="633B8203" w:rsidR="0086505E" w:rsidRPr="0086505E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:rsidR="00342397" w:rsidRPr="00EC4A93" w14:paraId="66FBC85F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5809A" w14:textId="12826E24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F0GAF10CP001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5E27FE" w14:textId="30C82303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исходной воды после насосов НСВ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36FF6" w14:textId="0AAF62D3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  <w:lang w:val="en-US"/>
              </w:rPr>
              <w:t xml:space="preserve">4,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AE5F1" w14:textId="056EEDB5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42386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F37E69" w14:textId="68B610ED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45347F" w14:textId="7CF7A978" w:rsidR="0086505E" w:rsidRPr="0086505E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5</w:t>
            </w:r>
          </w:p>
        </w:tc>
      </w:tr>
      <w:tr w:rsidR="00342397" w:rsidRPr="00EC4A93" w14:paraId="48AD2C4B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72FFCCA9" w14:textId="08F3EBF5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F0GAF03CP001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2E098AF3" w14:textId="10AFBC85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исходной воды в трубопроводе байпаса насосов НСВ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A5B6FF8" w14:textId="0BA1DCF3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  <w:lang w:val="en-US"/>
              </w:rPr>
              <w:t xml:space="preserve">4,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0E3719D" w14:textId="5BA5FF7D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08A3275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0BE829B" w14:textId="2BB451C1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67A539F4" w14:textId="442D4E83" w:rsidR="0086505E" w:rsidRPr="0086505E" w:rsidRDefault="0086505E" w:rsidP="0086505E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6</w:t>
            </w:r>
          </w:p>
        </w:tc>
      </w:tr>
      <w:tr w:rsidR="00342397" w:rsidRPr="00EC4A93" w14:paraId="58E4789D" w14:textId="77777777" w:rsidTr="00342397">
        <w:trPr>
          <w:trHeight w:val="285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CDCEC0" w14:textId="5DBB0371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F0GAD11CT001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20ED92" w14:textId="6A7FEF79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аварийной подпитки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183AC" w14:textId="287407D4" w:rsidR="0086505E" w:rsidRPr="0086505E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55B37" w14:textId="6BE1A43C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91F07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418256A" w14:textId="4A66753A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600D21" w14:textId="57AC0D68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7C689C72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A7EF26" w14:textId="4912E49A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F0GAD11CP001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D052BE" w14:textId="74D8B425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аварийной подпитки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E62B0" w14:textId="3A7B3D83" w:rsidR="0086505E" w:rsidRPr="0086505E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CEAA1" w14:textId="3E0C31A1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20384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FDE7C6" w14:textId="74D8C34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B1647B" w14:textId="3AC87A2C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2</w:t>
            </w:r>
          </w:p>
        </w:tc>
      </w:tr>
      <w:tr w:rsidR="00342397" w:rsidRPr="00EC4A93" w14:paraId="77342A97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3739F645" w14:textId="3883E53B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F0GBK10CL001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3609F86" w14:textId="36FDD097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Уровень в баке-аккумуляторе запаса котловой воды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5A989E3" w14:textId="33621157" w:rsidR="0086505E" w:rsidRPr="0086505E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41B949F" w14:textId="0245D54C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121525C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7661488B" w14:textId="4C14685A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0D28F463" w14:textId="45F410D3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</w:tr>
      <w:tr w:rsidR="00342397" w:rsidRPr="00EC4A93" w14:paraId="49B1942C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33EFC1" w14:textId="5F7C4E95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F0GAD13CT001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F92C07" w14:textId="3EDF9DAB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в баке-</w:t>
            </w:r>
            <w:proofErr w:type="spellStart"/>
            <w:r>
              <w:rPr>
                <w:color w:val="000000"/>
                <w:sz w:val="22"/>
                <w:szCs w:val="22"/>
              </w:rPr>
              <w:t>газоотделителе</w:t>
            </w:r>
            <w:proofErr w:type="spellEnd"/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17F1A" w14:textId="4B04D135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5E6ED" w14:textId="03D95EF7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9142C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777C26A" w14:textId="451CE479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686A1B98" w14:textId="0075DF63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1BC6F530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4D8B2" w14:textId="23B091DF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F0GAD14CP001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186A8A" w14:textId="47D8EF4E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на </w:t>
            </w:r>
            <w:proofErr w:type="spellStart"/>
            <w:r>
              <w:rPr>
                <w:color w:val="000000"/>
                <w:sz w:val="22"/>
                <w:szCs w:val="22"/>
              </w:rPr>
              <w:t>всасе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насоса рабочей воды К10.5.1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A1594" w14:textId="1A424BF7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AC4C8" w14:textId="7C69081C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BE36E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40C455" w14:textId="64692204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B8D4C3" w14:textId="49A5A943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0A1F7488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2EC5D" w14:textId="68614E43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F0GAD14CP002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293F96" w14:textId="780452C1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на напоре насоса рабочей воды К10.5.1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2925E" w14:textId="304AD96F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5C6D0" w14:textId="428432F8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8E8E9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DC3133" w14:textId="64A41E0C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58436D" w14:textId="735B4C53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044ECD13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A8EEF2" w14:textId="58E79DF6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F0GAD15CP001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FE6A84" w14:textId="48A3DD47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на </w:t>
            </w:r>
            <w:proofErr w:type="spellStart"/>
            <w:r>
              <w:rPr>
                <w:color w:val="000000"/>
                <w:sz w:val="22"/>
                <w:szCs w:val="22"/>
              </w:rPr>
              <w:t>всасе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насоса рабочей воды К10.5.2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37B7A" w14:textId="072196EB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4CEAF" w14:textId="2EA75FB5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A07D5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8B64AC" w14:textId="660F6E48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A202B7" w14:textId="108BF5F4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419D3A4D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36A0B" w14:textId="516CD0BF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F0GAD15CP002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5FE8EC" w14:textId="56911510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на напоре насоса рабочей воды К10.5.2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80282" w14:textId="79069D97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51F41" w14:textId="0DD8971B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CB4FC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82679" w14:textId="492993FD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8E4C5" w14:textId="64675766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0DD54E1B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1BBF78" w14:textId="16E1F350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F0GAD13CL001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DB543F" w14:textId="753FF822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Уровень в баке-</w:t>
            </w:r>
            <w:proofErr w:type="spellStart"/>
            <w:r>
              <w:rPr>
                <w:color w:val="000000"/>
                <w:sz w:val="22"/>
                <w:szCs w:val="22"/>
              </w:rPr>
              <w:t>газоотделителе</w:t>
            </w:r>
            <w:proofErr w:type="spellEnd"/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D4F49" w14:textId="5B1F3F0E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7848D" w14:textId="58C2D660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4F7AD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6E9B9D" w14:textId="45A6F5FE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4A1F1" w14:textId="6B90C203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33737BFF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696542" w14:textId="321F39C5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F0GAD17CP001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270FEB" w14:textId="72F8197F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рабочей воды </w:t>
            </w:r>
            <w:proofErr w:type="gramStart"/>
            <w:r>
              <w:rPr>
                <w:color w:val="000000"/>
                <w:sz w:val="22"/>
                <w:szCs w:val="22"/>
              </w:rPr>
              <w:t>на эжектора</w:t>
            </w:r>
            <w:proofErr w:type="gramEnd"/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E89F0" w14:textId="3137F84D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EAADC" w14:textId="4B3D7272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D7843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B80F9" w14:textId="0F5C5C6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FBA1B" w14:textId="2B6FE4C0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342397" w:rsidRPr="00EC4A93" w14:paraId="19F31228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79A109DD" w14:textId="32F722A9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F0GAD17CT001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709F835A" w14:textId="4DF97B3F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Температура парогазовой смеси на входе </w:t>
            </w:r>
            <w:proofErr w:type="gramStart"/>
            <w:r>
              <w:rPr>
                <w:color w:val="000000"/>
                <w:sz w:val="22"/>
                <w:szCs w:val="22"/>
              </w:rPr>
              <w:t>в эжектора</w:t>
            </w:r>
            <w:proofErr w:type="gramEnd"/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046DAE" w14:textId="65519EDA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EF07291" w14:textId="0747FD52" w:rsidR="0086505E" w:rsidRPr="00EC4A93" w:rsidRDefault="0086505E" w:rsidP="00865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9681406" w14:textId="77777777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8D4DAA8" w14:textId="6FCDEA62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28D54CE1" w14:textId="7EA776BC" w:rsidR="0086505E" w:rsidRPr="00EC4A93" w:rsidRDefault="0086505E" w:rsidP="008650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  <w:tr w:rsidR="00A92ECE" w:rsidRPr="00EC4A93" w14:paraId="6B54733C" w14:textId="77777777" w:rsidTr="00A34BAC">
        <w:trPr>
          <w:trHeight w:val="285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2A3617" w14:textId="4C5C2485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F0GDH11CT002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BE77D2" w14:textId="05F1ECDE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выпара вакуумного деаэратора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A1548" w14:textId="1E272FCC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F27A1" w14:textId="436FE03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FEF02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C60D6F3" w14:textId="35F8673B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2FD19" w14:textId="159D1B74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A92ECE" w:rsidRPr="00EC4A93" w14:paraId="49E529C8" w14:textId="77777777" w:rsidTr="00A34BAC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4B8C1" w14:textId="2D18BF5D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F0GDH11CP002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679508" w14:textId="29722DE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 линии выпара вакуумного деаэратора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07D36" w14:textId="6FD81B1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043D4" w14:textId="0542E10B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6F33C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9E08C2" w14:textId="71C006B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2CAA7" w14:textId="6ECF4CC9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A92ECE" w:rsidRPr="00EC4A93" w14:paraId="152F51CF" w14:textId="77777777" w:rsidTr="00A34BAC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293F07" w14:textId="1C57A59A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F0GDH11CT001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E4136" w14:textId="6978BEA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Температура </w:t>
            </w:r>
            <w:proofErr w:type="spellStart"/>
            <w:r>
              <w:rPr>
                <w:color w:val="000000"/>
                <w:sz w:val="22"/>
                <w:szCs w:val="22"/>
              </w:rPr>
              <w:t>деаэрированной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воды на выходе из бака-аккумулятора </w:t>
            </w:r>
            <w:r>
              <w:rPr>
                <w:color w:val="000000"/>
                <w:sz w:val="22"/>
                <w:szCs w:val="22"/>
              </w:rPr>
              <w:lastRenderedPageBreak/>
              <w:t>вакуумного деаэратора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3B54E" w14:textId="587A71CF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lastRenderedPageBreak/>
              <w:t>F0CJU01A3</w:t>
            </w:r>
            <w:r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F28EE" w14:textId="1D9D697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22A1E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56C42D" w14:textId="3AE38ADD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0AED2" w14:textId="46532690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A92ECE" w:rsidRPr="00EC4A93" w14:paraId="652D32BF" w14:textId="77777777" w:rsidTr="00A34BAC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77DBF48D" w14:textId="58366E2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F0GDH11CP001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06FD440A" w14:textId="3B2D6A99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</w:t>
            </w:r>
            <w:proofErr w:type="spellStart"/>
            <w:r>
              <w:rPr>
                <w:color w:val="000000"/>
                <w:sz w:val="22"/>
                <w:szCs w:val="22"/>
              </w:rPr>
              <w:t>деаэрированной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воды на выходе из бака-аккумулятора вакуумного деаэратора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C41C55A" w14:textId="2CEC87AC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23CD88D" w14:textId="06E659DA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34C5E4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3CAC24E" w14:textId="4E11BFF5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748D20B8" w14:textId="19FE09F3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A92ECE" w:rsidRPr="00EC4A93" w14:paraId="4F5214B4" w14:textId="77777777" w:rsidTr="005F497E">
        <w:trPr>
          <w:trHeight w:val="285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DEB59B" w14:textId="20AA5B30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F0NDK11CP001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38CA94" w14:textId="427903E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на </w:t>
            </w:r>
            <w:proofErr w:type="spellStart"/>
            <w:r>
              <w:rPr>
                <w:color w:val="000000"/>
                <w:sz w:val="22"/>
                <w:szCs w:val="22"/>
              </w:rPr>
              <w:t>всасе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насоса подпитки теплосети К6.1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9C3EB" w14:textId="5F772B6B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9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DC238" w14:textId="449EE29E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0D2DB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80606B5" w14:textId="1E689E3E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3C1DDA" w14:textId="2E8B7802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A92ECE" w:rsidRPr="00EC4A93" w14:paraId="7CEA1416" w14:textId="77777777" w:rsidTr="005F497E">
        <w:trPr>
          <w:trHeight w:val="300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00736" w14:textId="37966E22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F0NDK11CP002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6CF5D6" w14:textId="210BEC5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на напоре насоса подпитки теплосети К6.1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16BD3" w14:textId="46098BBF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242E3" w14:textId="698A81AE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CD20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2184DF" w14:textId="019DD5BE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BF3394D" w14:textId="1F1D9239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A92ECE" w:rsidRPr="00EC4A93" w14:paraId="01BD333D" w14:textId="77777777" w:rsidTr="005F497E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AAAD0" w14:textId="61758A5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F0NDK12CP001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3C2561" w14:textId="7549C854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на </w:t>
            </w:r>
            <w:proofErr w:type="spellStart"/>
            <w:r>
              <w:rPr>
                <w:color w:val="000000"/>
                <w:sz w:val="22"/>
                <w:szCs w:val="22"/>
              </w:rPr>
              <w:t>всасе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насоса подпитки теплосети К6.2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C5C1" w14:textId="5F593951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4EEF" w14:textId="4B5440FD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30E26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2B426" w14:textId="7A4DF7FB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608D2" w14:textId="1C2F62BB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A92ECE" w:rsidRPr="00EC4A93" w14:paraId="7B697275" w14:textId="77777777" w:rsidTr="005F497E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27FD8" w14:textId="2A9747B6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F0NDK12CP002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E8C454" w14:textId="08A6DB1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на напоре насоса подпитки теплосети К6.2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F6A97" w14:textId="7081B6D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91CFD" w14:textId="3E16FE6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9F2C0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C26540" w14:textId="1329F369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31641" w14:textId="4B6BB5A5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A92ECE" w:rsidRPr="00EC4A93" w14:paraId="2C7D2EF3" w14:textId="77777777" w:rsidTr="005F497E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A5E16" w14:textId="042F2619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F0NDK13CP001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1DB7DC" w14:textId="1FD5376B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на </w:t>
            </w:r>
            <w:proofErr w:type="spellStart"/>
            <w:r>
              <w:rPr>
                <w:color w:val="000000"/>
                <w:sz w:val="22"/>
                <w:szCs w:val="22"/>
              </w:rPr>
              <w:t>всасе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насоса подпитки теплосети К6.3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580B" w14:textId="05C38AF4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686F8" w14:textId="5547F222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C44B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B2FD0" w14:textId="4420F212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860BBD" w14:textId="3EF36FB6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A92ECE" w:rsidRPr="00EC4A93" w14:paraId="16366991" w14:textId="77777777" w:rsidTr="005F497E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72603B57" w14:textId="51BBCF66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F0NDK13CP002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2A7AC187" w14:textId="2D10597E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на напоре насоса подпитки теплосети К6.3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0D17E6D" w14:textId="24618B1E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F0CJU01A3</w:t>
            </w:r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F0CJU01A14</w:t>
            </w:r>
            <w:r>
              <w:rPr>
                <w:sz w:val="22"/>
                <w:szCs w:val="22"/>
              </w:rPr>
              <w:t>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FEC0553" w14:textId="62464BC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C950005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B2E8281" w14:textId="3DD57173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2515BAA" w14:textId="406E1B0D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A92ECE" w:rsidRPr="00EC4A93" w14:paraId="61481319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A4F32" w14:textId="0E838570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F0GDH11CL002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BCDE32" w14:textId="66A2C2E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Уровень в баке-аккумуляторе вакуумного деаэратора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4D663" w14:textId="073F3DBB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39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50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15A6C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682F4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3CA9A71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E93A5A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A92ECE" w:rsidRPr="00EC4A93" w14:paraId="6608EB76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18ED5" w14:textId="0D1BC7A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F0NDK20CP001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A158AC" w14:textId="7DC6F9D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подпитки теплосети от деаэратора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3896A" w14:textId="3CD1C85E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39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B738F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D1CCD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B4D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5A508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A92ECE" w:rsidRPr="00EC4A93" w14:paraId="180DBDC9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3DF99C" w14:textId="556B21A4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F0NDK20CT001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9DDD85" w14:textId="09F6728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подпитки теплосети от деаэратора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7F6EE" w14:textId="4BBCC32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39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8EA78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7C78C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9F2A6A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2AF534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A92ECE" w:rsidRPr="00EC4A93" w14:paraId="61F4EC22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67F17" w14:textId="75B61ED5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F0GHJ20CT002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B68299" w14:textId="66C9C451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Температура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хим.очищенной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воды к </w:t>
            </w:r>
            <w:proofErr w:type="spellStart"/>
            <w:r>
              <w:rPr>
                <w:color w:val="000000"/>
                <w:sz w:val="22"/>
                <w:szCs w:val="22"/>
              </w:rPr>
              <w:t>ваккумному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деаэратору подпитки т/с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D2156" w14:textId="618A77DF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39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4E6D1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79C1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FC1917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B4F0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A92ECE" w:rsidRPr="00EC4A93" w14:paraId="03512F0B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3AD98" w14:textId="657D49D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F0NDG23CT001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F76081" w14:textId="1286A4F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обратной котловой воды на выходе из системы вентиляции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E2F38" w14:textId="74BD1C4D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39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668F0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480C0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C1D1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5D9CC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A92ECE" w:rsidRPr="00EC4A93" w14:paraId="285457D9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867ADB" w14:textId="52731B6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F0NDG23CP001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2416CD" w14:textId="24EF147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обратной котловой воды на выходе из системы вентиляции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B8EE4" w14:textId="3E73329E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39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58131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A0FC4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EB994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6553F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A92ECE" w:rsidRPr="00EC4A93" w14:paraId="5113CD7A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BADD33" w14:textId="02EFD440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F0NDG20CP001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C4BE4E" w14:textId="45AE3A4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обратной котловой воды на входе в котельную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56278" w14:textId="47FD4919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39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F6EE9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EA7E6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C18CB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FEF80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A92ECE" w:rsidRPr="00EC4A93" w14:paraId="716059D8" w14:textId="77777777" w:rsidTr="00466671">
        <w:trPr>
          <w:trHeight w:val="285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E63D7" w14:textId="53DC8E7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F0GHJ11CP001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D0AD66" w14:textId="4F53003D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хим.очищенной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воды перед ПХОВ 1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8D372" w14:textId="0782E84A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310,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51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499EE" w14:textId="549BC56B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1E6F4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345C78D" w14:textId="76F1774E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054CCF" w14:textId="287AD895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A92ECE" w:rsidRPr="00EC4A93" w14:paraId="7255AD6D" w14:textId="77777777" w:rsidTr="0046667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084C3D" w14:textId="3E3D1228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F0GHJ11CT001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31F8C6" w14:textId="47EE54E2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Температура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хим.очищенной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воды перед ПХОВ-1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188D8" w14:textId="2056AD5F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310,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B8149" w14:textId="50A177A1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BBDEA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217F2B" w14:textId="5D7735C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186132" w14:textId="4156E869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A92ECE" w:rsidRPr="00EC4A93" w14:paraId="4B1F29B9" w14:textId="77777777" w:rsidTr="0046667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74FFF5" w14:textId="1D3B3F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F0GHJ11CP003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88D669" w14:textId="04FE782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греющей воды на ПХОВ-1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C587B" w14:textId="6A5BAB2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310,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B57E8" w14:textId="4330C77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7FE1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B11D9" w14:textId="4160B07D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86E61" w14:textId="355F9536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A92ECE" w:rsidRPr="00EC4A93" w14:paraId="1CF85636" w14:textId="77777777" w:rsidTr="0046667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4BD6AE" w14:textId="3153FAF5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F0GHJ11CT003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1E07DC" w14:textId="7DCF68D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греющей воды на ПХОВ-1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798D9" w14:textId="686E06DD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310,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F62D2" w14:textId="2E8A86D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EEFA7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6CB095" w14:textId="1363910B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F38F2" w14:textId="6DC0098B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A92ECE" w:rsidRPr="00EC4A93" w14:paraId="07FAC1FF" w14:textId="77777777" w:rsidTr="0046667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0B5A71" w14:textId="18F5BFC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F0GHJ11CP002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998D46" w14:textId="26CBB7DF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хим.очищенной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воды после ПХОВ 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96B02" w14:textId="0206388C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310,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AE9EC" w14:textId="20EEEC79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CAD12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E85710" w14:textId="08F29C3A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61049D" w14:textId="5E600E5F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A92ECE" w:rsidRPr="00EC4A93" w14:paraId="3CD5703F" w14:textId="77777777" w:rsidTr="0046667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BED44D" w14:textId="7059B9C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F0GHJ11CT002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8EFF77" w14:textId="3D390A58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Температура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хим.очищенной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воды после ПХОВ-1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370E1" w14:textId="6EC267A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310,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E3897" w14:textId="71F2E7F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DABF5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AAB33" w14:textId="0EB9D875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C68B28" w14:textId="0AB1BF5F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A92ECE" w:rsidRPr="00EC4A93" w14:paraId="2EBC3441" w14:textId="77777777" w:rsidTr="0046667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99D2A" w14:textId="504E9FF8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F0GHJ11CP004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45AA68" w14:textId="735BCA4D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греющей воды после ПХОВ-1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F2BC5" w14:textId="49DF1E6F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310,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F2AC3" w14:textId="164F0B5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860F8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ECD3AD" w14:textId="71727652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81558F" w14:textId="4F321BB4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A92ECE" w:rsidRPr="00EC4A93" w14:paraId="488A3288" w14:textId="77777777" w:rsidTr="0046667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3A78FEBF" w14:textId="236CEAAE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F0GHJ11CT004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2BD99C0" w14:textId="2473CEAF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греющей воды после ПХОВ-1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ED1C691" w14:textId="7334B80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310,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0BB9911" w14:textId="3325831B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7EC0CB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5AFFB9A" w14:textId="41237C33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543536" w14:textId="09607EC2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  <w:tr w:rsidR="00A92ECE" w:rsidRPr="00EC4A93" w14:paraId="74A40D81" w14:textId="77777777" w:rsidTr="00C9616D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7F5A1" w14:textId="61E350CB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F0GHJ12CP001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A8EDCF" w14:textId="689F553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хим.очищенной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воды перед ПХОВ 2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6F03D" w14:textId="1EB4F3C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31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B2A53" w14:textId="122368B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3AE0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EC7664E" w14:textId="7374904A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42ACA789" w14:textId="59D04AF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A92ECE" w:rsidRPr="00EC4A93" w14:paraId="72A64418" w14:textId="77777777" w:rsidTr="00C9616D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7B72A1" w14:textId="4394CDD0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F0GHJ12CT001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0D60E" w14:textId="3EA86C32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Температура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хим.очищенной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воды перед ПХОВ-2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95DA9" w14:textId="1705F67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311,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AE7B3" w14:textId="04D59E2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7868E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D1EF32" w14:textId="1220F2FF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22370" w14:textId="1516D64A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A92ECE" w:rsidRPr="00EC4A93" w14:paraId="74582375" w14:textId="77777777" w:rsidTr="00C9616D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83623" w14:textId="5E4B8684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F0GHJ12CP003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A67DA3" w14:textId="12745351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греющей воды на ПХОВ-2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1D951" w14:textId="6A6EEBC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311,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AFB40" w14:textId="0FF77F7A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5A5C8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15DA33" w14:textId="24E21E0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0A9A1" w14:textId="11A78B14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A92ECE" w:rsidRPr="00EC4A93" w14:paraId="3E46FAA3" w14:textId="77777777" w:rsidTr="00C9616D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7FF6CE" w14:textId="13AD0A58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F0GHJ12CT003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6F4074" w14:textId="7072831E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греющей воды на ПХОВ-2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BF242" w14:textId="180C106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311,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9BB5F" w14:textId="07D0139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60CD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79270" w14:textId="548B1D8E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98F9A" w14:textId="77F9AAC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A92ECE" w:rsidRPr="00EC4A93" w14:paraId="38602AD4" w14:textId="77777777" w:rsidTr="00C9616D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4B23F8" w14:textId="741D1C18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F0GHJ12CP002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420622" w14:textId="1BCBAAD9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хим.очищенной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воды после ПХОВ 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FBD7C" w14:textId="55A027B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311,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F019" w14:textId="4B60E6FC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BD5CE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C6412A" w14:textId="5F8A289D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EAF85" w14:textId="5244EB6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A92ECE" w:rsidRPr="00EC4A93" w14:paraId="44AD46DF" w14:textId="77777777" w:rsidTr="00C9616D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7DBCE" w14:textId="6F66107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F0GHJ12CT002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F25EAF" w14:textId="3993541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Температура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хим.очищенной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воды после ПХОВ-2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3098" w14:textId="776255D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311,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D3159" w14:textId="1256D509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B266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CC4B9B" w14:textId="28376EDF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7D3029" w14:textId="71A5281E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A92ECE" w:rsidRPr="00EC4A93" w14:paraId="16DA7C37" w14:textId="77777777" w:rsidTr="00C9616D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B13CA6" w14:textId="640DD7AF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F0GHJ12CP004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8DC34F" w14:textId="021852E8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греющей воды после ПХОВ-2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09966" w14:textId="451DF48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311,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9C9E1" w14:textId="06E54B6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27ED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48466F" w14:textId="25895F2B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2EBBC" w14:textId="2214BE6D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A92ECE" w:rsidRPr="00EC4A93" w14:paraId="13B90E18" w14:textId="77777777" w:rsidTr="00C9616D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54D0128C" w14:textId="7A314B32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F0GHJ12CT004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72F2E1B5" w14:textId="501EB0DB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греющей воды после ПХОВ-2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D6475A0" w14:textId="4750274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311,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2016321" w14:textId="1DC540EC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A44A0F6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25DFCB25" w14:textId="33586884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158112C0" w14:textId="61AE4E11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  <w:tr w:rsidR="00A92ECE" w:rsidRPr="00EC4A93" w14:paraId="205AC0E4" w14:textId="77777777" w:rsidTr="00DD33FC">
        <w:trPr>
          <w:trHeight w:val="285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A1E18F" w14:textId="11CBF712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F0GBK11CP001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31291C" w14:textId="58D22941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на </w:t>
            </w:r>
            <w:proofErr w:type="spellStart"/>
            <w:r>
              <w:rPr>
                <w:color w:val="000000"/>
                <w:sz w:val="22"/>
                <w:szCs w:val="22"/>
              </w:rPr>
              <w:t>всасе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насоса №1 подпитки </w:t>
            </w:r>
            <w:r>
              <w:rPr>
                <w:color w:val="000000"/>
                <w:sz w:val="22"/>
                <w:szCs w:val="22"/>
              </w:rPr>
              <w:lastRenderedPageBreak/>
              <w:t>котлового контура К23.1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70923" w14:textId="26888D3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lastRenderedPageBreak/>
              <w:t>F0CJU01A</w:t>
            </w:r>
            <w:r>
              <w:rPr>
                <w:sz w:val="22"/>
                <w:szCs w:val="22"/>
              </w:rPr>
              <w:t>31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6438D" w14:textId="406E9B1C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A6F22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7666650" w14:textId="6E4166E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6FC162" w14:textId="5E165F33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A92ECE" w:rsidRPr="00EC4A93" w14:paraId="67DEA81F" w14:textId="77777777" w:rsidTr="00DD33FC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9AC01" w14:textId="118599E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F0GBK11CP002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CA7065" w14:textId="4D6DECFD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на напоре насоса №1 подпитки котлового контура К23.1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85B62" w14:textId="7A8C5CA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A135" w14:textId="40700AC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34998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3B0FCE" w14:textId="2559FEB6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A2588" w14:textId="088D491D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A92ECE" w:rsidRPr="00EC4A93" w14:paraId="695BE13D" w14:textId="77777777" w:rsidTr="00DD33FC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B48D5A" w14:textId="0D2976F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F0GBK12CP001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E81CF9" w14:textId="0AC6698E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на </w:t>
            </w:r>
            <w:proofErr w:type="spellStart"/>
            <w:r>
              <w:rPr>
                <w:color w:val="000000"/>
                <w:sz w:val="22"/>
                <w:szCs w:val="22"/>
              </w:rPr>
              <w:t>всасе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насоса №2 подпитки котлового контура К23.2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F95AF" w14:textId="7F96CB8C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E01D7" w14:textId="74053B54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94F7A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AC1E6" w14:textId="07C20353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D98CE" w14:textId="390639BB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A92ECE" w:rsidRPr="00EC4A93" w14:paraId="48532EDF" w14:textId="77777777" w:rsidTr="00DD33FC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E083B" w14:textId="78CC356A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F0GBK12CP002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2CB6A5" w14:textId="4D2A12A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на напоре насоса №2 подпитки котлового контура К23.2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E8D36" w14:textId="7A15B0BA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C18EC" w14:textId="6CD37B98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4FA71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87953" w14:textId="08396651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32871" w14:textId="1D16DAB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A92ECE" w:rsidRPr="00EC4A93" w14:paraId="571DAAC2" w14:textId="77777777" w:rsidTr="00DD33FC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5F33B088" w14:textId="62196C59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F0NDG20CT001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6FDA25CF" w14:textId="045E859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обратной котловой воды на входе в котельную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D082C4B" w14:textId="3576EEE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981FC0" w14:textId="49BD901D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006CECE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038AEAB" w14:textId="084E908A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2991BD73" w14:textId="490BB61B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A92ECE" w:rsidRPr="00EC4A93" w14:paraId="7F59155D" w14:textId="77777777" w:rsidTr="0045405A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83FE7" w14:textId="785AE83F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F1NDG10CT001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8CDDDE" w14:textId="528CAA0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после задвижки Т21 Котёл К1.1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85EF4" w14:textId="1DCA5AC4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31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F8EE8" w14:textId="19FE390C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A331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0361CBE" w14:textId="48DF48EA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16F991BF" w14:textId="38FD24C1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A92ECE" w:rsidRPr="00EC4A93" w14:paraId="54C9F8E8" w14:textId="77777777" w:rsidTr="0045405A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ADD8E8" w14:textId="7963B32B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F1NDG10CP001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638F88" w14:textId="00DD76A8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перед котлом Т21 Котёл К1.1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6F860" w14:textId="6199E0D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313,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34848" w14:textId="2C166A1F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8A31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6BDDB" w14:textId="72F2024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8E57C5" w14:textId="494F120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A92ECE" w:rsidRPr="00EC4A93" w14:paraId="6B3F0BDF" w14:textId="77777777" w:rsidTr="0045405A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0AAB8" w14:textId="4B1DAC39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F1NDG10CT002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13AACB" w14:textId="4C64F274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перед котлом Т21 Котёл К1.1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21B93" w14:textId="60258549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313,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8C239" w14:textId="7AFC541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FED2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9F94F" w14:textId="3D32F4C3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E4D7A" w14:textId="66E4A0C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A92ECE" w:rsidRPr="00EC4A93" w14:paraId="4AB57F8F" w14:textId="77777777" w:rsidTr="0045405A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E8C385" w14:textId="57B63916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F2NDG10CT001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22E3E" w14:textId="04B8DEE2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после задвижки Т21 Котёл К1.2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1A1DA" w14:textId="6869B2AF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313,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B0E8B" w14:textId="63C7A96A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9EF5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5FDEC2" w14:textId="7DBB41DD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17F83" w14:textId="13DAACE1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A92ECE" w:rsidRPr="00EC4A93" w14:paraId="58AC7089" w14:textId="77777777" w:rsidTr="0045405A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24BC49" w14:textId="434B2811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F2NDG10CP001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0A2F86" w14:textId="354CF53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перед котлом Т21 Котёл К1.2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83036" w14:textId="19A9591A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313,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E4C7A" w14:textId="3C9D625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8BB64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09A159" w14:textId="7CD27580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7FD21E" w14:textId="30F29DC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A92ECE" w:rsidRPr="00EC4A93" w14:paraId="0F8028BF" w14:textId="77777777" w:rsidTr="0045405A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693FB986" w14:textId="6467D4B5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F2NDG10CT002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59152B6A" w14:textId="7E581784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перед котлом Т21 Котёл К1.2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CBD2970" w14:textId="7A8D273D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313,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FEB8CC6" w14:textId="17A7895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A844EA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20CA9538" w14:textId="114C69A8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16CB476F" w14:textId="3B7E1B76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A92ECE" w:rsidRPr="00EC4A93" w14:paraId="4AE01063" w14:textId="77777777" w:rsidTr="00C51C11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C2585" w14:textId="61500515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F3NDG10CT001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D813EB" w14:textId="55DFE3B9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после задвижки Т21 Котёл К1.3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0E57B" w14:textId="5082C95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31</w:t>
            </w:r>
            <w:r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0619F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DE49C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F97F1F7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432A5A8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A92ECE" w:rsidRPr="00EC4A93" w14:paraId="3324203A" w14:textId="77777777" w:rsidTr="00C51C1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17EE8" w14:textId="09301C08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F3NDG10CP001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CE5510" w14:textId="15B020FF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перед котлом Т21 Котёл К1.3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204EE" w14:textId="712539F1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314,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3E831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F6F74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336BD6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BCE182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A92ECE" w:rsidRPr="00EC4A93" w14:paraId="5A7720E7" w14:textId="77777777" w:rsidTr="00C51C1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F52F69" w14:textId="20EE920F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F3NDG10CT002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28768E" w14:textId="7B65FE7F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перед котлом Т21 Котёл К1.3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91442" w14:textId="1A231B64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314,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AE652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29010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2D791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B9244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A92ECE" w:rsidRPr="00EC4A93" w14:paraId="797CD439" w14:textId="77777777" w:rsidTr="00C51C1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3634D5" w14:textId="12E13F0F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F4NDG10CT001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58CF8" w14:textId="663CCBBC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после задвижки Т21 Котёл К1.4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DEBC6" w14:textId="24D62078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314,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AD111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32D3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BBD34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A63644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A92ECE" w:rsidRPr="00EC4A93" w14:paraId="7DBC79F9" w14:textId="77777777" w:rsidTr="00C51C1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E682EC" w14:textId="4560C85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F4NDG10CP001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396715" w14:textId="2CF33BD4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перед котлом Т21 Котёл К1.4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4782E" w14:textId="666C8602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314,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35799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46F16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6650E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EF7732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A92ECE" w:rsidRPr="00EC4A93" w14:paraId="194FB73D" w14:textId="77777777" w:rsidTr="00C51C1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42A04A3B" w14:textId="0A4AF5A8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F4NDG10CT002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1A4C99B8" w14:textId="78BEE60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перед котлом Т21 Котёл К1.4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7B1EAFC" w14:textId="6AB881EB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314,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F906F6E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0FBD67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DE20E95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24562ED7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A92ECE" w:rsidRPr="00EC4A93" w14:paraId="2AB52281" w14:textId="77777777" w:rsidTr="00E711EC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36441" w14:textId="4E2995D2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F5NDG10CT001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59F797" w14:textId="2C65771A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после задвижки Т21 Котёл К1.5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C3DEF" w14:textId="6E965EDB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31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0F11D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E9F9B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D0DCE62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65B34D9B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A92ECE" w:rsidRPr="00EC4A93" w14:paraId="281107C5" w14:textId="77777777" w:rsidTr="00E711EC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F9779F" w14:textId="4B96E3CE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F5NDG10CP001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6ED08C" w14:textId="76AE3AFC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перед котлом Т21 Котёл К1.5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37722" w14:textId="2D33EC22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315,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E2FE2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FFDD2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79198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D66C9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A92ECE" w:rsidRPr="00EC4A93" w14:paraId="213E249A" w14:textId="77777777" w:rsidTr="00E711EC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63D068" w14:textId="1519DDFF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F5NDG10CT002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3EF655" w14:textId="1C662A4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перед котлом Т21 Котёл К1.5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CD879" w14:textId="7CE234E1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315,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95945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2A6F1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B320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C405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A92ECE" w:rsidRPr="00EC4A93" w14:paraId="2970F945" w14:textId="77777777" w:rsidTr="00E711EC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EE23D" w14:textId="16708078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F6NDG10CT001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0A2424" w14:textId="74FD488B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после задвижки Т21 Котёл К1.6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934BA" w14:textId="465A86D1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315,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8672A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A747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02307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A83D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A92ECE" w:rsidRPr="00EC4A93" w14:paraId="63FBBECC" w14:textId="77777777" w:rsidTr="00E711EC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792F2" w14:textId="33D4EB3E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F6NDG10CP001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6D47AD" w14:textId="0A516EFC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перед котлом Т21 Котёл К1.6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371C5" w14:textId="11FB440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315,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055B4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4AAA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031DA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5AC32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A92ECE" w:rsidRPr="00EC4A93" w14:paraId="2EF2E858" w14:textId="77777777" w:rsidTr="00E711EC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4BD380A2" w14:textId="711B7BA2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F6NDG10CT002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0BFAAF9B" w14:textId="4662D7A2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перед котлом Т21 Котёл К1.6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B2F7E3D" w14:textId="3E239D2F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315,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80AB516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DD1FF6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C4020A1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7330B73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A92ECE" w:rsidRPr="00EC4A93" w14:paraId="17B22F0C" w14:textId="77777777" w:rsidTr="00A603C9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4BB43" w14:textId="773EA021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F7NDG10CT001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B0EF46" w14:textId="3891FB6A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после задвижки Т21 Котёл К1.7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84D08" w14:textId="641D3358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02ECF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07B4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6E59ECA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1209A957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A92ECE" w:rsidRPr="00EC4A93" w14:paraId="7CE836A7" w14:textId="77777777" w:rsidTr="00A603C9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39AEE" w14:textId="5366DADD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F7NDG10CP001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1B5F72" w14:textId="2BE7237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перед котлом Т21 Котёл К1.7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98117" w14:textId="7DE4887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316,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A1FAD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E2544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D84704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294FD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A92ECE" w:rsidRPr="00EC4A93" w14:paraId="331B319B" w14:textId="77777777" w:rsidTr="00A603C9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859F2C" w14:textId="5D480ACE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F7NDG10CT002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385A96" w14:textId="2FD36FBB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перед котлом Т21 Котёл К1.7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81338" w14:textId="691D116F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316,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6264E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86BC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4CA62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8E6090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A92ECE" w:rsidRPr="00EC4A93" w14:paraId="618AB543" w14:textId="77777777" w:rsidTr="00A603C9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4AD11D" w14:textId="5D722C2D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F8NDG10CT001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451C28" w14:textId="0015B2FD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после задвижки Т21 Котёл К1.8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5DD1D" w14:textId="03708C5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316,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045F2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85FC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5E6DAA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20AF2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A92ECE" w:rsidRPr="00EC4A93" w14:paraId="11AFD950" w14:textId="77777777" w:rsidTr="00A603C9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58B2E5" w14:textId="5B8031F4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F8NDG10CP001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D3AFB7" w14:textId="600957A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перед котлом Т21 Котёл К1.8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E5FB" w14:textId="7EB9AB4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316,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BBA9A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29FDA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1B5C58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24FE5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A92ECE" w:rsidRPr="00EC4A93" w14:paraId="1AE79A32" w14:textId="77777777" w:rsidTr="00A603C9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223092BA" w14:textId="61737183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F8NDG10CT002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C79BA0B" w14:textId="24D68702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перед котлом Т21 Котёл К1.8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4E314FC" w14:textId="1EBF0E6A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316,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6A8CAFC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47FEB4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A72ED4C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66064DE8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A92ECE" w:rsidRPr="00EC4A93" w14:paraId="3397D2BB" w14:textId="77777777" w:rsidTr="00B24AD4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69A7A" w14:textId="5D74BF91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F0NDF22CP001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811F06" w14:textId="62E5FE42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прямой котловой воды на подогреватели ХОВ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007D1" w14:textId="143B79DE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317,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58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8A037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715CD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08C3FAE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1F73ABF0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A92ECE" w:rsidRPr="00EC4A93" w14:paraId="465DB41E" w14:textId="77777777" w:rsidTr="00B24AD4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7C2C48" w14:textId="2C5808FD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F0NDF22CT001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BAE45" w14:textId="485D91AD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прямой котловой воды на подогреватели ХОВ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962A2" w14:textId="63B20738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317,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9CB54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A0D4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BA294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8B612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A92ECE" w:rsidRPr="00EC4A93" w14:paraId="109D5518" w14:textId="77777777" w:rsidTr="000D1C06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D3CC1A" w14:textId="58911DB4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F0NDF10CT001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49B5D2" w14:textId="522D787A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Температура прямой котловой воды в </w:t>
            </w:r>
            <w:r>
              <w:rPr>
                <w:color w:val="000000"/>
                <w:sz w:val="22"/>
                <w:szCs w:val="22"/>
              </w:rPr>
              <w:lastRenderedPageBreak/>
              <w:t>общем коллекторе котлов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111DC" w14:textId="0D0AE709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lastRenderedPageBreak/>
              <w:t>F0CJU01A</w:t>
            </w:r>
            <w:r>
              <w:rPr>
                <w:sz w:val="22"/>
                <w:szCs w:val="22"/>
              </w:rPr>
              <w:t xml:space="preserve">317,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6CCDC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DE6A4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560FCB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A8E671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A92ECE" w:rsidRPr="00EC4A93" w14:paraId="79E458F0" w14:textId="77777777" w:rsidTr="000D1C06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D63D9A" w14:textId="3573C45A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F0UZK10CT001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062C83" w14:textId="354076FB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наружного воздуха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68944" w14:textId="29681D9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317,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CA9EE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FDA16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E7AE5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D9B87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A92ECE" w:rsidRPr="00EC4A93" w14:paraId="7D8B3738" w14:textId="77777777" w:rsidTr="000D1C06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34F9A8" w14:textId="05213D33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F0LFM11CP001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A6F49" w14:textId="673581FA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на </w:t>
            </w:r>
            <w:proofErr w:type="spellStart"/>
            <w:r>
              <w:rPr>
                <w:color w:val="000000"/>
                <w:sz w:val="22"/>
                <w:szCs w:val="22"/>
              </w:rPr>
              <w:t>всасе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НКП-1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C0169" w14:textId="271620C9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317,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EF455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03CE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DCD2C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E7E2C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A92ECE" w:rsidRPr="00EC4A93" w14:paraId="02503A0E" w14:textId="77777777" w:rsidTr="000D1C06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D26C5B" w14:textId="0AC8335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F0LFM11CP002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93D992" w14:textId="3D66F43D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на напоре НКП-1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E68D7" w14:textId="3BA27AC2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317,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8DFC9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E2080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01995A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4FD25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A92ECE" w:rsidRPr="00EC4A93" w14:paraId="3AE975F0" w14:textId="77777777" w:rsidTr="000D1C06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CFD4BF" w14:textId="31B49B42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F0LFM12CP001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217CED" w14:textId="78B4F74F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Давление на </w:t>
            </w:r>
            <w:proofErr w:type="spellStart"/>
            <w:r>
              <w:rPr>
                <w:color w:val="000000"/>
                <w:sz w:val="22"/>
                <w:szCs w:val="22"/>
              </w:rPr>
              <w:t>всасе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НКП-2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28344" w14:textId="7BF19E4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317,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2823A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A993A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51BB7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5068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A92ECE" w:rsidRPr="00EC4A93" w14:paraId="13806444" w14:textId="77777777" w:rsidTr="000D1C06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295E57CC" w14:textId="518084B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F0LFM12CP002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235AFE42" w14:textId="4A70336D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на напоре НКП-2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4D8F8F3" w14:textId="0FE69D7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31</w:t>
            </w:r>
            <w:r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2D36D5A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416DEE6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C720927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7DD5F0B6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  <w:tr w:rsidR="00A92ECE" w:rsidRPr="00EC4A93" w14:paraId="54B096FD" w14:textId="77777777" w:rsidTr="00E154BA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56677" w14:textId="241574C5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F1NDF10CP001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A8CC6F" w14:textId="662D67D4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после котла Т11 Котёл К1.1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772B3" w14:textId="6EFAF1AC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318,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59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81598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55F0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68BCA7E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E3FEBE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A92ECE" w:rsidRPr="00EC4A93" w14:paraId="2DB6F8EA" w14:textId="77777777" w:rsidTr="00E154BA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9D4B31" w14:textId="76F52E0B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F1NDF10CT001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5A6420" w14:textId="36F449C4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после котла Т11 Котёл К1.1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00AD8" w14:textId="6FC641F2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318,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CFDE5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53D17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1581C8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0BB1C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A92ECE" w:rsidRPr="00EC4A93" w14:paraId="0C3D234C" w14:textId="77777777" w:rsidTr="00E154BA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77F762" w14:textId="54BEC216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F2NDF10CP001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5A444B" w14:textId="3528B6AF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после котла Т11 Котёл К1.2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AB4FB" w14:textId="6C7B64A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318,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DE2D2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33968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EDF738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1DECC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A92ECE" w:rsidRPr="00EC4A93" w14:paraId="313254DF" w14:textId="77777777" w:rsidTr="00E154BA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7FDB0D" w14:textId="75F5389A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F2NDF10CT001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033D4A" w14:textId="5B8974C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после котла Т11 Котёл К1.2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3293B" w14:textId="70A8AF5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318,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1A51B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7F391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7FE21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D2CF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A92ECE" w:rsidRPr="00EC4A93" w14:paraId="1E7D931B" w14:textId="77777777" w:rsidTr="00E154BA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ECCBF" w14:textId="435150C1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F3NDF10CP001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319E24" w14:textId="2193D5E1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после котла Т11 Котёл К1.3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CB480" w14:textId="46AB4241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318,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58225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E91A5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76365E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07C4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A92ECE" w:rsidRPr="00EC4A93" w14:paraId="53806103" w14:textId="77777777" w:rsidTr="00E154BA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13352" w14:textId="3F80E371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F3NDF10CT001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9AB9B0" w14:textId="4EA2439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после котла Т11 Котёл К1.3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27A2A" w14:textId="768F0514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318,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5864F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E5180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297C4E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2B040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A92ECE" w:rsidRPr="00EC4A93" w14:paraId="3555562B" w14:textId="77777777" w:rsidTr="00E154BA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16A127" w14:textId="4206B92A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F4NDF10CP001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31590B" w14:textId="16FA4F89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после котла Т11 Котёл К1.4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1C8D8" w14:textId="35155C2D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318,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2FC1B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E786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1D7356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DE905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A92ECE" w:rsidRPr="00EC4A93" w14:paraId="74042EB1" w14:textId="77777777" w:rsidTr="00E154BA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25D7784E" w14:textId="1BC9F4FE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F4NDF10CT001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562F0327" w14:textId="2DC86CEC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после котла Т11 Котёл К1.4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498DF8F" w14:textId="5E1006A1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31</w:t>
            </w:r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59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7C55C78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9795A8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F9305AC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64D7166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  <w:tr w:rsidR="00A92ECE" w:rsidRPr="00EC4A93" w14:paraId="01362F2C" w14:textId="77777777" w:rsidTr="00591431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F2A3C" w14:textId="564E0F30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F5NDF10CP001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94344F" w14:textId="0BA98BD8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после котла Т11 Котёл К1.5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7A5D8" w14:textId="72345C9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319,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60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24614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75BC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CA904C8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7B2979E5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A92ECE" w:rsidRPr="00EC4A93" w14:paraId="6E7AD3C4" w14:textId="77777777" w:rsidTr="0059143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BC4A88" w14:textId="02668410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F5NDF10CT001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8408F1" w14:textId="31E4FBD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после котла Т11 Котёл К1.5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7DA1B" w14:textId="0D5214EB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319,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72A27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90D2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7B96F2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A97B5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A92ECE" w:rsidRPr="00EC4A93" w14:paraId="1872539A" w14:textId="77777777" w:rsidTr="0059143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1AFE4F" w14:textId="389DDFB1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F6NDF10CP001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9B237F" w14:textId="1B9B547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после котла Т11 Котёл К1.6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D9049" w14:textId="108A436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319,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50F7F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03FD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8E30F8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94901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A92ECE" w:rsidRPr="00EC4A93" w14:paraId="584D0F5A" w14:textId="77777777" w:rsidTr="0059143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FE032C" w14:textId="3103C719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F6NDF10CT001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CCB315" w14:textId="78F9E591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после котла Т11 Котёл К1.6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F0F75" w14:textId="28BC39F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319,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0EBC0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DC20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E97404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4A6BA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A92ECE" w:rsidRPr="00EC4A93" w14:paraId="55B52C07" w14:textId="77777777" w:rsidTr="0059143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2CB1C" w14:textId="25E8E390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F7NDF10CP001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46BBBA" w14:textId="726ED6C3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после котла Т11 Котёл К1.7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C9E25" w14:textId="443D6D76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319,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BC788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2A14B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2A1D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88C9DD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A92ECE" w:rsidRPr="00EC4A93" w14:paraId="48CA8FEA" w14:textId="77777777" w:rsidTr="0059143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66F56A" w14:textId="2131F3A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F7NDF10CT001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E1BA6C" w14:textId="145DD8A4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после котла Т11 Котёл К1.7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9B60D" w14:textId="3B7F6CD1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319,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9CB04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E3E6E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DE3F7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4F6B0C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A92ECE" w:rsidRPr="00EC4A93" w14:paraId="4A2DFFC0" w14:textId="77777777" w:rsidTr="0059143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FFD4DC" w14:textId="6F4CC62B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F8NDF10CP001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95AF05" w14:textId="6F5B6178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воды после котла Т11 Котёл К1.8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84E5F" w14:textId="67B5AC7C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319,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38095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8A772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FCC004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5F402D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A92ECE" w:rsidRPr="00EC4A93" w14:paraId="34E846AE" w14:textId="77777777" w:rsidTr="00591431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61B936E6" w14:textId="1FB7308E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F8NDF10CT001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197C00B4" w14:textId="51CE8A1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Температура воды после котла Т11 Котёл К1.8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533C97D" w14:textId="7CCA207A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19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EC5A0EA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BB2F6A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E16B977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28D600C5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  <w:tr w:rsidR="00A92ECE" w:rsidRPr="00EC4A93" w14:paraId="5F69CB10" w14:textId="77777777" w:rsidTr="006A733E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41D4B" w14:textId="5B099784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F0NDF15СР001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0490F3" w14:textId="1A069A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Давление до теплообменников по сети Т11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997CA" w14:textId="17F5F068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320,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61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0EE3C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04311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F59EA1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1777865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A92ECE" w:rsidRPr="00EC4A93" w14:paraId="0EEAA75B" w14:textId="77777777" w:rsidTr="008D7B7D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A010A2" w14:textId="4BA32E0B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F0GAD11CF001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AAFF4E" w14:textId="4E2A2BF2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Расход воды аварийной подпитки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10EE7" w14:textId="1C652928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320,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59D43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F2260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6B3A2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64A3C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A92ECE" w:rsidRPr="00EC4A93" w14:paraId="28DC01B3" w14:textId="77777777" w:rsidTr="008D7B7D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31371" w14:textId="42E4B57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F0NDF22CF001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ADB788" w14:textId="5B133654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Расход воды на теплообменник К12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6C250" w14:textId="49EA4E68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320,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92BBD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FBFBE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B8A7A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C5BD6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A92ECE" w:rsidRPr="00EC4A93" w14:paraId="6F175AFF" w14:textId="77777777" w:rsidTr="008D7B7D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3A0B84" w14:textId="0B181E05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F0NDF22CF002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D8987A" w14:textId="37444FB4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Расход воды на теплообменники К11, К16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E4BC6" w14:textId="62B13FBE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320,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DC167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1310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03DF77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0E253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A92ECE" w:rsidRPr="00EC4A93" w14:paraId="607102A4" w14:textId="77777777" w:rsidTr="008D7B7D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0AE876" w14:textId="52B27479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F0GAD12CF001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84F293" w14:textId="232B15C2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Расход воды на бак-</w:t>
            </w:r>
            <w:proofErr w:type="spellStart"/>
            <w:r>
              <w:rPr>
                <w:color w:val="000000"/>
                <w:sz w:val="22"/>
                <w:szCs w:val="22"/>
              </w:rPr>
              <w:t>газоотделитель</w:t>
            </w:r>
            <w:proofErr w:type="spellEnd"/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AC70C" w14:textId="7931C11A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320,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2E270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5BCAD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241875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CB11A7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A92ECE" w:rsidRPr="00EC4A93" w14:paraId="1C1DCA80" w14:textId="77777777" w:rsidTr="008D7B7D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7F38A6" w14:textId="46EE781C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F0NDK20CF001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AD27CD" w14:textId="4582B2B2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Расход подпитки теплосети от деаэратора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CA1BC" w14:textId="5638DC04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320,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5A754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108EC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A0238B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0753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A92ECE" w:rsidRPr="00EC4A93" w14:paraId="43D30BD3" w14:textId="77777777" w:rsidTr="008D7B7D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EE4C38" w14:textId="420E3F6A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F0GAD18CF001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EED143" w14:textId="37A39CCD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Расход сырой воды к ХВО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EFE22" w14:textId="3E403BE0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320,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855DC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2CE42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FFA50C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BACDA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A92ECE" w:rsidRPr="00EC4A93" w14:paraId="460045F9" w14:textId="77777777" w:rsidTr="008D7B7D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12797552" w14:textId="1AC32F6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F0GHJ20CF001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58969232" w14:textId="4CFE4E78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Расход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хим.очищенной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воды к </w:t>
            </w:r>
            <w:proofErr w:type="spellStart"/>
            <w:r>
              <w:rPr>
                <w:color w:val="000000"/>
                <w:sz w:val="22"/>
                <w:szCs w:val="22"/>
              </w:rPr>
              <w:t>ваккумному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деаэратору подпитки т/с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37365FA" w14:textId="705DA1D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1BEB2F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31A28DD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2D9E885E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E24F12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  <w:tr w:rsidR="00A92ECE" w:rsidRPr="00EC4A93" w14:paraId="74838469" w14:textId="77777777" w:rsidTr="002E557B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A2D31" w14:textId="0F9B51FA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F0GBK10CQ003</w:t>
            </w: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4464E0" w14:textId="54A4A3F5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Содержание кислорода в подпиточной воде котлового контура после БВД-10</w:t>
            </w: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EC86E" w14:textId="7D043B92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02BE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22A9C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8E9789E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6FC505FC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A92ECE" w:rsidRPr="00EC4A93" w14:paraId="6EC2BB1F" w14:textId="77777777" w:rsidTr="002E557B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B7B0" w14:textId="62E2BF59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F0NDG20CQ003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42CB68" w14:textId="2FD3ADD9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Содержание кислорода в обратной котловой воде после подпитки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220FC" w14:textId="46368FBA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321,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832F8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8429E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F057E1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681A3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A92ECE" w:rsidRPr="00EC4A93" w14:paraId="466C780A" w14:textId="77777777" w:rsidTr="002E557B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179DE" w14:textId="5F3F2630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F0GHJ01CQ001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FD0FE4" w14:textId="2D2E4442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pH сырой воды после ХВО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77A4A" w14:textId="1BECBF28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321,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B4844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03B4F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C0210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04039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A92ECE" w:rsidRPr="00EC4A93" w14:paraId="6E21AF14" w14:textId="77777777" w:rsidTr="002E557B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45ED5A" w14:textId="2F0CFBB9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F0GCN01СL001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AF67BD" w14:textId="45ABCB3F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Уровень воды бака раствора щелочи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BB9E5" w14:textId="7241F031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321,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73FF5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D9BEE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3D21A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004B7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A92ECE" w:rsidRPr="00EC4A93" w14:paraId="14897C53" w14:textId="77777777" w:rsidTr="00B32102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1D4680DD" w14:textId="6AA0F79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F0GCN01СL002</w:t>
            </w: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4CA55A8" w14:textId="3C47558A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Уровень воды бака раствора щелочи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144F0C9" w14:textId="69318ECC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321,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CD6384B" w14:textId="77777777" w:rsidR="00A92ECE" w:rsidRPr="00EC4A93" w:rsidRDefault="00A92ECE" w:rsidP="00A92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13A76F4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AF24315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1B0471AB" w14:textId="77777777" w:rsidR="00A92ECE" w:rsidRPr="00EC4A93" w:rsidRDefault="00A92ECE" w:rsidP="00A92E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479CD1BF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CE8B9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8AEFD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DF914" w14:textId="503852BF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2D96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6AB9D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A224A86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1091E221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6B159CEF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76A5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7A9A2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266" w14:textId="4ACC5F29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2C5E2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E5F5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C908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526C6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19C55820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25DD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77D17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6AFBA" w14:textId="42BE3F8D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03A47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8891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20F6C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7F09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7160F91B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D28ED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F291F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961A1" w14:textId="5FC80F42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32F63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DB0E5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8296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59BAD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5846A6F9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1737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6D951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BF0C2" w14:textId="6BA0883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037BD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731D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BFD96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4052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33DD6490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80776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14ED5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A25DB" w14:textId="13C6099B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B32A8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3005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80007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9F85D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4C89AAFE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67C6A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C9C14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C99EF" w14:textId="3D040C2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A4A88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9FBA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79057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4B75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342397" w:rsidRPr="00EC4A93" w14:paraId="70AF02E9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64692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E1F83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BC194" w14:textId="4D469992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E0E34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3A6A7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4ED0C44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4FC5E00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50ABA081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F877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D1D46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8EAFC" w14:textId="71656E05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323,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B963F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FBA6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F51F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777C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47247881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9551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17612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B64E8" w14:textId="771AC77D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323,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B0659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F7E0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238B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C5C50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3D380006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FDA55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7D72F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6D38E" w14:textId="6AFA426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323,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ED23E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45E5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83932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0584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7102CDC9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5CAA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C7F1F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5BE46" w14:textId="27C11D69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323,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1607D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F8C2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B1826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54E8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267B1227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D871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35226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32D69" w14:textId="1C4037CD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323,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1D20F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47D2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192E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ED84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067B9036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1F980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D6B22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3C3B4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63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7ADC0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18507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279350F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EF56048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00E540D8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582A3A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8DF44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A18A2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FCC07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305D5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D37553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8CCCB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16B9ADB4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561AD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1276D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27675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75BFD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0F1EB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EDAB9F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DD823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540A32F9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4996F3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0C9D5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BDD67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976E9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38EDA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4C2299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84CE2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7D7AEFF1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24F21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26235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E4E17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6A319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BA84A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3C6D1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3F3902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5DD1AC17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3F83E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760ED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E4E6B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35568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05E68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F29DA2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65898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4D0BFCD6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3C559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6BCC1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EE49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322,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94CDF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6E5A5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74D498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C830A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342397" w:rsidRPr="00EC4A93" w14:paraId="44C68AF5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F79D4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19CED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DDA96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323,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64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75F98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B2AE9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3DA1253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7FFDC048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6DDEAD7A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CDBC23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74A1A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2BAE9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323,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952F5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08ACD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98F73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80F25E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014F089F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21D68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ED601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4B92E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323,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10B3A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8911B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C374E7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688F51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43B09222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A6858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D4BB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AEA4A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323,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B0959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28DE5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A800E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DF684A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76EABB52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3057B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2571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706CB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323,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49B3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43B76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9E9C5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A047A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4EF4C536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1347F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7C1C7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1E0BB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323,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7664A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BDE35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484901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59C94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7B52C9ED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0941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E8741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B256" w14:textId="1AE7AECE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4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17279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14EA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A42DCB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21B45D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7E01071B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9893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240ED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1892F" w14:textId="714C5BD5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4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895AE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32A9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06092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8C66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0D61539D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A89E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91664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CF25D" w14:textId="5C6DCF69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4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AB32D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8939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E23A2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DDC8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085C09B2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16AE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0019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68810" w14:textId="4BE1ED7F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4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EA482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9C8C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81A95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0D15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2288D9AA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C944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164DA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6B8BE" w14:textId="668E8336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4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A17AF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B531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E796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3860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4FEF18C6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13078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5A04A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F84C" w14:textId="0ADBD6FC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4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C450B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16AC5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09F51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0D227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67140EAE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9647F6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36EA6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8BEAD" w14:textId="49F80133" w:rsidR="00342397" w:rsidRPr="00342397" w:rsidRDefault="00342397" w:rsidP="00513390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4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7F419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C49A8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2A56C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A0EF96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342397" w:rsidRPr="00EC4A93" w14:paraId="4E3E908C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4041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E1995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8558D" w14:textId="41BEEDBB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5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6D5C4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3AE5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88466C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A67769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5FA7BEEE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C1C15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E2793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0F2FD" w14:textId="6EBCCF98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5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6C3C8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18A6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7547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0BBF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25E43D31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4A64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AAD67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B458C" w14:textId="0C4DCEB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5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7F2BD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7FF3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86066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B0136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2FA7D5C7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0C492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05562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86B1E" w14:textId="3A07241E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5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22190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E459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169A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FE3E4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4D026109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C0FEA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6DBFD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221AC" w14:textId="3114EA1B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5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29621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6573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DA48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E12C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3661C998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177E6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1A665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943A3" w14:textId="764A6F74" w:rsidR="00342397" w:rsidRPr="00342397" w:rsidRDefault="00342397" w:rsidP="00513390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5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A0FA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06BB8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11D99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979C8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0D84F962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C109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5E8B8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DAF96" w14:textId="3C509254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6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5F80B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97CB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B922D3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11DE057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0231CA82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FD2D5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811FE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7043B" w14:textId="7FAB7F3A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6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A25CD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8DF3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7641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6D76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73E82C14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2931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216ED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661B4" w14:textId="4443E33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6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F2DE6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0C5F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1786D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CFEC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01082DA9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FF63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5C566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2819F" w14:textId="25388196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6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360A5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F500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6E6F0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5CF2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7AE70D91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CC6BD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2AAFF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6AFF9" w14:textId="648E60B9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6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9AF8D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0660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B6629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F1D0E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6BAD26D7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007EF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3BD58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3BD38" w14:textId="30EB122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6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F0EE5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B434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90DDB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5ECE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5340EBDC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B7E6CC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E1CDD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634C3" w14:textId="6203553D" w:rsidR="00342397" w:rsidRPr="00342397" w:rsidRDefault="00342397" w:rsidP="00513390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6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2D497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25DBB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527D3E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B70BD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342397" w:rsidRPr="00EC4A93" w14:paraId="3F91FB4B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531A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EF8F5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1C3D2" w14:textId="77CE87D3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7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20995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67F1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50710D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1B1CEBE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3DCC05D5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23CF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8DB70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75B7D" w14:textId="5CC132DB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7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D915E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E9D8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D86A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47DD5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26F417FC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0891B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B3BC6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10567" w14:textId="05FD183D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7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1E9A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7E02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EE25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E7AA5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69F55F3F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8E4C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CA184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D4A3F" w14:textId="26F26BF1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7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6587C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D61C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D6CE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88CB8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2E525585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53E63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41FF3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AA828" w14:textId="1D69CB1D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7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20289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8333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11789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CB1E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500373D6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A79E4B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067F4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0EB22" w14:textId="1B2211F5" w:rsidR="00342397" w:rsidRPr="00342397" w:rsidRDefault="00342397" w:rsidP="00513390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7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95BFC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A83DA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11099A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A36C1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01D8F10E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85F8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60E1E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87EB2" w14:textId="59305968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944DA7">
              <w:rPr>
                <w:sz w:val="22"/>
                <w:szCs w:val="22"/>
              </w:rPr>
              <w:t>F0CJU01A32</w:t>
            </w:r>
            <w:r w:rsidRPr="00944DA7">
              <w:rPr>
                <w:sz w:val="22"/>
                <w:szCs w:val="22"/>
                <w:lang w:val="en-US"/>
              </w:rPr>
              <w:t>8</w:t>
            </w:r>
            <w:r w:rsidRPr="00944DA7">
              <w:rPr>
                <w:sz w:val="22"/>
                <w:szCs w:val="22"/>
              </w:rPr>
              <w:t>, F0CJU01A16</w:t>
            </w:r>
            <w:r w:rsidRPr="00944DA7">
              <w:rPr>
                <w:sz w:val="22"/>
                <w:szCs w:val="22"/>
                <w:lang w:val="en-US"/>
              </w:rPr>
              <w:t>9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15ECA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E22F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B70C87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0C7F39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45ECBBC4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4499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87689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2B3A" w14:textId="4CEE55D0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944DA7">
              <w:rPr>
                <w:sz w:val="22"/>
                <w:szCs w:val="22"/>
              </w:rPr>
              <w:t>F0CJU01A32</w:t>
            </w:r>
            <w:r w:rsidRPr="00944DA7">
              <w:rPr>
                <w:sz w:val="22"/>
                <w:szCs w:val="22"/>
                <w:lang w:val="en-US"/>
              </w:rPr>
              <w:t>8</w:t>
            </w:r>
            <w:r w:rsidRPr="00944DA7">
              <w:rPr>
                <w:sz w:val="22"/>
                <w:szCs w:val="22"/>
              </w:rPr>
              <w:t>, F0CJU01A16</w:t>
            </w:r>
            <w:r w:rsidRPr="00944DA7">
              <w:rPr>
                <w:sz w:val="22"/>
                <w:szCs w:val="22"/>
                <w:lang w:val="en-US"/>
              </w:rPr>
              <w:t>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F3884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8281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7229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60C9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037404A5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EC24A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7B0F3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C4BA5" w14:textId="499D1062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944DA7">
              <w:rPr>
                <w:sz w:val="22"/>
                <w:szCs w:val="22"/>
              </w:rPr>
              <w:t>F0CJU01A32</w:t>
            </w:r>
            <w:r w:rsidRPr="00944DA7">
              <w:rPr>
                <w:sz w:val="22"/>
                <w:szCs w:val="22"/>
                <w:lang w:val="en-US"/>
              </w:rPr>
              <w:t>8</w:t>
            </w:r>
            <w:r w:rsidRPr="00944DA7">
              <w:rPr>
                <w:sz w:val="22"/>
                <w:szCs w:val="22"/>
              </w:rPr>
              <w:t>, F0CJU01A16</w:t>
            </w:r>
            <w:r w:rsidRPr="00944DA7">
              <w:rPr>
                <w:sz w:val="22"/>
                <w:szCs w:val="22"/>
                <w:lang w:val="en-US"/>
              </w:rPr>
              <w:t>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ECC09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65FF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4C79C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7675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16F7DF00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2DCA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69FD1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0FE1" w14:textId="3BF21196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944DA7">
              <w:rPr>
                <w:sz w:val="22"/>
                <w:szCs w:val="22"/>
              </w:rPr>
              <w:t>F0CJU01A32</w:t>
            </w:r>
            <w:r w:rsidRPr="00944DA7">
              <w:rPr>
                <w:sz w:val="22"/>
                <w:szCs w:val="22"/>
                <w:lang w:val="en-US"/>
              </w:rPr>
              <w:t>8</w:t>
            </w:r>
            <w:r w:rsidRPr="00944DA7">
              <w:rPr>
                <w:sz w:val="22"/>
                <w:szCs w:val="22"/>
              </w:rPr>
              <w:t>, F0CJU01A16</w:t>
            </w:r>
            <w:r w:rsidRPr="00944DA7">
              <w:rPr>
                <w:sz w:val="22"/>
                <w:szCs w:val="22"/>
                <w:lang w:val="en-US"/>
              </w:rPr>
              <w:t>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42DB6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A8C7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1A7F2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BD1A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295E1D42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32ADD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4A6DE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2533D" w14:textId="296E494C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944DA7">
              <w:rPr>
                <w:sz w:val="22"/>
                <w:szCs w:val="22"/>
              </w:rPr>
              <w:t>F0CJU01A32</w:t>
            </w:r>
            <w:r w:rsidRPr="00944DA7">
              <w:rPr>
                <w:sz w:val="22"/>
                <w:szCs w:val="22"/>
                <w:lang w:val="en-US"/>
              </w:rPr>
              <w:t>8</w:t>
            </w:r>
            <w:r w:rsidRPr="00944DA7">
              <w:rPr>
                <w:sz w:val="22"/>
                <w:szCs w:val="22"/>
              </w:rPr>
              <w:t>, F0CJU01A16</w:t>
            </w:r>
            <w:r w:rsidRPr="00944DA7">
              <w:rPr>
                <w:sz w:val="22"/>
                <w:szCs w:val="22"/>
                <w:lang w:val="en-US"/>
              </w:rPr>
              <w:t>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014AA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59ED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4C6DB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9A86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3C52E784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953C6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B0392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4F52B" w14:textId="74B61B9F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944DA7">
              <w:rPr>
                <w:sz w:val="22"/>
                <w:szCs w:val="22"/>
              </w:rPr>
              <w:t>F0CJU01A32</w:t>
            </w:r>
            <w:r w:rsidRPr="00944DA7">
              <w:rPr>
                <w:sz w:val="22"/>
                <w:szCs w:val="22"/>
                <w:lang w:val="en-US"/>
              </w:rPr>
              <w:t>8</w:t>
            </w:r>
            <w:r w:rsidRPr="00944DA7">
              <w:rPr>
                <w:sz w:val="22"/>
                <w:szCs w:val="22"/>
              </w:rPr>
              <w:t>, F0CJU01A16</w:t>
            </w:r>
            <w:r w:rsidRPr="00944DA7">
              <w:rPr>
                <w:sz w:val="22"/>
                <w:szCs w:val="22"/>
                <w:lang w:val="en-US"/>
              </w:rPr>
              <w:t>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E597F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C461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1A8C5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7D71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501B6897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89748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08750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3DFF5" w14:textId="50B731F2" w:rsidR="00342397" w:rsidRPr="00342397" w:rsidRDefault="00342397" w:rsidP="00513390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  <w:lang w:val="en-US"/>
              </w:rPr>
              <w:t>8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en-US"/>
              </w:rPr>
              <w:t>9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36FF5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AB516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1F7D7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DE4B1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342397" w:rsidRPr="00EC4A93" w14:paraId="2F5DCDD7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8404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77C79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F1821" w14:textId="6FC994EA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29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70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D92AB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05415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2F678A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648076E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7CE80E51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E6FB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1C689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A2892" w14:textId="1E05538C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29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348BA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B95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7700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10C1C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55286D5E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A3DD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29FFF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0B31B" w14:textId="6517A4F8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29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3F8DD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EF8E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8F556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CB9BE5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798B66FD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88C7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05DA1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4EB7D" w14:textId="1DB5A0D8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29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AF9F2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3831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902D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DD04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04164386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FAF12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1EE61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30CA1" w14:textId="794EDA5D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29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84D0A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0363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4D0E6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DB21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6375293A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29285F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EA34B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B6BD5" w14:textId="5CCE4A61" w:rsidR="00342397" w:rsidRPr="00342397" w:rsidRDefault="00342397" w:rsidP="00513390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29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70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4A053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750BE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15287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7E627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52223141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F9F2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A380C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4EEC4" w14:textId="37885DD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30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71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896D6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947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6CE80E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B33ED45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7E3BABD7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C8658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AC601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ADA6C" w14:textId="557CBFD3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30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A34B4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4C49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15CD1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6999B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7C98CA81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C628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D700B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0585F" w14:textId="502B5E7E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30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B1074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2E0B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94D87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1990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7A7564CA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9DA7C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A734F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65466" w14:textId="44980D6E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30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09775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F4B8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80723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9DC4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783E4DEF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88C0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098B9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C32F" w14:textId="201358A5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30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F8A9C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566C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24AD8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291B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0406CCB4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0CC4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97C6A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69FF6" w14:textId="2966D95E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30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375B6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79CA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12D00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43A8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24586727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7BF94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D4E5B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3DEBC" w14:textId="6CDDD3CD" w:rsidR="00342397" w:rsidRPr="00342397" w:rsidRDefault="00342397" w:rsidP="00513390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30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71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4BECB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84C2F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F8A21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2F2C7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342397" w:rsidRPr="00EC4A93" w14:paraId="7BF68ED0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A191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22E1F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04B49" w14:textId="2231C6EF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331,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72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4D1D6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2DFE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CE5682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67D89C7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037D3DDE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1B3C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9C60F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00A36" w14:textId="047E2406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331,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72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48E82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C09B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D67F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69D78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0353D77F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B249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6D45A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D35F8" w14:textId="77C113D2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331,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72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C4A8E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4ECC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D255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DCB7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15D96792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EE44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73F2D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F563F" w14:textId="515D460A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331,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72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C91DE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4C97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51AF9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C96FF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57BA5FDA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6703C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91542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13348" w14:textId="09CE5AA0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 xml:space="preserve">331,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72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934BC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8F97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857E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004F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2EC67173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FC00EB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BFF3B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3553" w14:textId="1DCBBAB2" w:rsidR="00342397" w:rsidRPr="00342397" w:rsidRDefault="00342397" w:rsidP="00513390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31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72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9A883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290FD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C12D3A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0D274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713242A2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F5E9B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D28EA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77338" w14:textId="4A1F0123" w:rsidR="00342397" w:rsidRPr="00342397" w:rsidRDefault="00342397" w:rsidP="00513390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33</w:t>
            </w:r>
            <w:r>
              <w:rPr>
                <w:sz w:val="22"/>
                <w:szCs w:val="22"/>
                <w:lang w:val="en-US"/>
              </w:rPr>
              <w:t>2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C1FDB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EFFC8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DB772B9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41B8FF98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2E7AEBDB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33279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233CE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A33E9" w14:textId="32E1B63E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33</w:t>
            </w:r>
            <w:r>
              <w:rPr>
                <w:sz w:val="22"/>
                <w:szCs w:val="22"/>
                <w:lang w:val="en-US"/>
              </w:rPr>
              <w:t>2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655D3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753D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97225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CCD10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750605FC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1CDC7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04A38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C3B28" w14:textId="62FAB5B0" w:rsidR="00342397" w:rsidRPr="00342397" w:rsidRDefault="00342397" w:rsidP="00513390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33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74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64E43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54D49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7C2C78F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266E6ADA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31F9E817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2077C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EED79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903F0" w14:textId="1C4C5588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33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8FBE1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3E3F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C827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6215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3C398B5F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4979E5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6213B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5A283" w14:textId="61867AF9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33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83969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F1EF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15232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F1AAF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56C9663A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A47EE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4162A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32B58" w14:textId="50EFED5D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33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27999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FF05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04534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BDFE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1A58B3FB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3999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7D328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C59D5" w14:textId="719F484F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33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F11F9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1763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1FAD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92086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40E790F6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D5AE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45A82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0EEDD" w14:textId="264B1708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33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8729F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20B8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1757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132E6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702A5373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B1171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FB282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0074F" w14:textId="2E5243B1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33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532A0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3DE3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FF53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AFED2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342397" w:rsidRPr="00EC4A93" w14:paraId="55327EAE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22D051E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CE2A66B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E1723C0" w14:textId="63CDFE5E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33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74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8C33E2A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5349AB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2E1F2C1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7CEAC27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  <w:tr w:rsidR="00342397" w:rsidRPr="00EC4A93" w14:paraId="0AF720AB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D7BB1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EE1F6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F57BC" w14:textId="6B57D308" w:rsidR="00342397" w:rsidRPr="00342397" w:rsidRDefault="00342397" w:rsidP="00513390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</w:t>
            </w:r>
            <w:r>
              <w:rPr>
                <w:sz w:val="22"/>
                <w:szCs w:val="22"/>
                <w:lang w:val="en-US"/>
              </w:rPr>
              <w:t>4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</w:t>
            </w: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5A392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0F925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C52E9DE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63E2B2ED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7C497BCB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ACE92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A783C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4634" w14:textId="219DF494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34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8F967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4CD5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D581A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DBCCB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71337D90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1F097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BEC3C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27BE2" w14:textId="337B5FBF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34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76EE1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5AF8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B258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ABBC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7A82061F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4F23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C7627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D9805" w14:textId="020EDAE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34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E008F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85AD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71013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481CB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4135263D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1C035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78F4A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0E227" w14:textId="3C6C05AD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34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0A498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73E6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2A1F5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BFCF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252E8F47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08D21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FC333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3A04" w14:textId="2455F5CB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34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E9806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B0B0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3C8A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50A0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204847C2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B5D6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A09C3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5482C" w14:textId="2C4173A5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34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E7AA8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43B2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D080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9D76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342397" w:rsidRPr="00EC4A93" w14:paraId="27E02394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0FF594B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B566BD8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742EFD" w14:textId="650B1495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34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75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D3B5A82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90BE25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7F7683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0965F7C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  <w:tr w:rsidR="00342397" w:rsidRPr="00EC4A93" w14:paraId="0E1AC0DD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7055F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5C8B4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18E43" w14:textId="6C9C9465" w:rsidR="00342397" w:rsidRPr="00342397" w:rsidRDefault="00342397" w:rsidP="00513390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</w:t>
            </w:r>
            <w:r>
              <w:rPr>
                <w:sz w:val="22"/>
                <w:szCs w:val="22"/>
                <w:lang w:val="en-US"/>
              </w:rPr>
              <w:t>5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</w:t>
            </w:r>
            <w:r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B7741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AED6D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5A34F41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75245696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7C1EF468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5A83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410B6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20D2D" w14:textId="66955D3D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35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0693D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2269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F827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CE2A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695B0760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93234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D5168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8CADD" w14:textId="6CA11AA8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35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B5016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C20A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7C82A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AD030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6ABA7559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36DF2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C40AD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9EE55" w14:textId="41CD83EE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35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929A4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F4E9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70B2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E3297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1DCDEA82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34BD3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C81D6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DBCD1" w14:textId="4D77CC45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35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1821A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91A0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785EA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4EE7C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18C99207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A406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6DFE7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88B3F" w14:textId="5BEE7762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35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299B3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F2925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EA1E0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8DAA4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67739FBC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3C72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CB867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B23F5" w14:textId="126AD39E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35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F2DFE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47C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1B93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A4CD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342397" w:rsidRPr="00EC4A93" w14:paraId="22150F37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9C3ED4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C71970D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CBCAFA8" w14:textId="211A8DB8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35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76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DAB8305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7CE192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28A6D75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239EE71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  <w:tr w:rsidR="00342397" w:rsidRPr="00EC4A93" w14:paraId="58C994DA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9F46D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2C726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ED693" w14:textId="44E9DB3F" w:rsidR="00342397" w:rsidRPr="00342397" w:rsidRDefault="00342397" w:rsidP="00513390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</w:t>
            </w:r>
            <w:r>
              <w:rPr>
                <w:sz w:val="22"/>
                <w:szCs w:val="22"/>
                <w:lang w:val="en-US"/>
              </w:rPr>
              <w:t>6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</w:t>
            </w:r>
            <w:r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A69BF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77B88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5AB049F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4CDD1709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31198DD7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04E34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50705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B1466" w14:textId="2925435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36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A4EC3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C9A8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D036E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D644C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4F4D5A5A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633B2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072E0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3C7F3" w14:textId="17776A08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36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AA78A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A596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84E9C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9995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6E7B1C92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90192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264BB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F392C" w14:textId="2BA96544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36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0FB4B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5297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C47D1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ECFE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65217955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0401D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7E8EE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FB90C" w14:textId="0E968BCE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36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AB8E1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3806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2DCF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4DEB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0097F383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8A41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B197D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D86CE" w14:textId="3E31A9D5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36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98819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6D2D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335EF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E1F6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20E128D2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59F8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543E7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AB5A9" w14:textId="339BEC10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36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7C57A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F8BD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3E177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D548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342397" w:rsidRPr="00EC4A93" w14:paraId="0961595F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78E7CF5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00A0848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BEC9DAE" w14:textId="679E3F43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36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77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F69E8DD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D17392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EF8895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4FB90E2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  <w:tr w:rsidR="00342397" w:rsidRPr="00EC4A93" w14:paraId="62561C94" w14:textId="77777777" w:rsidTr="00342397">
        <w:trPr>
          <w:trHeight w:val="300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28402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F2FFF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1195D" w14:textId="0AF449C8" w:rsidR="00342397" w:rsidRPr="00342397" w:rsidRDefault="00342397" w:rsidP="00513390">
            <w:pPr>
              <w:jc w:val="center"/>
              <w:rPr>
                <w:sz w:val="22"/>
                <w:szCs w:val="22"/>
                <w:lang w:val="en-US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</w:t>
            </w:r>
            <w:r>
              <w:rPr>
                <w:sz w:val="22"/>
                <w:szCs w:val="22"/>
                <w:lang w:val="en-US"/>
              </w:rPr>
              <w:t>7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</w:t>
            </w:r>
            <w:r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6C273" w14:textId="77777777" w:rsidR="00342397" w:rsidRPr="00EC4A93" w:rsidRDefault="00342397" w:rsidP="00513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EA26D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019F19D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7E56C87B" w14:textId="77777777" w:rsidR="00342397" w:rsidRPr="00EC4A93" w:rsidRDefault="00342397" w:rsidP="005133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342397" w:rsidRPr="00EC4A93" w14:paraId="2D78F0A4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35806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49420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3876F" w14:textId="363714E0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37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F982B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DAA9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05941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0FAD5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342397" w:rsidRPr="00EC4A93" w14:paraId="387F2E3B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492D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295C8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8D24D" w14:textId="033600EB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37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8BA1A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8411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964B2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CCEBD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342397" w:rsidRPr="00EC4A93" w14:paraId="783417A6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1D5299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65DCC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92704" w14:textId="7C6F503A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37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A8F02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D0F4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0D31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1E01B3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342397" w:rsidRPr="00EC4A93" w14:paraId="4A7DCF1D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7C439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A2E02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3CC02" w14:textId="3A0DDF1D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37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6406E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29A0A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6C13CD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072B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342397" w:rsidRPr="00EC4A93" w14:paraId="321B674F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F764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A8852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C8089" w14:textId="3008A429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37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C044E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DD39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C1F7B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60654F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342397" w:rsidRPr="00EC4A93" w14:paraId="6CC3F47B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5712D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ADDCF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C12E9" w14:textId="375ADF90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37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E3DC6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4B98E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AF7AB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2A6C0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342397" w:rsidRPr="00EC4A93" w14:paraId="3FC5AE19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486FFA1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A09A186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E8669F3" w14:textId="00ED5675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 w:rsidRPr="00D75439">
              <w:rPr>
                <w:sz w:val="22"/>
                <w:szCs w:val="22"/>
              </w:rPr>
              <w:t>F0CJU01A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37</w:t>
            </w:r>
            <w:r>
              <w:rPr>
                <w:sz w:val="22"/>
                <w:szCs w:val="22"/>
              </w:rPr>
              <w:t xml:space="preserve">, </w:t>
            </w:r>
            <w:r w:rsidRPr="00D75439">
              <w:rPr>
                <w:sz w:val="22"/>
                <w:szCs w:val="22"/>
              </w:rPr>
              <w:t>F0CJU01A1</w:t>
            </w:r>
            <w:r>
              <w:rPr>
                <w:sz w:val="22"/>
                <w:szCs w:val="22"/>
                <w:lang w:val="en-US"/>
              </w:rPr>
              <w:t>78</w:t>
            </w:r>
          </w:p>
        </w:tc>
        <w:tc>
          <w:tcPr>
            <w:tcW w:w="128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59B41B5" w14:textId="77777777" w:rsidR="00342397" w:rsidRPr="00EC4A93" w:rsidRDefault="00342397" w:rsidP="00342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TP-U, </w:t>
            </w:r>
            <w:r w:rsidRPr="00D75439">
              <w:rPr>
                <w:sz w:val="22"/>
                <w:szCs w:val="22"/>
              </w:rPr>
              <w:t>M1234A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034799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829A8F2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4-20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мА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4142EE88" w14:textId="77777777" w:rsidR="00342397" w:rsidRPr="00EC4A93" w:rsidRDefault="00342397" w:rsidP="0034239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  <w:tr w:rsidR="00342397" w:rsidRPr="00EC4A93" w14:paraId="1A0883EC" w14:textId="77777777" w:rsidTr="00342397">
        <w:trPr>
          <w:trHeight w:val="285"/>
        </w:trPr>
        <w:tc>
          <w:tcPr>
            <w:tcW w:w="18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07F3E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DB267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E3D19" w14:textId="1C2F708E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ABE2D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E92E0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7155CA4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FBB11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2BEA8011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11071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F35B8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08D81" w14:textId="39B209D0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14828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A0C82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EEB94F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47DCB2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04A6D8B5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98F5E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2D912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DF4D3" w14:textId="742CC6C8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5F6CE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A007E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1E2CD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6A438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2735B465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FB4343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6FFAD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05028" w14:textId="57DE6F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0012D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9CB61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C0C46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4FB092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1C481441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D5CA6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D3A81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823C0" w14:textId="096B425A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02F40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1946C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17DBD6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596A19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05DAEED8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EB1BE7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75197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402A" w14:textId="2C1A4F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5D87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CEED2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29B8C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6189D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62BFAC16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A6815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2D711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7F639" w14:textId="7EB1BAA9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DC7A5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0BDBD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BC95C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88B61F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4A1E4C40" w14:textId="77777777" w:rsidTr="00342397">
        <w:trPr>
          <w:trHeight w:val="300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BD26C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A6816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445BD" w14:textId="1C11496C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42899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62D41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32EEE2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77030686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2FC266FF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A57603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DE287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D2E86" w14:textId="01B7F926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EB7EE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2D2A4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97CBBA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F52A6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7D92E869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9B775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5AE60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FD972" w14:textId="2047FF9B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D15D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DCCA8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E103C6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AAC5B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51C841BB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12C7AA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B9140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29B3A" w14:textId="119F51A3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9CB14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06AEC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2C377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217D14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1B55A26B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3519F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21FA6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F0D1E" w14:textId="5ED01AD4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6EEE6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7AD79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B6AC1C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F58E01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5CD46C2C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8D4BE1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E9950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4DBAB" w14:textId="16A529BB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BFC4C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ACCE5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34C80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4AA623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02BC6692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2EE2B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551C1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7AB95" w14:textId="518C7C9C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E434E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8C873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BEB7B2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A124A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0903CE61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75388A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6AC54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6F9AB" w14:textId="1C6E0DDE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518EB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9DCB1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44CAA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DF1D8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0610A676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ED7AD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FC600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B6D4" w14:textId="11DDF294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6B895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4169A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F3F00E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D2853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68459CA0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C5A0D4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8F235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7BFC2" w14:textId="144BA440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427AD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30C83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3D050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54EB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0D660960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248573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44A7D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059BC" w14:textId="67A0B59E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F2351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A9FBD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EEC9D0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C0F439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6B16243F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B2B99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9B67D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43891" w14:textId="718A59F3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ADE0D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58E96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BDF9E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E830B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48A31EFA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E8368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FF070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3D1F2" w14:textId="00CAB2F4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A0E59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55994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DA562A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28431A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5B2ED116" w14:textId="77777777" w:rsidTr="00342397">
        <w:trPr>
          <w:trHeight w:val="300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3EC82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B86A7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50A8B" w14:textId="5EF7E290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27619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983CF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27729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6A124D5D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69419B4D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466505" w14:textId="178BC92C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FF8AF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44BCD" w14:textId="4329946D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D7A16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168A0" w14:textId="10C601C2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A71E93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E2C17" w14:textId="1904F13B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3FBDCA25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FD0C9" w14:textId="7925C578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55429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90445" w14:textId="2464184F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815F1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B076F" w14:textId="6A5CD6BA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FF282A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297381" w14:textId="3F4CEBCF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240B2A53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00BC57" w14:textId="0C065194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700F7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724C7" w14:textId="7A7A6AFA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6878E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76CD7" w14:textId="4B35AB9E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EDCA6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639B7" w14:textId="4BB47D11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56A0A40C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6367BA" w14:textId="305FF5E0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C38DD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8FC0E" w14:textId="1B9CDF38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C9320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D47CA" w14:textId="01A25022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76531E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F1F8B" w14:textId="2ED3C69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6013F3A5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2553F" w14:textId="79F5CF3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C83FD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97E7E" w14:textId="778E6819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556B4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EEA55" w14:textId="421F9E8A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F0A1F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D3984" w14:textId="0F5F6B96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41982E36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6F65A" w14:textId="432008DC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B56DE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78253" w14:textId="05A052F6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D6E88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0E624" w14:textId="4F1E2EC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D1BBF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D5CCBD" w14:textId="08241CAF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5D96081E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1AD3B" w14:textId="199B62BF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46C57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F55B6" w14:textId="4C6088FF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887CD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A2A45" w14:textId="0F0AEC90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5B54B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CF5B38" w14:textId="30CE54BD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759FFB8F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23E90" w14:textId="0F965F58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3460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714A1" w14:textId="436D06F1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AF5BC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BAE29" w14:textId="483DE059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C51A87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E70815" w14:textId="6858E7E5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3B5173C2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2901E" w14:textId="6D0379BD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B7685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837D1" w14:textId="2AD62523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41F33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55858" w14:textId="5752E4EB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4F9297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F896B" w14:textId="65977AD1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7AEB92C9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2B916" w14:textId="0997049B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65323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C2632" w14:textId="73DEBF1B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41FAA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4288C" w14:textId="6D5C7BDD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CAFD5E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35224" w14:textId="2AB7B5ED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7C411539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B270D" w14:textId="4E9B85CD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4EDC6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DDFCA" w14:textId="61C047F2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4225C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7F092" w14:textId="399ED9B3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FDB84C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C5E548" w14:textId="5A66E8CC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68A45E23" w14:textId="77777777" w:rsidTr="00342397">
        <w:trPr>
          <w:trHeight w:val="28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D82025" w14:textId="3866545C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28015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A54E5" w14:textId="74729D1E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162AC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4334E" w14:textId="296D553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23B53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60FC5" w14:textId="7893FB72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42397" w:rsidRPr="00EC4A93" w14:paraId="42C37A3A" w14:textId="77777777" w:rsidTr="00342397">
        <w:trPr>
          <w:trHeight w:val="300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C4F91" w14:textId="674F52A6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4590F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67EEF" w14:textId="36F88CF5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23DEE" w14:textId="77777777" w:rsidR="00FB5B1C" w:rsidRPr="00EC4A93" w:rsidRDefault="00FB5B1C" w:rsidP="00FB5B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97DA1" w14:textId="1F82A5DC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EA85B" w14:textId="77777777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474521E7" w14:textId="1C4AC32F" w:rsidR="00FB5B1C" w:rsidRPr="00EC4A93" w:rsidRDefault="00FB5B1C" w:rsidP="00FB5B1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14:paraId="2BC0DCFC" w14:textId="77777777" w:rsidR="000611C2" w:rsidRPr="00D75439" w:rsidRDefault="000611C2" w:rsidP="0090156C">
      <w:pPr>
        <w:pStyle w:val="34fffa"/>
      </w:pPr>
    </w:p>
    <w:p w14:paraId="4E9A7D94" w14:textId="77777777" w:rsidR="008804C5" w:rsidRPr="00BB426D" w:rsidRDefault="008804C5" w:rsidP="008804C5">
      <w:pPr>
        <w:pStyle w:val="3418"/>
      </w:pPr>
      <w:bookmarkStart w:id="1" w:name="_Toc397971534"/>
      <w:bookmarkStart w:id="2" w:name="_Toc398225599"/>
      <w:bookmarkEnd w:id="1"/>
      <w:bookmarkEnd w:id="2"/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6642C9" w:rsidRPr="005F1B2E" w14:paraId="50FBEB2D" w14:textId="77777777" w:rsidTr="00B47AA5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17D083CA" w14:textId="77777777" w:rsidR="006642C9" w:rsidRPr="00A86232" w:rsidRDefault="006642C9" w:rsidP="00B47AA5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355C9AE0" w14:textId="77777777" w:rsidR="006642C9" w:rsidRPr="005F1B2E" w:rsidRDefault="006642C9" w:rsidP="00B47AA5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3CAE4995" w14:textId="77777777" w:rsidR="006642C9" w:rsidRPr="005F1B2E" w:rsidRDefault="006642C9" w:rsidP="00B47AA5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549BA8A" w14:textId="77777777" w:rsidR="006642C9" w:rsidRPr="005F1B2E" w:rsidRDefault="006642C9" w:rsidP="00B47AA5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7885F8B3" w14:textId="77777777" w:rsidR="006642C9" w:rsidRPr="005F1B2E" w:rsidRDefault="006642C9" w:rsidP="00B47AA5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46A2F08D" w14:textId="77777777" w:rsidR="006642C9" w:rsidRPr="005F1B2E" w:rsidRDefault="006642C9" w:rsidP="00B47AA5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73F31F12" w14:textId="77777777" w:rsidR="006642C9" w:rsidRPr="005F1B2E" w:rsidRDefault="006642C9" w:rsidP="00B47AA5">
            <w:pPr>
              <w:pStyle w:val="34ff8"/>
            </w:pPr>
            <w:r w:rsidRPr="005F1B2E">
              <w:t>Дата</w:t>
            </w:r>
          </w:p>
        </w:tc>
      </w:tr>
      <w:tr w:rsidR="006642C9" w:rsidRPr="005F1B2E" w14:paraId="12FA05B0" w14:textId="77777777" w:rsidTr="00B47AA5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6B79FE14" w14:textId="77777777" w:rsidR="006642C9" w:rsidRPr="005F1B2E" w:rsidRDefault="006642C9" w:rsidP="00B47AA5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42153236" w14:textId="77777777" w:rsidR="006642C9" w:rsidRPr="005F1B2E" w:rsidRDefault="006642C9" w:rsidP="00B47AA5">
            <w:pPr>
              <w:pStyle w:val="34ff8"/>
            </w:pPr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</w:p>
        </w:tc>
        <w:tc>
          <w:tcPr>
            <w:tcW w:w="850" w:type="dxa"/>
            <w:vAlign w:val="center"/>
          </w:tcPr>
          <w:p w14:paraId="42341FA7" w14:textId="77777777" w:rsidR="006642C9" w:rsidRPr="005F1B2E" w:rsidRDefault="006642C9" w:rsidP="00B47AA5">
            <w:pPr>
              <w:pStyle w:val="34ff8"/>
            </w:pPr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</w:p>
        </w:tc>
        <w:tc>
          <w:tcPr>
            <w:tcW w:w="851" w:type="dxa"/>
            <w:vAlign w:val="center"/>
          </w:tcPr>
          <w:p w14:paraId="64AF21EE" w14:textId="77777777" w:rsidR="006642C9" w:rsidRPr="005F1B2E" w:rsidRDefault="006642C9" w:rsidP="00B47AA5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2DB5A69E" w14:textId="77777777" w:rsidR="006642C9" w:rsidRPr="005F1B2E" w:rsidRDefault="006642C9" w:rsidP="00B47AA5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2CC5B83E" w14:textId="77777777" w:rsidR="006642C9" w:rsidRPr="005F1B2E" w:rsidRDefault="006642C9" w:rsidP="00B47AA5">
            <w:pPr>
              <w:pStyle w:val="34ff8"/>
            </w:pPr>
          </w:p>
        </w:tc>
        <w:tc>
          <w:tcPr>
            <w:tcW w:w="1134" w:type="dxa"/>
            <w:vMerge/>
          </w:tcPr>
          <w:p w14:paraId="3839E8E2" w14:textId="77777777" w:rsidR="006642C9" w:rsidRPr="005F1B2E" w:rsidRDefault="006642C9" w:rsidP="00B47AA5">
            <w:pPr>
              <w:pStyle w:val="34ff8"/>
            </w:pPr>
          </w:p>
        </w:tc>
        <w:tc>
          <w:tcPr>
            <w:tcW w:w="1276" w:type="dxa"/>
            <w:vMerge/>
          </w:tcPr>
          <w:p w14:paraId="20A7EF15" w14:textId="77777777" w:rsidR="006642C9" w:rsidRPr="005F1B2E" w:rsidRDefault="006642C9" w:rsidP="00B47AA5">
            <w:pPr>
              <w:pStyle w:val="34ff8"/>
            </w:pPr>
          </w:p>
        </w:tc>
        <w:tc>
          <w:tcPr>
            <w:tcW w:w="1246" w:type="dxa"/>
            <w:vMerge/>
          </w:tcPr>
          <w:p w14:paraId="658BCF52" w14:textId="77777777" w:rsidR="006642C9" w:rsidRPr="005F1B2E" w:rsidRDefault="006642C9" w:rsidP="00B47AA5">
            <w:pPr>
              <w:pStyle w:val="34ff8"/>
            </w:pPr>
          </w:p>
        </w:tc>
        <w:tc>
          <w:tcPr>
            <w:tcW w:w="882" w:type="dxa"/>
            <w:vMerge/>
          </w:tcPr>
          <w:p w14:paraId="3F9D5CB3" w14:textId="77777777" w:rsidR="006642C9" w:rsidRPr="005F1B2E" w:rsidRDefault="006642C9" w:rsidP="00B47AA5">
            <w:pPr>
              <w:pStyle w:val="34ff8"/>
            </w:pPr>
          </w:p>
        </w:tc>
      </w:tr>
      <w:tr w:rsidR="006642C9" w14:paraId="276F619A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1CB8EF6E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DC6152A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326F407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86C8F79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7C91A7A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09AE88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3798D1F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279F86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1FB98A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C1D9F26" w14:textId="77777777" w:rsidR="006642C9" w:rsidRDefault="006642C9" w:rsidP="00711FB7">
            <w:pPr>
              <w:pStyle w:val="34ff6"/>
            </w:pPr>
          </w:p>
        </w:tc>
      </w:tr>
      <w:tr w:rsidR="006642C9" w14:paraId="6835D943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770020E4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AFAC3C3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134F045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6F27E81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FEBE2DE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6B4DD7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A962039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C5F12EF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66627B4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80DE5CE" w14:textId="77777777" w:rsidR="006642C9" w:rsidRDefault="006642C9" w:rsidP="00711FB7">
            <w:pPr>
              <w:pStyle w:val="34ff6"/>
            </w:pPr>
          </w:p>
        </w:tc>
      </w:tr>
      <w:tr w:rsidR="006642C9" w14:paraId="0F27C845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74DCDFD7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88428A6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11857B9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DEA31DD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C87ED70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5ACA8CC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BD45C0B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DC0C34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CD0A9F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51D4689" w14:textId="77777777" w:rsidR="006642C9" w:rsidRDefault="006642C9" w:rsidP="00711FB7">
            <w:pPr>
              <w:pStyle w:val="34ff6"/>
            </w:pPr>
          </w:p>
        </w:tc>
      </w:tr>
      <w:tr w:rsidR="006642C9" w14:paraId="0B9771B3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043AB206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ACC3112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68375C6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C4A1EE5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2901B99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D7F7F59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F4526BC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EBFD59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A630D55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035317" w14:textId="77777777" w:rsidR="006642C9" w:rsidRDefault="006642C9" w:rsidP="00711FB7">
            <w:pPr>
              <w:pStyle w:val="34ff6"/>
            </w:pPr>
          </w:p>
        </w:tc>
      </w:tr>
      <w:tr w:rsidR="006642C9" w14:paraId="362CB54F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4BF1996C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E97A352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A614785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101A524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729182B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90E509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7AF8C0C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9C72EA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0F14A94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3C70C38" w14:textId="77777777" w:rsidR="006642C9" w:rsidRDefault="006642C9" w:rsidP="00711FB7">
            <w:pPr>
              <w:pStyle w:val="34ff6"/>
            </w:pPr>
          </w:p>
        </w:tc>
      </w:tr>
      <w:tr w:rsidR="006642C9" w14:paraId="0952C1E9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6C346001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053EB11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E6DC9D0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4E3F3D8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80EAA04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59D41BC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CEF7A73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396D9D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82EDFBA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949A52F" w14:textId="77777777" w:rsidR="006642C9" w:rsidRDefault="006642C9" w:rsidP="00711FB7">
            <w:pPr>
              <w:pStyle w:val="34ff6"/>
            </w:pPr>
          </w:p>
        </w:tc>
      </w:tr>
      <w:tr w:rsidR="006642C9" w14:paraId="39A2B061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46E5C636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7F1D2CA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3309309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985794A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08AEE7E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CEC0CC0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6B1E556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1B7E7F1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749B7E9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2211155" w14:textId="77777777" w:rsidR="006642C9" w:rsidRDefault="006642C9" w:rsidP="00711FB7">
            <w:pPr>
              <w:pStyle w:val="34ff6"/>
            </w:pPr>
          </w:p>
        </w:tc>
      </w:tr>
      <w:tr w:rsidR="006642C9" w14:paraId="48F3086E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315540E9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EA7E756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A62AD06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694B6C4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2345326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C669965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7178132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BC45346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5BB84DE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5E4E35B" w14:textId="77777777" w:rsidR="006642C9" w:rsidRDefault="006642C9" w:rsidP="00711FB7">
            <w:pPr>
              <w:pStyle w:val="34ff6"/>
            </w:pPr>
          </w:p>
        </w:tc>
      </w:tr>
      <w:tr w:rsidR="006642C9" w14:paraId="1F457FBE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2E972CCB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89E3080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7B786A6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6B57ABB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B32050A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8F837CF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581DEAE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48BB4A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B45C5F3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EC7BA5F" w14:textId="77777777" w:rsidR="006642C9" w:rsidRDefault="006642C9" w:rsidP="00711FB7">
            <w:pPr>
              <w:pStyle w:val="34ff6"/>
            </w:pPr>
          </w:p>
        </w:tc>
      </w:tr>
      <w:tr w:rsidR="006642C9" w14:paraId="2CECB3F9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48425C76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4E1FCCD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CAC0775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EA6FC2E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7254108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B3CC551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56AA68B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783EE8D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B6358B5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4F0E85" w14:textId="77777777" w:rsidR="006642C9" w:rsidRDefault="006642C9" w:rsidP="00711FB7">
            <w:pPr>
              <w:pStyle w:val="34ff6"/>
            </w:pPr>
          </w:p>
        </w:tc>
      </w:tr>
      <w:tr w:rsidR="006642C9" w14:paraId="138C125F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0FC11F04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ECFA1D5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E807038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05E20B0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618BBA8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DE3ECF5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C062D12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FC02FA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60AF8FA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DFE6597" w14:textId="77777777" w:rsidR="006642C9" w:rsidRDefault="006642C9" w:rsidP="00711FB7">
            <w:pPr>
              <w:pStyle w:val="34ff6"/>
            </w:pPr>
          </w:p>
        </w:tc>
      </w:tr>
      <w:tr w:rsidR="006642C9" w14:paraId="1D64166C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7FA9890B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5FB7697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B01419E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A3F1E2B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275344F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6488A1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CDA385D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AB14A9C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E882234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795156F" w14:textId="77777777" w:rsidR="006642C9" w:rsidRDefault="006642C9" w:rsidP="00711FB7">
            <w:pPr>
              <w:pStyle w:val="34ff6"/>
            </w:pPr>
          </w:p>
        </w:tc>
      </w:tr>
      <w:tr w:rsidR="006642C9" w14:paraId="4720AA51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23BCF192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28C3AB1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B46B2B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804CC7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10E4763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D55351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1EA26AB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EDA123D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EFA76C4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9AB2E6B" w14:textId="77777777" w:rsidR="006642C9" w:rsidRDefault="006642C9" w:rsidP="00711FB7">
            <w:pPr>
              <w:pStyle w:val="34ff6"/>
            </w:pPr>
          </w:p>
        </w:tc>
      </w:tr>
      <w:tr w:rsidR="006642C9" w14:paraId="65FB1A22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4B32D166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7980613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E2E06CF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6C7E912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E454862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F6A035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A6CEB78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9228BF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531EC2D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73E2415" w14:textId="77777777" w:rsidR="006642C9" w:rsidRDefault="006642C9" w:rsidP="00711FB7">
            <w:pPr>
              <w:pStyle w:val="34ff6"/>
            </w:pPr>
          </w:p>
        </w:tc>
      </w:tr>
      <w:tr w:rsidR="006642C9" w14:paraId="4C400986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6D2688C1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593E5C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CBA3F24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0151B53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4C6116C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D974702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F8BEB59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5D08415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67EFCB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673A9B" w14:textId="77777777" w:rsidR="006642C9" w:rsidRDefault="006642C9" w:rsidP="00711FB7">
            <w:pPr>
              <w:pStyle w:val="34ff6"/>
            </w:pPr>
          </w:p>
        </w:tc>
      </w:tr>
      <w:tr w:rsidR="006642C9" w14:paraId="5CFFF1A5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4FBA42E1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7A48C7A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EADFCE3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3CB5EC4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BFF57ED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DDCE6F5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E94FFE7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29EB8E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43E67A0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91A3213" w14:textId="77777777" w:rsidR="006642C9" w:rsidRDefault="006642C9" w:rsidP="00711FB7">
            <w:pPr>
              <w:pStyle w:val="34ff6"/>
            </w:pPr>
          </w:p>
        </w:tc>
      </w:tr>
      <w:tr w:rsidR="006642C9" w14:paraId="1431179F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61E6329D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7308B8C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C6663E1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F12AFC3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AEDC3F4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E8321B5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7B11430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6063CF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FE1C507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3508CAA" w14:textId="77777777" w:rsidR="006642C9" w:rsidRDefault="006642C9" w:rsidP="00711FB7">
            <w:pPr>
              <w:pStyle w:val="34ff6"/>
            </w:pPr>
          </w:p>
        </w:tc>
      </w:tr>
      <w:tr w:rsidR="006642C9" w14:paraId="72A69A17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3A63FBA4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8B983FE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00970B3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5358388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03BFA9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DCACA1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7D78E75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80DC8B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199A99F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F0D0C88" w14:textId="77777777" w:rsidR="006642C9" w:rsidRDefault="006642C9" w:rsidP="00711FB7">
            <w:pPr>
              <w:pStyle w:val="34ff6"/>
            </w:pPr>
          </w:p>
        </w:tc>
      </w:tr>
      <w:tr w:rsidR="006642C9" w14:paraId="2A62E450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7C7258A4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BF882F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3D84F9C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C72FA07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1EE96AA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916D378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BBB8906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846A45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6EDB0A8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79F03D4" w14:textId="77777777" w:rsidR="006642C9" w:rsidRDefault="006642C9" w:rsidP="00711FB7">
            <w:pPr>
              <w:pStyle w:val="34ff6"/>
            </w:pPr>
          </w:p>
        </w:tc>
      </w:tr>
      <w:tr w:rsidR="006642C9" w14:paraId="0BF5F6B8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2EDD9420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58858E9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AC7887B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3CBCC79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C70061D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0A75D4D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FB339DA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BF22BB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4A44529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CFE1EF3" w14:textId="77777777" w:rsidR="006642C9" w:rsidRDefault="006642C9" w:rsidP="00711FB7">
            <w:pPr>
              <w:pStyle w:val="34ff6"/>
            </w:pPr>
          </w:p>
        </w:tc>
      </w:tr>
      <w:tr w:rsidR="006642C9" w14:paraId="63202E93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7606AB49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8E6036E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B1E932A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F008401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D4FAB8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A35550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F0CAA31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3E9E241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E99CA40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CF0F628" w14:textId="77777777" w:rsidR="006642C9" w:rsidRDefault="006642C9" w:rsidP="00711FB7">
            <w:pPr>
              <w:pStyle w:val="34ff6"/>
            </w:pPr>
          </w:p>
        </w:tc>
      </w:tr>
      <w:tr w:rsidR="006642C9" w14:paraId="2BBDEAA9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64A7B9A2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1895BD6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D94EE5E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5896CE2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422E0AE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127775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47DB445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79A324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6748161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E945641" w14:textId="77777777" w:rsidR="006642C9" w:rsidRDefault="006642C9" w:rsidP="00711FB7">
            <w:pPr>
              <w:pStyle w:val="34ff6"/>
            </w:pPr>
          </w:p>
        </w:tc>
      </w:tr>
      <w:tr w:rsidR="006642C9" w14:paraId="5702ADE7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2FE01037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1DAD803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39DB041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37F53D3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6BFB7EB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FF8C4A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DB5A529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8DEB2A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B8378DB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DC05826" w14:textId="77777777" w:rsidR="006642C9" w:rsidRDefault="006642C9" w:rsidP="00711FB7">
            <w:pPr>
              <w:pStyle w:val="34ff6"/>
            </w:pPr>
          </w:p>
        </w:tc>
      </w:tr>
      <w:tr w:rsidR="006642C9" w14:paraId="20772904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1CD659C0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63DE4A1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F78D212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91FF7BA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A6F3F5D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8DE8D62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CE29DB9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CC9BA17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1F4F62B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94CC88" w14:textId="77777777" w:rsidR="006642C9" w:rsidRDefault="006642C9" w:rsidP="00711FB7">
            <w:pPr>
              <w:pStyle w:val="34ff6"/>
            </w:pPr>
          </w:p>
        </w:tc>
      </w:tr>
      <w:tr w:rsidR="006642C9" w14:paraId="539A9CB3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166D4D5B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3D59CC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EAADABA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B95CF8A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D479CED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F5C07FE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8AB5139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F57C927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5CCC803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C221C0B" w14:textId="77777777" w:rsidR="006642C9" w:rsidRDefault="006642C9" w:rsidP="00711FB7">
            <w:pPr>
              <w:pStyle w:val="34ff6"/>
            </w:pPr>
          </w:p>
        </w:tc>
      </w:tr>
    </w:tbl>
    <w:p w14:paraId="6D7A5C89" w14:textId="77777777" w:rsidR="00AB28D5" w:rsidRPr="00AB28D5" w:rsidRDefault="00AB28D5" w:rsidP="002C35B5">
      <w:pPr>
        <w:pStyle w:val="34fffa"/>
      </w:pPr>
    </w:p>
    <w:sectPr w:rsidR="00AB28D5" w:rsidRPr="00AB28D5" w:rsidSect="003B31D6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E9300" w14:textId="77777777" w:rsidR="00811DB4" w:rsidRDefault="00811DB4" w:rsidP="00AD0715">
      <w:r>
        <w:separator/>
      </w:r>
    </w:p>
    <w:p w14:paraId="292A4A35" w14:textId="77777777" w:rsidR="00811DB4" w:rsidRDefault="00811DB4" w:rsidP="00AD0715"/>
  </w:endnote>
  <w:endnote w:type="continuationSeparator" w:id="0">
    <w:p w14:paraId="45AAE504" w14:textId="77777777" w:rsidR="00811DB4" w:rsidRDefault="00811DB4" w:rsidP="00AD0715">
      <w:r>
        <w:continuationSeparator/>
      </w:r>
    </w:p>
    <w:p w14:paraId="4820A125" w14:textId="77777777" w:rsidR="00811DB4" w:rsidRDefault="00811DB4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C0E20" w14:textId="13EE00D9" w:rsidR="00B74E3A" w:rsidRDefault="00B74E3A">
    <w:pPr>
      <w:pStyle w:val="ab"/>
    </w:pPr>
    <w:r>
      <w:t>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D3EB" w14:textId="77777777" w:rsidR="00B74E3A" w:rsidRDefault="00B74E3A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0CDA6" w14:textId="77777777" w:rsidR="00B74E3A" w:rsidRDefault="00B74E3A" w:rsidP="008E77B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700CC" w14:textId="77777777" w:rsidR="00811DB4" w:rsidRDefault="00811DB4" w:rsidP="00AD0715">
      <w:r>
        <w:separator/>
      </w:r>
    </w:p>
    <w:p w14:paraId="6A665FBC" w14:textId="77777777" w:rsidR="00811DB4" w:rsidRDefault="00811DB4" w:rsidP="00AD0715"/>
  </w:footnote>
  <w:footnote w:type="continuationSeparator" w:id="0">
    <w:p w14:paraId="1069497E" w14:textId="77777777" w:rsidR="00811DB4" w:rsidRDefault="00811DB4" w:rsidP="00AD0715">
      <w:r>
        <w:continuationSeparator/>
      </w:r>
    </w:p>
    <w:p w14:paraId="32351E72" w14:textId="77777777" w:rsidR="00811DB4" w:rsidRDefault="00811DB4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B407B" w14:textId="77777777" w:rsidR="00B74E3A" w:rsidRDefault="00B74E3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25BEB8C" wp14:editId="0B6837D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4B0A69" w14:textId="77777777" w:rsidR="00B74E3A" w:rsidRDefault="00B74E3A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1C3A6A" w14:textId="77777777" w:rsidR="00B74E3A" w:rsidRDefault="00B74E3A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DA341C" w14:textId="77777777" w:rsidR="00B74E3A" w:rsidRDefault="00B74E3A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6B4914" w14:textId="77777777" w:rsidR="00B74E3A" w:rsidRDefault="00B74E3A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11FF87" w14:textId="77777777" w:rsidR="00B74E3A" w:rsidRDefault="00B74E3A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635EAC" w14:textId="77777777" w:rsidR="00B74E3A" w:rsidRDefault="00B74E3A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5D1808" w14:textId="77777777" w:rsidR="00B74E3A" w:rsidRDefault="00B74E3A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639888" w14:textId="77777777" w:rsidR="00B74E3A" w:rsidRDefault="00B74E3A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D99AA2" w14:textId="77777777" w:rsidR="00B74E3A" w:rsidRDefault="00B74E3A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2D18CE" w14:textId="77777777" w:rsidR="00B74E3A" w:rsidRDefault="00B74E3A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5BEB8C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614B0A69" w14:textId="77777777" w:rsidR="00B74E3A" w:rsidRDefault="00B74E3A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741C3A6A" w14:textId="77777777" w:rsidR="00B74E3A" w:rsidRDefault="00B74E3A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05DA341C" w14:textId="77777777" w:rsidR="00B74E3A" w:rsidRDefault="00B74E3A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D6B4914" w14:textId="77777777" w:rsidR="00B74E3A" w:rsidRDefault="00B74E3A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511FF87" w14:textId="77777777" w:rsidR="00B74E3A" w:rsidRDefault="00B74E3A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48635EAC" w14:textId="77777777" w:rsidR="00B74E3A" w:rsidRDefault="00B74E3A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A5D1808" w14:textId="77777777" w:rsidR="00B74E3A" w:rsidRDefault="00B74E3A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46639888" w14:textId="77777777" w:rsidR="00B74E3A" w:rsidRDefault="00B74E3A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16D99AA2" w14:textId="77777777" w:rsidR="00B74E3A" w:rsidRDefault="00B74E3A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732D18CE" w14:textId="77777777" w:rsidR="00B74E3A" w:rsidRDefault="00B74E3A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0813" w14:textId="77777777" w:rsidR="00B74E3A" w:rsidRDefault="00B74E3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38324496" wp14:editId="7B7E0B6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8C0B29" w14:textId="77777777" w:rsidR="00B74E3A" w:rsidRDefault="00B74E3A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52D86D" w14:textId="77777777" w:rsidR="00B74E3A" w:rsidRDefault="00B74E3A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06C50C" w14:textId="77777777" w:rsidR="00B74E3A" w:rsidRDefault="00B74E3A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08779E" w14:textId="77777777" w:rsidR="00B74E3A" w:rsidRDefault="00B74E3A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0053BB" w14:textId="77777777" w:rsidR="00B74E3A" w:rsidRDefault="00B74E3A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61F1435" w14:textId="77777777" w:rsidR="00B74E3A" w:rsidRDefault="00B74E3A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0CADCD" w14:textId="77777777" w:rsidR="00B74E3A" w:rsidRDefault="00B74E3A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2691B0" w14:textId="77777777" w:rsidR="00B74E3A" w:rsidRDefault="00B74E3A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5ABBCC" w14:textId="77777777" w:rsidR="00B74E3A" w:rsidRDefault="00B74E3A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456614" w14:textId="77777777" w:rsidR="00B74E3A" w:rsidRDefault="00B74E3A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324496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1B8C0B29" w14:textId="77777777" w:rsidR="00B74E3A" w:rsidRDefault="00B74E3A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7B52D86D" w14:textId="77777777" w:rsidR="00B74E3A" w:rsidRDefault="00B74E3A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7206C50C" w14:textId="77777777" w:rsidR="00B74E3A" w:rsidRDefault="00B74E3A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008779E" w14:textId="77777777" w:rsidR="00B74E3A" w:rsidRDefault="00B74E3A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0D0053BB" w14:textId="77777777" w:rsidR="00B74E3A" w:rsidRDefault="00B74E3A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61F1435" w14:textId="77777777" w:rsidR="00B74E3A" w:rsidRDefault="00B74E3A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80CADCD" w14:textId="77777777" w:rsidR="00B74E3A" w:rsidRDefault="00B74E3A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F2691B0" w14:textId="77777777" w:rsidR="00B74E3A" w:rsidRDefault="00B74E3A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75ABBCC" w14:textId="77777777" w:rsidR="00B74E3A" w:rsidRDefault="00B74E3A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2E456614" w14:textId="77777777" w:rsidR="00B74E3A" w:rsidRDefault="00B74E3A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46E69" w14:textId="77777777" w:rsidR="00B74E3A" w:rsidRDefault="00B74E3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2D885140" wp14:editId="61A1CE3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94E258" w14:textId="77777777" w:rsidR="00B74E3A" w:rsidRDefault="00B74E3A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6E2EA6" w14:textId="77777777" w:rsidR="00B74E3A" w:rsidRDefault="00B74E3A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DAE19B" w14:textId="77777777" w:rsidR="00B74E3A" w:rsidRDefault="00B74E3A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D3365E" w14:textId="77777777" w:rsidR="00B74E3A" w:rsidRDefault="00B74E3A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D235EE" w14:textId="77777777" w:rsidR="00B74E3A" w:rsidRDefault="00B74E3A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8AC978" w14:textId="77777777" w:rsidR="00B74E3A" w:rsidRDefault="00B74E3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F87542" w14:textId="77777777" w:rsidR="00B74E3A" w:rsidRDefault="00B74E3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033FD8" w14:textId="77777777" w:rsidR="00B74E3A" w:rsidRDefault="00B74E3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D1DACF" w14:textId="77777777" w:rsidR="00B74E3A" w:rsidRDefault="00B74E3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B7BA496" w14:textId="77777777" w:rsidR="00B74E3A" w:rsidRDefault="00B74E3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C52A4C6" w14:textId="77777777" w:rsidR="00B74E3A" w:rsidRPr="00CB1016" w:rsidRDefault="00B74E3A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F1B708" w14:textId="77777777" w:rsidR="00B74E3A" w:rsidRPr="005374BE" w:rsidRDefault="00B74E3A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06E21E2" w14:textId="77777777" w:rsidR="00B74E3A" w:rsidRDefault="00B74E3A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t>A.B.XXX.С6.XX.</w:t>
                                    </w:r>
                                    <w:proofErr w:type="gramStart"/>
                                    <w:r>
                                      <w:t>X-X</w:t>
                                    </w:r>
                                    <w:proofErr w:type="gramEnd"/>
                                    <w:r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7630135" w14:textId="77777777" w:rsidR="00B74E3A" w:rsidRPr="00945CCC" w:rsidRDefault="00B74E3A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9E001E9" w14:textId="77777777" w:rsidR="00B74E3A" w:rsidRDefault="00B74E3A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282EB7A" w14:textId="77777777" w:rsidR="00B74E3A" w:rsidRPr="005E4A3B" w:rsidRDefault="00B74E3A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360DDC" w14:textId="77777777" w:rsidR="00B74E3A" w:rsidRPr="000411E6" w:rsidRDefault="00B74E3A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85152D9" w14:textId="77777777" w:rsidR="00B74E3A" w:rsidRPr="005E4A3B" w:rsidRDefault="00B74E3A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76BEF7A" w14:textId="77777777" w:rsidR="00B74E3A" w:rsidRDefault="00B74E3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3A0D11F" w14:textId="77777777" w:rsidR="00B74E3A" w:rsidRDefault="00B74E3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4E6830B" w14:textId="77777777" w:rsidR="00B74E3A" w:rsidRPr="00945CCC" w:rsidRDefault="00B74E3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7670ACC" w14:textId="77777777" w:rsidR="00B74E3A" w:rsidRPr="00945CCC" w:rsidRDefault="00B74E3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6389CE6" w14:textId="77777777" w:rsidR="00B74E3A" w:rsidRPr="005E4A3B" w:rsidRDefault="00B74E3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D3C9F10" w14:textId="77777777" w:rsidR="00B74E3A" w:rsidRPr="005E4A3B" w:rsidRDefault="00B74E3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77BEF92" w14:textId="77777777" w:rsidR="00B74E3A" w:rsidRPr="000411E6" w:rsidRDefault="00B74E3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F0F309" w14:textId="77777777" w:rsidR="00B74E3A" w:rsidRPr="000411E6" w:rsidRDefault="00B74E3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8EFCC2" w14:textId="77777777" w:rsidR="00B74E3A" w:rsidRPr="006C5C53" w:rsidRDefault="00B74E3A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C6457B" w14:textId="77777777" w:rsidR="00B74E3A" w:rsidRPr="006C5C53" w:rsidRDefault="00B74E3A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885140" id="Группа 8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">
              <v:group id="Группа 1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group id="Группа 21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Группа 2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Группа 30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294E258" w14:textId="77777777" w:rsidR="00B74E3A" w:rsidRDefault="00B74E3A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36E2EA6" w14:textId="77777777" w:rsidR="00B74E3A" w:rsidRDefault="00B74E3A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DDAE19B" w14:textId="77777777" w:rsidR="00B74E3A" w:rsidRDefault="00B74E3A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6D3365E" w14:textId="77777777" w:rsidR="00B74E3A" w:rsidRDefault="00B74E3A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CRwwAAANsAAAAPAAAAZHJzL2Rvd25yZXYueG1sRI/disIw&#10;FITvF3yHcARvljVVRN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LLEwk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AD235EE" w14:textId="77777777" w:rsidR="00B74E3A" w:rsidRDefault="00B74E3A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D8AC978" w14:textId="77777777" w:rsidR="00B74E3A" w:rsidRDefault="00B74E3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46F87542" w14:textId="77777777" w:rsidR="00B74E3A" w:rsidRDefault="00B74E3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43033FD8" w14:textId="77777777" w:rsidR="00B74E3A" w:rsidRDefault="00B74E3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1D1DACF" w14:textId="77777777" w:rsidR="00B74E3A" w:rsidRDefault="00B74E3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XS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samL+kHyPkTAAD//wMAUEsBAi0AFAAGAAgAAAAhANvh9svuAAAAhQEAABMAAAAAAAAAAAAAAAAA&#10;AAAAAFtDb250ZW50X1R5cGVzXS54bWxQSwECLQAUAAYACAAAACEAWvQsW78AAAAVAQAACwAAAAAA&#10;AAAAAAAAAAAfAQAAX3JlbHMvLnJlbHNQSwECLQAUAAYACAAAACEA4ikl0sAAAADbAAAADwAAAAAA&#10;AAAAAAAAAAAHAgAAZHJzL2Rvd25yZXYueG1sUEsFBgAAAAADAAMAtwAAAPQCAAAAAA==&#10;" filled="f" stroked="f" strokeweight="1.5pt">
                          <v:textbox style="layout-flow:vertical;mso-layout-flow-alt:bottom-to-top" inset="0,0,0,0">
                            <w:txbxContent>
                              <w:p w14:paraId="2B7BA496" w14:textId="77777777" w:rsidR="00B74E3A" w:rsidRDefault="00B74E3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Группа 61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Jc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Sx6Uv6AXr+CwAA//8DAFBLAQItABQABgAIAAAAIQDb4fbL7gAAAIUBAAATAAAAAAAAAAAAAAAA&#10;AAAAAABbQ29udGVudF9UeXBlc10ueG1sUEsBAi0AFAAGAAgAAAAhAFr0LFu/AAAAFQEAAAsAAAAA&#10;AAAAAAAAAAAAHwEAAF9yZWxzLy5yZWxzUEsBAi0AFAAGAAgAAAAhAJnhMlzBAAAA2wAAAA8AAAAA&#10;AAAAAAAAAAAABwIAAGRycy9kb3ducmV2LnhtbFBLBQYAAAAAAwADALcAAAD1Ag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r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34uLeIDe/QIAAP//AwBQSwECLQAUAAYACAAAACEA2+H2y+4AAACFAQAAEwAAAAAAAAAA&#10;AAAAAAAAAAAAW0NvbnRlbnRfVHlwZXNdLnhtbFBLAQItABQABgAIAAAAIQBa9CxbvwAAABUBAAAL&#10;AAAAAAAAAAAAAAAAAB8BAABfcmVscy8ucmVsc1BLAQItABQABgAIAAAAIQAAiAir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0cxQAAANs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zAewfVL+gF6egEAAP//AwBQSwECLQAUAAYACAAAACEA2+H2y+4AAACFAQAAEwAAAAAAAAAA&#10;AAAAAAAAAAAAW0NvbnRlbnRfVHlwZXNdLnhtbFBLAQItABQABgAIAAAAIQBa9CxbvwAAABUBAAAL&#10;AAAAAAAAAAAAAAAAAB8BAABfcmVscy8ucmVsc1BLAQItABQABgAIAAAAIQCNAg0c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Группа 74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" filled="f" stroked="f">
                        <v:textbox inset="1pt,.4mm,1pt,1pt">
                          <w:txbxContent>
                            <w:p w14:paraId="7C52A4C6" w14:textId="77777777" w:rsidR="00B74E3A" w:rsidRPr="00CB1016" w:rsidRDefault="00B74E3A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" filled="f" stroked="f">
                        <v:textbox inset="1pt,.4mm,1pt,1pt">
                          <w:txbxContent>
                            <w:p w14:paraId="49F1B708" w14:textId="77777777" w:rsidR="00B74E3A" w:rsidRPr="005374BE" w:rsidRDefault="00B74E3A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" filled="f" stroked="f">
                        <v:textbox inset="1pt,.4mm,1pt,1pt">
                          <w:txbxContent>
                            <w:p w14:paraId="106E21E2" w14:textId="77777777" w:rsidR="00B74E3A" w:rsidRDefault="00B74E3A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A.B.XXX.С6.XX.</w:t>
                              </w:r>
                              <w:proofErr w:type="gramStart"/>
                              <w:r>
                                <w:t>X-X</w:t>
                              </w:r>
                              <w:proofErr w:type="gramEnd"/>
                              <w:r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<v:textbox inset="0,0,0,0">
                          <w:txbxContent>
                            <w:p w14:paraId="37630135" w14:textId="77777777" w:rsidR="00B74E3A" w:rsidRPr="00945CCC" w:rsidRDefault="00B74E3A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<v:textbox inset="0,0,0,0">
                          <w:txbxContent>
                            <w:p w14:paraId="59E001E9" w14:textId="77777777" w:rsidR="00B74E3A" w:rsidRDefault="00B74E3A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<v:textbox inset="0,0,0,0">
                          <w:txbxContent>
                            <w:p w14:paraId="4282EB7A" w14:textId="77777777" w:rsidR="00B74E3A" w:rsidRPr="005E4A3B" w:rsidRDefault="00B74E3A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<v:textbox inset="0,0,0,0">
                          <w:txbxContent>
                            <w:p w14:paraId="4C360DDC" w14:textId="77777777" w:rsidR="00B74E3A" w:rsidRPr="000411E6" w:rsidRDefault="00B74E3A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<v:textbox inset="0,0,0,0">
                          <w:txbxContent>
                            <w:p w14:paraId="385152D9" w14:textId="77777777" w:rsidR="00B74E3A" w:rsidRPr="005E4A3B" w:rsidRDefault="00B74E3A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<v:textbox inset="0,0,0,0">
                          <w:txbxContent>
                            <w:p w14:paraId="276BEF7A" w14:textId="77777777" w:rsidR="00B74E3A" w:rsidRDefault="00B74E3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<v:textbox inset="0,0,0,0">
                          <w:txbxContent>
                            <w:p w14:paraId="03A0D11F" w14:textId="77777777" w:rsidR="00B74E3A" w:rsidRDefault="00B74E3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<v:textbox inset="0,0,0,0">
                          <w:txbxContent>
                            <w:p w14:paraId="04E6830B" w14:textId="77777777" w:rsidR="00B74E3A" w:rsidRPr="00945CCC" w:rsidRDefault="00B74E3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<v:textbox inset="0,0,0,0">
                          <w:txbxContent>
                            <w:p w14:paraId="57670ACC" w14:textId="77777777" w:rsidR="00B74E3A" w:rsidRPr="00945CCC" w:rsidRDefault="00B74E3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" filled="f" stroked="f">
                        <v:textbox inset="0,0,0,0">
                          <w:txbxContent>
                            <w:p w14:paraId="16389CE6" w14:textId="77777777" w:rsidR="00B74E3A" w:rsidRPr="005E4A3B" w:rsidRDefault="00B74E3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oz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4RWnpEJ9PwKAAD//wMAUEsBAi0AFAAGAAgAAAAhANvh9svuAAAAhQEAABMAAAAAAAAA&#10;AAAAAAAAAAAAAFtDb250ZW50X1R5cGVzXS54bWxQSwECLQAUAAYACAAAACEAWvQsW78AAAAVAQAA&#10;CwAAAAAAAAAAAAAAAAAfAQAAX3JlbHMvLnJlbHNQSwECLQAUAAYACAAAACEAb2dKM8YAAADcAAAA&#10;DwAAAAAAAAAAAAAAAAAHAgAAZHJzL2Rvd25yZXYueG1sUEsFBgAAAAADAAMAtwAAAPoCAAAAAA==&#10;" filled="f" stroked="f">
                        <v:textbox inset="0,0,0,0">
                          <w:txbxContent>
                            <w:p w14:paraId="1D3C9F10" w14:textId="77777777" w:rsidR="00B74E3A" w:rsidRPr="005E4A3B" w:rsidRDefault="00B74E3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" filled="f" stroked="f">
                        <v:textbox inset="0,0,0,0">
                          <w:txbxContent>
                            <w:p w14:paraId="077BEF92" w14:textId="77777777" w:rsidR="00B74E3A" w:rsidRPr="000411E6" w:rsidRDefault="00B74E3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VIxgAAANwAAAAPAAAAZHJzL2Rvd25yZXYueG1sRI9Lb8Iw&#10;EITvlfofrK3USwVOK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yRc1SMYAAADcAAAA&#10;DwAAAAAAAAAAAAAAAAAHAgAAZHJzL2Rvd25yZXYueG1sUEsFBgAAAAADAAMAtwAAAPoCAAAAAA==&#10;" filled="f" stroked="f">
                        <v:textbox inset="0,0,0,0">
                          <w:txbxContent>
                            <w:p w14:paraId="4AF0F309" w14:textId="77777777" w:rsidR="00B74E3A" w:rsidRPr="000411E6" w:rsidRDefault="00B74E3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" filled="f" stroked="f">
                  <v:textbox inset="1pt,.4mm,1pt,1pt">
                    <w:txbxContent>
                      <w:p w14:paraId="148EFCC2" w14:textId="77777777" w:rsidR="00B74E3A" w:rsidRPr="006C5C53" w:rsidRDefault="00B74E3A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" filled="f" stroked="f">
                  <v:textbox inset="1pt,.4mm,1pt,1pt">
                    <w:txbxContent>
                      <w:p w14:paraId="65C6457B" w14:textId="77777777" w:rsidR="00B74E3A" w:rsidRPr="006C5C53" w:rsidRDefault="00B74E3A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C3B99" w14:textId="77777777" w:rsidR="00B74E3A" w:rsidRDefault="00B74E3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17708572" wp14:editId="52BC371C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8844C6" w14:textId="77777777" w:rsidR="00B74E3A" w:rsidRDefault="00B74E3A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51F7CA" w14:textId="77777777" w:rsidR="00B74E3A" w:rsidRDefault="00B74E3A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1B64E2" w14:textId="77777777" w:rsidR="00B74E3A" w:rsidRDefault="00B74E3A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D1836E" w14:textId="77777777" w:rsidR="00B74E3A" w:rsidRDefault="00B74E3A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23750F" w14:textId="77777777" w:rsidR="00B74E3A" w:rsidRDefault="00B74E3A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5CFEC3" w14:textId="77777777" w:rsidR="00B74E3A" w:rsidRDefault="00B74E3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C65659" w14:textId="77777777" w:rsidR="00B74E3A" w:rsidRDefault="00B74E3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285F9A" w14:textId="77777777" w:rsidR="00B74E3A" w:rsidRDefault="00B74E3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7B6061" w14:textId="77777777" w:rsidR="00B74E3A" w:rsidRDefault="00B74E3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76B5DA" w14:textId="77777777" w:rsidR="00B74E3A" w:rsidRDefault="00B74E3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1FF301" w14:textId="77777777" w:rsidR="00B74E3A" w:rsidRPr="00945CCC" w:rsidRDefault="00B74E3A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4EF6BC" w14:textId="77777777" w:rsidR="00B74E3A" w:rsidRDefault="00B74E3A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9D0E59" w14:textId="77777777" w:rsidR="00B74E3A" w:rsidRDefault="00B74E3A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1B68AB" w14:textId="77777777" w:rsidR="00B74E3A" w:rsidRPr="005E4A3B" w:rsidRDefault="00B74E3A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763D9D" w14:textId="77777777" w:rsidR="00B74E3A" w:rsidRPr="000411E6" w:rsidRDefault="00B74E3A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342E32" w14:textId="77777777" w:rsidR="00B74E3A" w:rsidRDefault="00B74E3A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548129" w14:textId="77777777" w:rsidR="00B74E3A" w:rsidRDefault="00B74E3A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B2FFFB" w14:textId="77777777" w:rsidR="00B74E3A" w:rsidRPr="005E4A3B" w:rsidRDefault="00B74E3A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955877" w14:textId="77777777" w:rsidR="00B74E3A" w:rsidRPr="00931BFC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26E6AD" w14:textId="657D0C5F" w:rsidR="00B74E3A" w:rsidRPr="00A32665" w:rsidRDefault="00B74E3A" w:rsidP="008E77B3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643C56" w14:textId="3BABCEAC" w:rsidR="00B74E3A" w:rsidRPr="005E4A3B" w:rsidRDefault="00B74E3A" w:rsidP="008E77B3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04187F" w14:textId="2EBECED0" w:rsidR="00B74E3A" w:rsidRPr="005E4A3B" w:rsidRDefault="00B74E3A" w:rsidP="008E77B3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B204CF" w14:textId="77777777" w:rsidR="00B74E3A" w:rsidRPr="005E4A3B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C64FD7" w14:textId="0BE9EB3D" w:rsidR="00B74E3A" w:rsidRPr="005E4A3B" w:rsidRDefault="00B74E3A" w:rsidP="008E77B3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36A5E4" w14:textId="77777777" w:rsidR="00B74E3A" w:rsidRPr="005E4A3B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855C1C" w14:textId="2402C92F" w:rsidR="00B74E3A" w:rsidRPr="000411E6" w:rsidRDefault="00B74E3A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6C2D86" w14:textId="0D650C13" w:rsidR="00B74E3A" w:rsidRPr="000411E6" w:rsidRDefault="00B74E3A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E2AF16" w14:textId="77777777" w:rsidR="00B74E3A" w:rsidRPr="000411E6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7A0C42" w14:textId="6986F2CD" w:rsidR="00B74E3A" w:rsidRPr="000411E6" w:rsidRDefault="00B74E3A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5A8D8C" w14:textId="77777777" w:rsidR="00B74E3A" w:rsidRPr="000411E6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5A43D6" w14:textId="631BB82A" w:rsidR="00B74E3A" w:rsidRPr="0079077B" w:rsidRDefault="001F00A0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B74E3A"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D200A7" w14:textId="1CC603DA" w:rsidR="00B74E3A" w:rsidRPr="00A32665" w:rsidRDefault="00B74E3A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D75D02" w14:textId="77777777" w:rsidR="00B74E3A" w:rsidRPr="00CB1016" w:rsidRDefault="00B74E3A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03A2B6" w14:textId="77777777" w:rsidR="00B74E3A" w:rsidRPr="00CB1016" w:rsidRDefault="00B74E3A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910C2A" w14:textId="49C02FFD" w:rsidR="00B74E3A" w:rsidRPr="005374BE" w:rsidRDefault="00B74E3A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42397" w:rsidRPr="00342397">
                                    <w:rPr>
                                      <w:noProof/>
                                    </w:rPr>
                                    <w:instrText>15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42397">
                                    <w:rPr>
                                      <w:noProof/>
                                    </w:rPr>
                                    <w:t>15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9E6EAD" w14:textId="6C35D694" w:rsidR="00B74E3A" w:rsidRPr="005374BE" w:rsidRDefault="00B74E3A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F00A0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BD034C" w14:textId="542FBD3C" w:rsidR="00B74E3A" w:rsidRDefault="00B74E3A" w:rsidP="008E77B3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B4A21E" w14:textId="10653DEF" w:rsidR="00B74E3A" w:rsidRDefault="00B74E3A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878.2023-АСУ ТП.С6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10640E" w14:textId="13FC913C" w:rsidR="00B74E3A" w:rsidRDefault="001F00A0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B74E3A"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B74E3A">
                                    <w:t>.</w:t>
                                  </w:r>
                                </w:p>
                                <w:p w14:paraId="61DB6EA3" w14:textId="77777777" w:rsidR="00B74E3A" w:rsidRPr="00B8681C" w:rsidRDefault="001F00A0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B74E3A">
                                      <w:t>Таблица соединений и подключений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F94FE0" w14:textId="77777777" w:rsidR="00B74E3A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4CC2F6" w14:textId="77777777" w:rsidR="00B74E3A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25A9A29" w14:textId="77777777" w:rsidR="00B74E3A" w:rsidRPr="00945CCC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92C540" w14:textId="77777777" w:rsidR="00B74E3A" w:rsidRPr="00945CCC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C86AC5" w14:textId="77777777" w:rsidR="00B74E3A" w:rsidRPr="005E4A3B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DDE381" w14:textId="77777777" w:rsidR="00B74E3A" w:rsidRPr="005E4A3B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A277BA" w14:textId="77777777" w:rsidR="00B74E3A" w:rsidRPr="000411E6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E900F6" w14:textId="77777777" w:rsidR="00B74E3A" w:rsidRPr="000411E6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724DA1" w14:textId="77777777" w:rsidR="00B74E3A" w:rsidRPr="006C5C53" w:rsidRDefault="00B74E3A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F2CD5D" w14:textId="77777777" w:rsidR="00B74E3A" w:rsidRPr="006C5C53" w:rsidRDefault="00B74E3A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7708572" id="Группа 9" o:spid="_x0000_s1137" style="position:absolute;left:0;text-align:left;margin-left:-48pt;margin-top:.25pt;width:558.45pt;height:826.65pt;z-index:251687936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38844C6" w14:textId="77777777" w:rsidR="00B74E3A" w:rsidRDefault="00B74E3A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951F7CA" w14:textId="77777777" w:rsidR="00B74E3A" w:rsidRDefault="00B74E3A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C1B64E2" w14:textId="77777777" w:rsidR="00B74E3A" w:rsidRDefault="00B74E3A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ED1836E" w14:textId="77777777" w:rsidR="00B74E3A" w:rsidRDefault="00B74E3A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023750F" w14:textId="77777777" w:rsidR="00B74E3A" w:rsidRDefault="00B74E3A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7E5CFEC3" w14:textId="77777777" w:rsidR="00B74E3A" w:rsidRDefault="00B74E3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EC65659" w14:textId="77777777" w:rsidR="00B74E3A" w:rsidRDefault="00B74E3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15285F9A" w14:textId="77777777" w:rsidR="00B74E3A" w:rsidRDefault="00B74E3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57B6061" w14:textId="77777777" w:rsidR="00B74E3A" w:rsidRDefault="00B74E3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1476B5DA" w14:textId="77777777" w:rsidR="00B74E3A" w:rsidRDefault="00B74E3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771FF301" w14:textId="77777777" w:rsidR="00B74E3A" w:rsidRPr="00945CCC" w:rsidRDefault="00B74E3A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4F4EF6BC" w14:textId="77777777" w:rsidR="00B74E3A" w:rsidRDefault="00B74E3A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299D0E59" w14:textId="77777777" w:rsidR="00B74E3A" w:rsidRDefault="00B74E3A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641B68AB" w14:textId="77777777" w:rsidR="00B74E3A" w:rsidRPr="005E4A3B" w:rsidRDefault="00B74E3A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1F763D9D" w14:textId="77777777" w:rsidR="00B74E3A" w:rsidRPr="000411E6" w:rsidRDefault="00B74E3A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5C342E32" w14:textId="77777777" w:rsidR="00B74E3A" w:rsidRDefault="00B74E3A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37548129" w14:textId="77777777" w:rsidR="00B74E3A" w:rsidRDefault="00B74E3A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54B2FFFB" w14:textId="77777777" w:rsidR="00B74E3A" w:rsidRPr="005E4A3B" w:rsidRDefault="00B74E3A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60955877" w14:textId="77777777" w:rsidR="00B74E3A" w:rsidRPr="00931BFC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4326E6AD" w14:textId="657D0C5F" w:rsidR="00B74E3A" w:rsidRPr="00A32665" w:rsidRDefault="00B74E3A" w:rsidP="008E77B3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44643C56" w14:textId="3BABCEAC" w:rsidR="00B74E3A" w:rsidRPr="005E4A3B" w:rsidRDefault="00B74E3A" w:rsidP="008E77B3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3A04187F" w14:textId="2EBECED0" w:rsidR="00B74E3A" w:rsidRPr="005E4A3B" w:rsidRDefault="00B74E3A" w:rsidP="008E77B3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28B204CF" w14:textId="77777777" w:rsidR="00B74E3A" w:rsidRPr="005E4A3B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57C64FD7" w14:textId="0BE9EB3D" w:rsidR="00B74E3A" w:rsidRPr="005E4A3B" w:rsidRDefault="00B74E3A" w:rsidP="008E77B3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7236A5E4" w14:textId="77777777" w:rsidR="00B74E3A" w:rsidRPr="005E4A3B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17855C1C" w14:textId="2402C92F" w:rsidR="00B74E3A" w:rsidRPr="000411E6" w:rsidRDefault="00B74E3A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046C2D86" w14:textId="0D650C13" w:rsidR="00B74E3A" w:rsidRPr="000411E6" w:rsidRDefault="00B74E3A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39E2AF16" w14:textId="77777777" w:rsidR="00B74E3A" w:rsidRPr="000411E6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357A0C42" w14:textId="6986F2CD" w:rsidR="00B74E3A" w:rsidRPr="000411E6" w:rsidRDefault="00B74E3A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5C5A8D8C" w14:textId="77777777" w:rsidR="00B74E3A" w:rsidRPr="000411E6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0E5A43D6" w14:textId="631BB82A" w:rsidR="00B74E3A" w:rsidRPr="0079077B" w:rsidRDefault="001F00A0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B74E3A"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07D200A7" w14:textId="1CC603DA" w:rsidR="00B74E3A" w:rsidRPr="00A32665" w:rsidRDefault="00B74E3A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40D75D02" w14:textId="77777777" w:rsidR="00B74E3A" w:rsidRPr="00CB1016" w:rsidRDefault="00B74E3A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2E03A2B6" w14:textId="77777777" w:rsidR="00B74E3A" w:rsidRPr="00CB1016" w:rsidRDefault="00B74E3A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19910C2A" w14:textId="49C02FFD" w:rsidR="00B74E3A" w:rsidRPr="005374BE" w:rsidRDefault="00B74E3A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42397" w:rsidRPr="00342397">
                              <w:rPr>
                                <w:noProof/>
                              </w:rPr>
                              <w:instrText>15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42397">
                              <w:rPr>
                                <w:noProof/>
                              </w:rPr>
                              <w:t>15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5F9E6EAD" w14:textId="6C35D694" w:rsidR="00B74E3A" w:rsidRPr="005374BE" w:rsidRDefault="00B74E3A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F00A0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55BD034C" w14:textId="542FBD3C" w:rsidR="00B74E3A" w:rsidRDefault="00B74E3A" w:rsidP="008E77B3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29B4A21E" w14:textId="10653DEF" w:rsidR="00B74E3A" w:rsidRDefault="00B74E3A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>
                              <w:t>878.2023-АСУ ТП.С6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7A10640E" w14:textId="13FC913C" w:rsidR="00B74E3A" w:rsidRDefault="001F00A0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B74E3A"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B74E3A">
                              <w:t>.</w:t>
                            </w:r>
                          </w:p>
                          <w:p w14:paraId="61DB6EA3" w14:textId="77777777" w:rsidR="00B74E3A" w:rsidRPr="00B8681C" w:rsidRDefault="001F00A0" w:rsidP="008E77B3">
                            <w:pPr>
                              <w:pStyle w:val="34f1"/>
                            </w:pPr>
                            <w:fldSimple w:instr=" DOCPROPERTY  Title  \* MERGEFORMAT ">
                              <w:r w:rsidR="00B74E3A">
                                <w:t>Таблица соединений и подключений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67F94FE0" w14:textId="77777777" w:rsidR="00B74E3A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064CC2F6" w14:textId="77777777" w:rsidR="00B74E3A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325A9A29" w14:textId="77777777" w:rsidR="00B74E3A" w:rsidRPr="00945CCC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1392C540" w14:textId="77777777" w:rsidR="00B74E3A" w:rsidRPr="00945CCC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77C86AC5" w14:textId="77777777" w:rsidR="00B74E3A" w:rsidRPr="005E4A3B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62DDE381" w14:textId="77777777" w:rsidR="00B74E3A" w:rsidRPr="005E4A3B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0DA277BA" w14:textId="77777777" w:rsidR="00B74E3A" w:rsidRPr="000411E6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6CE900F6" w14:textId="77777777" w:rsidR="00B74E3A" w:rsidRPr="000411E6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69724DA1" w14:textId="77777777" w:rsidR="00B74E3A" w:rsidRPr="006C5C53" w:rsidRDefault="00B74E3A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1AF2CD5D" w14:textId="77777777" w:rsidR="00B74E3A" w:rsidRPr="006C5C53" w:rsidRDefault="00B74E3A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210C6" w14:textId="77777777" w:rsidR="00B74E3A" w:rsidRDefault="00B74E3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199B1F11" wp14:editId="6F03863F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619" name="Группа 1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620" name="Группа 162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1621" name="Группа 16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622" name="Группа 162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623" name="Группа 162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62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25" name="Группа 162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626" name="Группа 162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62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2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2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3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63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632" name="Группа 163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633" name="Группа 163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3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BB1373" w14:textId="77777777" w:rsidR="00B74E3A" w:rsidRDefault="00B74E3A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94D105" w14:textId="77777777" w:rsidR="00B74E3A" w:rsidRDefault="00B74E3A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8A315B" w14:textId="77777777" w:rsidR="00B74E3A" w:rsidRDefault="00B74E3A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D49553" w14:textId="77777777" w:rsidR="00B74E3A" w:rsidRDefault="00B74E3A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8A364F" w14:textId="77777777" w:rsidR="00B74E3A" w:rsidRDefault="00B74E3A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39" name="Группа 163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4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0045D9" w14:textId="77777777" w:rsidR="00B74E3A" w:rsidRDefault="00B74E3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1FD755" w14:textId="77777777" w:rsidR="00B74E3A" w:rsidRDefault="00B74E3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314288" w14:textId="77777777" w:rsidR="00B74E3A" w:rsidRDefault="00B74E3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9C9738" w14:textId="77777777" w:rsidR="00B74E3A" w:rsidRDefault="00B74E3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849EC1" w14:textId="77777777" w:rsidR="00B74E3A" w:rsidRDefault="00B74E3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4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6" name="Группа 1646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1647" name="Группа 1647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1648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9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0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1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52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3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4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5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6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7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58" name="Группа 1658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1659" name="Группа 1659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1660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1C46AF5" w14:textId="77777777" w:rsidR="00B74E3A" w:rsidRPr="00CB1016" w:rsidRDefault="00B74E3A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661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9AD613" w14:textId="42B3AD0F" w:rsidR="00B74E3A" w:rsidRPr="005374BE" w:rsidRDefault="00B74E3A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00A0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662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8F2AE19" w14:textId="6740D77D" w:rsidR="00B74E3A" w:rsidRDefault="00B74E3A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t>878.2023-АСУ ТП.С6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63" name="Группа 1663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1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7BCDCF3" w14:textId="77777777" w:rsidR="00B74E3A" w:rsidRPr="00945CCC" w:rsidRDefault="00B74E3A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5DACCE" w14:textId="77777777" w:rsidR="00B74E3A" w:rsidRDefault="00B74E3A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20832AC" w14:textId="77777777" w:rsidR="00B74E3A" w:rsidRPr="005E4A3B" w:rsidRDefault="00B74E3A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2DF5600" w14:textId="77777777" w:rsidR="00B74E3A" w:rsidRPr="000411E6" w:rsidRDefault="00B74E3A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8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8C33849" w14:textId="77777777" w:rsidR="00B74E3A" w:rsidRPr="005E4A3B" w:rsidRDefault="00B74E3A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9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A4D70A0" w14:textId="77777777" w:rsidR="00B74E3A" w:rsidRDefault="00B74E3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2C01C9F" w14:textId="77777777" w:rsidR="00B74E3A" w:rsidRDefault="00B74E3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1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FBA003D" w14:textId="77777777" w:rsidR="00B74E3A" w:rsidRPr="00945CCC" w:rsidRDefault="00B74E3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91D127" w14:textId="77777777" w:rsidR="00B74E3A" w:rsidRPr="00945CCC" w:rsidRDefault="00B74E3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3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92B79A8" w14:textId="77777777" w:rsidR="00B74E3A" w:rsidRPr="005E4A3B" w:rsidRDefault="00B74E3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DB89E6F" w14:textId="77777777" w:rsidR="00B74E3A" w:rsidRPr="005E4A3B" w:rsidRDefault="00B74E3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5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D09F18F" w14:textId="77777777" w:rsidR="00B74E3A" w:rsidRPr="000411E6" w:rsidRDefault="00B74E3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9D10104" w14:textId="77777777" w:rsidR="00B74E3A" w:rsidRPr="000411E6" w:rsidRDefault="00B74E3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677" name="Группа 167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67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3BB5DA" w14:textId="77777777" w:rsidR="00B74E3A" w:rsidRPr="006C5C53" w:rsidRDefault="00B74E3A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67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C9E7A0" w14:textId="77777777" w:rsidR="00B74E3A" w:rsidRPr="006C5C53" w:rsidRDefault="00B74E3A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9B1F11" id="Группа 1619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">
              <v:group id="Группа 1620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">
                <v:group id="Группа 1621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FJg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i+H5TThBbv8BAAD//wMAUEsBAi0AFAAGAAgAAAAhANvh9svuAAAAhQEAABMAAAAAAAAAAAAA&#10;AAAAAAAAAFtDb250ZW50X1R5cGVzXS54bWxQSwECLQAUAAYACAAAACEAWvQsW78AAAAVAQAACwAA&#10;AAAAAAAAAAAAAAAfAQAAX3JlbHMvLnJlbHNQSwECLQAUAAYACAAAACEA/ShSYMMAAADdAAAADwAA&#10;AAAAAAAAAAAAAAAHAgAAZHJzL2Rvd25yZXYueG1sUEsFBgAAAAADAAMAtwAAAPcCAAAAAA==&#10;">
                  <v:group id="Группа 1622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">
                    <v:group id="Группа 1623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mM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ZPRGP6+CSfIxRsAAP//AwBQSwECLQAUAAYACAAAACEA2+H2y+4AAACFAQAAEwAAAAAAAAAAAAAA&#10;AAAAAAAAW0NvbnRlbnRfVHlwZXNdLnhtbFBLAQItABQABgAIAAAAIQBa9CxbvwAAABUBAAALAAAA&#10;AAAAAAAAAAAAAB8BAABfcmVscy8ucmVsc1BLAQItABQABgAIAAAAIQBitmmMwgAAAN0AAAAPAAAA&#10;AAAAAAAAAAAAAAcCAABkcnMvZG93bnJldi54bWxQSwUGAAAAAAMAAwC3AAAA9g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" filled="f" strokeweight="1.5pt">
                        <v:textbox inset=",1mm"/>
                      </v:rect>
                      <v:group id="Группа 1625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">
                        <v:group id="Группа 1626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" strokeweight="1.5pt"/>
                      </v:group>
                    </v:group>
                    <v:group id="Группа 1632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1rK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">
                      <v:group id="Группа 1633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46BB1373" w14:textId="77777777" w:rsidR="00B74E3A" w:rsidRDefault="00B74E3A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E94D105" w14:textId="77777777" w:rsidR="00B74E3A" w:rsidRDefault="00B74E3A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38A315B" w14:textId="77777777" w:rsidR="00B74E3A" w:rsidRDefault="00B74E3A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3D49553" w14:textId="77777777" w:rsidR="00B74E3A" w:rsidRDefault="00B74E3A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18A364F" w14:textId="77777777" w:rsidR="00B74E3A" w:rsidRDefault="00B74E3A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639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" filled="f" stroked="f" strokeweight="1.5pt">
                          <v:textbox style="layout-flow:vertical;mso-layout-flow-alt:bottom-to-top" inset="0,0,0,0">
                            <w:txbxContent>
                              <w:p w14:paraId="180045D9" w14:textId="77777777" w:rsidR="00B74E3A" w:rsidRDefault="00B74E3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361FD755" w14:textId="77777777" w:rsidR="00B74E3A" w:rsidRDefault="00B74E3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25314288" w14:textId="77777777" w:rsidR="00B74E3A" w:rsidRDefault="00B74E3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29C9738" w14:textId="77777777" w:rsidR="00B74E3A" w:rsidRDefault="00B74E3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16849EC1" w14:textId="77777777" w:rsidR="00B74E3A" w:rsidRDefault="00B74E3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" filled="f" strokeweight="1.5pt">
                    <v:textbox inset=",1mm"/>
                  </v:rect>
                </v:group>
                <v:group id="Группа 1646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">
                  <v:group id="Группа 1647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1658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">
                    <v:group id="Группа 1659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" filled="f" stroked="f">
                        <v:textbox inset="1pt,.4mm,1pt,1pt">
                          <w:txbxContent>
                            <w:p w14:paraId="21C46AF5" w14:textId="77777777" w:rsidR="00B74E3A" w:rsidRPr="00CB1016" w:rsidRDefault="00B74E3A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" filled="f" stroked="f">
                        <v:textbox inset="1pt,.4mm,1pt,1pt">
                          <w:txbxContent>
                            <w:p w14:paraId="709AD613" w14:textId="42B3AD0F" w:rsidR="00B74E3A" w:rsidRPr="005374BE" w:rsidRDefault="00B74E3A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00A0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" filled="f" stroked="f">
                        <v:textbox inset="1pt,.4mm,1pt,1pt">
                          <w:txbxContent>
                            <w:p w14:paraId="28F2AE19" w14:textId="6740D77D" w:rsidR="00B74E3A" w:rsidRDefault="00B74E3A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878.2023-АСУ ТП.С6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1663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" filled="f" stroked="f">
                        <v:textbox inset="0,0,0,0">
                          <w:txbxContent>
                            <w:p w14:paraId="07BCDCF3" w14:textId="77777777" w:rsidR="00B74E3A" w:rsidRPr="00945CCC" w:rsidRDefault="00B74E3A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" filled="f" stroked="f">
                        <v:textbox inset="0,0,0,0">
                          <w:txbxContent>
                            <w:p w14:paraId="695DACCE" w14:textId="77777777" w:rsidR="00B74E3A" w:rsidRDefault="00B74E3A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" filled="f" stroked="f">
                        <v:textbox inset="0,0,0,0">
                          <w:txbxContent>
                            <w:p w14:paraId="320832AC" w14:textId="77777777" w:rsidR="00B74E3A" w:rsidRPr="005E4A3B" w:rsidRDefault="00B74E3A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" filled="f" stroked="f">
                        <v:textbox inset="0,0,0,0">
                          <w:txbxContent>
                            <w:p w14:paraId="52DF5600" w14:textId="77777777" w:rsidR="00B74E3A" w:rsidRPr="000411E6" w:rsidRDefault="00B74E3A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" filled="f" stroked="f">
                        <v:textbox inset="0,0,0,0">
                          <w:txbxContent>
                            <w:p w14:paraId="78C33849" w14:textId="77777777" w:rsidR="00B74E3A" w:rsidRPr="005E4A3B" w:rsidRDefault="00B74E3A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" filled="f" stroked="f">
                        <v:textbox inset="0,0,0,0">
                          <w:txbxContent>
                            <w:p w14:paraId="3A4D70A0" w14:textId="77777777" w:rsidR="00B74E3A" w:rsidRDefault="00B74E3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" filled="f" stroked="f">
                        <v:textbox inset="0,0,0,0">
                          <w:txbxContent>
                            <w:p w14:paraId="72C01C9F" w14:textId="77777777" w:rsidR="00B74E3A" w:rsidRDefault="00B74E3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" filled="f" stroked="f">
                        <v:textbox inset="0,0,0,0">
                          <w:txbxContent>
                            <w:p w14:paraId="3FBA003D" w14:textId="77777777" w:rsidR="00B74E3A" w:rsidRPr="00945CCC" w:rsidRDefault="00B74E3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" filled="f" stroked="f">
                        <v:textbox inset="0,0,0,0">
                          <w:txbxContent>
                            <w:p w14:paraId="0E91D127" w14:textId="77777777" w:rsidR="00B74E3A" w:rsidRPr="00945CCC" w:rsidRDefault="00B74E3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" filled="f" stroked="f">
                        <v:textbox inset="0,0,0,0">
                          <w:txbxContent>
                            <w:p w14:paraId="392B79A8" w14:textId="77777777" w:rsidR="00B74E3A" w:rsidRPr="005E4A3B" w:rsidRDefault="00B74E3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" filled="f" stroked="f">
                        <v:textbox inset="0,0,0,0">
                          <w:txbxContent>
                            <w:p w14:paraId="5DB89E6F" w14:textId="77777777" w:rsidR="00B74E3A" w:rsidRPr="005E4A3B" w:rsidRDefault="00B74E3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" filled="f" stroked="f">
                        <v:textbox inset="0,0,0,0">
                          <w:txbxContent>
                            <w:p w14:paraId="1D09F18F" w14:textId="77777777" w:rsidR="00B74E3A" w:rsidRPr="000411E6" w:rsidRDefault="00B74E3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" filled="f" stroked="f">
                        <v:textbox inset="0,0,0,0">
                          <w:txbxContent>
                            <w:p w14:paraId="79D10104" w14:textId="77777777" w:rsidR="00B74E3A" w:rsidRPr="000411E6" w:rsidRDefault="00B74E3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677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" filled="f" stroked="f">
                  <v:textbox inset="1pt,.4mm,1pt,1pt">
                    <w:txbxContent>
                      <w:p w14:paraId="263BB5DA" w14:textId="77777777" w:rsidR="00B74E3A" w:rsidRPr="006C5C53" w:rsidRDefault="00B74E3A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" filled="f" stroked="f">
                  <v:textbox inset="1pt,.4mm,1pt,1pt">
                    <w:txbxContent>
                      <w:p w14:paraId="5CC9E7A0" w14:textId="77777777" w:rsidR="00B74E3A" w:rsidRPr="006C5C53" w:rsidRDefault="00B74E3A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363B1" w14:textId="77777777" w:rsidR="00B74E3A" w:rsidRDefault="00B74E3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75420C21" wp14:editId="01D847E7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5F8894" w14:textId="77777777" w:rsidR="00B74E3A" w:rsidRDefault="00B74E3A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010E1C" w14:textId="77777777" w:rsidR="00B74E3A" w:rsidRDefault="00B74E3A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63D9E8" w14:textId="77777777" w:rsidR="00B74E3A" w:rsidRDefault="00B74E3A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D18773" w14:textId="77777777" w:rsidR="00B74E3A" w:rsidRDefault="00B74E3A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53221E" w14:textId="77777777" w:rsidR="00B74E3A" w:rsidRDefault="00B74E3A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D7B479C" w14:textId="77777777" w:rsidR="00B74E3A" w:rsidRDefault="00B74E3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B16B93" w14:textId="77777777" w:rsidR="00B74E3A" w:rsidRDefault="00B74E3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287198" w14:textId="77777777" w:rsidR="00B74E3A" w:rsidRDefault="00B74E3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79399E" w14:textId="77777777" w:rsidR="00B74E3A" w:rsidRDefault="00B74E3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ED6CC5" w14:textId="77777777" w:rsidR="00B74E3A" w:rsidRDefault="00B74E3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C10D79" w14:textId="77777777" w:rsidR="00B74E3A" w:rsidRPr="00945CCC" w:rsidRDefault="00B74E3A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7BC08A" w14:textId="77777777" w:rsidR="00B74E3A" w:rsidRDefault="00B74E3A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2BAEF1" w14:textId="77777777" w:rsidR="00B74E3A" w:rsidRDefault="00B74E3A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65C8A0" w14:textId="77777777" w:rsidR="00B74E3A" w:rsidRPr="005E4A3B" w:rsidRDefault="00B74E3A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038994" w14:textId="77777777" w:rsidR="00B74E3A" w:rsidRPr="000411E6" w:rsidRDefault="00B74E3A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B71750" w14:textId="77777777" w:rsidR="00B74E3A" w:rsidRDefault="00B74E3A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75A869" w14:textId="77777777" w:rsidR="00B74E3A" w:rsidRDefault="00B74E3A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02E8CD1" w14:textId="77777777" w:rsidR="00B74E3A" w:rsidRPr="005E4A3B" w:rsidRDefault="00B74E3A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56FB27" w14:textId="77777777" w:rsidR="00B74E3A" w:rsidRPr="00931BFC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86C5E1" w14:textId="77777777" w:rsidR="00B74E3A" w:rsidRPr="00A32665" w:rsidRDefault="00B74E3A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850891" w14:textId="77777777" w:rsidR="00B74E3A" w:rsidRPr="005E4A3B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36E0C5" w14:textId="77777777" w:rsidR="00B74E3A" w:rsidRPr="005E4A3B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7613F8" w14:textId="77777777" w:rsidR="00B74E3A" w:rsidRPr="005E4A3B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7EA78C" w14:textId="77777777" w:rsidR="00B74E3A" w:rsidRPr="005E4A3B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B8330" w14:textId="77777777" w:rsidR="00B74E3A" w:rsidRPr="005E4A3B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BBB115" w14:textId="77777777" w:rsidR="00B74E3A" w:rsidRPr="000411E6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851EB7" w14:textId="77777777" w:rsidR="00B74E3A" w:rsidRPr="000411E6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808CA7" w14:textId="77777777" w:rsidR="00B74E3A" w:rsidRPr="000411E6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E7DC52" w14:textId="77777777" w:rsidR="00B74E3A" w:rsidRPr="000411E6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A096D3" w14:textId="77777777" w:rsidR="00B74E3A" w:rsidRPr="000411E6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8A03E2" w14:textId="77777777" w:rsidR="00B74E3A" w:rsidRPr="0079077B" w:rsidRDefault="001F00A0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B74E3A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3A4CFC" w14:textId="77777777" w:rsidR="00B74E3A" w:rsidRPr="00A32665" w:rsidRDefault="00B74E3A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7281E2" w14:textId="77777777" w:rsidR="00B74E3A" w:rsidRPr="00CB1016" w:rsidRDefault="00B74E3A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0A7823" w14:textId="77777777" w:rsidR="00B74E3A" w:rsidRPr="00CB1016" w:rsidRDefault="00B74E3A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7C849A" w14:textId="77777777" w:rsidR="00B74E3A" w:rsidRPr="005374BE" w:rsidRDefault="00B74E3A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Pr="001D3CD1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55A56A" w14:textId="77777777" w:rsidR="00B74E3A" w:rsidRPr="005374BE" w:rsidRDefault="00B74E3A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2E793F" w14:textId="77777777" w:rsidR="00B74E3A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6EF281" w14:textId="77777777" w:rsidR="00B74E3A" w:rsidRDefault="00B74E3A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A.B.XXX.С6.XX.</w:t>
                                  </w:r>
                                  <w:proofErr w:type="gramStart"/>
                                  <w:r>
                                    <w:t>X-X</w:t>
                                  </w:r>
                                  <w:proofErr w:type="gramEnd"/>
                                  <w:r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2A7AC9" w14:textId="77777777" w:rsidR="00B74E3A" w:rsidRDefault="001F00A0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B74E3A">
                                      <w:t>Полное название системы</w:t>
                                    </w:r>
                                  </w:fldSimple>
                                  <w:r w:rsidR="00B74E3A">
                                    <w:t>.</w:t>
                                  </w:r>
                                </w:p>
                                <w:p w14:paraId="07B54F35" w14:textId="77777777" w:rsidR="00B74E3A" w:rsidRPr="00F9048A" w:rsidRDefault="00B74E3A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Style w:val="34fe"/>
                                    </w:rPr>
                                    <w:t>Таблица соединений и подключений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88BD44" w14:textId="77777777" w:rsidR="00B74E3A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65BBB5" w14:textId="77777777" w:rsidR="00B74E3A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59A0B0" w14:textId="77777777" w:rsidR="00B74E3A" w:rsidRPr="00945CCC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C0890E" w14:textId="77777777" w:rsidR="00B74E3A" w:rsidRPr="00945CCC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4FFD6E" w14:textId="77777777" w:rsidR="00B74E3A" w:rsidRPr="005E4A3B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3F5BBB" w14:textId="77777777" w:rsidR="00B74E3A" w:rsidRPr="005E4A3B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64E924" w14:textId="77777777" w:rsidR="00B74E3A" w:rsidRPr="000411E6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EAE186" w14:textId="77777777" w:rsidR="00B74E3A" w:rsidRPr="000411E6" w:rsidRDefault="00B74E3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DC370B" w14:textId="77777777" w:rsidR="00B74E3A" w:rsidRPr="006C5C53" w:rsidRDefault="00B74E3A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9F377C" w14:textId="77777777" w:rsidR="00B74E3A" w:rsidRPr="006C5C53" w:rsidRDefault="00B74E3A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75420C21" id="Группа 10" o:spid="_x0000_s1289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">
              <v:group id="Группа 11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group id="Группа 12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13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Группа 14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" filled="f" strokeweight="1.5pt">
                        <v:textbox inset=",1mm"/>
                      </v:rect>
                      <v:group id="Группа 16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Группа 17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      </v:group>
                    </v:group>
                    <v:group id="Группа 26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Группа 28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65F8894" w14:textId="77777777" w:rsidR="00B74E3A" w:rsidRDefault="00B74E3A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9010E1C" w14:textId="77777777" w:rsidR="00B74E3A" w:rsidRDefault="00B74E3A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xy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mL7B40v8AXJxBwAA//8DAFBLAQItABQABgAIAAAAIQDb4fbL7gAAAIUBAAATAAAAAAAAAAAA&#10;AAAAAAAAAABbQ29udGVudF9UeXBlc10ueG1sUEsBAi0AFAAGAAgAAAAhAFr0LFu/AAAAFQEAAAsA&#10;AAAAAAAAAAAAAAAAHwEAAF9yZWxzLy5yZWxzUEsBAi0AFAAGAAgAAAAhAJq27HL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663D9E8" w14:textId="77777777" w:rsidR="00B74E3A" w:rsidRDefault="00B74E3A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IF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amRyB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BD18773" w14:textId="77777777" w:rsidR="00B74E3A" w:rsidRDefault="00B74E3A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+Z3wAAAANsAAAAPAAAAZHJzL2Rvd25yZXYueG1sRE/NisIw&#10;EL4L+w5hFrzImuqC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G/vmd8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A53221E" w14:textId="77777777" w:rsidR="00B74E3A" w:rsidRDefault="00B74E3A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D7B479C" w14:textId="77777777" w:rsidR="00B74E3A" w:rsidRDefault="00B74E3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6B16B93" w14:textId="77777777" w:rsidR="00B74E3A" w:rsidRDefault="00B74E3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A287198" w14:textId="77777777" w:rsidR="00B74E3A" w:rsidRDefault="00B74E3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379399E" w14:textId="77777777" w:rsidR="00B74E3A" w:rsidRDefault="00B74E3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FED6CC5" w14:textId="77777777" w:rsidR="00B74E3A" w:rsidRDefault="00B74E3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0I3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" filled="f" strokeweight="1.5pt">
                    <v:textbox inset=",1mm"/>
                  </v:rect>
                </v:group>
                <v:group id="Группа 474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group id="Группа 475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reryAAAANwAAAAPAAAAZHJzL2Rvd25yZXYueG1sRI9PS8NA&#10;FMTvgt9heYIXaTdNp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DV+rer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SdxgAAANwAAAAPAAAAZHJzL2Rvd25yZXYueG1sRI9Ra8JA&#10;EITfC/0Pxxb6UvTSWk5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75dEn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zpxgAAANwAAAAPAAAAZHJzL2Rvd25yZXYueG1sRI9Ra8JA&#10;EITfC/0Pxwp9KfXSI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YH7c6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OY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XM5o9wOxOPgFxeAQAA//8DAFBLAQItABQABgAIAAAAIQDb4fbL7gAAAIUBAAATAAAAAAAA&#10;AAAAAAAAAAAAAABbQ29udGVudF9UeXBlc10ueG1sUEsBAi0AFAAGAAgAAAAhAFr0LFu/AAAAFQEA&#10;AAsAAAAAAAAAAAAAAAAAHwEAAF9yZWxzLy5yZWxzUEsBAi0AFAAGAAgAAAAhAIYzA5jHAAAA3AAA&#10;AA8AAAAAAAAAAAAAAAAABwIAAGRycy9kb3ducmV2LnhtbFBLBQYAAAAAAwADALcAAAD7AgAAAAA=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Z3vxgAAANw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vC4SOH/TDwCcvUHAAD//wMAUEsBAi0AFAAGAAgAAAAhANvh9svuAAAAhQEAABMAAAAAAAAA&#10;AAAAAAAAAAAAAFtDb250ZW50X1R5cGVzXS54bWxQSwECLQAUAAYACAAAACEAWvQsW78AAAAVAQAA&#10;CwAAAAAAAAAAAAAAAAAfAQAAX3JlbHMvLnJlbHNQSwECLQAUAAYACAAAACEAduGd78YAAADcAAAA&#10;DwAAAAAAAAAAAAAAAAAHAgAAZHJzL2Rvd25yZXYueG1sUEsFBgAAAAADAAMAtwAAAPoCAAAAAA=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RD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NITLmXQE9OQMAAD//wMAUEsBAi0AFAAGAAgAAAAhANvh9svuAAAAhQEAABMAAAAAAAAA&#10;AAAAAAAAAAAAAFtDb250ZW50X1R5cGVzXS54bWxQSwECLQAUAAYACAAAACEAWvQsW78AAAAVAQAA&#10;CwAAAAAAAAAAAAAAAAAfAQAAX3JlbHMvLnJlbHNQSwECLQAUAAYACAAAACEAFXXUQ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2FC10D79" w14:textId="77777777" w:rsidR="00B74E3A" w:rsidRPr="00945CCC" w:rsidRDefault="00B74E3A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477BC08A" w14:textId="77777777" w:rsidR="00B74E3A" w:rsidRDefault="00B74E3A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2D2BAEF1" w14:textId="77777777" w:rsidR="00B74E3A" w:rsidRDefault="00B74E3A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4665C8A0" w14:textId="77777777" w:rsidR="00B74E3A" w:rsidRPr="005E4A3B" w:rsidRDefault="00B74E3A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11038994" w14:textId="77777777" w:rsidR="00B74E3A" w:rsidRPr="000411E6" w:rsidRDefault="00B74E3A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54B71750" w14:textId="77777777" w:rsidR="00B74E3A" w:rsidRDefault="00B74E3A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7D75A869" w14:textId="77777777" w:rsidR="00B74E3A" w:rsidRDefault="00B74E3A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702E8CD1" w14:textId="77777777" w:rsidR="00B74E3A" w:rsidRPr="005E4A3B" w:rsidRDefault="00B74E3A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7156FB27" w14:textId="77777777" w:rsidR="00B74E3A" w:rsidRPr="00931BFC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3586C5E1" w14:textId="77777777" w:rsidR="00B74E3A" w:rsidRPr="00A32665" w:rsidRDefault="00B74E3A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64850891" w14:textId="77777777" w:rsidR="00B74E3A" w:rsidRPr="005E4A3B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3736E0C5" w14:textId="77777777" w:rsidR="00B74E3A" w:rsidRPr="005E4A3B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3D7613F8" w14:textId="77777777" w:rsidR="00B74E3A" w:rsidRPr="005E4A3B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007EA78C" w14:textId="77777777" w:rsidR="00B74E3A" w:rsidRPr="005E4A3B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747B8330" w14:textId="77777777" w:rsidR="00B74E3A" w:rsidRPr="005E4A3B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50BBB115" w14:textId="77777777" w:rsidR="00B74E3A" w:rsidRPr="000411E6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57851EB7" w14:textId="77777777" w:rsidR="00B74E3A" w:rsidRPr="000411E6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57808CA7" w14:textId="77777777" w:rsidR="00B74E3A" w:rsidRPr="000411E6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28E7DC52" w14:textId="77777777" w:rsidR="00B74E3A" w:rsidRPr="000411E6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19A096D3" w14:textId="77777777" w:rsidR="00B74E3A" w:rsidRPr="000411E6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278A03E2" w14:textId="77777777" w:rsidR="00B74E3A" w:rsidRPr="0079077B" w:rsidRDefault="001F00A0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B74E3A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163A4CFC" w14:textId="77777777" w:rsidR="00B74E3A" w:rsidRPr="00A32665" w:rsidRDefault="00B74E3A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E7281E2" w14:textId="77777777" w:rsidR="00B74E3A" w:rsidRPr="00CB1016" w:rsidRDefault="00B74E3A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2A0A7823" w14:textId="77777777" w:rsidR="00B74E3A" w:rsidRPr="00CB1016" w:rsidRDefault="00B74E3A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657C849A" w14:textId="77777777" w:rsidR="00B74E3A" w:rsidRPr="005374BE" w:rsidRDefault="00B74E3A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Pr="001D3CD1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6555A56A" w14:textId="77777777" w:rsidR="00B74E3A" w:rsidRPr="005374BE" w:rsidRDefault="00B74E3A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1F2E793F" w14:textId="77777777" w:rsidR="00B74E3A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506EF281" w14:textId="77777777" w:rsidR="00B74E3A" w:rsidRDefault="00B74E3A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>
                              <w:t>A.B.XXX.С6.XX.</w:t>
                            </w:r>
                            <w:proofErr w:type="gramStart"/>
                            <w:r>
                              <w:t>X-X</w:t>
                            </w:r>
                            <w:proofErr w:type="gramEnd"/>
                            <w:r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5B2A7AC9" w14:textId="77777777" w:rsidR="00B74E3A" w:rsidRDefault="001F00A0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B74E3A">
                                <w:t>Полное название системы</w:t>
                              </w:r>
                            </w:fldSimple>
                            <w:r w:rsidR="00B74E3A">
                              <w:t>.</w:t>
                            </w:r>
                          </w:p>
                          <w:p w14:paraId="07B54F35" w14:textId="77777777" w:rsidR="00B74E3A" w:rsidRPr="00F9048A" w:rsidRDefault="00B74E3A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>
                              <w:rPr>
                                <w:rStyle w:val="34fe"/>
                              </w:rPr>
                              <w:t>Таблица соединений и подключений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5D88BD44" w14:textId="77777777" w:rsidR="00B74E3A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4665BBB5" w14:textId="77777777" w:rsidR="00B74E3A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5059A0B0" w14:textId="77777777" w:rsidR="00B74E3A" w:rsidRPr="00945CCC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6DC0890E" w14:textId="77777777" w:rsidR="00B74E3A" w:rsidRPr="00945CCC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344FFD6E" w14:textId="77777777" w:rsidR="00B74E3A" w:rsidRPr="005E4A3B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2F3F5BBB" w14:textId="77777777" w:rsidR="00B74E3A" w:rsidRPr="005E4A3B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4964E924" w14:textId="77777777" w:rsidR="00B74E3A" w:rsidRPr="000411E6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1FEAE186" w14:textId="77777777" w:rsidR="00B74E3A" w:rsidRPr="000411E6" w:rsidRDefault="00B74E3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2DDC370B" w14:textId="77777777" w:rsidR="00B74E3A" w:rsidRPr="006C5C53" w:rsidRDefault="00B74E3A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359F377C" w14:textId="77777777" w:rsidR="00B74E3A" w:rsidRPr="006C5C53" w:rsidRDefault="00B74E3A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226847">
    <w:abstractNumId w:val="31"/>
  </w:num>
  <w:num w:numId="2" w16cid:durableId="190261459">
    <w:abstractNumId w:val="28"/>
  </w:num>
  <w:num w:numId="3" w16cid:durableId="1984193200">
    <w:abstractNumId w:val="10"/>
  </w:num>
  <w:num w:numId="4" w16cid:durableId="1303463590">
    <w:abstractNumId w:val="4"/>
  </w:num>
  <w:num w:numId="5" w16cid:durableId="1680499794">
    <w:abstractNumId w:val="32"/>
  </w:num>
  <w:num w:numId="6" w16cid:durableId="1767270706">
    <w:abstractNumId w:val="26"/>
  </w:num>
  <w:num w:numId="7" w16cid:durableId="339739644">
    <w:abstractNumId w:val="3"/>
  </w:num>
  <w:num w:numId="8" w16cid:durableId="1591616291">
    <w:abstractNumId w:val="16"/>
  </w:num>
  <w:num w:numId="9" w16cid:durableId="1638485462">
    <w:abstractNumId w:val="6"/>
  </w:num>
  <w:num w:numId="10" w16cid:durableId="548155400">
    <w:abstractNumId w:val="17"/>
  </w:num>
  <w:num w:numId="11" w16cid:durableId="1421289884">
    <w:abstractNumId w:val="27"/>
  </w:num>
  <w:num w:numId="12" w16cid:durableId="1363901048">
    <w:abstractNumId w:val="23"/>
  </w:num>
  <w:num w:numId="13" w16cid:durableId="460194840">
    <w:abstractNumId w:val="1"/>
  </w:num>
  <w:num w:numId="14" w16cid:durableId="2003659032">
    <w:abstractNumId w:val="21"/>
  </w:num>
  <w:num w:numId="15" w16cid:durableId="708653107">
    <w:abstractNumId w:val="15"/>
  </w:num>
  <w:num w:numId="16" w16cid:durableId="912356634">
    <w:abstractNumId w:val="29"/>
  </w:num>
  <w:num w:numId="17" w16cid:durableId="1314524651">
    <w:abstractNumId w:val="20"/>
  </w:num>
  <w:num w:numId="18" w16cid:durableId="590436660">
    <w:abstractNumId w:val="25"/>
  </w:num>
  <w:num w:numId="19" w16cid:durableId="644045532">
    <w:abstractNumId w:val="0"/>
  </w:num>
  <w:num w:numId="20" w16cid:durableId="648442062">
    <w:abstractNumId w:val="14"/>
  </w:num>
  <w:num w:numId="21" w16cid:durableId="1786577285">
    <w:abstractNumId w:val="33"/>
  </w:num>
  <w:num w:numId="22" w16cid:durableId="543563423">
    <w:abstractNumId w:val="33"/>
    <w:lvlOverride w:ilvl="0">
      <w:startOverride w:val="1"/>
    </w:lvlOverride>
  </w:num>
  <w:num w:numId="23" w16cid:durableId="354892945">
    <w:abstractNumId w:val="4"/>
    <w:lvlOverride w:ilvl="0">
      <w:startOverride w:val="1"/>
    </w:lvlOverride>
  </w:num>
  <w:num w:numId="24" w16cid:durableId="2092924535">
    <w:abstractNumId w:val="27"/>
    <w:lvlOverride w:ilvl="0">
      <w:startOverride w:val="1"/>
    </w:lvlOverride>
  </w:num>
  <w:num w:numId="25" w16cid:durableId="36544690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13138807">
    <w:abstractNumId w:val="13"/>
  </w:num>
  <w:num w:numId="27" w16cid:durableId="998728380">
    <w:abstractNumId w:val="5"/>
  </w:num>
  <w:num w:numId="28" w16cid:durableId="1678271774">
    <w:abstractNumId w:val="18"/>
  </w:num>
  <w:num w:numId="29" w16cid:durableId="631136610">
    <w:abstractNumId w:val="24"/>
  </w:num>
  <w:num w:numId="30" w16cid:durableId="557014785">
    <w:abstractNumId w:val="2"/>
  </w:num>
  <w:num w:numId="31" w16cid:durableId="893465546">
    <w:abstractNumId w:val="30"/>
  </w:num>
  <w:num w:numId="32" w16cid:durableId="131375039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77018518">
    <w:abstractNumId w:val="30"/>
    <w:lvlOverride w:ilvl="0">
      <w:startOverride w:val="1"/>
    </w:lvlOverride>
  </w:num>
  <w:num w:numId="34" w16cid:durableId="1652252598">
    <w:abstractNumId w:val="8"/>
  </w:num>
  <w:num w:numId="35" w16cid:durableId="194848122">
    <w:abstractNumId w:val="12"/>
  </w:num>
  <w:num w:numId="36" w16cid:durableId="697700898">
    <w:abstractNumId w:val="7"/>
  </w:num>
  <w:num w:numId="37" w16cid:durableId="1343581629">
    <w:abstractNumId w:val="34"/>
  </w:num>
  <w:num w:numId="38" w16cid:durableId="2119055733">
    <w:abstractNumId w:val="19"/>
  </w:num>
  <w:num w:numId="39" w16cid:durableId="1940989543">
    <w:abstractNumId w:val="19"/>
    <w:lvlOverride w:ilvl="0">
      <w:startOverride w:val="1"/>
    </w:lvlOverride>
  </w:num>
  <w:num w:numId="40" w16cid:durableId="534584031">
    <w:abstractNumId w:val="11"/>
  </w:num>
  <w:num w:numId="41" w16cid:durableId="1569997084">
    <w:abstractNumId w:val="9"/>
  </w:num>
  <w:num w:numId="42" w16cid:durableId="155203276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B5"/>
    <w:rsid w:val="00000370"/>
    <w:rsid w:val="000015AE"/>
    <w:rsid w:val="00002A63"/>
    <w:rsid w:val="00003C5E"/>
    <w:rsid w:val="000049BD"/>
    <w:rsid w:val="00005458"/>
    <w:rsid w:val="00006327"/>
    <w:rsid w:val="0001094F"/>
    <w:rsid w:val="00011565"/>
    <w:rsid w:val="00011A36"/>
    <w:rsid w:val="000120C8"/>
    <w:rsid w:val="0001239C"/>
    <w:rsid w:val="000129AB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BE5"/>
    <w:rsid w:val="00030F40"/>
    <w:rsid w:val="00031841"/>
    <w:rsid w:val="0003222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774FD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4C80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4925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369A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68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036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2A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6696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CD1"/>
    <w:rsid w:val="001D3E16"/>
    <w:rsid w:val="001D42CF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0A0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093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5A84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44C"/>
    <w:rsid w:val="00282640"/>
    <w:rsid w:val="002827F7"/>
    <w:rsid w:val="00284630"/>
    <w:rsid w:val="002851F1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4B9E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305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49F6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397"/>
    <w:rsid w:val="00342AF8"/>
    <w:rsid w:val="00342C00"/>
    <w:rsid w:val="00343090"/>
    <w:rsid w:val="003438E1"/>
    <w:rsid w:val="00345028"/>
    <w:rsid w:val="003454B5"/>
    <w:rsid w:val="003473F4"/>
    <w:rsid w:val="00350B2F"/>
    <w:rsid w:val="003522C2"/>
    <w:rsid w:val="003539F4"/>
    <w:rsid w:val="00354AB2"/>
    <w:rsid w:val="00355890"/>
    <w:rsid w:val="00355C99"/>
    <w:rsid w:val="00356B00"/>
    <w:rsid w:val="003602D3"/>
    <w:rsid w:val="00361D3F"/>
    <w:rsid w:val="00362002"/>
    <w:rsid w:val="003631F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1D6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182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2143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1578"/>
    <w:rsid w:val="00462708"/>
    <w:rsid w:val="0046289F"/>
    <w:rsid w:val="0046315C"/>
    <w:rsid w:val="00463BF0"/>
    <w:rsid w:val="00464542"/>
    <w:rsid w:val="0046616A"/>
    <w:rsid w:val="00467165"/>
    <w:rsid w:val="004673FD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A59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C7418"/>
    <w:rsid w:val="004D026C"/>
    <w:rsid w:val="004D0CCC"/>
    <w:rsid w:val="004D0F66"/>
    <w:rsid w:val="004D2763"/>
    <w:rsid w:val="004D45E9"/>
    <w:rsid w:val="004D608E"/>
    <w:rsid w:val="004D70DE"/>
    <w:rsid w:val="004E1EEE"/>
    <w:rsid w:val="004E23EC"/>
    <w:rsid w:val="004E2867"/>
    <w:rsid w:val="004E327F"/>
    <w:rsid w:val="004E388F"/>
    <w:rsid w:val="004E4BCF"/>
    <w:rsid w:val="004E51C8"/>
    <w:rsid w:val="004E6CA8"/>
    <w:rsid w:val="004F04CD"/>
    <w:rsid w:val="004F159D"/>
    <w:rsid w:val="004F2D8F"/>
    <w:rsid w:val="004F34BD"/>
    <w:rsid w:val="004F606F"/>
    <w:rsid w:val="004F62B0"/>
    <w:rsid w:val="004F7B20"/>
    <w:rsid w:val="00500895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1574"/>
    <w:rsid w:val="00542FDD"/>
    <w:rsid w:val="00543A6F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1B7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35C"/>
    <w:rsid w:val="005D0980"/>
    <w:rsid w:val="005D1130"/>
    <w:rsid w:val="005D1152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6C6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3F1E"/>
    <w:rsid w:val="00654670"/>
    <w:rsid w:val="00654B1A"/>
    <w:rsid w:val="00655B12"/>
    <w:rsid w:val="006571F3"/>
    <w:rsid w:val="00657644"/>
    <w:rsid w:val="00657CBE"/>
    <w:rsid w:val="00660278"/>
    <w:rsid w:val="006616C5"/>
    <w:rsid w:val="00662905"/>
    <w:rsid w:val="006642C9"/>
    <w:rsid w:val="006644C9"/>
    <w:rsid w:val="0066598D"/>
    <w:rsid w:val="00665F35"/>
    <w:rsid w:val="006660BB"/>
    <w:rsid w:val="00666AB1"/>
    <w:rsid w:val="00667288"/>
    <w:rsid w:val="006709CE"/>
    <w:rsid w:val="0067339F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05"/>
    <w:rsid w:val="00697B87"/>
    <w:rsid w:val="00697D21"/>
    <w:rsid w:val="006A0237"/>
    <w:rsid w:val="006A03A5"/>
    <w:rsid w:val="006A2A7D"/>
    <w:rsid w:val="006A436C"/>
    <w:rsid w:val="006B1073"/>
    <w:rsid w:val="006B14AE"/>
    <w:rsid w:val="006B1D23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902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1FB7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2B78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1EDA"/>
    <w:rsid w:val="00762457"/>
    <w:rsid w:val="007624C6"/>
    <w:rsid w:val="00762BAA"/>
    <w:rsid w:val="00763753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6A65"/>
    <w:rsid w:val="00807F98"/>
    <w:rsid w:val="0081091D"/>
    <w:rsid w:val="00811DB4"/>
    <w:rsid w:val="00812EB3"/>
    <w:rsid w:val="00813031"/>
    <w:rsid w:val="00813BFE"/>
    <w:rsid w:val="00813D66"/>
    <w:rsid w:val="00814C2C"/>
    <w:rsid w:val="008157DF"/>
    <w:rsid w:val="008167C9"/>
    <w:rsid w:val="00821D21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300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2DA1"/>
    <w:rsid w:val="00863537"/>
    <w:rsid w:val="00864CDE"/>
    <w:rsid w:val="0086505E"/>
    <w:rsid w:val="0086562B"/>
    <w:rsid w:val="00865773"/>
    <w:rsid w:val="0086588A"/>
    <w:rsid w:val="0086688C"/>
    <w:rsid w:val="00867653"/>
    <w:rsid w:val="00870127"/>
    <w:rsid w:val="0087114A"/>
    <w:rsid w:val="00871D3E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25D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54F4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56C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97C4E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6AA7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5DD5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3E07"/>
    <w:rsid w:val="00A05392"/>
    <w:rsid w:val="00A069B1"/>
    <w:rsid w:val="00A0740A"/>
    <w:rsid w:val="00A102FD"/>
    <w:rsid w:val="00A10CB8"/>
    <w:rsid w:val="00A10DF6"/>
    <w:rsid w:val="00A10ECA"/>
    <w:rsid w:val="00A11E41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558D"/>
    <w:rsid w:val="00A76DB5"/>
    <w:rsid w:val="00A771A4"/>
    <w:rsid w:val="00A77221"/>
    <w:rsid w:val="00A80EF9"/>
    <w:rsid w:val="00A81610"/>
    <w:rsid w:val="00A823D5"/>
    <w:rsid w:val="00A82CA9"/>
    <w:rsid w:val="00A83655"/>
    <w:rsid w:val="00A86232"/>
    <w:rsid w:val="00A877E5"/>
    <w:rsid w:val="00A90B7E"/>
    <w:rsid w:val="00A90DEA"/>
    <w:rsid w:val="00A922C9"/>
    <w:rsid w:val="00A92ECE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A5E8D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6A9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45F3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878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1AD"/>
    <w:rsid w:val="00B31CF2"/>
    <w:rsid w:val="00B32BDB"/>
    <w:rsid w:val="00B3390C"/>
    <w:rsid w:val="00B339BC"/>
    <w:rsid w:val="00B33A89"/>
    <w:rsid w:val="00B347DB"/>
    <w:rsid w:val="00B34A91"/>
    <w:rsid w:val="00B40D17"/>
    <w:rsid w:val="00B40F08"/>
    <w:rsid w:val="00B4466D"/>
    <w:rsid w:val="00B45681"/>
    <w:rsid w:val="00B45C4F"/>
    <w:rsid w:val="00B46EC3"/>
    <w:rsid w:val="00B47AA5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4E3A"/>
    <w:rsid w:val="00B7567B"/>
    <w:rsid w:val="00B75710"/>
    <w:rsid w:val="00B76B8E"/>
    <w:rsid w:val="00B76ED0"/>
    <w:rsid w:val="00B81BCB"/>
    <w:rsid w:val="00B81D6D"/>
    <w:rsid w:val="00B84EA1"/>
    <w:rsid w:val="00B85E23"/>
    <w:rsid w:val="00B8681C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09E6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28B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47D39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47B2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D8C"/>
    <w:rsid w:val="00CF1FBD"/>
    <w:rsid w:val="00CF4867"/>
    <w:rsid w:val="00CF60A6"/>
    <w:rsid w:val="00CF79E9"/>
    <w:rsid w:val="00D007BE"/>
    <w:rsid w:val="00D012E8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87B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5439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15F3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56E2"/>
    <w:rsid w:val="00DC6696"/>
    <w:rsid w:val="00DC7BDC"/>
    <w:rsid w:val="00DD05CE"/>
    <w:rsid w:val="00DD206A"/>
    <w:rsid w:val="00DD2A99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209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1F53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42A0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4A93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16EE6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9E1"/>
    <w:rsid w:val="00F34D38"/>
    <w:rsid w:val="00F3640D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4EB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1539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0FAB"/>
    <w:rsid w:val="00FB226E"/>
    <w:rsid w:val="00FB2346"/>
    <w:rsid w:val="00FB3295"/>
    <w:rsid w:val="00FB3737"/>
    <w:rsid w:val="00FB3846"/>
    <w:rsid w:val="00FB4081"/>
    <w:rsid w:val="00FB5B1C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3FC5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  <w:rsid w:val="00FF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834706"/>
  <w15:docId w15:val="{BD4A1413-8208-415C-BB23-BD091E66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iPriority="99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342397"/>
    <w:rPr>
      <w:sz w:val="24"/>
    </w:rPr>
  </w:style>
  <w:style w:type="paragraph" w:styleId="1">
    <w:name w:val="heading 1"/>
    <w:next w:val="34b"/>
    <w:link w:val="10"/>
    <w:qFormat/>
    <w:rsid w:val="001D3CD1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1D3CD1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1D3CD1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1D3CD1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1D3CD1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1D3CD1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1D3CD1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1D3CD1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1D3CD1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1D3CD1"/>
    <w:rPr>
      <w:rFonts w:ascii="Calibri" w:hAnsi="Calibri"/>
    </w:rPr>
  </w:style>
  <w:style w:type="paragraph" w:customStyle="1" w:styleId="34b">
    <w:name w:val="34_Абзац_Обычный"/>
    <w:link w:val="34d"/>
    <w:qFormat/>
    <w:rsid w:val="001D3CD1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1D3CD1"/>
    <w:rPr>
      <w:sz w:val="24"/>
      <w:lang w:eastAsia="x-none"/>
    </w:rPr>
  </w:style>
  <w:style w:type="character" w:customStyle="1" w:styleId="10">
    <w:name w:val="Заголовок 1 Знак"/>
    <w:link w:val="1"/>
    <w:rsid w:val="001D3CD1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1D3CD1"/>
    <w:rPr>
      <w:b/>
      <w:sz w:val="32"/>
    </w:rPr>
  </w:style>
  <w:style w:type="character" w:customStyle="1" w:styleId="30">
    <w:name w:val="Заголовок 3 Знак"/>
    <w:link w:val="3"/>
    <w:rsid w:val="001D3CD1"/>
    <w:rPr>
      <w:b/>
      <w:bCs/>
      <w:sz w:val="28"/>
    </w:rPr>
  </w:style>
  <w:style w:type="character" w:customStyle="1" w:styleId="40">
    <w:name w:val="Заголовок 4 Знак"/>
    <w:link w:val="4"/>
    <w:rsid w:val="001D3CD1"/>
    <w:rPr>
      <w:b/>
      <w:sz w:val="24"/>
    </w:rPr>
  </w:style>
  <w:style w:type="character" w:customStyle="1" w:styleId="50">
    <w:name w:val="Заголовок 5 Знак"/>
    <w:link w:val="5"/>
    <w:rsid w:val="001D3CD1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1D3CD1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1D3CD1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1D3CD1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1D3CD1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1D3CD1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1D3CD1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1D3CD1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1D3CD1"/>
    <w:rPr>
      <w:u w:val="single"/>
    </w:rPr>
  </w:style>
  <w:style w:type="paragraph" w:customStyle="1" w:styleId="349">
    <w:name w:val="34_Список_Библиография"/>
    <w:basedOn w:val="34b"/>
    <w:rsid w:val="001D3CD1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B8681C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1D3CD1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1D3CD1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1D3CD1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1D3CD1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1D3CD1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B8681C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1D3CD1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B8681C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1D3CD1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1D3CD1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1D3CD1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1D3CD1"/>
    <w:rPr>
      <w:b w:val="0"/>
      <w:i/>
    </w:rPr>
  </w:style>
  <w:style w:type="character" w:customStyle="1" w:styleId="34fc">
    <w:name w:val="34_Знак_Название_файла"/>
    <w:qFormat/>
    <w:rsid w:val="001D3CD1"/>
    <w:rPr>
      <w:rFonts w:ascii="Calibri" w:hAnsi="Calibri"/>
    </w:rPr>
  </w:style>
  <w:style w:type="character" w:customStyle="1" w:styleId="34fd">
    <w:name w:val="34_Знак_Термин"/>
    <w:rsid w:val="001D3CD1"/>
    <w:rPr>
      <w:i/>
    </w:rPr>
  </w:style>
  <w:style w:type="character" w:customStyle="1" w:styleId="34fe">
    <w:name w:val="34_Знак_Полужирный"/>
    <w:rsid w:val="001D3CD1"/>
    <w:rPr>
      <w:b/>
    </w:rPr>
  </w:style>
  <w:style w:type="character" w:customStyle="1" w:styleId="34ff">
    <w:name w:val="34_Знак_Верхний_индекс"/>
    <w:rsid w:val="001D3CD1"/>
    <w:rPr>
      <w:vertAlign w:val="superscript"/>
    </w:rPr>
  </w:style>
  <w:style w:type="character" w:customStyle="1" w:styleId="3424">
    <w:name w:val="34_Список_Марк_2 Знак"/>
    <w:link w:val="3423"/>
    <w:rsid w:val="002851F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1D3CD1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1D3CD1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1D3CD1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1D3CD1"/>
    <w:pPr>
      <w:numPr>
        <w:numId w:val="31"/>
      </w:numPr>
    </w:pPr>
  </w:style>
  <w:style w:type="character" w:customStyle="1" w:styleId="3419">
    <w:name w:val="34_Список_Марк_1 Знак"/>
    <w:link w:val="3413"/>
    <w:rsid w:val="00B8681C"/>
    <w:rPr>
      <w:sz w:val="24"/>
      <w:lang w:eastAsia="x-none"/>
    </w:rPr>
  </w:style>
  <w:style w:type="paragraph" w:styleId="a4">
    <w:name w:val="footnote text"/>
    <w:basedOn w:val="34b"/>
    <w:link w:val="a5"/>
    <w:rsid w:val="001D3CD1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1D3CD1"/>
    <w:pPr>
      <w:numPr>
        <w:numId w:val="30"/>
      </w:numPr>
    </w:pPr>
  </w:style>
  <w:style w:type="character" w:customStyle="1" w:styleId="341a">
    <w:name w:val="34_Список_Нум_1 Знак"/>
    <w:link w:val="341"/>
    <w:rsid w:val="00B8681C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1D3CD1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B8681C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1D3CD1"/>
    <w:pPr>
      <w:keepNext/>
    </w:pPr>
  </w:style>
  <w:style w:type="paragraph" w:customStyle="1" w:styleId="34f1">
    <w:name w:val="34_Рамка_Основной"/>
    <w:basedOn w:val="34b"/>
    <w:link w:val="34f0"/>
    <w:rsid w:val="001D3CD1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1D3CD1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1D3CD1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1D3CD1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1D3CD1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1D3CD1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1D3CD1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1D3CD1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1D3CD1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1D3CD1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1D3CD1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1D3CD1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1D3CD1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1D3CD1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1D3CD1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B8681C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1D3CD1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1D3CD1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1D3CD1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1D3CD1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1D3CD1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1D3CD1"/>
    <w:rPr>
      <w:sz w:val="18"/>
      <w:lang w:eastAsia="x-none"/>
    </w:rPr>
  </w:style>
  <w:style w:type="paragraph" w:customStyle="1" w:styleId="34fff1">
    <w:name w:val="34_Листинг"/>
    <w:basedOn w:val="34b"/>
    <w:rsid w:val="001D3CD1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1D3CD1"/>
    <w:rPr>
      <w:b/>
    </w:rPr>
  </w:style>
  <w:style w:type="paragraph" w:customStyle="1" w:styleId="3440">
    <w:name w:val="34_Заголовок_4_Приложение"/>
    <w:basedOn w:val="4"/>
    <w:next w:val="34b"/>
    <w:rsid w:val="001D3CD1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1D3CD1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1D3CD1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1D3CD1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1D3CD1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1D3CD1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1D3CD1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1D3CD1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1D3CD1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1D3CD1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1D3CD1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1D3CD1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1D3CD1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1D3CD1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1D3CD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1D3CD1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1D3CD1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1D3CD1"/>
  </w:style>
  <w:style w:type="paragraph" w:customStyle="1" w:styleId="34fffb">
    <w:name w:val="34_Пример_Заголовок"/>
    <w:basedOn w:val="34f8"/>
    <w:next w:val="34f8"/>
    <w:rsid w:val="001D3CD1"/>
    <w:pPr>
      <w:keepNext/>
      <w:spacing w:after="120"/>
    </w:pPr>
    <w:rPr>
      <w:b/>
      <w:lang w:eastAsia="ru-RU"/>
    </w:rPr>
  </w:style>
  <w:style w:type="character" w:styleId="a7">
    <w:name w:val="FollowedHyperlink"/>
    <w:uiPriority w:val="99"/>
    <w:rsid w:val="001D3CD1"/>
    <w:rPr>
      <w:color w:val="auto"/>
    </w:rPr>
  </w:style>
  <w:style w:type="character" w:customStyle="1" w:styleId="34fffc">
    <w:name w:val="34_Знак_Нижний_индекс"/>
    <w:rsid w:val="001D3CD1"/>
    <w:rPr>
      <w:vertAlign w:val="subscript"/>
    </w:rPr>
  </w:style>
  <w:style w:type="character" w:styleId="a8">
    <w:name w:val="footnote reference"/>
    <w:basedOn w:val="a1"/>
    <w:semiHidden/>
    <w:rsid w:val="001D3CD1"/>
    <w:rPr>
      <w:vertAlign w:val="superscript"/>
    </w:rPr>
  </w:style>
  <w:style w:type="paragraph" w:styleId="a9">
    <w:name w:val="header"/>
    <w:basedOn w:val="34b"/>
    <w:link w:val="aa"/>
    <w:rsid w:val="001D3CD1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1D3CD1"/>
    <w:rPr>
      <w:lang w:eastAsia="x-none"/>
    </w:rPr>
  </w:style>
  <w:style w:type="paragraph" w:styleId="ab">
    <w:name w:val="footer"/>
    <w:basedOn w:val="34b"/>
    <w:link w:val="ac"/>
    <w:rsid w:val="001D3CD1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1D3CD1"/>
    <w:rPr>
      <w:lang w:eastAsia="x-none"/>
    </w:rPr>
  </w:style>
  <w:style w:type="numbering" w:customStyle="1" w:styleId="a">
    <w:name w:val="Приложение"/>
    <w:uiPriority w:val="99"/>
    <w:rsid w:val="001D3CD1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1D3CD1"/>
    <w:pPr>
      <w:keepNext/>
    </w:pPr>
  </w:style>
  <w:style w:type="character" w:customStyle="1" w:styleId="3434">
    <w:name w:val="34_Список_Марк_3 Знак"/>
    <w:basedOn w:val="34d"/>
    <w:link w:val="3432"/>
    <w:rsid w:val="002851F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1D3CD1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1D3CD1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B8681C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B8681C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B8681C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1D3CD1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1D3CD1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1D3CD1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B8681C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1D3CD1"/>
    <w:pPr>
      <w:keepNext/>
    </w:pPr>
  </w:style>
  <w:style w:type="character" w:customStyle="1" w:styleId="34ffff0">
    <w:name w:val="34_Процедура_Подшаг Знак"/>
    <w:basedOn w:val="34d"/>
    <w:link w:val="344"/>
    <w:rsid w:val="00B8681C"/>
    <w:rPr>
      <w:sz w:val="24"/>
      <w:lang w:eastAsia="x-none"/>
    </w:rPr>
  </w:style>
  <w:style w:type="character" w:customStyle="1" w:styleId="34ffff2">
    <w:name w:val="34_Знак_Клавиши"/>
    <w:rsid w:val="001D3CD1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1D3CD1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1D3CD1"/>
  </w:style>
  <w:style w:type="paragraph" w:styleId="ad">
    <w:name w:val="caption"/>
    <w:basedOn w:val="34b"/>
    <w:next w:val="34b"/>
    <w:rsid w:val="00485A59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1D3CD1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1D3CD1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1D3CD1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B8681C"/>
    <w:rPr>
      <w:sz w:val="24"/>
      <w:lang w:eastAsia="x-none"/>
    </w:rPr>
  </w:style>
  <w:style w:type="character" w:customStyle="1" w:styleId="ae">
    <w:name w:val="Основной текст Знак"/>
    <w:semiHidden/>
    <w:rsid w:val="001D3CD1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1D3CD1"/>
    <w:rPr>
      <w:rFonts w:ascii="Arial" w:hAnsi="Arial"/>
    </w:rPr>
  </w:style>
  <w:style w:type="character" w:customStyle="1" w:styleId="af0">
    <w:name w:val="Тема примечания Знак"/>
    <w:semiHidden/>
    <w:rsid w:val="001D3CD1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1D3CD1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1D3CD1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1D3CD1"/>
  </w:style>
  <w:style w:type="character" w:styleId="af3">
    <w:name w:val="annotation reference"/>
    <w:semiHidden/>
    <w:rsid w:val="001D3CD1"/>
    <w:rPr>
      <w:sz w:val="16"/>
      <w:szCs w:val="16"/>
    </w:rPr>
  </w:style>
  <w:style w:type="character" w:styleId="af4">
    <w:name w:val="page number"/>
    <w:rsid w:val="001D3CD1"/>
  </w:style>
  <w:style w:type="paragraph" w:styleId="af5">
    <w:name w:val="Body Text"/>
    <w:basedOn w:val="a0"/>
    <w:link w:val="13"/>
    <w:semiHidden/>
    <w:unhideWhenUsed/>
    <w:rsid w:val="001D3CD1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1D3CD1"/>
    <w:rPr>
      <w:sz w:val="24"/>
    </w:rPr>
  </w:style>
  <w:style w:type="paragraph" w:styleId="af6">
    <w:name w:val="annotation subject"/>
    <w:basedOn w:val="af2"/>
    <w:next w:val="af2"/>
    <w:link w:val="14"/>
    <w:semiHidden/>
    <w:rsid w:val="001D3CD1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1D3CD1"/>
    <w:rPr>
      <w:b/>
      <w:bCs/>
    </w:rPr>
  </w:style>
  <w:style w:type="paragraph" w:styleId="af7">
    <w:name w:val="Balloon Text"/>
    <w:basedOn w:val="a0"/>
    <w:link w:val="15"/>
    <w:semiHidden/>
    <w:rsid w:val="001D3CD1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1D3CD1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1D3CD1"/>
  </w:style>
  <w:style w:type="paragraph" w:customStyle="1" w:styleId="34ffff9">
    <w:name w:val="34_ТЛ_Подпись"/>
    <w:basedOn w:val="34f6"/>
    <w:rsid w:val="001D3CD1"/>
  </w:style>
  <w:style w:type="paragraph" w:customStyle="1" w:styleId="34ffffa">
    <w:name w:val="34_ТЛ_Подпись_скрытый"/>
    <w:basedOn w:val="34ffff9"/>
    <w:rsid w:val="001D3CD1"/>
    <w:rPr>
      <w:vanish/>
    </w:rPr>
  </w:style>
  <w:style w:type="paragraph" w:customStyle="1" w:styleId="34ffffb">
    <w:name w:val="34_Комментарий_Философта"/>
    <w:basedOn w:val="34b"/>
    <w:rsid w:val="001D3CD1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1D3CD1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1D3CD1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1D3CD1"/>
    <w:rPr>
      <w:b/>
    </w:rPr>
  </w:style>
  <w:style w:type="paragraph" w:customStyle="1" w:styleId="34ffffe">
    <w:name w:val="34_Таблица_Сноска_Линия"/>
    <w:basedOn w:val="34fff7"/>
    <w:next w:val="34fff7"/>
    <w:rsid w:val="001D3CD1"/>
    <w:pPr>
      <w:keepNext/>
    </w:pPr>
  </w:style>
  <w:style w:type="paragraph" w:customStyle="1" w:styleId="34fffff">
    <w:name w:val="34_Таблица_Примечание"/>
    <w:basedOn w:val="34fff7"/>
    <w:rsid w:val="001D3CD1"/>
  </w:style>
  <w:style w:type="character" w:customStyle="1" w:styleId="34fffff0">
    <w:name w:val="34_Знак_Значение"/>
    <w:qFormat/>
    <w:rsid w:val="001D3CD1"/>
    <w:rPr>
      <w:rFonts w:ascii="Calibri" w:hAnsi="Calibri"/>
    </w:rPr>
  </w:style>
  <w:style w:type="character" w:styleId="af8">
    <w:name w:val="Hyperlink"/>
    <w:uiPriority w:val="99"/>
    <w:rsid w:val="001D3CD1"/>
    <w:rPr>
      <w:color w:val="0000FF"/>
      <w:u w:val="single"/>
    </w:rPr>
  </w:style>
  <w:style w:type="paragraph" w:customStyle="1" w:styleId="34fffff1">
    <w:name w:val="34_Рисунок_Подпись"/>
    <w:basedOn w:val="34b"/>
    <w:rsid w:val="001D3CD1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1D3CD1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1D3CD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1D3CD1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1D3CD1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1D3CD1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1D3CD1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11FB7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1D3CD1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1D3CD1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1D3CD1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1D3CD1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1D3CD1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1D3CD1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1D3CD1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1D3CD1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1D3CD1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1D3CD1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1D3CD1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1D3CD1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1D3C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485A59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1D3CD1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1D3CD1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1D3CD1"/>
    <w:pPr>
      <w:jc w:val="center"/>
    </w:pPr>
  </w:style>
  <w:style w:type="paragraph" w:customStyle="1" w:styleId="3411">
    <w:name w:val="34_Таблица_Список_Марк_1_без_отступа"/>
    <w:basedOn w:val="34ff6"/>
    <w:rsid w:val="001D3CD1"/>
    <w:pPr>
      <w:numPr>
        <w:numId w:val="41"/>
      </w:numPr>
    </w:pPr>
  </w:style>
  <w:style w:type="paragraph" w:customStyle="1" w:styleId="34fffff9">
    <w:name w:val="34_Формула"/>
    <w:basedOn w:val="a0"/>
    <w:rsid w:val="001D3CD1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1D3CD1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1D3CD1"/>
    <w:pPr>
      <w:ind w:left="680"/>
    </w:pPr>
  </w:style>
  <w:style w:type="paragraph" w:customStyle="1" w:styleId="msonormal0">
    <w:name w:val="msonormal"/>
    <w:basedOn w:val="a0"/>
    <w:rsid w:val="0012468A"/>
    <w:pPr>
      <w:spacing w:before="100" w:beforeAutospacing="1" w:after="100" w:afterAutospacing="1"/>
    </w:pPr>
    <w:rPr>
      <w:szCs w:val="24"/>
    </w:rPr>
  </w:style>
  <w:style w:type="paragraph" w:customStyle="1" w:styleId="xl63">
    <w:name w:val="xl63"/>
    <w:basedOn w:val="a0"/>
    <w:rsid w:val="0012468A"/>
    <w:pPr>
      <w:spacing w:before="100" w:beforeAutospacing="1" w:after="100" w:afterAutospacing="1"/>
      <w:jc w:val="center"/>
    </w:pPr>
    <w:rPr>
      <w:szCs w:val="24"/>
    </w:rPr>
  </w:style>
  <w:style w:type="paragraph" w:customStyle="1" w:styleId="xl64">
    <w:name w:val="xl64"/>
    <w:basedOn w:val="a0"/>
    <w:rsid w:val="001246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65">
    <w:name w:val="xl65"/>
    <w:basedOn w:val="a0"/>
    <w:rsid w:val="0012468A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66">
    <w:name w:val="xl66"/>
    <w:basedOn w:val="a0"/>
    <w:rsid w:val="0012468A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67">
    <w:name w:val="xl67"/>
    <w:basedOn w:val="a0"/>
    <w:rsid w:val="0012468A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68">
    <w:name w:val="xl68"/>
    <w:basedOn w:val="a0"/>
    <w:rsid w:val="0012468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69">
    <w:name w:val="xl69"/>
    <w:basedOn w:val="a0"/>
    <w:rsid w:val="0012468A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0">
    <w:name w:val="xl70"/>
    <w:basedOn w:val="a0"/>
    <w:rsid w:val="0012468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1">
    <w:name w:val="xl71"/>
    <w:basedOn w:val="a0"/>
    <w:rsid w:val="0012468A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2">
    <w:name w:val="xl72"/>
    <w:basedOn w:val="a0"/>
    <w:rsid w:val="0012468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3">
    <w:name w:val="xl73"/>
    <w:basedOn w:val="a0"/>
    <w:rsid w:val="0012468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4">
    <w:name w:val="xl74"/>
    <w:basedOn w:val="a0"/>
    <w:rsid w:val="0012468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5">
    <w:name w:val="xl75"/>
    <w:basedOn w:val="a0"/>
    <w:rsid w:val="0012468A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6">
    <w:name w:val="xl76"/>
    <w:basedOn w:val="a0"/>
    <w:rsid w:val="0012468A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7">
    <w:name w:val="xl77"/>
    <w:basedOn w:val="a0"/>
    <w:rsid w:val="0012468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8">
    <w:name w:val="xl78"/>
    <w:basedOn w:val="a0"/>
    <w:rsid w:val="0012468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9">
    <w:name w:val="xl79"/>
    <w:basedOn w:val="a0"/>
    <w:rsid w:val="0012468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80">
    <w:name w:val="xl80"/>
    <w:basedOn w:val="a0"/>
    <w:rsid w:val="0012468A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81">
    <w:name w:val="xl81"/>
    <w:basedOn w:val="a0"/>
    <w:rsid w:val="0012468A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82">
    <w:name w:val="xl82"/>
    <w:basedOn w:val="a0"/>
    <w:rsid w:val="0012468A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83">
    <w:name w:val="xl83"/>
    <w:basedOn w:val="a0"/>
    <w:rsid w:val="0012468A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84">
    <w:name w:val="xl84"/>
    <w:basedOn w:val="a0"/>
    <w:rsid w:val="0012468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85">
    <w:name w:val="xl85"/>
    <w:basedOn w:val="a0"/>
    <w:rsid w:val="0012468A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86">
    <w:name w:val="xl86"/>
    <w:basedOn w:val="a0"/>
    <w:rsid w:val="0012468A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87">
    <w:name w:val="xl87"/>
    <w:basedOn w:val="a0"/>
    <w:rsid w:val="0012468A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88">
    <w:name w:val="xl88"/>
    <w:basedOn w:val="a0"/>
    <w:rsid w:val="0012468A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5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3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BE0D63-EC9B-4E23-B284-3CDFC7C8A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5453</TotalTime>
  <Pages>17</Pages>
  <Words>3262</Words>
  <Characters>18598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Таблица соединений и подключений</vt:lpstr>
    </vt:vector>
  </TitlesOfParts>
  <Company>ООО НПП «ЭСН»</Company>
  <LinksUpToDate>false</LinksUpToDate>
  <CharactersWithSpaces>21817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 соединений и подключений</dc:title>
  <dc:creator>Oksana</dc:creator>
  <cp:lastModifiedBy>Илья Чураков</cp:lastModifiedBy>
  <cp:revision>10</cp:revision>
  <cp:lastPrinted>2014-09-08T01:50:00Z</cp:lastPrinted>
  <dcterms:created xsi:type="dcterms:W3CDTF">2025-09-15T00:50:00Z</dcterms:created>
  <dcterms:modified xsi:type="dcterms:W3CDTF">2025-12-04T13:46:00Z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ТП.С6</vt:lpwstr>
  </property>
  <property fmtid="{D5CDD505-2E9C-101B-9397-08002B2CF9AE}" pid="8" name="год_издания">
    <vt:lpwstr>2025</vt:lpwstr>
  </property>
</Properties>
</file>