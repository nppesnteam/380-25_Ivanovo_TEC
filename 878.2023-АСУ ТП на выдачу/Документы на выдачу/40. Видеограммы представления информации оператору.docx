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2ED1" w14:textId="30879386" w:rsidR="001E242D" w:rsidRDefault="001E242D" w:rsidP="001239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7643B">
        <w:t>ООО НПП «ЭСН»</w:t>
      </w:r>
      <w:r>
        <w:fldChar w:fldCharType="end"/>
      </w:r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36BB3421" w:rsidR="001E242D" w:rsidRPr="00C816E8" w:rsidRDefault="0037643B" w:rsidP="001239E7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24B3425" w14:textId="0E7E7131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37643B">
          <w:t>878.2023</w:t>
        </w:r>
      </w:fldSimple>
      <w:r w:rsidRPr="00C816E8">
        <w:t>)</w:t>
      </w:r>
    </w:p>
    <w:p w14:paraId="0A1C3FB1" w14:textId="75F71EFA" w:rsidR="001E242D" w:rsidRPr="00C816E8" w:rsidRDefault="00C803A3" w:rsidP="001239E7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proofErr w:type="spellStart"/>
      <w:r w:rsidR="0037643B">
        <w:t>Видеограммы</w:t>
      </w:r>
      <w:proofErr w:type="spellEnd"/>
      <w:r w:rsidR="0037643B">
        <w:t xml:space="preserve"> представления информации оператору</w:t>
      </w:r>
      <w:r>
        <w:fldChar w:fldCharType="end"/>
      </w:r>
    </w:p>
    <w:p w14:paraId="78C43161" w14:textId="6BFA43C5" w:rsidR="001E242D" w:rsidRPr="0037643B" w:rsidRDefault="001E242D" w:rsidP="001239E7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37643B">
        <w:t>878.2023-АСУ ТП.АВ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910439" w:rsidRDefault="001E242D" w:rsidP="001239E7">
      <w:pPr>
        <w:pStyle w:val="34f5"/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0BC4CAB4" w14:textId="005832A0" w:rsidR="00DD5B7E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907768" w:history="1">
        <w:r w:rsidR="00DD5B7E" w:rsidRPr="00163771">
          <w:rPr>
            <w:rStyle w:val="af8"/>
          </w:rPr>
          <w:t>1 Всплывающие окна</w:t>
        </w:r>
        <w:r w:rsidR="00DD5B7E">
          <w:rPr>
            <w:webHidden/>
          </w:rPr>
          <w:tab/>
        </w:r>
        <w:r w:rsidR="00DD5B7E">
          <w:rPr>
            <w:webHidden/>
          </w:rPr>
          <w:fldChar w:fldCharType="begin"/>
        </w:r>
        <w:r w:rsidR="00DD5B7E">
          <w:rPr>
            <w:webHidden/>
          </w:rPr>
          <w:instrText xml:space="preserve"> PAGEREF _Toc208907768 \h </w:instrText>
        </w:r>
        <w:r w:rsidR="00DD5B7E">
          <w:rPr>
            <w:webHidden/>
          </w:rPr>
        </w:r>
        <w:r w:rsidR="00DD5B7E">
          <w:rPr>
            <w:webHidden/>
          </w:rPr>
          <w:fldChar w:fldCharType="separate"/>
        </w:r>
        <w:r w:rsidR="00DD5B7E">
          <w:rPr>
            <w:webHidden/>
          </w:rPr>
          <w:t>3</w:t>
        </w:r>
        <w:r w:rsidR="00DD5B7E">
          <w:rPr>
            <w:webHidden/>
          </w:rPr>
          <w:fldChar w:fldCharType="end"/>
        </w:r>
      </w:hyperlink>
    </w:p>
    <w:p w14:paraId="17A1208D" w14:textId="1A2876CB" w:rsidR="00DD5B7E" w:rsidRDefault="00DD5B7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907769" w:history="1">
        <w:r w:rsidRPr="00163771">
          <w:rPr>
            <w:rStyle w:val="af8"/>
          </w:rPr>
          <w:t>2 Полноэкранные мнемосхемы подсистем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_Toc208907769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5DDEB1F" w14:textId="1B6A8DCD"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5B9CA6C5" w14:textId="1F2E5698" w:rsidR="00B824A2" w:rsidRDefault="0037643B" w:rsidP="006A1545">
      <w:pPr>
        <w:pStyle w:val="1"/>
        <w:rPr>
          <w:lang w:val="ru-RU"/>
        </w:rPr>
      </w:pPr>
      <w:bookmarkStart w:id="0" w:name="_Toc397971534"/>
      <w:bookmarkStart w:id="1" w:name="_Toc398225599"/>
      <w:bookmarkStart w:id="2" w:name="_Toc208907768"/>
      <w:bookmarkEnd w:id="0"/>
      <w:bookmarkEnd w:id="1"/>
      <w:r>
        <w:rPr>
          <w:lang w:val="ru-RU"/>
        </w:rPr>
        <w:lastRenderedPageBreak/>
        <w:t>Всплывающие окна</w:t>
      </w:r>
      <w:bookmarkEnd w:id="2"/>
    </w:p>
    <w:p w14:paraId="0C3E8C61" w14:textId="60EC1B3F" w:rsidR="0037643B" w:rsidRPr="0037643B" w:rsidRDefault="0037643B" w:rsidP="0037643B">
      <w:pPr>
        <w:pStyle w:val="34b"/>
        <w:rPr>
          <w:b/>
          <w:bCs/>
        </w:rPr>
      </w:pPr>
      <w:r w:rsidRPr="0037643B">
        <w:rPr>
          <w:b/>
          <w:bCs/>
        </w:rPr>
        <w:t>Аналоговый датчик</w:t>
      </w:r>
    </w:p>
    <w:p w14:paraId="3E026F6E" w14:textId="646FB242" w:rsidR="0037643B" w:rsidRDefault="0037643B" w:rsidP="0037643B">
      <w:pPr>
        <w:pStyle w:val="34b"/>
      </w:pPr>
      <w:r>
        <w:rPr>
          <w:noProof/>
        </w:rPr>
        <w:drawing>
          <wp:inline distT="0" distB="0" distL="0" distR="0" wp14:anchorId="340912CA" wp14:editId="4053A863">
            <wp:extent cx="4451350" cy="1216025"/>
            <wp:effectExtent l="0" t="0" r="6350" b="3175"/>
            <wp:docPr id="207836499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96C1" w14:textId="12AB378F" w:rsidR="0037643B" w:rsidRPr="0037643B" w:rsidRDefault="0037643B" w:rsidP="0037643B">
      <w:pPr>
        <w:pStyle w:val="34b"/>
        <w:rPr>
          <w:b/>
          <w:bCs/>
        </w:rPr>
      </w:pPr>
      <w:r w:rsidRPr="0037643B">
        <w:rPr>
          <w:b/>
          <w:bCs/>
        </w:rPr>
        <w:t>Групповой тренд</w:t>
      </w:r>
    </w:p>
    <w:p w14:paraId="749657B4" w14:textId="3A710114" w:rsidR="0037643B" w:rsidRDefault="0037643B" w:rsidP="0037643B">
      <w:pPr>
        <w:pStyle w:val="34b"/>
      </w:pPr>
      <w:r>
        <w:rPr>
          <w:noProof/>
        </w:rPr>
        <w:drawing>
          <wp:inline distT="0" distB="0" distL="0" distR="0" wp14:anchorId="046F390C" wp14:editId="37007C77">
            <wp:extent cx="5773894" cy="3899140"/>
            <wp:effectExtent l="0" t="0" r="0" b="6350"/>
            <wp:docPr id="1816979112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500" cy="39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E7A4" w14:textId="5BF9E797" w:rsidR="0037643B" w:rsidRPr="0037643B" w:rsidRDefault="0037643B" w:rsidP="0037643B">
      <w:pPr>
        <w:pStyle w:val="34b"/>
        <w:rPr>
          <w:b/>
          <w:bCs/>
        </w:rPr>
      </w:pPr>
      <w:r w:rsidRPr="0037643B">
        <w:rPr>
          <w:b/>
          <w:bCs/>
        </w:rPr>
        <w:t>Настройка тренда</w:t>
      </w:r>
    </w:p>
    <w:p w14:paraId="237D821D" w14:textId="332AD689" w:rsidR="0037643B" w:rsidRDefault="0037643B" w:rsidP="0037643B">
      <w:pPr>
        <w:pStyle w:val="34b"/>
      </w:pPr>
      <w:r>
        <w:rPr>
          <w:noProof/>
        </w:rPr>
        <w:drawing>
          <wp:inline distT="0" distB="0" distL="0" distR="0" wp14:anchorId="2EAEFB04" wp14:editId="69A01D69">
            <wp:extent cx="3148642" cy="2332511"/>
            <wp:effectExtent l="0" t="0" r="0" b="0"/>
            <wp:docPr id="654297481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296" cy="234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5E75" w14:textId="77C40568" w:rsidR="0037643B" w:rsidRDefault="0037643B" w:rsidP="0037643B">
      <w:pPr>
        <w:pStyle w:val="34b"/>
        <w:rPr>
          <w:b/>
          <w:bCs/>
        </w:rPr>
      </w:pPr>
      <w:r w:rsidRPr="0037643B">
        <w:rPr>
          <w:b/>
          <w:bCs/>
        </w:rPr>
        <w:lastRenderedPageBreak/>
        <w:t>Одиночный тренд</w:t>
      </w:r>
    </w:p>
    <w:p w14:paraId="2A800F02" w14:textId="3888949F" w:rsidR="0037643B" w:rsidRDefault="0037643B" w:rsidP="0037643B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BA63D0" wp14:editId="5A6D2403">
            <wp:extent cx="5210175" cy="4011295"/>
            <wp:effectExtent l="0" t="0" r="9525" b="8255"/>
            <wp:docPr id="96517990" name="Рисунок 283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7990" name="Рисунок 283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D991" w14:textId="099044C0" w:rsidR="0037643B" w:rsidRDefault="0037643B" w:rsidP="0037643B">
      <w:pPr>
        <w:pStyle w:val="34b"/>
        <w:rPr>
          <w:b/>
          <w:bCs/>
        </w:rPr>
      </w:pPr>
      <w:r>
        <w:rPr>
          <w:b/>
          <w:bCs/>
        </w:rPr>
        <w:t>Управление насосом</w:t>
      </w:r>
    </w:p>
    <w:p w14:paraId="1D211A7B" w14:textId="08645C12" w:rsidR="0037643B" w:rsidRDefault="0037643B" w:rsidP="0037643B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34E1DD" wp14:editId="5DE72ADE">
            <wp:extent cx="2915920" cy="1087120"/>
            <wp:effectExtent l="0" t="0" r="0" b="0"/>
            <wp:docPr id="411684084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B14E" w14:textId="1EFFEAA6" w:rsidR="0037643B" w:rsidRDefault="0037643B" w:rsidP="0037643B">
      <w:pPr>
        <w:pStyle w:val="34b"/>
        <w:rPr>
          <w:b/>
          <w:bCs/>
        </w:rPr>
      </w:pPr>
      <w:r>
        <w:rPr>
          <w:b/>
          <w:bCs/>
        </w:rPr>
        <w:t>Теплообменник</w:t>
      </w:r>
    </w:p>
    <w:p w14:paraId="6C75BBBC" w14:textId="2007A666" w:rsidR="0037643B" w:rsidRDefault="0037643B" w:rsidP="0037643B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AC48BB" wp14:editId="0E5D6133">
            <wp:extent cx="3967333" cy="2769079"/>
            <wp:effectExtent l="0" t="0" r="0" b="0"/>
            <wp:docPr id="731157849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725" cy="280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B333" w14:textId="46ACB4E0" w:rsidR="0037643B" w:rsidRDefault="0037643B" w:rsidP="0037643B">
      <w:pPr>
        <w:pStyle w:val="34b"/>
        <w:rPr>
          <w:b/>
          <w:bCs/>
        </w:rPr>
      </w:pPr>
      <w:r>
        <w:rPr>
          <w:b/>
          <w:bCs/>
        </w:rPr>
        <w:lastRenderedPageBreak/>
        <w:t>Насосная группа Здания теплообменников</w:t>
      </w:r>
    </w:p>
    <w:p w14:paraId="074D2118" w14:textId="7793F0A5" w:rsidR="0037643B" w:rsidRDefault="0037643B" w:rsidP="0037643B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6A31DA" wp14:editId="1BBE1534">
            <wp:extent cx="5891590" cy="3839082"/>
            <wp:effectExtent l="0" t="0" r="0" b="9525"/>
            <wp:docPr id="1306565845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577" cy="384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6F4A" w14:textId="77777777" w:rsidR="0037643B" w:rsidRDefault="0037643B" w:rsidP="0037643B">
      <w:pPr>
        <w:pStyle w:val="34b"/>
        <w:rPr>
          <w:b/>
          <w:bCs/>
        </w:rPr>
        <w:sectPr w:rsidR="0037643B" w:rsidSect="00FC32E6">
          <w:headerReference w:type="default" r:id="rId25"/>
          <w:headerReference w:type="first" r:id="rId26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</w:p>
    <w:p w14:paraId="2348BAC0" w14:textId="027F8592" w:rsidR="00B824A2" w:rsidRDefault="0037643B" w:rsidP="00B824A2">
      <w:pPr>
        <w:pStyle w:val="1"/>
        <w:rPr>
          <w:lang w:val="ru-RU"/>
        </w:rPr>
      </w:pPr>
      <w:bookmarkStart w:id="3" w:name="_Toc208907769"/>
      <w:r>
        <w:rPr>
          <w:lang w:val="ru-RU"/>
        </w:rPr>
        <w:lastRenderedPageBreak/>
        <w:t>Полноэкранные мнемосхемы подсистем</w:t>
      </w:r>
      <w:bookmarkEnd w:id="3"/>
    </w:p>
    <w:p w14:paraId="70436A20" w14:textId="4F6405BE" w:rsidR="0037643B" w:rsidRPr="0037643B" w:rsidRDefault="0037643B" w:rsidP="0037643B">
      <w:pPr>
        <w:pStyle w:val="34b"/>
        <w:rPr>
          <w:b/>
          <w:bCs/>
        </w:rPr>
      </w:pPr>
      <w:r w:rsidRPr="0037643B">
        <w:rPr>
          <w:b/>
          <w:bCs/>
        </w:rPr>
        <w:t>ГРП-1</w:t>
      </w:r>
    </w:p>
    <w:p w14:paraId="122CAFD7" w14:textId="7EDAC300" w:rsidR="0037643B" w:rsidRDefault="0037643B" w:rsidP="0037643B">
      <w:pPr>
        <w:pStyle w:val="34b"/>
      </w:pPr>
      <w:r>
        <w:rPr>
          <w:noProof/>
        </w:rPr>
        <w:drawing>
          <wp:inline distT="0" distB="0" distL="0" distR="0" wp14:anchorId="3740D89A" wp14:editId="0273FEBE">
            <wp:extent cx="5856520" cy="4675517"/>
            <wp:effectExtent l="0" t="0" r="0" b="0"/>
            <wp:docPr id="10657130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12" cy="468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1F8" w14:textId="77777777" w:rsidR="0037643B" w:rsidRDefault="0037643B">
      <w:pPr>
        <w:rPr>
          <w:b/>
          <w:bCs/>
          <w:lang w:eastAsia="x-none"/>
        </w:rPr>
      </w:pPr>
      <w:r>
        <w:rPr>
          <w:b/>
          <w:bCs/>
        </w:rPr>
        <w:br w:type="page"/>
      </w:r>
    </w:p>
    <w:p w14:paraId="77881858" w14:textId="75408E2D" w:rsidR="0037643B" w:rsidRPr="0037643B" w:rsidRDefault="0037643B" w:rsidP="0037643B">
      <w:pPr>
        <w:pStyle w:val="34b"/>
        <w:rPr>
          <w:b/>
          <w:bCs/>
        </w:rPr>
      </w:pPr>
      <w:r>
        <w:rPr>
          <w:b/>
          <w:bCs/>
        </w:rPr>
        <w:lastRenderedPageBreak/>
        <w:t>ГРП-2</w:t>
      </w:r>
    </w:p>
    <w:p w14:paraId="0EE2B8D8" w14:textId="2CC538C8" w:rsidR="0037643B" w:rsidRPr="0037643B" w:rsidRDefault="0037643B" w:rsidP="0037643B">
      <w:pPr>
        <w:pStyle w:val="34b"/>
      </w:pPr>
      <w:r>
        <w:rPr>
          <w:noProof/>
        </w:rPr>
        <w:drawing>
          <wp:inline distT="0" distB="0" distL="0" distR="0" wp14:anchorId="13C1B7DE" wp14:editId="3E5CA007">
            <wp:extent cx="5840083" cy="4639913"/>
            <wp:effectExtent l="0" t="0" r="8890" b="8890"/>
            <wp:docPr id="1915341234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660" cy="466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336C" w14:textId="3BDFDE89" w:rsidR="005E2CFD" w:rsidRDefault="005E2CFD">
      <w:pPr>
        <w:rPr>
          <w:lang w:eastAsia="x-none"/>
        </w:rPr>
      </w:pPr>
      <w:r>
        <w:br w:type="page"/>
      </w:r>
    </w:p>
    <w:p w14:paraId="166906B6" w14:textId="4282C234" w:rsidR="00B824A2" w:rsidRDefault="005E2CFD" w:rsidP="00B824A2">
      <w:pPr>
        <w:pStyle w:val="34b"/>
        <w:rPr>
          <w:b/>
          <w:bCs/>
        </w:rPr>
      </w:pPr>
      <w:r w:rsidRPr="005E2CFD">
        <w:rPr>
          <w:b/>
          <w:bCs/>
        </w:rPr>
        <w:lastRenderedPageBreak/>
        <w:t>Здание теплообменников</w:t>
      </w:r>
    </w:p>
    <w:p w14:paraId="02CAB343" w14:textId="0A7495A3" w:rsidR="005E2CFD" w:rsidRDefault="008A6B60" w:rsidP="00B824A2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6248AD" wp14:editId="5FC5B278">
            <wp:extent cx="5855734" cy="3502324"/>
            <wp:effectExtent l="0" t="0" r="0" b="3175"/>
            <wp:docPr id="1599099234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597" cy="351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804C" w14:textId="1509A35A" w:rsidR="005E2CFD" w:rsidRDefault="005E2CFD">
      <w:pPr>
        <w:rPr>
          <w:b/>
          <w:bCs/>
          <w:lang w:eastAsia="x-none"/>
        </w:rPr>
      </w:pPr>
      <w:r>
        <w:rPr>
          <w:b/>
          <w:bCs/>
        </w:rPr>
        <w:br w:type="page"/>
      </w:r>
    </w:p>
    <w:p w14:paraId="2DCC6440" w14:textId="0469678E" w:rsidR="005E2CFD" w:rsidRDefault="005E2CFD" w:rsidP="00B824A2">
      <w:pPr>
        <w:pStyle w:val="34b"/>
        <w:rPr>
          <w:b/>
          <w:bCs/>
        </w:rPr>
      </w:pPr>
      <w:r>
        <w:rPr>
          <w:b/>
          <w:bCs/>
        </w:rPr>
        <w:lastRenderedPageBreak/>
        <w:t>НАБ</w:t>
      </w:r>
    </w:p>
    <w:p w14:paraId="1978823F" w14:textId="617A2751" w:rsidR="005E2CFD" w:rsidRDefault="005E2CFD" w:rsidP="00B824A2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21D57" wp14:editId="298B4AEA">
            <wp:extent cx="5852359" cy="3407434"/>
            <wp:effectExtent l="0" t="0" r="0" b="2540"/>
            <wp:docPr id="517489284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729" cy="341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88A4" w14:textId="7BF27B00" w:rsidR="005E2CFD" w:rsidRDefault="005E2CFD" w:rsidP="00B824A2">
      <w:pPr>
        <w:pStyle w:val="34b"/>
        <w:rPr>
          <w:b/>
          <w:bCs/>
        </w:rPr>
      </w:pPr>
      <w:r>
        <w:rPr>
          <w:b/>
          <w:bCs/>
        </w:rPr>
        <w:t>Протокол событий</w:t>
      </w:r>
    </w:p>
    <w:p w14:paraId="2091F4CD" w14:textId="050098FC" w:rsidR="005E2CFD" w:rsidRPr="005E2CFD" w:rsidRDefault="005E2CFD" w:rsidP="00B824A2">
      <w:pPr>
        <w:pStyle w:val="34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7035E0" wp14:editId="3082EB58">
            <wp:extent cx="5891590" cy="2667070"/>
            <wp:effectExtent l="0" t="0" r="0" b="0"/>
            <wp:docPr id="596382429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726" cy="2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73A8" w14:textId="054B5D80" w:rsidR="00DD5B7E" w:rsidRDefault="00DD5B7E">
      <w:pPr>
        <w:rPr>
          <w:lang w:eastAsia="x-none"/>
        </w:rPr>
      </w:pPr>
      <w:r>
        <w:br w:type="page"/>
      </w:r>
    </w:p>
    <w:p w14:paraId="374EA548" w14:textId="5F279452" w:rsidR="00DD5B7E" w:rsidRDefault="00DD5B7E">
      <w:pPr>
        <w:rPr>
          <w:lang w:eastAsia="x-none"/>
        </w:rPr>
      </w:pPr>
      <w:r>
        <w:lastRenderedPageBreak/>
        <w:br w:type="page"/>
      </w:r>
    </w:p>
    <w:p w14:paraId="0C71ED7A" w14:textId="09B01314" w:rsidR="00DD5B7E" w:rsidRDefault="00DD5B7E">
      <w:pPr>
        <w:rPr>
          <w:lang w:eastAsia="x-none"/>
        </w:rPr>
      </w:pPr>
      <w:r>
        <w:lastRenderedPageBreak/>
        <w:br w:type="page"/>
      </w:r>
    </w:p>
    <w:p w14:paraId="42D88AC2" w14:textId="084FF990" w:rsidR="00DD5B7E" w:rsidRDefault="00DD5B7E">
      <w:pPr>
        <w:rPr>
          <w:lang w:eastAsia="x-none"/>
        </w:rPr>
      </w:pPr>
      <w:r>
        <w:lastRenderedPageBreak/>
        <w:br w:type="page"/>
      </w:r>
    </w:p>
    <w:p w14:paraId="7F25CEEB" w14:textId="688003C1" w:rsidR="00DD5B7E" w:rsidRDefault="00DD5B7E">
      <w:pPr>
        <w:rPr>
          <w:lang w:eastAsia="x-none"/>
        </w:rPr>
      </w:pPr>
      <w:r>
        <w:lastRenderedPageBreak/>
        <w:br w:type="page"/>
      </w:r>
    </w:p>
    <w:p w14:paraId="121D0305" w14:textId="3CCE7206" w:rsidR="002F6600" w:rsidRDefault="002F6600">
      <w:pPr>
        <w:rPr>
          <w:lang w:eastAsia="x-none"/>
        </w:rPr>
      </w:pPr>
      <w:r>
        <w:lastRenderedPageBreak/>
        <w:br w:type="page"/>
      </w:r>
    </w:p>
    <w:p w14:paraId="56F92EBD" w14:textId="77777777" w:rsidR="002C35B5" w:rsidRDefault="002C35B5" w:rsidP="002C35B5">
      <w:pPr>
        <w:pStyle w:val="34fffa"/>
      </w:pP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AEF2" w14:textId="77777777" w:rsidR="00563EF7" w:rsidRDefault="00563EF7" w:rsidP="00AD0715">
      <w:r>
        <w:separator/>
      </w:r>
    </w:p>
    <w:p w14:paraId="5790643C" w14:textId="77777777" w:rsidR="00563EF7" w:rsidRDefault="00563EF7" w:rsidP="00AD0715"/>
  </w:endnote>
  <w:endnote w:type="continuationSeparator" w:id="0">
    <w:p w14:paraId="2A80AC3A" w14:textId="77777777" w:rsidR="00563EF7" w:rsidRDefault="00563EF7" w:rsidP="00AD0715">
      <w:r>
        <w:continuationSeparator/>
      </w:r>
    </w:p>
    <w:p w14:paraId="255BFCDF" w14:textId="77777777" w:rsidR="00563EF7" w:rsidRDefault="00563EF7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AA8B" w14:textId="77777777" w:rsidR="00E96694" w:rsidRDefault="00E9669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3686" w14:textId="000037C8" w:rsidR="008343CE" w:rsidRDefault="008343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12F3" w14:textId="77777777" w:rsidR="00E96694" w:rsidRDefault="00E96694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6874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491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8A0E" w14:textId="77777777" w:rsidR="00563EF7" w:rsidRDefault="00563EF7" w:rsidP="00AD0715">
      <w:r>
        <w:separator/>
      </w:r>
    </w:p>
    <w:p w14:paraId="1802154D" w14:textId="77777777" w:rsidR="00563EF7" w:rsidRDefault="00563EF7" w:rsidP="00AD0715"/>
  </w:footnote>
  <w:footnote w:type="continuationSeparator" w:id="0">
    <w:p w14:paraId="1E1D0569" w14:textId="77777777" w:rsidR="00563EF7" w:rsidRDefault="00563EF7" w:rsidP="00AD0715">
      <w:r>
        <w:continuationSeparator/>
      </w:r>
    </w:p>
    <w:p w14:paraId="5A655D3E" w14:textId="77777777" w:rsidR="00563EF7" w:rsidRDefault="00563EF7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97FE" w14:textId="77777777" w:rsidR="00E96694" w:rsidRDefault="00E9669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03F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8B6B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DA4" w14:textId="77777777"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A.B.XXX.В7.XX.</w:t>
                                    </w:r>
                                    <w:proofErr w:type="gramStart"/>
                                    <w:r w:rsidR="00FA7BD8">
                                      <w:t>X-X</w:t>
                                    </w:r>
                                    <w:proofErr w:type="gramEnd"/>
                                    <w:r w:rsidR="00FA7BD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A.B.XXX.В7.XX.</w:t>
                              </w:r>
                              <w:proofErr w:type="gramStart"/>
                              <w:r w:rsidR="00FA7BD8">
                                <w:t>X-X</w:t>
                              </w:r>
                              <w:proofErr w:type="gramEnd"/>
                              <w:r w:rsidR="00FA7BD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DAC0" w14:textId="77777777"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60B33C8F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8E77B3" w:rsidRPr="0079077B" w:rsidRDefault="008343C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8E77B3" w:rsidRPr="00A32665" w:rsidRDefault="008343CE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39A6638A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F6600" w:rsidRPr="002F6600">
                                    <w:rPr>
                                      <w:noProof/>
                                    </w:rPr>
                                    <w:instrText>15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F6600">
                                    <w:rPr>
                                      <w:noProof/>
                                    </w:rPr>
                                    <w:t>15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8E77B3" w:rsidRDefault="008343CE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157E2498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5E2CFD">
                                    <w:t>878.2023-АСУ ТП.АВ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8452" y="612573"/>
                                <a:ext cx="2323971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8E77B3" w:rsidRDefault="008343C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3272D558" w14:textId="6B97259D" w:rsidR="008E77B3" w:rsidRPr="00F9048A" w:rsidRDefault="00587E14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proofErr w:type="spellStart"/>
                                  <w:r w:rsidR="005E2CFD">
                                    <w:t>Видеограммы</w:t>
                                  </w:r>
                                  <w:proofErr w:type="spellEnd"/>
                                  <w:r w:rsidR="005E2CFD">
                                    <w:t xml:space="preserve"> представления информации оператору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5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+G13A4AAOe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8E77B3" w:rsidRPr="0079077B" w:rsidRDefault="008343CE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8E77B3" w:rsidRPr="00A32665" w:rsidRDefault="008343CE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39A6638A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F6600" w:rsidRPr="002F6600">
                              <w:rPr>
                                <w:noProof/>
                              </w:rPr>
                              <w:instrText>15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F6600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8E77B3" w:rsidRDefault="008343CE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157E2498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5E2CFD">
                              <w:t>878.2023-АСУ ТП.АВ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84;top:6125;width:2324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8E77B3" w:rsidRDefault="008343C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3272D558" w14:textId="6B97259D" w:rsidR="008E77B3" w:rsidRPr="00F9048A" w:rsidRDefault="00587E14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5E2CFD">
                              <w:t>Видеограммы</w:t>
                            </w:r>
                            <w:proofErr w:type="spellEnd"/>
                            <w:r w:rsidR="005E2CFD">
                              <w:t xml:space="preserve"> представления информации оператору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13CB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77777777"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774A259F"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5E2CFD">
                                      <w:t>878.2023-АСУ ТП.АВ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77777777"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774A259F"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5E2CFD">
                                <w:t>878.2023-АСУ ТП.АВ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843A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C32E6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A.B.XXX.В7.XX.</w:t>
                                  </w:r>
                                  <w:proofErr w:type="gramStart"/>
                                  <w:r w:rsidR="00FA7BD8">
                                    <w:t>X-X</w:t>
                                  </w:r>
                                  <w:proofErr w:type="gramEnd"/>
                                  <w:r w:rsidR="00FA7BD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C32E6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14:paraId="73A944D6" w14:textId="77777777"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C32E6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A.B.XXX.В7.XX.</w:t>
                            </w:r>
                            <w:proofErr w:type="gramStart"/>
                            <w:r w:rsidR="00FA7BD8">
                              <w:t>X-X</w:t>
                            </w:r>
                            <w:proofErr w:type="gramEnd"/>
                            <w:r w:rsidR="00FA7BD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C32E6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14:paraId="73A944D6" w14:textId="77777777"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E2B8F"/>
    <w:multiLevelType w:val="multilevel"/>
    <w:tmpl w:val="A40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2" w15:restartNumberingAfterBreak="0">
    <w:nsid w:val="42CB200D"/>
    <w:multiLevelType w:val="multilevel"/>
    <w:tmpl w:val="A42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4C5462A"/>
    <w:multiLevelType w:val="multilevel"/>
    <w:tmpl w:val="0692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AD0D2C"/>
    <w:multiLevelType w:val="multilevel"/>
    <w:tmpl w:val="F4F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17021">
    <w:abstractNumId w:val="17"/>
  </w:num>
  <w:num w:numId="2" w16cid:durableId="1930036392">
    <w:abstractNumId w:val="2"/>
  </w:num>
  <w:num w:numId="3" w16cid:durableId="636296378">
    <w:abstractNumId w:val="16"/>
  </w:num>
  <w:num w:numId="4" w16cid:durableId="222182901">
    <w:abstractNumId w:val="1"/>
  </w:num>
  <w:num w:numId="5" w16cid:durableId="526456437">
    <w:abstractNumId w:val="8"/>
  </w:num>
  <w:num w:numId="6" w16cid:durableId="1623150224">
    <w:abstractNumId w:val="3"/>
  </w:num>
  <w:num w:numId="7" w16cid:durableId="1660694670">
    <w:abstractNumId w:val="11"/>
  </w:num>
  <w:num w:numId="8" w16cid:durableId="1136677580">
    <w:abstractNumId w:val="7"/>
  </w:num>
  <w:num w:numId="9" w16cid:durableId="1561671514">
    <w:abstractNumId w:val="20"/>
  </w:num>
  <w:num w:numId="10" w16cid:durableId="1105855173">
    <w:abstractNumId w:val="14"/>
  </w:num>
  <w:num w:numId="11" w16cid:durableId="190995353">
    <w:abstractNumId w:val="0"/>
  </w:num>
  <w:num w:numId="12" w16cid:durableId="192161268">
    <w:abstractNumId w:val="18"/>
  </w:num>
  <w:num w:numId="13" w16cid:durableId="953438976">
    <w:abstractNumId w:val="4"/>
  </w:num>
  <w:num w:numId="14" w16cid:durableId="2051227956">
    <w:abstractNumId w:val="21"/>
  </w:num>
  <w:num w:numId="15" w16cid:durableId="1500265377">
    <w:abstractNumId w:val="10"/>
  </w:num>
  <w:num w:numId="16" w16cid:durableId="465316637">
    <w:abstractNumId w:val="6"/>
  </w:num>
  <w:num w:numId="17" w16cid:durableId="278921550">
    <w:abstractNumId w:val="5"/>
  </w:num>
  <w:num w:numId="18" w16cid:durableId="398098144">
    <w:abstractNumId w:val="13"/>
  </w:num>
  <w:num w:numId="19" w16cid:durableId="1334992600">
    <w:abstractNumId w:val="9"/>
  </w:num>
  <w:num w:numId="20" w16cid:durableId="1683316869">
    <w:abstractNumId w:val="12"/>
  </w:num>
  <w:num w:numId="21" w16cid:durableId="1933272735">
    <w:abstractNumId w:val="19"/>
  </w:num>
  <w:num w:numId="22" w16cid:durableId="976110650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1E6F"/>
    <w:rsid w:val="000630F8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6BC9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41A0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600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70F07"/>
    <w:rsid w:val="00374140"/>
    <w:rsid w:val="00375211"/>
    <w:rsid w:val="0037643B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50A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102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3EF7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87E14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2CFD"/>
    <w:rsid w:val="005E38CF"/>
    <w:rsid w:val="005E4788"/>
    <w:rsid w:val="005E483F"/>
    <w:rsid w:val="005E4C84"/>
    <w:rsid w:val="005E5C1E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154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49D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26B26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36C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60"/>
    <w:rsid w:val="008A6BFF"/>
    <w:rsid w:val="008A72E5"/>
    <w:rsid w:val="008A7A55"/>
    <w:rsid w:val="008A7E32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439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5FEB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4C4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67AC7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6F5B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24A2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4B89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03A3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97C94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B7E"/>
    <w:rsid w:val="00DD5E6A"/>
    <w:rsid w:val="00DD6162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2CE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694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03B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4936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12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11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17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6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641</TotalTime>
  <Pages>16</Pages>
  <Words>183</Words>
  <Characters>1309</Characters>
  <Application>Microsoft Office Word</Application>
  <DocSecurity>0</DocSecurity>
  <Lines>1309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Видеограммы представления информации оператору</vt:lpstr>
    </vt:vector>
  </TitlesOfParts>
  <Company>ООО НПП «ЭСН»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Видеограммы представления информации оператору</dc:title>
  <dc:subject/>
  <dc:creator>Oksana</dc:creator>
  <cp:keywords/>
  <dc:description/>
  <cp:lastModifiedBy>Илья Чураков</cp:lastModifiedBy>
  <cp:revision>13</cp:revision>
  <cp:lastPrinted>2014-09-08T01:50:00Z</cp:lastPrinted>
  <dcterms:created xsi:type="dcterms:W3CDTF">2025-09-03T05:16:00Z</dcterms:created>
  <dcterms:modified xsi:type="dcterms:W3CDTF">2025-09-16T05:38:00Z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ТП.АВ</vt:lpwstr>
  </property>
  <property fmtid="{D5CDD505-2E9C-101B-9397-08002B2CF9AE}" pid="8" name="год_издания">
    <vt:lpwstr>2025</vt:lpwstr>
  </property>
</Properties>
</file>