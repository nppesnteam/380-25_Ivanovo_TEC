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DAB8" w14:textId="059E84BD" w:rsidR="008B2C6C" w:rsidRDefault="00BC6585" w:rsidP="005542E7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A35F41">
        <w:t>ООО НПП «ЭСН»</w:t>
      </w:r>
      <w:r>
        <w:fldChar w:fldCharType="end"/>
      </w:r>
    </w:p>
    <w:p w14:paraId="7654B8FB" w14:textId="77777777" w:rsidR="008B2C6C" w:rsidRPr="00C816E8" w:rsidRDefault="008B2C6C" w:rsidP="005542E7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8B2C6C" w:rsidRPr="00C816E8" w14:paraId="1FAF6D62" w14:textId="77777777" w:rsidTr="005542E7">
        <w:trPr>
          <w:trHeight w:val="360"/>
        </w:trPr>
        <w:tc>
          <w:tcPr>
            <w:tcW w:w="5554" w:type="dxa"/>
            <w:vMerge w:val="restart"/>
          </w:tcPr>
          <w:p w14:paraId="45AEE40F" w14:textId="37051E38" w:rsidR="008B2C6C" w:rsidRPr="00C816E8" w:rsidRDefault="008B2C6C" w:rsidP="005542E7">
            <w:pPr>
              <w:pStyle w:val="34ffff9"/>
            </w:pPr>
          </w:p>
        </w:tc>
        <w:tc>
          <w:tcPr>
            <w:tcW w:w="4563" w:type="dxa"/>
          </w:tcPr>
          <w:p w14:paraId="616FF8FA" w14:textId="2DA53C40" w:rsidR="008B2C6C" w:rsidRPr="00C816E8" w:rsidRDefault="008B2C6C" w:rsidP="005542E7">
            <w:pPr>
              <w:pStyle w:val="34ffff8"/>
            </w:pPr>
          </w:p>
        </w:tc>
      </w:tr>
      <w:tr w:rsidR="008B2C6C" w:rsidRPr="00C816E8" w14:paraId="7D710BAC" w14:textId="77777777" w:rsidTr="005542E7">
        <w:trPr>
          <w:trHeight w:val="630"/>
        </w:trPr>
        <w:tc>
          <w:tcPr>
            <w:tcW w:w="5554" w:type="dxa"/>
            <w:vMerge/>
          </w:tcPr>
          <w:p w14:paraId="280404EC" w14:textId="77777777" w:rsidR="008B2C6C" w:rsidRPr="00C816E8" w:rsidRDefault="008B2C6C" w:rsidP="005542E7"/>
        </w:tc>
        <w:tc>
          <w:tcPr>
            <w:tcW w:w="4563" w:type="dxa"/>
          </w:tcPr>
          <w:p w14:paraId="3D3D8DAD" w14:textId="5A65224F" w:rsidR="008B2C6C" w:rsidRPr="00C816E8" w:rsidRDefault="008B2C6C" w:rsidP="005542E7">
            <w:pPr>
              <w:pStyle w:val="34ffff9"/>
            </w:pPr>
          </w:p>
        </w:tc>
      </w:tr>
      <w:tr w:rsidR="008B2C6C" w:rsidRPr="00C816E8" w14:paraId="4F8B2C13" w14:textId="77777777" w:rsidTr="005542E7">
        <w:trPr>
          <w:trHeight w:val="353"/>
        </w:trPr>
        <w:tc>
          <w:tcPr>
            <w:tcW w:w="5554" w:type="dxa"/>
            <w:vMerge/>
          </w:tcPr>
          <w:p w14:paraId="74D9BFEA" w14:textId="77777777" w:rsidR="008B2C6C" w:rsidRPr="00C816E8" w:rsidRDefault="008B2C6C" w:rsidP="005542E7"/>
        </w:tc>
        <w:tc>
          <w:tcPr>
            <w:tcW w:w="4563" w:type="dxa"/>
          </w:tcPr>
          <w:p w14:paraId="1EEB9A4D" w14:textId="74E213FA" w:rsidR="008B2C6C" w:rsidRPr="00C816E8" w:rsidRDefault="008B2C6C" w:rsidP="005542E7">
            <w:pPr>
              <w:pStyle w:val="34ffff9"/>
            </w:pPr>
          </w:p>
        </w:tc>
      </w:tr>
    </w:tbl>
    <w:p w14:paraId="2926C645" w14:textId="77777777" w:rsidR="008B2C6C" w:rsidRPr="00C816E8" w:rsidRDefault="008B2C6C" w:rsidP="005542E7">
      <w:pPr>
        <w:pStyle w:val="34f5"/>
      </w:pPr>
    </w:p>
    <w:p w14:paraId="4F911816" w14:textId="77777777" w:rsidR="008B2C6C" w:rsidRDefault="008B2C6C" w:rsidP="005542E7">
      <w:pPr>
        <w:pStyle w:val="34f5"/>
      </w:pPr>
    </w:p>
    <w:p w14:paraId="0C55E7BA" w14:textId="77777777" w:rsidR="008B2C6C" w:rsidRDefault="008B2C6C" w:rsidP="005542E7">
      <w:pPr>
        <w:pStyle w:val="34f5"/>
      </w:pPr>
    </w:p>
    <w:p w14:paraId="56A774FB" w14:textId="77777777" w:rsidR="008B2C6C" w:rsidRPr="00C816E8" w:rsidRDefault="008B2C6C" w:rsidP="005542E7">
      <w:pPr>
        <w:pStyle w:val="34f5"/>
      </w:pPr>
    </w:p>
    <w:p w14:paraId="713F93AD" w14:textId="77777777" w:rsidR="008B2C6C" w:rsidRPr="00C816E8" w:rsidRDefault="008B2C6C" w:rsidP="005542E7">
      <w:pPr>
        <w:pStyle w:val="34f5"/>
      </w:pPr>
    </w:p>
    <w:p w14:paraId="2F115387" w14:textId="6A0A99AB" w:rsidR="008B2C6C" w:rsidRPr="00C816E8" w:rsidRDefault="00A35F41" w:rsidP="005542E7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46BE294D" w14:textId="7025A2F3" w:rsidR="008B2C6C" w:rsidRPr="00C816E8" w:rsidRDefault="008B2C6C" w:rsidP="005542E7">
      <w:pPr>
        <w:pStyle w:val="34ffc"/>
      </w:pPr>
      <w:r w:rsidRPr="00C816E8">
        <w:t>(</w:t>
      </w:r>
      <w:fldSimple w:instr=" DOCPROPERTY  краткое_название_системы  \* MERGEFORMAT ">
        <w:r w:rsidR="00A35F41">
          <w:t>878.2023</w:t>
        </w:r>
      </w:fldSimple>
      <w:r w:rsidRPr="00C816E8">
        <w:t>)</w:t>
      </w:r>
    </w:p>
    <w:p w14:paraId="08433EDA" w14:textId="0681CE06" w:rsidR="008B2C6C" w:rsidRPr="00C816E8" w:rsidRDefault="00A35F41" w:rsidP="005542E7">
      <w:pPr>
        <w:pStyle w:val="34ffd"/>
      </w:pPr>
      <w:fldSimple w:instr=" DOCPROPERTY  Title  \* MERGEFORMAT ">
        <w:r>
          <w:t>Перечень входных данных</w:t>
        </w:r>
      </w:fldSimple>
    </w:p>
    <w:p w14:paraId="16CED670" w14:textId="153AE3D0" w:rsidR="008B2C6C" w:rsidRDefault="008B2C6C" w:rsidP="005542E7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A35F41">
        <w:t>878.2023-АСУ ТП.В1</w:t>
      </w:r>
      <w:r w:rsidRPr="00C816E8">
        <w:fldChar w:fldCharType="end"/>
      </w:r>
    </w:p>
    <w:p w14:paraId="180544BB" w14:textId="77777777" w:rsidR="008B2C6C" w:rsidRDefault="008B2C6C" w:rsidP="005542E7">
      <w:pPr>
        <w:pStyle w:val="34f5"/>
      </w:pPr>
    </w:p>
    <w:p w14:paraId="1D2A7CB2" w14:textId="77777777" w:rsidR="008B2C6C" w:rsidRDefault="008B2C6C" w:rsidP="005542E7">
      <w:pPr>
        <w:pStyle w:val="34f5"/>
      </w:pPr>
    </w:p>
    <w:p w14:paraId="01FE8C70" w14:textId="1153FC1A" w:rsidR="008B2C6C" w:rsidRPr="007A0036" w:rsidRDefault="00A35F41" w:rsidP="005542E7">
      <w:pPr>
        <w:pStyle w:val="34f5"/>
      </w:pPr>
      <w:r>
        <w:t>Том 42</w:t>
      </w:r>
    </w:p>
    <w:p w14:paraId="1D5E5B03" w14:textId="77777777" w:rsidR="00F858C8" w:rsidRPr="007A0036" w:rsidRDefault="00F858C8" w:rsidP="005542E7">
      <w:pPr>
        <w:pStyle w:val="34f5"/>
      </w:pPr>
    </w:p>
    <w:p w14:paraId="47D65004" w14:textId="77777777" w:rsidR="008B2C6C" w:rsidRDefault="008B2C6C" w:rsidP="005542E7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8B2C6C" w:rsidRPr="00C816E8" w14:paraId="20B08895" w14:textId="77777777" w:rsidTr="005542E7">
        <w:trPr>
          <w:trHeight w:val="404"/>
        </w:trPr>
        <w:tc>
          <w:tcPr>
            <w:tcW w:w="4564" w:type="dxa"/>
            <w:vAlign w:val="center"/>
          </w:tcPr>
          <w:p w14:paraId="03C896B4" w14:textId="3BD03757" w:rsidR="008B2C6C" w:rsidRPr="00C816E8" w:rsidRDefault="008B2C6C" w:rsidP="005542E7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414A246C" w14:textId="77777777" w:rsidR="008B2C6C" w:rsidRPr="00C816E8" w:rsidRDefault="008B2C6C" w:rsidP="005542E7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54642371" w14:textId="77777777" w:rsidR="008B2C6C" w:rsidRPr="00C816E8" w:rsidRDefault="008B2C6C" w:rsidP="005542E7">
            <w:pPr>
              <w:pStyle w:val="34ffff9"/>
            </w:pPr>
          </w:p>
        </w:tc>
      </w:tr>
      <w:tr w:rsidR="008B2C6C" w:rsidRPr="00C816E8" w14:paraId="23430AA5" w14:textId="77777777" w:rsidTr="005542E7">
        <w:trPr>
          <w:trHeight w:val="868"/>
        </w:trPr>
        <w:tc>
          <w:tcPr>
            <w:tcW w:w="4564" w:type="dxa"/>
          </w:tcPr>
          <w:p w14:paraId="2F749080" w14:textId="0247F8DC" w:rsidR="008B2C6C" w:rsidRPr="00C816E8" w:rsidRDefault="008B2C6C" w:rsidP="005542E7">
            <w:pPr>
              <w:pStyle w:val="34ffff9"/>
            </w:pPr>
          </w:p>
        </w:tc>
        <w:tc>
          <w:tcPr>
            <w:tcW w:w="990" w:type="dxa"/>
          </w:tcPr>
          <w:p w14:paraId="25D84635" w14:textId="77777777" w:rsidR="008B2C6C" w:rsidRPr="00C816E8" w:rsidRDefault="008B2C6C" w:rsidP="005542E7">
            <w:pPr>
              <w:pStyle w:val="34ffff9"/>
            </w:pPr>
          </w:p>
        </w:tc>
        <w:tc>
          <w:tcPr>
            <w:tcW w:w="4563" w:type="dxa"/>
          </w:tcPr>
          <w:p w14:paraId="750A3292" w14:textId="3DE7D7A0" w:rsidR="008B2C6C" w:rsidRPr="00C816E8" w:rsidRDefault="008B2C6C" w:rsidP="005542E7">
            <w:pPr>
              <w:pStyle w:val="34ffff9"/>
            </w:pPr>
          </w:p>
        </w:tc>
      </w:tr>
      <w:tr w:rsidR="008B2C6C" w:rsidRPr="00C816E8" w14:paraId="4577C2F9" w14:textId="77777777" w:rsidTr="005542E7">
        <w:trPr>
          <w:trHeight w:val="404"/>
        </w:trPr>
        <w:tc>
          <w:tcPr>
            <w:tcW w:w="4564" w:type="dxa"/>
          </w:tcPr>
          <w:p w14:paraId="2BD6B74D" w14:textId="35532161" w:rsidR="008B2C6C" w:rsidRPr="00C816E8" w:rsidRDefault="008B2C6C" w:rsidP="005542E7">
            <w:pPr>
              <w:pStyle w:val="34ffff9"/>
            </w:pPr>
          </w:p>
        </w:tc>
        <w:tc>
          <w:tcPr>
            <w:tcW w:w="990" w:type="dxa"/>
          </w:tcPr>
          <w:p w14:paraId="6742CC14" w14:textId="77777777" w:rsidR="008B2C6C" w:rsidRPr="00C816E8" w:rsidRDefault="008B2C6C" w:rsidP="005542E7">
            <w:pPr>
              <w:pStyle w:val="34ffff9"/>
            </w:pPr>
          </w:p>
        </w:tc>
        <w:tc>
          <w:tcPr>
            <w:tcW w:w="4563" w:type="dxa"/>
          </w:tcPr>
          <w:p w14:paraId="6441A585" w14:textId="1E22BA55" w:rsidR="008B2C6C" w:rsidRPr="00C816E8" w:rsidRDefault="008B2C6C" w:rsidP="005542E7">
            <w:pPr>
              <w:pStyle w:val="34ffff9"/>
            </w:pPr>
          </w:p>
        </w:tc>
      </w:tr>
      <w:tr w:rsidR="008B2C6C" w:rsidRPr="00C816E8" w14:paraId="5FDFC5B1" w14:textId="77777777" w:rsidTr="005542E7">
        <w:trPr>
          <w:trHeight w:val="404"/>
        </w:trPr>
        <w:tc>
          <w:tcPr>
            <w:tcW w:w="4564" w:type="dxa"/>
            <w:vAlign w:val="center"/>
          </w:tcPr>
          <w:p w14:paraId="1E7F9444" w14:textId="77777777" w:rsidR="008B2C6C" w:rsidRPr="00C816E8" w:rsidRDefault="008B2C6C" w:rsidP="005542E7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1F67A4F6" w14:textId="77777777" w:rsidR="008B2C6C" w:rsidRPr="00C816E8" w:rsidRDefault="008B2C6C" w:rsidP="005542E7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663023F1" w14:textId="77777777" w:rsidR="008B2C6C" w:rsidRPr="00C816E8" w:rsidRDefault="008B2C6C" w:rsidP="005542E7">
            <w:pPr>
              <w:pStyle w:val="34ffff8"/>
            </w:pPr>
          </w:p>
        </w:tc>
      </w:tr>
      <w:tr w:rsidR="008B2C6C" w:rsidRPr="00C816E8" w14:paraId="51018E18" w14:textId="77777777" w:rsidTr="005542E7">
        <w:trPr>
          <w:trHeight w:val="864"/>
        </w:trPr>
        <w:tc>
          <w:tcPr>
            <w:tcW w:w="4564" w:type="dxa"/>
          </w:tcPr>
          <w:p w14:paraId="26AFFBC8" w14:textId="5EF54C5A" w:rsidR="008B2C6C" w:rsidRPr="00C816E8" w:rsidRDefault="008B2C6C" w:rsidP="005542E7">
            <w:pPr>
              <w:pStyle w:val="34ffff9"/>
            </w:pPr>
          </w:p>
        </w:tc>
        <w:tc>
          <w:tcPr>
            <w:tcW w:w="990" w:type="dxa"/>
          </w:tcPr>
          <w:p w14:paraId="485AF163" w14:textId="77777777" w:rsidR="008B2C6C" w:rsidRPr="00C816E8" w:rsidRDefault="008B2C6C" w:rsidP="005542E7">
            <w:pPr>
              <w:pStyle w:val="34ffff9"/>
            </w:pPr>
          </w:p>
        </w:tc>
        <w:tc>
          <w:tcPr>
            <w:tcW w:w="4563" w:type="dxa"/>
          </w:tcPr>
          <w:p w14:paraId="63EB329D" w14:textId="51345031" w:rsidR="008B2C6C" w:rsidRPr="00C816E8" w:rsidRDefault="008B2C6C" w:rsidP="005542E7">
            <w:pPr>
              <w:pStyle w:val="34ffff9"/>
            </w:pPr>
          </w:p>
        </w:tc>
      </w:tr>
      <w:tr w:rsidR="008B2C6C" w:rsidRPr="00C816E8" w14:paraId="28ABDEC4" w14:textId="77777777" w:rsidTr="005542E7">
        <w:trPr>
          <w:trHeight w:val="643"/>
        </w:trPr>
        <w:tc>
          <w:tcPr>
            <w:tcW w:w="4564" w:type="dxa"/>
          </w:tcPr>
          <w:p w14:paraId="1685C00D" w14:textId="3C8C5101" w:rsidR="008B2C6C" w:rsidRPr="00C816E8" w:rsidRDefault="008B2C6C" w:rsidP="005542E7">
            <w:pPr>
              <w:pStyle w:val="34ffff9"/>
            </w:pPr>
          </w:p>
        </w:tc>
        <w:tc>
          <w:tcPr>
            <w:tcW w:w="990" w:type="dxa"/>
          </w:tcPr>
          <w:p w14:paraId="24256AB2" w14:textId="77777777" w:rsidR="008B2C6C" w:rsidRPr="00C816E8" w:rsidRDefault="008B2C6C" w:rsidP="005542E7">
            <w:pPr>
              <w:pStyle w:val="34ffff9"/>
            </w:pPr>
          </w:p>
        </w:tc>
        <w:tc>
          <w:tcPr>
            <w:tcW w:w="4563" w:type="dxa"/>
          </w:tcPr>
          <w:p w14:paraId="6B33435B" w14:textId="037F0FC3" w:rsidR="008B2C6C" w:rsidRPr="00C816E8" w:rsidRDefault="008B2C6C" w:rsidP="005542E7">
            <w:pPr>
              <w:pStyle w:val="34ffff9"/>
            </w:pPr>
          </w:p>
        </w:tc>
      </w:tr>
    </w:tbl>
    <w:p w14:paraId="648DBD79" w14:textId="77777777" w:rsidR="008B2C6C" w:rsidRPr="00CF3132" w:rsidRDefault="008B2C6C" w:rsidP="005542E7">
      <w:pPr>
        <w:pStyle w:val="34f5"/>
      </w:pPr>
    </w:p>
    <w:p w14:paraId="2CAAB49C" w14:textId="77777777" w:rsidR="00D54962" w:rsidRPr="00D54962" w:rsidRDefault="00D54962" w:rsidP="00CB241B">
      <w:pPr>
        <w:pStyle w:val="34f5"/>
      </w:pPr>
    </w:p>
    <w:p w14:paraId="2BDF7C7F" w14:textId="77777777" w:rsidR="0069117E" w:rsidRDefault="0069117E" w:rsidP="003F38DF">
      <w:pPr>
        <w:pStyle w:val="34b"/>
        <w:sectPr w:rsidR="0069117E" w:rsidSect="00D54962">
          <w:headerReference w:type="default" r:id="rId8"/>
          <w:foot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37B7D3FA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725165E3" w14:textId="7A95F1D6" w:rsidR="00A35F41" w:rsidRDefault="009A4FE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594555" w:history="1">
        <w:r w:rsidR="00A35F41" w:rsidRPr="00C06756">
          <w:rPr>
            <w:rStyle w:val="af8"/>
          </w:rPr>
          <w:t>1 Перечень входных сигналов</w:t>
        </w:r>
        <w:r w:rsidR="00A35F41">
          <w:rPr>
            <w:webHidden/>
          </w:rPr>
          <w:tab/>
        </w:r>
        <w:r w:rsidR="00A35F41">
          <w:rPr>
            <w:webHidden/>
          </w:rPr>
          <w:fldChar w:fldCharType="begin"/>
        </w:r>
        <w:r w:rsidR="00A35F41">
          <w:rPr>
            <w:webHidden/>
          </w:rPr>
          <w:instrText xml:space="preserve"> PAGEREF _Toc207594555 \h </w:instrText>
        </w:r>
        <w:r w:rsidR="00A35F41">
          <w:rPr>
            <w:webHidden/>
          </w:rPr>
        </w:r>
        <w:r w:rsidR="00A35F41">
          <w:rPr>
            <w:webHidden/>
          </w:rPr>
          <w:fldChar w:fldCharType="separate"/>
        </w:r>
        <w:r w:rsidR="00A35F41">
          <w:rPr>
            <w:webHidden/>
          </w:rPr>
          <w:t>3</w:t>
        </w:r>
        <w:r w:rsidR="00A35F41">
          <w:rPr>
            <w:webHidden/>
          </w:rPr>
          <w:fldChar w:fldCharType="end"/>
        </w:r>
      </w:hyperlink>
    </w:p>
    <w:p w14:paraId="37BEAA5B" w14:textId="691745C4" w:rsidR="00A35F41" w:rsidRDefault="00A35F41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7594556" w:history="1">
        <w:r w:rsidRPr="00C06756">
          <w:rPr>
            <w:rStyle w:val="af8"/>
            <w:noProof/>
          </w:rPr>
          <w:t>1.1 Перечень аналоговых сигналов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_Toc207594556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9A2653" w14:textId="6B956835" w:rsidR="00A35F41" w:rsidRDefault="00A35F41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7594557" w:history="1">
        <w:r w:rsidRPr="00C06756">
          <w:rPr>
            <w:rStyle w:val="af8"/>
            <w:noProof/>
          </w:rPr>
          <w:t>1.2 Перечень дискретных сигналов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_Toc207594557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BCF9A5" w14:textId="68A29130" w:rsidR="00A35F41" w:rsidRDefault="00A35F4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4558" w:history="1">
        <w:r w:rsidRPr="00C06756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_Toc207594558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03BAF60F" w14:textId="38C21153" w:rsidR="009A4FE3" w:rsidRPr="009A4FE3" w:rsidRDefault="009A4FE3" w:rsidP="009A4FE3">
      <w:pPr>
        <w:pStyle w:val="34b"/>
      </w:pPr>
      <w:r>
        <w:fldChar w:fldCharType="end"/>
      </w:r>
    </w:p>
    <w:p w14:paraId="367E6083" w14:textId="77777777" w:rsidR="00D47C08" w:rsidRDefault="00D47C08" w:rsidP="009A4FE3">
      <w:pPr>
        <w:pStyle w:val="34fffa"/>
      </w:pPr>
    </w:p>
    <w:p w14:paraId="29494ADF" w14:textId="77777777" w:rsidR="00D514C5" w:rsidRDefault="00D514C5" w:rsidP="009A4FE3">
      <w:pPr>
        <w:pStyle w:val="34fffa"/>
        <w:sectPr w:rsidR="00D514C5" w:rsidSect="00BA5AE8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7BCA1936" w14:textId="77777777" w:rsidR="00D47C08" w:rsidRDefault="00BD2774" w:rsidP="00D47C08">
      <w:pPr>
        <w:pStyle w:val="1"/>
        <w:rPr>
          <w:lang w:val="ru-RU"/>
        </w:rPr>
      </w:pPr>
      <w:bookmarkStart w:id="0" w:name="_Toc207594555"/>
      <w:r>
        <w:rPr>
          <w:lang w:val="ru-RU"/>
        </w:rPr>
        <w:lastRenderedPageBreak/>
        <w:t>Перечень входных сигналов</w:t>
      </w:r>
      <w:bookmarkEnd w:id="0"/>
    </w:p>
    <w:p w14:paraId="13362268" w14:textId="77777777" w:rsidR="00597F5E" w:rsidRDefault="00597F5E" w:rsidP="00597F5E">
      <w:pPr>
        <w:pStyle w:val="2"/>
      </w:pPr>
      <w:bookmarkStart w:id="1" w:name="_Toc400606089"/>
      <w:bookmarkStart w:id="2" w:name="_Toc207594556"/>
      <w:r>
        <w:t>Перечень аналоговых сигнал</w:t>
      </w:r>
      <w:bookmarkEnd w:id="1"/>
      <w:r>
        <w:t>ов</w:t>
      </w:r>
      <w:bookmarkEnd w:id="2"/>
    </w:p>
    <w:p w14:paraId="3544693A" w14:textId="77777777" w:rsidR="00062225" w:rsidRPr="00022F9E" w:rsidRDefault="00062225" w:rsidP="00062225">
      <w:pPr>
        <w:pStyle w:val="16"/>
        <w:spacing w:line="240" w:lineRule="auto"/>
        <w:ind w:firstLine="709"/>
        <w:jc w:val="both"/>
      </w:pPr>
      <w:r w:rsidRPr="00022F9E">
        <w:t>Погрешность измерения аналоговых сигналов при приеме и первичной обработке информации устройствами должна быть не более:</w:t>
      </w:r>
    </w:p>
    <w:p w14:paraId="1C85AE0A" w14:textId="77777777" w:rsidR="00062225" w:rsidRPr="00022F9E" w:rsidRDefault="00062225" w:rsidP="00BB34D8">
      <w:pPr>
        <w:pStyle w:val="16"/>
        <w:numPr>
          <w:ilvl w:val="0"/>
          <w:numId w:val="50"/>
        </w:numPr>
        <w:tabs>
          <w:tab w:val="left" w:pos="851"/>
        </w:tabs>
        <w:spacing w:line="240" w:lineRule="auto"/>
        <w:ind w:firstLine="709"/>
        <w:jc w:val="both"/>
      </w:pPr>
      <w:r w:rsidRPr="00022F9E">
        <w:t>для унифицированных аналоговых сигналов - 0,15%;</w:t>
      </w:r>
    </w:p>
    <w:p w14:paraId="4F72728D" w14:textId="77777777" w:rsidR="00062225" w:rsidRPr="00022F9E" w:rsidRDefault="00062225" w:rsidP="00BB34D8">
      <w:pPr>
        <w:pStyle w:val="16"/>
        <w:numPr>
          <w:ilvl w:val="0"/>
          <w:numId w:val="50"/>
        </w:numPr>
        <w:tabs>
          <w:tab w:val="left" w:pos="851"/>
        </w:tabs>
        <w:spacing w:line="240" w:lineRule="auto"/>
        <w:ind w:firstLine="709"/>
        <w:jc w:val="both"/>
      </w:pPr>
      <w:r w:rsidRPr="00022F9E">
        <w:t>для термопреобразователей сопротивления и преобразователей термоэлектрических - 0,2%;</w:t>
      </w:r>
    </w:p>
    <w:p w14:paraId="74A1588C" w14:textId="77777777" w:rsidR="00062225" w:rsidRPr="00022F9E" w:rsidRDefault="00062225" w:rsidP="00BB34D8">
      <w:pPr>
        <w:pStyle w:val="16"/>
        <w:numPr>
          <w:ilvl w:val="0"/>
          <w:numId w:val="50"/>
        </w:numPr>
        <w:tabs>
          <w:tab w:val="left" w:pos="851"/>
        </w:tabs>
        <w:spacing w:line="240" w:lineRule="auto"/>
        <w:ind w:firstLine="709"/>
        <w:jc w:val="both"/>
      </w:pPr>
      <w:r w:rsidRPr="00022F9E">
        <w:t>для частотных сигналов - 0,1% от диапазона измерений при климатических условиях в местах их установки.</w:t>
      </w:r>
    </w:p>
    <w:p w14:paraId="36BABF29" w14:textId="443655EF" w:rsidR="00062225" w:rsidRPr="00022F9E" w:rsidRDefault="00661FBC" w:rsidP="00062225">
      <w:pPr>
        <w:pStyle w:val="34b"/>
        <w:rPr>
          <w:lang w:eastAsia="ru-RU"/>
        </w:rPr>
      </w:pPr>
      <w:r w:rsidRPr="00022F9E">
        <w:rPr>
          <w:sz w:val="20"/>
        </w:rPr>
        <w:t>Минимальный период опроса не должен превышать 100мс.</w:t>
      </w:r>
    </w:p>
    <w:tbl>
      <w:tblPr>
        <w:tblStyle w:val="af9"/>
        <w:tblW w:w="1049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83"/>
        <w:gridCol w:w="4137"/>
        <w:gridCol w:w="1558"/>
        <w:gridCol w:w="709"/>
        <w:gridCol w:w="992"/>
        <w:gridCol w:w="1111"/>
      </w:tblGrid>
      <w:tr w:rsidR="005542E7" w:rsidRPr="000455E0" w14:paraId="5A2F3356" w14:textId="77777777" w:rsidTr="00386964">
        <w:trPr>
          <w:trHeight w:val="413"/>
          <w:tblHeader/>
          <w:hidden w:val="0"/>
        </w:trPr>
        <w:tc>
          <w:tcPr>
            <w:tcW w:w="1983" w:type="dxa"/>
            <w:vMerge w:val="restart"/>
            <w:tcBorders>
              <w:bottom w:val="single" w:sz="8" w:space="0" w:color="auto"/>
            </w:tcBorders>
            <w:vAlign w:val="center"/>
          </w:tcPr>
          <w:p w14:paraId="0CDB6E92" w14:textId="1A6581C3" w:rsidR="005542E7" w:rsidRPr="005542E7" w:rsidRDefault="005542E7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KKS</w:t>
            </w:r>
          </w:p>
        </w:tc>
        <w:tc>
          <w:tcPr>
            <w:tcW w:w="4137" w:type="dxa"/>
            <w:vMerge w:val="restart"/>
            <w:tcBorders>
              <w:bottom w:val="single" w:sz="8" w:space="0" w:color="auto"/>
            </w:tcBorders>
            <w:vAlign w:val="center"/>
          </w:tcPr>
          <w:p w14:paraId="10120E7E" w14:textId="398DB812" w:rsidR="005542E7" w:rsidRPr="00022F9E" w:rsidRDefault="005542E7" w:rsidP="00661FB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Наименование измеряемой величины</w:t>
            </w:r>
          </w:p>
        </w:tc>
        <w:tc>
          <w:tcPr>
            <w:tcW w:w="1558" w:type="dxa"/>
            <w:vMerge w:val="restart"/>
            <w:tcBorders>
              <w:bottom w:val="single" w:sz="8" w:space="0" w:color="auto"/>
            </w:tcBorders>
            <w:vAlign w:val="center"/>
          </w:tcPr>
          <w:p w14:paraId="1FE7F6F5" w14:textId="63E528DD" w:rsidR="005542E7" w:rsidRPr="00022F9E" w:rsidRDefault="005542E7" w:rsidP="00661FB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Тип сигнала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center"/>
          </w:tcPr>
          <w:p w14:paraId="108B568B" w14:textId="5B027739" w:rsidR="005542E7" w:rsidRPr="00022F9E" w:rsidRDefault="005542E7" w:rsidP="00661FB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Диапазон измерения</w:t>
            </w:r>
          </w:p>
        </w:tc>
        <w:tc>
          <w:tcPr>
            <w:tcW w:w="1111" w:type="dxa"/>
            <w:vMerge w:val="restart"/>
            <w:tcBorders>
              <w:bottom w:val="single" w:sz="8" w:space="0" w:color="auto"/>
            </w:tcBorders>
            <w:vAlign w:val="center"/>
          </w:tcPr>
          <w:p w14:paraId="570B974D" w14:textId="119281BB" w:rsidR="005542E7" w:rsidRPr="00022F9E" w:rsidRDefault="005542E7" w:rsidP="00661FB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Единицы измерения</w:t>
            </w:r>
          </w:p>
        </w:tc>
      </w:tr>
      <w:tr w:rsidR="005542E7" w:rsidRPr="000455E0" w14:paraId="7F84A30B" w14:textId="77777777" w:rsidTr="00386964">
        <w:trPr>
          <w:trHeight w:val="412"/>
          <w:tblHeader/>
          <w:hidden w:val="0"/>
        </w:trPr>
        <w:tc>
          <w:tcPr>
            <w:tcW w:w="1983" w:type="dxa"/>
            <w:vMerge/>
            <w:tcBorders>
              <w:top w:val="single" w:sz="8" w:space="0" w:color="auto"/>
            </w:tcBorders>
          </w:tcPr>
          <w:p w14:paraId="45F93B2A" w14:textId="77777777" w:rsidR="005542E7" w:rsidRPr="00022F9E" w:rsidRDefault="005542E7" w:rsidP="00661FB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137" w:type="dxa"/>
            <w:vMerge/>
            <w:tcBorders>
              <w:top w:val="single" w:sz="8" w:space="0" w:color="auto"/>
            </w:tcBorders>
            <w:vAlign w:val="center"/>
          </w:tcPr>
          <w:p w14:paraId="0894E9CB" w14:textId="592D9D52" w:rsidR="005542E7" w:rsidRPr="00022F9E" w:rsidRDefault="005542E7" w:rsidP="00661FB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558" w:type="dxa"/>
            <w:vMerge/>
            <w:tcBorders>
              <w:top w:val="single" w:sz="8" w:space="0" w:color="auto"/>
            </w:tcBorders>
            <w:vAlign w:val="center"/>
          </w:tcPr>
          <w:p w14:paraId="29EBC417" w14:textId="77777777" w:rsidR="005542E7" w:rsidRPr="00022F9E" w:rsidRDefault="005542E7" w:rsidP="00661FB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96B05" w14:textId="4EED03EB" w:rsidR="005542E7" w:rsidRPr="00022F9E" w:rsidRDefault="005542E7" w:rsidP="00661FB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min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8B7D27" w14:textId="69B7D6ED" w:rsidR="005542E7" w:rsidRPr="00022F9E" w:rsidRDefault="005542E7" w:rsidP="00661FB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max</w:t>
            </w:r>
          </w:p>
        </w:tc>
        <w:tc>
          <w:tcPr>
            <w:tcW w:w="1111" w:type="dxa"/>
            <w:vMerge/>
            <w:tcBorders>
              <w:top w:val="single" w:sz="8" w:space="0" w:color="auto"/>
            </w:tcBorders>
          </w:tcPr>
          <w:p w14:paraId="245F3FEE" w14:textId="77777777" w:rsidR="005542E7" w:rsidRPr="00022F9E" w:rsidRDefault="005542E7" w:rsidP="00661FB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</w:tr>
      <w:tr w:rsidR="005542E7" w:rsidRPr="00E26CD5" w14:paraId="23B32AEC" w14:textId="77777777" w:rsidTr="00AA04EC">
        <w:trPr>
          <w:hidden w:val="0"/>
        </w:trPr>
        <w:tc>
          <w:tcPr>
            <w:tcW w:w="10490" w:type="dxa"/>
            <w:gridSpan w:val="6"/>
          </w:tcPr>
          <w:p w14:paraId="0EAD5CE4" w14:textId="055F9513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</w:pPr>
            <w:bookmarkStart w:id="3" w:name="_Hlk206691570"/>
            <w:r w:rsidRPr="00022F9E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АСУТП ВК</w:t>
            </w:r>
          </w:p>
        </w:tc>
      </w:tr>
      <w:tr w:rsidR="005542E7" w:rsidRPr="00A32964" w14:paraId="72F9D0E3" w14:textId="77777777" w:rsidTr="00AA04EC">
        <w:trPr>
          <w:hidden w:val="0"/>
        </w:trPr>
        <w:tc>
          <w:tcPr>
            <w:tcW w:w="10490" w:type="dxa"/>
            <w:gridSpan w:val="6"/>
          </w:tcPr>
          <w:p w14:paraId="289EE667" w14:textId="3370AA15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Трубопроводы исходной воды</w:t>
            </w:r>
          </w:p>
        </w:tc>
      </w:tr>
      <w:tr w:rsidR="003921E0" w:rsidRPr="000455E0" w14:paraId="29A853F6" w14:textId="77777777" w:rsidTr="00386964">
        <w:trPr>
          <w:hidden w:val="0"/>
        </w:trPr>
        <w:tc>
          <w:tcPr>
            <w:tcW w:w="1983" w:type="dxa"/>
          </w:tcPr>
          <w:p w14:paraId="36C9D1EF" w14:textId="47665A75" w:rsidR="003921E0" w:rsidRPr="003921E0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F0GAA01CT001</w:t>
            </w:r>
          </w:p>
        </w:tc>
        <w:tc>
          <w:tcPr>
            <w:tcW w:w="4137" w:type="dxa"/>
          </w:tcPr>
          <w:p w14:paraId="48E83809" w14:textId="35BD35E8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исходной воды</w:t>
            </w:r>
          </w:p>
        </w:tc>
        <w:tc>
          <w:tcPr>
            <w:tcW w:w="1558" w:type="dxa"/>
          </w:tcPr>
          <w:p w14:paraId="0FBA7E4D" w14:textId="4F3363F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08BF8F6" w14:textId="018F6509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4DAB68F" w14:textId="7523BD5E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259A407A" w14:textId="7724BAB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7558A18A" w14:textId="77777777" w:rsidTr="00386964">
        <w:trPr>
          <w:hidden w:val="0"/>
        </w:trPr>
        <w:tc>
          <w:tcPr>
            <w:tcW w:w="1983" w:type="dxa"/>
          </w:tcPr>
          <w:p w14:paraId="26C6D275" w14:textId="3CA90EF3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F0GAA01CP001</w:t>
            </w:r>
          </w:p>
        </w:tc>
        <w:tc>
          <w:tcPr>
            <w:tcW w:w="4137" w:type="dxa"/>
          </w:tcPr>
          <w:p w14:paraId="2B825F5A" w14:textId="778790B1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исходной воды</w:t>
            </w:r>
          </w:p>
        </w:tc>
        <w:tc>
          <w:tcPr>
            <w:tcW w:w="1558" w:type="dxa"/>
          </w:tcPr>
          <w:p w14:paraId="279D82CA" w14:textId="3C522591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26FC290" w14:textId="36869E78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B32F691" w14:textId="1CA5EA3E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1111" w:type="dxa"/>
          </w:tcPr>
          <w:p w14:paraId="19CE44F9" w14:textId="47CA916A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52A4A984" w14:textId="77777777" w:rsidTr="00386964">
        <w:trPr>
          <w:hidden w:val="0"/>
        </w:trPr>
        <w:tc>
          <w:tcPr>
            <w:tcW w:w="1983" w:type="dxa"/>
          </w:tcPr>
          <w:p w14:paraId="60B7BEEF" w14:textId="3CAF4EF4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F0GAA01CP002</w:t>
            </w:r>
          </w:p>
        </w:tc>
        <w:tc>
          <w:tcPr>
            <w:tcW w:w="4137" w:type="dxa"/>
          </w:tcPr>
          <w:p w14:paraId="643A1874" w14:textId="3484AB98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исходной воды до сетчатого фильтра</w:t>
            </w:r>
          </w:p>
        </w:tc>
        <w:tc>
          <w:tcPr>
            <w:tcW w:w="1558" w:type="dxa"/>
          </w:tcPr>
          <w:p w14:paraId="40D0DEF5" w14:textId="78607AD0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F5BB4D1" w14:textId="4E07875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214EC8F" w14:textId="43D4578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1111" w:type="dxa"/>
          </w:tcPr>
          <w:p w14:paraId="3125CFCA" w14:textId="3F4ECD5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1EEEAAED" w14:textId="77777777" w:rsidTr="00386964">
        <w:trPr>
          <w:hidden w:val="0"/>
        </w:trPr>
        <w:tc>
          <w:tcPr>
            <w:tcW w:w="1983" w:type="dxa"/>
          </w:tcPr>
          <w:p w14:paraId="0EF6374B" w14:textId="2C74B5D7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F0GAA01CP003</w:t>
            </w:r>
          </w:p>
        </w:tc>
        <w:tc>
          <w:tcPr>
            <w:tcW w:w="4137" w:type="dxa"/>
          </w:tcPr>
          <w:p w14:paraId="16E0D9E4" w14:textId="0424B311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исходной воды после сетчатого фильтра</w:t>
            </w:r>
          </w:p>
        </w:tc>
        <w:tc>
          <w:tcPr>
            <w:tcW w:w="1558" w:type="dxa"/>
          </w:tcPr>
          <w:p w14:paraId="12FC9C6D" w14:textId="2C7807A3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13F4190" w14:textId="3F47635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D1B926A" w14:textId="3A13DEF6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1111" w:type="dxa"/>
          </w:tcPr>
          <w:p w14:paraId="4F91C0C3" w14:textId="43D62B8A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bookmarkEnd w:id="3"/>
      <w:tr w:rsidR="00AA04EC" w:rsidRPr="00A32964" w14:paraId="370CBCCA" w14:textId="77777777" w:rsidTr="00AA04EC">
        <w:trPr>
          <w:hidden w:val="0"/>
        </w:trPr>
        <w:tc>
          <w:tcPr>
            <w:tcW w:w="10490" w:type="dxa"/>
            <w:gridSpan w:val="6"/>
          </w:tcPr>
          <w:p w14:paraId="4ACD0A30" w14:textId="16B400DB" w:rsidR="00AA04EC" w:rsidRPr="00022F9E" w:rsidRDefault="00AA04EC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Насосы сырой воды</w:t>
            </w:r>
          </w:p>
        </w:tc>
      </w:tr>
      <w:tr w:rsidR="003921E0" w:rsidRPr="000455E0" w14:paraId="2AB6DDD6" w14:textId="77777777" w:rsidTr="00386964">
        <w:trPr>
          <w:hidden w:val="0"/>
        </w:trPr>
        <w:tc>
          <w:tcPr>
            <w:tcW w:w="1983" w:type="dxa"/>
          </w:tcPr>
          <w:p w14:paraId="6F64B764" w14:textId="7DE2B17E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F0GAF01CP001</w:t>
            </w:r>
          </w:p>
        </w:tc>
        <w:tc>
          <w:tcPr>
            <w:tcW w:w="4137" w:type="dxa"/>
          </w:tcPr>
          <w:p w14:paraId="7B76B8C6" w14:textId="73B7DB4B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сырой воды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НСВ-1 (К5.1)</w:t>
            </w:r>
          </w:p>
        </w:tc>
        <w:tc>
          <w:tcPr>
            <w:tcW w:w="1558" w:type="dxa"/>
          </w:tcPr>
          <w:p w14:paraId="149B7992" w14:textId="0776F3C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B939069" w14:textId="5D0B348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5717D2BA" w14:textId="77A994D9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1111" w:type="dxa"/>
          </w:tcPr>
          <w:p w14:paraId="47FC0775" w14:textId="4ECFEF3D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3422F8BD" w14:textId="77777777" w:rsidTr="00386964">
        <w:trPr>
          <w:hidden w:val="0"/>
        </w:trPr>
        <w:tc>
          <w:tcPr>
            <w:tcW w:w="1983" w:type="dxa"/>
          </w:tcPr>
          <w:p w14:paraId="74727EB4" w14:textId="7CC02B73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F0GAF01CP002</w:t>
            </w:r>
          </w:p>
        </w:tc>
        <w:tc>
          <w:tcPr>
            <w:tcW w:w="4137" w:type="dxa"/>
          </w:tcPr>
          <w:p w14:paraId="1D59D9A6" w14:textId="05DC6DF2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сырой воды на напоре НСВ-1 (К5.1)</w:t>
            </w:r>
          </w:p>
        </w:tc>
        <w:tc>
          <w:tcPr>
            <w:tcW w:w="1558" w:type="dxa"/>
          </w:tcPr>
          <w:p w14:paraId="1AFF6BC8" w14:textId="3E26974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3D68D27" w14:textId="7ABF939E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8F20588" w14:textId="6247B57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</w:t>
            </w:r>
          </w:p>
        </w:tc>
        <w:tc>
          <w:tcPr>
            <w:tcW w:w="1111" w:type="dxa"/>
          </w:tcPr>
          <w:p w14:paraId="27CB0F9E" w14:textId="1FF0BDD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35C4E5AD" w14:textId="77777777" w:rsidTr="00386964">
        <w:trPr>
          <w:hidden w:val="0"/>
        </w:trPr>
        <w:tc>
          <w:tcPr>
            <w:tcW w:w="1983" w:type="dxa"/>
          </w:tcPr>
          <w:p w14:paraId="5E142157" w14:textId="734FE491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F0GAF02CP001</w:t>
            </w:r>
          </w:p>
        </w:tc>
        <w:tc>
          <w:tcPr>
            <w:tcW w:w="4137" w:type="dxa"/>
          </w:tcPr>
          <w:p w14:paraId="39DE46F9" w14:textId="6773BC85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сырой воды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НСВ-2 (К5.2)</w:t>
            </w:r>
          </w:p>
        </w:tc>
        <w:tc>
          <w:tcPr>
            <w:tcW w:w="1558" w:type="dxa"/>
          </w:tcPr>
          <w:p w14:paraId="1F558FA5" w14:textId="6B92B74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0746C2F" w14:textId="6EAB51B0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7D67063C" w14:textId="1A6C23D1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1111" w:type="dxa"/>
          </w:tcPr>
          <w:p w14:paraId="746730B8" w14:textId="369ED5A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4F571E6B" w14:textId="77777777" w:rsidTr="00386964">
        <w:trPr>
          <w:hidden w:val="0"/>
        </w:trPr>
        <w:tc>
          <w:tcPr>
            <w:tcW w:w="1983" w:type="dxa"/>
          </w:tcPr>
          <w:p w14:paraId="28BAB50A" w14:textId="5B009060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F0GAF02CP002</w:t>
            </w:r>
          </w:p>
        </w:tc>
        <w:tc>
          <w:tcPr>
            <w:tcW w:w="4137" w:type="dxa"/>
          </w:tcPr>
          <w:p w14:paraId="5827FA02" w14:textId="454FFD71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сырой воды на напоре НСВ-2 (К5.2)</w:t>
            </w:r>
          </w:p>
        </w:tc>
        <w:tc>
          <w:tcPr>
            <w:tcW w:w="1558" w:type="dxa"/>
          </w:tcPr>
          <w:p w14:paraId="10AEFC17" w14:textId="7C63526C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409BE45" w14:textId="7556AE1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4D53496" w14:textId="4806E0F3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</w:t>
            </w:r>
          </w:p>
        </w:tc>
        <w:tc>
          <w:tcPr>
            <w:tcW w:w="1111" w:type="dxa"/>
          </w:tcPr>
          <w:p w14:paraId="224F17F7" w14:textId="0CDD8430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1F798889" w14:textId="77777777" w:rsidTr="00386964">
        <w:trPr>
          <w:hidden w:val="0"/>
        </w:trPr>
        <w:tc>
          <w:tcPr>
            <w:tcW w:w="1983" w:type="dxa"/>
          </w:tcPr>
          <w:p w14:paraId="6A68EC4C" w14:textId="3FAF9CE6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F0GAF03CP001</w:t>
            </w:r>
          </w:p>
        </w:tc>
        <w:tc>
          <w:tcPr>
            <w:tcW w:w="4137" w:type="dxa"/>
          </w:tcPr>
          <w:p w14:paraId="42DA734F" w14:textId="1DC00412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исходной воды в трубопроводе байпаса насосов НСВ</w:t>
            </w:r>
          </w:p>
        </w:tc>
        <w:tc>
          <w:tcPr>
            <w:tcW w:w="1558" w:type="dxa"/>
          </w:tcPr>
          <w:p w14:paraId="5186724B" w14:textId="7A40B57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DDB83DC" w14:textId="0081ECA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95E55E1" w14:textId="646DACC0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1111" w:type="dxa"/>
          </w:tcPr>
          <w:p w14:paraId="1311731B" w14:textId="4F5CD5C0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6D4FDCDC" w14:textId="77777777" w:rsidTr="00386964">
        <w:trPr>
          <w:hidden w:val="0"/>
        </w:trPr>
        <w:tc>
          <w:tcPr>
            <w:tcW w:w="1983" w:type="dxa"/>
          </w:tcPr>
          <w:p w14:paraId="23359B57" w14:textId="4F22FE38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F0GAF10CP001</w:t>
            </w:r>
          </w:p>
        </w:tc>
        <w:tc>
          <w:tcPr>
            <w:tcW w:w="4137" w:type="dxa"/>
          </w:tcPr>
          <w:p w14:paraId="7A1D6C12" w14:textId="563DFD92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исходной воды после насосов НСВ</w:t>
            </w:r>
          </w:p>
        </w:tc>
        <w:tc>
          <w:tcPr>
            <w:tcW w:w="1558" w:type="dxa"/>
          </w:tcPr>
          <w:p w14:paraId="55C7E11A" w14:textId="508E078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013984E" w14:textId="4C4B0DB8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AC6DDD3" w14:textId="7EABD67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</w:t>
            </w:r>
          </w:p>
        </w:tc>
        <w:tc>
          <w:tcPr>
            <w:tcW w:w="1111" w:type="dxa"/>
          </w:tcPr>
          <w:p w14:paraId="7A38BA4C" w14:textId="19AEEB0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1C63A092" w14:textId="77777777" w:rsidTr="00386964">
        <w:trPr>
          <w:hidden w:val="0"/>
        </w:trPr>
        <w:tc>
          <w:tcPr>
            <w:tcW w:w="1983" w:type="dxa"/>
          </w:tcPr>
          <w:p w14:paraId="23732E00" w14:textId="0C7F7BF2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F0GAF01CT101</w:t>
            </w:r>
          </w:p>
        </w:tc>
        <w:tc>
          <w:tcPr>
            <w:tcW w:w="4137" w:type="dxa"/>
          </w:tcPr>
          <w:p w14:paraId="19E03A8F" w14:textId="5A950F27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№1 К5.1</w:t>
            </w:r>
          </w:p>
        </w:tc>
        <w:tc>
          <w:tcPr>
            <w:tcW w:w="1558" w:type="dxa"/>
          </w:tcPr>
          <w:p w14:paraId="4A334615" w14:textId="74C4E07D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2C146E12" w14:textId="4F33D7E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6CF653C" w14:textId="55024C21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7D6B6737" w14:textId="387B6F8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3B1B1A41" w14:textId="77777777" w:rsidTr="00386964">
        <w:trPr>
          <w:hidden w:val="0"/>
        </w:trPr>
        <w:tc>
          <w:tcPr>
            <w:tcW w:w="1983" w:type="dxa"/>
          </w:tcPr>
          <w:p w14:paraId="050EB854" w14:textId="11C29EFA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F0GAF01CT102</w:t>
            </w:r>
          </w:p>
        </w:tc>
        <w:tc>
          <w:tcPr>
            <w:tcW w:w="4137" w:type="dxa"/>
          </w:tcPr>
          <w:p w14:paraId="040BBABF" w14:textId="14B87FE2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 К5.1</w:t>
            </w:r>
          </w:p>
        </w:tc>
        <w:tc>
          <w:tcPr>
            <w:tcW w:w="1558" w:type="dxa"/>
          </w:tcPr>
          <w:p w14:paraId="5107E204" w14:textId="40DBAD2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367688DF" w14:textId="649D273A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C6DAF8B" w14:textId="438DB33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16F47437" w14:textId="5C6840F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4D34055F" w14:textId="77777777" w:rsidTr="00386964">
        <w:trPr>
          <w:hidden w:val="0"/>
        </w:trPr>
        <w:tc>
          <w:tcPr>
            <w:tcW w:w="1983" w:type="dxa"/>
          </w:tcPr>
          <w:p w14:paraId="51DE479C" w14:textId="725988CD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F0GAF01CE012</w:t>
            </w:r>
          </w:p>
        </w:tc>
        <w:tc>
          <w:tcPr>
            <w:tcW w:w="4137" w:type="dxa"/>
          </w:tcPr>
          <w:p w14:paraId="677D8F4E" w14:textId="20C21CF9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К5.1</w:t>
            </w:r>
          </w:p>
        </w:tc>
        <w:tc>
          <w:tcPr>
            <w:tcW w:w="1558" w:type="dxa"/>
          </w:tcPr>
          <w:p w14:paraId="56EF82A5" w14:textId="4B96B08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D73CF94" w14:textId="3F52CC8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EEF403A" w14:textId="6BC91FC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</w:t>
            </w:r>
          </w:p>
        </w:tc>
        <w:tc>
          <w:tcPr>
            <w:tcW w:w="1111" w:type="dxa"/>
          </w:tcPr>
          <w:p w14:paraId="5B7FB448" w14:textId="0715C018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3921E0" w:rsidRPr="000455E0" w14:paraId="6E7D8ECB" w14:textId="77777777" w:rsidTr="00386964">
        <w:trPr>
          <w:hidden w:val="0"/>
        </w:trPr>
        <w:tc>
          <w:tcPr>
            <w:tcW w:w="1983" w:type="dxa"/>
          </w:tcPr>
          <w:p w14:paraId="33E757FA" w14:textId="6FE21236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F0GAF02CT101</w:t>
            </w:r>
          </w:p>
        </w:tc>
        <w:tc>
          <w:tcPr>
            <w:tcW w:w="4137" w:type="dxa"/>
          </w:tcPr>
          <w:p w14:paraId="5BDD84A8" w14:textId="576E0CA1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№1 К5.2</w:t>
            </w:r>
          </w:p>
        </w:tc>
        <w:tc>
          <w:tcPr>
            <w:tcW w:w="1558" w:type="dxa"/>
          </w:tcPr>
          <w:p w14:paraId="5C36FCE4" w14:textId="0DEBC551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4490AB31" w14:textId="1E90232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D045402" w14:textId="68A66FC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2A17CF6F" w14:textId="5E9217ED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69F269D2" w14:textId="77777777" w:rsidTr="00386964">
        <w:trPr>
          <w:hidden w:val="0"/>
        </w:trPr>
        <w:tc>
          <w:tcPr>
            <w:tcW w:w="1983" w:type="dxa"/>
          </w:tcPr>
          <w:p w14:paraId="67EC726B" w14:textId="4EE197A1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F0GAF02CT102</w:t>
            </w:r>
          </w:p>
        </w:tc>
        <w:tc>
          <w:tcPr>
            <w:tcW w:w="4137" w:type="dxa"/>
          </w:tcPr>
          <w:p w14:paraId="27F6652F" w14:textId="4D26E358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 К5.2</w:t>
            </w:r>
          </w:p>
        </w:tc>
        <w:tc>
          <w:tcPr>
            <w:tcW w:w="1558" w:type="dxa"/>
          </w:tcPr>
          <w:p w14:paraId="32947EFD" w14:textId="551FCA8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05D86B42" w14:textId="55984B29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A97710E" w14:textId="5FD9D73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7ED91B1F" w14:textId="4204EB18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1F347C1C" w14:textId="77777777" w:rsidTr="00386964">
        <w:trPr>
          <w:hidden w:val="0"/>
        </w:trPr>
        <w:tc>
          <w:tcPr>
            <w:tcW w:w="1983" w:type="dxa"/>
          </w:tcPr>
          <w:p w14:paraId="7A401764" w14:textId="3F82D8A0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F0GAF02CE012</w:t>
            </w:r>
          </w:p>
        </w:tc>
        <w:tc>
          <w:tcPr>
            <w:tcW w:w="4137" w:type="dxa"/>
          </w:tcPr>
          <w:p w14:paraId="78A0B532" w14:textId="74EE6FB3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К5.2</w:t>
            </w:r>
          </w:p>
        </w:tc>
        <w:tc>
          <w:tcPr>
            <w:tcW w:w="1558" w:type="dxa"/>
          </w:tcPr>
          <w:p w14:paraId="48543134" w14:textId="01C2827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0F08369" w14:textId="6B31D4E6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5EE4617" w14:textId="256DE1F8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</w:t>
            </w:r>
          </w:p>
        </w:tc>
        <w:tc>
          <w:tcPr>
            <w:tcW w:w="1111" w:type="dxa"/>
          </w:tcPr>
          <w:p w14:paraId="210385E6" w14:textId="46D7C909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3921E0" w:rsidRPr="000455E0" w14:paraId="458C7903" w14:textId="77777777" w:rsidTr="00386964">
        <w:trPr>
          <w:hidden w:val="0"/>
        </w:trPr>
        <w:tc>
          <w:tcPr>
            <w:tcW w:w="1983" w:type="dxa"/>
          </w:tcPr>
          <w:p w14:paraId="10FE19CC" w14:textId="19BD4380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F0GAF03CG801</w:t>
            </w:r>
          </w:p>
        </w:tc>
        <w:tc>
          <w:tcPr>
            <w:tcW w:w="4137" w:type="dxa"/>
          </w:tcPr>
          <w:p w14:paraId="1238BFCC" w14:textId="07CE50CA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Регулирующий клапан РТ-1 на трубопроводе байпаса насосов НСВ: Положение ИМ</w:t>
            </w:r>
          </w:p>
        </w:tc>
        <w:tc>
          <w:tcPr>
            <w:tcW w:w="1558" w:type="dxa"/>
          </w:tcPr>
          <w:p w14:paraId="2622BEB1" w14:textId="2D803439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DFA4E04" w14:textId="49BAE0D1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68FAE65" w14:textId="04CE4313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71222258" w14:textId="4AFB1A80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5542E7" w:rsidRPr="000455E0" w14:paraId="3C834DEF" w14:textId="77777777" w:rsidTr="00AA04EC">
        <w:trPr>
          <w:hidden w:val="0"/>
        </w:trPr>
        <w:tc>
          <w:tcPr>
            <w:tcW w:w="10490" w:type="dxa"/>
            <w:gridSpan w:val="6"/>
          </w:tcPr>
          <w:p w14:paraId="5AA90906" w14:textId="77777777" w:rsidR="00A21636" w:rsidRDefault="00A21636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</w:p>
          <w:p w14:paraId="3BE06063" w14:textId="77777777" w:rsidR="00A21636" w:rsidRDefault="00A21636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</w:p>
          <w:p w14:paraId="0FBC0E75" w14:textId="388E0847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lastRenderedPageBreak/>
              <w:t>ШУ насосами исходной воды НСВ №1,2</w:t>
            </w:r>
          </w:p>
        </w:tc>
      </w:tr>
      <w:tr w:rsidR="005542E7" w:rsidRPr="000455E0" w14:paraId="4D012974" w14:textId="77777777" w:rsidTr="00386964">
        <w:tc>
          <w:tcPr>
            <w:tcW w:w="1983" w:type="dxa"/>
          </w:tcPr>
          <w:p w14:paraId="38CB0FA6" w14:textId="04F526CB" w:rsidR="005542E7" w:rsidRPr="00022F9E" w:rsidRDefault="003921E0" w:rsidP="003921E0">
            <w:pPr>
              <w:jc w:val="both"/>
              <w:rPr>
                <w:vanish/>
              </w:rPr>
            </w:pPr>
            <w:r w:rsidRPr="00502C1C">
              <w:rPr>
                <w:color w:val="000000"/>
                <w:szCs w:val="22"/>
              </w:rPr>
              <w:lastRenderedPageBreak/>
              <w:t>F0CUB01CE015</w:t>
            </w:r>
          </w:p>
        </w:tc>
        <w:tc>
          <w:tcPr>
            <w:tcW w:w="4137" w:type="dxa"/>
          </w:tcPr>
          <w:p w14:paraId="58CDCB41" w14:textId="28C215CD" w:rsidR="005542E7" w:rsidRPr="00022F9E" w:rsidRDefault="005542E7" w:rsidP="00A32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</w:rPr>
              <w:t>Выходная частота ЧРП</w:t>
            </w:r>
            <w:r w:rsidRPr="00022F9E">
              <w:rPr>
                <w:rFonts w:ascii="Times New Roman" w:hAnsi="Times New Roman"/>
                <w:vanish w:val="0"/>
                <w:lang w:val="en-US"/>
              </w:rPr>
              <w:t xml:space="preserve"> </w:t>
            </w:r>
            <w:r w:rsidRPr="00022F9E">
              <w:rPr>
                <w:rFonts w:ascii="Times New Roman" w:hAnsi="Times New Roman"/>
                <w:vanish w:val="0"/>
              </w:rPr>
              <w:t>НСВ №1,2</w:t>
            </w:r>
          </w:p>
        </w:tc>
        <w:tc>
          <w:tcPr>
            <w:tcW w:w="1558" w:type="dxa"/>
          </w:tcPr>
          <w:p w14:paraId="69FB4F8F" w14:textId="71F45012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927FDB5" w14:textId="4BC4496D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E3D0403" w14:textId="27EA9BE7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45CFB936" w14:textId="376735A4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5542E7" w:rsidRPr="009F2636" w14:paraId="68BA2D31" w14:textId="77777777" w:rsidTr="00AA04EC">
        <w:trPr>
          <w:hidden w:val="0"/>
        </w:trPr>
        <w:tc>
          <w:tcPr>
            <w:tcW w:w="10490" w:type="dxa"/>
            <w:gridSpan w:val="6"/>
          </w:tcPr>
          <w:p w14:paraId="5EFB4606" w14:textId="6124134B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Аварийная подпитка сырой водой</w:t>
            </w:r>
          </w:p>
        </w:tc>
      </w:tr>
      <w:tr w:rsidR="003921E0" w:rsidRPr="000455E0" w14:paraId="6A43EB3D" w14:textId="77777777" w:rsidTr="00386964">
        <w:trPr>
          <w:hidden w:val="0"/>
        </w:trPr>
        <w:tc>
          <w:tcPr>
            <w:tcW w:w="1983" w:type="dxa"/>
          </w:tcPr>
          <w:p w14:paraId="7ECDEF5D" w14:textId="43E19D03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F0GAD11CT001</w:t>
            </w:r>
          </w:p>
        </w:tc>
        <w:tc>
          <w:tcPr>
            <w:tcW w:w="4137" w:type="dxa"/>
          </w:tcPr>
          <w:p w14:paraId="6D5669FE" w14:textId="1B469BA6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аварийной подпитки</w:t>
            </w:r>
          </w:p>
        </w:tc>
        <w:tc>
          <w:tcPr>
            <w:tcW w:w="1558" w:type="dxa"/>
          </w:tcPr>
          <w:p w14:paraId="272D1662" w14:textId="79024093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7C070AB" w14:textId="11FAE460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CAEF309" w14:textId="7182C27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5EAE92D5" w14:textId="5DBC575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6316D427" w14:textId="77777777" w:rsidTr="00386964">
        <w:trPr>
          <w:hidden w:val="0"/>
        </w:trPr>
        <w:tc>
          <w:tcPr>
            <w:tcW w:w="1983" w:type="dxa"/>
          </w:tcPr>
          <w:p w14:paraId="5F56C1AF" w14:textId="41514E70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F0GAD11CP001</w:t>
            </w:r>
          </w:p>
        </w:tc>
        <w:tc>
          <w:tcPr>
            <w:tcW w:w="4137" w:type="dxa"/>
          </w:tcPr>
          <w:p w14:paraId="658F3C1D" w14:textId="3D64CE9A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аварийной подпитки</w:t>
            </w:r>
          </w:p>
        </w:tc>
        <w:tc>
          <w:tcPr>
            <w:tcW w:w="1558" w:type="dxa"/>
          </w:tcPr>
          <w:p w14:paraId="4302020C" w14:textId="5FF4F87D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F155436" w14:textId="631BBF6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04C6AE5" w14:textId="658343FD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</w:t>
            </w:r>
          </w:p>
        </w:tc>
        <w:tc>
          <w:tcPr>
            <w:tcW w:w="1111" w:type="dxa"/>
          </w:tcPr>
          <w:p w14:paraId="7EAD8D68" w14:textId="1FC8214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3CB905A3" w14:textId="77777777" w:rsidTr="00386964">
        <w:trPr>
          <w:hidden w:val="0"/>
        </w:trPr>
        <w:tc>
          <w:tcPr>
            <w:tcW w:w="1983" w:type="dxa"/>
          </w:tcPr>
          <w:p w14:paraId="2FC315C1" w14:textId="673AEA10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F0GAD11CF001</w:t>
            </w:r>
          </w:p>
        </w:tc>
        <w:tc>
          <w:tcPr>
            <w:tcW w:w="4137" w:type="dxa"/>
          </w:tcPr>
          <w:p w14:paraId="2195E7E4" w14:textId="1E514B51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воды аварийной подпитки</w:t>
            </w:r>
          </w:p>
        </w:tc>
        <w:tc>
          <w:tcPr>
            <w:tcW w:w="1558" w:type="dxa"/>
          </w:tcPr>
          <w:p w14:paraId="0EEDCF74" w14:textId="53548010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43C3C67" w14:textId="03D97039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5E61C27" w14:textId="34F8634D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450</w:t>
            </w:r>
          </w:p>
        </w:tc>
        <w:tc>
          <w:tcPr>
            <w:tcW w:w="1111" w:type="dxa"/>
          </w:tcPr>
          <w:p w14:paraId="07D2CAC1" w14:textId="65558090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5542E7" w:rsidRPr="009F2636" w14:paraId="17264215" w14:textId="77777777" w:rsidTr="00AA04EC">
        <w:trPr>
          <w:hidden w:val="0"/>
        </w:trPr>
        <w:tc>
          <w:tcPr>
            <w:tcW w:w="10490" w:type="dxa"/>
            <w:gridSpan w:val="6"/>
          </w:tcPr>
          <w:p w14:paraId="21AD79CC" w14:textId="6A2650D9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Подогрев сырой воды</w:t>
            </w:r>
          </w:p>
        </w:tc>
      </w:tr>
      <w:tr w:rsidR="003921E0" w:rsidRPr="000455E0" w14:paraId="5ED50D26" w14:textId="77777777" w:rsidTr="00386964">
        <w:trPr>
          <w:hidden w:val="0"/>
        </w:trPr>
        <w:tc>
          <w:tcPr>
            <w:tcW w:w="1983" w:type="dxa"/>
          </w:tcPr>
          <w:p w14:paraId="6787728C" w14:textId="1FF8D38E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F0GAC01CT101</w:t>
            </w:r>
          </w:p>
        </w:tc>
        <w:tc>
          <w:tcPr>
            <w:tcW w:w="4137" w:type="dxa"/>
          </w:tcPr>
          <w:p w14:paraId="30202226" w14:textId="08E580B6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подогревателя исходной воды К11</w:t>
            </w:r>
          </w:p>
        </w:tc>
        <w:tc>
          <w:tcPr>
            <w:tcW w:w="1558" w:type="dxa"/>
          </w:tcPr>
          <w:p w14:paraId="5BCAE797" w14:textId="09C7C21C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Pt500 (Pt100)</w:t>
            </w:r>
          </w:p>
        </w:tc>
        <w:tc>
          <w:tcPr>
            <w:tcW w:w="709" w:type="dxa"/>
          </w:tcPr>
          <w:p w14:paraId="12237941" w14:textId="56474CC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5EF6D94" w14:textId="5D072488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180</w:t>
            </w:r>
          </w:p>
        </w:tc>
        <w:tc>
          <w:tcPr>
            <w:tcW w:w="1111" w:type="dxa"/>
          </w:tcPr>
          <w:p w14:paraId="7D4BC517" w14:textId="141C52E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111184E5" w14:textId="77777777" w:rsidTr="00386964">
        <w:trPr>
          <w:hidden w:val="0"/>
        </w:trPr>
        <w:tc>
          <w:tcPr>
            <w:tcW w:w="1983" w:type="dxa"/>
          </w:tcPr>
          <w:p w14:paraId="56855B7F" w14:textId="27D8B28C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F0GBJ01CT101</w:t>
            </w:r>
          </w:p>
        </w:tc>
        <w:tc>
          <w:tcPr>
            <w:tcW w:w="4137" w:type="dxa"/>
          </w:tcPr>
          <w:p w14:paraId="3DB79E5B" w14:textId="52425A0C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умягченной воды после подогревателя К16</w:t>
            </w:r>
          </w:p>
        </w:tc>
        <w:tc>
          <w:tcPr>
            <w:tcW w:w="1558" w:type="dxa"/>
          </w:tcPr>
          <w:p w14:paraId="4842F062" w14:textId="0F0D41AA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Pt500 (Pt100)</w:t>
            </w:r>
          </w:p>
        </w:tc>
        <w:tc>
          <w:tcPr>
            <w:tcW w:w="709" w:type="dxa"/>
          </w:tcPr>
          <w:p w14:paraId="4B0CCBF3" w14:textId="3C85ABC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4F8F5C7" w14:textId="19CDD7B2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180</w:t>
            </w:r>
          </w:p>
        </w:tc>
        <w:tc>
          <w:tcPr>
            <w:tcW w:w="1111" w:type="dxa"/>
          </w:tcPr>
          <w:p w14:paraId="1DF9BE98" w14:textId="7762BE6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4BE00A45" w14:textId="77777777" w:rsidTr="00386964">
        <w:trPr>
          <w:hidden w:val="0"/>
        </w:trPr>
        <w:tc>
          <w:tcPr>
            <w:tcW w:w="1983" w:type="dxa"/>
          </w:tcPr>
          <w:p w14:paraId="77CBA71A" w14:textId="239D514E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F0GAC01CG801</w:t>
            </w:r>
          </w:p>
        </w:tc>
        <w:tc>
          <w:tcPr>
            <w:tcW w:w="4137" w:type="dxa"/>
          </w:tcPr>
          <w:p w14:paraId="4818F5B9" w14:textId="5513E882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производительности ХВО РД-3: Положение ИМ</w:t>
            </w:r>
          </w:p>
        </w:tc>
        <w:tc>
          <w:tcPr>
            <w:tcW w:w="1558" w:type="dxa"/>
          </w:tcPr>
          <w:p w14:paraId="00979FBD" w14:textId="466242C8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3D7CDDB" w14:textId="60F0935A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9012D3E" w14:textId="429365E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5D316AEE" w14:textId="26B781CE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3921E0" w:rsidRPr="000455E0" w14:paraId="3644D4AE" w14:textId="77777777" w:rsidTr="00386964">
        <w:trPr>
          <w:hidden w:val="0"/>
        </w:trPr>
        <w:tc>
          <w:tcPr>
            <w:tcW w:w="1983" w:type="dxa"/>
          </w:tcPr>
          <w:p w14:paraId="7532D991" w14:textId="6544DD2C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F0GAC01CG802</w:t>
            </w:r>
          </w:p>
        </w:tc>
        <w:tc>
          <w:tcPr>
            <w:tcW w:w="4137" w:type="dxa"/>
          </w:tcPr>
          <w:p w14:paraId="144E7D8F" w14:textId="5AD69584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температуры сырой воды РТ-4: Положение ИМ</w:t>
            </w:r>
          </w:p>
        </w:tc>
        <w:tc>
          <w:tcPr>
            <w:tcW w:w="1558" w:type="dxa"/>
          </w:tcPr>
          <w:p w14:paraId="2233A507" w14:textId="0CFAC3B9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24EBB5C" w14:textId="4B05A7BC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1768CA5" w14:textId="3C677F96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0BFE4FB7" w14:textId="4B5BB5D6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3921E0" w:rsidRPr="000455E0" w14:paraId="4EF6AE3B" w14:textId="77777777" w:rsidTr="00386964">
        <w:trPr>
          <w:hidden w:val="0"/>
        </w:trPr>
        <w:tc>
          <w:tcPr>
            <w:tcW w:w="1983" w:type="dxa"/>
          </w:tcPr>
          <w:p w14:paraId="14921C2D" w14:textId="1DE5D7E6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921E0">
              <w:rPr>
                <w:rFonts w:ascii="Times New Roman" w:hAnsi="Times New Roman"/>
                <w:vanish w:val="0"/>
              </w:rPr>
              <w:t>F0GBJ01CG801</w:t>
            </w:r>
          </w:p>
        </w:tc>
        <w:tc>
          <w:tcPr>
            <w:tcW w:w="4137" w:type="dxa"/>
          </w:tcPr>
          <w:p w14:paraId="74C2484F" w14:textId="3AD1901B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температуры умягченной воды РТ-71: Положение ИМ</w:t>
            </w:r>
          </w:p>
        </w:tc>
        <w:tc>
          <w:tcPr>
            <w:tcW w:w="1558" w:type="dxa"/>
          </w:tcPr>
          <w:p w14:paraId="5C5CF8C2" w14:textId="701E069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5C00044" w14:textId="5ECCE6A1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1D73014" w14:textId="43D9EA1C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175C6761" w14:textId="358B1EA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5542E7" w:rsidRPr="000455E0" w14:paraId="67AAAAA8" w14:textId="77777777" w:rsidTr="00AA04EC">
        <w:trPr>
          <w:hidden w:val="0"/>
        </w:trPr>
        <w:tc>
          <w:tcPr>
            <w:tcW w:w="10490" w:type="dxa"/>
            <w:gridSpan w:val="6"/>
          </w:tcPr>
          <w:p w14:paraId="6B424053" w14:textId="444F9EF3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Эжектора и бак-</w:t>
            </w:r>
            <w:proofErr w:type="spellStart"/>
            <w:r w:rsidRPr="00022F9E">
              <w:rPr>
                <w:rFonts w:ascii="Times New Roman" w:hAnsi="Times New Roman"/>
                <w:b/>
                <w:bCs/>
                <w:vanish w:val="0"/>
              </w:rPr>
              <w:t>газоотделитель</w:t>
            </w:r>
            <w:proofErr w:type="spellEnd"/>
          </w:p>
        </w:tc>
      </w:tr>
      <w:tr w:rsidR="003921E0" w:rsidRPr="000455E0" w14:paraId="15B1E5B7" w14:textId="77777777" w:rsidTr="00386964">
        <w:trPr>
          <w:hidden w:val="0"/>
        </w:trPr>
        <w:tc>
          <w:tcPr>
            <w:tcW w:w="1983" w:type="dxa"/>
          </w:tcPr>
          <w:p w14:paraId="0969DBC4" w14:textId="1B745190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F0GAD12CF001</w:t>
            </w:r>
          </w:p>
        </w:tc>
        <w:tc>
          <w:tcPr>
            <w:tcW w:w="4137" w:type="dxa"/>
          </w:tcPr>
          <w:p w14:paraId="5A679DC7" w14:textId="156972E8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воды на бак-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газоотделитель</w:t>
            </w:r>
            <w:proofErr w:type="spellEnd"/>
          </w:p>
        </w:tc>
        <w:tc>
          <w:tcPr>
            <w:tcW w:w="1558" w:type="dxa"/>
          </w:tcPr>
          <w:p w14:paraId="541CB056" w14:textId="226C4A9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BA5B34C" w14:textId="6930FCF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EDC6591" w14:textId="1FB0FDE1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</w:t>
            </w:r>
          </w:p>
        </w:tc>
        <w:tc>
          <w:tcPr>
            <w:tcW w:w="1111" w:type="dxa"/>
          </w:tcPr>
          <w:p w14:paraId="7831485C" w14:textId="3378DB4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3921E0" w:rsidRPr="000455E0" w14:paraId="60218C58" w14:textId="77777777" w:rsidTr="00386964">
        <w:trPr>
          <w:hidden w:val="0"/>
        </w:trPr>
        <w:tc>
          <w:tcPr>
            <w:tcW w:w="1983" w:type="dxa"/>
          </w:tcPr>
          <w:p w14:paraId="295FF0F1" w14:textId="5869B77C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F0GAD13CT001</w:t>
            </w:r>
          </w:p>
        </w:tc>
        <w:tc>
          <w:tcPr>
            <w:tcW w:w="4137" w:type="dxa"/>
          </w:tcPr>
          <w:p w14:paraId="0E3C50F2" w14:textId="3D20AB7F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в баке-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газоотделителе</w:t>
            </w:r>
            <w:proofErr w:type="spellEnd"/>
          </w:p>
        </w:tc>
        <w:tc>
          <w:tcPr>
            <w:tcW w:w="1558" w:type="dxa"/>
          </w:tcPr>
          <w:p w14:paraId="3AFA1D1F" w14:textId="19764322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83BF37F" w14:textId="61CE916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EF922AF" w14:textId="11255AD0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56B45B5B" w14:textId="2F4522A1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054A8E2D" w14:textId="77777777" w:rsidTr="00386964">
        <w:trPr>
          <w:hidden w:val="0"/>
        </w:trPr>
        <w:tc>
          <w:tcPr>
            <w:tcW w:w="1983" w:type="dxa"/>
          </w:tcPr>
          <w:p w14:paraId="20975E90" w14:textId="6AB101E6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F0GAD14CP001</w:t>
            </w:r>
          </w:p>
        </w:tc>
        <w:tc>
          <w:tcPr>
            <w:tcW w:w="4137" w:type="dxa"/>
          </w:tcPr>
          <w:p w14:paraId="5FCE80FD" w14:textId="60AB242B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насоса рабочей воды К10.5.1</w:t>
            </w:r>
          </w:p>
        </w:tc>
        <w:tc>
          <w:tcPr>
            <w:tcW w:w="1558" w:type="dxa"/>
          </w:tcPr>
          <w:p w14:paraId="103756C9" w14:textId="2CD28151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6090D93" w14:textId="012C20AA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145A8EDB" w14:textId="0303DBAC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1111" w:type="dxa"/>
          </w:tcPr>
          <w:p w14:paraId="712721DA" w14:textId="47D95DF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38E3DF20" w14:textId="77777777" w:rsidTr="00386964">
        <w:trPr>
          <w:hidden w:val="0"/>
        </w:trPr>
        <w:tc>
          <w:tcPr>
            <w:tcW w:w="1983" w:type="dxa"/>
          </w:tcPr>
          <w:p w14:paraId="09E5A7D7" w14:textId="23A2C1A7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F0GAD14CP002</w:t>
            </w:r>
          </w:p>
        </w:tc>
        <w:tc>
          <w:tcPr>
            <w:tcW w:w="4137" w:type="dxa"/>
          </w:tcPr>
          <w:p w14:paraId="643313D3" w14:textId="6A138517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насоса рабочей воды К10.5.1</w:t>
            </w:r>
          </w:p>
        </w:tc>
        <w:tc>
          <w:tcPr>
            <w:tcW w:w="1558" w:type="dxa"/>
          </w:tcPr>
          <w:p w14:paraId="168C717A" w14:textId="51096AD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4EA1769" w14:textId="044CD8C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390D290" w14:textId="7BA409FC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25EAB9BA" w14:textId="687E5C3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18F142EB" w14:textId="77777777" w:rsidTr="00386964">
        <w:trPr>
          <w:hidden w:val="0"/>
        </w:trPr>
        <w:tc>
          <w:tcPr>
            <w:tcW w:w="1983" w:type="dxa"/>
          </w:tcPr>
          <w:p w14:paraId="0D879F9C" w14:textId="35EBE921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F0GAD15CP001</w:t>
            </w:r>
          </w:p>
        </w:tc>
        <w:tc>
          <w:tcPr>
            <w:tcW w:w="4137" w:type="dxa"/>
          </w:tcPr>
          <w:p w14:paraId="18A2AE76" w14:textId="4A648679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насоса рабочей воды К10.5.2</w:t>
            </w:r>
          </w:p>
        </w:tc>
        <w:tc>
          <w:tcPr>
            <w:tcW w:w="1558" w:type="dxa"/>
          </w:tcPr>
          <w:p w14:paraId="340B9220" w14:textId="64E3E0E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AF1A460" w14:textId="0F78BC99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633BCD0A" w14:textId="4E921DB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1111" w:type="dxa"/>
          </w:tcPr>
          <w:p w14:paraId="0835F47E" w14:textId="18E3A85D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78D8DA6D" w14:textId="77777777" w:rsidTr="00386964">
        <w:trPr>
          <w:hidden w:val="0"/>
        </w:trPr>
        <w:tc>
          <w:tcPr>
            <w:tcW w:w="1983" w:type="dxa"/>
          </w:tcPr>
          <w:p w14:paraId="338038EB" w14:textId="365B5913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F0GAD15CP002</w:t>
            </w:r>
          </w:p>
        </w:tc>
        <w:tc>
          <w:tcPr>
            <w:tcW w:w="4137" w:type="dxa"/>
          </w:tcPr>
          <w:p w14:paraId="4B15AC34" w14:textId="2702DA5F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насоса рабочей воды К10.5.2</w:t>
            </w:r>
          </w:p>
        </w:tc>
        <w:tc>
          <w:tcPr>
            <w:tcW w:w="1558" w:type="dxa"/>
          </w:tcPr>
          <w:p w14:paraId="197C1B43" w14:textId="1C84D900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92EA10C" w14:textId="30084B0C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CE51CAF" w14:textId="641847CA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1C8A1874" w14:textId="5D2A9A7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151684B0" w14:textId="77777777" w:rsidTr="00386964">
        <w:trPr>
          <w:hidden w:val="0"/>
        </w:trPr>
        <w:tc>
          <w:tcPr>
            <w:tcW w:w="1983" w:type="dxa"/>
          </w:tcPr>
          <w:p w14:paraId="7B74980F" w14:textId="69750FAE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F0GAD13CL001</w:t>
            </w:r>
          </w:p>
        </w:tc>
        <w:tc>
          <w:tcPr>
            <w:tcW w:w="4137" w:type="dxa"/>
          </w:tcPr>
          <w:p w14:paraId="16512DA4" w14:textId="59145102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Уровень в баке-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газоотделителе</w:t>
            </w:r>
            <w:proofErr w:type="spellEnd"/>
          </w:p>
        </w:tc>
        <w:tc>
          <w:tcPr>
            <w:tcW w:w="1558" w:type="dxa"/>
          </w:tcPr>
          <w:p w14:paraId="4350B209" w14:textId="3FFE7EF8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9CAEBB9" w14:textId="0A9F3EC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8C1D3A0" w14:textId="750580C4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1111" w:type="dxa"/>
          </w:tcPr>
          <w:p w14:paraId="4EE07C89" w14:textId="3552602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</w:t>
            </w:r>
          </w:p>
        </w:tc>
      </w:tr>
      <w:tr w:rsidR="003921E0" w:rsidRPr="000455E0" w14:paraId="0BE84028" w14:textId="77777777" w:rsidTr="00386964">
        <w:trPr>
          <w:hidden w:val="0"/>
        </w:trPr>
        <w:tc>
          <w:tcPr>
            <w:tcW w:w="1983" w:type="dxa"/>
          </w:tcPr>
          <w:p w14:paraId="1BFE4850" w14:textId="4AE787FD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F0GAD17CP001</w:t>
            </w:r>
          </w:p>
        </w:tc>
        <w:tc>
          <w:tcPr>
            <w:tcW w:w="4137" w:type="dxa"/>
          </w:tcPr>
          <w:p w14:paraId="671B628D" w14:textId="42FA6B97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рабочей воды </w:t>
            </w:r>
            <w:proofErr w:type="gramStart"/>
            <w:r w:rsidRPr="00022F9E">
              <w:rPr>
                <w:rFonts w:ascii="Times New Roman" w:hAnsi="Times New Roman"/>
                <w:vanish w:val="0"/>
              </w:rPr>
              <w:t>на эжектора</w:t>
            </w:r>
            <w:proofErr w:type="gramEnd"/>
          </w:p>
        </w:tc>
        <w:tc>
          <w:tcPr>
            <w:tcW w:w="1558" w:type="dxa"/>
          </w:tcPr>
          <w:p w14:paraId="20A097FC" w14:textId="71C2385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BF37371" w14:textId="78B1A5E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5A0882C" w14:textId="28110D41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0A94DCD3" w14:textId="07F08F66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3921E0" w:rsidRPr="000455E0" w14:paraId="7D6FB89A" w14:textId="77777777" w:rsidTr="00386964">
        <w:trPr>
          <w:hidden w:val="0"/>
        </w:trPr>
        <w:tc>
          <w:tcPr>
            <w:tcW w:w="1983" w:type="dxa"/>
          </w:tcPr>
          <w:p w14:paraId="0EBF6D00" w14:textId="2F58BF77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F0GAD17CT001</w:t>
            </w:r>
          </w:p>
        </w:tc>
        <w:tc>
          <w:tcPr>
            <w:tcW w:w="4137" w:type="dxa"/>
          </w:tcPr>
          <w:p w14:paraId="515BFFBB" w14:textId="0528F158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Температура парогазовой смеси на входе </w:t>
            </w:r>
            <w:proofErr w:type="gramStart"/>
            <w:r w:rsidRPr="00022F9E">
              <w:rPr>
                <w:rFonts w:ascii="Times New Roman" w:hAnsi="Times New Roman"/>
                <w:vanish w:val="0"/>
              </w:rPr>
              <w:t>в эжектора</w:t>
            </w:r>
            <w:proofErr w:type="gramEnd"/>
          </w:p>
        </w:tc>
        <w:tc>
          <w:tcPr>
            <w:tcW w:w="1558" w:type="dxa"/>
          </w:tcPr>
          <w:p w14:paraId="516E88EA" w14:textId="23F38CED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8876D00" w14:textId="2495EFD6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E6D535F" w14:textId="610C511A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63242A18" w14:textId="28418433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52F8FEBE" w14:textId="77777777" w:rsidTr="00386964">
        <w:trPr>
          <w:hidden w:val="0"/>
        </w:trPr>
        <w:tc>
          <w:tcPr>
            <w:tcW w:w="1983" w:type="dxa"/>
          </w:tcPr>
          <w:p w14:paraId="0E8EF96A" w14:textId="7AB607CD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F0GAD01CT101</w:t>
            </w:r>
          </w:p>
        </w:tc>
        <w:tc>
          <w:tcPr>
            <w:tcW w:w="4137" w:type="dxa"/>
          </w:tcPr>
          <w:p w14:paraId="7A207C00" w14:textId="60C55D09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№1 К10.5.1</w:t>
            </w:r>
          </w:p>
        </w:tc>
        <w:tc>
          <w:tcPr>
            <w:tcW w:w="1558" w:type="dxa"/>
          </w:tcPr>
          <w:p w14:paraId="4B42011D" w14:textId="2E45F8BA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3E318BC7" w14:textId="09CFED0A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DCC2DC2" w14:textId="12BDEE9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D04247F" w14:textId="3895E108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26051CC9" w14:textId="77777777" w:rsidTr="00386964">
        <w:trPr>
          <w:hidden w:val="0"/>
        </w:trPr>
        <w:tc>
          <w:tcPr>
            <w:tcW w:w="1983" w:type="dxa"/>
          </w:tcPr>
          <w:p w14:paraId="773646CB" w14:textId="34563FEE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F0GAD01CT102</w:t>
            </w:r>
          </w:p>
        </w:tc>
        <w:tc>
          <w:tcPr>
            <w:tcW w:w="4137" w:type="dxa"/>
          </w:tcPr>
          <w:p w14:paraId="34BF861F" w14:textId="1E031480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 К10.5.1</w:t>
            </w:r>
          </w:p>
        </w:tc>
        <w:tc>
          <w:tcPr>
            <w:tcW w:w="1558" w:type="dxa"/>
          </w:tcPr>
          <w:p w14:paraId="3289289B" w14:textId="11A10E8C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52E797E0" w14:textId="283E7A0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9BA56DA" w14:textId="53514899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1CA2A0F2" w14:textId="6C12CEB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50BAA88B" w14:textId="77777777" w:rsidTr="00386964">
        <w:trPr>
          <w:hidden w:val="0"/>
        </w:trPr>
        <w:tc>
          <w:tcPr>
            <w:tcW w:w="1983" w:type="dxa"/>
          </w:tcPr>
          <w:p w14:paraId="4D611C46" w14:textId="6BDF5C0F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F0GAD01CE012</w:t>
            </w:r>
          </w:p>
        </w:tc>
        <w:tc>
          <w:tcPr>
            <w:tcW w:w="4137" w:type="dxa"/>
          </w:tcPr>
          <w:p w14:paraId="617855DD" w14:textId="7846C0D8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К10.5.1</w:t>
            </w:r>
          </w:p>
        </w:tc>
        <w:tc>
          <w:tcPr>
            <w:tcW w:w="1558" w:type="dxa"/>
          </w:tcPr>
          <w:p w14:paraId="6082FA8A" w14:textId="15A06AB2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BD2789F" w14:textId="51B55B2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46A223B" w14:textId="281F182B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26B033A9" w14:textId="276265B6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3921E0" w:rsidRPr="000455E0" w14:paraId="4B56E69E" w14:textId="77777777" w:rsidTr="00386964">
        <w:trPr>
          <w:hidden w:val="0"/>
        </w:trPr>
        <w:tc>
          <w:tcPr>
            <w:tcW w:w="1983" w:type="dxa"/>
          </w:tcPr>
          <w:p w14:paraId="4044414A" w14:textId="72DB9A0A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F0GAD02CT101</w:t>
            </w:r>
          </w:p>
        </w:tc>
        <w:tc>
          <w:tcPr>
            <w:tcW w:w="4137" w:type="dxa"/>
          </w:tcPr>
          <w:p w14:paraId="2DAD697A" w14:textId="2186825F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№1 К10.5.2</w:t>
            </w:r>
          </w:p>
        </w:tc>
        <w:tc>
          <w:tcPr>
            <w:tcW w:w="1558" w:type="dxa"/>
          </w:tcPr>
          <w:p w14:paraId="70B44B21" w14:textId="09C583A7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4FB31AB6" w14:textId="4AC0BA8A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5149D59" w14:textId="2EF1CF72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22E52205" w14:textId="346D5F58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494C3065" w14:textId="77777777" w:rsidTr="00386964">
        <w:trPr>
          <w:hidden w:val="0"/>
        </w:trPr>
        <w:tc>
          <w:tcPr>
            <w:tcW w:w="1983" w:type="dxa"/>
          </w:tcPr>
          <w:p w14:paraId="5AA6F183" w14:textId="6DB175BB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F0GAD02CT102</w:t>
            </w:r>
          </w:p>
        </w:tc>
        <w:tc>
          <w:tcPr>
            <w:tcW w:w="4137" w:type="dxa"/>
          </w:tcPr>
          <w:p w14:paraId="2D1B7289" w14:textId="1589985D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 К10.5.2</w:t>
            </w:r>
          </w:p>
        </w:tc>
        <w:tc>
          <w:tcPr>
            <w:tcW w:w="1558" w:type="dxa"/>
          </w:tcPr>
          <w:p w14:paraId="1105C76A" w14:textId="74C82849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25BFF897" w14:textId="4DDCB1F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0B06C7B" w14:textId="75633195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1B3E8A4B" w14:textId="26621A7F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921E0" w:rsidRPr="000455E0" w14:paraId="25E5D509" w14:textId="77777777" w:rsidTr="00386964">
        <w:trPr>
          <w:hidden w:val="0"/>
        </w:trPr>
        <w:tc>
          <w:tcPr>
            <w:tcW w:w="1983" w:type="dxa"/>
          </w:tcPr>
          <w:p w14:paraId="08650503" w14:textId="4BFE69C3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F0GAD02CE012</w:t>
            </w:r>
          </w:p>
        </w:tc>
        <w:tc>
          <w:tcPr>
            <w:tcW w:w="4137" w:type="dxa"/>
          </w:tcPr>
          <w:p w14:paraId="04DE750F" w14:textId="518C249A" w:rsidR="003921E0" w:rsidRPr="00022F9E" w:rsidRDefault="003921E0" w:rsidP="003921E0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К10.5.2</w:t>
            </w:r>
          </w:p>
        </w:tc>
        <w:tc>
          <w:tcPr>
            <w:tcW w:w="1558" w:type="dxa"/>
          </w:tcPr>
          <w:p w14:paraId="653D824F" w14:textId="3390ADDD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3BD03F1" w14:textId="29423433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54CF5F8" w14:textId="0C6ECF88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7484CE28" w14:textId="642661F1" w:rsidR="003921E0" w:rsidRPr="00022F9E" w:rsidRDefault="003921E0" w:rsidP="003921E0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542E7" w:rsidRPr="000455E0" w14:paraId="7C68DD2F" w14:textId="77777777" w:rsidTr="00AA04EC">
        <w:trPr>
          <w:hidden w:val="0"/>
        </w:trPr>
        <w:tc>
          <w:tcPr>
            <w:tcW w:w="10490" w:type="dxa"/>
            <w:gridSpan w:val="6"/>
          </w:tcPr>
          <w:p w14:paraId="7E96DB52" w14:textId="267DE822" w:rsidR="005542E7" w:rsidRPr="00022F9E" w:rsidRDefault="005542E7" w:rsidP="009F2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ШУ насосами рабочей воды НРВ №1,2</w:t>
            </w:r>
          </w:p>
        </w:tc>
      </w:tr>
      <w:tr w:rsidR="005542E7" w:rsidRPr="000455E0" w14:paraId="020F225C" w14:textId="77777777" w:rsidTr="00386964">
        <w:tc>
          <w:tcPr>
            <w:tcW w:w="1983" w:type="dxa"/>
          </w:tcPr>
          <w:p w14:paraId="3126CFAA" w14:textId="65668707" w:rsidR="005542E7" w:rsidRPr="00502C1C" w:rsidRDefault="00502C1C" w:rsidP="00502C1C">
            <w:pPr>
              <w:jc w:val="both"/>
              <w:rPr>
                <w:color w:val="000000"/>
                <w:szCs w:val="22"/>
              </w:rPr>
            </w:pPr>
            <w:r w:rsidRPr="00502C1C">
              <w:rPr>
                <w:color w:val="000000"/>
                <w:szCs w:val="22"/>
              </w:rPr>
              <w:t>F0CUB02CE015</w:t>
            </w:r>
          </w:p>
        </w:tc>
        <w:tc>
          <w:tcPr>
            <w:tcW w:w="4137" w:type="dxa"/>
          </w:tcPr>
          <w:p w14:paraId="61ED081B" w14:textId="5C07C53E" w:rsidR="005542E7" w:rsidRPr="00022F9E" w:rsidRDefault="005542E7" w:rsidP="00A32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</w:rPr>
              <w:t>Выходная частота ЧРП</w:t>
            </w:r>
            <w:r w:rsidRPr="00022F9E">
              <w:rPr>
                <w:rFonts w:ascii="Times New Roman" w:hAnsi="Times New Roman"/>
                <w:vanish w:val="0"/>
                <w:lang w:val="en-US"/>
              </w:rPr>
              <w:t xml:space="preserve"> </w:t>
            </w:r>
            <w:r w:rsidRPr="00022F9E">
              <w:rPr>
                <w:rFonts w:ascii="Times New Roman" w:hAnsi="Times New Roman"/>
                <w:vanish w:val="0"/>
              </w:rPr>
              <w:t>НРВ №1,2</w:t>
            </w:r>
          </w:p>
        </w:tc>
        <w:tc>
          <w:tcPr>
            <w:tcW w:w="1558" w:type="dxa"/>
          </w:tcPr>
          <w:p w14:paraId="5D5CD870" w14:textId="70A2A744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DE8185A" w14:textId="7F328241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BFB2277" w14:textId="75F16332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4C660D0A" w14:textId="265AB173" w:rsidR="005542E7" w:rsidRPr="00022F9E" w:rsidRDefault="005542E7" w:rsidP="00A32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5542E7" w:rsidRPr="000455E0" w14:paraId="18DD9097" w14:textId="77777777" w:rsidTr="00AA04EC">
        <w:trPr>
          <w:hidden w:val="0"/>
        </w:trPr>
        <w:tc>
          <w:tcPr>
            <w:tcW w:w="10490" w:type="dxa"/>
            <w:gridSpan w:val="6"/>
          </w:tcPr>
          <w:p w14:paraId="16C8A31D" w14:textId="77777777" w:rsidR="00A21636" w:rsidRDefault="00A21636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</w:p>
          <w:p w14:paraId="6D376A93" w14:textId="77777777" w:rsidR="00A21636" w:rsidRDefault="00A21636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</w:p>
          <w:p w14:paraId="0247D5B1" w14:textId="6467626A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lastRenderedPageBreak/>
              <w:t>Вакуумный деаэратор и подпитка теплосети</w:t>
            </w:r>
          </w:p>
        </w:tc>
      </w:tr>
      <w:tr w:rsidR="00502C1C" w:rsidRPr="000455E0" w14:paraId="3B096943" w14:textId="77777777" w:rsidTr="00386964">
        <w:trPr>
          <w:hidden w:val="0"/>
        </w:trPr>
        <w:tc>
          <w:tcPr>
            <w:tcW w:w="1983" w:type="dxa"/>
          </w:tcPr>
          <w:p w14:paraId="7C8E1523" w14:textId="736BCEFE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lastRenderedPageBreak/>
              <w:t>F0GDH11CT002</w:t>
            </w:r>
          </w:p>
        </w:tc>
        <w:tc>
          <w:tcPr>
            <w:tcW w:w="4137" w:type="dxa"/>
          </w:tcPr>
          <w:p w14:paraId="1FF23078" w14:textId="66E8659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выпара вакуумного деаэратора</w:t>
            </w:r>
          </w:p>
        </w:tc>
        <w:tc>
          <w:tcPr>
            <w:tcW w:w="1558" w:type="dxa"/>
          </w:tcPr>
          <w:p w14:paraId="293A304E" w14:textId="384288C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85BE977" w14:textId="6B85077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9185EDC" w14:textId="697B3DC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76FBF596" w14:textId="37FE29A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427EEC1D" w14:textId="77777777" w:rsidTr="00386964">
        <w:trPr>
          <w:hidden w:val="0"/>
        </w:trPr>
        <w:tc>
          <w:tcPr>
            <w:tcW w:w="1983" w:type="dxa"/>
          </w:tcPr>
          <w:p w14:paraId="02BAC49F" w14:textId="09F0CE5A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F0GDH11CP002</w:t>
            </w:r>
          </w:p>
        </w:tc>
        <w:tc>
          <w:tcPr>
            <w:tcW w:w="4137" w:type="dxa"/>
          </w:tcPr>
          <w:p w14:paraId="3079A34D" w14:textId="71CDE44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 линии выпара вакуумного деаэратора</w:t>
            </w:r>
          </w:p>
        </w:tc>
        <w:tc>
          <w:tcPr>
            <w:tcW w:w="1558" w:type="dxa"/>
          </w:tcPr>
          <w:p w14:paraId="457A902C" w14:textId="471B933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9F9C19A" w14:textId="07EC59F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D84EDB6" w14:textId="1144F5B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-0.9</w:t>
            </w:r>
          </w:p>
        </w:tc>
        <w:tc>
          <w:tcPr>
            <w:tcW w:w="1111" w:type="dxa"/>
          </w:tcPr>
          <w:p w14:paraId="7FA044DE" w14:textId="1D920BF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31BD28B1" w14:textId="77777777" w:rsidTr="00386964">
        <w:trPr>
          <w:hidden w:val="0"/>
        </w:trPr>
        <w:tc>
          <w:tcPr>
            <w:tcW w:w="1983" w:type="dxa"/>
          </w:tcPr>
          <w:p w14:paraId="2666A8B7" w14:textId="762911B5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F0GDH11CT001</w:t>
            </w:r>
          </w:p>
        </w:tc>
        <w:tc>
          <w:tcPr>
            <w:tcW w:w="4137" w:type="dxa"/>
          </w:tcPr>
          <w:p w14:paraId="50918813" w14:textId="5215B8F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Температура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деаэрированной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воды на выходе из бака-аккумулятора вакуумного деаэратора</w:t>
            </w:r>
          </w:p>
        </w:tc>
        <w:tc>
          <w:tcPr>
            <w:tcW w:w="1558" w:type="dxa"/>
          </w:tcPr>
          <w:p w14:paraId="7A1E18B7" w14:textId="069A187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FA7202F" w14:textId="60A90AC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98AA714" w14:textId="500E8E8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57389BC8" w14:textId="597F2AB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2886CDD0" w14:textId="77777777" w:rsidTr="00386964">
        <w:trPr>
          <w:hidden w:val="0"/>
        </w:trPr>
        <w:tc>
          <w:tcPr>
            <w:tcW w:w="1983" w:type="dxa"/>
          </w:tcPr>
          <w:p w14:paraId="3AA99E02" w14:textId="209943BE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F0GDH11CP001</w:t>
            </w:r>
          </w:p>
        </w:tc>
        <w:tc>
          <w:tcPr>
            <w:tcW w:w="4137" w:type="dxa"/>
          </w:tcPr>
          <w:p w14:paraId="75458C79" w14:textId="4B63470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деаэрированной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воды на выходе из бака-аккумулятора вакуумного деаэратора</w:t>
            </w:r>
          </w:p>
        </w:tc>
        <w:tc>
          <w:tcPr>
            <w:tcW w:w="1558" w:type="dxa"/>
          </w:tcPr>
          <w:p w14:paraId="082AF685" w14:textId="684D3BC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34009D4" w14:textId="75FB9C0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AC60F16" w14:textId="509CDA9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1111" w:type="dxa"/>
          </w:tcPr>
          <w:p w14:paraId="1B3DAF9D" w14:textId="2C7A68A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008C2CED" w14:textId="77777777" w:rsidTr="00386964">
        <w:trPr>
          <w:hidden w:val="0"/>
        </w:trPr>
        <w:tc>
          <w:tcPr>
            <w:tcW w:w="1983" w:type="dxa"/>
          </w:tcPr>
          <w:p w14:paraId="09F96F89" w14:textId="32C89495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F0GDH11CL001</w:t>
            </w:r>
          </w:p>
        </w:tc>
        <w:tc>
          <w:tcPr>
            <w:tcW w:w="4137" w:type="dxa"/>
          </w:tcPr>
          <w:p w14:paraId="3D598AA8" w14:textId="181F75D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Уровень в баке-аккумуляторе вакуумного деаэратора</w:t>
            </w:r>
          </w:p>
        </w:tc>
        <w:tc>
          <w:tcPr>
            <w:tcW w:w="1558" w:type="dxa"/>
          </w:tcPr>
          <w:p w14:paraId="2F2929EC" w14:textId="04B3F9E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93A02DF" w14:textId="0787330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18D116F" w14:textId="68BDE6D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2.7</w:t>
            </w:r>
          </w:p>
        </w:tc>
        <w:tc>
          <w:tcPr>
            <w:tcW w:w="1111" w:type="dxa"/>
          </w:tcPr>
          <w:p w14:paraId="3BE2A2CB" w14:textId="584DA8A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</w:t>
            </w:r>
          </w:p>
        </w:tc>
      </w:tr>
      <w:tr w:rsidR="00502C1C" w:rsidRPr="000455E0" w14:paraId="3AA403E1" w14:textId="77777777" w:rsidTr="00386964">
        <w:trPr>
          <w:hidden w:val="0"/>
        </w:trPr>
        <w:tc>
          <w:tcPr>
            <w:tcW w:w="1983" w:type="dxa"/>
          </w:tcPr>
          <w:p w14:paraId="34CC54FF" w14:textId="53F8F9AF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F0GDH11CL002</w:t>
            </w:r>
          </w:p>
        </w:tc>
        <w:tc>
          <w:tcPr>
            <w:tcW w:w="4137" w:type="dxa"/>
          </w:tcPr>
          <w:p w14:paraId="1BA67B92" w14:textId="4138A2D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Уровень в баке-аккумуляторе вакуумного деаэратора</w:t>
            </w:r>
          </w:p>
        </w:tc>
        <w:tc>
          <w:tcPr>
            <w:tcW w:w="1558" w:type="dxa"/>
          </w:tcPr>
          <w:p w14:paraId="5CDF4610" w14:textId="0152C73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C8FAC39" w14:textId="5FB0C2D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ECF13CC" w14:textId="1B2FD81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2.7</w:t>
            </w:r>
          </w:p>
        </w:tc>
        <w:tc>
          <w:tcPr>
            <w:tcW w:w="1111" w:type="dxa"/>
          </w:tcPr>
          <w:p w14:paraId="59375425" w14:textId="15811CA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</w:t>
            </w:r>
          </w:p>
        </w:tc>
      </w:tr>
      <w:tr w:rsidR="00502C1C" w:rsidRPr="000455E0" w14:paraId="11EFB29A" w14:textId="77777777" w:rsidTr="00386964">
        <w:trPr>
          <w:hidden w:val="0"/>
        </w:trPr>
        <w:tc>
          <w:tcPr>
            <w:tcW w:w="1983" w:type="dxa"/>
          </w:tcPr>
          <w:p w14:paraId="08506298" w14:textId="118F9B73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F0NDK11CP001</w:t>
            </w:r>
          </w:p>
        </w:tc>
        <w:tc>
          <w:tcPr>
            <w:tcW w:w="4137" w:type="dxa"/>
          </w:tcPr>
          <w:p w14:paraId="538DC71C" w14:textId="1DE57F4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насоса подпитки теплосети К6.1</w:t>
            </w:r>
          </w:p>
        </w:tc>
        <w:tc>
          <w:tcPr>
            <w:tcW w:w="1558" w:type="dxa"/>
          </w:tcPr>
          <w:p w14:paraId="011C5405" w14:textId="32D99E9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6CFE4F0" w14:textId="61A69B3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608E899A" w14:textId="4F9C7C7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1111" w:type="dxa"/>
          </w:tcPr>
          <w:p w14:paraId="5741CA03" w14:textId="415EEC7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2210B64C" w14:textId="77777777" w:rsidTr="00386964">
        <w:trPr>
          <w:hidden w:val="0"/>
        </w:trPr>
        <w:tc>
          <w:tcPr>
            <w:tcW w:w="1983" w:type="dxa"/>
          </w:tcPr>
          <w:p w14:paraId="3AD9C89A" w14:textId="4D4B3B55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F0NDK11CP002</w:t>
            </w:r>
          </w:p>
        </w:tc>
        <w:tc>
          <w:tcPr>
            <w:tcW w:w="4137" w:type="dxa"/>
          </w:tcPr>
          <w:p w14:paraId="42FB450E" w14:textId="0EE3239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насоса подпитки теплосети К6.1</w:t>
            </w:r>
          </w:p>
        </w:tc>
        <w:tc>
          <w:tcPr>
            <w:tcW w:w="1558" w:type="dxa"/>
          </w:tcPr>
          <w:p w14:paraId="3C951229" w14:textId="2736537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DE69433" w14:textId="6A2C33E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1D0322E" w14:textId="3CD0DA1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3B21FDC1" w14:textId="334ACF9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16F3DFB0" w14:textId="77777777" w:rsidTr="00386964">
        <w:trPr>
          <w:hidden w:val="0"/>
        </w:trPr>
        <w:tc>
          <w:tcPr>
            <w:tcW w:w="1983" w:type="dxa"/>
          </w:tcPr>
          <w:p w14:paraId="7FD00B6C" w14:textId="5A2FFA54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F0NDK12CP001</w:t>
            </w:r>
          </w:p>
        </w:tc>
        <w:tc>
          <w:tcPr>
            <w:tcW w:w="4137" w:type="dxa"/>
          </w:tcPr>
          <w:p w14:paraId="03A1FD29" w14:textId="4FF186D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насоса подпитки теплосети К6.2</w:t>
            </w:r>
          </w:p>
        </w:tc>
        <w:tc>
          <w:tcPr>
            <w:tcW w:w="1558" w:type="dxa"/>
          </w:tcPr>
          <w:p w14:paraId="7879B108" w14:textId="4CB3C6E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F898760" w14:textId="27E1CA2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0A1B574D" w14:textId="1C1441C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1111" w:type="dxa"/>
          </w:tcPr>
          <w:p w14:paraId="55F0EE54" w14:textId="502B8D4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53F8FA78" w14:textId="77777777" w:rsidTr="00386964">
        <w:trPr>
          <w:hidden w:val="0"/>
        </w:trPr>
        <w:tc>
          <w:tcPr>
            <w:tcW w:w="1983" w:type="dxa"/>
          </w:tcPr>
          <w:p w14:paraId="7342D853" w14:textId="7DA3492B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F0NDK12CP002</w:t>
            </w:r>
          </w:p>
        </w:tc>
        <w:tc>
          <w:tcPr>
            <w:tcW w:w="4137" w:type="dxa"/>
          </w:tcPr>
          <w:p w14:paraId="7BDEA962" w14:textId="6B533C7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насоса подпитки теплосети К6.2</w:t>
            </w:r>
          </w:p>
        </w:tc>
        <w:tc>
          <w:tcPr>
            <w:tcW w:w="1558" w:type="dxa"/>
          </w:tcPr>
          <w:p w14:paraId="281509B7" w14:textId="496716A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A2287B9" w14:textId="12DDCCE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9BDA0AC" w14:textId="620B976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6AC99F81" w14:textId="71BB6B0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52F7F739" w14:textId="77777777" w:rsidTr="00386964">
        <w:trPr>
          <w:hidden w:val="0"/>
        </w:trPr>
        <w:tc>
          <w:tcPr>
            <w:tcW w:w="1983" w:type="dxa"/>
          </w:tcPr>
          <w:p w14:paraId="36B2ED6F" w14:textId="7C3B02F5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F0NDK13CP001</w:t>
            </w:r>
          </w:p>
        </w:tc>
        <w:tc>
          <w:tcPr>
            <w:tcW w:w="4137" w:type="dxa"/>
          </w:tcPr>
          <w:p w14:paraId="6684B4E5" w14:textId="6671CC2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насоса подпитки теплосети К6.3</w:t>
            </w:r>
          </w:p>
        </w:tc>
        <w:tc>
          <w:tcPr>
            <w:tcW w:w="1558" w:type="dxa"/>
          </w:tcPr>
          <w:p w14:paraId="0C1C9554" w14:textId="08A13D2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F996CB7" w14:textId="2CB2CB6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7BEC80F8" w14:textId="6231A23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1111" w:type="dxa"/>
          </w:tcPr>
          <w:p w14:paraId="3B1C97CA" w14:textId="25288DC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1449B3B8" w14:textId="77777777" w:rsidTr="00386964">
        <w:trPr>
          <w:hidden w:val="0"/>
        </w:trPr>
        <w:tc>
          <w:tcPr>
            <w:tcW w:w="1983" w:type="dxa"/>
          </w:tcPr>
          <w:p w14:paraId="311F7B07" w14:textId="7EED7972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F0NDK13CP002</w:t>
            </w:r>
          </w:p>
        </w:tc>
        <w:tc>
          <w:tcPr>
            <w:tcW w:w="4137" w:type="dxa"/>
          </w:tcPr>
          <w:p w14:paraId="71B7C1A2" w14:textId="094B844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насоса подпитки теплосети К6.3</w:t>
            </w:r>
          </w:p>
        </w:tc>
        <w:tc>
          <w:tcPr>
            <w:tcW w:w="1558" w:type="dxa"/>
          </w:tcPr>
          <w:p w14:paraId="318C4629" w14:textId="31FE40B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D6C525B" w14:textId="0205C60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FA0677D" w14:textId="328A1B8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77AF1F1E" w14:textId="774F245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1E848B34" w14:textId="77777777" w:rsidTr="00386964">
        <w:trPr>
          <w:hidden w:val="0"/>
        </w:trPr>
        <w:tc>
          <w:tcPr>
            <w:tcW w:w="1983" w:type="dxa"/>
          </w:tcPr>
          <w:p w14:paraId="14BB77CD" w14:textId="775901C6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F0NDK20CF001</w:t>
            </w:r>
          </w:p>
        </w:tc>
        <w:tc>
          <w:tcPr>
            <w:tcW w:w="4137" w:type="dxa"/>
          </w:tcPr>
          <w:p w14:paraId="1D14420A" w14:textId="1FBF9B7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подпитки теплосети от деаэратора</w:t>
            </w:r>
          </w:p>
        </w:tc>
        <w:tc>
          <w:tcPr>
            <w:tcW w:w="1558" w:type="dxa"/>
          </w:tcPr>
          <w:p w14:paraId="2D362E75" w14:textId="289F85A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2A11A85" w14:textId="0AD789B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98315E4" w14:textId="09CA61A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400</w:t>
            </w:r>
          </w:p>
        </w:tc>
        <w:tc>
          <w:tcPr>
            <w:tcW w:w="1111" w:type="dxa"/>
          </w:tcPr>
          <w:p w14:paraId="44EBA0CC" w14:textId="34123F4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502C1C" w:rsidRPr="000455E0" w14:paraId="7A462B3C" w14:textId="77777777" w:rsidTr="00386964">
        <w:trPr>
          <w:hidden w:val="0"/>
        </w:trPr>
        <w:tc>
          <w:tcPr>
            <w:tcW w:w="1983" w:type="dxa"/>
          </w:tcPr>
          <w:p w14:paraId="648B16F0" w14:textId="2CA5F068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F0NDK20CP001</w:t>
            </w:r>
          </w:p>
        </w:tc>
        <w:tc>
          <w:tcPr>
            <w:tcW w:w="4137" w:type="dxa"/>
          </w:tcPr>
          <w:p w14:paraId="665C19BA" w14:textId="76EFB1F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подпитки теплосети от деаэратора</w:t>
            </w:r>
          </w:p>
        </w:tc>
        <w:tc>
          <w:tcPr>
            <w:tcW w:w="1558" w:type="dxa"/>
          </w:tcPr>
          <w:p w14:paraId="7653E0B0" w14:textId="29AD392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ADFC444" w14:textId="7575DF3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5790FC9" w14:textId="4601F3B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505F7CDE" w14:textId="53F065B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100D0164" w14:textId="77777777" w:rsidTr="00386964">
        <w:trPr>
          <w:hidden w:val="0"/>
        </w:trPr>
        <w:tc>
          <w:tcPr>
            <w:tcW w:w="1983" w:type="dxa"/>
          </w:tcPr>
          <w:p w14:paraId="46674406" w14:textId="750499C6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F0NDK20CT001</w:t>
            </w:r>
          </w:p>
        </w:tc>
        <w:tc>
          <w:tcPr>
            <w:tcW w:w="4137" w:type="dxa"/>
          </w:tcPr>
          <w:p w14:paraId="203F9034" w14:textId="46FBD6A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подпитки теплосети от деаэратора</w:t>
            </w:r>
          </w:p>
        </w:tc>
        <w:tc>
          <w:tcPr>
            <w:tcW w:w="1558" w:type="dxa"/>
          </w:tcPr>
          <w:p w14:paraId="418BD543" w14:textId="2CC8A07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C8131EC" w14:textId="27C1D7C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365089E" w14:textId="52804E4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06088618" w14:textId="1F48CBB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2D3717BE" w14:textId="77777777" w:rsidTr="00386964">
        <w:trPr>
          <w:hidden w:val="0"/>
        </w:trPr>
        <w:tc>
          <w:tcPr>
            <w:tcW w:w="1983" w:type="dxa"/>
          </w:tcPr>
          <w:p w14:paraId="3A02B36B" w14:textId="4C8C3285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F0GAD18CF001</w:t>
            </w:r>
          </w:p>
        </w:tc>
        <w:tc>
          <w:tcPr>
            <w:tcW w:w="4137" w:type="dxa"/>
          </w:tcPr>
          <w:p w14:paraId="4422261B" w14:textId="02A9753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сырой воды к ХВО</w:t>
            </w:r>
          </w:p>
        </w:tc>
        <w:tc>
          <w:tcPr>
            <w:tcW w:w="1558" w:type="dxa"/>
          </w:tcPr>
          <w:p w14:paraId="6D1CB9DD" w14:textId="3D09DD0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2134E3F" w14:textId="3E723D2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9AD7D36" w14:textId="3F9FC2B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400</w:t>
            </w:r>
          </w:p>
        </w:tc>
        <w:tc>
          <w:tcPr>
            <w:tcW w:w="1111" w:type="dxa"/>
          </w:tcPr>
          <w:p w14:paraId="4FA94E8B" w14:textId="6EFD313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502C1C" w:rsidRPr="000455E0" w14:paraId="22C791C5" w14:textId="77777777" w:rsidTr="00386964">
        <w:trPr>
          <w:hidden w:val="0"/>
        </w:trPr>
        <w:tc>
          <w:tcPr>
            <w:tcW w:w="1983" w:type="dxa"/>
          </w:tcPr>
          <w:p w14:paraId="570481F2" w14:textId="397B003E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F0GHJ11CT001</w:t>
            </w:r>
          </w:p>
        </w:tc>
        <w:tc>
          <w:tcPr>
            <w:tcW w:w="4137" w:type="dxa"/>
          </w:tcPr>
          <w:p w14:paraId="06AB268B" w14:textId="14A9F40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Температура </w:t>
            </w:r>
            <w:proofErr w:type="spellStart"/>
            <w:proofErr w:type="gramStart"/>
            <w:r w:rsidRPr="00022F9E">
              <w:rPr>
                <w:rFonts w:ascii="Times New Roman" w:hAnsi="Times New Roman"/>
                <w:vanish w:val="0"/>
              </w:rPr>
              <w:t>хим.очищенной</w:t>
            </w:r>
            <w:proofErr w:type="spellEnd"/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воды перед ПХОВ-1</w:t>
            </w:r>
          </w:p>
        </w:tc>
        <w:tc>
          <w:tcPr>
            <w:tcW w:w="1558" w:type="dxa"/>
          </w:tcPr>
          <w:p w14:paraId="6EF255BF" w14:textId="27E10C1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1D06384" w14:textId="7F99A9E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286A4C9" w14:textId="45188BD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26C60BA" w14:textId="59BA81E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7F880480" w14:textId="77777777" w:rsidTr="00386964">
        <w:trPr>
          <w:hidden w:val="0"/>
        </w:trPr>
        <w:tc>
          <w:tcPr>
            <w:tcW w:w="1983" w:type="dxa"/>
          </w:tcPr>
          <w:p w14:paraId="2AAB3492" w14:textId="3EC521E4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F0GHJ11CP001</w:t>
            </w:r>
          </w:p>
        </w:tc>
        <w:tc>
          <w:tcPr>
            <w:tcW w:w="4137" w:type="dxa"/>
          </w:tcPr>
          <w:p w14:paraId="133ECF36" w14:textId="62F9F7F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</w:t>
            </w:r>
            <w:proofErr w:type="spellStart"/>
            <w:proofErr w:type="gramStart"/>
            <w:r w:rsidRPr="00022F9E">
              <w:rPr>
                <w:rFonts w:ascii="Times New Roman" w:hAnsi="Times New Roman"/>
                <w:vanish w:val="0"/>
              </w:rPr>
              <w:t>хим.очищенной</w:t>
            </w:r>
            <w:proofErr w:type="spellEnd"/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воды перед ПХОВ 1</w:t>
            </w:r>
          </w:p>
        </w:tc>
        <w:tc>
          <w:tcPr>
            <w:tcW w:w="1558" w:type="dxa"/>
          </w:tcPr>
          <w:p w14:paraId="6BA01013" w14:textId="7BAA454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6959159" w14:textId="4E2FAC6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2F60BA0" w14:textId="15F694F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1428E28D" w14:textId="2FBD602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041A6807" w14:textId="77777777" w:rsidTr="00386964">
        <w:trPr>
          <w:hidden w:val="0"/>
        </w:trPr>
        <w:tc>
          <w:tcPr>
            <w:tcW w:w="1983" w:type="dxa"/>
          </w:tcPr>
          <w:p w14:paraId="500151DE" w14:textId="2BB1F9BA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F0GHJ11CT002</w:t>
            </w:r>
          </w:p>
        </w:tc>
        <w:tc>
          <w:tcPr>
            <w:tcW w:w="4137" w:type="dxa"/>
          </w:tcPr>
          <w:p w14:paraId="28410C0B" w14:textId="050C9D7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Температура </w:t>
            </w:r>
            <w:proofErr w:type="spellStart"/>
            <w:proofErr w:type="gramStart"/>
            <w:r w:rsidRPr="00022F9E">
              <w:rPr>
                <w:rFonts w:ascii="Times New Roman" w:hAnsi="Times New Roman"/>
                <w:vanish w:val="0"/>
              </w:rPr>
              <w:t>хим.очищенной</w:t>
            </w:r>
            <w:proofErr w:type="spellEnd"/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воды после ПХОВ-1</w:t>
            </w:r>
          </w:p>
        </w:tc>
        <w:tc>
          <w:tcPr>
            <w:tcW w:w="1558" w:type="dxa"/>
          </w:tcPr>
          <w:p w14:paraId="6277D29E" w14:textId="29D017F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9D7E253" w14:textId="2F33F27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A124558" w14:textId="76E883C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09FB2DD8" w14:textId="511397D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090FFAF5" w14:textId="77777777" w:rsidTr="00386964">
        <w:trPr>
          <w:hidden w:val="0"/>
        </w:trPr>
        <w:tc>
          <w:tcPr>
            <w:tcW w:w="1983" w:type="dxa"/>
          </w:tcPr>
          <w:p w14:paraId="0C552A25" w14:textId="65C61C80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F0GHJ11CP002</w:t>
            </w:r>
          </w:p>
        </w:tc>
        <w:tc>
          <w:tcPr>
            <w:tcW w:w="4137" w:type="dxa"/>
          </w:tcPr>
          <w:p w14:paraId="30DCD3DB" w14:textId="5DAE8C9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</w:t>
            </w:r>
            <w:proofErr w:type="spellStart"/>
            <w:proofErr w:type="gramStart"/>
            <w:r w:rsidRPr="00022F9E">
              <w:rPr>
                <w:rFonts w:ascii="Times New Roman" w:hAnsi="Times New Roman"/>
                <w:vanish w:val="0"/>
              </w:rPr>
              <w:t>хим.очищенной</w:t>
            </w:r>
            <w:proofErr w:type="spellEnd"/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воды после ПХОВ 1</w:t>
            </w:r>
          </w:p>
        </w:tc>
        <w:tc>
          <w:tcPr>
            <w:tcW w:w="1558" w:type="dxa"/>
          </w:tcPr>
          <w:p w14:paraId="22B84942" w14:textId="7BE8AA6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2DF3482" w14:textId="27DD55A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7EE164D" w14:textId="712AEE3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23DA4EDB" w14:textId="1701569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694C67CE" w14:textId="77777777" w:rsidTr="00386964">
        <w:trPr>
          <w:hidden w:val="0"/>
        </w:trPr>
        <w:tc>
          <w:tcPr>
            <w:tcW w:w="1983" w:type="dxa"/>
          </w:tcPr>
          <w:p w14:paraId="0D0F5016" w14:textId="7C4042B9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F0GHJ12CT001</w:t>
            </w:r>
          </w:p>
        </w:tc>
        <w:tc>
          <w:tcPr>
            <w:tcW w:w="4137" w:type="dxa"/>
          </w:tcPr>
          <w:p w14:paraId="388B7DED" w14:textId="3A3E8F6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Температура </w:t>
            </w:r>
            <w:proofErr w:type="spellStart"/>
            <w:proofErr w:type="gramStart"/>
            <w:r w:rsidRPr="00022F9E">
              <w:rPr>
                <w:rFonts w:ascii="Times New Roman" w:hAnsi="Times New Roman"/>
                <w:vanish w:val="0"/>
              </w:rPr>
              <w:t>хим.очищенной</w:t>
            </w:r>
            <w:proofErr w:type="spellEnd"/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воды перед ПХОВ-2</w:t>
            </w:r>
          </w:p>
        </w:tc>
        <w:tc>
          <w:tcPr>
            <w:tcW w:w="1558" w:type="dxa"/>
          </w:tcPr>
          <w:p w14:paraId="5A6AAD63" w14:textId="7CBDD71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98A82F6" w14:textId="19F0FF0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1CEE298" w14:textId="4D752EA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8D7C925" w14:textId="238C68F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3A454C4A" w14:textId="77777777" w:rsidTr="00386964">
        <w:trPr>
          <w:hidden w:val="0"/>
        </w:trPr>
        <w:tc>
          <w:tcPr>
            <w:tcW w:w="1983" w:type="dxa"/>
          </w:tcPr>
          <w:p w14:paraId="1056CF54" w14:textId="484CA672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F0GHJ12CP001</w:t>
            </w:r>
          </w:p>
        </w:tc>
        <w:tc>
          <w:tcPr>
            <w:tcW w:w="4137" w:type="dxa"/>
          </w:tcPr>
          <w:p w14:paraId="445F242E" w14:textId="1F80194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</w:t>
            </w:r>
            <w:proofErr w:type="spellStart"/>
            <w:proofErr w:type="gramStart"/>
            <w:r w:rsidRPr="00022F9E">
              <w:rPr>
                <w:rFonts w:ascii="Times New Roman" w:hAnsi="Times New Roman"/>
                <w:vanish w:val="0"/>
              </w:rPr>
              <w:t>хим.очищенной</w:t>
            </w:r>
            <w:proofErr w:type="spellEnd"/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воды перед ПХОВ 2</w:t>
            </w:r>
          </w:p>
        </w:tc>
        <w:tc>
          <w:tcPr>
            <w:tcW w:w="1558" w:type="dxa"/>
          </w:tcPr>
          <w:p w14:paraId="10FBD2DA" w14:textId="242999D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7D4BC61" w14:textId="6AFEC5B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74B9E25" w14:textId="4AF3A85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1AFEC12B" w14:textId="008DE78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77727F22" w14:textId="77777777" w:rsidTr="00386964">
        <w:trPr>
          <w:hidden w:val="0"/>
        </w:trPr>
        <w:tc>
          <w:tcPr>
            <w:tcW w:w="1983" w:type="dxa"/>
          </w:tcPr>
          <w:p w14:paraId="0FB85382" w14:textId="3F9A4B57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lastRenderedPageBreak/>
              <w:t>F0GHJ12CT002</w:t>
            </w:r>
          </w:p>
        </w:tc>
        <w:tc>
          <w:tcPr>
            <w:tcW w:w="4137" w:type="dxa"/>
          </w:tcPr>
          <w:p w14:paraId="4850C190" w14:textId="6D5C79C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Температура </w:t>
            </w:r>
            <w:proofErr w:type="spellStart"/>
            <w:proofErr w:type="gramStart"/>
            <w:r w:rsidRPr="00022F9E">
              <w:rPr>
                <w:rFonts w:ascii="Times New Roman" w:hAnsi="Times New Roman"/>
                <w:vanish w:val="0"/>
              </w:rPr>
              <w:t>хим.очищенной</w:t>
            </w:r>
            <w:proofErr w:type="spellEnd"/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воды после ПХОВ-2</w:t>
            </w:r>
          </w:p>
        </w:tc>
        <w:tc>
          <w:tcPr>
            <w:tcW w:w="1558" w:type="dxa"/>
          </w:tcPr>
          <w:p w14:paraId="5D1E97E3" w14:textId="09D6111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9B5D2DA" w14:textId="7459A5B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F66EAE8" w14:textId="2E3871C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3A4EADE8" w14:textId="467257A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54CDD70D" w14:textId="77777777" w:rsidTr="00386964">
        <w:trPr>
          <w:hidden w:val="0"/>
        </w:trPr>
        <w:tc>
          <w:tcPr>
            <w:tcW w:w="1983" w:type="dxa"/>
          </w:tcPr>
          <w:p w14:paraId="1A2D83B7" w14:textId="1D491FF9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F0GHJ12CP002</w:t>
            </w:r>
          </w:p>
        </w:tc>
        <w:tc>
          <w:tcPr>
            <w:tcW w:w="4137" w:type="dxa"/>
          </w:tcPr>
          <w:p w14:paraId="697E525F" w14:textId="2D686D1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</w:t>
            </w:r>
            <w:proofErr w:type="spellStart"/>
            <w:proofErr w:type="gramStart"/>
            <w:r w:rsidRPr="00022F9E">
              <w:rPr>
                <w:rFonts w:ascii="Times New Roman" w:hAnsi="Times New Roman"/>
                <w:vanish w:val="0"/>
              </w:rPr>
              <w:t>хим.очищенной</w:t>
            </w:r>
            <w:proofErr w:type="spellEnd"/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воды после ПХОВ 2</w:t>
            </w:r>
          </w:p>
        </w:tc>
        <w:tc>
          <w:tcPr>
            <w:tcW w:w="1558" w:type="dxa"/>
          </w:tcPr>
          <w:p w14:paraId="2E2AE4FF" w14:textId="632E433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E9FE659" w14:textId="00D5565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754CAC3" w14:textId="135D4A4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2AF359EE" w14:textId="7CF6578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6F1D43AA" w14:textId="77777777" w:rsidTr="00386964">
        <w:trPr>
          <w:hidden w:val="0"/>
        </w:trPr>
        <w:tc>
          <w:tcPr>
            <w:tcW w:w="1983" w:type="dxa"/>
          </w:tcPr>
          <w:p w14:paraId="54894761" w14:textId="195C655B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F0GHJ20CF001</w:t>
            </w:r>
          </w:p>
        </w:tc>
        <w:tc>
          <w:tcPr>
            <w:tcW w:w="4137" w:type="dxa"/>
          </w:tcPr>
          <w:p w14:paraId="0C5A9C6A" w14:textId="5F22C91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Расход </w:t>
            </w:r>
            <w:proofErr w:type="spellStart"/>
            <w:proofErr w:type="gramStart"/>
            <w:r w:rsidRPr="00022F9E">
              <w:rPr>
                <w:rFonts w:ascii="Times New Roman" w:hAnsi="Times New Roman"/>
                <w:vanish w:val="0"/>
              </w:rPr>
              <w:t>хим.очищенной</w:t>
            </w:r>
            <w:proofErr w:type="spellEnd"/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воды к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ваккумному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деаэратору подпитки т/с</w:t>
            </w:r>
          </w:p>
        </w:tc>
        <w:tc>
          <w:tcPr>
            <w:tcW w:w="1558" w:type="dxa"/>
          </w:tcPr>
          <w:p w14:paraId="0B2F3746" w14:textId="2BB068B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D6824B7" w14:textId="29AF1D0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F55415F" w14:textId="3DF9BE3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400</w:t>
            </w:r>
          </w:p>
        </w:tc>
        <w:tc>
          <w:tcPr>
            <w:tcW w:w="1111" w:type="dxa"/>
          </w:tcPr>
          <w:p w14:paraId="54B99887" w14:textId="3102CC3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502C1C" w:rsidRPr="000455E0" w14:paraId="3CB8AE1F" w14:textId="77777777" w:rsidTr="00386964">
        <w:trPr>
          <w:hidden w:val="0"/>
        </w:trPr>
        <w:tc>
          <w:tcPr>
            <w:tcW w:w="1983" w:type="dxa"/>
          </w:tcPr>
          <w:p w14:paraId="36DD0775" w14:textId="08A91BFE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F0GHJ20CT002</w:t>
            </w:r>
          </w:p>
        </w:tc>
        <w:tc>
          <w:tcPr>
            <w:tcW w:w="4137" w:type="dxa"/>
          </w:tcPr>
          <w:p w14:paraId="436195DB" w14:textId="31842DC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Температура </w:t>
            </w:r>
            <w:proofErr w:type="spellStart"/>
            <w:proofErr w:type="gramStart"/>
            <w:r w:rsidRPr="00022F9E">
              <w:rPr>
                <w:rFonts w:ascii="Times New Roman" w:hAnsi="Times New Roman"/>
                <w:vanish w:val="0"/>
              </w:rPr>
              <w:t>хим.очищенной</w:t>
            </w:r>
            <w:proofErr w:type="spellEnd"/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воды к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ваккумному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деаэратору подпитки т/с</w:t>
            </w:r>
          </w:p>
        </w:tc>
        <w:tc>
          <w:tcPr>
            <w:tcW w:w="1558" w:type="dxa"/>
          </w:tcPr>
          <w:p w14:paraId="11BED252" w14:textId="5E708DD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0974C82" w14:textId="1EFDB3E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75F0453" w14:textId="05EAFC5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0335A99D" w14:textId="22DE2B4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4F1B2879" w14:textId="77777777" w:rsidTr="00386964">
        <w:trPr>
          <w:hidden w:val="0"/>
        </w:trPr>
        <w:tc>
          <w:tcPr>
            <w:tcW w:w="1983" w:type="dxa"/>
          </w:tcPr>
          <w:p w14:paraId="6F0C812D" w14:textId="5AA3A122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F0GHJ11CT003</w:t>
            </w:r>
          </w:p>
        </w:tc>
        <w:tc>
          <w:tcPr>
            <w:tcW w:w="4137" w:type="dxa"/>
          </w:tcPr>
          <w:p w14:paraId="1234B071" w14:textId="5873D70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греющей воды на ПХОВ-1</w:t>
            </w:r>
          </w:p>
        </w:tc>
        <w:tc>
          <w:tcPr>
            <w:tcW w:w="1558" w:type="dxa"/>
          </w:tcPr>
          <w:p w14:paraId="0A61A483" w14:textId="12B6D46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EF0F7AD" w14:textId="0AFE2BA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D5A89A1" w14:textId="53DDC27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755EC0E6" w14:textId="7D7B3C4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3FFEF794" w14:textId="77777777" w:rsidTr="00386964">
        <w:trPr>
          <w:hidden w:val="0"/>
        </w:trPr>
        <w:tc>
          <w:tcPr>
            <w:tcW w:w="1983" w:type="dxa"/>
          </w:tcPr>
          <w:p w14:paraId="0A9041F9" w14:textId="52698897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F0GHJ11CP003</w:t>
            </w:r>
          </w:p>
        </w:tc>
        <w:tc>
          <w:tcPr>
            <w:tcW w:w="4137" w:type="dxa"/>
          </w:tcPr>
          <w:p w14:paraId="46703DAA" w14:textId="4DC49B8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греющей воды на ПХОВ-1</w:t>
            </w:r>
          </w:p>
        </w:tc>
        <w:tc>
          <w:tcPr>
            <w:tcW w:w="1558" w:type="dxa"/>
          </w:tcPr>
          <w:p w14:paraId="5AFA7208" w14:textId="39C45E7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4F57D7D" w14:textId="3D69B1A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8DC036B" w14:textId="1AD1687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5B7C05FF" w14:textId="6EA1E01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049956B0" w14:textId="77777777" w:rsidTr="00386964">
        <w:trPr>
          <w:hidden w:val="0"/>
        </w:trPr>
        <w:tc>
          <w:tcPr>
            <w:tcW w:w="1983" w:type="dxa"/>
          </w:tcPr>
          <w:p w14:paraId="3407D73F" w14:textId="35A9F0A2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F0GHJ11CT004</w:t>
            </w:r>
          </w:p>
        </w:tc>
        <w:tc>
          <w:tcPr>
            <w:tcW w:w="4137" w:type="dxa"/>
          </w:tcPr>
          <w:p w14:paraId="227C04C4" w14:textId="5B3FA77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греющей воды после ПХОВ-1</w:t>
            </w:r>
          </w:p>
        </w:tc>
        <w:tc>
          <w:tcPr>
            <w:tcW w:w="1558" w:type="dxa"/>
          </w:tcPr>
          <w:p w14:paraId="0ACFA6C0" w14:textId="05913EB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B3CDB88" w14:textId="301FDB3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8BECAB2" w14:textId="512A3DB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A72E3C8" w14:textId="5C8ED37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459BDA9B" w14:textId="77777777" w:rsidTr="00386964">
        <w:trPr>
          <w:hidden w:val="0"/>
        </w:trPr>
        <w:tc>
          <w:tcPr>
            <w:tcW w:w="1983" w:type="dxa"/>
          </w:tcPr>
          <w:p w14:paraId="4C1259E9" w14:textId="53814048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F0GHJ11CP004</w:t>
            </w:r>
          </w:p>
        </w:tc>
        <w:tc>
          <w:tcPr>
            <w:tcW w:w="4137" w:type="dxa"/>
          </w:tcPr>
          <w:p w14:paraId="2BC460C8" w14:textId="2BD9580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греющей воды после ПХОВ-1</w:t>
            </w:r>
          </w:p>
        </w:tc>
        <w:tc>
          <w:tcPr>
            <w:tcW w:w="1558" w:type="dxa"/>
          </w:tcPr>
          <w:p w14:paraId="27C1920E" w14:textId="3FC6861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80CDBCE" w14:textId="3E12577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0595AEF" w14:textId="60B1BAB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9</w:t>
            </w:r>
          </w:p>
        </w:tc>
        <w:tc>
          <w:tcPr>
            <w:tcW w:w="1111" w:type="dxa"/>
          </w:tcPr>
          <w:p w14:paraId="6F024848" w14:textId="1D557D9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5EDDAF16" w14:textId="77777777" w:rsidTr="00386964">
        <w:trPr>
          <w:hidden w:val="0"/>
        </w:trPr>
        <w:tc>
          <w:tcPr>
            <w:tcW w:w="1983" w:type="dxa"/>
          </w:tcPr>
          <w:p w14:paraId="3DA63321" w14:textId="208BE44C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F0GHJ12CT003</w:t>
            </w:r>
          </w:p>
        </w:tc>
        <w:tc>
          <w:tcPr>
            <w:tcW w:w="4137" w:type="dxa"/>
          </w:tcPr>
          <w:p w14:paraId="0EDF0815" w14:textId="77100BE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греющей воды на ПХОВ-2</w:t>
            </w:r>
          </w:p>
        </w:tc>
        <w:tc>
          <w:tcPr>
            <w:tcW w:w="1558" w:type="dxa"/>
          </w:tcPr>
          <w:p w14:paraId="1D45D2A4" w14:textId="43196A0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AAE9C39" w14:textId="4106A49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7ABE47D" w14:textId="36E4A78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8696893" w14:textId="7CFB666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700803A3" w14:textId="77777777" w:rsidTr="00386964">
        <w:trPr>
          <w:hidden w:val="0"/>
        </w:trPr>
        <w:tc>
          <w:tcPr>
            <w:tcW w:w="1983" w:type="dxa"/>
          </w:tcPr>
          <w:p w14:paraId="39A8C631" w14:textId="31C1FECB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F0GHJ12CP003</w:t>
            </w:r>
          </w:p>
        </w:tc>
        <w:tc>
          <w:tcPr>
            <w:tcW w:w="4137" w:type="dxa"/>
          </w:tcPr>
          <w:p w14:paraId="61CFCB8D" w14:textId="2C043D1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греющей воды на ПХОВ-2</w:t>
            </w:r>
          </w:p>
        </w:tc>
        <w:tc>
          <w:tcPr>
            <w:tcW w:w="1558" w:type="dxa"/>
          </w:tcPr>
          <w:p w14:paraId="7BC0B8DC" w14:textId="135C2DD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B80CB8E" w14:textId="525878E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70DD557" w14:textId="272365A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38BE1A69" w14:textId="13FE82F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114E82C2" w14:textId="77777777" w:rsidTr="00386964">
        <w:trPr>
          <w:hidden w:val="0"/>
        </w:trPr>
        <w:tc>
          <w:tcPr>
            <w:tcW w:w="1983" w:type="dxa"/>
          </w:tcPr>
          <w:p w14:paraId="0B419EF1" w14:textId="7A587AA6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F0GHJ12CT004</w:t>
            </w:r>
          </w:p>
        </w:tc>
        <w:tc>
          <w:tcPr>
            <w:tcW w:w="4137" w:type="dxa"/>
          </w:tcPr>
          <w:p w14:paraId="39A316EB" w14:textId="1AC8250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греющей воды после ПХОВ-2</w:t>
            </w:r>
          </w:p>
        </w:tc>
        <w:tc>
          <w:tcPr>
            <w:tcW w:w="1558" w:type="dxa"/>
          </w:tcPr>
          <w:p w14:paraId="40B2F6A2" w14:textId="56B122C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CAC86B6" w14:textId="648F56F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1B8B022" w14:textId="6A07866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549F525" w14:textId="3DBB633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0D0DC859" w14:textId="77777777" w:rsidTr="00386964">
        <w:trPr>
          <w:hidden w:val="0"/>
        </w:trPr>
        <w:tc>
          <w:tcPr>
            <w:tcW w:w="1983" w:type="dxa"/>
          </w:tcPr>
          <w:p w14:paraId="66708867" w14:textId="2F662865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F0GHJ12CP004</w:t>
            </w:r>
          </w:p>
        </w:tc>
        <w:tc>
          <w:tcPr>
            <w:tcW w:w="4137" w:type="dxa"/>
          </w:tcPr>
          <w:p w14:paraId="45CD9FD7" w14:textId="6F7B40C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греющей воды после ПХОВ-2</w:t>
            </w:r>
          </w:p>
        </w:tc>
        <w:tc>
          <w:tcPr>
            <w:tcW w:w="1558" w:type="dxa"/>
          </w:tcPr>
          <w:p w14:paraId="7C79E1FB" w14:textId="28B211B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ADF4315" w14:textId="525F8F3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21D61DC" w14:textId="3706587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9</w:t>
            </w:r>
          </w:p>
        </w:tc>
        <w:tc>
          <w:tcPr>
            <w:tcW w:w="1111" w:type="dxa"/>
          </w:tcPr>
          <w:p w14:paraId="0C3FF7B0" w14:textId="097BE5F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31A25933" w14:textId="77777777" w:rsidTr="00386964">
        <w:trPr>
          <w:hidden w:val="0"/>
        </w:trPr>
        <w:tc>
          <w:tcPr>
            <w:tcW w:w="1983" w:type="dxa"/>
          </w:tcPr>
          <w:p w14:paraId="22188119" w14:textId="7D28685B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F0NDK11CT101</w:t>
            </w:r>
          </w:p>
        </w:tc>
        <w:tc>
          <w:tcPr>
            <w:tcW w:w="4137" w:type="dxa"/>
          </w:tcPr>
          <w:p w14:paraId="5BACCDD9" w14:textId="062DB22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№1 К6.1</w:t>
            </w:r>
          </w:p>
        </w:tc>
        <w:tc>
          <w:tcPr>
            <w:tcW w:w="1558" w:type="dxa"/>
          </w:tcPr>
          <w:p w14:paraId="0F61D56D" w14:textId="3DAA13C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37457709" w14:textId="40C5346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EF47633" w14:textId="6878F47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03676BE1" w14:textId="034856C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1E0EE2BE" w14:textId="77777777" w:rsidTr="00386964">
        <w:trPr>
          <w:hidden w:val="0"/>
        </w:trPr>
        <w:tc>
          <w:tcPr>
            <w:tcW w:w="1983" w:type="dxa"/>
          </w:tcPr>
          <w:p w14:paraId="00870454" w14:textId="123857B5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F0NDK11CT102</w:t>
            </w:r>
          </w:p>
        </w:tc>
        <w:tc>
          <w:tcPr>
            <w:tcW w:w="4137" w:type="dxa"/>
          </w:tcPr>
          <w:p w14:paraId="6BC4F660" w14:textId="211D6A6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 К6.1</w:t>
            </w:r>
          </w:p>
        </w:tc>
        <w:tc>
          <w:tcPr>
            <w:tcW w:w="1558" w:type="dxa"/>
          </w:tcPr>
          <w:p w14:paraId="7E2CBF93" w14:textId="6AECB90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15BE709A" w14:textId="1683E0B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5F283B6" w14:textId="5C515FB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03B3A6B3" w14:textId="38D0E98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0CC7F566" w14:textId="77777777" w:rsidTr="00386964">
        <w:trPr>
          <w:hidden w:val="0"/>
        </w:trPr>
        <w:tc>
          <w:tcPr>
            <w:tcW w:w="1983" w:type="dxa"/>
          </w:tcPr>
          <w:p w14:paraId="457CA9FC" w14:textId="16897CEB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F0NDK11CE012</w:t>
            </w:r>
          </w:p>
        </w:tc>
        <w:tc>
          <w:tcPr>
            <w:tcW w:w="4137" w:type="dxa"/>
          </w:tcPr>
          <w:p w14:paraId="345A3631" w14:textId="56BDAC0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К6.1</w:t>
            </w:r>
          </w:p>
        </w:tc>
        <w:tc>
          <w:tcPr>
            <w:tcW w:w="1558" w:type="dxa"/>
          </w:tcPr>
          <w:p w14:paraId="03DDC262" w14:textId="72C5A0D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D76E624" w14:textId="22B86C8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567EA4B" w14:textId="1828BD8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280</w:t>
            </w:r>
          </w:p>
        </w:tc>
        <w:tc>
          <w:tcPr>
            <w:tcW w:w="1111" w:type="dxa"/>
          </w:tcPr>
          <w:p w14:paraId="7E93F26B" w14:textId="6DFBC44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02C1C" w:rsidRPr="000455E0" w14:paraId="0365448B" w14:textId="77777777" w:rsidTr="00386964">
        <w:trPr>
          <w:hidden w:val="0"/>
        </w:trPr>
        <w:tc>
          <w:tcPr>
            <w:tcW w:w="1983" w:type="dxa"/>
          </w:tcPr>
          <w:p w14:paraId="2ED6FD1D" w14:textId="338A05C2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F0NDK12CT101</w:t>
            </w:r>
          </w:p>
        </w:tc>
        <w:tc>
          <w:tcPr>
            <w:tcW w:w="4137" w:type="dxa"/>
          </w:tcPr>
          <w:p w14:paraId="4CA0A01B" w14:textId="5A92050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№1 К6.2</w:t>
            </w:r>
          </w:p>
        </w:tc>
        <w:tc>
          <w:tcPr>
            <w:tcW w:w="1558" w:type="dxa"/>
          </w:tcPr>
          <w:p w14:paraId="492B1AA1" w14:textId="3EABA61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15A95EC5" w14:textId="5A10023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DA55B99" w14:textId="33310E5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BB7C09D" w14:textId="7BFFA85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0C9418A9" w14:textId="77777777" w:rsidTr="00386964">
        <w:trPr>
          <w:hidden w:val="0"/>
        </w:trPr>
        <w:tc>
          <w:tcPr>
            <w:tcW w:w="1983" w:type="dxa"/>
          </w:tcPr>
          <w:p w14:paraId="3BEC96A2" w14:textId="510BBAC4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F0NDK12CT102</w:t>
            </w:r>
          </w:p>
        </w:tc>
        <w:tc>
          <w:tcPr>
            <w:tcW w:w="4137" w:type="dxa"/>
          </w:tcPr>
          <w:p w14:paraId="0DCBB2F6" w14:textId="08B8FDC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 К6.2</w:t>
            </w:r>
          </w:p>
        </w:tc>
        <w:tc>
          <w:tcPr>
            <w:tcW w:w="1558" w:type="dxa"/>
          </w:tcPr>
          <w:p w14:paraId="5A9D3FA3" w14:textId="6D6B03A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5D9F39DD" w14:textId="3D792F6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07BB178" w14:textId="6D1D8DA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4542ECB" w14:textId="21D0928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5DC6D683" w14:textId="77777777" w:rsidTr="00386964">
        <w:trPr>
          <w:hidden w:val="0"/>
        </w:trPr>
        <w:tc>
          <w:tcPr>
            <w:tcW w:w="1983" w:type="dxa"/>
          </w:tcPr>
          <w:p w14:paraId="188E0463" w14:textId="4A08E27F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F0NDK12CE012</w:t>
            </w:r>
          </w:p>
        </w:tc>
        <w:tc>
          <w:tcPr>
            <w:tcW w:w="4137" w:type="dxa"/>
          </w:tcPr>
          <w:p w14:paraId="6B11B5D2" w14:textId="7E5B886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К6.2</w:t>
            </w:r>
          </w:p>
        </w:tc>
        <w:tc>
          <w:tcPr>
            <w:tcW w:w="1558" w:type="dxa"/>
          </w:tcPr>
          <w:p w14:paraId="217930E1" w14:textId="4547531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154E51B" w14:textId="5C4C166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0E60D94" w14:textId="6E03BD2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280</w:t>
            </w:r>
          </w:p>
        </w:tc>
        <w:tc>
          <w:tcPr>
            <w:tcW w:w="1111" w:type="dxa"/>
          </w:tcPr>
          <w:p w14:paraId="44A3DFA0" w14:textId="207CCF0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02C1C" w:rsidRPr="000455E0" w14:paraId="54BA5E94" w14:textId="77777777" w:rsidTr="00386964">
        <w:trPr>
          <w:hidden w:val="0"/>
        </w:trPr>
        <w:tc>
          <w:tcPr>
            <w:tcW w:w="1983" w:type="dxa"/>
          </w:tcPr>
          <w:p w14:paraId="264E70B5" w14:textId="51E5EE30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F0NDK13CT101</w:t>
            </w:r>
          </w:p>
        </w:tc>
        <w:tc>
          <w:tcPr>
            <w:tcW w:w="4137" w:type="dxa"/>
          </w:tcPr>
          <w:p w14:paraId="02BD3572" w14:textId="1B4AF96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№1 К6.3</w:t>
            </w:r>
          </w:p>
        </w:tc>
        <w:tc>
          <w:tcPr>
            <w:tcW w:w="1558" w:type="dxa"/>
          </w:tcPr>
          <w:p w14:paraId="2FB7FB21" w14:textId="68F1AA0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4029FAFB" w14:textId="1A15F69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58E3F6F" w14:textId="57A0C87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5D244D67" w14:textId="4E37EC2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005ED869" w14:textId="77777777" w:rsidTr="00386964">
        <w:trPr>
          <w:hidden w:val="0"/>
        </w:trPr>
        <w:tc>
          <w:tcPr>
            <w:tcW w:w="1983" w:type="dxa"/>
          </w:tcPr>
          <w:p w14:paraId="72AE8BDB" w14:textId="7CEF8F49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F0NDK13CT102</w:t>
            </w:r>
          </w:p>
        </w:tc>
        <w:tc>
          <w:tcPr>
            <w:tcW w:w="4137" w:type="dxa"/>
          </w:tcPr>
          <w:p w14:paraId="6553AEDB" w14:textId="2A46A18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 К6.3</w:t>
            </w:r>
          </w:p>
        </w:tc>
        <w:tc>
          <w:tcPr>
            <w:tcW w:w="1558" w:type="dxa"/>
          </w:tcPr>
          <w:p w14:paraId="5667F028" w14:textId="2259566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6C751E3F" w14:textId="5855727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416506B" w14:textId="6114CAB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47180AB0" w14:textId="75B0E07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7F41FCEC" w14:textId="77777777" w:rsidTr="00386964">
        <w:trPr>
          <w:hidden w:val="0"/>
        </w:trPr>
        <w:tc>
          <w:tcPr>
            <w:tcW w:w="1983" w:type="dxa"/>
          </w:tcPr>
          <w:p w14:paraId="622375BE" w14:textId="0D58DA49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F0NDK13CE012</w:t>
            </w:r>
          </w:p>
        </w:tc>
        <w:tc>
          <w:tcPr>
            <w:tcW w:w="4137" w:type="dxa"/>
          </w:tcPr>
          <w:p w14:paraId="60A18EBC" w14:textId="2D38410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К6.3</w:t>
            </w:r>
          </w:p>
        </w:tc>
        <w:tc>
          <w:tcPr>
            <w:tcW w:w="1558" w:type="dxa"/>
          </w:tcPr>
          <w:p w14:paraId="30ED9EE9" w14:textId="3F3314E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6F6179A" w14:textId="25B6E84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9F4494F" w14:textId="74FA6C6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280</w:t>
            </w:r>
          </w:p>
        </w:tc>
        <w:tc>
          <w:tcPr>
            <w:tcW w:w="1111" w:type="dxa"/>
          </w:tcPr>
          <w:p w14:paraId="3BAD37C9" w14:textId="461E49A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02C1C" w:rsidRPr="000455E0" w14:paraId="700CF962" w14:textId="77777777" w:rsidTr="00386964">
        <w:trPr>
          <w:hidden w:val="0"/>
        </w:trPr>
        <w:tc>
          <w:tcPr>
            <w:tcW w:w="1983" w:type="dxa"/>
          </w:tcPr>
          <w:p w14:paraId="25C4C6B8" w14:textId="24BAD240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F0GHJ01CQ001</w:t>
            </w:r>
          </w:p>
        </w:tc>
        <w:tc>
          <w:tcPr>
            <w:tcW w:w="4137" w:type="dxa"/>
          </w:tcPr>
          <w:p w14:paraId="642242C9" w14:textId="0568EFD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pH сырой воды после ХВО: Содержание pH</w:t>
            </w:r>
          </w:p>
        </w:tc>
        <w:tc>
          <w:tcPr>
            <w:tcW w:w="1558" w:type="dxa"/>
          </w:tcPr>
          <w:p w14:paraId="11691122" w14:textId="6B8C0B1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6C2FF5A" w14:textId="7693895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7.3</w:t>
            </w:r>
          </w:p>
        </w:tc>
        <w:tc>
          <w:tcPr>
            <w:tcW w:w="992" w:type="dxa"/>
          </w:tcPr>
          <w:p w14:paraId="01CAC371" w14:textId="1508A9C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9</w:t>
            </w:r>
          </w:p>
        </w:tc>
        <w:tc>
          <w:tcPr>
            <w:tcW w:w="1111" w:type="dxa"/>
          </w:tcPr>
          <w:p w14:paraId="5AB86BD0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</w:tr>
      <w:tr w:rsidR="00502C1C" w:rsidRPr="000455E0" w14:paraId="6A69856E" w14:textId="77777777" w:rsidTr="00386964">
        <w:trPr>
          <w:hidden w:val="0"/>
        </w:trPr>
        <w:tc>
          <w:tcPr>
            <w:tcW w:w="1983" w:type="dxa"/>
          </w:tcPr>
          <w:p w14:paraId="2015E28D" w14:textId="2E20AFC7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F0GHJ10CG801</w:t>
            </w:r>
          </w:p>
        </w:tc>
        <w:tc>
          <w:tcPr>
            <w:tcW w:w="4137" w:type="dxa"/>
          </w:tcPr>
          <w:p w14:paraId="4C214533" w14:textId="0908579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расхода сырой воды на охладитель выпара РД-2: Положение ИМ</w:t>
            </w:r>
          </w:p>
        </w:tc>
        <w:tc>
          <w:tcPr>
            <w:tcW w:w="1558" w:type="dxa"/>
          </w:tcPr>
          <w:p w14:paraId="336887A6" w14:textId="66014A4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C28C824" w14:textId="5A8BA35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392E8F0" w14:textId="3A07269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45FF338D" w14:textId="3F612A3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502C1C" w:rsidRPr="000455E0" w14:paraId="4C99FA51" w14:textId="77777777" w:rsidTr="00386964">
        <w:trPr>
          <w:hidden w:val="0"/>
        </w:trPr>
        <w:tc>
          <w:tcPr>
            <w:tcW w:w="1983" w:type="dxa"/>
          </w:tcPr>
          <w:p w14:paraId="7533E0B4" w14:textId="3704268E" w:rsidR="00502C1C" w:rsidRPr="00502C1C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F0GHJ20CG802</w:t>
            </w:r>
          </w:p>
        </w:tc>
        <w:tc>
          <w:tcPr>
            <w:tcW w:w="4137" w:type="dxa"/>
          </w:tcPr>
          <w:p w14:paraId="455C232A" w14:textId="02A0FDC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температуры ХОВ на вакуумный деаэратор РТ-59: Положение ИМ</w:t>
            </w:r>
          </w:p>
        </w:tc>
        <w:tc>
          <w:tcPr>
            <w:tcW w:w="1558" w:type="dxa"/>
          </w:tcPr>
          <w:p w14:paraId="7ABDDCFE" w14:textId="7CD0158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0D3FB33" w14:textId="55D6B96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F58C857" w14:textId="29938AD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4C0A9243" w14:textId="1C4265E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5542E7" w:rsidRPr="000455E0" w14:paraId="7CAE4C38" w14:textId="77777777" w:rsidTr="00AA04EC">
        <w:trPr>
          <w:hidden w:val="0"/>
        </w:trPr>
        <w:tc>
          <w:tcPr>
            <w:tcW w:w="10490" w:type="dxa"/>
            <w:gridSpan w:val="6"/>
          </w:tcPr>
          <w:p w14:paraId="4627B742" w14:textId="62404271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ШУ насосами подпитки теплосети ППН-1…3</w:t>
            </w:r>
          </w:p>
        </w:tc>
      </w:tr>
      <w:tr w:rsidR="005542E7" w:rsidRPr="000455E0" w14:paraId="75FF71B8" w14:textId="77777777" w:rsidTr="00386964">
        <w:trPr>
          <w:hidden w:val="0"/>
        </w:trPr>
        <w:tc>
          <w:tcPr>
            <w:tcW w:w="1983" w:type="dxa"/>
          </w:tcPr>
          <w:p w14:paraId="3150533D" w14:textId="78A0E0FA" w:rsidR="005542E7" w:rsidRPr="00502C1C" w:rsidRDefault="00502C1C" w:rsidP="00EF4C6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 w:rsidRPr="00502C1C">
              <w:rPr>
                <w:rFonts w:ascii="Times New Roman" w:hAnsi="Times New Roman"/>
                <w:vanish w:val="0"/>
              </w:rPr>
              <w:t>F0CUB03CE015</w:t>
            </w:r>
          </w:p>
        </w:tc>
        <w:tc>
          <w:tcPr>
            <w:tcW w:w="4137" w:type="dxa"/>
          </w:tcPr>
          <w:p w14:paraId="04DABC23" w14:textId="355FA52C" w:rsidR="005542E7" w:rsidRPr="00022F9E" w:rsidRDefault="005542E7" w:rsidP="00EF4C6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</w:rPr>
              <w:t>Выходная частота ЧРП</w:t>
            </w:r>
            <w:r w:rsidRPr="00022F9E">
              <w:rPr>
                <w:rFonts w:ascii="Times New Roman" w:hAnsi="Times New Roman"/>
                <w:vanish w:val="0"/>
                <w:lang w:val="en-US"/>
              </w:rPr>
              <w:t xml:space="preserve"> </w:t>
            </w:r>
            <w:r w:rsidRPr="00022F9E">
              <w:rPr>
                <w:rFonts w:ascii="Times New Roman" w:hAnsi="Times New Roman"/>
                <w:vanish w:val="0"/>
              </w:rPr>
              <w:t>ППН-1…3</w:t>
            </w:r>
          </w:p>
        </w:tc>
        <w:tc>
          <w:tcPr>
            <w:tcW w:w="1558" w:type="dxa"/>
          </w:tcPr>
          <w:p w14:paraId="56703306" w14:textId="332CE4F4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96262BE" w14:textId="5C584692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E72ECA3" w14:textId="41983863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59ED0C58" w14:textId="07B816A5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5542E7" w:rsidRPr="000455E0" w14:paraId="45DA369A" w14:textId="77777777" w:rsidTr="00AA04EC">
        <w:trPr>
          <w:hidden w:val="0"/>
        </w:trPr>
        <w:tc>
          <w:tcPr>
            <w:tcW w:w="10490" w:type="dxa"/>
            <w:gridSpan w:val="6"/>
          </w:tcPr>
          <w:p w14:paraId="2CBF66DF" w14:textId="71962539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Котловой насос №1</w:t>
            </w:r>
          </w:p>
        </w:tc>
      </w:tr>
      <w:tr w:rsidR="00502C1C" w:rsidRPr="000455E0" w14:paraId="5DEA8EE6" w14:textId="77777777" w:rsidTr="00386964">
        <w:trPr>
          <w:hidden w:val="0"/>
        </w:trPr>
        <w:tc>
          <w:tcPr>
            <w:tcW w:w="1983" w:type="dxa"/>
          </w:tcPr>
          <w:p w14:paraId="63EBC514" w14:textId="4E6858D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F0NDG01CP001</w:t>
            </w:r>
          </w:p>
        </w:tc>
        <w:tc>
          <w:tcPr>
            <w:tcW w:w="4137" w:type="dxa"/>
          </w:tcPr>
          <w:p w14:paraId="52DE576A" w14:textId="43DBD79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котлового насоса №1</w:t>
            </w:r>
          </w:p>
        </w:tc>
        <w:tc>
          <w:tcPr>
            <w:tcW w:w="1558" w:type="dxa"/>
          </w:tcPr>
          <w:p w14:paraId="36CC6848" w14:textId="1F85507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AC965C6" w14:textId="586BC13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7B52520A" w14:textId="38E0345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2022462A" w14:textId="0C45EEB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31E7DD7B" w14:textId="77777777" w:rsidTr="00386964">
        <w:trPr>
          <w:hidden w:val="0"/>
        </w:trPr>
        <w:tc>
          <w:tcPr>
            <w:tcW w:w="1983" w:type="dxa"/>
          </w:tcPr>
          <w:p w14:paraId="4B074EED" w14:textId="14248A0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lastRenderedPageBreak/>
              <w:t>F0NDG01CP002</w:t>
            </w:r>
          </w:p>
        </w:tc>
        <w:tc>
          <w:tcPr>
            <w:tcW w:w="4137" w:type="dxa"/>
          </w:tcPr>
          <w:p w14:paraId="5AB2AD0A" w14:textId="66F473B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котлового насоса №1</w:t>
            </w:r>
          </w:p>
        </w:tc>
        <w:tc>
          <w:tcPr>
            <w:tcW w:w="1558" w:type="dxa"/>
          </w:tcPr>
          <w:p w14:paraId="13A538C5" w14:textId="691E727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47F92C4" w14:textId="501AE01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D2E41B1" w14:textId="321341B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16</w:t>
            </w:r>
          </w:p>
        </w:tc>
        <w:tc>
          <w:tcPr>
            <w:tcW w:w="1111" w:type="dxa"/>
          </w:tcPr>
          <w:p w14:paraId="229B10FF" w14:textId="27CD239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1BDABE09" w14:textId="77777777" w:rsidTr="00386964">
        <w:trPr>
          <w:hidden w:val="0"/>
        </w:trPr>
        <w:tc>
          <w:tcPr>
            <w:tcW w:w="1983" w:type="dxa"/>
          </w:tcPr>
          <w:p w14:paraId="2A418015" w14:textId="58D0975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F0NDG01CT101</w:t>
            </w:r>
          </w:p>
        </w:tc>
        <w:tc>
          <w:tcPr>
            <w:tcW w:w="4137" w:type="dxa"/>
          </w:tcPr>
          <w:p w14:paraId="0DFF0DFC" w14:textId="726BBD1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Котловой насос №1: Температура подшипника №1</w:t>
            </w:r>
          </w:p>
        </w:tc>
        <w:tc>
          <w:tcPr>
            <w:tcW w:w="1558" w:type="dxa"/>
          </w:tcPr>
          <w:p w14:paraId="0CC8387E" w14:textId="25B3787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782BF93C" w14:textId="71208A2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A056D3B" w14:textId="0861B53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4D3C42C8" w14:textId="2772DDB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5DC35079" w14:textId="77777777" w:rsidTr="00386964">
        <w:trPr>
          <w:hidden w:val="0"/>
        </w:trPr>
        <w:tc>
          <w:tcPr>
            <w:tcW w:w="1983" w:type="dxa"/>
          </w:tcPr>
          <w:p w14:paraId="58097806" w14:textId="554AF28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F0NDG01CT102</w:t>
            </w:r>
          </w:p>
        </w:tc>
        <w:tc>
          <w:tcPr>
            <w:tcW w:w="4137" w:type="dxa"/>
          </w:tcPr>
          <w:p w14:paraId="51AE52D6" w14:textId="2DDB7AF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</w:t>
            </w:r>
          </w:p>
        </w:tc>
        <w:tc>
          <w:tcPr>
            <w:tcW w:w="1558" w:type="dxa"/>
          </w:tcPr>
          <w:p w14:paraId="27ACC6AB" w14:textId="23B51B0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2A4E4951" w14:textId="75DB69C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85F6EF0" w14:textId="7D770AD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202F9DBE" w14:textId="5AE859A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31B2EEE2" w14:textId="77777777" w:rsidTr="00386964">
        <w:trPr>
          <w:hidden w:val="0"/>
        </w:trPr>
        <w:tc>
          <w:tcPr>
            <w:tcW w:w="1983" w:type="dxa"/>
          </w:tcPr>
          <w:p w14:paraId="2111ACC8" w14:textId="3746B33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F0NDG01CT103</w:t>
            </w:r>
          </w:p>
        </w:tc>
        <w:tc>
          <w:tcPr>
            <w:tcW w:w="4137" w:type="dxa"/>
          </w:tcPr>
          <w:p w14:paraId="50097980" w14:textId="7E4E68A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№3</w:t>
            </w:r>
          </w:p>
        </w:tc>
        <w:tc>
          <w:tcPr>
            <w:tcW w:w="1558" w:type="dxa"/>
          </w:tcPr>
          <w:p w14:paraId="1686FCF8" w14:textId="199655E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53A364EC" w14:textId="376A39B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E639FBB" w14:textId="0135D1B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0EF3954A" w14:textId="08BA38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17E81A05" w14:textId="77777777" w:rsidTr="00386964">
        <w:trPr>
          <w:hidden w:val="0"/>
        </w:trPr>
        <w:tc>
          <w:tcPr>
            <w:tcW w:w="1983" w:type="dxa"/>
          </w:tcPr>
          <w:p w14:paraId="26C568B7" w14:textId="2E55B86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F0NDG01CT104</w:t>
            </w:r>
          </w:p>
        </w:tc>
        <w:tc>
          <w:tcPr>
            <w:tcW w:w="4137" w:type="dxa"/>
          </w:tcPr>
          <w:p w14:paraId="1527CB3C" w14:textId="3E1E2D8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№4</w:t>
            </w:r>
          </w:p>
        </w:tc>
        <w:tc>
          <w:tcPr>
            <w:tcW w:w="1558" w:type="dxa"/>
          </w:tcPr>
          <w:p w14:paraId="32AC731F" w14:textId="190093D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1CC93A31" w14:textId="4633A19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ECA19AD" w14:textId="45CB614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5A4804AC" w14:textId="265F631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028C665A" w14:textId="77777777" w:rsidTr="00386964">
        <w:trPr>
          <w:hidden w:val="0"/>
        </w:trPr>
        <w:tc>
          <w:tcPr>
            <w:tcW w:w="1983" w:type="dxa"/>
          </w:tcPr>
          <w:p w14:paraId="359B22DD" w14:textId="298FC0C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F0NDG01CT105</w:t>
            </w:r>
          </w:p>
        </w:tc>
        <w:tc>
          <w:tcPr>
            <w:tcW w:w="4137" w:type="dxa"/>
          </w:tcPr>
          <w:p w14:paraId="4F48803D" w14:textId="7E4EF1B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U</w:t>
            </w:r>
          </w:p>
        </w:tc>
        <w:tc>
          <w:tcPr>
            <w:tcW w:w="1558" w:type="dxa"/>
          </w:tcPr>
          <w:p w14:paraId="2B6C8B1D" w14:textId="6B628FC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7E21A109" w14:textId="3F3283E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B2BDDBD" w14:textId="0FFC3BF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0CE68516" w14:textId="5A95724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6A453145" w14:textId="77777777" w:rsidTr="00386964">
        <w:trPr>
          <w:hidden w:val="0"/>
        </w:trPr>
        <w:tc>
          <w:tcPr>
            <w:tcW w:w="1983" w:type="dxa"/>
          </w:tcPr>
          <w:p w14:paraId="4A9EE5BF" w14:textId="0AE2593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F0NDG01CT106</w:t>
            </w:r>
          </w:p>
        </w:tc>
        <w:tc>
          <w:tcPr>
            <w:tcW w:w="4137" w:type="dxa"/>
          </w:tcPr>
          <w:p w14:paraId="336FBF51" w14:textId="1B95530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V</w:t>
            </w:r>
          </w:p>
        </w:tc>
        <w:tc>
          <w:tcPr>
            <w:tcW w:w="1558" w:type="dxa"/>
          </w:tcPr>
          <w:p w14:paraId="610B5313" w14:textId="55DD848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0A7EF924" w14:textId="2E31607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4288982" w14:textId="374DBA8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230193D" w14:textId="3BF8861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44AA9F67" w14:textId="77777777" w:rsidTr="00386964">
        <w:trPr>
          <w:hidden w:val="0"/>
        </w:trPr>
        <w:tc>
          <w:tcPr>
            <w:tcW w:w="1983" w:type="dxa"/>
          </w:tcPr>
          <w:p w14:paraId="603498A8" w14:textId="2885A08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F0NDG01CT107</w:t>
            </w:r>
          </w:p>
        </w:tc>
        <w:tc>
          <w:tcPr>
            <w:tcW w:w="4137" w:type="dxa"/>
          </w:tcPr>
          <w:p w14:paraId="3953DBBE" w14:textId="4CE09EB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W</w:t>
            </w:r>
          </w:p>
        </w:tc>
        <w:tc>
          <w:tcPr>
            <w:tcW w:w="1558" w:type="dxa"/>
          </w:tcPr>
          <w:p w14:paraId="6121DFEA" w14:textId="019D47B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6B97F051" w14:textId="09D4A08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EEB4B3D" w14:textId="3D202B1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3B227B8" w14:textId="1622365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60BDF6C6" w14:textId="77777777" w:rsidTr="00386964">
        <w:trPr>
          <w:hidden w:val="0"/>
        </w:trPr>
        <w:tc>
          <w:tcPr>
            <w:tcW w:w="1983" w:type="dxa"/>
          </w:tcPr>
          <w:p w14:paraId="65739F81" w14:textId="296BECB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F0NDG01CY001</w:t>
            </w:r>
          </w:p>
        </w:tc>
        <w:tc>
          <w:tcPr>
            <w:tcW w:w="4137" w:type="dxa"/>
          </w:tcPr>
          <w:p w14:paraId="42FE63BF" w14:textId="5CD1534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вертикальная составляющая</w:t>
            </w:r>
          </w:p>
        </w:tc>
        <w:tc>
          <w:tcPr>
            <w:tcW w:w="1558" w:type="dxa"/>
          </w:tcPr>
          <w:p w14:paraId="34456EF4" w14:textId="0C245C9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6BE54F0" w14:textId="6A00C1E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ECD7446" w14:textId="3A1BABD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1AF2694A" w14:textId="529C005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37CEE11B" w14:textId="77777777" w:rsidTr="00386964">
        <w:trPr>
          <w:hidden w:val="0"/>
        </w:trPr>
        <w:tc>
          <w:tcPr>
            <w:tcW w:w="1983" w:type="dxa"/>
          </w:tcPr>
          <w:p w14:paraId="6643E51B" w14:textId="2C65705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F0NDG01CY002</w:t>
            </w:r>
          </w:p>
        </w:tc>
        <w:tc>
          <w:tcPr>
            <w:tcW w:w="4137" w:type="dxa"/>
          </w:tcPr>
          <w:p w14:paraId="34B23743" w14:textId="1FBB0F3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горизонтальная составляющая</w:t>
            </w:r>
          </w:p>
        </w:tc>
        <w:tc>
          <w:tcPr>
            <w:tcW w:w="1558" w:type="dxa"/>
          </w:tcPr>
          <w:p w14:paraId="33FEE746" w14:textId="30A531D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4FB2B6A" w14:textId="4C75ECB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2BD6A2F" w14:textId="6307A3C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79F5D65" w14:textId="37235EC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2AF515A4" w14:textId="77777777" w:rsidTr="00386964">
        <w:trPr>
          <w:hidden w:val="0"/>
        </w:trPr>
        <w:tc>
          <w:tcPr>
            <w:tcW w:w="1983" w:type="dxa"/>
          </w:tcPr>
          <w:p w14:paraId="3C780402" w14:textId="4A92979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F0NDG01CY003</w:t>
            </w:r>
          </w:p>
        </w:tc>
        <w:tc>
          <w:tcPr>
            <w:tcW w:w="4137" w:type="dxa"/>
          </w:tcPr>
          <w:p w14:paraId="55654E46" w14:textId="55B9301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осевая составляющая</w:t>
            </w:r>
          </w:p>
        </w:tc>
        <w:tc>
          <w:tcPr>
            <w:tcW w:w="1558" w:type="dxa"/>
          </w:tcPr>
          <w:p w14:paraId="2A78AD6C" w14:textId="441D7C2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2A1C17A" w14:textId="3A3129D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2885CD5" w14:textId="0B1E8A4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45E266F" w14:textId="2DAC6F1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174A1E05" w14:textId="77777777" w:rsidTr="00386964">
        <w:trPr>
          <w:hidden w:val="0"/>
        </w:trPr>
        <w:tc>
          <w:tcPr>
            <w:tcW w:w="1983" w:type="dxa"/>
          </w:tcPr>
          <w:p w14:paraId="70A8E1C8" w14:textId="74CF20B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F0NDG01CY004</w:t>
            </w:r>
          </w:p>
        </w:tc>
        <w:tc>
          <w:tcPr>
            <w:tcW w:w="4137" w:type="dxa"/>
          </w:tcPr>
          <w:p w14:paraId="22093A13" w14:textId="633E860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вертикальная составляющая</w:t>
            </w:r>
          </w:p>
        </w:tc>
        <w:tc>
          <w:tcPr>
            <w:tcW w:w="1558" w:type="dxa"/>
          </w:tcPr>
          <w:p w14:paraId="5705B5C1" w14:textId="71ECD85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11A9890" w14:textId="26336B3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45B91EC" w14:textId="1DA554C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7F9DAC3" w14:textId="6AB245C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1D7CA2F2" w14:textId="77777777" w:rsidTr="00386964">
        <w:trPr>
          <w:hidden w:val="0"/>
        </w:trPr>
        <w:tc>
          <w:tcPr>
            <w:tcW w:w="1983" w:type="dxa"/>
          </w:tcPr>
          <w:p w14:paraId="58FCB0F3" w14:textId="492840D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F0NDG01CY005</w:t>
            </w:r>
          </w:p>
        </w:tc>
        <w:tc>
          <w:tcPr>
            <w:tcW w:w="4137" w:type="dxa"/>
          </w:tcPr>
          <w:p w14:paraId="0A76AD6A" w14:textId="19EA9FA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горизонтальная составляющая</w:t>
            </w:r>
          </w:p>
        </w:tc>
        <w:tc>
          <w:tcPr>
            <w:tcW w:w="1558" w:type="dxa"/>
          </w:tcPr>
          <w:p w14:paraId="05E75F41" w14:textId="3A20FBF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83DE661" w14:textId="1E6F46D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9BBDFB2" w14:textId="2DFE6A1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57817BF1" w14:textId="1439047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0070591B" w14:textId="77777777" w:rsidTr="00386964">
        <w:trPr>
          <w:hidden w:val="0"/>
        </w:trPr>
        <w:tc>
          <w:tcPr>
            <w:tcW w:w="1983" w:type="dxa"/>
          </w:tcPr>
          <w:p w14:paraId="083456C6" w14:textId="284D335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F0NDG01CY006</w:t>
            </w:r>
          </w:p>
        </w:tc>
        <w:tc>
          <w:tcPr>
            <w:tcW w:w="4137" w:type="dxa"/>
          </w:tcPr>
          <w:p w14:paraId="586A00E8" w14:textId="711D32D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осевая составляющая</w:t>
            </w:r>
          </w:p>
        </w:tc>
        <w:tc>
          <w:tcPr>
            <w:tcW w:w="1558" w:type="dxa"/>
          </w:tcPr>
          <w:p w14:paraId="75B19D25" w14:textId="571AD4F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9E67E9E" w14:textId="3B69256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A9435B5" w14:textId="4BCBDAA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2DD5772" w14:textId="6690C98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5A68B1BE" w14:textId="77777777" w:rsidTr="00386964">
        <w:trPr>
          <w:hidden w:val="0"/>
        </w:trPr>
        <w:tc>
          <w:tcPr>
            <w:tcW w:w="1983" w:type="dxa"/>
          </w:tcPr>
          <w:p w14:paraId="01223C9D" w14:textId="34B6FD9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F0NDG01CY007</w:t>
            </w:r>
          </w:p>
        </w:tc>
        <w:tc>
          <w:tcPr>
            <w:tcW w:w="4137" w:type="dxa"/>
          </w:tcPr>
          <w:p w14:paraId="76483E4E" w14:textId="5AF1965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вертикальная составляющая</w:t>
            </w:r>
          </w:p>
        </w:tc>
        <w:tc>
          <w:tcPr>
            <w:tcW w:w="1558" w:type="dxa"/>
          </w:tcPr>
          <w:p w14:paraId="4C8B25AE" w14:textId="6D8F91D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1315B0E" w14:textId="37DA878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D7EEF92" w14:textId="558CFB5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9B97273" w14:textId="1C93EBA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1FD3191D" w14:textId="77777777" w:rsidTr="00386964">
        <w:trPr>
          <w:hidden w:val="0"/>
        </w:trPr>
        <w:tc>
          <w:tcPr>
            <w:tcW w:w="1983" w:type="dxa"/>
          </w:tcPr>
          <w:p w14:paraId="46911B93" w14:textId="6B2AC4F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F0NDG01CY008</w:t>
            </w:r>
          </w:p>
        </w:tc>
        <w:tc>
          <w:tcPr>
            <w:tcW w:w="4137" w:type="dxa"/>
          </w:tcPr>
          <w:p w14:paraId="36E9F02D" w14:textId="197C09C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горизонтальная составляющая</w:t>
            </w:r>
          </w:p>
        </w:tc>
        <w:tc>
          <w:tcPr>
            <w:tcW w:w="1558" w:type="dxa"/>
          </w:tcPr>
          <w:p w14:paraId="47AFB5C1" w14:textId="1E5B536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ADC8AED" w14:textId="309BE3A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9CA6975" w14:textId="67791E7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53C92A9" w14:textId="2C936A5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2425C188" w14:textId="77777777" w:rsidTr="00386964">
        <w:trPr>
          <w:hidden w:val="0"/>
        </w:trPr>
        <w:tc>
          <w:tcPr>
            <w:tcW w:w="1983" w:type="dxa"/>
          </w:tcPr>
          <w:p w14:paraId="4F7FB944" w14:textId="62D4473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F0NDG01CY009</w:t>
            </w:r>
          </w:p>
        </w:tc>
        <w:tc>
          <w:tcPr>
            <w:tcW w:w="4137" w:type="dxa"/>
          </w:tcPr>
          <w:p w14:paraId="7646222C" w14:textId="47DB9F6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осевая составляющая</w:t>
            </w:r>
          </w:p>
        </w:tc>
        <w:tc>
          <w:tcPr>
            <w:tcW w:w="1558" w:type="dxa"/>
          </w:tcPr>
          <w:p w14:paraId="7B99ED76" w14:textId="123516D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B37D541" w14:textId="19B9D60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7FD1587" w14:textId="09548C8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132F99A3" w14:textId="0BA0FE6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442742F4" w14:textId="77777777" w:rsidTr="00386964">
        <w:trPr>
          <w:hidden w:val="0"/>
        </w:trPr>
        <w:tc>
          <w:tcPr>
            <w:tcW w:w="1983" w:type="dxa"/>
          </w:tcPr>
          <w:p w14:paraId="1CF8FC3D" w14:textId="04BE293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F0NDG01CY010</w:t>
            </w:r>
          </w:p>
        </w:tc>
        <w:tc>
          <w:tcPr>
            <w:tcW w:w="4137" w:type="dxa"/>
          </w:tcPr>
          <w:p w14:paraId="3EE52EEF" w14:textId="71F3470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вертикальная составляющая</w:t>
            </w:r>
          </w:p>
        </w:tc>
        <w:tc>
          <w:tcPr>
            <w:tcW w:w="1558" w:type="dxa"/>
          </w:tcPr>
          <w:p w14:paraId="79466DC6" w14:textId="213B610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DEE34CD" w14:textId="7E06695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66C574A" w14:textId="5704FF7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155DA247" w14:textId="75CA04B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31958F92" w14:textId="77777777" w:rsidTr="00386964">
        <w:trPr>
          <w:hidden w:val="0"/>
        </w:trPr>
        <w:tc>
          <w:tcPr>
            <w:tcW w:w="1983" w:type="dxa"/>
          </w:tcPr>
          <w:p w14:paraId="46F82555" w14:textId="0E3FB09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F0NDG01CY011</w:t>
            </w:r>
          </w:p>
        </w:tc>
        <w:tc>
          <w:tcPr>
            <w:tcW w:w="4137" w:type="dxa"/>
          </w:tcPr>
          <w:p w14:paraId="37A90C70" w14:textId="16F16D3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горизонтальная составляющая</w:t>
            </w:r>
          </w:p>
        </w:tc>
        <w:tc>
          <w:tcPr>
            <w:tcW w:w="1558" w:type="dxa"/>
          </w:tcPr>
          <w:p w14:paraId="6B4EECFE" w14:textId="77A5627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DE6B0FA" w14:textId="1EC0891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6204575" w14:textId="5B58010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3F155CCA" w14:textId="5A2B98C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788E89FD" w14:textId="77777777" w:rsidTr="00386964">
        <w:trPr>
          <w:hidden w:val="0"/>
        </w:trPr>
        <w:tc>
          <w:tcPr>
            <w:tcW w:w="1983" w:type="dxa"/>
          </w:tcPr>
          <w:p w14:paraId="483C9FBD" w14:textId="3C67797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F0NDG01CY012</w:t>
            </w:r>
          </w:p>
        </w:tc>
        <w:tc>
          <w:tcPr>
            <w:tcW w:w="4137" w:type="dxa"/>
          </w:tcPr>
          <w:p w14:paraId="27DC79C6" w14:textId="38BD10D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осевая составляющая</w:t>
            </w:r>
          </w:p>
        </w:tc>
        <w:tc>
          <w:tcPr>
            <w:tcW w:w="1558" w:type="dxa"/>
          </w:tcPr>
          <w:p w14:paraId="50385D9F" w14:textId="2826F5C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D6C7B8C" w14:textId="79AFBED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5CC7B14" w14:textId="6638248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09AAA92" w14:textId="12DD34E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72969E29" w14:textId="77777777" w:rsidTr="00386964">
        <w:trPr>
          <w:hidden w:val="0"/>
        </w:trPr>
        <w:tc>
          <w:tcPr>
            <w:tcW w:w="1983" w:type="dxa"/>
          </w:tcPr>
          <w:p w14:paraId="2EEC5AEF" w14:textId="68AC6CF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F0NDG01CE012</w:t>
            </w:r>
          </w:p>
        </w:tc>
        <w:tc>
          <w:tcPr>
            <w:tcW w:w="4137" w:type="dxa"/>
          </w:tcPr>
          <w:p w14:paraId="1EB5C26F" w14:textId="58C8EB0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</w:t>
            </w:r>
          </w:p>
        </w:tc>
        <w:tc>
          <w:tcPr>
            <w:tcW w:w="1558" w:type="dxa"/>
          </w:tcPr>
          <w:p w14:paraId="3DF0EAA0" w14:textId="057CB45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E65CED8" w14:textId="1C1E83C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2BD22B1" w14:textId="59B363C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800</w:t>
            </w:r>
          </w:p>
        </w:tc>
        <w:tc>
          <w:tcPr>
            <w:tcW w:w="1111" w:type="dxa"/>
          </w:tcPr>
          <w:p w14:paraId="2CE89B32" w14:textId="5206CED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542E7" w:rsidRPr="000455E0" w14:paraId="7D2128D5" w14:textId="77777777" w:rsidTr="00AA04EC">
        <w:trPr>
          <w:hidden w:val="0"/>
        </w:trPr>
        <w:tc>
          <w:tcPr>
            <w:tcW w:w="10490" w:type="dxa"/>
            <w:gridSpan w:val="6"/>
          </w:tcPr>
          <w:p w14:paraId="30A32076" w14:textId="3C6946EF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Котловой насос №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2</w:t>
            </w:r>
          </w:p>
        </w:tc>
      </w:tr>
      <w:tr w:rsidR="00502C1C" w:rsidRPr="000455E0" w14:paraId="3A23AEFE" w14:textId="77777777" w:rsidTr="00386964">
        <w:trPr>
          <w:hidden w:val="0"/>
        </w:trPr>
        <w:tc>
          <w:tcPr>
            <w:tcW w:w="1983" w:type="dxa"/>
          </w:tcPr>
          <w:p w14:paraId="704C001E" w14:textId="76E1662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F0NDG02CP001</w:t>
            </w:r>
          </w:p>
        </w:tc>
        <w:tc>
          <w:tcPr>
            <w:tcW w:w="4137" w:type="dxa"/>
          </w:tcPr>
          <w:p w14:paraId="7171A8C3" w14:textId="1709DC1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котлового насоса №2</w:t>
            </w:r>
          </w:p>
        </w:tc>
        <w:tc>
          <w:tcPr>
            <w:tcW w:w="1558" w:type="dxa"/>
          </w:tcPr>
          <w:p w14:paraId="30642CF6" w14:textId="6867E85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E1DB768" w14:textId="75486CD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2511C2AF" w14:textId="7683CF1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35668C5D" w14:textId="39AC89A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164EE857" w14:textId="77777777" w:rsidTr="00386964">
        <w:trPr>
          <w:hidden w:val="0"/>
        </w:trPr>
        <w:tc>
          <w:tcPr>
            <w:tcW w:w="1983" w:type="dxa"/>
          </w:tcPr>
          <w:p w14:paraId="4CA7CB98" w14:textId="40185B2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F0NDG02CP002</w:t>
            </w:r>
          </w:p>
        </w:tc>
        <w:tc>
          <w:tcPr>
            <w:tcW w:w="4137" w:type="dxa"/>
          </w:tcPr>
          <w:p w14:paraId="7522082D" w14:textId="2EAD627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котлового насоса №2</w:t>
            </w:r>
          </w:p>
        </w:tc>
        <w:tc>
          <w:tcPr>
            <w:tcW w:w="1558" w:type="dxa"/>
          </w:tcPr>
          <w:p w14:paraId="35A092EB" w14:textId="26FF1DB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C3122DA" w14:textId="24230DD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412EB19" w14:textId="6FD75C6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16</w:t>
            </w:r>
          </w:p>
        </w:tc>
        <w:tc>
          <w:tcPr>
            <w:tcW w:w="1111" w:type="dxa"/>
          </w:tcPr>
          <w:p w14:paraId="54D1F91E" w14:textId="33FFDC9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47F24A4C" w14:textId="77777777" w:rsidTr="00386964">
        <w:trPr>
          <w:hidden w:val="0"/>
        </w:trPr>
        <w:tc>
          <w:tcPr>
            <w:tcW w:w="1983" w:type="dxa"/>
          </w:tcPr>
          <w:p w14:paraId="47B1C38B" w14:textId="016DCC8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F0NDG02CT101</w:t>
            </w:r>
          </w:p>
        </w:tc>
        <w:tc>
          <w:tcPr>
            <w:tcW w:w="4137" w:type="dxa"/>
          </w:tcPr>
          <w:p w14:paraId="0DA6268A" w14:textId="5C3A67E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Котловой насос №2: Температура подшипника №1</w:t>
            </w:r>
          </w:p>
        </w:tc>
        <w:tc>
          <w:tcPr>
            <w:tcW w:w="1558" w:type="dxa"/>
          </w:tcPr>
          <w:p w14:paraId="3A212C9D" w14:textId="73013BC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25B94A85" w14:textId="115EB58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06C8EBB" w14:textId="7966E87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FAC8189" w14:textId="7BF0F0B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2AE99A8D" w14:textId="77777777" w:rsidTr="00386964">
        <w:trPr>
          <w:hidden w:val="0"/>
        </w:trPr>
        <w:tc>
          <w:tcPr>
            <w:tcW w:w="1983" w:type="dxa"/>
          </w:tcPr>
          <w:p w14:paraId="7906B92E" w14:textId="6C4CE77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F0NDG02CT102</w:t>
            </w:r>
          </w:p>
        </w:tc>
        <w:tc>
          <w:tcPr>
            <w:tcW w:w="4137" w:type="dxa"/>
          </w:tcPr>
          <w:p w14:paraId="2571407C" w14:textId="09A77A2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</w:t>
            </w:r>
          </w:p>
        </w:tc>
        <w:tc>
          <w:tcPr>
            <w:tcW w:w="1558" w:type="dxa"/>
          </w:tcPr>
          <w:p w14:paraId="04C3945D" w14:textId="1F816B1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5E1F79EB" w14:textId="42F7315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89506CE" w14:textId="202DCA5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08331642" w14:textId="17B7B09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3D86226F" w14:textId="77777777" w:rsidTr="00386964">
        <w:trPr>
          <w:hidden w:val="0"/>
        </w:trPr>
        <w:tc>
          <w:tcPr>
            <w:tcW w:w="1983" w:type="dxa"/>
          </w:tcPr>
          <w:p w14:paraId="69155811" w14:textId="5D59449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lastRenderedPageBreak/>
              <w:t>F0NDG02CT103</w:t>
            </w:r>
          </w:p>
        </w:tc>
        <w:tc>
          <w:tcPr>
            <w:tcW w:w="4137" w:type="dxa"/>
          </w:tcPr>
          <w:p w14:paraId="6CD7EB13" w14:textId="11FB19B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№3</w:t>
            </w:r>
          </w:p>
        </w:tc>
        <w:tc>
          <w:tcPr>
            <w:tcW w:w="1558" w:type="dxa"/>
          </w:tcPr>
          <w:p w14:paraId="32622AB2" w14:textId="1E4E58A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7B0CACA0" w14:textId="3EAB241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0477EA5" w14:textId="4693FC5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41D257FB" w14:textId="36437C3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3055A47B" w14:textId="77777777" w:rsidTr="00386964">
        <w:trPr>
          <w:hidden w:val="0"/>
        </w:trPr>
        <w:tc>
          <w:tcPr>
            <w:tcW w:w="1983" w:type="dxa"/>
          </w:tcPr>
          <w:p w14:paraId="264C9C90" w14:textId="44A9DB7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F0NDG02CT104</w:t>
            </w:r>
          </w:p>
        </w:tc>
        <w:tc>
          <w:tcPr>
            <w:tcW w:w="4137" w:type="dxa"/>
          </w:tcPr>
          <w:p w14:paraId="0C6E0CA9" w14:textId="72E069E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№4</w:t>
            </w:r>
          </w:p>
        </w:tc>
        <w:tc>
          <w:tcPr>
            <w:tcW w:w="1558" w:type="dxa"/>
          </w:tcPr>
          <w:p w14:paraId="74E8700E" w14:textId="17128E4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141FBFED" w14:textId="3DE986A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1129DDF" w14:textId="42DF590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23F4562" w14:textId="0D667F3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7C4A4959" w14:textId="77777777" w:rsidTr="00386964">
        <w:trPr>
          <w:hidden w:val="0"/>
        </w:trPr>
        <w:tc>
          <w:tcPr>
            <w:tcW w:w="1983" w:type="dxa"/>
          </w:tcPr>
          <w:p w14:paraId="17B6E1CB" w14:textId="4355CA1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F0NDG02CT105</w:t>
            </w:r>
          </w:p>
        </w:tc>
        <w:tc>
          <w:tcPr>
            <w:tcW w:w="4137" w:type="dxa"/>
          </w:tcPr>
          <w:p w14:paraId="273F61DA" w14:textId="641F16B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U</w:t>
            </w:r>
          </w:p>
        </w:tc>
        <w:tc>
          <w:tcPr>
            <w:tcW w:w="1558" w:type="dxa"/>
          </w:tcPr>
          <w:p w14:paraId="4599A543" w14:textId="262EE35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3265D69B" w14:textId="6FD5475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7E6B4EE" w14:textId="641FC02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38B7BFEA" w14:textId="311BA4A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6FCD28A0" w14:textId="77777777" w:rsidTr="00386964">
        <w:trPr>
          <w:hidden w:val="0"/>
        </w:trPr>
        <w:tc>
          <w:tcPr>
            <w:tcW w:w="1983" w:type="dxa"/>
          </w:tcPr>
          <w:p w14:paraId="61A5CD08" w14:textId="4D37788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F0NDG02CT106</w:t>
            </w:r>
          </w:p>
        </w:tc>
        <w:tc>
          <w:tcPr>
            <w:tcW w:w="4137" w:type="dxa"/>
          </w:tcPr>
          <w:p w14:paraId="407697E8" w14:textId="5E00D98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V</w:t>
            </w:r>
          </w:p>
        </w:tc>
        <w:tc>
          <w:tcPr>
            <w:tcW w:w="1558" w:type="dxa"/>
          </w:tcPr>
          <w:p w14:paraId="20AE85A3" w14:textId="72FA288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62497656" w14:textId="01F1CEB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74D9CF5" w14:textId="3493E5C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378B2312" w14:textId="28E2A59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3241D9A8" w14:textId="77777777" w:rsidTr="00386964">
        <w:trPr>
          <w:hidden w:val="0"/>
        </w:trPr>
        <w:tc>
          <w:tcPr>
            <w:tcW w:w="1983" w:type="dxa"/>
          </w:tcPr>
          <w:p w14:paraId="107DC96B" w14:textId="6416A8A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F0NDG02CT107</w:t>
            </w:r>
          </w:p>
        </w:tc>
        <w:tc>
          <w:tcPr>
            <w:tcW w:w="4137" w:type="dxa"/>
          </w:tcPr>
          <w:p w14:paraId="0DB34CF3" w14:textId="30B7A69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W</w:t>
            </w:r>
          </w:p>
        </w:tc>
        <w:tc>
          <w:tcPr>
            <w:tcW w:w="1558" w:type="dxa"/>
          </w:tcPr>
          <w:p w14:paraId="329BC0B9" w14:textId="65363DE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1C3D46C3" w14:textId="6CF0F37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5D05A3D" w14:textId="72B84F4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5522C73A" w14:textId="23C6422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446C9221" w14:textId="77777777" w:rsidTr="00386964">
        <w:trPr>
          <w:hidden w:val="0"/>
        </w:trPr>
        <w:tc>
          <w:tcPr>
            <w:tcW w:w="1983" w:type="dxa"/>
          </w:tcPr>
          <w:p w14:paraId="7F3E4924" w14:textId="54510CE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F0NDG02CY001</w:t>
            </w:r>
          </w:p>
        </w:tc>
        <w:tc>
          <w:tcPr>
            <w:tcW w:w="4137" w:type="dxa"/>
          </w:tcPr>
          <w:p w14:paraId="6A28C3B8" w14:textId="44A4BEF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вертикальная составляющая</w:t>
            </w:r>
          </w:p>
        </w:tc>
        <w:tc>
          <w:tcPr>
            <w:tcW w:w="1558" w:type="dxa"/>
          </w:tcPr>
          <w:p w14:paraId="38E966C0" w14:textId="7D96005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D17A5B8" w14:textId="7E98781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F3D791B" w14:textId="3A445D9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345BE4FD" w14:textId="6BC6D26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778D4F2C" w14:textId="77777777" w:rsidTr="00386964">
        <w:trPr>
          <w:hidden w:val="0"/>
        </w:trPr>
        <w:tc>
          <w:tcPr>
            <w:tcW w:w="1983" w:type="dxa"/>
          </w:tcPr>
          <w:p w14:paraId="034383EE" w14:textId="4469960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F0NDG02CY002</w:t>
            </w:r>
          </w:p>
        </w:tc>
        <w:tc>
          <w:tcPr>
            <w:tcW w:w="4137" w:type="dxa"/>
          </w:tcPr>
          <w:p w14:paraId="5D658E69" w14:textId="1388D44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горизонтальная составляющая</w:t>
            </w:r>
          </w:p>
        </w:tc>
        <w:tc>
          <w:tcPr>
            <w:tcW w:w="1558" w:type="dxa"/>
          </w:tcPr>
          <w:p w14:paraId="1C1536ED" w14:textId="3E2FB31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4E8E156" w14:textId="46F6AB3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51985C6" w14:textId="0013FEE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5F2DB533" w14:textId="1A25CEA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6F55B4AB" w14:textId="77777777" w:rsidTr="00386964">
        <w:trPr>
          <w:hidden w:val="0"/>
        </w:trPr>
        <w:tc>
          <w:tcPr>
            <w:tcW w:w="1983" w:type="dxa"/>
          </w:tcPr>
          <w:p w14:paraId="4CDC5D49" w14:textId="21AE1BC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F0NDG02CY003</w:t>
            </w:r>
          </w:p>
        </w:tc>
        <w:tc>
          <w:tcPr>
            <w:tcW w:w="4137" w:type="dxa"/>
          </w:tcPr>
          <w:p w14:paraId="156336B6" w14:textId="5028EB6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осевая составляющая</w:t>
            </w:r>
          </w:p>
        </w:tc>
        <w:tc>
          <w:tcPr>
            <w:tcW w:w="1558" w:type="dxa"/>
          </w:tcPr>
          <w:p w14:paraId="1A36AA41" w14:textId="4663E8B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E2E33B0" w14:textId="01E4A9C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D81C9FF" w14:textId="3C51E83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472EF40F" w14:textId="2D469DA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758025F8" w14:textId="77777777" w:rsidTr="00386964">
        <w:trPr>
          <w:hidden w:val="0"/>
        </w:trPr>
        <w:tc>
          <w:tcPr>
            <w:tcW w:w="1983" w:type="dxa"/>
          </w:tcPr>
          <w:p w14:paraId="68BC32D5" w14:textId="2F6D98A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F0NDG02CY004</w:t>
            </w:r>
          </w:p>
        </w:tc>
        <w:tc>
          <w:tcPr>
            <w:tcW w:w="4137" w:type="dxa"/>
          </w:tcPr>
          <w:p w14:paraId="40C209F3" w14:textId="3CF39C3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вертикальная составляющая</w:t>
            </w:r>
          </w:p>
        </w:tc>
        <w:tc>
          <w:tcPr>
            <w:tcW w:w="1558" w:type="dxa"/>
          </w:tcPr>
          <w:p w14:paraId="6F04891D" w14:textId="52DF8AD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C0D1593" w14:textId="64DE9E6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D015B94" w14:textId="4B7044D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82318ED" w14:textId="2D0CC68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36ACD84F" w14:textId="77777777" w:rsidTr="00386964">
        <w:trPr>
          <w:hidden w:val="0"/>
        </w:trPr>
        <w:tc>
          <w:tcPr>
            <w:tcW w:w="1983" w:type="dxa"/>
          </w:tcPr>
          <w:p w14:paraId="1C0FF453" w14:textId="1A874C2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F0NDG02CY005</w:t>
            </w:r>
          </w:p>
        </w:tc>
        <w:tc>
          <w:tcPr>
            <w:tcW w:w="4137" w:type="dxa"/>
          </w:tcPr>
          <w:p w14:paraId="0F37E804" w14:textId="16F6FB3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горизонтальная составляющая</w:t>
            </w:r>
          </w:p>
        </w:tc>
        <w:tc>
          <w:tcPr>
            <w:tcW w:w="1558" w:type="dxa"/>
          </w:tcPr>
          <w:p w14:paraId="6ECC9AB2" w14:textId="52AE8C9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A57962D" w14:textId="0D55261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D290B66" w14:textId="16A3565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3AA713BC" w14:textId="1334F9F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72ED9B85" w14:textId="77777777" w:rsidTr="00386964">
        <w:trPr>
          <w:hidden w:val="0"/>
        </w:trPr>
        <w:tc>
          <w:tcPr>
            <w:tcW w:w="1983" w:type="dxa"/>
          </w:tcPr>
          <w:p w14:paraId="0EBDC824" w14:textId="5381B1E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F0NDG02CY006</w:t>
            </w:r>
          </w:p>
        </w:tc>
        <w:tc>
          <w:tcPr>
            <w:tcW w:w="4137" w:type="dxa"/>
          </w:tcPr>
          <w:p w14:paraId="7208F5B9" w14:textId="2B1CE65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осевая составляющая</w:t>
            </w:r>
          </w:p>
        </w:tc>
        <w:tc>
          <w:tcPr>
            <w:tcW w:w="1558" w:type="dxa"/>
          </w:tcPr>
          <w:p w14:paraId="5CC7A5BA" w14:textId="7B69616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22DC395" w14:textId="14CA5CE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0B5245C" w14:textId="325AAB1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040D9BB" w14:textId="5B633CE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5ECFDD86" w14:textId="77777777" w:rsidTr="00386964">
        <w:trPr>
          <w:hidden w:val="0"/>
        </w:trPr>
        <w:tc>
          <w:tcPr>
            <w:tcW w:w="1983" w:type="dxa"/>
          </w:tcPr>
          <w:p w14:paraId="079E5CE2" w14:textId="3192280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F0NDG02CY007</w:t>
            </w:r>
          </w:p>
        </w:tc>
        <w:tc>
          <w:tcPr>
            <w:tcW w:w="4137" w:type="dxa"/>
          </w:tcPr>
          <w:p w14:paraId="3B1872E6" w14:textId="21B3BE7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вертикальная составляющая</w:t>
            </w:r>
          </w:p>
        </w:tc>
        <w:tc>
          <w:tcPr>
            <w:tcW w:w="1558" w:type="dxa"/>
          </w:tcPr>
          <w:p w14:paraId="33FCBB78" w14:textId="676C651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1B0C33D" w14:textId="446F4B1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53EAA10" w14:textId="7CA1B25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00F1CC8" w14:textId="6243716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1345B3A3" w14:textId="77777777" w:rsidTr="00386964">
        <w:trPr>
          <w:hidden w:val="0"/>
        </w:trPr>
        <w:tc>
          <w:tcPr>
            <w:tcW w:w="1983" w:type="dxa"/>
          </w:tcPr>
          <w:p w14:paraId="6DD028B2" w14:textId="4F15A6B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F0NDG02CY008</w:t>
            </w:r>
          </w:p>
        </w:tc>
        <w:tc>
          <w:tcPr>
            <w:tcW w:w="4137" w:type="dxa"/>
          </w:tcPr>
          <w:p w14:paraId="0393EBD9" w14:textId="615DFD6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горизонтальная составляющая</w:t>
            </w:r>
          </w:p>
        </w:tc>
        <w:tc>
          <w:tcPr>
            <w:tcW w:w="1558" w:type="dxa"/>
          </w:tcPr>
          <w:p w14:paraId="5CCB99A1" w14:textId="037DF22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9D19F5E" w14:textId="11BF4CE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9DB7F83" w14:textId="72F552F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4B79E6F" w14:textId="487CB7E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724F0666" w14:textId="77777777" w:rsidTr="00386964">
        <w:trPr>
          <w:hidden w:val="0"/>
        </w:trPr>
        <w:tc>
          <w:tcPr>
            <w:tcW w:w="1983" w:type="dxa"/>
          </w:tcPr>
          <w:p w14:paraId="15822F2A" w14:textId="0CA8EFE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F0NDG02CY009</w:t>
            </w:r>
          </w:p>
        </w:tc>
        <w:tc>
          <w:tcPr>
            <w:tcW w:w="4137" w:type="dxa"/>
          </w:tcPr>
          <w:p w14:paraId="2F9E5FE6" w14:textId="65B6164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осевая составляющая</w:t>
            </w:r>
          </w:p>
        </w:tc>
        <w:tc>
          <w:tcPr>
            <w:tcW w:w="1558" w:type="dxa"/>
          </w:tcPr>
          <w:p w14:paraId="69D1CB1A" w14:textId="0F51F48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0698867" w14:textId="561F478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BA296BB" w14:textId="0908918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77D706F" w14:textId="28C4202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4FC2237E" w14:textId="77777777" w:rsidTr="00386964">
        <w:trPr>
          <w:hidden w:val="0"/>
        </w:trPr>
        <w:tc>
          <w:tcPr>
            <w:tcW w:w="1983" w:type="dxa"/>
          </w:tcPr>
          <w:p w14:paraId="53AA4B19" w14:textId="48093B3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F0NDG02CY010</w:t>
            </w:r>
          </w:p>
        </w:tc>
        <w:tc>
          <w:tcPr>
            <w:tcW w:w="4137" w:type="dxa"/>
          </w:tcPr>
          <w:p w14:paraId="4FA9D93D" w14:textId="3E5811A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вертикальная составляющая</w:t>
            </w:r>
          </w:p>
        </w:tc>
        <w:tc>
          <w:tcPr>
            <w:tcW w:w="1558" w:type="dxa"/>
          </w:tcPr>
          <w:p w14:paraId="41FFD76C" w14:textId="554DFBC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EF81C82" w14:textId="2BC0B41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F6A6BA2" w14:textId="1AC9DC6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10B01FD7" w14:textId="4D19338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23AB1EBC" w14:textId="77777777" w:rsidTr="00386964">
        <w:trPr>
          <w:hidden w:val="0"/>
        </w:trPr>
        <w:tc>
          <w:tcPr>
            <w:tcW w:w="1983" w:type="dxa"/>
          </w:tcPr>
          <w:p w14:paraId="46682412" w14:textId="2531072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F0NDG02CY011</w:t>
            </w:r>
          </w:p>
        </w:tc>
        <w:tc>
          <w:tcPr>
            <w:tcW w:w="4137" w:type="dxa"/>
          </w:tcPr>
          <w:p w14:paraId="030C8DF1" w14:textId="470FDB9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горизонтальная составляющая</w:t>
            </w:r>
          </w:p>
        </w:tc>
        <w:tc>
          <w:tcPr>
            <w:tcW w:w="1558" w:type="dxa"/>
          </w:tcPr>
          <w:p w14:paraId="13AE0216" w14:textId="18DB943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592CDEE" w14:textId="3AD1A13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BF2D5F7" w14:textId="1722FE1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6E07288A" w14:textId="347AB84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6926EF57" w14:textId="77777777" w:rsidTr="00386964">
        <w:trPr>
          <w:hidden w:val="0"/>
        </w:trPr>
        <w:tc>
          <w:tcPr>
            <w:tcW w:w="1983" w:type="dxa"/>
          </w:tcPr>
          <w:p w14:paraId="434C2D25" w14:textId="64EBD45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F0NDG02CY012</w:t>
            </w:r>
          </w:p>
        </w:tc>
        <w:tc>
          <w:tcPr>
            <w:tcW w:w="4137" w:type="dxa"/>
          </w:tcPr>
          <w:p w14:paraId="1A6F6679" w14:textId="243C95D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осевая составляющая</w:t>
            </w:r>
          </w:p>
        </w:tc>
        <w:tc>
          <w:tcPr>
            <w:tcW w:w="1558" w:type="dxa"/>
          </w:tcPr>
          <w:p w14:paraId="3EBAF44B" w14:textId="6908609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53AADE6" w14:textId="016E4D9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72E236D" w14:textId="7FA326F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011E265" w14:textId="311AC9C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145C7900" w14:textId="77777777" w:rsidTr="00386964">
        <w:trPr>
          <w:hidden w:val="0"/>
        </w:trPr>
        <w:tc>
          <w:tcPr>
            <w:tcW w:w="1983" w:type="dxa"/>
          </w:tcPr>
          <w:p w14:paraId="5392F8E7" w14:textId="463D9C1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F0NDG02CE012</w:t>
            </w:r>
          </w:p>
        </w:tc>
        <w:tc>
          <w:tcPr>
            <w:tcW w:w="4137" w:type="dxa"/>
          </w:tcPr>
          <w:p w14:paraId="427C94A3" w14:textId="5C6CC37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</w:t>
            </w:r>
          </w:p>
        </w:tc>
        <w:tc>
          <w:tcPr>
            <w:tcW w:w="1558" w:type="dxa"/>
          </w:tcPr>
          <w:p w14:paraId="405F07FB" w14:textId="0AF16A8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8C20F10" w14:textId="6A909A7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7C89B59" w14:textId="4883279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800</w:t>
            </w:r>
          </w:p>
        </w:tc>
        <w:tc>
          <w:tcPr>
            <w:tcW w:w="1111" w:type="dxa"/>
          </w:tcPr>
          <w:p w14:paraId="15FC8A90" w14:textId="6A91B91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542E7" w:rsidRPr="000455E0" w14:paraId="27F671EB" w14:textId="77777777" w:rsidTr="00AA04EC">
        <w:trPr>
          <w:hidden w:val="0"/>
        </w:trPr>
        <w:tc>
          <w:tcPr>
            <w:tcW w:w="10490" w:type="dxa"/>
            <w:gridSpan w:val="6"/>
          </w:tcPr>
          <w:p w14:paraId="40055764" w14:textId="4863A5DC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Котловой насос №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3</w:t>
            </w:r>
          </w:p>
        </w:tc>
      </w:tr>
      <w:tr w:rsidR="00502C1C" w:rsidRPr="000455E0" w14:paraId="3439B6F4" w14:textId="77777777" w:rsidTr="00386964">
        <w:trPr>
          <w:hidden w:val="0"/>
        </w:trPr>
        <w:tc>
          <w:tcPr>
            <w:tcW w:w="1983" w:type="dxa"/>
          </w:tcPr>
          <w:p w14:paraId="6A450634" w14:textId="101EEEB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F0NDG03CP001</w:t>
            </w:r>
          </w:p>
        </w:tc>
        <w:tc>
          <w:tcPr>
            <w:tcW w:w="4137" w:type="dxa"/>
          </w:tcPr>
          <w:p w14:paraId="4633DC54" w14:textId="4C04ABF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котлового насоса №3</w:t>
            </w:r>
          </w:p>
        </w:tc>
        <w:tc>
          <w:tcPr>
            <w:tcW w:w="1558" w:type="dxa"/>
          </w:tcPr>
          <w:p w14:paraId="4E98505E" w14:textId="087CCCE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44FF56C" w14:textId="36CE27D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4A8710D1" w14:textId="1DDA4B9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3A9D00EF" w14:textId="5A93222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1CFB53B2" w14:textId="77777777" w:rsidTr="00386964">
        <w:trPr>
          <w:hidden w:val="0"/>
        </w:trPr>
        <w:tc>
          <w:tcPr>
            <w:tcW w:w="1983" w:type="dxa"/>
          </w:tcPr>
          <w:p w14:paraId="64CD9D01" w14:textId="0DB98D8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F0NDG03CP002</w:t>
            </w:r>
          </w:p>
        </w:tc>
        <w:tc>
          <w:tcPr>
            <w:tcW w:w="4137" w:type="dxa"/>
          </w:tcPr>
          <w:p w14:paraId="1BBBEC2E" w14:textId="750BE7E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котлового насоса №3</w:t>
            </w:r>
          </w:p>
        </w:tc>
        <w:tc>
          <w:tcPr>
            <w:tcW w:w="1558" w:type="dxa"/>
          </w:tcPr>
          <w:p w14:paraId="13606ABE" w14:textId="475B5F3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4EBC02E" w14:textId="1760A6B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33897A7" w14:textId="71E9476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16</w:t>
            </w:r>
          </w:p>
        </w:tc>
        <w:tc>
          <w:tcPr>
            <w:tcW w:w="1111" w:type="dxa"/>
          </w:tcPr>
          <w:p w14:paraId="7D1EADB7" w14:textId="1D64EA6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00D16A5E" w14:textId="77777777" w:rsidTr="00386964">
        <w:trPr>
          <w:hidden w:val="0"/>
        </w:trPr>
        <w:tc>
          <w:tcPr>
            <w:tcW w:w="1983" w:type="dxa"/>
          </w:tcPr>
          <w:p w14:paraId="758AFA81" w14:textId="2276FE6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F0NDG03CT101</w:t>
            </w:r>
          </w:p>
        </w:tc>
        <w:tc>
          <w:tcPr>
            <w:tcW w:w="4137" w:type="dxa"/>
          </w:tcPr>
          <w:p w14:paraId="50738970" w14:textId="3F0D1FD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Котловой насос №3: Температура подшипника №1</w:t>
            </w:r>
          </w:p>
        </w:tc>
        <w:tc>
          <w:tcPr>
            <w:tcW w:w="1558" w:type="dxa"/>
          </w:tcPr>
          <w:p w14:paraId="7B6C656D" w14:textId="25A2F5D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087BFB57" w14:textId="77BD0F8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765EC16" w14:textId="2B0A1F5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3C1EB34D" w14:textId="3E60156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49AD6E2C" w14:textId="77777777" w:rsidTr="00386964">
        <w:trPr>
          <w:hidden w:val="0"/>
        </w:trPr>
        <w:tc>
          <w:tcPr>
            <w:tcW w:w="1983" w:type="dxa"/>
          </w:tcPr>
          <w:p w14:paraId="2A81A6EE" w14:textId="4A09D1F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F0NDG03CT102</w:t>
            </w:r>
          </w:p>
        </w:tc>
        <w:tc>
          <w:tcPr>
            <w:tcW w:w="4137" w:type="dxa"/>
          </w:tcPr>
          <w:p w14:paraId="41D7850F" w14:textId="6FB915A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</w:t>
            </w:r>
          </w:p>
        </w:tc>
        <w:tc>
          <w:tcPr>
            <w:tcW w:w="1558" w:type="dxa"/>
          </w:tcPr>
          <w:p w14:paraId="04187921" w14:textId="40409CC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39EB90F3" w14:textId="09CC68F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D248954" w14:textId="01E2EB2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1DB52732" w14:textId="7963E57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522DF74B" w14:textId="77777777" w:rsidTr="00386964">
        <w:trPr>
          <w:hidden w:val="0"/>
        </w:trPr>
        <w:tc>
          <w:tcPr>
            <w:tcW w:w="1983" w:type="dxa"/>
          </w:tcPr>
          <w:p w14:paraId="1B73E1A7" w14:textId="75C9AF5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F0NDG03CT103</w:t>
            </w:r>
          </w:p>
        </w:tc>
        <w:tc>
          <w:tcPr>
            <w:tcW w:w="4137" w:type="dxa"/>
          </w:tcPr>
          <w:p w14:paraId="0B31F868" w14:textId="4AEDAF8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№3</w:t>
            </w:r>
          </w:p>
        </w:tc>
        <w:tc>
          <w:tcPr>
            <w:tcW w:w="1558" w:type="dxa"/>
          </w:tcPr>
          <w:p w14:paraId="171372DE" w14:textId="7AA425F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602A7441" w14:textId="0651932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7BAD800" w14:textId="0286328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35FD518A" w14:textId="714D413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7C5B0214" w14:textId="77777777" w:rsidTr="00386964">
        <w:trPr>
          <w:hidden w:val="0"/>
        </w:trPr>
        <w:tc>
          <w:tcPr>
            <w:tcW w:w="1983" w:type="dxa"/>
          </w:tcPr>
          <w:p w14:paraId="10442106" w14:textId="5557E9E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F0NDG03CT104</w:t>
            </w:r>
          </w:p>
        </w:tc>
        <w:tc>
          <w:tcPr>
            <w:tcW w:w="4137" w:type="dxa"/>
          </w:tcPr>
          <w:p w14:paraId="223A896D" w14:textId="47A4971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№4</w:t>
            </w:r>
          </w:p>
        </w:tc>
        <w:tc>
          <w:tcPr>
            <w:tcW w:w="1558" w:type="dxa"/>
          </w:tcPr>
          <w:p w14:paraId="3AB6ED52" w14:textId="020CAFF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16BB2AA6" w14:textId="3BC6349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55FDD33" w14:textId="3DDCA41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9B5BE86" w14:textId="548F839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301CD869" w14:textId="77777777" w:rsidTr="00386964">
        <w:trPr>
          <w:hidden w:val="0"/>
        </w:trPr>
        <w:tc>
          <w:tcPr>
            <w:tcW w:w="1983" w:type="dxa"/>
          </w:tcPr>
          <w:p w14:paraId="25F4EDB4" w14:textId="28B437C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F0NDG03CT105</w:t>
            </w:r>
          </w:p>
        </w:tc>
        <w:tc>
          <w:tcPr>
            <w:tcW w:w="4137" w:type="dxa"/>
          </w:tcPr>
          <w:p w14:paraId="48C98C6E" w14:textId="20B39F5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U</w:t>
            </w:r>
          </w:p>
        </w:tc>
        <w:tc>
          <w:tcPr>
            <w:tcW w:w="1558" w:type="dxa"/>
          </w:tcPr>
          <w:p w14:paraId="771D3731" w14:textId="46A73D4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36DB4DD5" w14:textId="18E671F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645C81D" w14:textId="5BAEA17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0E1AAAF3" w14:textId="557432E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6533832E" w14:textId="77777777" w:rsidTr="00386964">
        <w:trPr>
          <w:hidden w:val="0"/>
        </w:trPr>
        <w:tc>
          <w:tcPr>
            <w:tcW w:w="1983" w:type="dxa"/>
          </w:tcPr>
          <w:p w14:paraId="526EC467" w14:textId="24CC9B5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lastRenderedPageBreak/>
              <w:t>F0NDG03CT106</w:t>
            </w:r>
          </w:p>
        </w:tc>
        <w:tc>
          <w:tcPr>
            <w:tcW w:w="4137" w:type="dxa"/>
          </w:tcPr>
          <w:p w14:paraId="1E51F6E4" w14:textId="404FDA1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V</w:t>
            </w:r>
          </w:p>
        </w:tc>
        <w:tc>
          <w:tcPr>
            <w:tcW w:w="1558" w:type="dxa"/>
          </w:tcPr>
          <w:p w14:paraId="497944FF" w14:textId="633E1A8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4C58BF01" w14:textId="608D75C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3A47770" w14:textId="2DEB417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5786B0A5" w14:textId="353BF9C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2CF21B9D" w14:textId="77777777" w:rsidTr="00386964">
        <w:trPr>
          <w:hidden w:val="0"/>
        </w:trPr>
        <w:tc>
          <w:tcPr>
            <w:tcW w:w="1983" w:type="dxa"/>
          </w:tcPr>
          <w:p w14:paraId="62C81FAE" w14:textId="5871495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F0NDG03CT107</w:t>
            </w:r>
          </w:p>
        </w:tc>
        <w:tc>
          <w:tcPr>
            <w:tcW w:w="4137" w:type="dxa"/>
          </w:tcPr>
          <w:p w14:paraId="67324569" w14:textId="7E717CA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W</w:t>
            </w:r>
          </w:p>
        </w:tc>
        <w:tc>
          <w:tcPr>
            <w:tcW w:w="1558" w:type="dxa"/>
          </w:tcPr>
          <w:p w14:paraId="0E9DB779" w14:textId="058D5F9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539446C4" w14:textId="1B97FDF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A6BB4AD" w14:textId="30F6C0B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10FF4B22" w14:textId="054C6AC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15DE0710" w14:textId="77777777" w:rsidTr="00386964">
        <w:trPr>
          <w:hidden w:val="0"/>
        </w:trPr>
        <w:tc>
          <w:tcPr>
            <w:tcW w:w="1983" w:type="dxa"/>
          </w:tcPr>
          <w:p w14:paraId="33497C02" w14:textId="0D16EFB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F0NDG03CY001</w:t>
            </w:r>
          </w:p>
        </w:tc>
        <w:tc>
          <w:tcPr>
            <w:tcW w:w="4137" w:type="dxa"/>
          </w:tcPr>
          <w:p w14:paraId="7A8E798B" w14:textId="327450B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вертикальная составляющая</w:t>
            </w:r>
          </w:p>
        </w:tc>
        <w:tc>
          <w:tcPr>
            <w:tcW w:w="1558" w:type="dxa"/>
          </w:tcPr>
          <w:p w14:paraId="46D9CB92" w14:textId="1736BCA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C638678" w14:textId="29EF8B1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12A68B0" w14:textId="65B89F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52FED92A" w14:textId="76CA807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0A6E2000" w14:textId="77777777" w:rsidTr="00386964">
        <w:trPr>
          <w:hidden w:val="0"/>
        </w:trPr>
        <w:tc>
          <w:tcPr>
            <w:tcW w:w="1983" w:type="dxa"/>
          </w:tcPr>
          <w:p w14:paraId="6CABEC42" w14:textId="43F7DF6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F0NDG03CY002</w:t>
            </w:r>
          </w:p>
        </w:tc>
        <w:tc>
          <w:tcPr>
            <w:tcW w:w="4137" w:type="dxa"/>
          </w:tcPr>
          <w:p w14:paraId="238D026B" w14:textId="2527386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горизонтальная составляющая</w:t>
            </w:r>
          </w:p>
        </w:tc>
        <w:tc>
          <w:tcPr>
            <w:tcW w:w="1558" w:type="dxa"/>
          </w:tcPr>
          <w:p w14:paraId="73A29A3C" w14:textId="3B3CD22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003E80F" w14:textId="27576CA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0EA4F74" w14:textId="5FEF080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67F70455" w14:textId="7013961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153FBE0D" w14:textId="77777777" w:rsidTr="00386964">
        <w:trPr>
          <w:hidden w:val="0"/>
        </w:trPr>
        <w:tc>
          <w:tcPr>
            <w:tcW w:w="1983" w:type="dxa"/>
          </w:tcPr>
          <w:p w14:paraId="2A35F053" w14:textId="17435A8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F0NDG03CY003</w:t>
            </w:r>
          </w:p>
        </w:tc>
        <w:tc>
          <w:tcPr>
            <w:tcW w:w="4137" w:type="dxa"/>
          </w:tcPr>
          <w:p w14:paraId="55E4C014" w14:textId="1A93913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осевая составляющая</w:t>
            </w:r>
          </w:p>
        </w:tc>
        <w:tc>
          <w:tcPr>
            <w:tcW w:w="1558" w:type="dxa"/>
          </w:tcPr>
          <w:p w14:paraId="43A9ACA9" w14:textId="594D4E0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F51B0BA" w14:textId="05B66B1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BF5A789" w14:textId="4237D67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A29160C" w14:textId="732C073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3D0F4116" w14:textId="77777777" w:rsidTr="00386964">
        <w:trPr>
          <w:hidden w:val="0"/>
        </w:trPr>
        <w:tc>
          <w:tcPr>
            <w:tcW w:w="1983" w:type="dxa"/>
          </w:tcPr>
          <w:p w14:paraId="38C50DD6" w14:textId="0DF49F2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F0NDG03CY004</w:t>
            </w:r>
          </w:p>
        </w:tc>
        <w:tc>
          <w:tcPr>
            <w:tcW w:w="4137" w:type="dxa"/>
          </w:tcPr>
          <w:p w14:paraId="45E97697" w14:textId="72516CB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вертикальная составляющая</w:t>
            </w:r>
          </w:p>
        </w:tc>
        <w:tc>
          <w:tcPr>
            <w:tcW w:w="1558" w:type="dxa"/>
          </w:tcPr>
          <w:p w14:paraId="28774CEF" w14:textId="20AA532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3CF2AA5" w14:textId="4145BDF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DA3A9CC" w14:textId="2B96682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4AB5D73E" w14:textId="44277B5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74FF2116" w14:textId="77777777" w:rsidTr="00386964">
        <w:trPr>
          <w:hidden w:val="0"/>
        </w:trPr>
        <w:tc>
          <w:tcPr>
            <w:tcW w:w="1983" w:type="dxa"/>
          </w:tcPr>
          <w:p w14:paraId="65AC798A" w14:textId="7C8B225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F0NDG03CY005</w:t>
            </w:r>
          </w:p>
        </w:tc>
        <w:tc>
          <w:tcPr>
            <w:tcW w:w="4137" w:type="dxa"/>
          </w:tcPr>
          <w:p w14:paraId="1BFA0BE2" w14:textId="7AB0A4B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горизонтальная составляющая</w:t>
            </w:r>
          </w:p>
        </w:tc>
        <w:tc>
          <w:tcPr>
            <w:tcW w:w="1558" w:type="dxa"/>
          </w:tcPr>
          <w:p w14:paraId="62A69C44" w14:textId="0E243EF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CC5BB44" w14:textId="1F9105F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8ADDC05" w14:textId="199DB1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0DE8E20" w14:textId="51ADDD9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26093816" w14:textId="77777777" w:rsidTr="00386964">
        <w:trPr>
          <w:hidden w:val="0"/>
        </w:trPr>
        <w:tc>
          <w:tcPr>
            <w:tcW w:w="1983" w:type="dxa"/>
          </w:tcPr>
          <w:p w14:paraId="659C7AEA" w14:textId="00B0544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F0NDG03CY006</w:t>
            </w:r>
          </w:p>
        </w:tc>
        <w:tc>
          <w:tcPr>
            <w:tcW w:w="4137" w:type="dxa"/>
          </w:tcPr>
          <w:p w14:paraId="75692F86" w14:textId="24BF9AA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осевая составляющая</w:t>
            </w:r>
          </w:p>
        </w:tc>
        <w:tc>
          <w:tcPr>
            <w:tcW w:w="1558" w:type="dxa"/>
          </w:tcPr>
          <w:p w14:paraId="5F511932" w14:textId="0404678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5407432" w14:textId="3803B56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4B6849E" w14:textId="0153F03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90A9529" w14:textId="0C332AC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056EC860" w14:textId="77777777" w:rsidTr="00386964">
        <w:trPr>
          <w:hidden w:val="0"/>
        </w:trPr>
        <w:tc>
          <w:tcPr>
            <w:tcW w:w="1983" w:type="dxa"/>
          </w:tcPr>
          <w:p w14:paraId="6ED444C2" w14:textId="079DA2A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F0NDG03CY007</w:t>
            </w:r>
          </w:p>
        </w:tc>
        <w:tc>
          <w:tcPr>
            <w:tcW w:w="4137" w:type="dxa"/>
          </w:tcPr>
          <w:p w14:paraId="5A83D3CD" w14:textId="3F244E1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вертикальная составляющая</w:t>
            </w:r>
          </w:p>
        </w:tc>
        <w:tc>
          <w:tcPr>
            <w:tcW w:w="1558" w:type="dxa"/>
          </w:tcPr>
          <w:p w14:paraId="0E6153FD" w14:textId="531388A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6DFD5B2" w14:textId="2F6F602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415DDC4" w14:textId="5EC9822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5E96259" w14:textId="7392E9E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0B7B75E9" w14:textId="77777777" w:rsidTr="00386964">
        <w:trPr>
          <w:hidden w:val="0"/>
        </w:trPr>
        <w:tc>
          <w:tcPr>
            <w:tcW w:w="1983" w:type="dxa"/>
          </w:tcPr>
          <w:p w14:paraId="2AD7028D" w14:textId="4574998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F0NDG03CY008</w:t>
            </w:r>
          </w:p>
        </w:tc>
        <w:tc>
          <w:tcPr>
            <w:tcW w:w="4137" w:type="dxa"/>
          </w:tcPr>
          <w:p w14:paraId="46D282FC" w14:textId="605EAB1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горизонтальная составляющая</w:t>
            </w:r>
          </w:p>
        </w:tc>
        <w:tc>
          <w:tcPr>
            <w:tcW w:w="1558" w:type="dxa"/>
          </w:tcPr>
          <w:p w14:paraId="14F7E09B" w14:textId="1C37BFA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47052BC" w14:textId="21C061B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422A127" w14:textId="6C710FC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1F8D517A" w14:textId="487739E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3BD9B35C" w14:textId="77777777" w:rsidTr="00386964">
        <w:trPr>
          <w:hidden w:val="0"/>
        </w:trPr>
        <w:tc>
          <w:tcPr>
            <w:tcW w:w="1983" w:type="dxa"/>
          </w:tcPr>
          <w:p w14:paraId="5D3C2C45" w14:textId="2531FD3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F0NDG03CY009</w:t>
            </w:r>
          </w:p>
        </w:tc>
        <w:tc>
          <w:tcPr>
            <w:tcW w:w="4137" w:type="dxa"/>
          </w:tcPr>
          <w:p w14:paraId="35315F33" w14:textId="1589A99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осевая составляющая</w:t>
            </w:r>
          </w:p>
        </w:tc>
        <w:tc>
          <w:tcPr>
            <w:tcW w:w="1558" w:type="dxa"/>
          </w:tcPr>
          <w:p w14:paraId="421DEFAF" w14:textId="59E7C38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180E358" w14:textId="2B453FA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89E677C" w14:textId="1AA7BE3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FF4C296" w14:textId="30380D1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70E64A6B" w14:textId="77777777" w:rsidTr="00386964">
        <w:trPr>
          <w:hidden w:val="0"/>
        </w:trPr>
        <w:tc>
          <w:tcPr>
            <w:tcW w:w="1983" w:type="dxa"/>
          </w:tcPr>
          <w:p w14:paraId="5AE655E3" w14:textId="09CBCED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F0NDG03CY010</w:t>
            </w:r>
          </w:p>
        </w:tc>
        <w:tc>
          <w:tcPr>
            <w:tcW w:w="4137" w:type="dxa"/>
          </w:tcPr>
          <w:p w14:paraId="54B806F1" w14:textId="687B3D2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вертикальная составляющая</w:t>
            </w:r>
          </w:p>
        </w:tc>
        <w:tc>
          <w:tcPr>
            <w:tcW w:w="1558" w:type="dxa"/>
          </w:tcPr>
          <w:p w14:paraId="32EF2910" w14:textId="3E2D5EB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C0718AA" w14:textId="6D987EB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74A0108" w14:textId="0E41BDD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4D16707D" w14:textId="0B1DDED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5C3F2D5F" w14:textId="77777777" w:rsidTr="00386964">
        <w:trPr>
          <w:hidden w:val="0"/>
        </w:trPr>
        <w:tc>
          <w:tcPr>
            <w:tcW w:w="1983" w:type="dxa"/>
          </w:tcPr>
          <w:p w14:paraId="4A925822" w14:textId="6ACB003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F0NDG03CY011</w:t>
            </w:r>
          </w:p>
        </w:tc>
        <w:tc>
          <w:tcPr>
            <w:tcW w:w="4137" w:type="dxa"/>
          </w:tcPr>
          <w:p w14:paraId="780C6D85" w14:textId="5179D94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горизонтальная составляющая</w:t>
            </w:r>
          </w:p>
        </w:tc>
        <w:tc>
          <w:tcPr>
            <w:tcW w:w="1558" w:type="dxa"/>
          </w:tcPr>
          <w:p w14:paraId="0FD27A42" w14:textId="399184E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8A90208" w14:textId="1EA4884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6BFAE65" w14:textId="290DF1E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2922917" w14:textId="1704FA8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2BF0A0E6" w14:textId="77777777" w:rsidTr="00386964">
        <w:trPr>
          <w:hidden w:val="0"/>
        </w:trPr>
        <w:tc>
          <w:tcPr>
            <w:tcW w:w="1983" w:type="dxa"/>
          </w:tcPr>
          <w:p w14:paraId="58BD9E7B" w14:textId="08D456B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F0NDG03CY012</w:t>
            </w:r>
          </w:p>
        </w:tc>
        <w:tc>
          <w:tcPr>
            <w:tcW w:w="4137" w:type="dxa"/>
          </w:tcPr>
          <w:p w14:paraId="6E67CEBB" w14:textId="6B4BDF2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осевая составляющая</w:t>
            </w:r>
          </w:p>
        </w:tc>
        <w:tc>
          <w:tcPr>
            <w:tcW w:w="1558" w:type="dxa"/>
          </w:tcPr>
          <w:p w14:paraId="1F72C00A" w14:textId="328BDDA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03E0CE3" w14:textId="3AC3C2F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7811E5B" w14:textId="031B290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6F76643E" w14:textId="44023E0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298B6870" w14:textId="77777777" w:rsidTr="00386964">
        <w:trPr>
          <w:hidden w:val="0"/>
        </w:trPr>
        <w:tc>
          <w:tcPr>
            <w:tcW w:w="1983" w:type="dxa"/>
          </w:tcPr>
          <w:p w14:paraId="2B32E89F" w14:textId="550E589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F0NDG03CE012</w:t>
            </w:r>
          </w:p>
        </w:tc>
        <w:tc>
          <w:tcPr>
            <w:tcW w:w="4137" w:type="dxa"/>
          </w:tcPr>
          <w:p w14:paraId="17456CE4" w14:textId="7D75CC7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</w:t>
            </w:r>
          </w:p>
        </w:tc>
        <w:tc>
          <w:tcPr>
            <w:tcW w:w="1558" w:type="dxa"/>
          </w:tcPr>
          <w:p w14:paraId="5D6F2F6F" w14:textId="47578A8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D7B8F8B" w14:textId="046A930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83E6F48" w14:textId="0797EEB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800</w:t>
            </w:r>
          </w:p>
        </w:tc>
        <w:tc>
          <w:tcPr>
            <w:tcW w:w="1111" w:type="dxa"/>
          </w:tcPr>
          <w:p w14:paraId="6E40084D" w14:textId="6AAD43D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542E7" w:rsidRPr="000455E0" w14:paraId="7675C277" w14:textId="77777777" w:rsidTr="00AA04EC">
        <w:trPr>
          <w:hidden w:val="0"/>
        </w:trPr>
        <w:tc>
          <w:tcPr>
            <w:tcW w:w="10490" w:type="dxa"/>
            <w:gridSpan w:val="6"/>
          </w:tcPr>
          <w:p w14:paraId="0689FB2E" w14:textId="5B12F680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Котловой насос №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4</w:t>
            </w:r>
          </w:p>
        </w:tc>
      </w:tr>
      <w:tr w:rsidR="00502C1C" w:rsidRPr="000455E0" w14:paraId="2C487F95" w14:textId="77777777" w:rsidTr="00386964">
        <w:trPr>
          <w:hidden w:val="0"/>
        </w:trPr>
        <w:tc>
          <w:tcPr>
            <w:tcW w:w="1983" w:type="dxa"/>
          </w:tcPr>
          <w:p w14:paraId="3AEE1A0B" w14:textId="0288BE9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F0NDG04CP001</w:t>
            </w:r>
          </w:p>
        </w:tc>
        <w:tc>
          <w:tcPr>
            <w:tcW w:w="4137" w:type="dxa"/>
          </w:tcPr>
          <w:p w14:paraId="6AB9D75B" w14:textId="423D0B7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котлового насоса №4</w:t>
            </w:r>
          </w:p>
        </w:tc>
        <w:tc>
          <w:tcPr>
            <w:tcW w:w="1558" w:type="dxa"/>
          </w:tcPr>
          <w:p w14:paraId="7687AE73" w14:textId="4D2AD31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E3C5D4D" w14:textId="7EF0332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7CD41F9F" w14:textId="5FE7424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70CE0FFE" w14:textId="45E7437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1DCCB5DF" w14:textId="77777777" w:rsidTr="00386964">
        <w:trPr>
          <w:hidden w:val="0"/>
        </w:trPr>
        <w:tc>
          <w:tcPr>
            <w:tcW w:w="1983" w:type="dxa"/>
          </w:tcPr>
          <w:p w14:paraId="09755BAB" w14:textId="5305939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F0NDG04CP002</w:t>
            </w:r>
          </w:p>
        </w:tc>
        <w:tc>
          <w:tcPr>
            <w:tcW w:w="4137" w:type="dxa"/>
          </w:tcPr>
          <w:p w14:paraId="3EE4DA71" w14:textId="5B69EB5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котлового насоса №4</w:t>
            </w:r>
          </w:p>
        </w:tc>
        <w:tc>
          <w:tcPr>
            <w:tcW w:w="1558" w:type="dxa"/>
          </w:tcPr>
          <w:p w14:paraId="6C9CEB4D" w14:textId="761E2BA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AFBE966" w14:textId="7E7E494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D35D4C9" w14:textId="4DCE73A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16</w:t>
            </w:r>
          </w:p>
        </w:tc>
        <w:tc>
          <w:tcPr>
            <w:tcW w:w="1111" w:type="dxa"/>
          </w:tcPr>
          <w:p w14:paraId="6530D79E" w14:textId="04368F9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5B21B64A" w14:textId="77777777" w:rsidTr="00386964">
        <w:trPr>
          <w:hidden w:val="0"/>
        </w:trPr>
        <w:tc>
          <w:tcPr>
            <w:tcW w:w="1983" w:type="dxa"/>
          </w:tcPr>
          <w:p w14:paraId="20A0E324" w14:textId="17FC83D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F0NDG04CT101</w:t>
            </w:r>
          </w:p>
        </w:tc>
        <w:tc>
          <w:tcPr>
            <w:tcW w:w="4137" w:type="dxa"/>
          </w:tcPr>
          <w:p w14:paraId="358E18AC" w14:textId="764A6F6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Котловой насос №4: Температура подшипника №1</w:t>
            </w:r>
          </w:p>
        </w:tc>
        <w:tc>
          <w:tcPr>
            <w:tcW w:w="1558" w:type="dxa"/>
          </w:tcPr>
          <w:p w14:paraId="27554944" w14:textId="6C96B46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0DE873D2" w14:textId="6C949B9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9B00905" w14:textId="1C22534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156D477" w14:textId="6BE115F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7AD370CA" w14:textId="77777777" w:rsidTr="00386964">
        <w:trPr>
          <w:hidden w:val="0"/>
        </w:trPr>
        <w:tc>
          <w:tcPr>
            <w:tcW w:w="1983" w:type="dxa"/>
          </w:tcPr>
          <w:p w14:paraId="66C02321" w14:textId="4D5ABA7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F0NDG04CT102</w:t>
            </w:r>
          </w:p>
        </w:tc>
        <w:tc>
          <w:tcPr>
            <w:tcW w:w="4137" w:type="dxa"/>
          </w:tcPr>
          <w:p w14:paraId="00782B64" w14:textId="5736A76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</w:t>
            </w:r>
          </w:p>
        </w:tc>
        <w:tc>
          <w:tcPr>
            <w:tcW w:w="1558" w:type="dxa"/>
          </w:tcPr>
          <w:p w14:paraId="1D254B82" w14:textId="73B4DA6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3ACE8C33" w14:textId="7C2B406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0E55AEE" w14:textId="2253EA5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19DE28E4" w14:textId="0851195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519C3B63" w14:textId="77777777" w:rsidTr="00386964">
        <w:trPr>
          <w:hidden w:val="0"/>
        </w:trPr>
        <w:tc>
          <w:tcPr>
            <w:tcW w:w="1983" w:type="dxa"/>
          </w:tcPr>
          <w:p w14:paraId="3D3A99DB" w14:textId="2CB0BF5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F0NDG04CT103</w:t>
            </w:r>
          </w:p>
        </w:tc>
        <w:tc>
          <w:tcPr>
            <w:tcW w:w="4137" w:type="dxa"/>
          </w:tcPr>
          <w:p w14:paraId="1A716660" w14:textId="7410A29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№3</w:t>
            </w:r>
          </w:p>
        </w:tc>
        <w:tc>
          <w:tcPr>
            <w:tcW w:w="1558" w:type="dxa"/>
          </w:tcPr>
          <w:p w14:paraId="0B71391C" w14:textId="59561F3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11A89E8C" w14:textId="57F85E7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CD71D41" w14:textId="6E4DD59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338A0986" w14:textId="3B092A6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1A3A5B98" w14:textId="77777777" w:rsidTr="00386964">
        <w:trPr>
          <w:hidden w:val="0"/>
        </w:trPr>
        <w:tc>
          <w:tcPr>
            <w:tcW w:w="1983" w:type="dxa"/>
          </w:tcPr>
          <w:p w14:paraId="3BDBFF75" w14:textId="13A8A74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F0NDG04CT104</w:t>
            </w:r>
          </w:p>
        </w:tc>
        <w:tc>
          <w:tcPr>
            <w:tcW w:w="4137" w:type="dxa"/>
          </w:tcPr>
          <w:p w14:paraId="3E6AFAE6" w14:textId="0C2D2B1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№4</w:t>
            </w:r>
          </w:p>
        </w:tc>
        <w:tc>
          <w:tcPr>
            <w:tcW w:w="1558" w:type="dxa"/>
          </w:tcPr>
          <w:p w14:paraId="29281E00" w14:textId="16AFEAF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0313B4AE" w14:textId="75D5E39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607200C" w14:textId="2989EEB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7A6545F9" w14:textId="2B98369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302231C6" w14:textId="77777777" w:rsidTr="00386964">
        <w:trPr>
          <w:hidden w:val="0"/>
        </w:trPr>
        <w:tc>
          <w:tcPr>
            <w:tcW w:w="1983" w:type="dxa"/>
          </w:tcPr>
          <w:p w14:paraId="20C83402" w14:textId="4826E7C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F0NDG04CT105</w:t>
            </w:r>
          </w:p>
        </w:tc>
        <w:tc>
          <w:tcPr>
            <w:tcW w:w="4137" w:type="dxa"/>
          </w:tcPr>
          <w:p w14:paraId="32E89B0D" w14:textId="01E3F20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U</w:t>
            </w:r>
          </w:p>
        </w:tc>
        <w:tc>
          <w:tcPr>
            <w:tcW w:w="1558" w:type="dxa"/>
          </w:tcPr>
          <w:p w14:paraId="209120F5" w14:textId="321100D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7AAA2BAB" w14:textId="5159441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D5A4910" w14:textId="689705D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3BB1D416" w14:textId="04C80C3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374797F6" w14:textId="77777777" w:rsidTr="00386964">
        <w:trPr>
          <w:hidden w:val="0"/>
        </w:trPr>
        <w:tc>
          <w:tcPr>
            <w:tcW w:w="1983" w:type="dxa"/>
          </w:tcPr>
          <w:p w14:paraId="386D5902" w14:textId="1796769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F0NDG04CT106</w:t>
            </w:r>
          </w:p>
        </w:tc>
        <w:tc>
          <w:tcPr>
            <w:tcW w:w="4137" w:type="dxa"/>
          </w:tcPr>
          <w:p w14:paraId="0F66BE6C" w14:textId="3B7FFF2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V</w:t>
            </w:r>
          </w:p>
        </w:tc>
        <w:tc>
          <w:tcPr>
            <w:tcW w:w="1558" w:type="dxa"/>
          </w:tcPr>
          <w:p w14:paraId="73A3F0BA" w14:textId="0F6E50A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735708F4" w14:textId="16185A0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CFF5C5E" w14:textId="3F43809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1B87795D" w14:textId="1BA8C87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7912C7A8" w14:textId="77777777" w:rsidTr="00386964">
        <w:trPr>
          <w:hidden w:val="0"/>
        </w:trPr>
        <w:tc>
          <w:tcPr>
            <w:tcW w:w="1983" w:type="dxa"/>
          </w:tcPr>
          <w:p w14:paraId="5293160B" w14:textId="02513D2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F0NDG04CT107</w:t>
            </w:r>
          </w:p>
        </w:tc>
        <w:tc>
          <w:tcPr>
            <w:tcW w:w="4137" w:type="dxa"/>
          </w:tcPr>
          <w:p w14:paraId="5006360A" w14:textId="55FC7EA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W</w:t>
            </w:r>
          </w:p>
        </w:tc>
        <w:tc>
          <w:tcPr>
            <w:tcW w:w="1558" w:type="dxa"/>
          </w:tcPr>
          <w:p w14:paraId="19540E41" w14:textId="371BA9E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R</w:t>
            </w:r>
          </w:p>
        </w:tc>
        <w:tc>
          <w:tcPr>
            <w:tcW w:w="709" w:type="dxa"/>
          </w:tcPr>
          <w:p w14:paraId="48B38750" w14:textId="3B51493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A5AEEA4" w14:textId="3872EEC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7D81D69A" w14:textId="2C3FA87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6A3FBBCC" w14:textId="77777777" w:rsidTr="00386964">
        <w:trPr>
          <w:hidden w:val="0"/>
        </w:trPr>
        <w:tc>
          <w:tcPr>
            <w:tcW w:w="1983" w:type="dxa"/>
          </w:tcPr>
          <w:p w14:paraId="7060C5BE" w14:textId="01A3CC0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lastRenderedPageBreak/>
              <w:t>F0NDG04CY001</w:t>
            </w:r>
          </w:p>
        </w:tc>
        <w:tc>
          <w:tcPr>
            <w:tcW w:w="4137" w:type="dxa"/>
          </w:tcPr>
          <w:p w14:paraId="3ED4729C" w14:textId="6FC1943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вертикальная составляющая</w:t>
            </w:r>
          </w:p>
        </w:tc>
        <w:tc>
          <w:tcPr>
            <w:tcW w:w="1558" w:type="dxa"/>
          </w:tcPr>
          <w:p w14:paraId="773D9659" w14:textId="2C23198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0BDBFB5" w14:textId="599731D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A704178" w14:textId="185F471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1F8C73B5" w14:textId="1A3621B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73AC7A31" w14:textId="77777777" w:rsidTr="00386964">
        <w:trPr>
          <w:hidden w:val="0"/>
        </w:trPr>
        <w:tc>
          <w:tcPr>
            <w:tcW w:w="1983" w:type="dxa"/>
          </w:tcPr>
          <w:p w14:paraId="48CA6D5A" w14:textId="03D6C74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F0NDG04CY002</w:t>
            </w:r>
          </w:p>
        </w:tc>
        <w:tc>
          <w:tcPr>
            <w:tcW w:w="4137" w:type="dxa"/>
          </w:tcPr>
          <w:p w14:paraId="42504D5B" w14:textId="4B8F054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горизонтальная составляющая</w:t>
            </w:r>
          </w:p>
        </w:tc>
        <w:tc>
          <w:tcPr>
            <w:tcW w:w="1558" w:type="dxa"/>
          </w:tcPr>
          <w:p w14:paraId="1DB4669D" w14:textId="32709B5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CD1649C" w14:textId="2503675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80D8AC3" w14:textId="0E9F4FB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3A914FBB" w14:textId="10C0F4C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75BA8502" w14:textId="77777777" w:rsidTr="00386964">
        <w:trPr>
          <w:hidden w:val="0"/>
        </w:trPr>
        <w:tc>
          <w:tcPr>
            <w:tcW w:w="1983" w:type="dxa"/>
          </w:tcPr>
          <w:p w14:paraId="4A5D7B3E" w14:textId="61A7584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F0NDG04CY003</w:t>
            </w:r>
          </w:p>
        </w:tc>
        <w:tc>
          <w:tcPr>
            <w:tcW w:w="4137" w:type="dxa"/>
          </w:tcPr>
          <w:p w14:paraId="127A9988" w14:textId="18D1F98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осевая составляющая</w:t>
            </w:r>
          </w:p>
        </w:tc>
        <w:tc>
          <w:tcPr>
            <w:tcW w:w="1558" w:type="dxa"/>
          </w:tcPr>
          <w:p w14:paraId="0460B294" w14:textId="0F04A26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CAF85C6" w14:textId="3FD7D92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4ABC4A3" w14:textId="56B3B2A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CA3748A" w14:textId="46D9443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22440550" w14:textId="77777777" w:rsidTr="00386964">
        <w:trPr>
          <w:hidden w:val="0"/>
        </w:trPr>
        <w:tc>
          <w:tcPr>
            <w:tcW w:w="1983" w:type="dxa"/>
          </w:tcPr>
          <w:p w14:paraId="65FA9C3E" w14:textId="6BF3A8E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F0NDG04CY004</w:t>
            </w:r>
          </w:p>
        </w:tc>
        <w:tc>
          <w:tcPr>
            <w:tcW w:w="4137" w:type="dxa"/>
          </w:tcPr>
          <w:p w14:paraId="264081FC" w14:textId="7F4DC7E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вертикальная составляющая</w:t>
            </w:r>
          </w:p>
        </w:tc>
        <w:tc>
          <w:tcPr>
            <w:tcW w:w="1558" w:type="dxa"/>
          </w:tcPr>
          <w:p w14:paraId="13C765A2" w14:textId="64E2498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392BD75" w14:textId="582AA1F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F7B27E5" w14:textId="769390B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2B62F5F" w14:textId="1623811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76CC619F" w14:textId="77777777" w:rsidTr="00386964">
        <w:trPr>
          <w:hidden w:val="0"/>
        </w:trPr>
        <w:tc>
          <w:tcPr>
            <w:tcW w:w="1983" w:type="dxa"/>
          </w:tcPr>
          <w:p w14:paraId="38E0F544" w14:textId="7DA32F3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F0NDG04CY005</w:t>
            </w:r>
          </w:p>
        </w:tc>
        <w:tc>
          <w:tcPr>
            <w:tcW w:w="4137" w:type="dxa"/>
          </w:tcPr>
          <w:p w14:paraId="274841CE" w14:textId="5A48E0B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горизонтальная составляющая</w:t>
            </w:r>
          </w:p>
        </w:tc>
        <w:tc>
          <w:tcPr>
            <w:tcW w:w="1558" w:type="dxa"/>
          </w:tcPr>
          <w:p w14:paraId="1A114C76" w14:textId="57170E3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4AF0F6E" w14:textId="2A8891F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AEFAA27" w14:textId="5454AFF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75F870B" w14:textId="4FEF342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65B14315" w14:textId="77777777" w:rsidTr="00386964">
        <w:trPr>
          <w:hidden w:val="0"/>
        </w:trPr>
        <w:tc>
          <w:tcPr>
            <w:tcW w:w="1983" w:type="dxa"/>
          </w:tcPr>
          <w:p w14:paraId="6405419E" w14:textId="7856F22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F0NDG04CY006</w:t>
            </w:r>
          </w:p>
        </w:tc>
        <w:tc>
          <w:tcPr>
            <w:tcW w:w="4137" w:type="dxa"/>
          </w:tcPr>
          <w:p w14:paraId="0DC075FA" w14:textId="292DFB0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осевая составляющая</w:t>
            </w:r>
          </w:p>
        </w:tc>
        <w:tc>
          <w:tcPr>
            <w:tcW w:w="1558" w:type="dxa"/>
          </w:tcPr>
          <w:p w14:paraId="2B7AC320" w14:textId="042C55A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F9C6B28" w14:textId="33DDFB0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EC7B0C7" w14:textId="65F3E07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5DD59490" w14:textId="57F7BD9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18AC3B95" w14:textId="77777777" w:rsidTr="00386964">
        <w:trPr>
          <w:hidden w:val="0"/>
        </w:trPr>
        <w:tc>
          <w:tcPr>
            <w:tcW w:w="1983" w:type="dxa"/>
          </w:tcPr>
          <w:p w14:paraId="4F1420B5" w14:textId="3A956DC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F0NDG04CY007</w:t>
            </w:r>
          </w:p>
        </w:tc>
        <w:tc>
          <w:tcPr>
            <w:tcW w:w="4137" w:type="dxa"/>
          </w:tcPr>
          <w:p w14:paraId="5D7540F6" w14:textId="38B33C1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вертикальная составляющая</w:t>
            </w:r>
          </w:p>
        </w:tc>
        <w:tc>
          <w:tcPr>
            <w:tcW w:w="1558" w:type="dxa"/>
          </w:tcPr>
          <w:p w14:paraId="7649FC39" w14:textId="23F7075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F5E1544" w14:textId="56E23F3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7627D3D" w14:textId="409F34C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86B5518" w14:textId="36B8D1C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24A2744F" w14:textId="77777777" w:rsidTr="00386964">
        <w:trPr>
          <w:hidden w:val="0"/>
        </w:trPr>
        <w:tc>
          <w:tcPr>
            <w:tcW w:w="1983" w:type="dxa"/>
          </w:tcPr>
          <w:p w14:paraId="390F3946" w14:textId="11A2605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F0NDG04CY008</w:t>
            </w:r>
          </w:p>
        </w:tc>
        <w:tc>
          <w:tcPr>
            <w:tcW w:w="4137" w:type="dxa"/>
          </w:tcPr>
          <w:p w14:paraId="1BE62FF0" w14:textId="5237930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горизонтальная составляющая</w:t>
            </w:r>
          </w:p>
        </w:tc>
        <w:tc>
          <w:tcPr>
            <w:tcW w:w="1558" w:type="dxa"/>
          </w:tcPr>
          <w:p w14:paraId="68C9C17B" w14:textId="1B7729C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F108DD6" w14:textId="458B0DF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91E11C6" w14:textId="02A37F9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19CBA42" w14:textId="5561B86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377E35FD" w14:textId="77777777" w:rsidTr="00386964">
        <w:trPr>
          <w:hidden w:val="0"/>
        </w:trPr>
        <w:tc>
          <w:tcPr>
            <w:tcW w:w="1983" w:type="dxa"/>
          </w:tcPr>
          <w:p w14:paraId="774E69B9" w14:textId="1D57922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F0NDG04CY009</w:t>
            </w:r>
          </w:p>
        </w:tc>
        <w:tc>
          <w:tcPr>
            <w:tcW w:w="4137" w:type="dxa"/>
          </w:tcPr>
          <w:p w14:paraId="5961B4C3" w14:textId="1814F6D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осевая составляющая</w:t>
            </w:r>
          </w:p>
        </w:tc>
        <w:tc>
          <w:tcPr>
            <w:tcW w:w="1558" w:type="dxa"/>
          </w:tcPr>
          <w:p w14:paraId="14608E49" w14:textId="2ED3253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73F3A25" w14:textId="75472BE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FA67D0D" w14:textId="466C525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1182CDF" w14:textId="449F1B7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21FD7481" w14:textId="77777777" w:rsidTr="00386964">
        <w:trPr>
          <w:hidden w:val="0"/>
        </w:trPr>
        <w:tc>
          <w:tcPr>
            <w:tcW w:w="1983" w:type="dxa"/>
          </w:tcPr>
          <w:p w14:paraId="69C9C708" w14:textId="438F794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F0NDG04CY010</w:t>
            </w:r>
          </w:p>
        </w:tc>
        <w:tc>
          <w:tcPr>
            <w:tcW w:w="4137" w:type="dxa"/>
          </w:tcPr>
          <w:p w14:paraId="5E59A736" w14:textId="163AD35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вертикальная составляющая</w:t>
            </w:r>
          </w:p>
        </w:tc>
        <w:tc>
          <w:tcPr>
            <w:tcW w:w="1558" w:type="dxa"/>
          </w:tcPr>
          <w:p w14:paraId="3070B350" w14:textId="1C81225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E9BBEBB" w14:textId="211063D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7F0EE63" w14:textId="0CD2F3F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0F63FE2" w14:textId="13E621C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0ED127A1" w14:textId="77777777" w:rsidTr="00386964">
        <w:trPr>
          <w:hidden w:val="0"/>
        </w:trPr>
        <w:tc>
          <w:tcPr>
            <w:tcW w:w="1983" w:type="dxa"/>
          </w:tcPr>
          <w:p w14:paraId="05C8A789" w14:textId="722C63B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F0NDG04CY011</w:t>
            </w:r>
          </w:p>
        </w:tc>
        <w:tc>
          <w:tcPr>
            <w:tcW w:w="4137" w:type="dxa"/>
          </w:tcPr>
          <w:p w14:paraId="721AEA8B" w14:textId="7CE55A5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горизонтальная составляющая</w:t>
            </w:r>
          </w:p>
        </w:tc>
        <w:tc>
          <w:tcPr>
            <w:tcW w:w="1558" w:type="dxa"/>
          </w:tcPr>
          <w:p w14:paraId="0DA4BCA0" w14:textId="1147BF8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3E50FC9" w14:textId="088C6AF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59B3457" w14:textId="0DEFC73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E33A86D" w14:textId="42BB5CA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389F60BF" w14:textId="77777777" w:rsidTr="00386964">
        <w:trPr>
          <w:hidden w:val="0"/>
        </w:trPr>
        <w:tc>
          <w:tcPr>
            <w:tcW w:w="1983" w:type="dxa"/>
          </w:tcPr>
          <w:p w14:paraId="2D14014D" w14:textId="2BFA7C4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F0NDG04CY012</w:t>
            </w:r>
          </w:p>
        </w:tc>
        <w:tc>
          <w:tcPr>
            <w:tcW w:w="4137" w:type="dxa"/>
          </w:tcPr>
          <w:p w14:paraId="36621198" w14:textId="7DCFEF1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осевая составляющая</w:t>
            </w:r>
          </w:p>
        </w:tc>
        <w:tc>
          <w:tcPr>
            <w:tcW w:w="1558" w:type="dxa"/>
          </w:tcPr>
          <w:p w14:paraId="6B49C2D1" w14:textId="52D63D3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7C3BA86" w14:textId="7FF7BDB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AD75E0C" w14:textId="5E36526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333FFB7B" w14:textId="6503039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502C1C" w:rsidRPr="000455E0" w14:paraId="4502DB02" w14:textId="77777777" w:rsidTr="00386964">
        <w:trPr>
          <w:hidden w:val="0"/>
        </w:trPr>
        <w:tc>
          <w:tcPr>
            <w:tcW w:w="1983" w:type="dxa"/>
          </w:tcPr>
          <w:p w14:paraId="7637EAC1" w14:textId="437DD7E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F0NDG04CE012</w:t>
            </w:r>
          </w:p>
        </w:tc>
        <w:tc>
          <w:tcPr>
            <w:tcW w:w="4137" w:type="dxa"/>
          </w:tcPr>
          <w:p w14:paraId="7C7C6560" w14:textId="7382A66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</w:t>
            </w:r>
          </w:p>
        </w:tc>
        <w:tc>
          <w:tcPr>
            <w:tcW w:w="1558" w:type="dxa"/>
          </w:tcPr>
          <w:p w14:paraId="4B49FCC6" w14:textId="5F258E2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0731D28" w14:textId="3ECB2CA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B327096" w14:textId="137D159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800</w:t>
            </w:r>
          </w:p>
        </w:tc>
        <w:tc>
          <w:tcPr>
            <w:tcW w:w="1111" w:type="dxa"/>
          </w:tcPr>
          <w:p w14:paraId="2915D115" w14:textId="40B2965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542E7" w:rsidRPr="000455E0" w14:paraId="0BE9A7DE" w14:textId="77777777" w:rsidTr="00AA04EC">
        <w:trPr>
          <w:hidden w:val="0"/>
        </w:trPr>
        <w:tc>
          <w:tcPr>
            <w:tcW w:w="10490" w:type="dxa"/>
            <w:gridSpan w:val="6"/>
          </w:tcPr>
          <w:p w14:paraId="7D67A31E" w14:textId="5A35E6D2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ШУ котловыми насосами №1…4</w:t>
            </w:r>
          </w:p>
        </w:tc>
      </w:tr>
      <w:tr w:rsidR="005542E7" w:rsidRPr="000455E0" w14:paraId="7D3F429B" w14:textId="77777777" w:rsidTr="00386964">
        <w:trPr>
          <w:hidden w:val="0"/>
        </w:trPr>
        <w:tc>
          <w:tcPr>
            <w:tcW w:w="1983" w:type="dxa"/>
          </w:tcPr>
          <w:p w14:paraId="18A440CD" w14:textId="413607EA" w:rsidR="005542E7" w:rsidRPr="00022F9E" w:rsidRDefault="00502C1C" w:rsidP="00EF4C6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F0CUB04CE015</w:t>
            </w:r>
          </w:p>
        </w:tc>
        <w:tc>
          <w:tcPr>
            <w:tcW w:w="4137" w:type="dxa"/>
          </w:tcPr>
          <w:p w14:paraId="153C99FD" w14:textId="4B0EFA47" w:rsidR="005542E7" w:rsidRPr="00022F9E" w:rsidRDefault="005542E7" w:rsidP="00EF4C6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Выходная частота ЧРП котловых насосов №1…4</w:t>
            </w:r>
          </w:p>
        </w:tc>
        <w:tc>
          <w:tcPr>
            <w:tcW w:w="1558" w:type="dxa"/>
          </w:tcPr>
          <w:p w14:paraId="50EC33CF" w14:textId="6C2FD4A5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08C6F2F" w14:textId="01FDB202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6920F86" w14:textId="7CA2B823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5C6A8363" w14:textId="097F0684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5542E7" w:rsidRPr="000455E0" w14:paraId="3FC747FB" w14:textId="77777777" w:rsidTr="00AA04EC">
        <w:trPr>
          <w:hidden w:val="0"/>
        </w:trPr>
        <w:tc>
          <w:tcPr>
            <w:tcW w:w="10490" w:type="dxa"/>
            <w:gridSpan w:val="6"/>
          </w:tcPr>
          <w:p w14:paraId="260598E5" w14:textId="7056A521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Общие трубопроводы обвязки котлов по котловой воде. Обратная котловая вода</w:t>
            </w:r>
          </w:p>
        </w:tc>
      </w:tr>
      <w:tr w:rsidR="00502C1C" w:rsidRPr="000455E0" w14:paraId="33C05F62" w14:textId="77777777" w:rsidTr="00386964">
        <w:trPr>
          <w:hidden w:val="0"/>
        </w:trPr>
        <w:tc>
          <w:tcPr>
            <w:tcW w:w="1983" w:type="dxa"/>
          </w:tcPr>
          <w:p w14:paraId="2F5FCCC4" w14:textId="4D9152C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F0NDG23CT001</w:t>
            </w:r>
          </w:p>
        </w:tc>
        <w:tc>
          <w:tcPr>
            <w:tcW w:w="4137" w:type="dxa"/>
          </w:tcPr>
          <w:p w14:paraId="4EE0E5A0" w14:textId="5D1951B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обратной котловой воды на выходе из системы вентиляции</w:t>
            </w:r>
          </w:p>
        </w:tc>
        <w:tc>
          <w:tcPr>
            <w:tcW w:w="1558" w:type="dxa"/>
          </w:tcPr>
          <w:p w14:paraId="24D5FB3A" w14:textId="46F47CD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0139A37" w14:textId="2C6540A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B100805" w14:textId="436F3C7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41109211" w14:textId="1D7042C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0F023434" w14:textId="77777777" w:rsidTr="00386964">
        <w:trPr>
          <w:hidden w:val="0"/>
        </w:trPr>
        <w:tc>
          <w:tcPr>
            <w:tcW w:w="1983" w:type="dxa"/>
          </w:tcPr>
          <w:p w14:paraId="5CFC20AF" w14:textId="5B20FFB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F0NDG23CP001</w:t>
            </w:r>
          </w:p>
        </w:tc>
        <w:tc>
          <w:tcPr>
            <w:tcW w:w="4137" w:type="dxa"/>
          </w:tcPr>
          <w:p w14:paraId="3E02E6A0" w14:textId="093F506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обратной котловой воды на выходе из системы вентиляции</w:t>
            </w:r>
          </w:p>
        </w:tc>
        <w:tc>
          <w:tcPr>
            <w:tcW w:w="1558" w:type="dxa"/>
          </w:tcPr>
          <w:p w14:paraId="10565C0C" w14:textId="67AACE9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C15FC9E" w14:textId="1EC59F7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2892572" w14:textId="1E83CC8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726E5D67" w14:textId="4149721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02F4619E" w14:textId="77777777" w:rsidTr="00386964">
        <w:trPr>
          <w:hidden w:val="0"/>
        </w:trPr>
        <w:tc>
          <w:tcPr>
            <w:tcW w:w="1983" w:type="dxa"/>
          </w:tcPr>
          <w:p w14:paraId="4E70103E" w14:textId="1C00145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F0NDG20CP001</w:t>
            </w:r>
          </w:p>
        </w:tc>
        <w:tc>
          <w:tcPr>
            <w:tcW w:w="4137" w:type="dxa"/>
          </w:tcPr>
          <w:p w14:paraId="31DE76A9" w14:textId="4F7ECC4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обратной котловой воды на входе в котельную</w:t>
            </w:r>
          </w:p>
        </w:tc>
        <w:tc>
          <w:tcPr>
            <w:tcW w:w="1558" w:type="dxa"/>
          </w:tcPr>
          <w:p w14:paraId="3E7B08FC" w14:textId="0980AAB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114925A" w14:textId="28211BC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D3F4243" w14:textId="19333BB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</w:t>
            </w:r>
          </w:p>
        </w:tc>
        <w:tc>
          <w:tcPr>
            <w:tcW w:w="1111" w:type="dxa"/>
          </w:tcPr>
          <w:p w14:paraId="5EDDEDB0" w14:textId="5D87C66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77F6D040" w14:textId="77777777" w:rsidTr="00386964">
        <w:trPr>
          <w:hidden w:val="0"/>
        </w:trPr>
        <w:tc>
          <w:tcPr>
            <w:tcW w:w="1983" w:type="dxa"/>
          </w:tcPr>
          <w:p w14:paraId="7F278FFC" w14:textId="4A19DC5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F0GBK10CL001</w:t>
            </w:r>
          </w:p>
        </w:tc>
        <w:tc>
          <w:tcPr>
            <w:tcW w:w="4137" w:type="dxa"/>
          </w:tcPr>
          <w:p w14:paraId="232B0467" w14:textId="3C2C00C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Уровень в баке-аккумуляторе запаса котловой воды</w:t>
            </w:r>
          </w:p>
        </w:tc>
        <w:tc>
          <w:tcPr>
            <w:tcW w:w="1558" w:type="dxa"/>
          </w:tcPr>
          <w:p w14:paraId="4454B5FD" w14:textId="3B3627B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0D68B32" w14:textId="279EC94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1A6C04D" w14:textId="119CD0A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2.2</w:t>
            </w:r>
          </w:p>
        </w:tc>
        <w:tc>
          <w:tcPr>
            <w:tcW w:w="1111" w:type="dxa"/>
          </w:tcPr>
          <w:p w14:paraId="352C1A39" w14:textId="47FCABE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</w:t>
            </w:r>
          </w:p>
        </w:tc>
      </w:tr>
      <w:tr w:rsidR="00502C1C" w:rsidRPr="000455E0" w14:paraId="6D4DCDC6" w14:textId="77777777" w:rsidTr="00386964">
        <w:trPr>
          <w:hidden w:val="0"/>
        </w:trPr>
        <w:tc>
          <w:tcPr>
            <w:tcW w:w="1983" w:type="dxa"/>
          </w:tcPr>
          <w:p w14:paraId="4214AB27" w14:textId="5D2619E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F0GBK11CP001</w:t>
            </w:r>
          </w:p>
        </w:tc>
        <w:tc>
          <w:tcPr>
            <w:tcW w:w="4137" w:type="dxa"/>
          </w:tcPr>
          <w:p w14:paraId="226E5DAF" w14:textId="2BCBBCB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насоса №1 подпитки котлового контура К23.1</w:t>
            </w:r>
          </w:p>
        </w:tc>
        <w:tc>
          <w:tcPr>
            <w:tcW w:w="1558" w:type="dxa"/>
          </w:tcPr>
          <w:p w14:paraId="7F0CC329" w14:textId="21227BD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7A7EBC4" w14:textId="42F5EA1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700C7905" w14:textId="6F21EE9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0.5</w:t>
            </w:r>
          </w:p>
        </w:tc>
        <w:tc>
          <w:tcPr>
            <w:tcW w:w="1111" w:type="dxa"/>
          </w:tcPr>
          <w:p w14:paraId="298BA536" w14:textId="03CACAD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53DD8CF8" w14:textId="77777777" w:rsidTr="00386964">
        <w:trPr>
          <w:hidden w:val="0"/>
        </w:trPr>
        <w:tc>
          <w:tcPr>
            <w:tcW w:w="1983" w:type="dxa"/>
          </w:tcPr>
          <w:p w14:paraId="6E4D4776" w14:textId="19BC337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F0GBK11CP002</w:t>
            </w:r>
          </w:p>
        </w:tc>
        <w:tc>
          <w:tcPr>
            <w:tcW w:w="4137" w:type="dxa"/>
          </w:tcPr>
          <w:p w14:paraId="618B3226" w14:textId="2DF6C0C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насоса №1 подпитки котлового контура К23.1</w:t>
            </w:r>
          </w:p>
        </w:tc>
        <w:tc>
          <w:tcPr>
            <w:tcW w:w="1558" w:type="dxa"/>
          </w:tcPr>
          <w:p w14:paraId="340FCF58" w14:textId="29CBCF9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D924041" w14:textId="0AE79C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EB7DCEC" w14:textId="726A351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6.5</w:t>
            </w:r>
          </w:p>
        </w:tc>
        <w:tc>
          <w:tcPr>
            <w:tcW w:w="1111" w:type="dxa"/>
          </w:tcPr>
          <w:p w14:paraId="7EA3255E" w14:textId="6F8334C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63B381C2" w14:textId="77777777" w:rsidTr="00386964">
        <w:trPr>
          <w:hidden w:val="0"/>
        </w:trPr>
        <w:tc>
          <w:tcPr>
            <w:tcW w:w="1983" w:type="dxa"/>
          </w:tcPr>
          <w:p w14:paraId="203EE4A4" w14:textId="640E5A4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F0GBK12CP001</w:t>
            </w:r>
          </w:p>
        </w:tc>
        <w:tc>
          <w:tcPr>
            <w:tcW w:w="4137" w:type="dxa"/>
          </w:tcPr>
          <w:p w14:paraId="0AA9D1D7" w14:textId="25BB5F2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насоса №2 подпитки котлового контура К23.2</w:t>
            </w:r>
          </w:p>
        </w:tc>
        <w:tc>
          <w:tcPr>
            <w:tcW w:w="1558" w:type="dxa"/>
          </w:tcPr>
          <w:p w14:paraId="2FE3E612" w14:textId="091D1C1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4FE0685" w14:textId="3CCBA81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304D0F2F" w14:textId="6BFBB53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0.5</w:t>
            </w:r>
          </w:p>
        </w:tc>
        <w:tc>
          <w:tcPr>
            <w:tcW w:w="1111" w:type="dxa"/>
          </w:tcPr>
          <w:p w14:paraId="174C4303" w14:textId="3263264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03D7AC14" w14:textId="77777777" w:rsidTr="00386964">
        <w:trPr>
          <w:hidden w:val="0"/>
        </w:trPr>
        <w:tc>
          <w:tcPr>
            <w:tcW w:w="1983" w:type="dxa"/>
          </w:tcPr>
          <w:p w14:paraId="5F063528" w14:textId="15AB3D8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F0GBK12CP002</w:t>
            </w:r>
          </w:p>
        </w:tc>
        <w:tc>
          <w:tcPr>
            <w:tcW w:w="4137" w:type="dxa"/>
          </w:tcPr>
          <w:p w14:paraId="768B7441" w14:textId="27D6304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насоса №2 подпитки котлового контура К23.2</w:t>
            </w:r>
          </w:p>
        </w:tc>
        <w:tc>
          <w:tcPr>
            <w:tcW w:w="1558" w:type="dxa"/>
          </w:tcPr>
          <w:p w14:paraId="5EF7E45D" w14:textId="7A87224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7009C46" w14:textId="2D3BF48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D781721" w14:textId="702007E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6.5</w:t>
            </w:r>
          </w:p>
        </w:tc>
        <w:tc>
          <w:tcPr>
            <w:tcW w:w="1111" w:type="dxa"/>
          </w:tcPr>
          <w:p w14:paraId="231BFD78" w14:textId="17DBF93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517C642D" w14:textId="77777777" w:rsidTr="00386964">
        <w:trPr>
          <w:hidden w:val="0"/>
        </w:trPr>
        <w:tc>
          <w:tcPr>
            <w:tcW w:w="1983" w:type="dxa"/>
          </w:tcPr>
          <w:p w14:paraId="7C655C41" w14:textId="656419B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lastRenderedPageBreak/>
              <w:t>F0NDG20CT001</w:t>
            </w:r>
          </w:p>
        </w:tc>
        <w:tc>
          <w:tcPr>
            <w:tcW w:w="4137" w:type="dxa"/>
          </w:tcPr>
          <w:p w14:paraId="6F73AAFB" w14:textId="0C322FE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обратной котловой воды на входе в котельную</w:t>
            </w:r>
          </w:p>
        </w:tc>
        <w:tc>
          <w:tcPr>
            <w:tcW w:w="1558" w:type="dxa"/>
          </w:tcPr>
          <w:p w14:paraId="43736322" w14:textId="236B691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CAEE43F" w14:textId="6AAB0FC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C771703" w14:textId="3F8984F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1FBA8491" w14:textId="19BE9D4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5017CB8E" w14:textId="77777777" w:rsidTr="00386964">
        <w:trPr>
          <w:hidden w:val="0"/>
        </w:trPr>
        <w:tc>
          <w:tcPr>
            <w:tcW w:w="1983" w:type="dxa"/>
          </w:tcPr>
          <w:p w14:paraId="75013FA3" w14:textId="4C3A773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F0NDG10CP001</w:t>
            </w:r>
          </w:p>
        </w:tc>
        <w:tc>
          <w:tcPr>
            <w:tcW w:w="4137" w:type="dxa"/>
          </w:tcPr>
          <w:p w14:paraId="3E2B923A" w14:textId="57911C8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обратной котловой воды в коллекторе перед котлами</w:t>
            </w:r>
          </w:p>
        </w:tc>
        <w:tc>
          <w:tcPr>
            <w:tcW w:w="1558" w:type="dxa"/>
          </w:tcPr>
          <w:p w14:paraId="28958088" w14:textId="77512AD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A70A37F" w14:textId="7FE4B5E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E3CFA8F" w14:textId="0423ED7D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2464F500" w14:textId="715A844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2D6C2CB4" w14:textId="77777777" w:rsidTr="00386964">
        <w:trPr>
          <w:hidden w:val="0"/>
        </w:trPr>
        <w:tc>
          <w:tcPr>
            <w:tcW w:w="1983" w:type="dxa"/>
          </w:tcPr>
          <w:p w14:paraId="4CBAB4B9" w14:textId="79FD342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F0GBK01CE012</w:t>
            </w:r>
          </w:p>
        </w:tc>
        <w:tc>
          <w:tcPr>
            <w:tcW w:w="4137" w:type="dxa"/>
          </w:tcPr>
          <w:p w14:paraId="511FF7BB" w14:textId="4BF33811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К23.1</w:t>
            </w:r>
          </w:p>
        </w:tc>
        <w:tc>
          <w:tcPr>
            <w:tcW w:w="1558" w:type="dxa"/>
          </w:tcPr>
          <w:p w14:paraId="526FADBB" w14:textId="5064FA8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168AEE2" w14:textId="4CEAF10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809E6AC" w14:textId="6C2E061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3EE334C5" w14:textId="3CAC8B0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02C1C" w:rsidRPr="000455E0" w14:paraId="47F6B523" w14:textId="77777777" w:rsidTr="00386964">
        <w:trPr>
          <w:hidden w:val="0"/>
        </w:trPr>
        <w:tc>
          <w:tcPr>
            <w:tcW w:w="1983" w:type="dxa"/>
          </w:tcPr>
          <w:p w14:paraId="619D6792" w14:textId="01C5AF1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F0GBK02CE012</w:t>
            </w:r>
          </w:p>
        </w:tc>
        <w:tc>
          <w:tcPr>
            <w:tcW w:w="4137" w:type="dxa"/>
          </w:tcPr>
          <w:p w14:paraId="49A2AE9A" w14:textId="31B4012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К23.2</w:t>
            </w:r>
          </w:p>
        </w:tc>
        <w:tc>
          <w:tcPr>
            <w:tcW w:w="1558" w:type="dxa"/>
          </w:tcPr>
          <w:p w14:paraId="01112164" w14:textId="60A8798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93AABD5" w14:textId="3A4B2C3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ADECE31" w14:textId="70EB798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4098FB8A" w14:textId="14A29B3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02C1C" w:rsidRPr="000455E0" w14:paraId="306814FA" w14:textId="77777777" w:rsidTr="00386964">
        <w:trPr>
          <w:hidden w:val="0"/>
        </w:trPr>
        <w:tc>
          <w:tcPr>
            <w:tcW w:w="1983" w:type="dxa"/>
          </w:tcPr>
          <w:p w14:paraId="53D4BA35" w14:textId="17DA6B0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F0GBK10CQ003</w:t>
            </w:r>
          </w:p>
        </w:tc>
        <w:tc>
          <w:tcPr>
            <w:tcW w:w="4137" w:type="dxa"/>
          </w:tcPr>
          <w:p w14:paraId="7FA8F43A" w14:textId="6E9B388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Содержание кислорода в подпиточной воде котлового контура после БВД-10: Содержание кислорода</w:t>
            </w:r>
          </w:p>
        </w:tc>
        <w:tc>
          <w:tcPr>
            <w:tcW w:w="1558" w:type="dxa"/>
          </w:tcPr>
          <w:p w14:paraId="0FAE5A4C" w14:textId="21957D1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ECAC797" w14:textId="7EEC304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457A540" w14:textId="4604B643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216B6756" w14:textId="3DD0F11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мкг/л</w:t>
            </w:r>
          </w:p>
        </w:tc>
      </w:tr>
      <w:tr w:rsidR="00502C1C" w:rsidRPr="000455E0" w14:paraId="41E600CB" w14:textId="77777777" w:rsidTr="00386964">
        <w:trPr>
          <w:hidden w:val="0"/>
        </w:trPr>
        <w:tc>
          <w:tcPr>
            <w:tcW w:w="1983" w:type="dxa"/>
          </w:tcPr>
          <w:p w14:paraId="2E7CA35B" w14:textId="3149DB4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F0NDG20CQ003</w:t>
            </w:r>
          </w:p>
        </w:tc>
        <w:tc>
          <w:tcPr>
            <w:tcW w:w="4137" w:type="dxa"/>
          </w:tcPr>
          <w:p w14:paraId="7BCD9AFB" w14:textId="22F8666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Содержание кислорода в обратной котловой воде после подпитки: Содержание кислорода</w:t>
            </w:r>
          </w:p>
        </w:tc>
        <w:tc>
          <w:tcPr>
            <w:tcW w:w="1558" w:type="dxa"/>
          </w:tcPr>
          <w:p w14:paraId="19BF929C" w14:textId="7D26E9E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5683539" w14:textId="58E8C84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9CEC1A4" w14:textId="7557C81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3BE7AD09" w14:textId="43A52AE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мкг/л</w:t>
            </w:r>
          </w:p>
        </w:tc>
      </w:tr>
      <w:tr w:rsidR="00502C1C" w:rsidRPr="000455E0" w14:paraId="59A304FC" w14:textId="77777777" w:rsidTr="00386964">
        <w:trPr>
          <w:hidden w:val="0"/>
        </w:trPr>
        <w:tc>
          <w:tcPr>
            <w:tcW w:w="1983" w:type="dxa"/>
          </w:tcPr>
          <w:p w14:paraId="0180A637" w14:textId="796EA99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F0NDG20CG801</w:t>
            </w:r>
          </w:p>
        </w:tc>
        <w:tc>
          <w:tcPr>
            <w:tcW w:w="4137" w:type="dxa"/>
          </w:tcPr>
          <w:p w14:paraId="74B6098B" w14:textId="7E93A728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температуры обратной котловой воды Ду200 РТ-об1: Положение ИМ</w:t>
            </w:r>
          </w:p>
        </w:tc>
        <w:tc>
          <w:tcPr>
            <w:tcW w:w="1558" w:type="dxa"/>
          </w:tcPr>
          <w:p w14:paraId="06992098" w14:textId="06D14A7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B842DE0" w14:textId="26221D3B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8E0CF3A" w14:textId="05C8392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437AD0A4" w14:textId="6D45430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502C1C" w:rsidRPr="000455E0" w14:paraId="56D4E9BB" w14:textId="77777777" w:rsidTr="00386964">
        <w:trPr>
          <w:hidden w:val="0"/>
        </w:trPr>
        <w:tc>
          <w:tcPr>
            <w:tcW w:w="1983" w:type="dxa"/>
          </w:tcPr>
          <w:p w14:paraId="11802CA0" w14:textId="256D859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F0NDG20CG802</w:t>
            </w:r>
          </w:p>
        </w:tc>
        <w:tc>
          <w:tcPr>
            <w:tcW w:w="4137" w:type="dxa"/>
          </w:tcPr>
          <w:p w14:paraId="566B874B" w14:textId="3F75490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температуры обратной котловой воды Ду400 РТ-об2: Положение ИМ</w:t>
            </w:r>
          </w:p>
        </w:tc>
        <w:tc>
          <w:tcPr>
            <w:tcW w:w="1558" w:type="dxa"/>
          </w:tcPr>
          <w:p w14:paraId="7632356A" w14:textId="7ED65C1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F38164B" w14:textId="00972D0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5BC45F1" w14:textId="42A8382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42D3EA6B" w14:textId="4A7EB6EA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502C1C" w:rsidRPr="000455E0" w14:paraId="63770BE9" w14:textId="77777777" w:rsidTr="00386964">
        <w:trPr>
          <w:hidden w:val="0"/>
        </w:trPr>
        <w:tc>
          <w:tcPr>
            <w:tcW w:w="1983" w:type="dxa"/>
          </w:tcPr>
          <w:p w14:paraId="1E59C70E" w14:textId="75AAA31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F0NDG20CG803</w:t>
            </w:r>
          </w:p>
        </w:tc>
        <w:tc>
          <w:tcPr>
            <w:tcW w:w="4137" w:type="dxa"/>
          </w:tcPr>
          <w:p w14:paraId="316D885E" w14:textId="7D3CBE3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 Регулятор давления обратной котловой воды РД-К: Положение ИМ</w:t>
            </w:r>
          </w:p>
        </w:tc>
        <w:tc>
          <w:tcPr>
            <w:tcW w:w="1558" w:type="dxa"/>
          </w:tcPr>
          <w:p w14:paraId="52155C2F" w14:textId="6A23F5E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87E4F58" w14:textId="009DD61F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0B69565" w14:textId="422C1B02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378E26E6" w14:textId="3114FAF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5542E7" w:rsidRPr="000455E0" w14:paraId="5631CDCD" w14:textId="77777777" w:rsidTr="00AA04EC">
        <w:trPr>
          <w:hidden w:val="0"/>
        </w:trPr>
        <w:tc>
          <w:tcPr>
            <w:tcW w:w="10490" w:type="dxa"/>
            <w:gridSpan w:val="6"/>
          </w:tcPr>
          <w:p w14:paraId="10CE5223" w14:textId="753628CB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ШУ насосами подпитки котлового контура ППНК-1,2</w:t>
            </w:r>
          </w:p>
        </w:tc>
      </w:tr>
      <w:tr w:rsidR="005542E7" w:rsidRPr="000455E0" w14:paraId="0642F58A" w14:textId="77777777" w:rsidTr="00386964">
        <w:trPr>
          <w:hidden w:val="0"/>
        </w:trPr>
        <w:tc>
          <w:tcPr>
            <w:tcW w:w="1983" w:type="dxa"/>
          </w:tcPr>
          <w:p w14:paraId="04E4400E" w14:textId="2AA059AE" w:rsidR="005542E7" w:rsidRPr="00022F9E" w:rsidRDefault="00502C1C" w:rsidP="00EF4C6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F0CUB05CE015</w:t>
            </w:r>
          </w:p>
        </w:tc>
        <w:tc>
          <w:tcPr>
            <w:tcW w:w="4137" w:type="dxa"/>
          </w:tcPr>
          <w:p w14:paraId="765D00F2" w14:textId="44657FCA" w:rsidR="005542E7" w:rsidRPr="00022F9E" w:rsidRDefault="005542E7" w:rsidP="00EF4C6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</w:rPr>
              <w:t>Выходная частота ЧРП</w:t>
            </w:r>
            <w:r w:rsidRPr="00022F9E">
              <w:rPr>
                <w:rFonts w:ascii="Times New Roman" w:hAnsi="Times New Roman"/>
                <w:vanish w:val="0"/>
                <w:lang w:val="en-US"/>
              </w:rPr>
              <w:t xml:space="preserve"> </w:t>
            </w:r>
            <w:r w:rsidRPr="00022F9E">
              <w:rPr>
                <w:rFonts w:ascii="Times New Roman" w:hAnsi="Times New Roman"/>
                <w:vanish w:val="0"/>
              </w:rPr>
              <w:t>ППНК-1,2</w:t>
            </w:r>
          </w:p>
        </w:tc>
        <w:tc>
          <w:tcPr>
            <w:tcW w:w="1558" w:type="dxa"/>
          </w:tcPr>
          <w:p w14:paraId="68FA4BAF" w14:textId="6A49FD0F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5365782" w14:textId="337E274E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0C7F562" w14:textId="09B6A2AC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421DA4AA" w14:textId="3E8B50F7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5542E7" w:rsidRPr="00A32964" w14:paraId="42333A7E" w14:textId="77777777" w:rsidTr="00AA04EC">
        <w:trPr>
          <w:hidden w:val="0"/>
        </w:trPr>
        <w:tc>
          <w:tcPr>
            <w:tcW w:w="10490" w:type="dxa"/>
            <w:gridSpan w:val="6"/>
          </w:tcPr>
          <w:p w14:paraId="01089B1C" w14:textId="4379FA21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Общие трубопроводы обвязки котлов по котловой воде. Прямая котловая вода</w:t>
            </w:r>
          </w:p>
        </w:tc>
      </w:tr>
      <w:tr w:rsidR="00502C1C" w:rsidRPr="000455E0" w14:paraId="185D9E28" w14:textId="77777777" w:rsidTr="00386964">
        <w:trPr>
          <w:hidden w:val="0"/>
        </w:trPr>
        <w:tc>
          <w:tcPr>
            <w:tcW w:w="1983" w:type="dxa"/>
          </w:tcPr>
          <w:p w14:paraId="70BAE888" w14:textId="6CB02F1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F0NDF10CT001</w:t>
            </w:r>
          </w:p>
        </w:tc>
        <w:tc>
          <w:tcPr>
            <w:tcW w:w="4137" w:type="dxa"/>
          </w:tcPr>
          <w:p w14:paraId="5FAA02D8" w14:textId="23B4F8D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прямой котловой воды в общем коллекторе котлов</w:t>
            </w:r>
          </w:p>
        </w:tc>
        <w:tc>
          <w:tcPr>
            <w:tcW w:w="1558" w:type="dxa"/>
          </w:tcPr>
          <w:p w14:paraId="183C08A4" w14:textId="3596F06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2242BD5" w14:textId="7A9114A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0B26351" w14:textId="2AD1385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66990B91" w14:textId="376AF89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4A6A4C7B" w14:textId="77777777" w:rsidTr="00386964">
        <w:trPr>
          <w:hidden w:val="0"/>
        </w:trPr>
        <w:tc>
          <w:tcPr>
            <w:tcW w:w="1983" w:type="dxa"/>
          </w:tcPr>
          <w:p w14:paraId="7E2F0B67" w14:textId="3E0C410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F0NDF22CP001</w:t>
            </w:r>
          </w:p>
        </w:tc>
        <w:tc>
          <w:tcPr>
            <w:tcW w:w="4137" w:type="dxa"/>
          </w:tcPr>
          <w:p w14:paraId="2DE84612" w14:textId="4D778B7D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прямой котловой воды на подогреватели ХОВ</w:t>
            </w:r>
          </w:p>
        </w:tc>
        <w:tc>
          <w:tcPr>
            <w:tcW w:w="1558" w:type="dxa"/>
          </w:tcPr>
          <w:p w14:paraId="42D4EE51" w14:textId="5A9E6CE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DC761BA" w14:textId="0AC4FFF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4FD27A3" w14:textId="429C47A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5EE676D9" w14:textId="0074950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1E4F35F0" w14:textId="77777777" w:rsidTr="00386964">
        <w:trPr>
          <w:hidden w:val="0"/>
        </w:trPr>
        <w:tc>
          <w:tcPr>
            <w:tcW w:w="1983" w:type="dxa"/>
          </w:tcPr>
          <w:p w14:paraId="3209E407" w14:textId="77278D1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F0NDF22CT001</w:t>
            </w:r>
          </w:p>
        </w:tc>
        <w:tc>
          <w:tcPr>
            <w:tcW w:w="4137" w:type="dxa"/>
          </w:tcPr>
          <w:p w14:paraId="48F515A2" w14:textId="6DD57C2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прямой котловой воды на подогреватели ХОВ</w:t>
            </w:r>
          </w:p>
        </w:tc>
        <w:tc>
          <w:tcPr>
            <w:tcW w:w="1558" w:type="dxa"/>
          </w:tcPr>
          <w:p w14:paraId="7D4BC249" w14:textId="6D75B459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E6973F0" w14:textId="5794AEF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E919D20" w14:textId="7E08CF8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03458D6D" w14:textId="330E8F24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488F60B6" w14:textId="77777777" w:rsidTr="00386964">
        <w:trPr>
          <w:hidden w:val="0"/>
        </w:trPr>
        <w:tc>
          <w:tcPr>
            <w:tcW w:w="1983" w:type="dxa"/>
          </w:tcPr>
          <w:p w14:paraId="2FC93147" w14:textId="435DC77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F0NDF22CF002</w:t>
            </w:r>
          </w:p>
        </w:tc>
        <w:tc>
          <w:tcPr>
            <w:tcW w:w="4137" w:type="dxa"/>
          </w:tcPr>
          <w:p w14:paraId="0EDF995D" w14:textId="407DA90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воды на теплообменники К11, К16</w:t>
            </w:r>
          </w:p>
        </w:tc>
        <w:tc>
          <w:tcPr>
            <w:tcW w:w="1558" w:type="dxa"/>
          </w:tcPr>
          <w:p w14:paraId="330B44B4" w14:textId="2A53F515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2576A0B" w14:textId="71EDF7A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E8C1679" w14:textId="51419C8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400</w:t>
            </w:r>
          </w:p>
        </w:tc>
        <w:tc>
          <w:tcPr>
            <w:tcW w:w="1111" w:type="dxa"/>
          </w:tcPr>
          <w:p w14:paraId="5F472CD2" w14:textId="5D1EB3FE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502C1C" w:rsidRPr="000455E0" w14:paraId="19B247CE" w14:textId="77777777" w:rsidTr="00386964">
        <w:trPr>
          <w:hidden w:val="0"/>
        </w:trPr>
        <w:tc>
          <w:tcPr>
            <w:tcW w:w="1983" w:type="dxa"/>
          </w:tcPr>
          <w:p w14:paraId="0BDBC07A" w14:textId="7FB9D49A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F0NDF22CF001</w:t>
            </w:r>
          </w:p>
        </w:tc>
        <w:tc>
          <w:tcPr>
            <w:tcW w:w="4137" w:type="dxa"/>
          </w:tcPr>
          <w:p w14:paraId="508B9FC6" w14:textId="5474472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воды на теплообменник К12</w:t>
            </w:r>
          </w:p>
        </w:tc>
        <w:tc>
          <w:tcPr>
            <w:tcW w:w="1558" w:type="dxa"/>
          </w:tcPr>
          <w:p w14:paraId="177D4A0C" w14:textId="62AFB320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C8E5D0A" w14:textId="0977AD38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C9428B1" w14:textId="4F3CE19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400</w:t>
            </w:r>
          </w:p>
        </w:tc>
        <w:tc>
          <w:tcPr>
            <w:tcW w:w="1111" w:type="dxa"/>
          </w:tcPr>
          <w:p w14:paraId="1AE9E2E6" w14:textId="6DA7F436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5542E7" w:rsidRPr="000455E0" w14:paraId="4CFA3F0F" w14:textId="77777777" w:rsidTr="00AA04EC">
        <w:trPr>
          <w:hidden w:val="0"/>
        </w:trPr>
        <w:tc>
          <w:tcPr>
            <w:tcW w:w="10490" w:type="dxa"/>
            <w:gridSpan w:val="6"/>
          </w:tcPr>
          <w:p w14:paraId="41BB640E" w14:textId="0873B91A" w:rsidR="005542E7" w:rsidRPr="00022F9E" w:rsidRDefault="005542E7" w:rsidP="00EF4C6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Водогрейный котел ВК-1</w:t>
            </w:r>
          </w:p>
        </w:tc>
      </w:tr>
      <w:tr w:rsidR="00502C1C" w:rsidRPr="000455E0" w14:paraId="4382B53F" w14:textId="77777777" w:rsidTr="00386964">
        <w:trPr>
          <w:hidden w:val="0"/>
        </w:trPr>
        <w:tc>
          <w:tcPr>
            <w:tcW w:w="1983" w:type="dxa"/>
          </w:tcPr>
          <w:p w14:paraId="4D8FFF49" w14:textId="1B40014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F1NDG10CT001</w:t>
            </w:r>
          </w:p>
        </w:tc>
        <w:tc>
          <w:tcPr>
            <w:tcW w:w="4137" w:type="dxa"/>
          </w:tcPr>
          <w:p w14:paraId="3751F159" w14:textId="01A5B7FC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задвижки</w:t>
            </w:r>
          </w:p>
        </w:tc>
        <w:tc>
          <w:tcPr>
            <w:tcW w:w="1558" w:type="dxa"/>
          </w:tcPr>
          <w:p w14:paraId="5DA4C76F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583E0F1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F593B70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1D4A393E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607507E1" w14:textId="77777777" w:rsidTr="00386964">
        <w:trPr>
          <w:hidden w:val="0"/>
        </w:trPr>
        <w:tc>
          <w:tcPr>
            <w:tcW w:w="1983" w:type="dxa"/>
          </w:tcPr>
          <w:p w14:paraId="70B143B2" w14:textId="017EEBD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F1NDG10CP001</w:t>
            </w:r>
          </w:p>
        </w:tc>
        <w:tc>
          <w:tcPr>
            <w:tcW w:w="4137" w:type="dxa"/>
          </w:tcPr>
          <w:p w14:paraId="087014CC" w14:textId="28416AF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перед котлом</w:t>
            </w:r>
          </w:p>
        </w:tc>
        <w:tc>
          <w:tcPr>
            <w:tcW w:w="1558" w:type="dxa"/>
          </w:tcPr>
          <w:p w14:paraId="4EDA8098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F8420AF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AE6AEC4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7ECB8332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7843A587" w14:textId="77777777" w:rsidTr="00386964">
        <w:trPr>
          <w:hidden w:val="0"/>
        </w:trPr>
        <w:tc>
          <w:tcPr>
            <w:tcW w:w="1983" w:type="dxa"/>
          </w:tcPr>
          <w:p w14:paraId="2E438155" w14:textId="7D29B2F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F1NDG10CT002</w:t>
            </w:r>
          </w:p>
        </w:tc>
        <w:tc>
          <w:tcPr>
            <w:tcW w:w="4137" w:type="dxa"/>
          </w:tcPr>
          <w:p w14:paraId="04BC202E" w14:textId="5B7EE5D2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перед котлом</w:t>
            </w:r>
          </w:p>
        </w:tc>
        <w:tc>
          <w:tcPr>
            <w:tcW w:w="1558" w:type="dxa"/>
          </w:tcPr>
          <w:p w14:paraId="402B253B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2401BD4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078743A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280F913D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16B6512A" w14:textId="77777777" w:rsidTr="00386964">
        <w:trPr>
          <w:hidden w:val="0"/>
        </w:trPr>
        <w:tc>
          <w:tcPr>
            <w:tcW w:w="1983" w:type="dxa"/>
          </w:tcPr>
          <w:p w14:paraId="24AAF169" w14:textId="43C4ED6E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F1NDF10CP001</w:t>
            </w:r>
          </w:p>
        </w:tc>
        <w:tc>
          <w:tcPr>
            <w:tcW w:w="4137" w:type="dxa"/>
          </w:tcPr>
          <w:p w14:paraId="5632259D" w14:textId="6EC55DC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после котла</w:t>
            </w:r>
          </w:p>
        </w:tc>
        <w:tc>
          <w:tcPr>
            <w:tcW w:w="1558" w:type="dxa"/>
          </w:tcPr>
          <w:p w14:paraId="5CD9DA1D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C9181D3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52E35B8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38CFCB48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4C8E8E97" w14:textId="77777777" w:rsidTr="00386964">
        <w:trPr>
          <w:hidden w:val="0"/>
        </w:trPr>
        <w:tc>
          <w:tcPr>
            <w:tcW w:w="1983" w:type="dxa"/>
          </w:tcPr>
          <w:p w14:paraId="7CC352A7" w14:textId="74D55FA9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F1NDF10CT001</w:t>
            </w:r>
          </w:p>
        </w:tc>
        <w:tc>
          <w:tcPr>
            <w:tcW w:w="4137" w:type="dxa"/>
          </w:tcPr>
          <w:p w14:paraId="6B548116" w14:textId="4CFC0E74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котла</w:t>
            </w:r>
          </w:p>
        </w:tc>
        <w:tc>
          <w:tcPr>
            <w:tcW w:w="1558" w:type="dxa"/>
          </w:tcPr>
          <w:p w14:paraId="23E9181D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04ED266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AEA5FEF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7C6F153C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02C1C" w:rsidRPr="000455E0" w14:paraId="57302D6B" w14:textId="77777777" w:rsidTr="00386964">
        <w:trPr>
          <w:hidden w:val="0"/>
        </w:trPr>
        <w:tc>
          <w:tcPr>
            <w:tcW w:w="1983" w:type="dxa"/>
          </w:tcPr>
          <w:p w14:paraId="7074F309" w14:textId="38C3DA4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F1HHG20СР001</w:t>
            </w:r>
          </w:p>
        </w:tc>
        <w:tc>
          <w:tcPr>
            <w:tcW w:w="4137" w:type="dxa"/>
          </w:tcPr>
          <w:p w14:paraId="140110FF" w14:textId="6C46BAB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фильтром котла</w:t>
            </w:r>
          </w:p>
        </w:tc>
        <w:tc>
          <w:tcPr>
            <w:tcW w:w="1558" w:type="dxa"/>
          </w:tcPr>
          <w:p w14:paraId="07F5CDD3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BE5BA31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724DFE3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1CADEB7F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620E9859" w14:textId="77777777" w:rsidTr="00386964">
        <w:trPr>
          <w:hidden w:val="0"/>
        </w:trPr>
        <w:tc>
          <w:tcPr>
            <w:tcW w:w="1983" w:type="dxa"/>
          </w:tcPr>
          <w:p w14:paraId="009715C7" w14:textId="4C9956EB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F1HHG20СР002</w:t>
            </w:r>
          </w:p>
        </w:tc>
        <w:tc>
          <w:tcPr>
            <w:tcW w:w="4137" w:type="dxa"/>
          </w:tcPr>
          <w:p w14:paraId="6E4B4A3E" w14:textId="519C9F46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после фильтра котла</w:t>
            </w:r>
          </w:p>
        </w:tc>
        <w:tc>
          <w:tcPr>
            <w:tcW w:w="1558" w:type="dxa"/>
          </w:tcPr>
          <w:p w14:paraId="596C2DB3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6220B90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3225D7F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58697DDE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0D23F27C" w14:textId="77777777" w:rsidTr="00386964">
        <w:trPr>
          <w:hidden w:val="0"/>
        </w:trPr>
        <w:tc>
          <w:tcPr>
            <w:tcW w:w="1983" w:type="dxa"/>
          </w:tcPr>
          <w:p w14:paraId="74D74C9C" w14:textId="31A844A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F1HHG20СР003</w:t>
            </w:r>
          </w:p>
        </w:tc>
        <w:tc>
          <w:tcPr>
            <w:tcW w:w="4137" w:type="dxa"/>
          </w:tcPr>
          <w:p w14:paraId="64F771FC" w14:textId="3F2B228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до регулятора</w:t>
            </w:r>
          </w:p>
        </w:tc>
        <w:tc>
          <w:tcPr>
            <w:tcW w:w="1558" w:type="dxa"/>
          </w:tcPr>
          <w:p w14:paraId="03DCC0B8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6DA0319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4B5AF06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390843F5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796EC245" w14:textId="77777777" w:rsidTr="00386964">
        <w:trPr>
          <w:hidden w:val="0"/>
        </w:trPr>
        <w:tc>
          <w:tcPr>
            <w:tcW w:w="1983" w:type="dxa"/>
          </w:tcPr>
          <w:p w14:paraId="3E67D62E" w14:textId="1F5E4E87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F1HHG20СР004</w:t>
            </w:r>
          </w:p>
        </w:tc>
        <w:tc>
          <w:tcPr>
            <w:tcW w:w="4137" w:type="dxa"/>
          </w:tcPr>
          <w:p w14:paraId="371A48C7" w14:textId="02A2E64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после регулятора</w:t>
            </w:r>
          </w:p>
        </w:tc>
        <w:tc>
          <w:tcPr>
            <w:tcW w:w="1558" w:type="dxa"/>
          </w:tcPr>
          <w:p w14:paraId="0666C9F2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05DFF9D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123F471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1.0</w:t>
            </w:r>
          </w:p>
        </w:tc>
        <w:tc>
          <w:tcPr>
            <w:tcW w:w="1111" w:type="dxa"/>
          </w:tcPr>
          <w:p w14:paraId="7B6554AF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02C1C" w:rsidRPr="000455E0" w14:paraId="561C6439" w14:textId="77777777" w:rsidTr="00386964">
        <w:trPr>
          <w:hidden w:val="0"/>
        </w:trPr>
        <w:tc>
          <w:tcPr>
            <w:tcW w:w="1983" w:type="dxa"/>
          </w:tcPr>
          <w:p w14:paraId="2FCB0FA2" w14:textId="7FF749AF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lastRenderedPageBreak/>
              <w:t>F1HHG01CF001</w:t>
            </w:r>
          </w:p>
        </w:tc>
        <w:tc>
          <w:tcPr>
            <w:tcW w:w="4137" w:type="dxa"/>
          </w:tcPr>
          <w:p w14:paraId="291FC548" w14:textId="30906DA5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№1</w:t>
            </w:r>
          </w:p>
        </w:tc>
        <w:tc>
          <w:tcPr>
            <w:tcW w:w="1558" w:type="dxa"/>
          </w:tcPr>
          <w:p w14:paraId="42E02A81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CCB7E6A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5BD8366" w14:textId="67F7BC31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2266A032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502C1C" w:rsidRPr="000455E0" w14:paraId="6D3A6790" w14:textId="77777777" w:rsidTr="00386964">
        <w:trPr>
          <w:hidden w:val="0"/>
        </w:trPr>
        <w:tc>
          <w:tcPr>
            <w:tcW w:w="1983" w:type="dxa"/>
          </w:tcPr>
          <w:p w14:paraId="1CA37671" w14:textId="4CD2CB10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F1HHG02CF001</w:t>
            </w:r>
          </w:p>
        </w:tc>
        <w:tc>
          <w:tcPr>
            <w:tcW w:w="4137" w:type="dxa"/>
          </w:tcPr>
          <w:p w14:paraId="1A3DB22E" w14:textId="1C2398A3" w:rsidR="00502C1C" w:rsidRPr="00022F9E" w:rsidRDefault="00502C1C" w:rsidP="00502C1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№2</w:t>
            </w:r>
          </w:p>
        </w:tc>
        <w:tc>
          <w:tcPr>
            <w:tcW w:w="1558" w:type="dxa"/>
          </w:tcPr>
          <w:p w14:paraId="4BE94F86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09CA617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49C951A" w14:textId="453FD77C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2610CAA2" w14:textId="77777777" w:rsidR="00502C1C" w:rsidRPr="00022F9E" w:rsidRDefault="00502C1C" w:rsidP="00502C1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5542E7" w:rsidRPr="000455E0" w14:paraId="4F9131AA" w14:textId="77777777" w:rsidTr="00386964">
        <w:trPr>
          <w:hidden w:val="0"/>
        </w:trPr>
        <w:tc>
          <w:tcPr>
            <w:tcW w:w="1983" w:type="dxa"/>
          </w:tcPr>
          <w:p w14:paraId="0ED11371" w14:textId="483FDBAE" w:rsidR="005542E7" w:rsidRPr="00D20BC9" w:rsidRDefault="00D20BC9" w:rsidP="000528D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F1ND</w:t>
            </w:r>
            <w:r w:rsidR="000528D3">
              <w:rPr>
                <w:rFonts w:ascii="Times New Roman" w:hAnsi="Times New Roman"/>
                <w:vanish w:val="0"/>
                <w:lang w:val="en-US"/>
              </w:rPr>
              <w:t>A</w:t>
            </w:r>
            <w:r w:rsidR="00AB76FF">
              <w:rPr>
                <w:rFonts w:ascii="Times New Roman" w:hAnsi="Times New Roman"/>
                <w:vanish w:val="0"/>
                <w:lang w:val="en-US"/>
              </w:rPr>
              <w:t>10CF001</w:t>
            </w:r>
          </w:p>
        </w:tc>
        <w:tc>
          <w:tcPr>
            <w:tcW w:w="4137" w:type="dxa"/>
          </w:tcPr>
          <w:p w14:paraId="75E34A8C" w14:textId="46037CA1" w:rsidR="005542E7" w:rsidRPr="00022F9E" w:rsidRDefault="005542E7" w:rsidP="00BA0C8A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сетевой воды через котел</w:t>
            </w:r>
          </w:p>
        </w:tc>
        <w:tc>
          <w:tcPr>
            <w:tcW w:w="1558" w:type="dxa"/>
          </w:tcPr>
          <w:p w14:paraId="2BAFCBE8" w14:textId="6A2F91C7" w:rsidR="005542E7" w:rsidRPr="00022F9E" w:rsidRDefault="005542E7" w:rsidP="00BA0C8A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22E3E41" w14:textId="79378A8F" w:rsidR="005542E7" w:rsidRPr="00022F9E" w:rsidRDefault="005542E7" w:rsidP="00BA0C8A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316F538" w14:textId="77777777" w:rsidR="005542E7" w:rsidRPr="00022F9E" w:rsidRDefault="005542E7" w:rsidP="00BA0C8A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2CA2242" w14:textId="5A80865E" w:rsidR="005542E7" w:rsidRPr="00022F9E" w:rsidRDefault="005542E7" w:rsidP="00BA0C8A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5542E7" w:rsidRPr="000455E0" w14:paraId="07653F3E" w14:textId="77777777" w:rsidTr="00386964">
        <w:trPr>
          <w:hidden w:val="0"/>
        </w:trPr>
        <w:tc>
          <w:tcPr>
            <w:tcW w:w="1983" w:type="dxa"/>
          </w:tcPr>
          <w:p w14:paraId="086CEBB2" w14:textId="316C0925" w:rsidR="005542E7" w:rsidRPr="000528D3" w:rsidRDefault="000528D3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F1HNA10CT001</w:t>
            </w:r>
          </w:p>
        </w:tc>
        <w:tc>
          <w:tcPr>
            <w:tcW w:w="4137" w:type="dxa"/>
          </w:tcPr>
          <w:p w14:paraId="1E3CBF79" w14:textId="05E39F8F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уходящих газов</w:t>
            </w:r>
          </w:p>
        </w:tc>
        <w:tc>
          <w:tcPr>
            <w:tcW w:w="1558" w:type="dxa"/>
          </w:tcPr>
          <w:p w14:paraId="1B8A38CF" w14:textId="655887CE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0B22B5A" w14:textId="3A8AC86B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E35E07A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3F19EC9" w14:textId="762FF1F6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5542E7" w:rsidRPr="000455E0" w14:paraId="2F8E70EF" w14:textId="77777777" w:rsidTr="00386964">
        <w:trPr>
          <w:hidden w:val="0"/>
        </w:trPr>
        <w:tc>
          <w:tcPr>
            <w:tcW w:w="1983" w:type="dxa"/>
          </w:tcPr>
          <w:p w14:paraId="2EF97EDA" w14:textId="36600EA8" w:rsidR="005542E7" w:rsidRPr="004116EB" w:rsidRDefault="000528D3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F1HNA10</w:t>
            </w:r>
            <w:r w:rsidR="004116EB">
              <w:rPr>
                <w:rFonts w:ascii="Times New Roman" w:hAnsi="Times New Roman"/>
                <w:vanish w:val="0"/>
                <w:lang w:val="en-US"/>
              </w:rPr>
              <w:t>CQ003</w:t>
            </w:r>
          </w:p>
        </w:tc>
        <w:tc>
          <w:tcPr>
            <w:tcW w:w="4137" w:type="dxa"/>
          </w:tcPr>
          <w:p w14:paraId="075E7620" w14:textId="559ACEB9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Содержание о2 в уходящих газах</w:t>
            </w:r>
          </w:p>
        </w:tc>
        <w:tc>
          <w:tcPr>
            <w:tcW w:w="1558" w:type="dxa"/>
          </w:tcPr>
          <w:p w14:paraId="4DE65083" w14:textId="105EC52D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7AB95D9" w14:textId="6EB1EAD4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CA05AA8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EC2BB0C" w14:textId="2F3A1B50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5542E7" w:rsidRPr="000455E0" w14:paraId="5C5BF49C" w14:textId="77777777" w:rsidTr="00386964">
        <w:trPr>
          <w:hidden w:val="0"/>
        </w:trPr>
        <w:tc>
          <w:tcPr>
            <w:tcW w:w="1983" w:type="dxa"/>
          </w:tcPr>
          <w:p w14:paraId="5034417A" w14:textId="698FAC7C" w:rsidR="005542E7" w:rsidRPr="000528D3" w:rsidRDefault="000528D3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F1HAD10CP001</w:t>
            </w:r>
          </w:p>
        </w:tc>
        <w:tc>
          <w:tcPr>
            <w:tcW w:w="4137" w:type="dxa"/>
          </w:tcPr>
          <w:p w14:paraId="03E4AE4F" w14:textId="34843D66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в топке котла</w:t>
            </w:r>
          </w:p>
        </w:tc>
        <w:tc>
          <w:tcPr>
            <w:tcW w:w="1558" w:type="dxa"/>
          </w:tcPr>
          <w:p w14:paraId="76FFAECA" w14:textId="1EBF12EF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9E16E06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846B2B8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B43352D" w14:textId="0270108A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5542E7" w:rsidRPr="000455E0" w14:paraId="58E2DB2B" w14:textId="77777777" w:rsidTr="00386964">
        <w:trPr>
          <w:hidden w:val="0"/>
        </w:trPr>
        <w:tc>
          <w:tcPr>
            <w:tcW w:w="1983" w:type="dxa"/>
          </w:tcPr>
          <w:p w14:paraId="238BB5E0" w14:textId="5ABE88F3" w:rsidR="005542E7" w:rsidRPr="000528D3" w:rsidRDefault="000528D3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F1HNA10CP001</w:t>
            </w:r>
          </w:p>
        </w:tc>
        <w:tc>
          <w:tcPr>
            <w:tcW w:w="4137" w:type="dxa"/>
          </w:tcPr>
          <w:p w14:paraId="055F59E5" w14:textId="7FC0D3D6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за котлом</w:t>
            </w:r>
          </w:p>
        </w:tc>
        <w:tc>
          <w:tcPr>
            <w:tcW w:w="1558" w:type="dxa"/>
          </w:tcPr>
          <w:p w14:paraId="36085FF6" w14:textId="23462E85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A563BED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945F1F3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B5FE50C" w14:textId="067CC359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AB76FF" w:rsidRPr="000455E0" w14:paraId="0FB43FDC" w14:textId="77777777" w:rsidTr="00386964">
        <w:trPr>
          <w:hidden w:val="0"/>
        </w:trPr>
        <w:tc>
          <w:tcPr>
            <w:tcW w:w="1983" w:type="dxa"/>
          </w:tcPr>
          <w:p w14:paraId="7360371A" w14:textId="3A8B24BD" w:rsidR="00AB76FF" w:rsidRPr="00AB76FF" w:rsidRDefault="00AB76FF" w:rsidP="00AB76FF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 w:rsidRPr="00502C1C">
              <w:rPr>
                <w:rFonts w:ascii="Times New Roman" w:hAnsi="Times New Roman"/>
                <w:vanish w:val="0"/>
              </w:rPr>
              <w:t>F1NDG10CT00</w:t>
            </w:r>
            <w:r>
              <w:rPr>
                <w:rFonts w:ascii="Times New Roman" w:hAnsi="Times New Roman"/>
                <w:vanish w:val="0"/>
                <w:lang w:val="en-US"/>
              </w:rPr>
              <w:t>3</w:t>
            </w:r>
          </w:p>
        </w:tc>
        <w:tc>
          <w:tcPr>
            <w:tcW w:w="4137" w:type="dxa"/>
          </w:tcPr>
          <w:p w14:paraId="2FAE4906" w14:textId="41CD130A" w:rsidR="00AB76FF" w:rsidRPr="00022F9E" w:rsidRDefault="00AB76FF" w:rsidP="00AB76FF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входе в котел</w:t>
            </w:r>
          </w:p>
        </w:tc>
        <w:tc>
          <w:tcPr>
            <w:tcW w:w="1558" w:type="dxa"/>
          </w:tcPr>
          <w:p w14:paraId="4C342CAB" w14:textId="56737A09" w:rsidR="00AB76FF" w:rsidRPr="00022F9E" w:rsidRDefault="00AB76FF" w:rsidP="00AB76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8A26C86" w14:textId="3315FFFE" w:rsidR="00AB76FF" w:rsidRPr="00022F9E" w:rsidRDefault="00AB76FF" w:rsidP="00AB76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A2A0055" w14:textId="77777777" w:rsidR="00AB76FF" w:rsidRPr="00022F9E" w:rsidRDefault="00AB76FF" w:rsidP="00AB76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85BAACD" w14:textId="7F25FB3A" w:rsidR="00AB76FF" w:rsidRPr="00022F9E" w:rsidRDefault="00AB76FF" w:rsidP="00AB76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B76FF" w:rsidRPr="000455E0" w14:paraId="60735256" w14:textId="77777777" w:rsidTr="00386964">
        <w:trPr>
          <w:hidden w:val="0"/>
        </w:trPr>
        <w:tc>
          <w:tcPr>
            <w:tcW w:w="1983" w:type="dxa"/>
          </w:tcPr>
          <w:p w14:paraId="1AE5CC9F" w14:textId="2ABA7801" w:rsidR="00AB76FF" w:rsidRPr="00022F9E" w:rsidRDefault="00AB76FF" w:rsidP="00AB76FF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502C1C">
              <w:rPr>
                <w:rFonts w:ascii="Times New Roman" w:hAnsi="Times New Roman"/>
                <w:vanish w:val="0"/>
              </w:rPr>
              <w:t>F1NDF10CT00</w:t>
            </w:r>
            <w:r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55FBE6C5" w14:textId="4D2EE3CB" w:rsidR="00AB76FF" w:rsidRPr="00022F9E" w:rsidRDefault="00AB76FF" w:rsidP="00AB76FF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выходе из котла</w:t>
            </w:r>
          </w:p>
        </w:tc>
        <w:tc>
          <w:tcPr>
            <w:tcW w:w="1558" w:type="dxa"/>
          </w:tcPr>
          <w:p w14:paraId="3BD0F3DA" w14:textId="271D7D51" w:rsidR="00AB76FF" w:rsidRPr="00022F9E" w:rsidRDefault="00AB76FF" w:rsidP="00AB76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A27B554" w14:textId="62CB7A0C" w:rsidR="00AB76FF" w:rsidRPr="00022F9E" w:rsidRDefault="00AB76FF" w:rsidP="00AB76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0644E21" w14:textId="77777777" w:rsidR="00AB76FF" w:rsidRPr="00022F9E" w:rsidRDefault="00AB76FF" w:rsidP="00AB76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3161011" w14:textId="6F23EEA8" w:rsidR="00AB76FF" w:rsidRPr="00022F9E" w:rsidRDefault="00AB76FF" w:rsidP="00AB76FF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D20BC9" w:rsidRPr="000455E0" w14:paraId="04A19841" w14:textId="77777777" w:rsidTr="00386964">
        <w:trPr>
          <w:hidden w:val="0"/>
        </w:trPr>
        <w:tc>
          <w:tcPr>
            <w:tcW w:w="1983" w:type="dxa"/>
          </w:tcPr>
          <w:p w14:paraId="6136E13F" w14:textId="72CF323E" w:rsidR="00D20BC9" w:rsidRPr="00022F9E" w:rsidRDefault="00D20BC9" w:rsidP="00D20BC9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20BC9">
              <w:rPr>
                <w:rFonts w:ascii="Times New Roman" w:hAnsi="Times New Roman"/>
                <w:vanish w:val="0"/>
              </w:rPr>
              <w:t>F1HHG20СG801</w:t>
            </w:r>
          </w:p>
        </w:tc>
        <w:tc>
          <w:tcPr>
            <w:tcW w:w="4137" w:type="dxa"/>
          </w:tcPr>
          <w:p w14:paraId="3DE08AD2" w14:textId="7CE7BC7C" w:rsidR="00D20BC9" w:rsidRPr="00022F9E" w:rsidRDefault="00D20BC9" w:rsidP="00D20BC9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proofErr w:type="gramStart"/>
            <w:r w:rsidRPr="00022F9E">
              <w:rPr>
                <w:rFonts w:ascii="Times New Roman" w:hAnsi="Times New Roman"/>
                <w:vanish w:val="0"/>
              </w:rPr>
              <w:t>Заслонка</w:t>
            </w:r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регулирующая газа котла: Положение ИМ</w:t>
            </w:r>
          </w:p>
        </w:tc>
        <w:tc>
          <w:tcPr>
            <w:tcW w:w="1558" w:type="dxa"/>
          </w:tcPr>
          <w:p w14:paraId="6A3A5CE6" w14:textId="30ED9D4F" w:rsidR="00D20BC9" w:rsidRPr="00022F9E" w:rsidRDefault="00D20BC9" w:rsidP="00D20BC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C0ACFC0" w14:textId="26B8B724" w:rsidR="00D20BC9" w:rsidRPr="00022F9E" w:rsidRDefault="00D20BC9" w:rsidP="00D20BC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5D0DDAE" w14:textId="1756B8F2" w:rsidR="00D20BC9" w:rsidRPr="00022F9E" w:rsidRDefault="00D20BC9" w:rsidP="00D20BC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58D52963" w14:textId="7501DFB9" w:rsidR="00D20BC9" w:rsidRPr="00022F9E" w:rsidRDefault="00D20BC9" w:rsidP="00D20BC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D20BC9" w:rsidRPr="000455E0" w14:paraId="1736DE1E" w14:textId="77777777" w:rsidTr="00386964">
        <w:trPr>
          <w:hidden w:val="0"/>
        </w:trPr>
        <w:tc>
          <w:tcPr>
            <w:tcW w:w="1983" w:type="dxa"/>
          </w:tcPr>
          <w:p w14:paraId="7CFA87FE" w14:textId="11C76239" w:rsidR="00D20BC9" w:rsidRPr="00022F9E" w:rsidRDefault="00D20BC9" w:rsidP="00D20BC9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20BC9">
              <w:rPr>
                <w:rFonts w:ascii="Times New Roman" w:hAnsi="Times New Roman"/>
                <w:vanish w:val="0"/>
              </w:rPr>
              <w:t>F1NDG10CG801</w:t>
            </w:r>
          </w:p>
        </w:tc>
        <w:tc>
          <w:tcPr>
            <w:tcW w:w="4137" w:type="dxa"/>
          </w:tcPr>
          <w:p w14:paraId="29A3E894" w14:textId="116C2600" w:rsidR="00D20BC9" w:rsidRPr="00022F9E" w:rsidRDefault="00D20BC9" w:rsidP="00D20BC9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расхода воды через ВК: Положение ИМ</w:t>
            </w:r>
          </w:p>
        </w:tc>
        <w:tc>
          <w:tcPr>
            <w:tcW w:w="1558" w:type="dxa"/>
          </w:tcPr>
          <w:p w14:paraId="101E4950" w14:textId="21EF628E" w:rsidR="00D20BC9" w:rsidRPr="00022F9E" w:rsidRDefault="00D20BC9" w:rsidP="00D20BC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4EF49D7" w14:textId="77A4B4C1" w:rsidR="00D20BC9" w:rsidRPr="00022F9E" w:rsidRDefault="00D20BC9" w:rsidP="00D20BC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AF0BDC3" w14:textId="04B741C9" w:rsidR="00D20BC9" w:rsidRPr="00022F9E" w:rsidRDefault="00D20BC9" w:rsidP="00D20BC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20AC90AC" w14:textId="05635E44" w:rsidR="00D20BC9" w:rsidRPr="00022F9E" w:rsidRDefault="00D20BC9" w:rsidP="00D20BC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5542E7" w:rsidRPr="000455E0" w14:paraId="162389DF" w14:textId="77777777" w:rsidTr="00386964">
        <w:trPr>
          <w:hidden w:val="0"/>
        </w:trPr>
        <w:tc>
          <w:tcPr>
            <w:tcW w:w="1983" w:type="dxa"/>
          </w:tcPr>
          <w:p w14:paraId="5E0F4439" w14:textId="2289A55F" w:rsidR="005542E7" w:rsidRPr="000528D3" w:rsidRDefault="000528D3" w:rsidP="004116E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</w:t>
            </w:r>
            <w:r w:rsidR="004116EB">
              <w:rPr>
                <w:rFonts w:ascii="Times New Roman" w:hAnsi="Times New Roman"/>
                <w:vanish w:val="0"/>
                <w:lang w:val="en-US"/>
              </w:rPr>
              <w:t>CE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="004116EB">
              <w:rPr>
                <w:rFonts w:ascii="Times New Roman" w:hAnsi="Times New Roman"/>
                <w:vanish w:val="0"/>
                <w:lang w:val="en-US"/>
              </w:rPr>
              <w:t>15</w:t>
            </w:r>
          </w:p>
        </w:tc>
        <w:tc>
          <w:tcPr>
            <w:tcW w:w="4137" w:type="dxa"/>
          </w:tcPr>
          <w:p w14:paraId="3B873396" w14:textId="32400BBE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№1</w:t>
            </w:r>
          </w:p>
        </w:tc>
        <w:tc>
          <w:tcPr>
            <w:tcW w:w="1558" w:type="dxa"/>
          </w:tcPr>
          <w:p w14:paraId="4CD2D975" w14:textId="157B5C01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FED40C9" w14:textId="48C21A7F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BDB2C58" w14:textId="0338C158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02411732" w14:textId="372FF381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5542E7" w:rsidRPr="000455E0" w14:paraId="43AFEF64" w14:textId="77777777" w:rsidTr="00386964">
        <w:trPr>
          <w:hidden w:val="0"/>
        </w:trPr>
        <w:tc>
          <w:tcPr>
            <w:tcW w:w="1983" w:type="dxa"/>
          </w:tcPr>
          <w:p w14:paraId="7E1FB44A" w14:textId="797E8423" w:rsidR="005542E7" w:rsidRPr="00022F9E" w:rsidRDefault="000528D3" w:rsidP="004116E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</w:t>
            </w:r>
            <w:r w:rsidR="004116EB">
              <w:rPr>
                <w:rFonts w:ascii="Times New Roman" w:hAnsi="Times New Roman"/>
                <w:vanish w:val="0"/>
                <w:lang w:val="en-US"/>
              </w:rPr>
              <w:t>CE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="004116EB">
              <w:rPr>
                <w:rFonts w:ascii="Times New Roman" w:hAnsi="Times New Roman"/>
                <w:vanish w:val="0"/>
                <w:lang w:val="en-US"/>
              </w:rPr>
              <w:t>12</w:t>
            </w:r>
          </w:p>
        </w:tc>
        <w:tc>
          <w:tcPr>
            <w:tcW w:w="4137" w:type="dxa"/>
          </w:tcPr>
          <w:p w14:paraId="7257FFCF" w14:textId="0AB9347F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№1</w:t>
            </w:r>
          </w:p>
        </w:tc>
        <w:tc>
          <w:tcPr>
            <w:tcW w:w="1558" w:type="dxa"/>
          </w:tcPr>
          <w:p w14:paraId="34FDA0D6" w14:textId="38853D99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10FF64E" w14:textId="015D2DC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C68C987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B082CEA" w14:textId="1BA0C2C8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542E7" w:rsidRPr="000455E0" w14:paraId="03A11C20" w14:textId="77777777" w:rsidTr="00386964">
        <w:trPr>
          <w:hidden w:val="0"/>
        </w:trPr>
        <w:tc>
          <w:tcPr>
            <w:tcW w:w="1983" w:type="dxa"/>
          </w:tcPr>
          <w:p w14:paraId="408CF21E" w14:textId="1254BFBC" w:rsidR="005542E7" w:rsidRPr="00022F9E" w:rsidRDefault="000528D3" w:rsidP="004116E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</w:t>
            </w:r>
            <w:r w:rsidR="004116EB">
              <w:rPr>
                <w:rFonts w:ascii="Times New Roman" w:hAnsi="Times New Roman"/>
                <w:vanish w:val="0"/>
                <w:lang w:val="en-US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="004116EB">
              <w:rPr>
                <w:rFonts w:ascii="Times New Roman" w:hAnsi="Times New Roman"/>
                <w:vanish w:val="0"/>
                <w:lang w:val="en-US"/>
              </w:rPr>
              <w:t>CE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="004116EB">
              <w:rPr>
                <w:rFonts w:ascii="Times New Roman" w:hAnsi="Times New Roman"/>
                <w:vanish w:val="0"/>
                <w:lang w:val="en-US"/>
              </w:rPr>
              <w:t>15</w:t>
            </w:r>
          </w:p>
        </w:tc>
        <w:tc>
          <w:tcPr>
            <w:tcW w:w="4137" w:type="dxa"/>
          </w:tcPr>
          <w:p w14:paraId="4FD6265B" w14:textId="21547804" w:rsidR="005542E7" w:rsidRPr="00022F9E" w:rsidRDefault="005542E7" w:rsidP="005542E7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№2</w:t>
            </w:r>
          </w:p>
        </w:tc>
        <w:tc>
          <w:tcPr>
            <w:tcW w:w="1558" w:type="dxa"/>
          </w:tcPr>
          <w:p w14:paraId="658A61F9" w14:textId="77777777" w:rsidR="005542E7" w:rsidRPr="00022F9E" w:rsidRDefault="005542E7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8DD8366" w14:textId="77777777" w:rsidR="005542E7" w:rsidRPr="00022F9E" w:rsidRDefault="005542E7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5068FC9" w14:textId="77777777" w:rsidR="005542E7" w:rsidRPr="00022F9E" w:rsidRDefault="005542E7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57C6E08B" w14:textId="77777777" w:rsidR="005542E7" w:rsidRPr="00022F9E" w:rsidRDefault="005542E7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5542E7" w:rsidRPr="000455E0" w14:paraId="53CE4AEF" w14:textId="77777777" w:rsidTr="00386964">
        <w:trPr>
          <w:hidden w:val="0"/>
        </w:trPr>
        <w:tc>
          <w:tcPr>
            <w:tcW w:w="1983" w:type="dxa"/>
          </w:tcPr>
          <w:p w14:paraId="4D72CE7F" w14:textId="4E3B96F2" w:rsidR="005542E7" w:rsidRPr="00022F9E" w:rsidRDefault="000528D3" w:rsidP="004116E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</w:t>
            </w:r>
            <w:r w:rsidR="004116EB">
              <w:rPr>
                <w:rFonts w:ascii="Times New Roman" w:hAnsi="Times New Roman"/>
                <w:vanish w:val="0"/>
                <w:lang w:val="en-US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="004116EB">
              <w:rPr>
                <w:rFonts w:ascii="Times New Roman" w:hAnsi="Times New Roman"/>
                <w:vanish w:val="0"/>
                <w:lang w:val="en-US"/>
              </w:rPr>
              <w:t>CE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="004116EB">
              <w:rPr>
                <w:rFonts w:ascii="Times New Roman" w:hAnsi="Times New Roman"/>
                <w:vanish w:val="0"/>
                <w:lang w:val="en-US"/>
              </w:rPr>
              <w:t>12</w:t>
            </w:r>
          </w:p>
        </w:tc>
        <w:tc>
          <w:tcPr>
            <w:tcW w:w="4137" w:type="dxa"/>
          </w:tcPr>
          <w:p w14:paraId="56C0B31E" w14:textId="7A31395E" w:rsidR="005542E7" w:rsidRPr="00022F9E" w:rsidRDefault="005542E7" w:rsidP="005542E7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№2</w:t>
            </w:r>
          </w:p>
        </w:tc>
        <w:tc>
          <w:tcPr>
            <w:tcW w:w="1558" w:type="dxa"/>
          </w:tcPr>
          <w:p w14:paraId="39A46848" w14:textId="77777777" w:rsidR="005542E7" w:rsidRPr="00022F9E" w:rsidRDefault="005542E7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3415896" w14:textId="77777777" w:rsidR="005542E7" w:rsidRPr="00022F9E" w:rsidRDefault="005542E7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CF068CE" w14:textId="77777777" w:rsidR="005542E7" w:rsidRPr="00022F9E" w:rsidRDefault="005542E7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DF1797C" w14:textId="77777777" w:rsidR="005542E7" w:rsidRPr="00022F9E" w:rsidRDefault="005542E7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5542E7" w:rsidRPr="000455E0" w14:paraId="4202A459" w14:textId="77777777" w:rsidTr="00386964">
        <w:trPr>
          <w:hidden w:val="0"/>
        </w:trPr>
        <w:tc>
          <w:tcPr>
            <w:tcW w:w="1983" w:type="dxa"/>
          </w:tcPr>
          <w:p w14:paraId="76CDE7D0" w14:textId="766821CA" w:rsidR="005542E7" w:rsidRPr="004116EB" w:rsidRDefault="004116EB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F1HHG10CP</w:t>
            </w:r>
            <w:r w:rsidR="009134FB">
              <w:rPr>
                <w:rFonts w:ascii="Times New Roman" w:hAnsi="Times New Roman"/>
                <w:vanish w:val="0"/>
                <w:lang w:val="en-US"/>
              </w:rPr>
              <w:t>002</w:t>
            </w:r>
          </w:p>
        </w:tc>
        <w:tc>
          <w:tcPr>
            <w:tcW w:w="4137" w:type="dxa"/>
          </w:tcPr>
          <w:p w14:paraId="53C4FC4D" w14:textId="4868C803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№1</w:t>
            </w:r>
          </w:p>
        </w:tc>
        <w:tc>
          <w:tcPr>
            <w:tcW w:w="1558" w:type="dxa"/>
          </w:tcPr>
          <w:p w14:paraId="47100AC9" w14:textId="69704591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D7AA1AD" w14:textId="34D5A534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4994FD2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89833A9" w14:textId="056941F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542E7" w:rsidRPr="000455E0" w14:paraId="4816FB74" w14:textId="77777777" w:rsidTr="00386964">
        <w:trPr>
          <w:hidden w:val="0"/>
        </w:trPr>
        <w:tc>
          <w:tcPr>
            <w:tcW w:w="1983" w:type="dxa"/>
          </w:tcPr>
          <w:p w14:paraId="2CCD2EF4" w14:textId="0879B3DD" w:rsidR="005542E7" w:rsidRPr="000528D3" w:rsidRDefault="000528D3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F1HHG10CP</w:t>
            </w:r>
            <w:r w:rsidR="009134FB">
              <w:rPr>
                <w:rFonts w:ascii="Times New Roman" w:hAnsi="Times New Roman"/>
                <w:vanish w:val="0"/>
                <w:lang w:val="en-US"/>
              </w:rPr>
              <w:t>0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4137" w:type="dxa"/>
          </w:tcPr>
          <w:p w14:paraId="7A67CEE2" w14:textId="544316C4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№1</w:t>
            </w:r>
          </w:p>
        </w:tc>
        <w:tc>
          <w:tcPr>
            <w:tcW w:w="1558" w:type="dxa"/>
          </w:tcPr>
          <w:p w14:paraId="7B78AB29" w14:textId="1329C3CA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F4B35DC" w14:textId="032F877F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35E1D66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C9AC226" w14:textId="3088315D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542E7" w:rsidRPr="000455E0" w14:paraId="725B905A" w14:textId="77777777" w:rsidTr="00386964">
        <w:trPr>
          <w:hidden w:val="0"/>
        </w:trPr>
        <w:tc>
          <w:tcPr>
            <w:tcW w:w="1983" w:type="dxa"/>
          </w:tcPr>
          <w:p w14:paraId="47183752" w14:textId="0C049CDC" w:rsidR="005542E7" w:rsidRPr="00022F9E" w:rsidRDefault="000528D3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F1ANF10CP</w:t>
            </w:r>
            <w:r w:rsidR="009134FB">
              <w:rPr>
                <w:rFonts w:ascii="Times New Roman" w:hAnsi="Times New Roman"/>
                <w:vanish w:val="0"/>
                <w:lang w:val="en-US"/>
              </w:rPr>
              <w:t>0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4137" w:type="dxa"/>
          </w:tcPr>
          <w:p w14:paraId="34B96E34" w14:textId="568F00A2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№1</w:t>
            </w:r>
          </w:p>
        </w:tc>
        <w:tc>
          <w:tcPr>
            <w:tcW w:w="1558" w:type="dxa"/>
          </w:tcPr>
          <w:p w14:paraId="48C58B4B" w14:textId="4448D661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D7DA43F" w14:textId="516DD12D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812E339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7A3CF7C" w14:textId="1E5E20C6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542E7" w:rsidRPr="000455E0" w14:paraId="5718C3CA" w14:textId="77777777" w:rsidTr="00386964">
        <w:trPr>
          <w:hidden w:val="0"/>
        </w:trPr>
        <w:tc>
          <w:tcPr>
            <w:tcW w:w="1983" w:type="dxa"/>
          </w:tcPr>
          <w:p w14:paraId="6808CFD3" w14:textId="1003047E" w:rsidR="005542E7" w:rsidRPr="004116EB" w:rsidRDefault="004116EB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F1HHG10CP</w:t>
            </w:r>
            <w:r w:rsidR="009134FB">
              <w:rPr>
                <w:rFonts w:ascii="Times New Roman" w:hAnsi="Times New Roman"/>
                <w:vanish w:val="0"/>
                <w:lang w:val="en-US"/>
              </w:rPr>
              <w:t>002</w:t>
            </w:r>
          </w:p>
        </w:tc>
        <w:tc>
          <w:tcPr>
            <w:tcW w:w="4137" w:type="dxa"/>
          </w:tcPr>
          <w:p w14:paraId="1533C937" w14:textId="070F10EC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№2</w:t>
            </w:r>
          </w:p>
        </w:tc>
        <w:tc>
          <w:tcPr>
            <w:tcW w:w="1558" w:type="dxa"/>
          </w:tcPr>
          <w:p w14:paraId="7EBAEF7C" w14:textId="39551158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4826433" w14:textId="7CFE9479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94AF7FA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C1830E6" w14:textId="701D49C6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542E7" w:rsidRPr="000455E0" w14:paraId="25BD5042" w14:textId="77777777" w:rsidTr="00386964">
        <w:trPr>
          <w:hidden w:val="0"/>
        </w:trPr>
        <w:tc>
          <w:tcPr>
            <w:tcW w:w="1983" w:type="dxa"/>
          </w:tcPr>
          <w:p w14:paraId="388C47A4" w14:textId="38EED120" w:rsidR="005542E7" w:rsidRPr="00022F9E" w:rsidRDefault="000528D3" w:rsidP="000528D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F1HHG20CP</w:t>
            </w:r>
            <w:r w:rsidR="009134FB">
              <w:rPr>
                <w:rFonts w:ascii="Times New Roman" w:hAnsi="Times New Roman"/>
                <w:vanish w:val="0"/>
                <w:lang w:val="en-US"/>
              </w:rPr>
              <w:t>0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4137" w:type="dxa"/>
          </w:tcPr>
          <w:p w14:paraId="6C1C0D39" w14:textId="3519C44B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№2</w:t>
            </w:r>
          </w:p>
        </w:tc>
        <w:tc>
          <w:tcPr>
            <w:tcW w:w="1558" w:type="dxa"/>
          </w:tcPr>
          <w:p w14:paraId="0B3432AE" w14:textId="0F872919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C88F122" w14:textId="4D92D0BB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C97A0D5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001F268" w14:textId="6FC119CB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542E7" w:rsidRPr="000455E0" w14:paraId="5E9B2577" w14:textId="77777777" w:rsidTr="00386964">
        <w:trPr>
          <w:hidden w:val="0"/>
        </w:trPr>
        <w:tc>
          <w:tcPr>
            <w:tcW w:w="1983" w:type="dxa"/>
          </w:tcPr>
          <w:p w14:paraId="722DB82D" w14:textId="1D9A4B26" w:rsidR="005542E7" w:rsidRPr="00022F9E" w:rsidRDefault="000528D3" w:rsidP="000528D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F1ANF20CP</w:t>
            </w:r>
            <w:r w:rsidR="009134FB">
              <w:rPr>
                <w:rFonts w:ascii="Times New Roman" w:hAnsi="Times New Roman"/>
                <w:vanish w:val="0"/>
                <w:lang w:val="en-US"/>
              </w:rPr>
              <w:t>0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4137" w:type="dxa"/>
          </w:tcPr>
          <w:p w14:paraId="6ABCAA99" w14:textId="78A5229C" w:rsidR="005542E7" w:rsidRPr="00022F9E" w:rsidRDefault="005542E7" w:rsidP="00941333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№2</w:t>
            </w:r>
          </w:p>
        </w:tc>
        <w:tc>
          <w:tcPr>
            <w:tcW w:w="1558" w:type="dxa"/>
          </w:tcPr>
          <w:p w14:paraId="62E99961" w14:textId="4F406C89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6AE0A5C" w14:textId="145E69A2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DD04962" w14:textId="7777777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A9C05E6" w14:textId="38CD3F03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5542E7" w:rsidRPr="000455E0" w14:paraId="7B5AB664" w14:textId="77777777" w:rsidTr="00AA04EC">
        <w:trPr>
          <w:hidden w:val="0"/>
        </w:trPr>
        <w:tc>
          <w:tcPr>
            <w:tcW w:w="10490" w:type="dxa"/>
            <w:gridSpan w:val="6"/>
          </w:tcPr>
          <w:p w14:paraId="51606DA2" w14:textId="5EFF79C7" w:rsidR="005542E7" w:rsidRPr="00022F9E" w:rsidRDefault="005542E7" w:rsidP="00941333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Водогрейный котел ВК-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2</w:t>
            </w:r>
          </w:p>
        </w:tc>
      </w:tr>
      <w:tr w:rsidR="009134FB" w:rsidRPr="000455E0" w14:paraId="5934A279" w14:textId="77777777" w:rsidTr="00386964">
        <w:trPr>
          <w:hidden w:val="0"/>
        </w:trPr>
        <w:tc>
          <w:tcPr>
            <w:tcW w:w="1983" w:type="dxa"/>
          </w:tcPr>
          <w:p w14:paraId="0CCE7063" w14:textId="4821C39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NDG10CT001</w:t>
            </w:r>
          </w:p>
        </w:tc>
        <w:tc>
          <w:tcPr>
            <w:tcW w:w="4137" w:type="dxa"/>
          </w:tcPr>
          <w:p w14:paraId="621412A9" w14:textId="493EE47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задвижки</w:t>
            </w:r>
          </w:p>
        </w:tc>
        <w:tc>
          <w:tcPr>
            <w:tcW w:w="1558" w:type="dxa"/>
          </w:tcPr>
          <w:p w14:paraId="371CD2C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7D01AE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5A3EEC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6D0AFA6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B2E9B9E" w14:textId="77777777" w:rsidTr="00386964">
        <w:trPr>
          <w:hidden w:val="0"/>
        </w:trPr>
        <w:tc>
          <w:tcPr>
            <w:tcW w:w="1983" w:type="dxa"/>
          </w:tcPr>
          <w:p w14:paraId="109C5CD7" w14:textId="6B49509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NDG10CP001</w:t>
            </w:r>
          </w:p>
        </w:tc>
        <w:tc>
          <w:tcPr>
            <w:tcW w:w="4137" w:type="dxa"/>
          </w:tcPr>
          <w:p w14:paraId="5349D532" w14:textId="66BA355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перед котлом</w:t>
            </w:r>
          </w:p>
        </w:tc>
        <w:tc>
          <w:tcPr>
            <w:tcW w:w="1558" w:type="dxa"/>
          </w:tcPr>
          <w:p w14:paraId="5284C5D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AA5B6E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26746F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5F1A334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6F93934B" w14:textId="77777777" w:rsidTr="00386964">
        <w:trPr>
          <w:hidden w:val="0"/>
        </w:trPr>
        <w:tc>
          <w:tcPr>
            <w:tcW w:w="1983" w:type="dxa"/>
          </w:tcPr>
          <w:p w14:paraId="436E67A8" w14:textId="5237E82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NDG10CT002</w:t>
            </w:r>
          </w:p>
        </w:tc>
        <w:tc>
          <w:tcPr>
            <w:tcW w:w="4137" w:type="dxa"/>
          </w:tcPr>
          <w:p w14:paraId="1614A7EF" w14:textId="59A2539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перед котлом</w:t>
            </w:r>
          </w:p>
        </w:tc>
        <w:tc>
          <w:tcPr>
            <w:tcW w:w="1558" w:type="dxa"/>
          </w:tcPr>
          <w:p w14:paraId="317B43C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0E32B5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602757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2761D77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B2D6A57" w14:textId="77777777" w:rsidTr="00386964">
        <w:trPr>
          <w:hidden w:val="0"/>
        </w:trPr>
        <w:tc>
          <w:tcPr>
            <w:tcW w:w="1983" w:type="dxa"/>
          </w:tcPr>
          <w:p w14:paraId="67C7BEC3" w14:textId="4AE04A5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0CP001</w:t>
            </w:r>
          </w:p>
        </w:tc>
        <w:tc>
          <w:tcPr>
            <w:tcW w:w="4137" w:type="dxa"/>
          </w:tcPr>
          <w:p w14:paraId="0B86A4C0" w14:textId="7D8B65A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после котла</w:t>
            </w:r>
          </w:p>
        </w:tc>
        <w:tc>
          <w:tcPr>
            <w:tcW w:w="1558" w:type="dxa"/>
          </w:tcPr>
          <w:p w14:paraId="476B210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3DE199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A88F48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631A835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D8D3C2B" w14:textId="77777777" w:rsidTr="00386964">
        <w:trPr>
          <w:hidden w:val="0"/>
        </w:trPr>
        <w:tc>
          <w:tcPr>
            <w:tcW w:w="1983" w:type="dxa"/>
          </w:tcPr>
          <w:p w14:paraId="70157BC6" w14:textId="32F4C2E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0CT001</w:t>
            </w:r>
          </w:p>
        </w:tc>
        <w:tc>
          <w:tcPr>
            <w:tcW w:w="4137" w:type="dxa"/>
          </w:tcPr>
          <w:p w14:paraId="685534E4" w14:textId="74EE2BD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котла</w:t>
            </w:r>
          </w:p>
        </w:tc>
        <w:tc>
          <w:tcPr>
            <w:tcW w:w="1558" w:type="dxa"/>
          </w:tcPr>
          <w:p w14:paraId="27DAEBE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498543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2E4436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79FBD7A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93B830E" w14:textId="77777777" w:rsidTr="00386964">
        <w:trPr>
          <w:hidden w:val="0"/>
        </w:trPr>
        <w:tc>
          <w:tcPr>
            <w:tcW w:w="1983" w:type="dxa"/>
          </w:tcPr>
          <w:p w14:paraId="6DDB9AB8" w14:textId="18D7F35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HHG20СР001</w:t>
            </w:r>
          </w:p>
        </w:tc>
        <w:tc>
          <w:tcPr>
            <w:tcW w:w="4137" w:type="dxa"/>
          </w:tcPr>
          <w:p w14:paraId="3E4A2C71" w14:textId="033A47A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фильтром котла</w:t>
            </w:r>
          </w:p>
        </w:tc>
        <w:tc>
          <w:tcPr>
            <w:tcW w:w="1558" w:type="dxa"/>
          </w:tcPr>
          <w:p w14:paraId="3E97B75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D60E7E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9AD99A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43ED7F5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4D98A3E" w14:textId="77777777" w:rsidTr="00386964">
        <w:trPr>
          <w:hidden w:val="0"/>
        </w:trPr>
        <w:tc>
          <w:tcPr>
            <w:tcW w:w="1983" w:type="dxa"/>
          </w:tcPr>
          <w:p w14:paraId="474E9F83" w14:textId="6DCED8B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HHG20СР002</w:t>
            </w:r>
          </w:p>
        </w:tc>
        <w:tc>
          <w:tcPr>
            <w:tcW w:w="4137" w:type="dxa"/>
          </w:tcPr>
          <w:p w14:paraId="4B1F5E04" w14:textId="1CCB88D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после фильтра котла</w:t>
            </w:r>
          </w:p>
        </w:tc>
        <w:tc>
          <w:tcPr>
            <w:tcW w:w="1558" w:type="dxa"/>
          </w:tcPr>
          <w:p w14:paraId="0D66A68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6106D0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F337E6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658545F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B42E5AF" w14:textId="77777777" w:rsidTr="00386964">
        <w:trPr>
          <w:hidden w:val="0"/>
        </w:trPr>
        <w:tc>
          <w:tcPr>
            <w:tcW w:w="1983" w:type="dxa"/>
          </w:tcPr>
          <w:p w14:paraId="73E7957F" w14:textId="317883C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HHG20СР003</w:t>
            </w:r>
          </w:p>
        </w:tc>
        <w:tc>
          <w:tcPr>
            <w:tcW w:w="4137" w:type="dxa"/>
          </w:tcPr>
          <w:p w14:paraId="689935E0" w14:textId="2E4A4FE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до регулятора</w:t>
            </w:r>
          </w:p>
        </w:tc>
        <w:tc>
          <w:tcPr>
            <w:tcW w:w="1558" w:type="dxa"/>
          </w:tcPr>
          <w:p w14:paraId="58B4CBE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AFF74F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53656C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30AD167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C570B5D" w14:textId="77777777" w:rsidTr="00386964">
        <w:trPr>
          <w:hidden w:val="0"/>
        </w:trPr>
        <w:tc>
          <w:tcPr>
            <w:tcW w:w="1983" w:type="dxa"/>
          </w:tcPr>
          <w:p w14:paraId="5B856324" w14:textId="06B6BA1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HHG20СР004</w:t>
            </w:r>
          </w:p>
        </w:tc>
        <w:tc>
          <w:tcPr>
            <w:tcW w:w="4137" w:type="dxa"/>
          </w:tcPr>
          <w:p w14:paraId="50725559" w14:textId="165F27C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после регулятора</w:t>
            </w:r>
          </w:p>
        </w:tc>
        <w:tc>
          <w:tcPr>
            <w:tcW w:w="1558" w:type="dxa"/>
          </w:tcPr>
          <w:p w14:paraId="4D410B0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350E14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0DE996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1.0</w:t>
            </w:r>
          </w:p>
        </w:tc>
        <w:tc>
          <w:tcPr>
            <w:tcW w:w="1111" w:type="dxa"/>
          </w:tcPr>
          <w:p w14:paraId="56AF40D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674D9761" w14:textId="77777777" w:rsidTr="00386964">
        <w:trPr>
          <w:hidden w:val="0"/>
        </w:trPr>
        <w:tc>
          <w:tcPr>
            <w:tcW w:w="1983" w:type="dxa"/>
          </w:tcPr>
          <w:p w14:paraId="5C5441D2" w14:textId="6DF5868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HHG01CF001</w:t>
            </w:r>
          </w:p>
        </w:tc>
        <w:tc>
          <w:tcPr>
            <w:tcW w:w="4137" w:type="dxa"/>
          </w:tcPr>
          <w:p w14:paraId="525BBC69" w14:textId="27394D3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№1</w:t>
            </w:r>
          </w:p>
        </w:tc>
        <w:tc>
          <w:tcPr>
            <w:tcW w:w="1558" w:type="dxa"/>
          </w:tcPr>
          <w:p w14:paraId="2457E8E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B8DC65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8FE15AC" w14:textId="6F3E3E2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</w:rPr>
              <w:t>2500</w:t>
            </w:r>
            <w:r w:rsidRPr="00022F9E">
              <w:rPr>
                <w:rFonts w:ascii="Times New Roman" w:hAnsi="Times New Roman"/>
                <w:vanish w:val="0"/>
                <w:lang w:val="en-US"/>
              </w:rPr>
              <w:t>.0</w:t>
            </w:r>
          </w:p>
        </w:tc>
        <w:tc>
          <w:tcPr>
            <w:tcW w:w="1111" w:type="dxa"/>
          </w:tcPr>
          <w:p w14:paraId="7692582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60AB6EAA" w14:textId="77777777" w:rsidTr="00386964">
        <w:trPr>
          <w:hidden w:val="0"/>
        </w:trPr>
        <w:tc>
          <w:tcPr>
            <w:tcW w:w="1983" w:type="dxa"/>
          </w:tcPr>
          <w:p w14:paraId="42D15040" w14:textId="14D9628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F2</w:t>
            </w:r>
            <w:r w:rsidRPr="00502C1C">
              <w:rPr>
                <w:rFonts w:ascii="Times New Roman" w:hAnsi="Times New Roman"/>
                <w:vanish w:val="0"/>
              </w:rPr>
              <w:t>HHG02CF001</w:t>
            </w:r>
          </w:p>
        </w:tc>
        <w:tc>
          <w:tcPr>
            <w:tcW w:w="4137" w:type="dxa"/>
          </w:tcPr>
          <w:p w14:paraId="26B546C5" w14:textId="276E056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№2</w:t>
            </w:r>
          </w:p>
        </w:tc>
        <w:tc>
          <w:tcPr>
            <w:tcW w:w="1558" w:type="dxa"/>
          </w:tcPr>
          <w:p w14:paraId="1368C7F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5CB09E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9476983" w14:textId="651F635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</w:rPr>
              <w:t>2500</w:t>
            </w:r>
            <w:r w:rsidRPr="00022F9E">
              <w:rPr>
                <w:rFonts w:ascii="Times New Roman" w:hAnsi="Times New Roman"/>
                <w:vanish w:val="0"/>
                <w:lang w:val="en-US"/>
              </w:rPr>
              <w:t>.0</w:t>
            </w:r>
          </w:p>
        </w:tc>
        <w:tc>
          <w:tcPr>
            <w:tcW w:w="1111" w:type="dxa"/>
          </w:tcPr>
          <w:p w14:paraId="53A79FD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5D6F9097" w14:textId="77777777" w:rsidTr="00386964">
        <w:trPr>
          <w:hidden w:val="0"/>
        </w:trPr>
        <w:tc>
          <w:tcPr>
            <w:tcW w:w="1983" w:type="dxa"/>
          </w:tcPr>
          <w:p w14:paraId="75E0BB77" w14:textId="3D1AE95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F2NDA10CF001</w:t>
            </w:r>
          </w:p>
        </w:tc>
        <w:tc>
          <w:tcPr>
            <w:tcW w:w="4137" w:type="dxa"/>
          </w:tcPr>
          <w:p w14:paraId="09D89FC7" w14:textId="7300844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сетевой воды через котел</w:t>
            </w:r>
          </w:p>
        </w:tc>
        <w:tc>
          <w:tcPr>
            <w:tcW w:w="1558" w:type="dxa"/>
          </w:tcPr>
          <w:p w14:paraId="5676434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200A8A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E53EE8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4F2B0A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9134FB" w:rsidRPr="000455E0" w14:paraId="749380ED" w14:textId="77777777" w:rsidTr="00386964">
        <w:trPr>
          <w:hidden w:val="0"/>
        </w:trPr>
        <w:tc>
          <w:tcPr>
            <w:tcW w:w="1983" w:type="dxa"/>
          </w:tcPr>
          <w:p w14:paraId="01D311B8" w14:textId="04785AB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F2HNA10CT001</w:t>
            </w:r>
          </w:p>
        </w:tc>
        <w:tc>
          <w:tcPr>
            <w:tcW w:w="4137" w:type="dxa"/>
          </w:tcPr>
          <w:p w14:paraId="1C0AEB37" w14:textId="4984AC4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уходящих газов</w:t>
            </w:r>
          </w:p>
        </w:tc>
        <w:tc>
          <w:tcPr>
            <w:tcW w:w="1558" w:type="dxa"/>
          </w:tcPr>
          <w:p w14:paraId="69EE683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A20A12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0D4391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89E864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65B47CD" w14:textId="77777777" w:rsidTr="00386964">
        <w:trPr>
          <w:hidden w:val="0"/>
        </w:trPr>
        <w:tc>
          <w:tcPr>
            <w:tcW w:w="1983" w:type="dxa"/>
          </w:tcPr>
          <w:p w14:paraId="6302525E" w14:textId="5556EC5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F2HNA10CQ003</w:t>
            </w:r>
          </w:p>
        </w:tc>
        <w:tc>
          <w:tcPr>
            <w:tcW w:w="4137" w:type="dxa"/>
          </w:tcPr>
          <w:p w14:paraId="59C60A98" w14:textId="195B6A1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Содержание о2 в уходящих газах</w:t>
            </w:r>
          </w:p>
        </w:tc>
        <w:tc>
          <w:tcPr>
            <w:tcW w:w="1558" w:type="dxa"/>
          </w:tcPr>
          <w:p w14:paraId="1D9144D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90B650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52F340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EEBC7C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16976124" w14:textId="77777777" w:rsidTr="00386964">
        <w:trPr>
          <w:hidden w:val="0"/>
        </w:trPr>
        <w:tc>
          <w:tcPr>
            <w:tcW w:w="1983" w:type="dxa"/>
          </w:tcPr>
          <w:p w14:paraId="196C7B90" w14:textId="6A4B365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F2HAD10CP001</w:t>
            </w:r>
          </w:p>
        </w:tc>
        <w:tc>
          <w:tcPr>
            <w:tcW w:w="4137" w:type="dxa"/>
          </w:tcPr>
          <w:p w14:paraId="16DE53A6" w14:textId="6B1ED8B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в топке котла</w:t>
            </w:r>
          </w:p>
        </w:tc>
        <w:tc>
          <w:tcPr>
            <w:tcW w:w="1558" w:type="dxa"/>
          </w:tcPr>
          <w:p w14:paraId="6A3BC86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28484C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0E7240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E5D266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12146C91" w14:textId="77777777" w:rsidTr="00386964">
        <w:trPr>
          <w:hidden w:val="0"/>
        </w:trPr>
        <w:tc>
          <w:tcPr>
            <w:tcW w:w="1983" w:type="dxa"/>
          </w:tcPr>
          <w:p w14:paraId="5ED3F8AD" w14:textId="11E0928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F2HNA10CP001</w:t>
            </w:r>
          </w:p>
        </w:tc>
        <w:tc>
          <w:tcPr>
            <w:tcW w:w="4137" w:type="dxa"/>
          </w:tcPr>
          <w:p w14:paraId="48765C99" w14:textId="71CCF4B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за котлом</w:t>
            </w:r>
          </w:p>
        </w:tc>
        <w:tc>
          <w:tcPr>
            <w:tcW w:w="1558" w:type="dxa"/>
          </w:tcPr>
          <w:p w14:paraId="7FCB2E1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0B4711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5634A8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D2E3E3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7A96F06C" w14:textId="77777777" w:rsidTr="00386964">
        <w:trPr>
          <w:hidden w:val="0"/>
        </w:trPr>
        <w:tc>
          <w:tcPr>
            <w:tcW w:w="1983" w:type="dxa"/>
          </w:tcPr>
          <w:p w14:paraId="3426D79C" w14:textId="48947CA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NDG10CT00</w:t>
            </w:r>
            <w:r>
              <w:rPr>
                <w:rFonts w:ascii="Times New Roman" w:hAnsi="Times New Roman"/>
                <w:vanish w:val="0"/>
                <w:lang w:val="en-US"/>
              </w:rPr>
              <w:t>3</w:t>
            </w:r>
          </w:p>
        </w:tc>
        <w:tc>
          <w:tcPr>
            <w:tcW w:w="4137" w:type="dxa"/>
          </w:tcPr>
          <w:p w14:paraId="3495A1D6" w14:textId="04F7DEB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входе в котел</w:t>
            </w:r>
          </w:p>
        </w:tc>
        <w:tc>
          <w:tcPr>
            <w:tcW w:w="1558" w:type="dxa"/>
          </w:tcPr>
          <w:p w14:paraId="6B6E5A3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38706A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E16400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6A2475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34BD86A" w14:textId="77777777" w:rsidTr="00386964">
        <w:trPr>
          <w:hidden w:val="0"/>
        </w:trPr>
        <w:tc>
          <w:tcPr>
            <w:tcW w:w="1983" w:type="dxa"/>
          </w:tcPr>
          <w:p w14:paraId="600E1509" w14:textId="17564E4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502C1C">
              <w:rPr>
                <w:rFonts w:ascii="Times New Roman" w:hAnsi="Times New Roman"/>
                <w:vanish w:val="0"/>
              </w:rPr>
              <w:t>0CT00</w:t>
            </w:r>
            <w:r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0B92650F" w14:textId="512A551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выходе из котла</w:t>
            </w:r>
          </w:p>
        </w:tc>
        <w:tc>
          <w:tcPr>
            <w:tcW w:w="1558" w:type="dxa"/>
          </w:tcPr>
          <w:p w14:paraId="0A3BB3D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F6DF15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7D0EBC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4F2023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E0C305B" w14:textId="77777777" w:rsidTr="00386964">
        <w:trPr>
          <w:hidden w:val="0"/>
        </w:trPr>
        <w:tc>
          <w:tcPr>
            <w:tcW w:w="1983" w:type="dxa"/>
          </w:tcPr>
          <w:p w14:paraId="09FE5DF2" w14:textId="51C7C78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D20BC9">
              <w:rPr>
                <w:rFonts w:ascii="Times New Roman" w:hAnsi="Times New Roman"/>
                <w:vanish w:val="0"/>
              </w:rPr>
              <w:t>HHG20СG801</w:t>
            </w:r>
          </w:p>
        </w:tc>
        <w:tc>
          <w:tcPr>
            <w:tcW w:w="4137" w:type="dxa"/>
          </w:tcPr>
          <w:p w14:paraId="3D76F10F" w14:textId="1749EC6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proofErr w:type="gramStart"/>
            <w:r w:rsidRPr="00022F9E">
              <w:rPr>
                <w:rFonts w:ascii="Times New Roman" w:hAnsi="Times New Roman"/>
                <w:vanish w:val="0"/>
              </w:rPr>
              <w:t>Заслонка</w:t>
            </w:r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регулирующая газа котла: Положение ИМ</w:t>
            </w:r>
          </w:p>
        </w:tc>
        <w:tc>
          <w:tcPr>
            <w:tcW w:w="1558" w:type="dxa"/>
          </w:tcPr>
          <w:p w14:paraId="170AA34B" w14:textId="4638A99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E273BBB" w14:textId="06CFD31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22B335A" w14:textId="6DE0DD4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1E5DC2F0" w14:textId="6696168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4A34DF84" w14:textId="77777777" w:rsidTr="00386964">
        <w:trPr>
          <w:hidden w:val="0"/>
        </w:trPr>
        <w:tc>
          <w:tcPr>
            <w:tcW w:w="1983" w:type="dxa"/>
          </w:tcPr>
          <w:p w14:paraId="47FDC1D8" w14:textId="3748BF9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D20BC9">
              <w:rPr>
                <w:rFonts w:ascii="Times New Roman" w:hAnsi="Times New Roman"/>
                <w:vanish w:val="0"/>
              </w:rPr>
              <w:t>NDG10CG801</w:t>
            </w:r>
          </w:p>
        </w:tc>
        <w:tc>
          <w:tcPr>
            <w:tcW w:w="4137" w:type="dxa"/>
          </w:tcPr>
          <w:p w14:paraId="66437720" w14:textId="7E66C76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расхода воды через ВК: Положение ИМ</w:t>
            </w:r>
          </w:p>
        </w:tc>
        <w:tc>
          <w:tcPr>
            <w:tcW w:w="1558" w:type="dxa"/>
          </w:tcPr>
          <w:p w14:paraId="453DF2AC" w14:textId="0328EB6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4938779" w14:textId="53DB0EC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AC128BD" w14:textId="15D3C68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3F44B732" w14:textId="7873599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5A402A73" w14:textId="77777777" w:rsidTr="00386964">
        <w:trPr>
          <w:hidden w:val="0"/>
        </w:trPr>
        <w:tc>
          <w:tcPr>
            <w:tcW w:w="1983" w:type="dxa"/>
          </w:tcPr>
          <w:p w14:paraId="0CEE909E" w14:textId="37A7E43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F2ANF20CE015</w:t>
            </w:r>
          </w:p>
        </w:tc>
        <w:tc>
          <w:tcPr>
            <w:tcW w:w="4137" w:type="dxa"/>
          </w:tcPr>
          <w:p w14:paraId="43EA7E11" w14:textId="6D02511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№1</w:t>
            </w:r>
          </w:p>
        </w:tc>
        <w:tc>
          <w:tcPr>
            <w:tcW w:w="1558" w:type="dxa"/>
          </w:tcPr>
          <w:p w14:paraId="15F32AE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CC1548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FD4A7D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6C38CDE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1B04111E" w14:textId="77777777" w:rsidTr="00386964">
        <w:trPr>
          <w:hidden w:val="0"/>
        </w:trPr>
        <w:tc>
          <w:tcPr>
            <w:tcW w:w="1983" w:type="dxa"/>
          </w:tcPr>
          <w:p w14:paraId="154FD288" w14:textId="1CCA50D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F2ANF20CE012</w:t>
            </w:r>
          </w:p>
        </w:tc>
        <w:tc>
          <w:tcPr>
            <w:tcW w:w="4137" w:type="dxa"/>
          </w:tcPr>
          <w:p w14:paraId="6AA970A4" w14:textId="372EB12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№1</w:t>
            </w:r>
          </w:p>
        </w:tc>
        <w:tc>
          <w:tcPr>
            <w:tcW w:w="1558" w:type="dxa"/>
          </w:tcPr>
          <w:p w14:paraId="01532EE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F3A256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4BA056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F6E717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1658F551" w14:textId="77777777" w:rsidTr="00386964">
        <w:trPr>
          <w:hidden w:val="0"/>
        </w:trPr>
        <w:tc>
          <w:tcPr>
            <w:tcW w:w="1983" w:type="dxa"/>
          </w:tcPr>
          <w:p w14:paraId="3A16F0C9" w14:textId="5BB2CE5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F2ANF20CE015</w:t>
            </w:r>
          </w:p>
        </w:tc>
        <w:tc>
          <w:tcPr>
            <w:tcW w:w="4137" w:type="dxa"/>
          </w:tcPr>
          <w:p w14:paraId="06115D6E" w14:textId="324C745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№2</w:t>
            </w:r>
          </w:p>
        </w:tc>
        <w:tc>
          <w:tcPr>
            <w:tcW w:w="1558" w:type="dxa"/>
          </w:tcPr>
          <w:p w14:paraId="6339FAE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25B8E1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D66F33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018CEC7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7172454B" w14:textId="77777777" w:rsidTr="00386964">
        <w:trPr>
          <w:hidden w:val="0"/>
        </w:trPr>
        <w:tc>
          <w:tcPr>
            <w:tcW w:w="1983" w:type="dxa"/>
          </w:tcPr>
          <w:p w14:paraId="77534001" w14:textId="19EBC27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F2ANF20CE012</w:t>
            </w:r>
          </w:p>
        </w:tc>
        <w:tc>
          <w:tcPr>
            <w:tcW w:w="4137" w:type="dxa"/>
          </w:tcPr>
          <w:p w14:paraId="6DC7D49A" w14:textId="1D20330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№2</w:t>
            </w:r>
          </w:p>
        </w:tc>
        <w:tc>
          <w:tcPr>
            <w:tcW w:w="1558" w:type="dxa"/>
          </w:tcPr>
          <w:p w14:paraId="26341BC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81AA53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142105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E79CB2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1F8BAA01" w14:textId="77777777" w:rsidTr="00386964">
        <w:trPr>
          <w:hidden w:val="0"/>
        </w:trPr>
        <w:tc>
          <w:tcPr>
            <w:tcW w:w="1983" w:type="dxa"/>
          </w:tcPr>
          <w:p w14:paraId="4598838C" w14:textId="3218866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F2HHG10CP002</w:t>
            </w:r>
          </w:p>
        </w:tc>
        <w:tc>
          <w:tcPr>
            <w:tcW w:w="4137" w:type="dxa"/>
          </w:tcPr>
          <w:p w14:paraId="47D930B4" w14:textId="4FCB4EB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№1</w:t>
            </w:r>
          </w:p>
        </w:tc>
        <w:tc>
          <w:tcPr>
            <w:tcW w:w="1558" w:type="dxa"/>
          </w:tcPr>
          <w:p w14:paraId="722E36F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1FE955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EB30F4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65E025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25A52A0" w14:textId="77777777" w:rsidTr="00386964">
        <w:trPr>
          <w:hidden w:val="0"/>
        </w:trPr>
        <w:tc>
          <w:tcPr>
            <w:tcW w:w="1983" w:type="dxa"/>
          </w:tcPr>
          <w:p w14:paraId="78454DD7" w14:textId="16A973D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F2HHG10CP001</w:t>
            </w:r>
          </w:p>
        </w:tc>
        <w:tc>
          <w:tcPr>
            <w:tcW w:w="4137" w:type="dxa"/>
          </w:tcPr>
          <w:p w14:paraId="4C05B444" w14:textId="06FB785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№1</w:t>
            </w:r>
          </w:p>
        </w:tc>
        <w:tc>
          <w:tcPr>
            <w:tcW w:w="1558" w:type="dxa"/>
          </w:tcPr>
          <w:p w14:paraId="11E16E9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05D7C0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D6C60E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1CE4C8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83DEEEB" w14:textId="77777777" w:rsidTr="00386964">
        <w:trPr>
          <w:hidden w:val="0"/>
        </w:trPr>
        <w:tc>
          <w:tcPr>
            <w:tcW w:w="1983" w:type="dxa"/>
          </w:tcPr>
          <w:p w14:paraId="3B242084" w14:textId="243DEAE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F2ANF20CP001</w:t>
            </w:r>
          </w:p>
        </w:tc>
        <w:tc>
          <w:tcPr>
            <w:tcW w:w="4137" w:type="dxa"/>
          </w:tcPr>
          <w:p w14:paraId="2E20828B" w14:textId="15C82AF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№1</w:t>
            </w:r>
          </w:p>
        </w:tc>
        <w:tc>
          <w:tcPr>
            <w:tcW w:w="1558" w:type="dxa"/>
          </w:tcPr>
          <w:p w14:paraId="303CCDB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7AD8AD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7B39F3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0EFBD4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54D14B0" w14:textId="77777777" w:rsidTr="00386964">
        <w:trPr>
          <w:hidden w:val="0"/>
        </w:trPr>
        <w:tc>
          <w:tcPr>
            <w:tcW w:w="1983" w:type="dxa"/>
          </w:tcPr>
          <w:p w14:paraId="45EF1CB0" w14:textId="222C666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F2HHG10CP002</w:t>
            </w:r>
          </w:p>
        </w:tc>
        <w:tc>
          <w:tcPr>
            <w:tcW w:w="4137" w:type="dxa"/>
          </w:tcPr>
          <w:p w14:paraId="1B036CD7" w14:textId="74002DE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№2</w:t>
            </w:r>
          </w:p>
        </w:tc>
        <w:tc>
          <w:tcPr>
            <w:tcW w:w="1558" w:type="dxa"/>
          </w:tcPr>
          <w:p w14:paraId="6D7321C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4E4FAC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F74C85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E3729D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32849A91" w14:textId="77777777" w:rsidTr="00386964">
        <w:trPr>
          <w:hidden w:val="0"/>
        </w:trPr>
        <w:tc>
          <w:tcPr>
            <w:tcW w:w="1983" w:type="dxa"/>
          </w:tcPr>
          <w:p w14:paraId="21E9F6B4" w14:textId="3DE13B4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F2HHG20CP001</w:t>
            </w:r>
          </w:p>
        </w:tc>
        <w:tc>
          <w:tcPr>
            <w:tcW w:w="4137" w:type="dxa"/>
          </w:tcPr>
          <w:p w14:paraId="291FA03F" w14:textId="012C775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№2</w:t>
            </w:r>
          </w:p>
        </w:tc>
        <w:tc>
          <w:tcPr>
            <w:tcW w:w="1558" w:type="dxa"/>
          </w:tcPr>
          <w:p w14:paraId="3D53518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06C5EB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879AFA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F545D1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333CD11" w14:textId="77777777" w:rsidTr="00386964">
        <w:trPr>
          <w:hidden w:val="0"/>
        </w:trPr>
        <w:tc>
          <w:tcPr>
            <w:tcW w:w="1983" w:type="dxa"/>
          </w:tcPr>
          <w:p w14:paraId="46550B70" w14:textId="53C7075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F2ANF20CP001</w:t>
            </w:r>
          </w:p>
        </w:tc>
        <w:tc>
          <w:tcPr>
            <w:tcW w:w="4137" w:type="dxa"/>
          </w:tcPr>
          <w:p w14:paraId="242A8AA3" w14:textId="27AA2B8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№2</w:t>
            </w:r>
          </w:p>
        </w:tc>
        <w:tc>
          <w:tcPr>
            <w:tcW w:w="1558" w:type="dxa"/>
          </w:tcPr>
          <w:p w14:paraId="0F15608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2245E8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84A375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23981C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D2C9178" w14:textId="77777777" w:rsidTr="00AA04EC">
        <w:trPr>
          <w:hidden w:val="0"/>
        </w:trPr>
        <w:tc>
          <w:tcPr>
            <w:tcW w:w="10490" w:type="dxa"/>
            <w:gridSpan w:val="6"/>
          </w:tcPr>
          <w:p w14:paraId="57B5312E" w14:textId="47A48FA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Водогрейный котел ВК-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3</w:t>
            </w:r>
          </w:p>
        </w:tc>
      </w:tr>
      <w:tr w:rsidR="009134FB" w:rsidRPr="000455E0" w14:paraId="4E378537" w14:textId="77777777" w:rsidTr="00386964">
        <w:trPr>
          <w:hidden w:val="0"/>
        </w:trPr>
        <w:tc>
          <w:tcPr>
            <w:tcW w:w="1983" w:type="dxa"/>
          </w:tcPr>
          <w:p w14:paraId="356557D3" w14:textId="152E5CFF" w:rsidR="009134FB" w:rsidRPr="009134FB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NDG10CT001</w:t>
            </w:r>
          </w:p>
        </w:tc>
        <w:tc>
          <w:tcPr>
            <w:tcW w:w="4137" w:type="dxa"/>
          </w:tcPr>
          <w:p w14:paraId="11D587AE" w14:textId="0B78D3E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задвижки</w:t>
            </w:r>
          </w:p>
        </w:tc>
        <w:tc>
          <w:tcPr>
            <w:tcW w:w="1558" w:type="dxa"/>
          </w:tcPr>
          <w:p w14:paraId="47C2E4F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AD5DD6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99A6DF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479582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63A1B69A" w14:textId="77777777" w:rsidTr="00386964">
        <w:trPr>
          <w:hidden w:val="0"/>
        </w:trPr>
        <w:tc>
          <w:tcPr>
            <w:tcW w:w="1983" w:type="dxa"/>
          </w:tcPr>
          <w:p w14:paraId="3831B97C" w14:textId="0A7EC9A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NDG10CP001</w:t>
            </w:r>
          </w:p>
        </w:tc>
        <w:tc>
          <w:tcPr>
            <w:tcW w:w="4137" w:type="dxa"/>
          </w:tcPr>
          <w:p w14:paraId="42FE7FE6" w14:textId="0BE7018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перед котлом</w:t>
            </w:r>
          </w:p>
        </w:tc>
        <w:tc>
          <w:tcPr>
            <w:tcW w:w="1558" w:type="dxa"/>
          </w:tcPr>
          <w:p w14:paraId="387D6A2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E5D4A1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BEFD62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5AF77DC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211457E" w14:textId="77777777" w:rsidTr="00386964">
        <w:trPr>
          <w:hidden w:val="0"/>
        </w:trPr>
        <w:tc>
          <w:tcPr>
            <w:tcW w:w="1983" w:type="dxa"/>
          </w:tcPr>
          <w:p w14:paraId="7A39DC65" w14:textId="448F1FF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NDG10CT002</w:t>
            </w:r>
          </w:p>
        </w:tc>
        <w:tc>
          <w:tcPr>
            <w:tcW w:w="4137" w:type="dxa"/>
          </w:tcPr>
          <w:p w14:paraId="4DE71453" w14:textId="66A59B0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перед котлом</w:t>
            </w:r>
          </w:p>
        </w:tc>
        <w:tc>
          <w:tcPr>
            <w:tcW w:w="1558" w:type="dxa"/>
          </w:tcPr>
          <w:p w14:paraId="3503A0F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7425A3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78C35A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8F2B4D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1112CA7" w14:textId="77777777" w:rsidTr="00386964">
        <w:trPr>
          <w:hidden w:val="0"/>
        </w:trPr>
        <w:tc>
          <w:tcPr>
            <w:tcW w:w="1983" w:type="dxa"/>
          </w:tcPr>
          <w:p w14:paraId="725ECF2E" w14:textId="30F7C2A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0CP001</w:t>
            </w:r>
          </w:p>
        </w:tc>
        <w:tc>
          <w:tcPr>
            <w:tcW w:w="4137" w:type="dxa"/>
          </w:tcPr>
          <w:p w14:paraId="1BA3F05B" w14:textId="18C9020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после котла</w:t>
            </w:r>
          </w:p>
        </w:tc>
        <w:tc>
          <w:tcPr>
            <w:tcW w:w="1558" w:type="dxa"/>
          </w:tcPr>
          <w:p w14:paraId="7B48970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AD66AF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ED3538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0C3890A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9B3FC05" w14:textId="77777777" w:rsidTr="00386964">
        <w:trPr>
          <w:hidden w:val="0"/>
        </w:trPr>
        <w:tc>
          <w:tcPr>
            <w:tcW w:w="1983" w:type="dxa"/>
          </w:tcPr>
          <w:p w14:paraId="1F7CF53D" w14:textId="46E85E0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0CT001</w:t>
            </w:r>
          </w:p>
        </w:tc>
        <w:tc>
          <w:tcPr>
            <w:tcW w:w="4137" w:type="dxa"/>
          </w:tcPr>
          <w:p w14:paraId="3AEAFD67" w14:textId="3A3F0A5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котла</w:t>
            </w:r>
          </w:p>
        </w:tc>
        <w:tc>
          <w:tcPr>
            <w:tcW w:w="1558" w:type="dxa"/>
          </w:tcPr>
          <w:p w14:paraId="6408204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6CAFEB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49976E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1E74963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E02CB2B" w14:textId="77777777" w:rsidTr="00386964">
        <w:trPr>
          <w:hidden w:val="0"/>
        </w:trPr>
        <w:tc>
          <w:tcPr>
            <w:tcW w:w="1983" w:type="dxa"/>
          </w:tcPr>
          <w:p w14:paraId="798DA23F" w14:textId="7FA1F8F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HHG20СР001</w:t>
            </w:r>
          </w:p>
        </w:tc>
        <w:tc>
          <w:tcPr>
            <w:tcW w:w="4137" w:type="dxa"/>
          </w:tcPr>
          <w:p w14:paraId="08D83A90" w14:textId="17D8F72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фильтром котла</w:t>
            </w:r>
          </w:p>
        </w:tc>
        <w:tc>
          <w:tcPr>
            <w:tcW w:w="1558" w:type="dxa"/>
          </w:tcPr>
          <w:p w14:paraId="6A4B6BC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A724D0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E01743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58D4FD3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F1DDCC4" w14:textId="77777777" w:rsidTr="00386964">
        <w:trPr>
          <w:hidden w:val="0"/>
        </w:trPr>
        <w:tc>
          <w:tcPr>
            <w:tcW w:w="1983" w:type="dxa"/>
          </w:tcPr>
          <w:p w14:paraId="27555150" w14:textId="348E3C9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HHG20СР002</w:t>
            </w:r>
          </w:p>
        </w:tc>
        <w:tc>
          <w:tcPr>
            <w:tcW w:w="4137" w:type="dxa"/>
          </w:tcPr>
          <w:p w14:paraId="4C39268F" w14:textId="4996555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после фильтра котла</w:t>
            </w:r>
          </w:p>
        </w:tc>
        <w:tc>
          <w:tcPr>
            <w:tcW w:w="1558" w:type="dxa"/>
          </w:tcPr>
          <w:p w14:paraId="4789123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08BBE4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C0EEFB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240F6EE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18BCCB0" w14:textId="77777777" w:rsidTr="00386964">
        <w:trPr>
          <w:hidden w:val="0"/>
        </w:trPr>
        <w:tc>
          <w:tcPr>
            <w:tcW w:w="1983" w:type="dxa"/>
          </w:tcPr>
          <w:p w14:paraId="6C9296D3" w14:textId="369B338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HHG20СР003</w:t>
            </w:r>
          </w:p>
        </w:tc>
        <w:tc>
          <w:tcPr>
            <w:tcW w:w="4137" w:type="dxa"/>
          </w:tcPr>
          <w:p w14:paraId="37AB5765" w14:textId="0F1D27F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до регулятора</w:t>
            </w:r>
          </w:p>
        </w:tc>
        <w:tc>
          <w:tcPr>
            <w:tcW w:w="1558" w:type="dxa"/>
          </w:tcPr>
          <w:p w14:paraId="434491D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89B97E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41F7EF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0756A1D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D1D1D27" w14:textId="77777777" w:rsidTr="00386964">
        <w:trPr>
          <w:hidden w:val="0"/>
        </w:trPr>
        <w:tc>
          <w:tcPr>
            <w:tcW w:w="1983" w:type="dxa"/>
          </w:tcPr>
          <w:p w14:paraId="7C002B7A" w14:textId="084196E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HHG20СР004</w:t>
            </w:r>
          </w:p>
        </w:tc>
        <w:tc>
          <w:tcPr>
            <w:tcW w:w="4137" w:type="dxa"/>
          </w:tcPr>
          <w:p w14:paraId="0B384106" w14:textId="4EB11F0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после регулятора</w:t>
            </w:r>
          </w:p>
        </w:tc>
        <w:tc>
          <w:tcPr>
            <w:tcW w:w="1558" w:type="dxa"/>
          </w:tcPr>
          <w:p w14:paraId="082348C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CAC3D6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6BC985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1.0</w:t>
            </w:r>
          </w:p>
        </w:tc>
        <w:tc>
          <w:tcPr>
            <w:tcW w:w="1111" w:type="dxa"/>
          </w:tcPr>
          <w:p w14:paraId="0C2C5DF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978CF72" w14:textId="77777777" w:rsidTr="00386964">
        <w:trPr>
          <w:hidden w:val="0"/>
        </w:trPr>
        <w:tc>
          <w:tcPr>
            <w:tcW w:w="1983" w:type="dxa"/>
          </w:tcPr>
          <w:p w14:paraId="2A53F9E9" w14:textId="547211A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HHG01CF001</w:t>
            </w:r>
          </w:p>
        </w:tc>
        <w:tc>
          <w:tcPr>
            <w:tcW w:w="4137" w:type="dxa"/>
          </w:tcPr>
          <w:p w14:paraId="00F42DE6" w14:textId="2D90E2A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№1</w:t>
            </w:r>
          </w:p>
        </w:tc>
        <w:tc>
          <w:tcPr>
            <w:tcW w:w="1558" w:type="dxa"/>
          </w:tcPr>
          <w:p w14:paraId="3291840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382F89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2872AA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367C4BE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174CF5B1" w14:textId="77777777" w:rsidTr="00386964">
        <w:trPr>
          <w:hidden w:val="0"/>
        </w:trPr>
        <w:tc>
          <w:tcPr>
            <w:tcW w:w="1983" w:type="dxa"/>
          </w:tcPr>
          <w:p w14:paraId="1080E7D2" w14:textId="32E9D2A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HHG02CF001</w:t>
            </w:r>
          </w:p>
        </w:tc>
        <w:tc>
          <w:tcPr>
            <w:tcW w:w="4137" w:type="dxa"/>
          </w:tcPr>
          <w:p w14:paraId="0ABB2794" w14:textId="72A71FE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№2</w:t>
            </w:r>
          </w:p>
        </w:tc>
        <w:tc>
          <w:tcPr>
            <w:tcW w:w="1558" w:type="dxa"/>
          </w:tcPr>
          <w:p w14:paraId="48EA001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412CD2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054ED4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051F27F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000F91C7" w14:textId="77777777" w:rsidTr="00386964">
        <w:trPr>
          <w:hidden w:val="0"/>
        </w:trPr>
        <w:tc>
          <w:tcPr>
            <w:tcW w:w="1983" w:type="dxa"/>
          </w:tcPr>
          <w:p w14:paraId="04EA45C1" w14:textId="48FA09C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F3NDA10CF001</w:t>
            </w:r>
          </w:p>
        </w:tc>
        <w:tc>
          <w:tcPr>
            <w:tcW w:w="4137" w:type="dxa"/>
          </w:tcPr>
          <w:p w14:paraId="4E014E15" w14:textId="3C4A2E9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сетевой воды через котел</w:t>
            </w:r>
          </w:p>
        </w:tc>
        <w:tc>
          <w:tcPr>
            <w:tcW w:w="1558" w:type="dxa"/>
          </w:tcPr>
          <w:p w14:paraId="231D47A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553C61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9E2243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39401A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9134FB" w:rsidRPr="000455E0" w14:paraId="3FF806EC" w14:textId="77777777" w:rsidTr="00386964">
        <w:trPr>
          <w:hidden w:val="0"/>
        </w:trPr>
        <w:tc>
          <w:tcPr>
            <w:tcW w:w="1983" w:type="dxa"/>
          </w:tcPr>
          <w:p w14:paraId="71C06DE8" w14:textId="7E88D6C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F3HNA10CT001</w:t>
            </w:r>
          </w:p>
        </w:tc>
        <w:tc>
          <w:tcPr>
            <w:tcW w:w="4137" w:type="dxa"/>
          </w:tcPr>
          <w:p w14:paraId="70581E50" w14:textId="2A82A9F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уходящих газов</w:t>
            </w:r>
          </w:p>
        </w:tc>
        <w:tc>
          <w:tcPr>
            <w:tcW w:w="1558" w:type="dxa"/>
          </w:tcPr>
          <w:p w14:paraId="7F8FC48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973FC1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19BA28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AB5EAA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564F895" w14:textId="77777777" w:rsidTr="00386964">
        <w:trPr>
          <w:hidden w:val="0"/>
        </w:trPr>
        <w:tc>
          <w:tcPr>
            <w:tcW w:w="1983" w:type="dxa"/>
          </w:tcPr>
          <w:p w14:paraId="42EA14C8" w14:textId="512AC0E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F3HNA10CQ003</w:t>
            </w:r>
          </w:p>
        </w:tc>
        <w:tc>
          <w:tcPr>
            <w:tcW w:w="4137" w:type="dxa"/>
          </w:tcPr>
          <w:p w14:paraId="292E7383" w14:textId="7E45480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Содержание о2 в уходящих газах</w:t>
            </w:r>
          </w:p>
        </w:tc>
        <w:tc>
          <w:tcPr>
            <w:tcW w:w="1558" w:type="dxa"/>
          </w:tcPr>
          <w:p w14:paraId="7612320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315C3F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50B554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ED2BB3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10F5DB30" w14:textId="77777777" w:rsidTr="00386964">
        <w:trPr>
          <w:hidden w:val="0"/>
        </w:trPr>
        <w:tc>
          <w:tcPr>
            <w:tcW w:w="1983" w:type="dxa"/>
          </w:tcPr>
          <w:p w14:paraId="1ACC9ECB" w14:textId="430CC32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F3HAD10CP001</w:t>
            </w:r>
          </w:p>
        </w:tc>
        <w:tc>
          <w:tcPr>
            <w:tcW w:w="4137" w:type="dxa"/>
          </w:tcPr>
          <w:p w14:paraId="3DA1509C" w14:textId="292C127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в топке котла</w:t>
            </w:r>
          </w:p>
        </w:tc>
        <w:tc>
          <w:tcPr>
            <w:tcW w:w="1558" w:type="dxa"/>
          </w:tcPr>
          <w:p w14:paraId="709E3A7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13630F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700402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FA8FCC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25B06866" w14:textId="77777777" w:rsidTr="00386964">
        <w:trPr>
          <w:hidden w:val="0"/>
        </w:trPr>
        <w:tc>
          <w:tcPr>
            <w:tcW w:w="1983" w:type="dxa"/>
          </w:tcPr>
          <w:p w14:paraId="6230F921" w14:textId="3337731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F3HNA10CP001</w:t>
            </w:r>
          </w:p>
        </w:tc>
        <w:tc>
          <w:tcPr>
            <w:tcW w:w="4137" w:type="dxa"/>
          </w:tcPr>
          <w:p w14:paraId="42E67291" w14:textId="36F4A37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за котлом</w:t>
            </w:r>
          </w:p>
        </w:tc>
        <w:tc>
          <w:tcPr>
            <w:tcW w:w="1558" w:type="dxa"/>
          </w:tcPr>
          <w:p w14:paraId="1DC5EC0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CFBDF9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5BCAB8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20CF21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29A62AD2" w14:textId="77777777" w:rsidTr="00386964">
        <w:trPr>
          <w:hidden w:val="0"/>
        </w:trPr>
        <w:tc>
          <w:tcPr>
            <w:tcW w:w="1983" w:type="dxa"/>
          </w:tcPr>
          <w:p w14:paraId="1F71EFA2" w14:textId="576352F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NDG10CT00</w:t>
            </w:r>
            <w:r>
              <w:rPr>
                <w:rFonts w:ascii="Times New Roman" w:hAnsi="Times New Roman"/>
                <w:vanish w:val="0"/>
                <w:lang w:val="en-US"/>
              </w:rPr>
              <w:t>3</w:t>
            </w:r>
          </w:p>
        </w:tc>
        <w:tc>
          <w:tcPr>
            <w:tcW w:w="4137" w:type="dxa"/>
          </w:tcPr>
          <w:p w14:paraId="7BA1D72F" w14:textId="0BD2577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входе в котел</w:t>
            </w:r>
          </w:p>
        </w:tc>
        <w:tc>
          <w:tcPr>
            <w:tcW w:w="1558" w:type="dxa"/>
          </w:tcPr>
          <w:p w14:paraId="0AC926E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1E5428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335349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B305E8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117F77C" w14:textId="77777777" w:rsidTr="00386964">
        <w:trPr>
          <w:hidden w:val="0"/>
        </w:trPr>
        <w:tc>
          <w:tcPr>
            <w:tcW w:w="1983" w:type="dxa"/>
          </w:tcPr>
          <w:p w14:paraId="16B0BCFB" w14:textId="0737D67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502C1C">
              <w:rPr>
                <w:rFonts w:ascii="Times New Roman" w:hAnsi="Times New Roman"/>
                <w:vanish w:val="0"/>
              </w:rPr>
              <w:t>0CT00</w:t>
            </w:r>
            <w:r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66C5775B" w14:textId="7102E24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выходе из котла</w:t>
            </w:r>
          </w:p>
        </w:tc>
        <w:tc>
          <w:tcPr>
            <w:tcW w:w="1558" w:type="dxa"/>
          </w:tcPr>
          <w:p w14:paraId="4080B95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55261C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47D9A6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19876F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689A5B6" w14:textId="77777777" w:rsidTr="00386964">
        <w:trPr>
          <w:hidden w:val="0"/>
        </w:trPr>
        <w:tc>
          <w:tcPr>
            <w:tcW w:w="1983" w:type="dxa"/>
          </w:tcPr>
          <w:p w14:paraId="035E56C3" w14:textId="1AC32CF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D20BC9">
              <w:rPr>
                <w:rFonts w:ascii="Times New Roman" w:hAnsi="Times New Roman"/>
                <w:vanish w:val="0"/>
              </w:rPr>
              <w:t>HHG20СG801</w:t>
            </w:r>
          </w:p>
        </w:tc>
        <w:tc>
          <w:tcPr>
            <w:tcW w:w="4137" w:type="dxa"/>
          </w:tcPr>
          <w:p w14:paraId="4D324F42" w14:textId="154E995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proofErr w:type="gramStart"/>
            <w:r w:rsidRPr="00022F9E">
              <w:rPr>
                <w:rFonts w:ascii="Times New Roman" w:hAnsi="Times New Roman"/>
                <w:vanish w:val="0"/>
              </w:rPr>
              <w:t>Заслонка</w:t>
            </w:r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регулирующая газа котла: Положение ИМ</w:t>
            </w:r>
          </w:p>
        </w:tc>
        <w:tc>
          <w:tcPr>
            <w:tcW w:w="1558" w:type="dxa"/>
          </w:tcPr>
          <w:p w14:paraId="1E178054" w14:textId="4309BD4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6A2D8D5" w14:textId="67AFDFA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0650D57" w14:textId="6123073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2FBD91A8" w14:textId="17D8C01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167B4695" w14:textId="77777777" w:rsidTr="00386964">
        <w:trPr>
          <w:hidden w:val="0"/>
        </w:trPr>
        <w:tc>
          <w:tcPr>
            <w:tcW w:w="1983" w:type="dxa"/>
          </w:tcPr>
          <w:p w14:paraId="254789FB" w14:textId="44D25CF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D20BC9">
              <w:rPr>
                <w:rFonts w:ascii="Times New Roman" w:hAnsi="Times New Roman"/>
                <w:vanish w:val="0"/>
              </w:rPr>
              <w:t>NDG10CG801</w:t>
            </w:r>
          </w:p>
        </w:tc>
        <w:tc>
          <w:tcPr>
            <w:tcW w:w="4137" w:type="dxa"/>
          </w:tcPr>
          <w:p w14:paraId="3ABA7AF8" w14:textId="55331F6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расхода воды через ВК: Положение ИМ</w:t>
            </w:r>
          </w:p>
        </w:tc>
        <w:tc>
          <w:tcPr>
            <w:tcW w:w="1558" w:type="dxa"/>
          </w:tcPr>
          <w:p w14:paraId="1F0C58EF" w14:textId="015B290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7BC7E53" w14:textId="2140F8F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5470427" w14:textId="549CAB6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20772962" w14:textId="1969255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6E619F49" w14:textId="77777777" w:rsidTr="00386964">
        <w:trPr>
          <w:hidden w:val="0"/>
        </w:trPr>
        <w:tc>
          <w:tcPr>
            <w:tcW w:w="1983" w:type="dxa"/>
          </w:tcPr>
          <w:p w14:paraId="44799994" w14:textId="044EFF2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F3ANF30CE015</w:t>
            </w:r>
          </w:p>
        </w:tc>
        <w:tc>
          <w:tcPr>
            <w:tcW w:w="4137" w:type="dxa"/>
          </w:tcPr>
          <w:p w14:paraId="7592B822" w14:textId="44852F6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№1</w:t>
            </w:r>
          </w:p>
        </w:tc>
        <w:tc>
          <w:tcPr>
            <w:tcW w:w="1558" w:type="dxa"/>
          </w:tcPr>
          <w:p w14:paraId="18AEE6B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8D6BA3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0B212B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3A83D3D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5867EA83" w14:textId="77777777" w:rsidTr="00386964">
        <w:trPr>
          <w:hidden w:val="0"/>
        </w:trPr>
        <w:tc>
          <w:tcPr>
            <w:tcW w:w="1983" w:type="dxa"/>
          </w:tcPr>
          <w:p w14:paraId="5A8975A7" w14:textId="7DCD845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F3ANF30CE012</w:t>
            </w:r>
          </w:p>
        </w:tc>
        <w:tc>
          <w:tcPr>
            <w:tcW w:w="4137" w:type="dxa"/>
          </w:tcPr>
          <w:p w14:paraId="3228B3B9" w14:textId="08059DF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№1</w:t>
            </w:r>
          </w:p>
        </w:tc>
        <w:tc>
          <w:tcPr>
            <w:tcW w:w="1558" w:type="dxa"/>
          </w:tcPr>
          <w:p w14:paraId="5E8391F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8831DF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922B01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2CAC80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5BCF1A74" w14:textId="77777777" w:rsidTr="00386964">
        <w:trPr>
          <w:hidden w:val="0"/>
        </w:trPr>
        <w:tc>
          <w:tcPr>
            <w:tcW w:w="1983" w:type="dxa"/>
          </w:tcPr>
          <w:p w14:paraId="73C10646" w14:textId="4A01EB6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F3ANF20CE015</w:t>
            </w:r>
          </w:p>
        </w:tc>
        <w:tc>
          <w:tcPr>
            <w:tcW w:w="4137" w:type="dxa"/>
          </w:tcPr>
          <w:p w14:paraId="259C921C" w14:textId="6673639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№2</w:t>
            </w:r>
          </w:p>
        </w:tc>
        <w:tc>
          <w:tcPr>
            <w:tcW w:w="1558" w:type="dxa"/>
          </w:tcPr>
          <w:p w14:paraId="029E12F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549681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C2A16B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25B6405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005CEBB8" w14:textId="77777777" w:rsidTr="00386964">
        <w:trPr>
          <w:hidden w:val="0"/>
        </w:trPr>
        <w:tc>
          <w:tcPr>
            <w:tcW w:w="1983" w:type="dxa"/>
          </w:tcPr>
          <w:p w14:paraId="4D1A78E4" w14:textId="7DF80E6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F3ANF20CE012</w:t>
            </w:r>
          </w:p>
        </w:tc>
        <w:tc>
          <w:tcPr>
            <w:tcW w:w="4137" w:type="dxa"/>
          </w:tcPr>
          <w:p w14:paraId="3336AD9B" w14:textId="4F1AAAE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№2</w:t>
            </w:r>
          </w:p>
        </w:tc>
        <w:tc>
          <w:tcPr>
            <w:tcW w:w="1558" w:type="dxa"/>
          </w:tcPr>
          <w:p w14:paraId="53AEE88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81A647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78E287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3B420D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36492A1C" w14:textId="77777777" w:rsidTr="00386964">
        <w:trPr>
          <w:hidden w:val="0"/>
        </w:trPr>
        <w:tc>
          <w:tcPr>
            <w:tcW w:w="1983" w:type="dxa"/>
          </w:tcPr>
          <w:p w14:paraId="139A6DA1" w14:textId="2617F87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F3HHG10CP002</w:t>
            </w:r>
          </w:p>
        </w:tc>
        <w:tc>
          <w:tcPr>
            <w:tcW w:w="4137" w:type="dxa"/>
          </w:tcPr>
          <w:p w14:paraId="07CB9EE1" w14:textId="0B9CA60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№1</w:t>
            </w:r>
          </w:p>
        </w:tc>
        <w:tc>
          <w:tcPr>
            <w:tcW w:w="1558" w:type="dxa"/>
          </w:tcPr>
          <w:p w14:paraId="299AD79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44D600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76A1FF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D58E4A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70B7CD1" w14:textId="77777777" w:rsidTr="00386964">
        <w:trPr>
          <w:hidden w:val="0"/>
        </w:trPr>
        <w:tc>
          <w:tcPr>
            <w:tcW w:w="1983" w:type="dxa"/>
          </w:tcPr>
          <w:p w14:paraId="2BD60C4A" w14:textId="0ABBAA6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F3HHG10CP001</w:t>
            </w:r>
          </w:p>
        </w:tc>
        <w:tc>
          <w:tcPr>
            <w:tcW w:w="4137" w:type="dxa"/>
          </w:tcPr>
          <w:p w14:paraId="2FE135F6" w14:textId="266C827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№1</w:t>
            </w:r>
          </w:p>
        </w:tc>
        <w:tc>
          <w:tcPr>
            <w:tcW w:w="1558" w:type="dxa"/>
          </w:tcPr>
          <w:p w14:paraId="6DDFE44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1453D5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84E889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7DA26B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0843C26" w14:textId="77777777" w:rsidTr="00386964">
        <w:trPr>
          <w:hidden w:val="0"/>
        </w:trPr>
        <w:tc>
          <w:tcPr>
            <w:tcW w:w="1983" w:type="dxa"/>
          </w:tcPr>
          <w:p w14:paraId="618F3E9E" w14:textId="05277BD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F3ANF30CP001</w:t>
            </w:r>
          </w:p>
        </w:tc>
        <w:tc>
          <w:tcPr>
            <w:tcW w:w="4137" w:type="dxa"/>
          </w:tcPr>
          <w:p w14:paraId="7EC024F4" w14:textId="4DA22C6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№1</w:t>
            </w:r>
          </w:p>
        </w:tc>
        <w:tc>
          <w:tcPr>
            <w:tcW w:w="1558" w:type="dxa"/>
          </w:tcPr>
          <w:p w14:paraId="2C56AC5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41E374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63BAF6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AC4F1F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6D08086" w14:textId="77777777" w:rsidTr="00386964">
        <w:trPr>
          <w:hidden w:val="0"/>
        </w:trPr>
        <w:tc>
          <w:tcPr>
            <w:tcW w:w="1983" w:type="dxa"/>
          </w:tcPr>
          <w:p w14:paraId="01493BD3" w14:textId="0BAC358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F3HHG10CP002</w:t>
            </w:r>
          </w:p>
        </w:tc>
        <w:tc>
          <w:tcPr>
            <w:tcW w:w="4137" w:type="dxa"/>
          </w:tcPr>
          <w:p w14:paraId="3C042AFD" w14:textId="4F62184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№2</w:t>
            </w:r>
          </w:p>
        </w:tc>
        <w:tc>
          <w:tcPr>
            <w:tcW w:w="1558" w:type="dxa"/>
          </w:tcPr>
          <w:p w14:paraId="06F1F3B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B1EA79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21020F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FCDD77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34061C1C" w14:textId="77777777" w:rsidTr="00386964">
        <w:trPr>
          <w:hidden w:val="0"/>
        </w:trPr>
        <w:tc>
          <w:tcPr>
            <w:tcW w:w="1983" w:type="dxa"/>
          </w:tcPr>
          <w:p w14:paraId="2788339A" w14:textId="2F520F0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F3HHG20CP001</w:t>
            </w:r>
          </w:p>
        </w:tc>
        <w:tc>
          <w:tcPr>
            <w:tcW w:w="4137" w:type="dxa"/>
          </w:tcPr>
          <w:p w14:paraId="07DF4B4E" w14:textId="7188C8B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№2</w:t>
            </w:r>
          </w:p>
        </w:tc>
        <w:tc>
          <w:tcPr>
            <w:tcW w:w="1558" w:type="dxa"/>
          </w:tcPr>
          <w:p w14:paraId="1C58B2C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1CF1BB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1660CE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309A4D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8C29076" w14:textId="77777777" w:rsidTr="00386964">
        <w:trPr>
          <w:hidden w:val="0"/>
        </w:trPr>
        <w:tc>
          <w:tcPr>
            <w:tcW w:w="1983" w:type="dxa"/>
          </w:tcPr>
          <w:p w14:paraId="6DC6F9AD" w14:textId="1103153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F3ANF20CP001</w:t>
            </w:r>
          </w:p>
        </w:tc>
        <w:tc>
          <w:tcPr>
            <w:tcW w:w="4137" w:type="dxa"/>
          </w:tcPr>
          <w:p w14:paraId="69711AA3" w14:textId="2F305F5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№2</w:t>
            </w:r>
          </w:p>
        </w:tc>
        <w:tc>
          <w:tcPr>
            <w:tcW w:w="1558" w:type="dxa"/>
          </w:tcPr>
          <w:p w14:paraId="3317CF7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37E991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AC3DC2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6E2758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7401355" w14:textId="77777777" w:rsidTr="00AA04EC">
        <w:trPr>
          <w:hidden w:val="0"/>
        </w:trPr>
        <w:tc>
          <w:tcPr>
            <w:tcW w:w="10490" w:type="dxa"/>
            <w:gridSpan w:val="6"/>
          </w:tcPr>
          <w:p w14:paraId="3E89CB11" w14:textId="056556F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Водогрейный котел ВК-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4</w:t>
            </w:r>
          </w:p>
        </w:tc>
      </w:tr>
      <w:tr w:rsidR="009134FB" w:rsidRPr="000455E0" w14:paraId="67EF0C10" w14:textId="77777777" w:rsidTr="00386964">
        <w:trPr>
          <w:hidden w:val="0"/>
        </w:trPr>
        <w:tc>
          <w:tcPr>
            <w:tcW w:w="1983" w:type="dxa"/>
          </w:tcPr>
          <w:p w14:paraId="18A159BD" w14:textId="4583EBA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NDG10CT001</w:t>
            </w:r>
          </w:p>
        </w:tc>
        <w:tc>
          <w:tcPr>
            <w:tcW w:w="4137" w:type="dxa"/>
          </w:tcPr>
          <w:p w14:paraId="00327AA6" w14:textId="13D2CA2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задвижки</w:t>
            </w:r>
          </w:p>
        </w:tc>
        <w:tc>
          <w:tcPr>
            <w:tcW w:w="1558" w:type="dxa"/>
          </w:tcPr>
          <w:p w14:paraId="2B97F2D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F4B24D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0D0A64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F87630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4E90C399" w14:textId="77777777" w:rsidTr="00386964">
        <w:trPr>
          <w:hidden w:val="0"/>
        </w:trPr>
        <w:tc>
          <w:tcPr>
            <w:tcW w:w="1983" w:type="dxa"/>
          </w:tcPr>
          <w:p w14:paraId="6D917041" w14:textId="5A25CF4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NDG10CP001</w:t>
            </w:r>
          </w:p>
        </w:tc>
        <w:tc>
          <w:tcPr>
            <w:tcW w:w="4137" w:type="dxa"/>
          </w:tcPr>
          <w:p w14:paraId="58AEA52B" w14:textId="00FC63E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перед котлом</w:t>
            </w:r>
          </w:p>
        </w:tc>
        <w:tc>
          <w:tcPr>
            <w:tcW w:w="1558" w:type="dxa"/>
          </w:tcPr>
          <w:p w14:paraId="3F0336E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95E961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CB1879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01AC6AF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08831DA" w14:textId="77777777" w:rsidTr="00386964">
        <w:trPr>
          <w:hidden w:val="0"/>
        </w:trPr>
        <w:tc>
          <w:tcPr>
            <w:tcW w:w="1983" w:type="dxa"/>
          </w:tcPr>
          <w:p w14:paraId="46080E8C" w14:textId="1C18514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NDG10CT002</w:t>
            </w:r>
          </w:p>
        </w:tc>
        <w:tc>
          <w:tcPr>
            <w:tcW w:w="4137" w:type="dxa"/>
          </w:tcPr>
          <w:p w14:paraId="22ACA911" w14:textId="7F8C578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перед котлом</w:t>
            </w:r>
          </w:p>
        </w:tc>
        <w:tc>
          <w:tcPr>
            <w:tcW w:w="1558" w:type="dxa"/>
          </w:tcPr>
          <w:p w14:paraId="54DEAB8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D67E07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51A2CF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283ABD9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E8BD931" w14:textId="77777777" w:rsidTr="00386964">
        <w:trPr>
          <w:hidden w:val="0"/>
        </w:trPr>
        <w:tc>
          <w:tcPr>
            <w:tcW w:w="1983" w:type="dxa"/>
          </w:tcPr>
          <w:p w14:paraId="5BCF2F7E" w14:textId="09AE2A8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0CP001</w:t>
            </w:r>
          </w:p>
        </w:tc>
        <w:tc>
          <w:tcPr>
            <w:tcW w:w="4137" w:type="dxa"/>
          </w:tcPr>
          <w:p w14:paraId="33ED7CE5" w14:textId="3E22E59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после котла</w:t>
            </w:r>
          </w:p>
        </w:tc>
        <w:tc>
          <w:tcPr>
            <w:tcW w:w="1558" w:type="dxa"/>
          </w:tcPr>
          <w:p w14:paraId="38DD2B0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7C9144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81B7BA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71636E5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9D14643" w14:textId="77777777" w:rsidTr="00386964">
        <w:trPr>
          <w:hidden w:val="0"/>
        </w:trPr>
        <w:tc>
          <w:tcPr>
            <w:tcW w:w="1983" w:type="dxa"/>
          </w:tcPr>
          <w:p w14:paraId="497B5B4F" w14:textId="0EB26F3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0CT001</w:t>
            </w:r>
          </w:p>
        </w:tc>
        <w:tc>
          <w:tcPr>
            <w:tcW w:w="4137" w:type="dxa"/>
          </w:tcPr>
          <w:p w14:paraId="2617F675" w14:textId="365DD9D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котла</w:t>
            </w:r>
          </w:p>
        </w:tc>
        <w:tc>
          <w:tcPr>
            <w:tcW w:w="1558" w:type="dxa"/>
          </w:tcPr>
          <w:p w14:paraId="0056AF3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88B7F4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A9DD10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3680D4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5BE00E91" w14:textId="77777777" w:rsidTr="00386964">
        <w:trPr>
          <w:hidden w:val="0"/>
        </w:trPr>
        <w:tc>
          <w:tcPr>
            <w:tcW w:w="1983" w:type="dxa"/>
          </w:tcPr>
          <w:p w14:paraId="458AEB15" w14:textId="456F7EE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HHG20СР001</w:t>
            </w:r>
          </w:p>
        </w:tc>
        <w:tc>
          <w:tcPr>
            <w:tcW w:w="4137" w:type="dxa"/>
          </w:tcPr>
          <w:p w14:paraId="4C815566" w14:textId="1C6ABAB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фильтром котла</w:t>
            </w:r>
          </w:p>
        </w:tc>
        <w:tc>
          <w:tcPr>
            <w:tcW w:w="1558" w:type="dxa"/>
          </w:tcPr>
          <w:p w14:paraId="18B61AD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D2FD24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EA33F3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67BD151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355A6A5" w14:textId="77777777" w:rsidTr="00386964">
        <w:trPr>
          <w:hidden w:val="0"/>
        </w:trPr>
        <w:tc>
          <w:tcPr>
            <w:tcW w:w="1983" w:type="dxa"/>
          </w:tcPr>
          <w:p w14:paraId="4D90BC51" w14:textId="3F5C69D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HHG20СР002</w:t>
            </w:r>
          </w:p>
        </w:tc>
        <w:tc>
          <w:tcPr>
            <w:tcW w:w="4137" w:type="dxa"/>
          </w:tcPr>
          <w:p w14:paraId="3D9BB561" w14:textId="7D69593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после фильтра котла</w:t>
            </w:r>
          </w:p>
        </w:tc>
        <w:tc>
          <w:tcPr>
            <w:tcW w:w="1558" w:type="dxa"/>
          </w:tcPr>
          <w:p w14:paraId="198A28E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44EDCA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0741D9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419F9CF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B41536E" w14:textId="77777777" w:rsidTr="00386964">
        <w:trPr>
          <w:hidden w:val="0"/>
        </w:trPr>
        <w:tc>
          <w:tcPr>
            <w:tcW w:w="1983" w:type="dxa"/>
          </w:tcPr>
          <w:p w14:paraId="3113E5C0" w14:textId="509B5DB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HHG20СР003</w:t>
            </w:r>
          </w:p>
        </w:tc>
        <w:tc>
          <w:tcPr>
            <w:tcW w:w="4137" w:type="dxa"/>
          </w:tcPr>
          <w:p w14:paraId="27E6C589" w14:textId="44955CB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до регулятора</w:t>
            </w:r>
          </w:p>
        </w:tc>
        <w:tc>
          <w:tcPr>
            <w:tcW w:w="1558" w:type="dxa"/>
          </w:tcPr>
          <w:p w14:paraId="5B34D81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5528A2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A89C81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32CCF0D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6343CCA6" w14:textId="77777777" w:rsidTr="00386964">
        <w:trPr>
          <w:hidden w:val="0"/>
        </w:trPr>
        <w:tc>
          <w:tcPr>
            <w:tcW w:w="1983" w:type="dxa"/>
          </w:tcPr>
          <w:p w14:paraId="3AE23EA6" w14:textId="6B6EFDD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HHG20СР004</w:t>
            </w:r>
          </w:p>
        </w:tc>
        <w:tc>
          <w:tcPr>
            <w:tcW w:w="4137" w:type="dxa"/>
          </w:tcPr>
          <w:p w14:paraId="142A9A8D" w14:textId="6361D2D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после регулятора</w:t>
            </w:r>
          </w:p>
        </w:tc>
        <w:tc>
          <w:tcPr>
            <w:tcW w:w="1558" w:type="dxa"/>
          </w:tcPr>
          <w:p w14:paraId="4177C2C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A79196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2D1341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1.0</w:t>
            </w:r>
          </w:p>
        </w:tc>
        <w:tc>
          <w:tcPr>
            <w:tcW w:w="1111" w:type="dxa"/>
          </w:tcPr>
          <w:p w14:paraId="2EC8AA8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33DBDB4A" w14:textId="77777777" w:rsidTr="00386964">
        <w:trPr>
          <w:hidden w:val="0"/>
        </w:trPr>
        <w:tc>
          <w:tcPr>
            <w:tcW w:w="1983" w:type="dxa"/>
          </w:tcPr>
          <w:p w14:paraId="1572ACA3" w14:textId="3C28C37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HHG01CF001</w:t>
            </w:r>
          </w:p>
        </w:tc>
        <w:tc>
          <w:tcPr>
            <w:tcW w:w="4137" w:type="dxa"/>
          </w:tcPr>
          <w:p w14:paraId="3B0EDC97" w14:textId="148A372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№1</w:t>
            </w:r>
          </w:p>
        </w:tc>
        <w:tc>
          <w:tcPr>
            <w:tcW w:w="1558" w:type="dxa"/>
          </w:tcPr>
          <w:p w14:paraId="44314FF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2D6938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CE643C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58C25FA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62EC9B11" w14:textId="77777777" w:rsidTr="00386964">
        <w:trPr>
          <w:hidden w:val="0"/>
        </w:trPr>
        <w:tc>
          <w:tcPr>
            <w:tcW w:w="1983" w:type="dxa"/>
          </w:tcPr>
          <w:p w14:paraId="4DB6CBFE" w14:textId="3DAF54F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HHG02CF001</w:t>
            </w:r>
          </w:p>
        </w:tc>
        <w:tc>
          <w:tcPr>
            <w:tcW w:w="4137" w:type="dxa"/>
          </w:tcPr>
          <w:p w14:paraId="14786F04" w14:textId="6B55980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№2</w:t>
            </w:r>
          </w:p>
        </w:tc>
        <w:tc>
          <w:tcPr>
            <w:tcW w:w="1558" w:type="dxa"/>
          </w:tcPr>
          <w:p w14:paraId="6B47AAB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76D2C8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251652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37A2283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7BEAA298" w14:textId="77777777" w:rsidTr="00386964">
        <w:trPr>
          <w:hidden w:val="0"/>
        </w:trPr>
        <w:tc>
          <w:tcPr>
            <w:tcW w:w="1983" w:type="dxa"/>
          </w:tcPr>
          <w:p w14:paraId="76AB267C" w14:textId="16A01B3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F4NDA10CF001</w:t>
            </w:r>
          </w:p>
        </w:tc>
        <w:tc>
          <w:tcPr>
            <w:tcW w:w="4137" w:type="dxa"/>
          </w:tcPr>
          <w:p w14:paraId="58555CC2" w14:textId="78BC9B9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сетевой воды через котел</w:t>
            </w:r>
          </w:p>
        </w:tc>
        <w:tc>
          <w:tcPr>
            <w:tcW w:w="1558" w:type="dxa"/>
          </w:tcPr>
          <w:p w14:paraId="5DD45CB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6F6857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A6B190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9ABB92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9134FB" w:rsidRPr="000455E0" w14:paraId="526B28FF" w14:textId="77777777" w:rsidTr="00386964">
        <w:trPr>
          <w:hidden w:val="0"/>
        </w:trPr>
        <w:tc>
          <w:tcPr>
            <w:tcW w:w="1983" w:type="dxa"/>
          </w:tcPr>
          <w:p w14:paraId="033F8C7D" w14:textId="361C505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F4HNA10CT001</w:t>
            </w:r>
          </w:p>
        </w:tc>
        <w:tc>
          <w:tcPr>
            <w:tcW w:w="4137" w:type="dxa"/>
          </w:tcPr>
          <w:p w14:paraId="736C9F78" w14:textId="1EF0497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уходящих газов</w:t>
            </w:r>
          </w:p>
        </w:tc>
        <w:tc>
          <w:tcPr>
            <w:tcW w:w="1558" w:type="dxa"/>
          </w:tcPr>
          <w:p w14:paraId="292EC15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1BC257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9F5E73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9B3665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2E78ED1" w14:textId="77777777" w:rsidTr="00386964">
        <w:trPr>
          <w:hidden w:val="0"/>
        </w:trPr>
        <w:tc>
          <w:tcPr>
            <w:tcW w:w="1983" w:type="dxa"/>
          </w:tcPr>
          <w:p w14:paraId="0BE3CFFF" w14:textId="39015E0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F4HNA10CQ003</w:t>
            </w:r>
          </w:p>
        </w:tc>
        <w:tc>
          <w:tcPr>
            <w:tcW w:w="4137" w:type="dxa"/>
          </w:tcPr>
          <w:p w14:paraId="74109A59" w14:textId="37FD4F9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Содержание о2 в уходящих газах</w:t>
            </w:r>
          </w:p>
        </w:tc>
        <w:tc>
          <w:tcPr>
            <w:tcW w:w="1558" w:type="dxa"/>
          </w:tcPr>
          <w:p w14:paraId="3BFE2EC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154AE0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8A43AE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F75526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5495E8CC" w14:textId="77777777" w:rsidTr="00386964">
        <w:trPr>
          <w:hidden w:val="0"/>
        </w:trPr>
        <w:tc>
          <w:tcPr>
            <w:tcW w:w="1983" w:type="dxa"/>
          </w:tcPr>
          <w:p w14:paraId="00F43F1C" w14:textId="7002675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F4HAD10CP001</w:t>
            </w:r>
          </w:p>
        </w:tc>
        <w:tc>
          <w:tcPr>
            <w:tcW w:w="4137" w:type="dxa"/>
          </w:tcPr>
          <w:p w14:paraId="785EA763" w14:textId="3DAF163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в топке котла</w:t>
            </w:r>
          </w:p>
        </w:tc>
        <w:tc>
          <w:tcPr>
            <w:tcW w:w="1558" w:type="dxa"/>
          </w:tcPr>
          <w:p w14:paraId="62487B6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1B2CA6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30B9CC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F8B0D9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6AC9E9F3" w14:textId="77777777" w:rsidTr="00386964">
        <w:trPr>
          <w:hidden w:val="0"/>
        </w:trPr>
        <w:tc>
          <w:tcPr>
            <w:tcW w:w="1983" w:type="dxa"/>
          </w:tcPr>
          <w:p w14:paraId="04D1A284" w14:textId="4B02C28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F4HNA10CP001</w:t>
            </w:r>
          </w:p>
        </w:tc>
        <w:tc>
          <w:tcPr>
            <w:tcW w:w="4137" w:type="dxa"/>
          </w:tcPr>
          <w:p w14:paraId="1610ACC2" w14:textId="3525C3B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за котлом</w:t>
            </w:r>
          </w:p>
        </w:tc>
        <w:tc>
          <w:tcPr>
            <w:tcW w:w="1558" w:type="dxa"/>
          </w:tcPr>
          <w:p w14:paraId="18C04F5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4B1882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9C183E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FED39A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06810763" w14:textId="77777777" w:rsidTr="00386964">
        <w:trPr>
          <w:hidden w:val="0"/>
        </w:trPr>
        <w:tc>
          <w:tcPr>
            <w:tcW w:w="1983" w:type="dxa"/>
          </w:tcPr>
          <w:p w14:paraId="358A659C" w14:textId="751D284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NDG10CT00</w:t>
            </w:r>
            <w:r>
              <w:rPr>
                <w:rFonts w:ascii="Times New Roman" w:hAnsi="Times New Roman"/>
                <w:vanish w:val="0"/>
                <w:lang w:val="en-US"/>
              </w:rPr>
              <w:t>3</w:t>
            </w:r>
          </w:p>
        </w:tc>
        <w:tc>
          <w:tcPr>
            <w:tcW w:w="4137" w:type="dxa"/>
          </w:tcPr>
          <w:p w14:paraId="5F20FC26" w14:textId="795463E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входе в котел</w:t>
            </w:r>
          </w:p>
        </w:tc>
        <w:tc>
          <w:tcPr>
            <w:tcW w:w="1558" w:type="dxa"/>
          </w:tcPr>
          <w:p w14:paraId="0F7614C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008AB8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7A9369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19FB21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7DD6647" w14:textId="77777777" w:rsidTr="00386964">
        <w:trPr>
          <w:hidden w:val="0"/>
        </w:trPr>
        <w:tc>
          <w:tcPr>
            <w:tcW w:w="1983" w:type="dxa"/>
          </w:tcPr>
          <w:p w14:paraId="676AE5EB" w14:textId="3ADE75E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502C1C">
              <w:rPr>
                <w:rFonts w:ascii="Times New Roman" w:hAnsi="Times New Roman"/>
                <w:vanish w:val="0"/>
              </w:rPr>
              <w:t>0CT00</w:t>
            </w:r>
            <w:r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1F051651" w14:textId="1968E02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выходе из котла</w:t>
            </w:r>
          </w:p>
        </w:tc>
        <w:tc>
          <w:tcPr>
            <w:tcW w:w="1558" w:type="dxa"/>
          </w:tcPr>
          <w:p w14:paraId="2135E17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B185DD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0D5BEE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3087E2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B839AEF" w14:textId="77777777" w:rsidTr="00386964">
        <w:trPr>
          <w:hidden w:val="0"/>
        </w:trPr>
        <w:tc>
          <w:tcPr>
            <w:tcW w:w="1983" w:type="dxa"/>
          </w:tcPr>
          <w:p w14:paraId="18E18E57" w14:textId="4FAB599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D20BC9">
              <w:rPr>
                <w:rFonts w:ascii="Times New Roman" w:hAnsi="Times New Roman"/>
                <w:vanish w:val="0"/>
              </w:rPr>
              <w:t>HHG20СG801</w:t>
            </w:r>
          </w:p>
        </w:tc>
        <w:tc>
          <w:tcPr>
            <w:tcW w:w="4137" w:type="dxa"/>
          </w:tcPr>
          <w:p w14:paraId="66F6111E" w14:textId="0B034E5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proofErr w:type="gramStart"/>
            <w:r w:rsidRPr="00022F9E">
              <w:rPr>
                <w:rFonts w:ascii="Times New Roman" w:hAnsi="Times New Roman"/>
                <w:vanish w:val="0"/>
              </w:rPr>
              <w:t>Заслонка</w:t>
            </w:r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регулирующая газа котла: Положение ИМ</w:t>
            </w:r>
          </w:p>
        </w:tc>
        <w:tc>
          <w:tcPr>
            <w:tcW w:w="1558" w:type="dxa"/>
          </w:tcPr>
          <w:p w14:paraId="08FBA5CF" w14:textId="668D490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914BDFB" w14:textId="5538490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BC92078" w14:textId="6B5621B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1DEF9714" w14:textId="6258BF6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4FCADE51" w14:textId="77777777" w:rsidTr="00386964">
        <w:trPr>
          <w:hidden w:val="0"/>
        </w:trPr>
        <w:tc>
          <w:tcPr>
            <w:tcW w:w="1983" w:type="dxa"/>
          </w:tcPr>
          <w:p w14:paraId="49C47781" w14:textId="426761E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D20BC9">
              <w:rPr>
                <w:rFonts w:ascii="Times New Roman" w:hAnsi="Times New Roman"/>
                <w:vanish w:val="0"/>
              </w:rPr>
              <w:t>NDG10CG801</w:t>
            </w:r>
          </w:p>
        </w:tc>
        <w:tc>
          <w:tcPr>
            <w:tcW w:w="4137" w:type="dxa"/>
          </w:tcPr>
          <w:p w14:paraId="16D6D803" w14:textId="201E699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расхода воды через ВК: Положение ИМ</w:t>
            </w:r>
          </w:p>
        </w:tc>
        <w:tc>
          <w:tcPr>
            <w:tcW w:w="1558" w:type="dxa"/>
          </w:tcPr>
          <w:p w14:paraId="4B29B3EB" w14:textId="6282CD1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9E82D7E" w14:textId="4F01D5E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B25FC8F" w14:textId="1476D4E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7B56E638" w14:textId="2DD29CA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624F0722" w14:textId="77777777" w:rsidTr="00386964">
        <w:trPr>
          <w:hidden w:val="0"/>
        </w:trPr>
        <w:tc>
          <w:tcPr>
            <w:tcW w:w="1983" w:type="dxa"/>
          </w:tcPr>
          <w:p w14:paraId="7B6A3FD6" w14:textId="06AACB2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F4ANF40CE015</w:t>
            </w:r>
          </w:p>
        </w:tc>
        <w:tc>
          <w:tcPr>
            <w:tcW w:w="4137" w:type="dxa"/>
          </w:tcPr>
          <w:p w14:paraId="2837E354" w14:textId="1129609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№1</w:t>
            </w:r>
          </w:p>
        </w:tc>
        <w:tc>
          <w:tcPr>
            <w:tcW w:w="1558" w:type="dxa"/>
          </w:tcPr>
          <w:p w14:paraId="0318CD8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990AC5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E30AE0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5C91D96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56407CBE" w14:textId="77777777" w:rsidTr="00386964">
        <w:trPr>
          <w:hidden w:val="0"/>
        </w:trPr>
        <w:tc>
          <w:tcPr>
            <w:tcW w:w="1983" w:type="dxa"/>
          </w:tcPr>
          <w:p w14:paraId="038EB375" w14:textId="5A7FF2F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F4ANF40CE012</w:t>
            </w:r>
          </w:p>
        </w:tc>
        <w:tc>
          <w:tcPr>
            <w:tcW w:w="4137" w:type="dxa"/>
          </w:tcPr>
          <w:p w14:paraId="0CD189B5" w14:textId="361FF88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№1</w:t>
            </w:r>
          </w:p>
        </w:tc>
        <w:tc>
          <w:tcPr>
            <w:tcW w:w="1558" w:type="dxa"/>
          </w:tcPr>
          <w:p w14:paraId="5D9C9CE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C3B191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23E476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A46B95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218CB0BE" w14:textId="77777777" w:rsidTr="00386964">
        <w:trPr>
          <w:hidden w:val="0"/>
        </w:trPr>
        <w:tc>
          <w:tcPr>
            <w:tcW w:w="1983" w:type="dxa"/>
          </w:tcPr>
          <w:p w14:paraId="243587F4" w14:textId="20BE07E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F4ANF20CE015</w:t>
            </w:r>
          </w:p>
        </w:tc>
        <w:tc>
          <w:tcPr>
            <w:tcW w:w="4137" w:type="dxa"/>
          </w:tcPr>
          <w:p w14:paraId="02FE6BD4" w14:textId="1487438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№2</w:t>
            </w:r>
          </w:p>
        </w:tc>
        <w:tc>
          <w:tcPr>
            <w:tcW w:w="1558" w:type="dxa"/>
          </w:tcPr>
          <w:p w14:paraId="757B5F9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90EC07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5FB081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6A718F2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7E84CE0F" w14:textId="77777777" w:rsidTr="00386964">
        <w:trPr>
          <w:hidden w:val="0"/>
        </w:trPr>
        <w:tc>
          <w:tcPr>
            <w:tcW w:w="1983" w:type="dxa"/>
          </w:tcPr>
          <w:p w14:paraId="791CD3EB" w14:textId="640E83E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F4ANF20CE012</w:t>
            </w:r>
          </w:p>
        </w:tc>
        <w:tc>
          <w:tcPr>
            <w:tcW w:w="4137" w:type="dxa"/>
          </w:tcPr>
          <w:p w14:paraId="2D653501" w14:textId="34AD582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№2</w:t>
            </w:r>
          </w:p>
        </w:tc>
        <w:tc>
          <w:tcPr>
            <w:tcW w:w="1558" w:type="dxa"/>
          </w:tcPr>
          <w:p w14:paraId="1EAF21E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FB3AF9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B653C6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5CB2CD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31DD3FA5" w14:textId="77777777" w:rsidTr="00386964">
        <w:trPr>
          <w:hidden w:val="0"/>
        </w:trPr>
        <w:tc>
          <w:tcPr>
            <w:tcW w:w="1983" w:type="dxa"/>
          </w:tcPr>
          <w:p w14:paraId="702B1FDE" w14:textId="2E169C9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F4HHG10CP002</w:t>
            </w:r>
          </w:p>
        </w:tc>
        <w:tc>
          <w:tcPr>
            <w:tcW w:w="4137" w:type="dxa"/>
          </w:tcPr>
          <w:p w14:paraId="47E202FF" w14:textId="61FADE3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№1</w:t>
            </w:r>
          </w:p>
        </w:tc>
        <w:tc>
          <w:tcPr>
            <w:tcW w:w="1558" w:type="dxa"/>
          </w:tcPr>
          <w:p w14:paraId="4499B9B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87598F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279F12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B25529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C6B4381" w14:textId="77777777" w:rsidTr="00386964">
        <w:trPr>
          <w:hidden w:val="0"/>
        </w:trPr>
        <w:tc>
          <w:tcPr>
            <w:tcW w:w="1983" w:type="dxa"/>
          </w:tcPr>
          <w:p w14:paraId="612EAF63" w14:textId="5A6FFDD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F4HHG10CP001</w:t>
            </w:r>
          </w:p>
        </w:tc>
        <w:tc>
          <w:tcPr>
            <w:tcW w:w="4137" w:type="dxa"/>
          </w:tcPr>
          <w:p w14:paraId="0FDF74E9" w14:textId="4172839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№1</w:t>
            </w:r>
          </w:p>
        </w:tc>
        <w:tc>
          <w:tcPr>
            <w:tcW w:w="1558" w:type="dxa"/>
          </w:tcPr>
          <w:p w14:paraId="0A94CB9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95220A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EBAF87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5D9B7C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E982554" w14:textId="77777777" w:rsidTr="00386964">
        <w:trPr>
          <w:hidden w:val="0"/>
        </w:trPr>
        <w:tc>
          <w:tcPr>
            <w:tcW w:w="1983" w:type="dxa"/>
          </w:tcPr>
          <w:p w14:paraId="68C92B14" w14:textId="1244716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F4ANF40CP001</w:t>
            </w:r>
          </w:p>
        </w:tc>
        <w:tc>
          <w:tcPr>
            <w:tcW w:w="4137" w:type="dxa"/>
          </w:tcPr>
          <w:p w14:paraId="5A095DEA" w14:textId="570B550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№1</w:t>
            </w:r>
          </w:p>
        </w:tc>
        <w:tc>
          <w:tcPr>
            <w:tcW w:w="1558" w:type="dxa"/>
          </w:tcPr>
          <w:p w14:paraId="3464C0B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842C74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4E31C7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7C729B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EFFD6E6" w14:textId="77777777" w:rsidTr="00386964">
        <w:trPr>
          <w:hidden w:val="0"/>
        </w:trPr>
        <w:tc>
          <w:tcPr>
            <w:tcW w:w="1983" w:type="dxa"/>
          </w:tcPr>
          <w:p w14:paraId="2ED09AE6" w14:textId="5853D18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F4HHG10CP002</w:t>
            </w:r>
          </w:p>
        </w:tc>
        <w:tc>
          <w:tcPr>
            <w:tcW w:w="4137" w:type="dxa"/>
          </w:tcPr>
          <w:p w14:paraId="4DDCC4CE" w14:textId="08869A0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№2</w:t>
            </w:r>
          </w:p>
        </w:tc>
        <w:tc>
          <w:tcPr>
            <w:tcW w:w="1558" w:type="dxa"/>
          </w:tcPr>
          <w:p w14:paraId="2977030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5BB13F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4FA5D2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3D35F6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11D048D" w14:textId="77777777" w:rsidTr="00386964">
        <w:trPr>
          <w:hidden w:val="0"/>
        </w:trPr>
        <w:tc>
          <w:tcPr>
            <w:tcW w:w="1983" w:type="dxa"/>
          </w:tcPr>
          <w:p w14:paraId="26ED97FC" w14:textId="6A66306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F4HHG20CP001</w:t>
            </w:r>
          </w:p>
        </w:tc>
        <w:tc>
          <w:tcPr>
            <w:tcW w:w="4137" w:type="dxa"/>
          </w:tcPr>
          <w:p w14:paraId="27E3FF49" w14:textId="13D3298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№2</w:t>
            </w:r>
          </w:p>
        </w:tc>
        <w:tc>
          <w:tcPr>
            <w:tcW w:w="1558" w:type="dxa"/>
          </w:tcPr>
          <w:p w14:paraId="70C5632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F7A45A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0D0152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9C7628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1C3E030" w14:textId="77777777" w:rsidTr="00386964">
        <w:trPr>
          <w:hidden w:val="0"/>
        </w:trPr>
        <w:tc>
          <w:tcPr>
            <w:tcW w:w="1983" w:type="dxa"/>
          </w:tcPr>
          <w:p w14:paraId="1C5B5E9F" w14:textId="0C28476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F4ANF20CP001</w:t>
            </w:r>
          </w:p>
        </w:tc>
        <w:tc>
          <w:tcPr>
            <w:tcW w:w="4137" w:type="dxa"/>
          </w:tcPr>
          <w:p w14:paraId="01449820" w14:textId="03EC53E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№2</w:t>
            </w:r>
          </w:p>
        </w:tc>
        <w:tc>
          <w:tcPr>
            <w:tcW w:w="1558" w:type="dxa"/>
          </w:tcPr>
          <w:p w14:paraId="3F8CC3B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63C1C6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B1A0B6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1338D6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18D0A3D" w14:textId="77777777" w:rsidTr="00AA04EC">
        <w:trPr>
          <w:hidden w:val="0"/>
        </w:trPr>
        <w:tc>
          <w:tcPr>
            <w:tcW w:w="10490" w:type="dxa"/>
            <w:gridSpan w:val="6"/>
          </w:tcPr>
          <w:p w14:paraId="3E619B3B" w14:textId="7849B8D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Водогрейный котел ВК-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5</w:t>
            </w:r>
          </w:p>
        </w:tc>
      </w:tr>
      <w:tr w:rsidR="009134FB" w:rsidRPr="000455E0" w14:paraId="00F6C3A1" w14:textId="77777777" w:rsidTr="00386964">
        <w:trPr>
          <w:hidden w:val="0"/>
        </w:trPr>
        <w:tc>
          <w:tcPr>
            <w:tcW w:w="1983" w:type="dxa"/>
          </w:tcPr>
          <w:p w14:paraId="6373B517" w14:textId="67C652A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NDG10CT001</w:t>
            </w:r>
          </w:p>
        </w:tc>
        <w:tc>
          <w:tcPr>
            <w:tcW w:w="4137" w:type="dxa"/>
          </w:tcPr>
          <w:p w14:paraId="5ACE9DE6" w14:textId="62B8B7E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задвижки</w:t>
            </w:r>
          </w:p>
        </w:tc>
        <w:tc>
          <w:tcPr>
            <w:tcW w:w="1558" w:type="dxa"/>
          </w:tcPr>
          <w:p w14:paraId="438C754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E7C97E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CDD95E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2BCD605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4615A8A" w14:textId="77777777" w:rsidTr="00386964">
        <w:trPr>
          <w:hidden w:val="0"/>
        </w:trPr>
        <w:tc>
          <w:tcPr>
            <w:tcW w:w="1983" w:type="dxa"/>
          </w:tcPr>
          <w:p w14:paraId="6A76F52D" w14:textId="356F8FA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NDG10CP001</w:t>
            </w:r>
          </w:p>
        </w:tc>
        <w:tc>
          <w:tcPr>
            <w:tcW w:w="4137" w:type="dxa"/>
          </w:tcPr>
          <w:p w14:paraId="15BBA3EC" w14:textId="68F7189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перед котлом</w:t>
            </w:r>
          </w:p>
        </w:tc>
        <w:tc>
          <w:tcPr>
            <w:tcW w:w="1558" w:type="dxa"/>
          </w:tcPr>
          <w:p w14:paraId="5A8C638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6D44D9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9B1538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12DF1CD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856AA66" w14:textId="77777777" w:rsidTr="00386964">
        <w:trPr>
          <w:hidden w:val="0"/>
        </w:trPr>
        <w:tc>
          <w:tcPr>
            <w:tcW w:w="1983" w:type="dxa"/>
          </w:tcPr>
          <w:p w14:paraId="12D52C66" w14:textId="09B167A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NDG10CT002</w:t>
            </w:r>
          </w:p>
        </w:tc>
        <w:tc>
          <w:tcPr>
            <w:tcW w:w="4137" w:type="dxa"/>
          </w:tcPr>
          <w:p w14:paraId="75DB2716" w14:textId="70A8B28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перед котлом</w:t>
            </w:r>
          </w:p>
        </w:tc>
        <w:tc>
          <w:tcPr>
            <w:tcW w:w="1558" w:type="dxa"/>
          </w:tcPr>
          <w:p w14:paraId="737777B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938AA1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DE1B22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767D84A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5D59D50A" w14:textId="77777777" w:rsidTr="00386964">
        <w:trPr>
          <w:hidden w:val="0"/>
        </w:trPr>
        <w:tc>
          <w:tcPr>
            <w:tcW w:w="1983" w:type="dxa"/>
          </w:tcPr>
          <w:p w14:paraId="1E779E13" w14:textId="7683B42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0CP001</w:t>
            </w:r>
          </w:p>
        </w:tc>
        <w:tc>
          <w:tcPr>
            <w:tcW w:w="4137" w:type="dxa"/>
          </w:tcPr>
          <w:p w14:paraId="3FD3D9A8" w14:textId="1715129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после котла</w:t>
            </w:r>
          </w:p>
        </w:tc>
        <w:tc>
          <w:tcPr>
            <w:tcW w:w="1558" w:type="dxa"/>
          </w:tcPr>
          <w:p w14:paraId="3D51CA4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5C94A1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62B9DA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224C1F4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303071DC" w14:textId="77777777" w:rsidTr="00386964">
        <w:trPr>
          <w:hidden w:val="0"/>
        </w:trPr>
        <w:tc>
          <w:tcPr>
            <w:tcW w:w="1983" w:type="dxa"/>
          </w:tcPr>
          <w:p w14:paraId="5F955CD1" w14:textId="69217E0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0CT001</w:t>
            </w:r>
          </w:p>
        </w:tc>
        <w:tc>
          <w:tcPr>
            <w:tcW w:w="4137" w:type="dxa"/>
          </w:tcPr>
          <w:p w14:paraId="5A4EDB70" w14:textId="6DF8099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котла</w:t>
            </w:r>
          </w:p>
        </w:tc>
        <w:tc>
          <w:tcPr>
            <w:tcW w:w="1558" w:type="dxa"/>
          </w:tcPr>
          <w:p w14:paraId="1E454CB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39D4AC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44A412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4FB364D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3FF010C" w14:textId="77777777" w:rsidTr="00386964">
        <w:trPr>
          <w:hidden w:val="0"/>
        </w:trPr>
        <w:tc>
          <w:tcPr>
            <w:tcW w:w="1983" w:type="dxa"/>
          </w:tcPr>
          <w:p w14:paraId="01BCDE5B" w14:textId="526B155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HHG20СР001</w:t>
            </w:r>
          </w:p>
        </w:tc>
        <w:tc>
          <w:tcPr>
            <w:tcW w:w="4137" w:type="dxa"/>
          </w:tcPr>
          <w:p w14:paraId="4D8CD206" w14:textId="0016B22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фильтром котла</w:t>
            </w:r>
          </w:p>
        </w:tc>
        <w:tc>
          <w:tcPr>
            <w:tcW w:w="1558" w:type="dxa"/>
          </w:tcPr>
          <w:p w14:paraId="2E62068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1A0199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601AAE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39079C2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8BBB526" w14:textId="77777777" w:rsidTr="00386964">
        <w:trPr>
          <w:hidden w:val="0"/>
        </w:trPr>
        <w:tc>
          <w:tcPr>
            <w:tcW w:w="1983" w:type="dxa"/>
          </w:tcPr>
          <w:p w14:paraId="4CA9A775" w14:textId="4C8C6E9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HHG20СР002</w:t>
            </w:r>
          </w:p>
        </w:tc>
        <w:tc>
          <w:tcPr>
            <w:tcW w:w="4137" w:type="dxa"/>
          </w:tcPr>
          <w:p w14:paraId="18D82AFD" w14:textId="45AB034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после фильтра котла</w:t>
            </w:r>
          </w:p>
        </w:tc>
        <w:tc>
          <w:tcPr>
            <w:tcW w:w="1558" w:type="dxa"/>
          </w:tcPr>
          <w:p w14:paraId="37F5E8A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FEC1A9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FC5530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600FC9C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1841704" w14:textId="77777777" w:rsidTr="00386964">
        <w:trPr>
          <w:hidden w:val="0"/>
        </w:trPr>
        <w:tc>
          <w:tcPr>
            <w:tcW w:w="1983" w:type="dxa"/>
          </w:tcPr>
          <w:p w14:paraId="032E8F22" w14:textId="4383124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HHG20СР003</w:t>
            </w:r>
          </w:p>
        </w:tc>
        <w:tc>
          <w:tcPr>
            <w:tcW w:w="4137" w:type="dxa"/>
          </w:tcPr>
          <w:p w14:paraId="342149F3" w14:textId="238A140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до регулятора</w:t>
            </w:r>
          </w:p>
        </w:tc>
        <w:tc>
          <w:tcPr>
            <w:tcW w:w="1558" w:type="dxa"/>
          </w:tcPr>
          <w:p w14:paraId="7C1EAC4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FC3A75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FF85B9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05DEDAF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E1F4C92" w14:textId="77777777" w:rsidTr="00386964">
        <w:trPr>
          <w:hidden w:val="0"/>
        </w:trPr>
        <w:tc>
          <w:tcPr>
            <w:tcW w:w="1983" w:type="dxa"/>
          </w:tcPr>
          <w:p w14:paraId="275C205F" w14:textId="1A33CDD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HHG20СР004</w:t>
            </w:r>
          </w:p>
        </w:tc>
        <w:tc>
          <w:tcPr>
            <w:tcW w:w="4137" w:type="dxa"/>
          </w:tcPr>
          <w:p w14:paraId="5373DF00" w14:textId="2C35CF3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после регулятора</w:t>
            </w:r>
          </w:p>
        </w:tc>
        <w:tc>
          <w:tcPr>
            <w:tcW w:w="1558" w:type="dxa"/>
          </w:tcPr>
          <w:p w14:paraId="1F3EE81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B5A226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BE5B84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1.0</w:t>
            </w:r>
          </w:p>
        </w:tc>
        <w:tc>
          <w:tcPr>
            <w:tcW w:w="1111" w:type="dxa"/>
          </w:tcPr>
          <w:p w14:paraId="16DB823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E56EEB8" w14:textId="77777777" w:rsidTr="00386964">
        <w:trPr>
          <w:hidden w:val="0"/>
        </w:trPr>
        <w:tc>
          <w:tcPr>
            <w:tcW w:w="1983" w:type="dxa"/>
          </w:tcPr>
          <w:p w14:paraId="3EC6AA72" w14:textId="5F856B1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HHG01CF001</w:t>
            </w:r>
          </w:p>
        </w:tc>
        <w:tc>
          <w:tcPr>
            <w:tcW w:w="4137" w:type="dxa"/>
          </w:tcPr>
          <w:p w14:paraId="11C98004" w14:textId="1452926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№1</w:t>
            </w:r>
          </w:p>
        </w:tc>
        <w:tc>
          <w:tcPr>
            <w:tcW w:w="1558" w:type="dxa"/>
          </w:tcPr>
          <w:p w14:paraId="7A40E06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5EDF68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516B57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433C60B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307A476E" w14:textId="77777777" w:rsidTr="00386964">
        <w:trPr>
          <w:hidden w:val="0"/>
        </w:trPr>
        <w:tc>
          <w:tcPr>
            <w:tcW w:w="1983" w:type="dxa"/>
          </w:tcPr>
          <w:p w14:paraId="2F58BA08" w14:textId="308C28E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HHG02CF001</w:t>
            </w:r>
          </w:p>
        </w:tc>
        <w:tc>
          <w:tcPr>
            <w:tcW w:w="4137" w:type="dxa"/>
          </w:tcPr>
          <w:p w14:paraId="6811096B" w14:textId="6685A00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№2</w:t>
            </w:r>
          </w:p>
        </w:tc>
        <w:tc>
          <w:tcPr>
            <w:tcW w:w="1558" w:type="dxa"/>
          </w:tcPr>
          <w:p w14:paraId="70A3426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23694C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2F55A0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598A7A1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0D1F2BDD" w14:textId="77777777" w:rsidTr="00386964">
        <w:trPr>
          <w:hidden w:val="0"/>
        </w:trPr>
        <w:tc>
          <w:tcPr>
            <w:tcW w:w="1983" w:type="dxa"/>
          </w:tcPr>
          <w:p w14:paraId="77476B3B" w14:textId="5FEB8CE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F5NDA10CF001</w:t>
            </w:r>
          </w:p>
        </w:tc>
        <w:tc>
          <w:tcPr>
            <w:tcW w:w="4137" w:type="dxa"/>
          </w:tcPr>
          <w:p w14:paraId="629CBF78" w14:textId="79E5930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сетевой воды через котел</w:t>
            </w:r>
          </w:p>
        </w:tc>
        <w:tc>
          <w:tcPr>
            <w:tcW w:w="1558" w:type="dxa"/>
          </w:tcPr>
          <w:p w14:paraId="326A495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28D6EC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6DF4A5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F32DB9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9134FB" w:rsidRPr="000455E0" w14:paraId="1930841E" w14:textId="77777777" w:rsidTr="00386964">
        <w:trPr>
          <w:hidden w:val="0"/>
        </w:trPr>
        <w:tc>
          <w:tcPr>
            <w:tcW w:w="1983" w:type="dxa"/>
          </w:tcPr>
          <w:p w14:paraId="64A06D83" w14:textId="33BAAFF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F5HNA10CT001</w:t>
            </w:r>
          </w:p>
        </w:tc>
        <w:tc>
          <w:tcPr>
            <w:tcW w:w="4137" w:type="dxa"/>
          </w:tcPr>
          <w:p w14:paraId="7FE2886F" w14:textId="09E9AD0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уходящих газов</w:t>
            </w:r>
          </w:p>
        </w:tc>
        <w:tc>
          <w:tcPr>
            <w:tcW w:w="1558" w:type="dxa"/>
          </w:tcPr>
          <w:p w14:paraId="309911A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B46C29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4A3873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0877F6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52D8E1CE" w14:textId="77777777" w:rsidTr="00386964">
        <w:trPr>
          <w:hidden w:val="0"/>
        </w:trPr>
        <w:tc>
          <w:tcPr>
            <w:tcW w:w="1983" w:type="dxa"/>
          </w:tcPr>
          <w:p w14:paraId="12E474B9" w14:textId="09CB38F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F5HNA10CQ003</w:t>
            </w:r>
          </w:p>
        </w:tc>
        <w:tc>
          <w:tcPr>
            <w:tcW w:w="4137" w:type="dxa"/>
          </w:tcPr>
          <w:p w14:paraId="75492EC3" w14:textId="799637B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Содержание о2 в уходящих газах</w:t>
            </w:r>
          </w:p>
        </w:tc>
        <w:tc>
          <w:tcPr>
            <w:tcW w:w="1558" w:type="dxa"/>
          </w:tcPr>
          <w:p w14:paraId="1393F41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E06E22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91ED1E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E68502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25E7ABCA" w14:textId="77777777" w:rsidTr="00386964">
        <w:trPr>
          <w:hidden w:val="0"/>
        </w:trPr>
        <w:tc>
          <w:tcPr>
            <w:tcW w:w="1983" w:type="dxa"/>
          </w:tcPr>
          <w:p w14:paraId="06260120" w14:textId="6BBFD9F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F5HAD10CP001</w:t>
            </w:r>
          </w:p>
        </w:tc>
        <w:tc>
          <w:tcPr>
            <w:tcW w:w="4137" w:type="dxa"/>
          </w:tcPr>
          <w:p w14:paraId="655B87A8" w14:textId="615E9FD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в топке котла</w:t>
            </w:r>
          </w:p>
        </w:tc>
        <w:tc>
          <w:tcPr>
            <w:tcW w:w="1558" w:type="dxa"/>
          </w:tcPr>
          <w:p w14:paraId="0370207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F9AF07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607E0A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741E47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032AD8CF" w14:textId="77777777" w:rsidTr="00386964">
        <w:trPr>
          <w:hidden w:val="0"/>
        </w:trPr>
        <w:tc>
          <w:tcPr>
            <w:tcW w:w="1983" w:type="dxa"/>
          </w:tcPr>
          <w:p w14:paraId="2C830FFA" w14:textId="7DE8C43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F5HNA10CP001</w:t>
            </w:r>
          </w:p>
        </w:tc>
        <w:tc>
          <w:tcPr>
            <w:tcW w:w="4137" w:type="dxa"/>
          </w:tcPr>
          <w:p w14:paraId="43B61B15" w14:textId="7B05E73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за котлом</w:t>
            </w:r>
          </w:p>
        </w:tc>
        <w:tc>
          <w:tcPr>
            <w:tcW w:w="1558" w:type="dxa"/>
          </w:tcPr>
          <w:p w14:paraId="3C39BF0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E627DE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3850B9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21B7A2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2DF0F15A" w14:textId="77777777" w:rsidTr="00386964">
        <w:trPr>
          <w:hidden w:val="0"/>
        </w:trPr>
        <w:tc>
          <w:tcPr>
            <w:tcW w:w="1983" w:type="dxa"/>
          </w:tcPr>
          <w:p w14:paraId="5AD0F5DB" w14:textId="3251904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NDG10CT00</w:t>
            </w:r>
            <w:r>
              <w:rPr>
                <w:rFonts w:ascii="Times New Roman" w:hAnsi="Times New Roman"/>
                <w:vanish w:val="0"/>
                <w:lang w:val="en-US"/>
              </w:rPr>
              <w:t>3</w:t>
            </w:r>
          </w:p>
        </w:tc>
        <w:tc>
          <w:tcPr>
            <w:tcW w:w="4137" w:type="dxa"/>
          </w:tcPr>
          <w:p w14:paraId="1DCC231E" w14:textId="3B08C74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входе в котел</w:t>
            </w:r>
          </w:p>
        </w:tc>
        <w:tc>
          <w:tcPr>
            <w:tcW w:w="1558" w:type="dxa"/>
          </w:tcPr>
          <w:p w14:paraId="3B6BE5E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560B68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A461A9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E765D9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50C85AE1" w14:textId="77777777" w:rsidTr="00386964">
        <w:trPr>
          <w:hidden w:val="0"/>
        </w:trPr>
        <w:tc>
          <w:tcPr>
            <w:tcW w:w="1983" w:type="dxa"/>
          </w:tcPr>
          <w:p w14:paraId="24CF1FA3" w14:textId="2E83CDA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502C1C">
              <w:rPr>
                <w:rFonts w:ascii="Times New Roman" w:hAnsi="Times New Roman"/>
                <w:vanish w:val="0"/>
              </w:rPr>
              <w:t>0CT00</w:t>
            </w:r>
            <w:r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0F67C378" w14:textId="1D74CC5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выходе из котла</w:t>
            </w:r>
          </w:p>
        </w:tc>
        <w:tc>
          <w:tcPr>
            <w:tcW w:w="1558" w:type="dxa"/>
          </w:tcPr>
          <w:p w14:paraId="1AC287C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3E04F3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F4C9E7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9691E9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0EB0526" w14:textId="77777777" w:rsidTr="00386964">
        <w:trPr>
          <w:hidden w:val="0"/>
        </w:trPr>
        <w:tc>
          <w:tcPr>
            <w:tcW w:w="1983" w:type="dxa"/>
          </w:tcPr>
          <w:p w14:paraId="6D33BFF8" w14:textId="6D6AEFF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F5</w:t>
            </w:r>
            <w:r w:rsidRPr="00D20BC9">
              <w:rPr>
                <w:rFonts w:ascii="Times New Roman" w:hAnsi="Times New Roman"/>
                <w:vanish w:val="0"/>
              </w:rPr>
              <w:t>HHG20СG801</w:t>
            </w:r>
          </w:p>
        </w:tc>
        <w:tc>
          <w:tcPr>
            <w:tcW w:w="4137" w:type="dxa"/>
          </w:tcPr>
          <w:p w14:paraId="63742CE8" w14:textId="38FD6C6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proofErr w:type="gramStart"/>
            <w:r w:rsidRPr="00022F9E">
              <w:rPr>
                <w:rFonts w:ascii="Times New Roman" w:hAnsi="Times New Roman"/>
                <w:vanish w:val="0"/>
              </w:rPr>
              <w:t>Заслонка</w:t>
            </w:r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регулирующая газа котла: Положение ИМ</w:t>
            </w:r>
          </w:p>
        </w:tc>
        <w:tc>
          <w:tcPr>
            <w:tcW w:w="1558" w:type="dxa"/>
          </w:tcPr>
          <w:p w14:paraId="7AEB9ED6" w14:textId="5A965E9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C3980C9" w14:textId="55B8ED1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50E8168" w14:textId="326BE0A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188712DA" w14:textId="6F96059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75569BBF" w14:textId="77777777" w:rsidTr="00386964">
        <w:trPr>
          <w:hidden w:val="0"/>
        </w:trPr>
        <w:tc>
          <w:tcPr>
            <w:tcW w:w="1983" w:type="dxa"/>
          </w:tcPr>
          <w:p w14:paraId="5E79CDA7" w14:textId="73BAA23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D20BC9">
              <w:rPr>
                <w:rFonts w:ascii="Times New Roman" w:hAnsi="Times New Roman"/>
                <w:vanish w:val="0"/>
              </w:rPr>
              <w:t>NDG10CG801</w:t>
            </w:r>
          </w:p>
        </w:tc>
        <w:tc>
          <w:tcPr>
            <w:tcW w:w="4137" w:type="dxa"/>
          </w:tcPr>
          <w:p w14:paraId="0C978BC3" w14:textId="75587B2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расхода воды через ВК: Положение ИМ</w:t>
            </w:r>
          </w:p>
        </w:tc>
        <w:tc>
          <w:tcPr>
            <w:tcW w:w="1558" w:type="dxa"/>
          </w:tcPr>
          <w:p w14:paraId="2CD975A8" w14:textId="773A0EE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D838241" w14:textId="0959CEC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928B162" w14:textId="555E06F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1929D82B" w14:textId="133D78A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5F6475BC" w14:textId="77777777" w:rsidTr="00386964">
        <w:trPr>
          <w:hidden w:val="0"/>
        </w:trPr>
        <w:tc>
          <w:tcPr>
            <w:tcW w:w="1983" w:type="dxa"/>
          </w:tcPr>
          <w:p w14:paraId="2514D6C7" w14:textId="0D11F0A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F5ANF50CE015</w:t>
            </w:r>
          </w:p>
        </w:tc>
        <w:tc>
          <w:tcPr>
            <w:tcW w:w="4137" w:type="dxa"/>
          </w:tcPr>
          <w:p w14:paraId="7A49B9E0" w14:textId="01D35FF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№1</w:t>
            </w:r>
          </w:p>
        </w:tc>
        <w:tc>
          <w:tcPr>
            <w:tcW w:w="1558" w:type="dxa"/>
          </w:tcPr>
          <w:p w14:paraId="796CC93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D6F890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AE9F51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1C6B673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3745B76F" w14:textId="77777777" w:rsidTr="00386964">
        <w:trPr>
          <w:hidden w:val="0"/>
        </w:trPr>
        <w:tc>
          <w:tcPr>
            <w:tcW w:w="1983" w:type="dxa"/>
          </w:tcPr>
          <w:p w14:paraId="77049394" w14:textId="2D2B438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F5ANF50CE012</w:t>
            </w:r>
          </w:p>
        </w:tc>
        <w:tc>
          <w:tcPr>
            <w:tcW w:w="4137" w:type="dxa"/>
          </w:tcPr>
          <w:p w14:paraId="2C05A0B0" w14:textId="2B80608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№1</w:t>
            </w:r>
          </w:p>
        </w:tc>
        <w:tc>
          <w:tcPr>
            <w:tcW w:w="1558" w:type="dxa"/>
          </w:tcPr>
          <w:p w14:paraId="6EF24F4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0D88B1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E5C0C9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C5B57D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2F38A181" w14:textId="77777777" w:rsidTr="00386964">
        <w:trPr>
          <w:hidden w:val="0"/>
        </w:trPr>
        <w:tc>
          <w:tcPr>
            <w:tcW w:w="1983" w:type="dxa"/>
          </w:tcPr>
          <w:p w14:paraId="2CE8C0BF" w14:textId="19AC31A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F5ANF20CE015</w:t>
            </w:r>
          </w:p>
        </w:tc>
        <w:tc>
          <w:tcPr>
            <w:tcW w:w="4137" w:type="dxa"/>
          </w:tcPr>
          <w:p w14:paraId="089AFF7C" w14:textId="059E81D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№2</w:t>
            </w:r>
          </w:p>
        </w:tc>
        <w:tc>
          <w:tcPr>
            <w:tcW w:w="1558" w:type="dxa"/>
          </w:tcPr>
          <w:p w14:paraId="3D47E99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AD888B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001A5E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4A475FF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6A0C0CA3" w14:textId="77777777" w:rsidTr="00386964">
        <w:trPr>
          <w:hidden w:val="0"/>
        </w:trPr>
        <w:tc>
          <w:tcPr>
            <w:tcW w:w="1983" w:type="dxa"/>
          </w:tcPr>
          <w:p w14:paraId="760C00BC" w14:textId="119611E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F5ANF20CE012</w:t>
            </w:r>
          </w:p>
        </w:tc>
        <w:tc>
          <w:tcPr>
            <w:tcW w:w="4137" w:type="dxa"/>
          </w:tcPr>
          <w:p w14:paraId="2A989C7E" w14:textId="7837217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№2</w:t>
            </w:r>
          </w:p>
        </w:tc>
        <w:tc>
          <w:tcPr>
            <w:tcW w:w="1558" w:type="dxa"/>
          </w:tcPr>
          <w:p w14:paraId="3BB8645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BED496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9259CF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30320B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6C50D53C" w14:textId="77777777" w:rsidTr="00386964">
        <w:trPr>
          <w:hidden w:val="0"/>
        </w:trPr>
        <w:tc>
          <w:tcPr>
            <w:tcW w:w="1983" w:type="dxa"/>
          </w:tcPr>
          <w:p w14:paraId="21483967" w14:textId="3509A85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F5HHG10CP002</w:t>
            </w:r>
          </w:p>
        </w:tc>
        <w:tc>
          <w:tcPr>
            <w:tcW w:w="4137" w:type="dxa"/>
          </w:tcPr>
          <w:p w14:paraId="6B4DAD77" w14:textId="45852E2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№1</w:t>
            </w:r>
          </w:p>
        </w:tc>
        <w:tc>
          <w:tcPr>
            <w:tcW w:w="1558" w:type="dxa"/>
          </w:tcPr>
          <w:p w14:paraId="1E04AFC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4D867B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D10C6E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7AC694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A25010B" w14:textId="77777777" w:rsidTr="00386964">
        <w:trPr>
          <w:hidden w:val="0"/>
        </w:trPr>
        <w:tc>
          <w:tcPr>
            <w:tcW w:w="1983" w:type="dxa"/>
          </w:tcPr>
          <w:p w14:paraId="20E06874" w14:textId="4FCA267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F5HHG10CP001</w:t>
            </w:r>
          </w:p>
        </w:tc>
        <w:tc>
          <w:tcPr>
            <w:tcW w:w="4137" w:type="dxa"/>
          </w:tcPr>
          <w:p w14:paraId="74116152" w14:textId="6ACEF6D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№1</w:t>
            </w:r>
          </w:p>
        </w:tc>
        <w:tc>
          <w:tcPr>
            <w:tcW w:w="1558" w:type="dxa"/>
          </w:tcPr>
          <w:p w14:paraId="59CF70D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627B64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C89808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214FC7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F603C29" w14:textId="77777777" w:rsidTr="00386964">
        <w:trPr>
          <w:hidden w:val="0"/>
        </w:trPr>
        <w:tc>
          <w:tcPr>
            <w:tcW w:w="1983" w:type="dxa"/>
          </w:tcPr>
          <w:p w14:paraId="04C19EB1" w14:textId="247DD42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F5ANF50CP001</w:t>
            </w:r>
          </w:p>
        </w:tc>
        <w:tc>
          <w:tcPr>
            <w:tcW w:w="4137" w:type="dxa"/>
          </w:tcPr>
          <w:p w14:paraId="78A5F137" w14:textId="5C13F59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№1</w:t>
            </w:r>
          </w:p>
        </w:tc>
        <w:tc>
          <w:tcPr>
            <w:tcW w:w="1558" w:type="dxa"/>
          </w:tcPr>
          <w:p w14:paraId="1123C33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405E98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1DCCF3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F071FE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3B03004" w14:textId="77777777" w:rsidTr="00386964">
        <w:trPr>
          <w:hidden w:val="0"/>
        </w:trPr>
        <w:tc>
          <w:tcPr>
            <w:tcW w:w="1983" w:type="dxa"/>
          </w:tcPr>
          <w:p w14:paraId="58524092" w14:textId="1986593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F5HHG10CP002</w:t>
            </w:r>
          </w:p>
        </w:tc>
        <w:tc>
          <w:tcPr>
            <w:tcW w:w="4137" w:type="dxa"/>
          </w:tcPr>
          <w:p w14:paraId="19F0B6CE" w14:textId="12F190F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№2</w:t>
            </w:r>
          </w:p>
        </w:tc>
        <w:tc>
          <w:tcPr>
            <w:tcW w:w="1558" w:type="dxa"/>
          </w:tcPr>
          <w:p w14:paraId="42A1C25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2AA7F9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1ECBB5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1DBAE0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6D3C1648" w14:textId="77777777" w:rsidTr="00386964">
        <w:trPr>
          <w:hidden w:val="0"/>
        </w:trPr>
        <w:tc>
          <w:tcPr>
            <w:tcW w:w="1983" w:type="dxa"/>
          </w:tcPr>
          <w:p w14:paraId="71B7CA56" w14:textId="54FACF2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F5HHG20CP001</w:t>
            </w:r>
          </w:p>
        </w:tc>
        <w:tc>
          <w:tcPr>
            <w:tcW w:w="4137" w:type="dxa"/>
          </w:tcPr>
          <w:p w14:paraId="192ECB65" w14:textId="668404C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№2</w:t>
            </w:r>
          </w:p>
        </w:tc>
        <w:tc>
          <w:tcPr>
            <w:tcW w:w="1558" w:type="dxa"/>
          </w:tcPr>
          <w:p w14:paraId="333D8F2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BAA6EA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463536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182AD3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4ADA117" w14:textId="77777777" w:rsidTr="00386964">
        <w:trPr>
          <w:hidden w:val="0"/>
        </w:trPr>
        <w:tc>
          <w:tcPr>
            <w:tcW w:w="1983" w:type="dxa"/>
          </w:tcPr>
          <w:p w14:paraId="798D44D5" w14:textId="2CAA575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F5ANF20CP001</w:t>
            </w:r>
          </w:p>
        </w:tc>
        <w:tc>
          <w:tcPr>
            <w:tcW w:w="4137" w:type="dxa"/>
          </w:tcPr>
          <w:p w14:paraId="352FB94D" w14:textId="32DA3E1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№2</w:t>
            </w:r>
          </w:p>
        </w:tc>
        <w:tc>
          <w:tcPr>
            <w:tcW w:w="1558" w:type="dxa"/>
          </w:tcPr>
          <w:p w14:paraId="02E47D3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2A564D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E19E06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1C3840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2E95F21" w14:textId="77777777" w:rsidTr="00AA04EC">
        <w:trPr>
          <w:hidden w:val="0"/>
        </w:trPr>
        <w:tc>
          <w:tcPr>
            <w:tcW w:w="10490" w:type="dxa"/>
            <w:gridSpan w:val="6"/>
          </w:tcPr>
          <w:p w14:paraId="4E36AF21" w14:textId="3B9693F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Водогрейный котел ВК-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6</w:t>
            </w:r>
          </w:p>
        </w:tc>
      </w:tr>
      <w:tr w:rsidR="009134FB" w:rsidRPr="000455E0" w14:paraId="556CDBC5" w14:textId="77777777" w:rsidTr="00386964">
        <w:trPr>
          <w:hidden w:val="0"/>
        </w:trPr>
        <w:tc>
          <w:tcPr>
            <w:tcW w:w="1983" w:type="dxa"/>
          </w:tcPr>
          <w:p w14:paraId="31653215" w14:textId="4A4667D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NDG10CT001</w:t>
            </w:r>
          </w:p>
        </w:tc>
        <w:tc>
          <w:tcPr>
            <w:tcW w:w="4137" w:type="dxa"/>
          </w:tcPr>
          <w:p w14:paraId="6DF33C2B" w14:textId="0771BCD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задвижки</w:t>
            </w:r>
          </w:p>
        </w:tc>
        <w:tc>
          <w:tcPr>
            <w:tcW w:w="1558" w:type="dxa"/>
          </w:tcPr>
          <w:p w14:paraId="27582CE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CBEF6A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508431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6903E4C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5553288A" w14:textId="77777777" w:rsidTr="00386964">
        <w:trPr>
          <w:hidden w:val="0"/>
        </w:trPr>
        <w:tc>
          <w:tcPr>
            <w:tcW w:w="1983" w:type="dxa"/>
          </w:tcPr>
          <w:p w14:paraId="1B5A9B73" w14:textId="62DDA17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NDG10CP001</w:t>
            </w:r>
          </w:p>
        </w:tc>
        <w:tc>
          <w:tcPr>
            <w:tcW w:w="4137" w:type="dxa"/>
          </w:tcPr>
          <w:p w14:paraId="4C37EBDC" w14:textId="123F242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перед котлом</w:t>
            </w:r>
          </w:p>
        </w:tc>
        <w:tc>
          <w:tcPr>
            <w:tcW w:w="1558" w:type="dxa"/>
          </w:tcPr>
          <w:p w14:paraId="186021D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AFF744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51B7CB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3A8D2F0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89F43F5" w14:textId="77777777" w:rsidTr="00386964">
        <w:trPr>
          <w:hidden w:val="0"/>
        </w:trPr>
        <w:tc>
          <w:tcPr>
            <w:tcW w:w="1983" w:type="dxa"/>
          </w:tcPr>
          <w:p w14:paraId="6D8C8C8C" w14:textId="610FABB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NDG10CT002</w:t>
            </w:r>
          </w:p>
        </w:tc>
        <w:tc>
          <w:tcPr>
            <w:tcW w:w="4137" w:type="dxa"/>
          </w:tcPr>
          <w:p w14:paraId="72472B05" w14:textId="7E0A55D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перед котлом</w:t>
            </w:r>
          </w:p>
        </w:tc>
        <w:tc>
          <w:tcPr>
            <w:tcW w:w="1558" w:type="dxa"/>
          </w:tcPr>
          <w:p w14:paraId="2F4A467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F7D3EF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2E60C8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1E7BA61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425FC559" w14:textId="77777777" w:rsidTr="00386964">
        <w:trPr>
          <w:hidden w:val="0"/>
        </w:trPr>
        <w:tc>
          <w:tcPr>
            <w:tcW w:w="1983" w:type="dxa"/>
          </w:tcPr>
          <w:p w14:paraId="377FCAB0" w14:textId="48C5073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0CP001</w:t>
            </w:r>
          </w:p>
        </w:tc>
        <w:tc>
          <w:tcPr>
            <w:tcW w:w="4137" w:type="dxa"/>
          </w:tcPr>
          <w:p w14:paraId="60FEB6B0" w14:textId="43F8B68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после котла</w:t>
            </w:r>
          </w:p>
        </w:tc>
        <w:tc>
          <w:tcPr>
            <w:tcW w:w="1558" w:type="dxa"/>
          </w:tcPr>
          <w:p w14:paraId="26B36FF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CDBB53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3C2FDC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0A8F9BF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D757D84" w14:textId="77777777" w:rsidTr="00386964">
        <w:trPr>
          <w:hidden w:val="0"/>
        </w:trPr>
        <w:tc>
          <w:tcPr>
            <w:tcW w:w="1983" w:type="dxa"/>
          </w:tcPr>
          <w:p w14:paraId="6B2460CD" w14:textId="51B2201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0CT001</w:t>
            </w:r>
          </w:p>
        </w:tc>
        <w:tc>
          <w:tcPr>
            <w:tcW w:w="4137" w:type="dxa"/>
          </w:tcPr>
          <w:p w14:paraId="6F22C703" w14:textId="3C8F93C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котла</w:t>
            </w:r>
          </w:p>
        </w:tc>
        <w:tc>
          <w:tcPr>
            <w:tcW w:w="1558" w:type="dxa"/>
          </w:tcPr>
          <w:p w14:paraId="2439BC9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603F7E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149D14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37EE566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6F3499E" w14:textId="77777777" w:rsidTr="00386964">
        <w:trPr>
          <w:hidden w:val="0"/>
        </w:trPr>
        <w:tc>
          <w:tcPr>
            <w:tcW w:w="1983" w:type="dxa"/>
          </w:tcPr>
          <w:p w14:paraId="0ECE38F2" w14:textId="4E0B6EE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HHG20СР001</w:t>
            </w:r>
          </w:p>
        </w:tc>
        <w:tc>
          <w:tcPr>
            <w:tcW w:w="4137" w:type="dxa"/>
          </w:tcPr>
          <w:p w14:paraId="2F5D1176" w14:textId="6DA284D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фильтром котла</w:t>
            </w:r>
          </w:p>
        </w:tc>
        <w:tc>
          <w:tcPr>
            <w:tcW w:w="1558" w:type="dxa"/>
          </w:tcPr>
          <w:p w14:paraId="2073B3E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1C9B58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245EB9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4F6CAB4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C23EF18" w14:textId="77777777" w:rsidTr="00386964">
        <w:trPr>
          <w:hidden w:val="0"/>
        </w:trPr>
        <w:tc>
          <w:tcPr>
            <w:tcW w:w="1983" w:type="dxa"/>
          </w:tcPr>
          <w:p w14:paraId="66C90CE5" w14:textId="7C11C48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HHG20СР002</w:t>
            </w:r>
          </w:p>
        </w:tc>
        <w:tc>
          <w:tcPr>
            <w:tcW w:w="4137" w:type="dxa"/>
          </w:tcPr>
          <w:p w14:paraId="0E5BEAD3" w14:textId="186B488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после фильтра котла</w:t>
            </w:r>
          </w:p>
        </w:tc>
        <w:tc>
          <w:tcPr>
            <w:tcW w:w="1558" w:type="dxa"/>
          </w:tcPr>
          <w:p w14:paraId="774C4B8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4F9B68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ADC666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345280C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5B10977" w14:textId="77777777" w:rsidTr="00386964">
        <w:trPr>
          <w:hidden w:val="0"/>
        </w:trPr>
        <w:tc>
          <w:tcPr>
            <w:tcW w:w="1983" w:type="dxa"/>
          </w:tcPr>
          <w:p w14:paraId="164B15E7" w14:textId="165567A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HHG20СР003</w:t>
            </w:r>
          </w:p>
        </w:tc>
        <w:tc>
          <w:tcPr>
            <w:tcW w:w="4137" w:type="dxa"/>
          </w:tcPr>
          <w:p w14:paraId="69985584" w14:textId="4A00A87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до регулятора</w:t>
            </w:r>
          </w:p>
        </w:tc>
        <w:tc>
          <w:tcPr>
            <w:tcW w:w="1558" w:type="dxa"/>
          </w:tcPr>
          <w:p w14:paraId="1415951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B04D7D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3DA0A9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7ED4D30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6F7BB993" w14:textId="77777777" w:rsidTr="00386964">
        <w:trPr>
          <w:hidden w:val="0"/>
        </w:trPr>
        <w:tc>
          <w:tcPr>
            <w:tcW w:w="1983" w:type="dxa"/>
          </w:tcPr>
          <w:p w14:paraId="1C39D931" w14:textId="0F90406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HHG20СР004</w:t>
            </w:r>
          </w:p>
        </w:tc>
        <w:tc>
          <w:tcPr>
            <w:tcW w:w="4137" w:type="dxa"/>
          </w:tcPr>
          <w:p w14:paraId="33C4E430" w14:textId="5993F56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после регулятора</w:t>
            </w:r>
          </w:p>
        </w:tc>
        <w:tc>
          <w:tcPr>
            <w:tcW w:w="1558" w:type="dxa"/>
          </w:tcPr>
          <w:p w14:paraId="2372C3A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4C7C83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F57A4F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1.0</w:t>
            </w:r>
          </w:p>
        </w:tc>
        <w:tc>
          <w:tcPr>
            <w:tcW w:w="1111" w:type="dxa"/>
          </w:tcPr>
          <w:p w14:paraId="6060752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E78B7C9" w14:textId="77777777" w:rsidTr="00386964">
        <w:trPr>
          <w:hidden w:val="0"/>
        </w:trPr>
        <w:tc>
          <w:tcPr>
            <w:tcW w:w="1983" w:type="dxa"/>
          </w:tcPr>
          <w:p w14:paraId="349B67AF" w14:textId="45589DA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HHG01CF001</w:t>
            </w:r>
          </w:p>
        </w:tc>
        <w:tc>
          <w:tcPr>
            <w:tcW w:w="4137" w:type="dxa"/>
          </w:tcPr>
          <w:p w14:paraId="788B3D20" w14:textId="724DFAC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№1</w:t>
            </w:r>
          </w:p>
        </w:tc>
        <w:tc>
          <w:tcPr>
            <w:tcW w:w="1558" w:type="dxa"/>
          </w:tcPr>
          <w:p w14:paraId="10B4F73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97D36A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3A567B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1B88141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6F67DE76" w14:textId="77777777" w:rsidTr="00386964">
        <w:trPr>
          <w:hidden w:val="0"/>
        </w:trPr>
        <w:tc>
          <w:tcPr>
            <w:tcW w:w="1983" w:type="dxa"/>
          </w:tcPr>
          <w:p w14:paraId="26F5FCC5" w14:textId="03A2839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HHG02CF001</w:t>
            </w:r>
          </w:p>
        </w:tc>
        <w:tc>
          <w:tcPr>
            <w:tcW w:w="4137" w:type="dxa"/>
          </w:tcPr>
          <w:p w14:paraId="082F81A6" w14:textId="48E57CE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№2</w:t>
            </w:r>
          </w:p>
        </w:tc>
        <w:tc>
          <w:tcPr>
            <w:tcW w:w="1558" w:type="dxa"/>
          </w:tcPr>
          <w:p w14:paraId="218D78C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B600C7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ECC043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33CA353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0E7D2197" w14:textId="77777777" w:rsidTr="00386964">
        <w:trPr>
          <w:hidden w:val="0"/>
        </w:trPr>
        <w:tc>
          <w:tcPr>
            <w:tcW w:w="1983" w:type="dxa"/>
          </w:tcPr>
          <w:p w14:paraId="74D33F9D" w14:textId="68D6B00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F6NDA10CF001</w:t>
            </w:r>
          </w:p>
        </w:tc>
        <w:tc>
          <w:tcPr>
            <w:tcW w:w="4137" w:type="dxa"/>
          </w:tcPr>
          <w:p w14:paraId="06C8F5E5" w14:textId="45EECA4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сетевой воды через котел</w:t>
            </w:r>
          </w:p>
        </w:tc>
        <w:tc>
          <w:tcPr>
            <w:tcW w:w="1558" w:type="dxa"/>
          </w:tcPr>
          <w:p w14:paraId="668DFE6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0656F5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E6D1FB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B678C4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9134FB" w:rsidRPr="000455E0" w14:paraId="7AB945BB" w14:textId="77777777" w:rsidTr="00386964">
        <w:trPr>
          <w:hidden w:val="0"/>
        </w:trPr>
        <w:tc>
          <w:tcPr>
            <w:tcW w:w="1983" w:type="dxa"/>
          </w:tcPr>
          <w:p w14:paraId="10B69B16" w14:textId="3195726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F6HNA10CT001</w:t>
            </w:r>
          </w:p>
        </w:tc>
        <w:tc>
          <w:tcPr>
            <w:tcW w:w="4137" w:type="dxa"/>
          </w:tcPr>
          <w:p w14:paraId="717E4E42" w14:textId="673C55D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уходящих газов</w:t>
            </w:r>
          </w:p>
        </w:tc>
        <w:tc>
          <w:tcPr>
            <w:tcW w:w="1558" w:type="dxa"/>
          </w:tcPr>
          <w:p w14:paraId="158D20D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232342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B0841D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6D1D3D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7CAF1A0" w14:textId="77777777" w:rsidTr="00386964">
        <w:trPr>
          <w:hidden w:val="0"/>
        </w:trPr>
        <w:tc>
          <w:tcPr>
            <w:tcW w:w="1983" w:type="dxa"/>
          </w:tcPr>
          <w:p w14:paraId="66D32987" w14:textId="147B3CB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F6HNA10CQ003</w:t>
            </w:r>
          </w:p>
        </w:tc>
        <w:tc>
          <w:tcPr>
            <w:tcW w:w="4137" w:type="dxa"/>
          </w:tcPr>
          <w:p w14:paraId="30B51A95" w14:textId="48685D6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Содержание о2 в уходящих газах</w:t>
            </w:r>
          </w:p>
        </w:tc>
        <w:tc>
          <w:tcPr>
            <w:tcW w:w="1558" w:type="dxa"/>
          </w:tcPr>
          <w:p w14:paraId="2EC9A58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8DF753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F9FDA8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28E4A7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7E6F8A51" w14:textId="77777777" w:rsidTr="00386964">
        <w:trPr>
          <w:hidden w:val="0"/>
        </w:trPr>
        <w:tc>
          <w:tcPr>
            <w:tcW w:w="1983" w:type="dxa"/>
          </w:tcPr>
          <w:p w14:paraId="1ABEDC4C" w14:textId="2BBB618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F6HAD10CP001</w:t>
            </w:r>
          </w:p>
        </w:tc>
        <w:tc>
          <w:tcPr>
            <w:tcW w:w="4137" w:type="dxa"/>
          </w:tcPr>
          <w:p w14:paraId="5FA4446A" w14:textId="4DED115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в топке котла</w:t>
            </w:r>
          </w:p>
        </w:tc>
        <w:tc>
          <w:tcPr>
            <w:tcW w:w="1558" w:type="dxa"/>
          </w:tcPr>
          <w:p w14:paraId="3BE186A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5F8717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725BB2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D8A51C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5F5C762B" w14:textId="77777777" w:rsidTr="00386964">
        <w:trPr>
          <w:hidden w:val="0"/>
        </w:trPr>
        <w:tc>
          <w:tcPr>
            <w:tcW w:w="1983" w:type="dxa"/>
          </w:tcPr>
          <w:p w14:paraId="149ABC7C" w14:textId="73AEF7A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F6HNA10CP001</w:t>
            </w:r>
          </w:p>
        </w:tc>
        <w:tc>
          <w:tcPr>
            <w:tcW w:w="4137" w:type="dxa"/>
          </w:tcPr>
          <w:p w14:paraId="181A3585" w14:textId="2716111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за котлом</w:t>
            </w:r>
          </w:p>
        </w:tc>
        <w:tc>
          <w:tcPr>
            <w:tcW w:w="1558" w:type="dxa"/>
          </w:tcPr>
          <w:p w14:paraId="4083FEF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2D926C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FB2042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B560DC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193CE87C" w14:textId="77777777" w:rsidTr="00386964">
        <w:trPr>
          <w:hidden w:val="0"/>
        </w:trPr>
        <w:tc>
          <w:tcPr>
            <w:tcW w:w="1983" w:type="dxa"/>
          </w:tcPr>
          <w:p w14:paraId="47E510F2" w14:textId="4F8763A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NDG10CT00</w:t>
            </w:r>
            <w:r>
              <w:rPr>
                <w:rFonts w:ascii="Times New Roman" w:hAnsi="Times New Roman"/>
                <w:vanish w:val="0"/>
                <w:lang w:val="en-US"/>
              </w:rPr>
              <w:t>3</w:t>
            </w:r>
          </w:p>
        </w:tc>
        <w:tc>
          <w:tcPr>
            <w:tcW w:w="4137" w:type="dxa"/>
          </w:tcPr>
          <w:p w14:paraId="792E43D5" w14:textId="0F3D90B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входе в котел</w:t>
            </w:r>
          </w:p>
        </w:tc>
        <w:tc>
          <w:tcPr>
            <w:tcW w:w="1558" w:type="dxa"/>
          </w:tcPr>
          <w:p w14:paraId="7EED380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D8AD22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1AE421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52A77A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0AA3ED0" w14:textId="77777777" w:rsidTr="00386964">
        <w:trPr>
          <w:hidden w:val="0"/>
        </w:trPr>
        <w:tc>
          <w:tcPr>
            <w:tcW w:w="1983" w:type="dxa"/>
          </w:tcPr>
          <w:p w14:paraId="48A7D7E0" w14:textId="104BB42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502C1C">
              <w:rPr>
                <w:rFonts w:ascii="Times New Roman" w:hAnsi="Times New Roman"/>
                <w:vanish w:val="0"/>
              </w:rPr>
              <w:t>0CT00</w:t>
            </w:r>
            <w:r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50AFAAF9" w14:textId="39C7FFA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выходе из котла</w:t>
            </w:r>
          </w:p>
        </w:tc>
        <w:tc>
          <w:tcPr>
            <w:tcW w:w="1558" w:type="dxa"/>
          </w:tcPr>
          <w:p w14:paraId="7E3EE8B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E71F77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53055F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A5DEF1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B0F35ED" w14:textId="77777777" w:rsidTr="00386964">
        <w:trPr>
          <w:hidden w:val="0"/>
        </w:trPr>
        <w:tc>
          <w:tcPr>
            <w:tcW w:w="1983" w:type="dxa"/>
          </w:tcPr>
          <w:p w14:paraId="3F2588D5" w14:textId="5C4EDBF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D20BC9">
              <w:rPr>
                <w:rFonts w:ascii="Times New Roman" w:hAnsi="Times New Roman"/>
                <w:vanish w:val="0"/>
              </w:rPr>
              <w:t>HHG20СG801</w:t>
            </w:r>
          </w:p>
        </w:tc>
        <w:tc>
          <w:tcPr>
            <w:tcW w:w="4137" w:type="dxa"/>
          </w:tcPr>
          <w:p w14:paraId="1C6D7701" w14:textId="6A11924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proofErr w:type="gramStart"/>
            <w:r w:rsidRPr="00022F9E">
              <w:rPr>
                <w:rFonts w:ascii="Times New Roman" w:hAnsi="Times New Roman"/>
                <w:vanish w:val="0"/>
              </w:rPr>
              <w:t>Заслонка</w:t>
            </w:r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регулирующая газа котла: Положение ИМ</w:t>
            </w:r>
          </w:p>
        </w:tc>
        <w:tc>
          <w:tcPr>
            <w:tcW w:w="1558" w:type="dxa"/>
          </w:tcPr>
          <w:p w14:paraId="2E7B2B52" w14:textId="628B9E9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639A6FB" w14:textId="214EF4D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CC7BBE2" w14:textId="6D12F57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057F98A2" w14:textId="0B5F42D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2D49898C" w14:textId="77777777" w:rsidTr="00386964">
        <w:trPr>
          <w:hidden w:val="0"/>
        </w:trPr>
        <w:tc>
          <w:tcPr>
            <w:tcW w:w="1983" w:type="dxa"/>
          </w:tcPr>
          <w:p w14:paraId="5FB34351" w14:textId="67EC1AE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F6</w:t>
            </w:r>
            <w:r w:rsidRPr="00D20BC9">
              <w:rPr>
                <w:rFonts w:ascii="Times New Roman" w:hAnsi="Times New Roman"/>
                <w:vanish w:val="0"/>
              </w:rPr>
              <w:t>NDG10CG801</w:t>
            </w:r>
          </w:p>
        </w:tc>
        <w:tc>
          <w:tcPr>
            <w:tcW w:w="4137" w:type="dxa"/>
          </w:tcPr>
          <w:p w14:paraId="02A152EA" w14:textId="1DFF217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расхода воды через ВК: Положение ИМ</w:t>
            </w:r>
          </w:p>
        </w:tc>
        <w:tc>
          <w:tcPr>
            <w:tcW w:w="1558" w:type="dxa"/>
          </w:tcPr>
          <w:p w14:paraId="01F68C9D" w14:textId="135CE04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A7D1FF4" w14:textId="6D155E3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D3FB7F7" w14:textId="67CC039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7081593E" w14:textId="18B2F79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3F3B43D3" w14:textId="77777777" w:rsidTr="00386964">
        <w:trPr>
          <w:hidden w:val="0"/>
        </w:trPr>
        <w:tc>
          <w:tcPr>
            <w:tcW w:w="1983" w:type="dxa"/>
          </w:tcPr>
          <w:p w14:paraId="26D7ADDD" w14:textId="225E02E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F6ANF60CE015</w:t>
            </w:r>
          </w:p>
        </w:tc>
        <w:tc>
          <w:tcPr>
            <w:tcW w:w="4137" w:type="dxa"/>
          </w:tcPr>
          <w:p w14:paraId="6566B73C" w14:textId="7B2A750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№1</w:t>
            </w:r>
          </w:p>
        </w:tc>
        <w:tc>
          <w:tcPr>
            <w:tcW w:w="1558" w:type="dxa"/>
          </w:tcPr>
          <w:p w14:paraId="30906E1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FDB198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37029D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0101DB0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4BDE4A70" w14:textId="77777777" w:rsidTr="00386964">
        <w:trPr>
          <w:hidden w:val="0"/>
        </w:trPr>
        <w:tc>
          <w:tcPr>
            <w:tcW w:w="1983" w:type="dxa"/>
          </w:tcPr>
          <w:p w14:paraId="1529C969" w14:textId="574ED54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F6ANF60CE012</w:t>
            </w:r>
          </w:p>
        </w:tc>
        <w:tc>
          <w:tcPr>
            <w:tcW w:w="4137" w:type="dxa"/>
          </w:tcPr>
          <w:p w14:paraId="5FA5D1AA" w14:textId="3B35AC8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№1</w:t>
            </w:r>
          </w:p>
        </w:tc>
        <w:tc>
          <w:tcPr>
            <w:tcW w:w="1558" w:type="dxa"/>
          </w:tcPr>
          <w:p w14:paraId="77694E2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DE847D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319184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4C59B2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3ECC58CF" w14:textId="77777777" w:rsidTr="00386964">
        <w:trPr>
          <w:hidden w:val="0"/>
        </w:trPr>
        <w:tc>
          <w:tcPr>
            <w:tcW w:w="1983" w:type="dxa"/>
          </w:tcPr>
          <w:p w14:paraId="1D826E47" w14:textId="2F91EA7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F6ANF20CE015</w:t>
            </w:r>
          </w:p>
        </w:tc>
        <w:tc>
          <w:tcPr>
            <w:tcW w:w="4137" w:type="dxa"/>
          </w:tcPr>
          <w:p w14:paraId="29DA7CA9" w14:textId="7F20845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№2</w:t>
            </w:r>
          </w:p>
        </w:tc>
        <w:tc>
          <w:tcPr>
            <w:tcW w:w="1558" w:type="dxa"/>
          </w:tcPr>
          <w:p w14:paraId="3DED2E4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F15D75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3F364F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7B747C2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3D06F833" w14:textId="77777777" w:rsidTr="00386964">
        <w:trPr>
          <w:hidden w:val="0"/>
        </w:trPr>
        <w:tc>
          <w:tcPr>
            <w:tcW w:w="1983" w:type="dxa"/>
          </w:tcPr>
          <w:p w14:paraId="74928549" w14:textId="4AE1536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F6ANF20CE012</w:t>
            </w:r>
          </w:p>
        </w:tc>
        <w:tc>
          <w:tcPr>
            <w:tcW w:w="4137" w:type="dxa"/>
          </w:tcPr>
          <w:p w14:paraId="4077D949" w14:textId="2FCD5DC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№2</w:t>
            </w:r>
          </w:p>
        </w:tc>
        <w:tc>
          <w:tcPr>
            <w:tcW w:w="1558" w:type="dxa"/>
          </w:tcPr>
          <w:p w14:paraId="50D7A86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C652E7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0B3A4E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6C9211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316226E7" w14:textId="77777777" w:rsidTr="00386964">
        <w:trPr>
          <w:hidden w:val="0"/>
        </w:trPr>
        <w:tc>
          <w:tcPr>
            <w:tcW w:w="1983" w:type="dxa"/>
          </w:tcPr>
          <w:p w14:paraId="6B0192A1" w14:textId="1F04357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F6HHG10CP002</w:t>
            </w:r>
          </w:p>
        </w:tc>
        <w:tc>
          <w:tcPr>
            <w:tcW w:w="4137" w:type="dxa"/>
          </w:tcPr>
          <w:p w14:paraId="4F6C80A3" w14:textId="341028F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№1</w:t>
            </w:r>
          </w:p>
        </w:tc>
        <w:tc>
          <w:tcPr>
            <w:tcW w:w="1558" w:type="dxa"/>
          </w:tcPr>
          <w:p w14:paraId="108FCB5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7780E6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3CCC0A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106EA9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3538EA97" w14:textId="77777777" w:rsidTr="00386964">
        <w:trPr>
          <w:hidden w:val="0"/>
        </w:trPr>
        <w:tc>
          <w:tcPr>
            <w:tcW w:w="1983" w:type="dxa"/>
          </w:tcPr>
          <w:p w14:paraId="13391332" w14:textId="577A109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F6HHG10CP001</w:t>
            </w:r>
          </w:p>
        </w:tc>
        <w:tc>
          <w:tcPr>
            <w:tcW w:w="4137" w:type="dxa"/>
          </w:tcPr>
          <w:p w14:paraId="1D7B3E91" w14:textId="36631C1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№1</w:t>
            </w:r>
          </w:p>
        </w:tc>
        <w:tc>
          <w:tcPr>
            <w:tcW w:w="1558" w:type="dxa"/>
          </w:tcPr>
          <w:p w14:paraId="1C1C019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974D6B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25D14E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7F88CA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DEAAFEF" w14:textId="77777777" w:rsidTr="00386964">
        <w:trPr>
          <w:hidden w:val="0"/>
        </w:trPr>
        <w:tc>
          <w:tcPr>
            <w:tcW w:w="1983" w:type="dxa"/>
          </w:tcPr>
          <w:p w14:paraId="58394184" w14:textId="5611684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F6ANF60CP001</w:t>
            </w:r>
          </w:p>
        </w:tc>
        <w:tc>
          <w:tcPr>
            <w:tcW w:w="4137" w:type="dxa"/>
          </w:tcPr>
          <w:p w14:paraId="638C695C" w14:textId="0FA2162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№1</w:t>
            </w:r>
          </w:p>
        </w:tc>
        <w:tc>
          <w:tcPr>
            <w:tcW w:w="1558" w:type="dxa"/>
          </w:tcPr>
          <w:p w14:paraId="1CB2EBB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70926D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523E6C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D58ACD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0B67B3A" w14:textId="77777777" w:rsidTr="00386964">
        <w:trPr>
          <w:hidden w:val="0"/>
        </w:trPr>
        <w:tc>
          <w:tcPr>
            <w:tcW w:w="1983" w:type="dxa"/>
          </w:tcPr>
          <w:p w14:paraId="59ED801C" w14:textId="652C7C1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F6HHG10CP002</w:t>
            </w:r>
          </w:p>
        </w:tc>
        <w:tc>
          <w:tcPr>
            <w:tcW w:w="4137" w:type="dxa"/>
          </w:tcPr>
          <w:p w14:paraId="1F6C2DC8" w14:textId="2793534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№2</w:t>
            </w:r>
          </w:p>
        </w:tc>
        <w:tc>
          <w:tcPr>
            <w:tcW w:w="1558" w:type="dxa"/>
          </w:tcPr>
          <w:p w14:paraId="14250FD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CDDC88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362D4F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18FB24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39063AA" w14:textId="77777777" w:rsidTr="00386964">
        <w:trPr>
          <w:hidden w:val="0"/>
        </w:trPr>
        <w:tc>
          <w:tcPr>
            <w:tcW w:w="1983" w:type="dxa"/>
          </w:tcPr>
          <w:p w14:paraId="6ECE94EB" w14:textId="56B35F9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F6HHG20CP001</w:t>
            </w:r>
          </w:p>
        </w:tc>
        <w:tc>
          <w:tcPr>
            <w:tcW w:w="4137" w:type="dxa"/>
          </w:tcPr>
          <w:p w14:paraId="43A20D1A" w14:textId="0758A56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№2</w:t>
            </w:r>
          </w:p>
        </w:tc>
        <w:tc>
          <w:tcPr>
            <w:tcW w:w="1558" w:type="dxa"/>
          </w:tcPr>
          <w:p w14:paraId="3ADD7EA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E50AF3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85E0BE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AFB3E4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90B794C" w14:textId="77777777" w:rsidTr="00386964">
        <w:trPr>
          <w:hidden w:val="0"/>
        </w:trPr>
        <w:tc>
          <w:tcPr>
            <w:tcW w:w="1983" w:type="dxa"/>
          </w:tcPr>
          <w:p w14:paraId="10D18466" w14:textId="4052C66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F6ANF20CP001</w:t>
            </w:r>
          </w:p>
        </w:tc>
        <w:tc>
          <w:tcPr>
            <w:tcW w:w="4137" w:type="dxa"/>
          </w:tcPr>
          <w:p w14:paraId="554C23A2" w14:textId="0633EB2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№2</w:t>
            </w:r>
          </w:p>
        </w:tc>
        <w:tc>
          <w:tcPr>
            <w:tcW w:w="1558" w:type="dxa"/>
          </w:tcPr>
          <w:p w14:paraId="64FFE48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7EDFCD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00A4F2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68B4CB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E17A573" w14:textId="77777777" w:rsidTr="00AA04EC">
        <w:trPr>
          <w:hidden w:val="0"/>
        </w:trPr>
        <w:tc>
          <w:tcPr>
            <w:tcW w:w="10490" w:type="dxa"/>
            <w:gridSpan w:val="6"/>
          </w:tcPr>
          <w:p w14:paraId="7800B473" w14:textId="50D1043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Водогрейный котел ВК-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7</w:t>
            </w:r>
          </w:p>
        </w:tc>
      </w:tr>
      <w:tr w:rsidR="009134FB" w:rsidRPr="000455E0" w14:paraId="3F080370" w14:textId="77777777" w:rsidTr="00386964">
        <w:trPr>
          <w:hidden w:val="0"/>
        </w:trPr>
        <w:tc>
          <w:tcPr>
            <w:tcW w:w="1983" w:type="dxa"/>
          </w:tcPr>
          <w:p w14:paraId="29AA9396" w14:textId="727635D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NDG10CT001</w:t>
            </w:r>
          </w:p>
        </w:tc>
        <w:tc>
          <w:tcPr>
            <w:tcW w:w="4137" w:type="dxa"/>
          </w:tcPr>
          <w:p w14:paraId="7C330869" w14:textId="734498E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задвижки</w:t>
            </w:r>
          </w:p>
        </w:tc>
        <w:tc>
          <w:tcPr>
            <w:tcW w:w="1558" w:type="dxa"/>
          </w:tcPr>
          <w:p w14:paraId="4CD6A9F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243527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BBF114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7C074C5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7FFA6F8" w14:textId="77777777" w:rsidTr="00386964">
        <w:trPr>
          <w:hidden w:val="0"/>
        </w:trPr>
        <w:tc>
          <w:tcPr>
            <w:tcW w:w="1983" w:type="dxa"/>
          </w:tcPr>
          <w:p w14:paraId="04F01F2E" w14:textId="55DF4F8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NDG10CP001</w:t>
            </w:r>
          </w:p>
        </w:tc>
        <w:tc>
          <w:tcPr>
            <w:tcW w:w="4137" w:type="dxa"/>
          </w:tcPr>
          <w:p w14:paraId="3178C01F" w14:textId="0FECA7D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перед котлом</w:t>
            </w:r>
          </w:p>
        </w:tc>
        <w:tc>
          <w:tcPr>
            <w:tcW w:w="1558" w:type="dxa"/>
          </w:tcPr>
          <w:p w14:paraId="006F365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584494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EFAE51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7A332AD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6AE6C8EC" w14:textId="77777777" w:rsidTr="00386964">
        <w:trPr>
          <w:hidden w:val="0"/>
        </w:trPr>
        <w:tc>
          <w:tcPr>
            <w:tcW w:w="1983" w:type="dxa"/>
          </w:tcPr>
          <w:p w14:paraId="21B4D78B" w14:textId="0258693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NDG10CT002</w:t>
            </w:r>
          </w:p>
        </w:tc>
        <w:tc>
          <w:tcPr>
            <w:tcW w:w="4137" w:type="dxa"/>
          </w:tcPr>
          <w:p w14:paraId="45B52D5E" w14:textId="0AE8D80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перед котлом</w:t>
            </w:r>
          </w:p>
        </w:tc>
        <w:tc>
          <w:tcPr>
            <w:tcW w:w="1558" w:type="dxa"/>
          </w:tcPr>
          <w:p w14:paraId="529A4E9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4C679E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D3EAA5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7818CFB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5E3D23F" w14:textId="77777777" w:rsidTr="00386964">
        <w:trPr>
          <w:hidden w:val="0"/>
        </w:trPr>
        <w:tc>
          <w:tcPr>
            <w:tcW w:w="1983" w:type="dxa"/>
          </w:tcPr>
          <w:p w14:paraId="5601DB05" w14:textId="6367445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0CP001</w:t>
            </w:r>
          </w:p>
        </w:tc>
        <w:tc>
          <w:tcPr>
            <w:tcW w:w="4137" w:type="dxa"/>
          </w:tcPr>
          <w:p w14:paraId="32B6ED5D" w14:textId="31BDB62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после котла</w:t>
            </w:r>
          </w:p>
        </w:tc>
        <w:tc>
          <w:tcPr>
            <w:tcW w:w="1558" w:type="dxa"/>
          </w:tcPr>
          <w:p w14:paraId="2EBCC45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AC59A0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9B380A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665C16C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2763696" w14:textId="77777777" w:rsidTr="00386964">
        <w:trPr>
          <w:hidden w:val="0"/>
        </w:trPr>
        <w:tc>
          <w:tcPr>
            <w:tcW w:w="1983" w:type="dxa"/>
          </w:tcPr>
          <w:p w14:paraId="41BF265F" w14:textId="44D8E12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0CT001</w:t>
            </w:r>
          </w:p>
        </w:tc>
        <w:tc>
          <w:tcPr>
            <w:tcW w:w="4137" w:type="dxa"/>
          </w:tcPr>
          <w:p w14:paraId="4005ACEE" w14:textId="203C3B6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котла</w:t>
            </w:r>
          </w:p>
        </w:tc>
        <w:tc>
          <w:tcPr>
            <w:tcW w:w="1558" w:type="dxa"/>
          </w:tcPr>
          <w:p w14:paraId="34C7EB9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4A6FF5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59E788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6B81ED3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203EFE3" w14:textId="77777777" w:rsidTr="00386964">
        <w:trPr>
          <w:hidden w:val="0"/>
        </w:trPr>
        <w:tc>
          <w:tcPr>
            <w:tcW w:w="1983" w:type="dxa"/>
          </w:tcPr>
          <w:p w14:paraId="121B9993" w14:textId="371B967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HHG20СР001</w:t>
            </w:r>
          </w:p>
        </w:tc>
        <w:tc>
          <w:tcPr>
            <w:tcW w:w="4137" w:type="dxa"/>
          </w:tcPr>
          <w:p w14:paraId="3C191001" w14:textId="5D2FE97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фильтром котла</w:t>
            </w:r>
          </w:p>
        </w:tc>
        <w:tc>
          <w:tcPr>
            <w:tcW w:w="1558" w:type="dxa"/>
          </w:tcPr>
          <w:p w14:paraId="2887C56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BAD3F2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05DD97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6B6BCF7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006A833" w14:textId="77777777" w:rsidTr="00386964">
        <w:trPr>
          <w:hidden w:val="0"/>
        </w:trPr>
        <w:tc>
          <w:tcPr>
            <w:tcW w:w="1983" w:type="dxa"/>
          </w:tcPr>
          <w:p w14:paraId="60F64F25" w14:textId="1E1A95F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HHG20СР002</w:t>
            </w:r>
          </w:p>
        </w:tc>
        <w:tc>
          <w:tcPr>
            <w:tcW w:w="4137" w:type="dxa"/>
          </w:tcPr>
          <w:p w14:paraId="0C16AC83" w14:textId="47DF6A1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после фильтра котла</w:t>
            </w:r>
          </w:p>
        </w:tc>
        <w:tc>
          <w:tcPr>
            <w:tcW w:w="1558" w:type="dxa"/>
          </w:tcPr>
          <w:p w14:paraId="5CE4D74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223E01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559952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18BB99C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E4EE0D7" w14:textId="77777777" w:rsidTr="00386964">
        <w:trPr>
          <w:hidden w:val="0"/>
        </w:trPr>
        <w:tc>
          <w:tcPr>
            <w:tcW w:w="1983" w:type="dxa"/>
          </w:tcPr>
          <w:p w14:paraId="18BA39F7" w14:textId="79B3432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HHG20СР003</w:t>
            </w:r>
          </w:p>
        </w:tc>
        <w:tc>
          <w:tcPr>
            <w:tcW w:w="4137" w:type="dxa"/>
          </w:tcPr>
          <w:p w14:paraId="4A6FAEFA" w14:textId="6447274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до регулятора</w:t>
            </w:r>
          </w:p>
        </w:tc>
        <w:tc>
          <w:tcPr>
            <w:tcW w:w="1558" w:type="dxa"/>
          </w:tcPr>
          <w:p w14:paraId="39988FC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CD1834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CA6833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1B051DA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BFEDC36" w14:textId="77777777" w:rsidTr="00386964">
        <w:trPr>
          <w:hidden w:val="0"/>
        </w:trPr>
        <w:tc>
          <w:tcPr>
            <w:tcW w:w="1983" w:type="dxa"/>
          </w:tcPr>
          <w:p w14:paraId="4D7F9D8F" w14:textId="77A5B4A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HHG20СР004</w:t>
            </w:r>
          </w:p>
        </w:tc>
        <w:tc>
          <w:tcPr>
            <w:tcW w:w="4137" w:type="dxa"/>
          </w:tcPr>
          <w:p w14:paraId="23145DCA" w14:textId="3B4E7F8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после регулятора</w:t>
            </w:r>
          </w:p>
        </w:tc>
        <w:tc>
          <w:tcPr>
            <w:tcW w:w="1558" w:type="dxa"/>
          </w:tcPr>
          <w:p w14:paraId="5F5EE55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692694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9DE3EC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1.0</w:t>
            </w:r>
          </w:p>
        </w:tc>
        <w:tc>
          <w:tcPr>
            <w:tcW w:w="1111" w:type="dxa"/>
          </w:tcPr>
          <w:p w14:paraId="6E1B650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8A371A2" w14:textId="77777777" w:rsidTr="00386964">
        <w:trPr>
          <w:hidden w:val="0"/>
        </w:trPr>
        <w:tc>
          <w:tcPr>
            <w:tcW w:w="1983" w:type="dxa"/>
          </w:tcPr>
          <w:p w14:paraId="41D694F3" w14:textId="1B266D7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HHG01CF001</w:t>
            </w:r>
          </w:p>
        </w:tc>
        <w:tc>
          <w:tcPr>
            <w:tcW w:w="4137" w:type="dxa"/>
          </w:tcPr>
          <w:p w14:paraId="6B52DF67" w14:textId="33CC5B4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№1</w:t>
            </w:r>
          </w:p>
        </w:tc>
        <w:tc>
          <w:tcPr>
            <w:tcW w:w="1558" w:type="dxa"/>
          </w:tcPr>
          <w:p w14:paraId="65515FD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DD58FE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4FE1C2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238B0DF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1907505C" w14:textId="77777777" w:rsidTr="00386964">
        <w:trPr>
          <w:hidden w:val="0"/>
        </w:trPr>
        <w:tc>
          <w:tcPr>
            <w:tcW w:w="1983" w:type="dxa"/>
          </w:tcPr>
          <w:p w14:paraId="54827BEF" w14:textId="30C69D8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HHG02CF001</w:t>
            </w:r>
          </w:p>
        </w:tc>
        <w:tc>
          <w:tcPr>
            <w:tcW w:w="4137" w:type="dxa"/>
          </w:tcPr>
          <w:p w14:paraId="214B1079" w14:textId="601D062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№2</w:t>
            </w:r>
          </w:p>
        </w:tc>
        <w:tc>
          <w:tcPr>
            <w:tcW w:w="1558" w:type="dxa"/>
          </w:tcPr>
          <w:p w14:paraId="57C3A36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760C87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6F838F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1BAEB94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7E21779E" w14:textId="77777777" w:rsidTr="00386964">
        <w:trPr>
          <w:hidden w:val="0"/>
        </w:trPr>
        <w:tc>
          <w:tcPr>
            <w:tcW w:w="1983" w:type="dxa"/>
          </w:tcPr>
          <w:p w14:paraId="280FAEEA" w14:textId="01D70B8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F7NDA10CF001</w:t>
            </w:r>
          </w:p>
        </w:tc>
        <w:tc>
          <w:tcPr>
            <w:tcW w:w="4137" w:type="dxa"/>
          </w:tcPr>
          <w:p w14:paraId="75AF0CFD" w14:textId="2CD9514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сетевой воды через котел</w:t>
            </w:r>
          </w:p>
        </w:tc>
        <w:tc>
          <w:tcPr>
            <w:tcW w:w="1558" w:type="dxa"/>
          </w:tcPr>
          <w:p w14:paraId="57924BC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2730E7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2FE523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1A47B7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9134FB" w:rsidRPr="000455E0" w14:paraId="26AF77D3" w14:textId="77777777" w:rsidTr="00386964">
        <w:trPr>
          <w:hidden w:val="0"/>
        </w:trPr>
        <w:tc>
          <w:tcPr>
            <w:tcW w:w="1983" w:type="dxa"/>
          </w:tcPr>
          <w:p w14:paraId="7233B535" w14:textId="51CF92C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F7HNA10CT001</w:t>
            </w:r>
          </w:p>
        </w:tc>
        <w:tc>
          <w:tcPr>
            <w:tcW w:w="4137" w:type="dxa"/>
          </w:tcPr>
          <w:p w14:paraId="64F6DE1C" w14:textId="7CB6219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уходящих газов</w:t>
            </w:r>
          </w:p>
        </w:tc>
        <w:tc>
          <w:tcPr>
            <w:tcW w:w="1558" w:type="dxa"/>
          </w:tcPr>
          <w:p w14:paraId="6DB3BFC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3D1D6F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430A44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91A72B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1B9EBCB" w14:textId="77777777" w:rsidTr="00386964">
        <w:trPr>
          <w:hidden w:val="0"/>
        </w:trPr>
        <w:tc>
          <w:tcPr>
            <w:tcW w:w="1983" w:type="dxa"/>
          </w:tcPr>
          <w:p w14:paraId="6F3B89F0" w14:textId="6346D40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F7HNA10CQ003</w:t>
            </w:r>
          </w:p>
        </w:tc>
        <w:tc>
          <w:tcPr>
            <w:tcW w:w="4137" w:type="dxa"/>
          </w:tcPr>
          <w:p w14:paraId="3494ACF9" w14:textId="44BBAF2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Содержание о2 в уходящих газах</w:t>
            </w:r>
          </w:p>
        </w:tc>
        <w:tc>
          <w:tcPr>
            <w:tcW w:w="1558" w:type="dxa"/>
          </w:tcPr>
          <w:p w14:paraId="46BCA5B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E2D845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339EB6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009597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3AF5960E" w14:textId="77777777" w:rsidTr="00386964">
        <w:trPr>
          <w:hidden w:val="0"/>
        </w:trPr>
        <w:tc>
          <w:tcPr>
            <w:tcW w:w="1983" w:type="dxa"/>
          </w:tcPr>
          <w:p w14:paraId="40DAC101" w14:textId="092A8A2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F7HAD10CP001</w:t>
            </w:r>
          </w:p>
        </w:tc>
        <w:tc>
          <w:tcPr>
            <w:tcW w:w="4137" w:type="dxa"/>
          </w:tcPr>
          <w:p w14:paraId="7497A21C" w14:textId="5A27B86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в топке котла</w:t>
            </w:r>
          </w:p>
        </w:tc>
        <w:tc>
          <w:tcPr>
            <w:tcW w:w="1558" w:type="dxa"/>
          </w:tcPr>
          <w:p w14:paraId="7833046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83DDE5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8872BC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4A78DB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1B94A60A" w14:textId="77777777" w:rsidTr="00386964">
        <w:trPr>
          <w:hidden w:val="0"/>
        </w:trPr>
        <w:tc>
          <w:tcPr>
            <w:tcW w:w="1983" w:type="dxa"/>
          </w:tcPr>
          <w:p w14:paraId="484E4296" w14:textId="5195EEC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F7HNA10CP001</w:t>
            </w:r>
          </w:p>
        </w:tc>
        <w:tc>
          <w:tcPr>
            <w:tcW w:w="4137" w:type="dxa"/>
          </w:tcPr>
          <w:p w14:paraId="7A8A5D5E" w14:textId="232B1EE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за котлом</w:t>
            </w:r>
          </w:p>
        </w:tc>
        <w:tc>
          <w:tcPr>
            <w:tcW w:w="1558" w:type="dxa"/>
          </w:tcPr>
          <w:p w14:paraId="292CC78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5EF3A9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5A6B32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734B1C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3D909146" w14:textId="77777777" w:rsidTr="00386964">
        <w:trPr>
          <w:hidden w:val="0"/>
        </w:trPr>
        <w:tc>
          <w:tcPr>
            <w:tcW w:w="1983" w:type="dxa"/>
          </w:tcPr>
          <w:p w14:paraId="028CA249" w14:textId="260304E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NDG10CT00</w:t>
            </w:r>
            <w:r>
              <w:rPr>
                <w:rFonts w:ascii="Times New Roman" w:hAnsi="Times New Roman"/>
                <w:vanish w:val="0"/>
                <w:lang w:val="en-US"/>
              </w:rPr>
              <w:t>3</w:t>
            </w:r>
          </w:p>
        </w:tc>
        <w:tc>
          <w:tcPr>
            <w:tcW w:w="4137" w:type="dxa"/>
          </w:tcPr>
          <w:p w14:paraId="30B28E72" w14:textId="7D5D622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входе в котел</w:t>
            </w:r>
          </w:p>
        </w:tc>
        <w:tc>
          <w:tcPr>
            <w:tcW w:w="1558" w:type="dxa"/>
          </w:tcPr>
          <w:p w14:paraId="4D0F89D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827386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3AB653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157BA3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6EA7B5B" w14:textId="77777777" w:rsidTr="00386964">
        <w:trPr>
          <w:hidden w:val="0"/>
        </w:trPr>
        <w:tc>
          <w:tcPr>
            <w:tcW w:w="1983" w:type="dxa"/>
          </w:tcPr>
          <w:p w14:paraId="244310DE" w14:textId="73EEB13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502C1C">
              <w:rPr>
                <w:rFonts w:ascii="Times New Roman" w:hAnsi="Times New Roman"/>
                <w:vanish w:val="0"/>
              </w:rPr>
              <w:t>0CT00</w:t>
            </w:r>
            <w:r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6E21FF79" w14:textId="683A6BB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выходе из котла</w:t>
            </w:r>
          </w:p>
        </w:tc>
        <w:tc>
          <w:tcPr>
            <w:tcW w:w="1558" w:type="dxa"/>
          </w:tcPr>
          <w:p w14:paraId="2952A50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2915F3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DFDEBB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1488A3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E30CFEF" w14:textId="77777777" w:rsidTr="00386964">
        <w:trPr>
          <w:hidden w:val="0"/>
        </w:trPr>
        <w:tc>
          <w:tcPr>
            <w:tcW w:w="1983" w:type="dxa"/>
          </w:tcPr>
          <w:p w14:paraId="3DA3F067" w14:textId="7757A08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D20BC9">
              <w:rPr>
                <w:rFonts w:ascii="Times New Roman" w:hAnsi="Times New Roman"/>
                <w:vanish w:val="0"/>
              </w:rPr>
              <w:t>HHG20СG801</w:t>
            </w:r>
          </w:p>
        </w:tc>
        <w:tc>
          <w:tcPr>
            <w:tcW w:w="4137" w:type="dxa"/>
          </w:tcPr>
          <w:p w14:paraId="7BD0B838" w14:textId="3BEAE6C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proofErr w:type="gramStart"/>
            <w:r w:rsidRPr="00022F9E">
              <w:rPr>
                <w:rFonts w:ascii="Times New Roman" w:hAnsi="Times New Roman"/>
                <w:vanish w:val="0"/>
              </w:rPr>
              <w:t>Заслонка</w:t>
            </w:r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регулирующая газа котла: Положение ИМ</w:t>
            </w:r>
          </w:p>
        </w:tc>
        <w:tc>
          <w:tcPr>
            <w:tcW w:w="1558" w:type="dxa"/>
          </w:tcPr>
          <w:p w14:paraId="11383BBA" w14:textId="584B0B9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557F9F4" w14:textId="5208B9C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B1CE601" w14:textId="33CB24C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6EB0581A" w14:textId="134E2C2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43B3AF77" w14:textId="77777777" w:rsidTr="00386964">
        <w:trPr>
          <w:hidden w:val="0"/>
        </w:trPr>
        <w:tc>
          <w:tcPr>
            <w:tcW w:w="1983" w:type="dxa"/>
          </w:tcPr>
          <w:p w14:paraId="25684729" w14:textId="4FEABB2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D20BC9">
              <w:rPr>
                <w:rFonts w:ascii="Times New Roman" w:hAnsi="Times New Roman"/>
                <w:vanish w:val="0"/>
              </w:rPr>
              <w:t>NDG10CG801</w:t>
            </w:r>
          </w:p>
        </w:tc>
        <w:tc>
          <w:tcPr>
            <w:tcW w:w="4137" w:type="dxa"/>
          </w:tcPr>
          <w:p w14:paraId="221F7D87" w14:textId="554A7B4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расхода воды через ВК: Положение ИМ</w:t>
            </w:r>
          </w:p>
        </w:tc>
        <w:tc>
          <w:tcPr>
            <w:tcW w:w="1558" w:type="dxa"/>
          </w:tcPr>
          <w:p w14:paraId="2D1F61B6" w14:textId="64A5938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7F44967" w14:textId="3F18CBC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1B0B66E" w14:textId="354F4EB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535374C6" w14:textId="3E8AA04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21B7C57B" w14:textId="77777777" w:rsidTr="00386964">
        <w:trPr>
          <w:hidden w:val="0"/>
        </w:trPr>
        <w:tc>
          <w:tcPr>
            <w:tcW w:w="1983" w:type="dxa"/>
          </w:tcPr>
          <w:p w14:paraId="11CF9F5E" w14:textId="3326B0C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F7ANF70CE015</w:t>
            </w:r>
          </w:p>
        </w:tc>
        <w:tc>
          <w:tcPr>
            <w:tcW w:w="4137" w:type="dxa"/>
          </w:tcPr>
          <w:p w14:paraId="154202AC" w14:textId="2C7EA6B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№1</w:t>
            </w:r>
          </w:p>
        </w:tc>
        <w:tc>
          <w:tcPr>
            <w:tcW w:w="1558" w:type="dxa"/>
          </w:tcPr>
          <w:p w14:paraId="206D412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A691F4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DE1C3C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6920931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791D4DD0" w14:textId="77777777" w:rsidTr="00386964">
        <w:trPr>
          <w:hidden w:val="0"/>
        </w:trPr>
        <w:tc>
          <w:tcPr>
            <w:tcW w:w="1983" w:type="dxa"/>
          </w:tcPr>
          <w:p w14:paraId="53FFBD94" w14:textId="59F9290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F7ANF70CE012</w:t>
            </w:r>
          </w:p>
        </w:tc>
        <w:tc>
          <w:tcPr>
            <w:tcW w:w="4137" w:type="dxa"/>
          </w:tcPr>
          <w:p w14:paraId="221FB748" w14:textId="6521928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№1</w:t>
            </w:r>
          </w:p>
        </w:tc>
        <w:tc>
          <w:tcPr>
            <w:tcW w:w="1558" w:type="dxa"/>
          </w:tcPr>
          <w:p w14:paraId="35C7167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1B53D0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0F3FE8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B79577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7B98D634" w14:textId="77777777" w:rsidTr="00386964">
        <w:trPr>
          <w:hidden w:val="0"/>
        </w:trPr>
        <w:tc>
          <w:tcPr>
            <w:tcW w:w="1983" w:type="dxa"/>
          </w:tcPr>
          <w:p w14:paraId="721EBABE" w14:textId="3664A1D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F7ANF20CE015</w:t>
            </w:r>
          </w:p>
        </w:tc>
        <w:tc>
          <w:tcPr>
            <w:tcW w:w="4137" w:type="dxa"/>
          </w:tcPr>
          <w:p w14:paraId="743F1FD1" w14:textId="1518C3D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№2</w:t>
            </w:r>
          </w:p>
        </w:tc>
        <w:tc>
          <w:tcPr>
            <w:tcW w:w="1558" w:type="dxa"/>
          </w:tcPr>
          <w:p w14:paraId="34B48D7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DA4B1E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24AAFD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0647627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209BF01D" w14:textId="77777777" w:rsidTr="00386964">
        <w:trPr>
          <w:hidden w:val="0"/>
        </w:trPr>
        <w:tc>
          <w:tcPr>
            <w:tcW w:w="1983" w:type="dxa"/>
          </w:tcPr>
          <w:p w14:paraId="2CFF4AE4" w14:textId="6FBB788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F7ANF20CE012</w:t>
            </w:r>
          </w:p>
        </w:tc>
        <w:tc>
          <w:tcPr>
            <w:tcW w:w="4137" w:type="dxa"/>
          </w:tcPr>
          <w:p w14:paraId="315E8676" w14:textId="1FEEF37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№2</w:t>
            </w:r>
          </w:p>
        </w:tc>
        <w:tc>
          <w:tcPr>
            <w:tcW w:w="1558" w:type="dxa"/>
          </w:tcPr>
          <w:p w14:paraId="1259380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3C84D1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642940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33558C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323CE331" w14:textId="77777777" w:rsidTr="00386964">
        <w:trPr>
          <w:hidden w:val="0"/>
        </w:trPr>
        <w:tc>
          <w:tcPr>
            <w:tcW w:w="1983" w:type="dxa"/>
          </w:tcPr>
          <w:p w14:paraId="7679473C" w14:textId="1246008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F7HHG10CP002</w:t>
            </w:r>
          </w:p>
        </w:tc>
        <w:tc>
          <w:tcPr>
            <w:tcW w:w="4137" w:type="dxa"/>
          </w:tcPr>
          <w:p w14:paraId="19573AE4" w14:textId="58E8CFD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№1</w:t>
            </w:r>
          </w:p>
        </w:tc>
        <w:tc>
          <w:tcPr>
            <w:tcW w:w="1558" w:type="dxa"/>
          </w:tcPr>
          <w:p w14:paraId="427AF2B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1BDADE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4C40C9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024E39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3C77485" w14:textId="77777777" w:rsidTr="00386964">
        <w:trPr>
          <w:hidden w:val="0"/>
        </w:trPr>
        <w:tc>
          <w:tcPr>
            <w:tcW w:w="1983" w:type="dxa"/>
          </w:tcPr>
          <w:p w14:paraId="3BF4C719" w14:textId="49709E3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F7HHG10CP001</w:t>
            </w:r>
          </w:p>
        </w:tc>
        <w:tc>
          <w:tcPr>
            <w:tcW w:w="4137" w:type="dxa"/>
          </w:tcPr>
          <w:p w14:paraId="64E48A84" w14:textId="25AEBF7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№1</w:t>
            </w:r>
          </w:p>
        </w:tc>
        <w:tc>
          <w:tcPr>
            <w:tcW w:w="1558" w:type="dxa"/>
          </w:tcPr>
          <w:p w14:paraId="2EA2E13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9A7C19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3BAB54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CC9C64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3AFADAC" w14:textId="77777777" w:rsidTr="00386964">
        <w:trPr>
          <w:hidden w:val="0"/>
        </w:trPr>
        <w:tc>
          <w:tcPr>
            <w:tcW w:w="1983" w:type="dxa"/>
          </w:tcPr>
          <w:p w14:paraId="27C35EDA" w14:textId="6E268BC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F7ANF70CP001</w:t>
            </w:r>
          </w:p>
        </w:tc>
        <w:tc>
          <w:tcPr>
            <w:tcW w:w="4137" w:type="dxa"/>
          </w:tcPr>
          <w:p w14:paraId="55CDE20A" w14:textId="3886D5C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№1</w:t>
            </w:r>
          </w:p>
        </w:tc>
        <w:tc>
          <w:tcPr>
            <w:tcW w:w="1558" w:type="dxa"/>
          </w:tcPr>
          <w:p w14:paraId="56657DA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E92A90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B6BCD0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1A4A08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AFACB4C" w14:textId="77777777" w:rsidTr="00386964">
        <w:trPr>
          <w:hidden w:val="0"/>
        </w:trPr>
        <w:tc>
          <w:tcPr>
            <w:tcW w:w="1983" w:type="dxa"/>
          </w:tcPr>
          <w:p w14:paraId="4F0CD8E3" w14:textId="73E8958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F7HHG10CP002</w:t>
            </w:r>
          </w:p>
        </w:tc>
        <w:tc>
          <w:tcPr>
            <w:tcW w:w="4137" w:type="dxa"/>
          </w:tcPr>
          <w:p w14:paraId="05A6434E" w14:textId="0D1A8FD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№2</w:t>
            </w:r>
          </w:p>
        </w:tc>
        <w:tc>
          <w:tcPr>
            <w:tcW w:w="1558" w:type="dxa"/>
          </w:tcPr>
          <w:p w14:paraId="5670B41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CB8DAE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AB1900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8EF2F6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64170C1A" w14:textId="77777777" w:rsidTr="00386964">
        <w:trPr>
          <w:hidden w:val="0"/>
        </w:trPr>
        <w:tc>
          <w:tcPr>
            <w:tcW w:w="1983" w:type="dxa"/>
          </w:tcPr>
          <w:p w14:paraId="2486E12C" w14:textId="2D8FF9D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F7HHG20CP001</w:t>
            </w:r>
          </w:p>
        </w:tc>
        <w:tc>
          <w:tcPr>
            <w:tcW w:w="4137" w:type="dxa"/>
          </w:tcPr>
          <w:p w14:paraId="025621FE" w14:textId="3AE955A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№2</w:t>
            </w:r>
          </w:p>
        </w:tc>
        <w:tc>
          <w:tcPr>
            <w:tcW w:w="1558" w:type="dxa"/>
          </w:tcPr>
          <w:p w14:paraId="3D62B8A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F52E56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A370E6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D31A1C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1ED612A" w14:textId="77777777" w:rsidTr="00386964">
        <w:trPr>
          <w:hidden w:val="0"/>
        </w:trPr>
        <w:tc>
          <w:tcPr>
            <w:tcW w:w="1983" w:type="dxa"/>
          </w:tcPr>
          <w:p w14:paraId="74C4094C" w14:textId="01EA6F9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F7ANF20CP001</w:t>
            </w:r>
          </w:p>
        </w:tc>
        <w:tc>
          <w:tcPr>
            <w:tcW w:w="4137" w:type="dxa"/>
          </w:tcPr>
          <w:p w14:paraId="63383AFA" w14:textId="65792D1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№2</w:t>
            </w:r>
          </w:p>
        </w:tc>
        <w:tc>
          <w:tcPr>
            <w:tcW w:w="1558" w:type="dxa"/>
          </w:tcPr>
          <w:p w14:paraId="7F3B7A7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7D6D5F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7DA51C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D80D16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3B06C9F1" w14:textId="77777777" w:rsidTr="00AA04EC">
        <w:trPr>
          <w:hidden w:val="0"/>
        </w:trPr>
        <w:tc>
          <w:tcPr>
            <w:tcW w:w="10490" w:type="dxa"/>
            <w:gridSpan w:val="6"/>
          </w:tcPr>
          <w:p w14:paraId="7AD43BCB" w14:textId="1FA5940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Водогрейный котел ВК-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8</w:t>
            </w:r>
          </w:p>
        </w:tc>
      </w:tr>
      <w:tr w:rsidR="009134FB" w:rsidRPr="000455E0" w14:paraId="423C76EA" w14:textId="77777777" w:rsidTr="00386964">
        <w:trPr>
          <w:hidden w:val="0"/>
        </w:trPr>
        <w:tc>
          <w:tcPr>
            <w:tcW w:w="1983" w:type="dxa"/>
          </w:tcPr>
          <w:p w14:paraId="0EB61348" w14:textId="201F6C1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NDG10CT001</w:t>
            </w:r>
          </w:p>
        </w:tc>
        <w:tc>
          <w:tcPr>
            <w:tcW w:w="4137" w:type="dxa"/>
          </w:tcPr>
          <w:p w14:paraId="0E7DEB4F" w14:textId="2D8CD43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задвижки</w:t>
            </w:r>
          </w:p>
        </w:tc>
        <w:tc>
          <w:tcPr>
            <w:tcW w:w="1558" w:type="dxa"/>
          </w:tcPr>
          <w:p w14:paraId="0FB8F77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5FB3C5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245DB5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CFBC83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1D81BD8" w14:textId="77777777" w:rsidTr="00386964">
        <w:trPr>
          <w:hidden w:val="0"/>
        </w:trPr>
        <w:tc>
          <w:tcPr>
            <w:tcW w:w="1983" w:type="dxa"/>
          </w:tcPr>
          <w:p w14:paraId="15AD4739" w14:textId="4C4A9DA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NDG10CP001</w:t>
            </w:r>
          </w:p>
        </w:tc>
        <w:tc>
          <w:tcPr>
            <w:tcW w:w="4137" w:type="dxa"/>
          </w:tcPr>
          <w:p w14:paraId="24AACACC" w14:textId="7A0E67B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перед котлом</w:t>
            </w:r>
          </w:p>
        </w:tc>
        <w:tc>
          <w:tcPr>
            <w:tcW w:w="1558" w:type="dxa"/>
          </w:tcPr>
          <w:p w14:paraId="4732BB2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042356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707D51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5287767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CEE5482" w14:textId="77777777" w:rsidTr="00386964">
        <w:trPr>
          <w:hidden w:val="0"/>
        </w:trPr>
        <w:tc>
          <w:tcPr>
            <w:tcW w:w="1983" w:type="dxa"/>
          </w:tcPr>
          <w:p w14:paraId="07D57AF4" w14:textId="182D50A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NDG10CT002</w:t>
            </w:r>
          </w:p>
        </w:tc>
        <w:tc>
          <w:tcPr>
            <w:tcW w:w="4137" w:type="dxa"/>
          </w:tcPr>
          <w:p w14:paraId="4AB1049C" w14:textId="33921FA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перед котлом</w:t>
            </w:r>
          </w:p>
        </w:tc>
        <w:tc>
          <w:tcPr>
            <w:tcW w:w="1558" w:type="dxa"/>
          </w:tcPr>
          <w:p w14:paraId="040AB80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A42B8D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CB9D0D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F8DC5E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5DF21F16" w14:textId="77777777" w:rsidTr="00386964">
        <w:trPr>
          <w:hidden w:val="0"/>
        </w:trPr>
        <w:tc>
          <w:tcPr>
            <w:tcW w:w="1983" w:type="dxa"/>
          </w:tcPr>
          <w:p w14:paraId="125F1E5A" w14:textId="132CD01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0CP001</w:t>
            </w:r>
          </w:p>
        </w:tc>
        <w:tc>
          <w:tcPr>
            <w:tcW w:w="4137" w:type="dxa"/>
          </w:tcPr>
          <w:p w14:paraId="3E2CE966" w14:textId="23DA8CF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после котла</w:t>
            </w:r>
          </w:p>
        </w:tc>
        <w:tc>
          <w:tcPr>
            <w:tcW w:w="1558" w:type="dxa"/>
          </w:tcPr>
          <w:p w14:paraId="5C02D6A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3F1B46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AA20D2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55DEC32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F66E8B5" w14:textId="77777777" w:rsidTr="00386964">
        <w:trPr>
          <w:hidden w:val="0"/>
        </w:trPr>
        <w:tc>
          <w:tcPr>
            <w:tcW w:w="1983" w:type="dxa"/>
          </w:tcPr>
          <w:p w14:paraId="5F156172" w14:textId="61BC003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0CT001</w:t>
            </w:r>
          </w:p>
        </w:tc>
        <w:tc>
          <w:tcPr>
            <w:tcW w:w="4137" w:type="dxa"/>
          </w:tcPr>
          <w:p w14:paraId="2C9F805C" w14:textId="661C19C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после котла</w:t>
            </w:r>
          </w:p>
        </w:tc>
        <w:tc>
          <w:tcPr>
            <w:tcW w:w="1558" w:type="dxa"/>
          </w:tcPr>
          <w:p w14:paraId="7E0C1C7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1ABFEC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E5A0F8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5011A15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2FA9C8F" w14:textId="77777777" w:rsidTr="00386964">
        <w:trPr>
          <w:hidden w:val="0"/>
        </w:trPr>
        <w:tc>
          <w:tcPr>
            <w:tcW w:w="1983" w:type="dxa"/>
          </w:tcPr>
          <w:p w14:paraId="3A9F1431" w14:textId="47D42A8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HHG20СР001</w:t>
            </w:r>
          </w:p>
        </w:tc>
        <w:tc>
          <w:tcPr>
            <w:tcW w:w="4137" w:type="dxa"/>
          </w:tcPr>
          <w:p w14:paraId="39FA55C0" w14:textId="52484C2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фильтром котла</w:t>
            </w:r>
          </w:p>
        </w:tc>
        <w:tc>
          <w:tcPr>
            <w:tcW w:w="1558" w:type="dxa"/>
          </w:tcPr>
          <w:p w14:paraId="53B8731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62489C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2C78A1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5C0A520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FECC8AB" w14:textId="77777777" w:rsidTr="00386964">
        <w:trPr>
          <w:hidden w:val="0"/>
        </w:trPr>
        <w:tc>
          <w:tcPr>
            <w:tcW w:w="1983" w:type="dxa"/>
          </w:tcPr>
          <w:p w14:paraId="56B9573F" w14:textId="341F9CB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HHG20СР002</w:t>
            </w:r>
          </w:p>
        </w:tc>
        <w:tc>
          <w:tcPr>
            <w:tcW w:w="4137" w:type="dxa"/>
          </w:tcPr>
          <w:p w14:paraId="3354D9A4" w14:textId="03D67E5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после фильтра котла</w:t>
            </w:r>
          </w:p>
        </w:tc>
        <w:tc>
          <w:tcPr>
            <w:tcW w:w="1558" w:type="dxa"/>
          </w:tcPr>
          <w:p w14:paraId="592E2B3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B3BBCA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DC077C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7BC000D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66894BB" w14:textId="77777777" w:rsidTr="00386964">
        <w:trPr>
          <w:hidden w:val="0"/>
        </w:trPr>
        <w:tc>
          <w:tcPr>
            <w:tcW w:w="1983" w:type="dxa"/>
          </w:tcPr>
          <w:p w14:paraId="1A05FF54" w14:textId="37C0B00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HHG20СР003</w:t>
            </w:r>
          </w:p>
        </w:tc>
        <w:tc>
          <w:tcPr>
            <w:tcW w:w="4137" w:type="dxa"/>
          </w:tcPr>
          <w:p w14:paraId="09DB0125" w14:textId="1F54F9F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до регулятора</w:t>
            </w:r>
          </w:p>
        </w:tc>
        <w:tc>
          <w:tcPr>
            <w:tcW w:w="1558" w:type="dxa"/>
          </w:tcPr>
          <w:p w14:paraId="31C7A4A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305A8E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B2DDC9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497486E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3B81FD04" w14:textId="77777777" w:rsidTr="00386964">
        <w:trPr>
          <w:hidden w:val="0"/>
        </w:trPr>
        <w:tc>
          <w:tcPr>
            <w:tcW w:w="1983" w:type="dxa"/>
          </w:tcPr>
          <w:p w14:paraId="51199EFB" w14:textId="6B0A1E8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HHG20СР004</w:t>
            </w:r>
          </w:p>
        </w:tc>
        <w:tc>
          <w:tcPr>
            <w:tcW w:w="4137" w:type="dxa"/>
          </w:tcPr>
          <w:p w14:paraId="451E759E" w14:textId="7320EC6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котлом после регулятора</w:t>
            </w:r>
          </w:p>
        </w:tc>
        <w:tc>
          <w:tcPr>
            <w:tcW w:w="1558" w:type="dxa"/>
          </w:tcPr>
          <w:p w14:paraId="3C93044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F1784A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44A218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1.0</w:t>
            </w:r>
          </w:p>
        </w:tc>
        <w:tc>
          <w:tcPr>
            <w:tcW w:w="1111" w:type="dxa"/>
          </w:tcPr>
          <w:p w14:paraId="5AF6720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26EE5B0" w14:textId="77777777" w:rsidTr="00386964">
        <w:trPr>
          <w:hidden w:val="0"/>
        </w:trPr>
        <w:tc>
          <w:tcPr>
            <w:tcW w:w="1983" w:type="dxa"/>
          </w:tcPr>
          <w:p w14:paraId="71F58AAD" w14:textId="236D7C0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HHG01CF001</w:t>
            </w:r>
          </w:p>
        </w:tc>
        <w:tc>
          <w:tcPr>
            <w:tcW w:w="4137" w:type="dxa"/>
          </w:tcPr>
          <w:p w14:paraId="04D4674F" w14:textId="5EF4D75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№1</w:t>
            </w:r>
          </w:p>
        </w:tc>
        <w:tc>
          <w:tcPr>
            <w:tcW w:w="1558" w:type="dxa"/>
          </w:tcPr>
          <w:p w14:paraId="638C07E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E1830B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110AED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0811802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10A17CD5" w14:textId="77777777" w:rsidTr="00386964">
        <w:trPr>
          <w:hidden w:val="0"/>
        </w:trPr>
        <w:tc>
          <w:tcPr>
            <w:tcW w:w="1983" w:type="dxa"/>
          </w:tcPr>
          <w:p w14:paraId="76EC6D61" w14:textId="7C62EAE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HHG02CF001</w:t>
            </w:r>
          </w:p>
        </w:tc>
        <w:tc>
          <w:tcPr>
            <w:tcW w:w="4137" w:type="dxa"/>
          </w:tcPr>
          <w:p w14:paraId="136E5247" w14:textId="73D614E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 на горелку №2</w:t>
            </w:r>
          </w:p>
        </w:tc>
        <w:tc>
          <w:tcPr>
            <w:tcW w:w="1558" w:type="dxa"/>
          </w:tcPr>
          <w:p w14:paraId="0A57304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DE30BD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A4B572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2500.0</w:t>
            </w:r>
          </w:p>
        </w:tc>
        <w:tc>
          <w:tcPr>
            <w:tcW w:w="1111" w:type="dxa"/>
          </w:tcPr>
          <w:p w14:paraId="575C728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47CE74F2" w14:textId="77777777" w:rsidTr="00386964">
        <w:trPr>
          <w:hidden w:val="0"/>
        </w:trPr>
        <w:tc>
          <w:tcPr>
            <w:tcW w:w="1983" w:type="dxa"/>
          </w:tcPr>
          <w:p w14:paraId="485E6882" w14:textId="3634257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F8NDA10CF001</w:t>
            </w:r>
          </w:p>
        </w:tc>
        <w:tc>
          <w:tcPr>
            <w:tcW w:w="4137" w:type="dxa"/>
          </w:tcPr>
          <w:p w14:paraId="2C97F882" w14:textId="672D1A7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сетевой воды через котел</w:t>
            </w:r>
          </w:p>
        </w:tc>
        <w:tc>
          <w:tcPr>
            <w:tcW w:w="1558" w:type="dxa"/>
          </w:tcPr>
          <w:p w14:paraId="5D2550F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7BA0075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5469F3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157290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т/ч</w:t>
            </w:r>
          </w:p>
        </w:tc>
      </w:tr>
      <w:tr w:rsidR="009134FB" w:rsidRPr="000455E0" w14:paraId="2A84226E" w14:textId="77777777" w:rsidTr="00386964">
        <w:trPr>
          <w:hidden w:val="0"/>
        </w:trPr>
        <w:tc>
          <w:tcPr>
            <w:tcW w:w="1983" w:type="dxa"/>
          </w:tcPr>
          <w:p w14:paraId="5CC76434" w14:textId="0F7EB19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F8HNA10CT001</w:t>
            </w:r>
          </w:p>
        </w:tc>
        <w:tc>
          <w:tcPr>
            <w:tcW w:w="4137" w:type="dxa"/>
          </w:tcPr>
          <w:p w14:paraId="56693B9C" w14:textId="68DC0C0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уходящих газов</w:t>
            </w:r>
          </w:p>
        </w:tc>
        <w:tc>
          <w:tcPr>
            <w:tcW w:w="1558" w:type="dxa"/>
          </w:tcPr>
          <w:p w14:paraId="1E20A56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6575BF5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13B9BB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6D2A80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2C4CB63" w14:textId="77777777" w:rsidTr="00386964">
        <w:trPr>
          <w:hidden w:val="0"/>
        </w:trPr>
        <w:tc>
          <w:tcPr>
            <w:tcW w:w="1983" w:type="dxa"/>
          </w:tcPr>
          <w:p w14:paraId="2D86F6E8" w14:textId="1F58413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F8HNA10CQ003</w:t>
            </w:r>
          </w:p>
        </w:tc>
        <w:tc>
          <w:tcPr>
            <w:tcW w:w="4137" w:type="dxa"/>
          </w:tcPr>
          <w:p w14:paraId="2A29974D" w14:textId="685C070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Содержание о2 в уходящих газах</w:t>
            </w:r>
          </w:p>
        </w:tc>
        <w:tc>
          <w:tcPr>
            <w:tcW w:w="1558" w:type="dxa"/>
          </w:tcPr>
          <w:p w14:paraId="189E277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065BAB9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5D2604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2C5366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287C4724" w14:textId="77777777" w:rsidTr="00386964">
        <w:trPr>
          <w:hidden w:val="0"/>
        </w:trPr>
        <w:tc>
          <w:tcPr>
            <w:tcW w:w="1983" w:type="dxa"/>
          </w:tcPr>
          <w:p w14:paraId="765C05FA" w14:textId="5DEB18D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F8HAD10CP001</w:t>
            </w:r>
          </w:p>
        </w:tc>
        <w:tc>
          <w:tcPr>
            <w:tcW w:w="4137" w:type="dxa"/>
          </w:tcPr>
          <w:p w14:paraId="22BB50D6" w14:textId="2DBAE7D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в топке котла</w:t>
            </w:r>
          </w:p>
        </w:tc>
        <w:tc>
          <w:tcPr>
            <w:tcW w:w="1558" w:type="dxa"/>
          </w:tcPr>
          <w:p w14:paraId="0718DA3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F792E5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6F4048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A5E234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3BE73238" w14:textId="77777777" w:rsidTr="00386964">
        <w:trPr>
          <w:hidden w:val="0"/>
        </w:trPr>
        <w:tc>
          <w:tcPr>
            <w:tcW w:w="1983" w:type="dxa"/>
          </w:tcPr>
          <w:p w14:paraId="13907969" w14:textId="05A2F92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F8HNA10CP001</w:t>
            </w:r>
          </w:p>
        </w:tc>
        <w:tc>
          <w:tcPr>
            <w:tcW w:w="4137" w:type="dxa"/>
          </w:tcPr>
          <w:p w14:paraId="42C1FC94" w14:textId="435E4BD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Разряжение за котлом</w:t>
            </w:r>
          </w:p>
        </w:tc>
        <w:tc>
          <w:tcPr>
            <w:tcW w:w="1558" w:type="dxa"/>
          </w:tcPr>
          <w:p w14:paraId="2703A51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1E034D9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158411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1C634D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Па</w:t>
            </w:r>
          </w:p>
        </w:tc>
      </w:tr>
      <w:tr w:rsidR="009134FB" w:rsidRPr="000455E0" w14:paraId="60FAF8D7" w14:textId="77777777" w:rsidTr="00386964">
        <w:trPr>
          <w:hidden w:val="0"/>
        </w:trPr>
        <w:tc>
          <w:tcPr>
            <w:tcW w:w="1983" w:type="dxa"/>
          </w:tcPr>
          <w:p w14:paraId="78FC21D6" w14:textId="10638BD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NDG10CT00</w:t>
            </w:r>
            <w:r>
              <w:rPr>
                <w:rFonts w:ascii="Times New Roman" w:hAnsi="Times New Roman"/>
                <w:vanish w:val="0"/>
                <w:lang w:val="en-US"/>
              </w:rPr>
              <w:t>3</w:t>
            </w:r>
          </w:p>
        </w:tc>
        <w:tc>
          <w:tcPr>
            <w:tcW w:w="4137" w:type="dxa"/>
          </w:tcPr>
          <w:p w14:paraId="2F7E54B4" w14:textId="288E5FC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входе в котел</w:t>
            </w:r>
          </w:p>
        </w:tc>
        <w:tc>
          <w:tcPr>
            <w:tcW w:w="1558" w:type="dxa"/>
          </w:tcPr>
          <w:p w14:paraId="1C84466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98C813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E4587C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C778A2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19ED8A8" w14:textId="77777777" w:rsidTr="00386964">
        <w:trPr>
          <w:hidden w:val="0"/>
        </w:trPr>
        <w:tc>
          <w:tcPr>
            <w:tcW w:w="1983" w:type="dxa"/>
          </w:tcPr>
          <w:p w14:paraId="6C3E0D86" w14:textId="76EEE00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502C1C">
              <w:rPr>
                <w:rFonts w:ascii="Times New Roman" w:hAnsi="Times New Roman"/>
                <w:vanish w:val="0"/>
              </w:rPr>
              <w:t>0CT00</w:t>
            </w:r>
            <w:r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17293CAE" w14:textId="7BAB0DD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выходе из котла</w:t>
            </w:r>
          </w:p>
        </w:tc>
        <w:tc>
          <w:tcPr>
            <w:tcW w:w="1558" w:type="dxa"/>
          </w:tcPr>
          <w:p w14:paraId="24099A42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F6F8E8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5BC700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9223D8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FA386DD" w14:textId="77777777" w:rsidTr="00386964">
        <w:trPr>
          <w:hidden w:val="0"/>
        </w:trPr>
        <w:tc>
          <w:tcPr>
            <w:tcW w:w="1983" w:type="dxa"/>
          </w:tcPr>
          <w:p w14:paraId="5C31C33B" w14:textId="6768EE8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D20BC9">
              <w:rPr>
                <w:rFonts w:ascii="Times New Roman" w:hAnsi="Times New Roman"/>
                <w:vanish w:val="0"/>
              </w:rPr>
              <w:t>HHG20СG801</w:t>
            </w:r>
          </w:p>
        </w:tc>
        <w:tc>
          <w:tcPr>
            <w:tcW w:w="4137" w:type="dxa"/>
          </w:tcPr>
          <w:p w14:paraId="1BFD2AD4" w14:textId="2399BE9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proofErr w:type="gramStart"/>
            <w:r w:rsidRPr="00022F9E">
              <w:rPr>
                <w:rFonts w:ascii="Times New Roman" w:hAnsi="Times New Roman"/>
                <w:vanish w:val="0"/>
              </w:rPr>
              <w:t>Заслонка</w:t>
            </w:r>
            <w:proofErr w:type="gramEnd"/>
            <w:r w:rsidRPr="00022F9E">
              <w:rPr>
                <w:rFonts w:ascii="Times New Roman" w:hAnsi="Times New Roman"/>
                <w:vanish w:val="0"/>
              </w:rPr>
              <w:t xml:space="preserve"> регулирующая газа котла: Положение ИМ</w:t>
            </w:r>
          </w:p>
        </w:tc>
        <w:tc>
          <w:tcPr>
            <w:tcW w:w="1558" w:type="dxa"/>
          </w:tcPr>
          <w:p w14:paraId="5A60BE9C" w14:textId="55B1A83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C7D5E55" w14:textId="5E76996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098BFCB" w14:textId="34EE395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7F028B36" w14:textId="2348194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3D726A99" w14:textId="77777777" w:rsidTr="00386964">
        <w:trPr>
          <w:hidden w:val="0"/>
        </w:trPr>
        <w:tc>
          <w:tcPr>
            <w:tcW w:w="1983" w:type="dxa"/>
          </w:tcPr>
          <w:p w14:paraId="47C3518A" w14:textId="2C889F5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D20BC9">
              <w:rPr>
                <w:rFonts w:ascii="Times New Roman" w:hAnsi="Times New Roman"/>
                <w:vanish w:val="0"/>
              </w:rPr>
              <w:t>NDG10CG801</w:t>
            </w:r>
          </w:p>
        </w:tc>
        <w:tc>
          <w:tcPr>
            <w:tcW w:w="4137" w:type="dxa"/>
          </w:tcPr>
          <w:p w14:paraId="05B1CCF4" w14:textId="7C1B8B7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Регулятор расхода воды через ВК: Положение ИМ</w:t>
            </w:r>
          </w:p>
        </w:tc>
        <w:tc>
          <w:tcPr>
            <w:tcW w:w="1558" w:type="dxa"/>
          </w:tcPr>
          <w:p w14:paraId="11104DE9" w14:textId="42112A0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989AFFF" w14:textId="3B3E999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231A6FF" w14:textId="3A933FA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75E06AE9" w14:textId="5F727B5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435D8230" w14:textId="77777777" w:rsidTr="00386964">
        <w:trPr>
          <w:hidden w:val="0"/>
        </w:trPr>
        <w:tc>
          <w:tcPr>
            <w:tcW w:w="1983" w:type="dxa"/>
          </w:tcPr>
          <w:p w14:paraId="6CB3ED8E" w14:textId="7C78B90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F8ANF80CE015</w:t>
            </w:r>
          </w:p>
        </w:tc>
        <w:tc>
          <w:tcPr>
            <w:tcW w:w="4137" w:type="dxa"/>
          </w:tcPr>
          <w:p w14:paraId="4006267A" w14:textId="2B1C033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№1</w:t>
            </w:r>
          </w:p>
        </w:tc>
        <w:tc>
          <w:tcPr>
            <w:tcW w:w="1558" w:type="dxa"/>
          </w:tcPr>
          <w:p w14:paraId="46FEF94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3EAED6C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472D8B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54F12D2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1247719C" w14:textId="77777777" w:rsidTr="00386964">
        <w:trPr>
          <w:hidden w:val="0"/>
        </w:trPr>
        <w:tc>
          <w:tcPr>
            <w:tcW w:w="1983" w:type="dxa"/>
          </w:tcPr>
          <w:p w14:paraId="0CFA1311" w14:textId="597944D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F8ANF80CE012</w:t>
            </w:r>
          </w:p>
        </w:tc>
        <w:tc>
          <w:tcPr>
            <w:tcW w:w="4137" w:type="dxa"/>
          </w:tcPr>
          <w:p w14:paraId="7558498B" w14:textId="4DAD509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№1</w:t>
            </w:r>
          </w:p>
        </w:tc>
        <w:tc>
          <w:tcPr>
            <w:tcW w:w="1558" w:type="dxa"/>
          </w:tcPr>
          <w:p w14:paraId="570A5F18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3EEF07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08BC96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DBACC9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449BD32C" w14:textId="77777777" w:rsidTr="00386964">
        <w:trPr>
          <w:hidden w:val="0"/>
        </w:trPr>
        <w:tc>
          <w:tcPr>
            <w:tcW w:w="1983" w:type="dxa"/>
          </w:tcPr>
          <w:p w14:paraId="328EADA4" w14:textId="354038D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F8ANF20CE015</w:t>
            </w:r>
          </w:p>
        </w:tc>
        <w:tc>
          <w:tcPr>
            <w:tcW w:w="4137" w:type="dxa"/>
          </w:tcPr>
          <w:p w14:paraId="59DE1C5A" w14:textId="70BA34F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Частота дутьевого вентилятора №2</w:t>
            </w:r>
          </w:p>
        </w:tc>
        <w:tc>
          <w:tcPr>
            <w:tcW w:w="1558" w:type="dxa"/>
          </w:tcPr>
          <w:p w14:paraId="38F288C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B7528B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8A7845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</w:t>
            </w:r>
          </w:p>
        </w:tc>
        <w:tc>
          <w:tcPr>
            <w:tcW w:w="1111" w:type="dxa"/>
          </w:tcPr>
          <w:p w14:paraId="7D8DD11A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20CD415A" w14:textId="77777777" w:rsidTr="00386964">
        <w:trPr>
          <w:hidden w:val="0"/>
        </w:trPr>
        <w:tc>
          <w:tcPr>
            <w:tcW w:w="1983" w:type="dxa"/>
          </w:tcPr>
          <w:p w14:paraId="1D9A2B77" w14:textId="4B0E733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F8ANF20CE012</w:t>
            </w:r>
          </w:p>
        </w:tc>
        <w:tc>
          <w:tcPr>
            <w:tcW w:w="4137" w:type="dxa"/>
          </w:tcPr>
          <w:p w14:paraId="29011B39" w14:textId="26A8323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дутьевого вентилятора №2</w:t>
            </w:r>
          </w:p>
        </w:tc>
        <w:tc>
          <w:tcPr>
            <w:tcW w:w="1558" w:type="dxa"/>
          </w:tcPr>
          <w:p w14:paraId="2A7E243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43F0E0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20A9636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B3163C5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60560D00" w14:textId="77777777" w:rsidTr="00386964">
        <w:trPr>
          <w:hidden w:val="0"/>
        </w:trPr>
        <w:tc>
          <w:tcPr>
            <w:tcW w:w="1983" w:type="dxa"/>
          </w:tcPr>
          <w:p w14:paraId="222E9CF2" w14:textId="53ECE0A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F8HHG10CP002</w:t>
            </w:r>
          </w:p>
        </w:tc>
        <w:tc>
          <w:tcPr>
            <w:tcW w:w="4137" w:type="dxa"/>
          </w:tcPr>
          <w:p w14:paraId="7D50E9CA" w14:textId="3E82276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№1</w:t>
            </w:r>
          </w:p>
        </w:tc>
        <w:tc>
          <w:tcPr>
            <w:tcW w:w="1558" w:type="dxa"/>
          </w:tcPr>
          <w:p w14:paraId="2425F14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EA522A7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02F4AE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159E29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E7903F2" w14:textId="77777777" w:rsidTr="00386964">
        <w:trPr>
          <w:hidden w:val="0"/>
        </w:trPr>
        <w:tc>
          <w:tcPr>
            <w:tcW w:w="1983" w:type="dxa"/>
          </w:tcPr>
          <w:p w14:paraId="66BB2952" w14:textId="2DE95F3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F8HHG10CP001</w:t>
            </w:r>
          </w:p>
        </w:tc>
        <w:tc>
          <w:tcPr>
            <w:tcW w:w="4137" w:type="dxa"/>
          </w:tcPr>
          <w:p w14:paraId="603D9AEE" w14:textId="7147B36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№1</w:t>
            </w:r>
          </w:p>
        </w:tc>
        <w:tc>
          <w:tcPr>
            <w:tcW w:w="1558" w:type="dxa"/>
          </w:tcPr>
          <w:p w14:paraId="366D85D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2B33EE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17FE7B3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2E88D14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210DFB1" w14:textId="77777777" w:rsidTr="00386964">
        <w:trPr>
          <w:hidden w:val="0"/>
        </w:trPr>
        <w:tc>
          <w:tcPr>
            <w:tcW w:w="1983" w:type="dxa"/>
          </w:tcPr>
          <w:p w14:paraId="217097F3" w14:textId="6D411A0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F8ANF80CP001</w:t>
            </w:r>
          </w:p>
        </w:tc>
        <w:tc>
          <w:tcPr>
            <w:tcW w:w="4137" w:type="dxa"/>
          </w:tcPr>
          <w:p w14:paraId="23991FED" w14:textId="352D2EF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№1</w:t>
            </w:r>
          </w:p>
        </w:tc>
        <w:tc>
          <w:tcPr>
            <w:tcW w:w="1558" w:type="dxa"/>
          </w:tcPr>
          <w:p w14:paraId="446A85B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459977C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B95F30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29826A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BD3E80C" w14:textId="77777777" w:rsidTr="00386964">
        <w:trPr>
          <w:hidden w:val="0"/>
        </w:trPr>
        <w:tc>
          <w:tcPr>
            <w:tcW w:w="1983" w:type="dxa"/>
          </w:tcPr>
          <w:p w14:paraId="501F968F" w14:textId="1A9BAC8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F8HHG10CP002</w:t>
            </w:r>
          </w:p>
        </w:tc>
        <w:tc>
          <w:tcPr>
            <w:tcW w:w="4137" w:type="dxa"/>
          </w:tcPr>
          <w:p w14:paraId="2C625428" w14:textId="7781F84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между газовыми клапанами горелки №2</w:t>
            </w:r>
          </w:p>
        </w:tc>
        <w:tc>
          <w:tcPr>
            <w:tcW w:w="1558" w:type="dxa"/>
          </w:tcPr>
          <w:p w14:paraId="5343479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571F3E01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49AA2C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B62794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ACB0C1A" w14:textId="77777777" w:rsidTr="00386964">
        <w:trPr>
          <w:hidden w:val="0"/>
        </w:trPr>
        <w:tc>
          <w:tcPr>
            <w:tcW w:w="1983" w:type="dxa"/>
          </w:tcPr>
          <w:p w14:paraId="3556FE27" w14:textId="0C34B12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F8HHG20CP001</w:t>
            </w:r>
          </w:p>
        </w:tc>
        <w:tc>
          <w:tcPr>
            <w:tcW w:w="4137" w:type="dxa"/>
          </w:tcPr>
          <w:p w14:paraId="7B79D7DE" w14:textId="66DFDE1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перед регулятором нагрузки горелки №2</w:t>
            </w:r>
          </w:p>
        </w:tc>
        <w:tc>
          <w:tcPr>
            <w:tcW w:w="1558" w:type="dxa"/>
          </w:tcPr>
          <w:p w14:paraId="0C5B52BE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2681F68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2DA5E2C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E5B975F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BB61B12" w14:textId="77777777" w:rsidTr="00386964">
        <w:trPr>
          <w:hidden w:val="0"/>
        </w:trPr>
        <w:tc>
          <w:tcPr>
            <w:tcW w:w="1983" w:type="dxa"/>
          </w:tcPr>
          <w:p w14:paraId="55256A3E" w14:textId="34F31B4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F8ANF20CP001</w:t>
            </w:r>
          </w:p>
        </w:tc>
        <w:tc>
          <w:tcPr>
            <w:tcW w:w="4137" w:type="dxa"/>
          </w:tcPr>
          <w:p w14:paraId="6A9C0D32" w14:textId="6560FF0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воздуха перед горелкой №2</w:t>
            </w:r>
          </w:p>
        </w:tc>
        <w:tc>
          <w:tcPr>
            <w:tcW w:w="1558" w:type="dxa"/>
          </w:tcPr>
          <w:p w14:paraId="7FB3298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M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TCP</w:t>
            </w:r>
          </w:p>
        </w:tc>
        <w:tc>
          <w:tcPr>
            <w:tcW w:w="709" w:type="dxa"/>
          </w:tcPr>
          <w:p w14:paraId="174C1AC0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DAAE5FB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045AACD" w14:textId="77777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6ACFAE1B" w14:textId="77777777" w:rsidTr="00AA04EC">
        <w:trPr>
          <w:hidden w:val="0"/>
        </w:trPr>
        <w:tc>
          <w:tcPr>
            <w:tcW w:w="10490" w:type="dxa"/>
            <w:gridSpan w:val="6"/>
          </w:tcPr>
          <w:p w14:paraId="00342081" w14:textId="2499E52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Система кислотной промывки</w:t>
            </w:r>
          </w:p>
        </w:tc>
      </w:tr>
      <w:tr w:rsidR="009134FB" w:rsidRPr="000455E0" w14:paraId="20CF7464" w14:textId="77777777" w:rsidTr="00386964">
        <w:trPr>
          <w:hidden w:val="0"/>
        </w:trPr>
        <w:tc>
          <w:tcPr>
            <w:tcW w:w="1983" w:type="dxa"/>
          </w:tcPr>
          <w:p w14:paraId="172B9810" w14:textId="08B39FD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F0LFM11CP001</w:t>
            </w:r>
          </w:p>
        </w:tc>
        <w:tc>
          <w:tcPr>
            <w:tcW w:w="4137" w:type="dxa"/>
          </w:tcPr>
          <w:p w14:paraId="7D240680" w14:textId="0896AB0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НКП-1</w:t>
            </w:r>
          </w:p>
        </w:tc>
        <w:tc>
          <w:tcPr>
            <w:tcW w:w="1558" w:type="dxa"/>
          </w:tcPr>
          <w:p w14:paraId="6A1A53DC" w14:textId="5FB813C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F100667" w14:textId="33DC696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74D24AF9" w14:textId="29C55F2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42931D15" w14:textId="13E02BD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5D53D8F" w14:textId="77777777" w:rsidTr="00386964">
        <w:trPr>
          <w:hidden w:val="0"/>
        </w:trPr>
        <w:tc>
          <w:tcPr>
            <w:tcW w:w="1983" w:type="dxa"/>
          </w:tcPr>
          <w:p w14:paraId="7A2EA257" w14:textId="6E07390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F0LFM11CP002</w:t>
            </w:r>
          </w:p>
        </w:tc>
        <w:tc>
          <w:tcPr>
            <w:tcW w:w="4137" w:type="dxa"/>
          </w:tcPr>
          <w:p w14:paraId="2B97B292" w14:textId="7E756EF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НКП-1</w:t>
            </w:r>
          </w:p>
        </w:tc>
        <w:tc>
          <w:tcPr>
            <w:tcW w:w="1558" w:type="dxa"/>
          </w:tcPr>
          <w:p w14:paraId="75AA5FDB" w14:textId="00F02EC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42C4614" w14:textId="193F9BE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18927EF" w14:textId="384CC05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15CDDE48" w14:textId="737AA8C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36CA7B1" w14:textId="77777777" w:rsidTr="00386964">
        <w:trPr>
          <w:hidden w:val="0"/>
        </w:trPr>
        <w:tc>
          <w:tcPr>
            <w:tcW w:w="1983" w:type="dxa"/>
          </w:tcPr>
          <w:p w14:paraId="08097229" w14:textId="262346B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F0LFM12CP001</w:t>
            </w:r>
          </w:p>
        </w:tc>
        <w:tc>
          <w:tcPr>
            <w:tcW w:w="4137" w:type="dxa"/>
          </w:tcPr>
          <w:p w14:paraId="6FCCD881" w14:textId="6A16CED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НКП-2</w:t>
            </w:r>
          </w:p>
        </w:tc>
        <w:tc>
          <w:tcPr>
            <w:tcW w:w="1558" w:type="dxa"/>
          </w:tcPr>
          <w:p w14:paraId="209ACF17" w14:textId="586ECA6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E077381" w14:textId="2D56E94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2EE70703" w14:textId="7A3FC37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7004CE56" w14:textId="7B3AD6C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7A2EC3F" w14:textId="77777777" w:rsidTr="00386964">
        <w:trPr>
          <w:hidden w:val="0"/>
        </w:trPr>
        <w:tc>
          <w:tcPr>
            <w:tcW w:w="1983" w:type="dxa"/>
          </w:tcPr>
          <w:p w14:paraId="150517C3" w14:textId="325CA27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F0LFM12CP002</w:t>
            </w:r>
          </w:p>
        </w:tc>
        <w:tc>
          <w:tcPr>
            <w:tcW w:w="4137" w:type="dxa"/>
          </w:tcPr>
          <w:p w14:paraId="2D8705FE" w14:textId="6D6D4BE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НКП-2</w:t>
            </w:r>
          </w:p>
        </w:tc>
        <w:tc>
          <w:tcPr>
            <w:tcW w:w="1558" w:type="dxa"/>
          </w:tcPr>
          <w:p w14:paraId="2FFDAA08" w14:textId="1B6C975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170B6B2" w14:textId="2FF6343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C1D9092" w14:textId="133D7BB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25401CF0" w14:textId="38BF161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5141374" w14:textId="77777777" w:rsidTr="00386964">
        <w:trPr>
          <w:hidden w:val="0"/>
        </w:trPr>
        <w:tc>
          <w:tcPr>
            <w:tcW w:w="1983" w:type="dxa"/>
          </w:tcPr>
          <w:p w14:paraId="20556914" w14:textId="26D25E3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F0LFM01CE012</w:t>
            </w:r>
          </w:p>
        </w:tc>
        <w:tc>
          <w:tcPr>
            <w:tcW w:w="4137" w:type="dxa"/>
          </w:tcPr>
          <w:p w14:paraId="4ED12B33" w14:textId="7F6D54A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НКП-1</w:t>
            </w:r>
          </w:p>
        </w:tc>
        <w:tc>
          <w:tcPr>
            <w:tcW w:w="1558" w:type="dxa"/>
          </w:tcPr>
          <w:p w14:paraId="49733318" w14:textId="01757BF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37C0B50" w14:textId="1321CA2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8CAF5F9" w14:textId="1255646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</w:t>
            </w:r>
          </w:p>
        </w:tc>
        <w:tc>
          <w:tcPr>
            <w:tcW w:w="1111" w:type="dxa"/>
          </w:tcPr>
          <w:p w14:paraId="0D4B193E" w14:textId="70F9C32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51B7D9EA" w14:textId="77777777" w:rsidTr="00386964">
        <w:trPr>
          <w:hidden w:val="0"/>
        </w:trPr>
        <w:tc>
          <w:tcPr>
            <w:tcW w:w="1983" w:type="dxa"/>
          </w:tcPr>
          <w:p w14:paraId="11D9AC47" w14:textId="6F76394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F0LFM02CE012</w:t>
            </w:r>
          </w:p>
        </w:tc>
        <w:tc>
          <w:tcPr>
            <w:tcW w:w="4137" w:type="dxa"/>
          </w:tcPr>
          <w:p w14:paraId="2842381B" w14:textId="07ACF90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 НКП-2</w:t>
            </w:r>
          </w:p>
        </w:tc>
        <w:tc>
          <w:tcPr>
            <w:tcW w:w="1558" w:type="dxa"/>
          </w:tcPr>
          <w:p w14:paraId="0F6F2A18" w14:textId="3132D7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6AE9CBB" w14:textId="0680AC5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3BF8CBF" w14:textId="115FB98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250</w:t>
            </w:r>
          </w:p>
        </w:tc>
        <w:tc>
          <w:tcPr>
            <w:tcW w:w="1111" w:type="dxa"/>
          </w:tcPr>
          <w:p w14:paraId="46875AEC" w14:textId="205E486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01147983" w14:textId="77777777" w:rsidTr="00AA04EC">
        <w:trPr>
          <w:hidden w:val="0"/>
        </w:trPr>
        <w:tc>
          <w:tcPr>
            <w:tcW w:w="10490" w:type="dxa"/>
            <w:gridSpan w:val="6"/>
          </w:tcPr>
          <w:p w14:paraId="747329B8" w14:textId="66B2DE8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Наружный воздух</w:t>
            </w:r>
          </w:p>
        </w:tc>
      </w:tr>
      <w:tr w:rsidR="009134FB" w:rsidRPr="000455E0" w14:paraId="201EAB4A" w14:textId="77777777" w:rsidTr="00386964">
        <w:trPr>
          <w:hidden w:val="0"/>
        </w:trPr>
        <w:tc>
          <w:tcPr>
            <w:tcW w:w="1983" w:type="dxa"/>
          </w:tcPr>
          <w:p w14:paraId="594F4270" w14:textId="5F82E37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F0UZK10CT001</w:t>
            </w:r>
          </w:p>
        </w:tc>
        <w:tc>
          <w:tcPr>
            <w:tcW w:w="4137" w:type="dxa"/>
          </w:tcPr>
          <w:p w14:paraId="15FE6753" w14:textId="14F36AA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наружного воздуха</w:t>
            </w:r>
          </w:p>
        </w:tc>
        <w:tc>
          <w:tcPr>
            <w:tcW w:w="1558" w:type="dxa"/>
          </w:tcPr>
          <w:p w14:paraId="5BCE8689" w14:textId="749887E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D0C1621" w14:textId="1AA27DD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-50</w:t>
            </w:r>
          </w:p>
        </w:tc>
        <w:tc>
          <w:tcPr>
            <w:tcW w:w="992" w:type="dxa"/>
          </w:tcPr>
          <w:p w14:paraId="73B9BA17" w14:textId="66C166C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3724F6D9" w14:textId="2490044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58F4220" w14:textId="77777777" w:rsidTr="00386964">
        <w:trPr>
          <w:hidden w:val="0"/>
        </w:trPr>
        <w:tc>
          <w:tcPr>
            <w:tcW w:w="1983" w:type="dxa"/>
          </w:tcPr>
          <w:p w14:paraId="3C27D5BE" w14:textId="3B5D774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F0NDF15СР001</w:t>
            </w:r>
          </w:p>
        </w:tc>
        <w:tc>
          <w:tcPr>
            <w:tcW w:w="4137" w:type="dxa"/>
          </w:tcPr>
          <w:p w14:paraId="52AD1135" w14:textId="50B49E4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до теплообменников по сети Т11</w:t>
            </w:r>
          </w:p>
        </w:tc>
        <w:tc>
          <w:tcPr>
            <w:tcW w:w="1558" w:type="dxa"/>
          </w:tcPr>
          <w:p w14:paraId="547A056E" w14:textId="78B1E6E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82F2B5E" w14:textId="5BF5122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49FB041" w14:textId="63C625F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</w:t>
            </w:r>
          </w:p>
        </w:tc>
        <w:tc>
          <w:tcPr>
            <w:tcW w:w="1111" w:type="dxa"/>
          </w:tcPr>
          <w:p w14:paraId="2D39982A" w14:textId="43ABD06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6F056051" w14:textId="77777777" w:rsidTr="00386964">
        <w:trPr>
          <w:hidden w:val="0"/>
        </w:trPr>
        <w:tc>
          <w:tcPr>
            <w:tcW w:w="1983" w:type="dxa"/>
          </w:tcPr>
          <w:p w14:paraId="271DF6E7" w14:textId="0BB6460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F0NDF15СТ101</w:t>
            </w:r>
          </w:p>
        </w:tc>
        <w:tc>
          <w:tcPr>
            <w:tcW w:w="4137" w:type="dxa"/>
          </w:tcPr>
          <w:p w14:paraId="77463814" w14:textId="5F3FA15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до теплообменников по сети Т11</w:t>
            </w:r>
          </w:p>
        </w:tc>
        <w:tc>
          <w:tcPr>
            <w:tcW w:w="1558" w:type="dxa"/>
          </w:tcPr>
          <w:p w14:paraId="5BE25B37" w14:textId="6BEFDC0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Pt500 (Pt100)</w:t>
            </w:r>
          </w:p>
        </w:tc>
        <w:tc>
          <w:tcPr>
            <w:tcW w:w="709" w:type="dxa"/>
          </w:tcPr>
          <w:p w14:paraId="15D221E1" w14:textId="6BD8C3D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96A607F" w14:textId="75DE246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180</w:t>
            </w:r>
          </w:p>
        </w:tc>
        <w:tc>
          <w:tcPr>
            <w:tcW w:w="1111" w:type="dxa"/>
          </w:tcPr>
          <w:p w14:paraId="4104C4F9" w14:textId="6628B6F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48D96831" w14:textId="77777777" w:rsidTr="00386964">
        <w:trPr>
          <w:hidden w:val="0"/>
        </w:trPr>
        <w:tc>
          <w:tcPr>
            <w:tcW w:w="1983" w:type="dxa"/>
          </w:tcPr>
          <w:p w14:paraId="637604D5" w14:textId="6AA91C7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F0GKB20СТ101</w:t>
            </w:r>
          </w:p>
        </w:tc>
        <w:tc>
          <w:tcPr>
            <w:tcW w:w="4137" w:type="dxa"/>
          </w:tcPr>
          <w:p w14:paraId="3E185311" w14:textId="4395C36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Т3 в систему ГВС АБК котельной</w:t>
            </w:r>
          </w:p>
        </w:tc>
        <w:tc>
          <w:tcPr>
            <w:tcW w:w="1558" w:type="dxa"/>
          </w:tcPr>
          <w:p w14:paraId="46378898" w14:textId="01EFE31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Pt500 (Pt100)</w:t>
            </w:r>
          </w:p>
        </w:tc>
        <w:tc>
          <w:tcPr>
            <w:tcW w:w="709" w:type="dxa"/>
          </w:tcPr>
          <w:p w14:paraId="5B800BC1" w14:textId="6AE78F5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A4FD177" w14:textId="5073005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180</w:t>
            </w:r>
          </w:p>
        </w:tc>
        <w:tc>
          <w:tcPr>
            <w:tcW w:w="1111" w:type="dxa"/>
          </w:tcPr>
          <w:p w14:paraId="4323A0B7" w14:textId="66E093D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90D1455" w14:textId="77777777" w:rsidTr="00386964">
        <w:trPr>
          <w:hidden w:val="0"/>
        </w:trPr>
        <w:tc>
          <w:tcPr>
            <w:tcW w:w="1983" w:type="dxa"/>
          </w:tcPr>
          <w:p w14:paraId="55F736B6" w14:textId="74B6A5B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F0GKB10СТ101</w:t>
            </w:r>
          </w:p>
        </w:tc>
        <w:tc>
          <w:tcPr>
            <w:tcW w:w="4137" w:type="dxa"/>
          </w:tcPr>
          <w:p w14:paraId="71D16A1D" w14:textId="41A444F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В1 от насосной станции</w:t>
            </w:r>
          </w:p>
        </w:tc>
        <w:tc>
          <w:tcPr>
            <w:tcW w:w="1558" w:type="dxa"/>
          </w:tcPr>
          <w:p w14:paraId="09E0C337" w14:textId="1845038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Pt500 (Pt100)</w:t>
            </w:r>
          </w:p>
        </w:tc>
        <w:tc>
          <w:tcPr>
            <w:tcW w:w="709" w:type="dxa"/>
          </w:tcPr>
          <w:p w14:paraId="0EADBF05" w14:textId="2AA4057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A85D279" w14:textId="71736AE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180</w:t>
            </w:r>
          </w:p>
        </w:tc>
        <w:tc>
          <w:tcPr>
            <w:tcW w:w="1111" w:type="dxa"/>
          </w:tcPr>
          <w:p w14:paraId="3AE83384" w14:textId="73D8AEE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6EDF384F" w14:textId="77777777" w:rsidTr="00386964">
        <w:trPr>
          <w:hidden w:val="0"/>
        </w:trPr>
        <w:tc>
          <w:tcPr>
            <w:tcW w:w="1983" w:type="dxa"/>
          </w:tcPr>
          <w:p w14:paraId="3A0B4987" w14:textId="1E01956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F0GHJ11CT005</w:t>
            </w:r>
          </w:p>
        </w:tc>
        <w:tc>
          <w:tcPr>
            <w:tcW w:w="4137" w:type="dxa"/>
          </w:tcPr>
          <w:p w14:paraId="6A37E145" w14:textId="07FAC2A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после охладителя выпара</w:t>
            </w:r>
          </w:p>
        </w:tc>
        <w:tc>
          <w:tcPr>
            <w:tcW w:w="1558" w:type="dxa"/>
          </w:tcPr>
          <w:p w14:paraId="7CCA05F4" w14:textId="488BA77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D536570" w14:textId="30A591B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-50</w:t>
            </w:r>
          </w:p>
        </w:tc>
        <w:tc>
          <w:tcPr>
            <w:tcW w:w="992" w:type="dxa"/>
          </w:tcPr>
          <w:p w14:paraId="33676702" w14:textId="5AD33C5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20E7922B" w14:textId="74BEDE4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6114B9F" w14:textId="77777777" w:rsidTr="00386964">
        <w:trPr>
          <w:hidden w:val="0"/>
        </w:trPr>
        <w:tc>
          <w:tcPr>
            <w:tcW w:w="1983" w:type="dxa"/>
          </w:tcPr>
          <w:p w14:paraId="3F311629" w14:textId="3DCCBA5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F0GCN01СL001</w:t>
            </w:r>
          </w:p>
        </w:tc>
        <w:tc>
          <w:tcPr>
            <w:tcW w:w="4137" w:type="dxa"/>
          </w:tcPr>
          <w:p w14:paraId="637BFBEC" w14:textId="5E10A25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Уровень воды бака раствора щелочи</w:t>
            </w:r>
          </w:p>
        </w:tc>
        <w:tc>
          <w:tcPr>
            <w:tcW w:w="1558" w:type="dxa"/>
          </w:tcPr>
          <w:p w14:paraId="267C83CC" w14:textId="2109FD2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1D8F4A4" w14:textId="1740676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B2DEEA6" w14:textId="1CCCA04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1111" w:type="dxa"/>
          </w:tcPr>
          <w:p w14:paraId="3C29438D" w14:textId="712DC24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</w:t>
            </w:r>
          </w:p>
        </w:tc>
      </w:tr>
      <w:tr w:rsidR="009134FB" w:rsidRPr="000455E0" w14:paraId="36C2683A" w14:textId="77777777" w:rsidTr="00386964">
        <w:trPr>
          <w:hidden w:val="0"/>
        </w:trPr>
        <w:tc>
          <w:tcPr>
            <w:tcW w:w="1983" w:type="dxa"/>
          </w:tcPr>
          <w:p w14:paraId="06AE33EE" w14:textId="7214E74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F0GCN01СL002</w:t>
            </w:r>
          </w:p>
        </w:tc>
        <w:tc>
          <w:tcPr>
            <w:tcW w:w="4137" w:type="dxa"/>
          </w:tcPr>
          <w:p w14:paraId="4C15524E" w14:textId="592BF6F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Уровень воды бака раствора щелочи</w:t>
            </w:r>
          </w:p>
        </w:tc>
        <w:tc>
          <w:tcPr>
            <w:tcW w:w="1558" w:type="dxa"/>
          </w:tcPr>
          <w:p w14:paraId="690361BC" w14:textId="4A642FA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1C95C9D" w14:textId="0085F2C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4F2BB6A" w14:textId="2DBFFB4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1111" w:type="dxa"/>
          </w:tcPr>
          <w:p w14:paraId="4F0CBD2E" w14:textId="3917F96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</w:t>
            </w:r>
          </w:p>
        </w:tc>
      </w:tr>
      <w:tr w:rsidR="009134FB" w:rsidRPr="000455E0" w14:paraId="1E1894B7" w14:textId="77777777" w:rsidTr="00AA04EC">
        <w:trPr>
          <w:hidden w:val="0"/>
        </w:trPr>
        <w:tc>
          <w:tcPr>
            <w:tcW w:w="10490" w:type="dxa"/>
            <w:gridSpan w:val="6"/>
          </w:tcPr>
          <w:p w14:paraId="55CFC07E" w14:textId="640AEEE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Сигналы из АОВ.1</w:t>
            </w:r>
          </w:p>
        </w:tc>
      </w:tr>
      <w:tr w:rsidR="009134FB" w:rsidRPr="000455E0" w14:paraId="25EADDCA" w14:textId="77777777" w:rsidTr="00386964">
        <w:trPr>
          <w:hidden w:val="0"/>
        </w:trPr>
        <w:tc>
          <w:tcPr>
            <w:tcW w:w="1983" w:type="dxa"/>
          </w:tcPr>
          <w:p w14:paraId="75B4DF41" w14:textId="4F865A5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F0SAH10СT101</w:t>
            </w:r>
          </w:p>
        </w:tc>
        <w:tc>
          <w:tcPr>
            <w:tcW w:w="4137" w:type="dxa"/>
          </w:tcPr>
          <w:p w14:paraId="74ED7667" w14:textId="370C80C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внутреннего контура теплосети</w:t>
            </w:r>
          </w:p>
        </w:tc>
        <w:tc>
          <w:tcPr>
            <w:tcW w:w="1558" w:type="dxa"/>
          </w:tcPr>
          <w:p w14:paraId="54E44347" w14:textId="2463E83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50П</w:t>
            </w:r>
          </w:p>
        </w:tc>
        <w:tc>
          <w:tcPr>
            <w:tcW w:w="709" w:type="dxa"/>
          </w:tcPr>
          <w:p w14:paraId="53F5F05B" w14:textId="27CF38C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-50</w:t>
            </w:r>
          </w:p>
        </w:tc>
        <w:tc>
          <w:tcPr>
            <w:tcW w:w="992" w:type="dxa"/>
          </w:tcPr>
          <w:p w14:paraId="1D12ACAD" w14:textId="53C10A3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7077259D" w14:textId="2FB2ED5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AC92943" w14:textId="77777777" w:rsidTr="00386964">
        <w:trPr>
          <w:hidden w:val="0"/>
        </w:trPr>
        <w:tc>
          <w:tcPr>
            <w:tcW w:w="1983" w:type="dxa"/>
          </w:tcPr>
          <w:p w14:paraId="23D2E9C0" w14:textId="7044249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F0SAH11СT101</w:t>
            </w:r>
          </w:p>
        </w:tc>
        <w:tc>
          <w:tcPr>
            <w:tcW w:w="4137" w:type="dxa"/>
          </w:tcPr>
          <w:p w14:paraId="24A0AF41" w14:textId="36E5AAB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внешнего контура теплосети</w:t>
            </w:r>
          </w:p>
        </w:tc>
        <w:tc>
          <w:tcPr>
            <w:tcW w:w="1558" w:type="dxa"/>
          </w:tcPr>
          <w:p w14:paraId="437025F5" w14:textId="150F0C0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50П</w:t>
            </w:r>
          </w:p>
        </w:tc>
        <w:tc>
          <w:tcPr>
            <w:tcW w:w="709" w:type="dxa"/>
          </w:tcPr>
          <w:p w14:paraId="406CFD93" w14:textId="7D4DACE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-50</w:t>
            </w:r>
          </w:p>
        </w:tc>
        <w:tc>
          <w:tcPr>
            <w:tcW w:w="992" w:type="dxa"/>
          </w:tcPr>
          <w:p w14:paraId="3048B483" w14:textId="27F0036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</w:t>
            </w:r>
          </w:p>
        </w:tc>
        <w:tc>
          <w:tcPr>
            <w:tcW w:w="1111" w:type="dxa"/>
          </w:tcPr>
          <w:p w14:paraId="7041E3B2" w14:textId="3DBE365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A5B2A25" w14:textId="77777777" w:rsidTr="00386964">
        <w:trPr>
          <w:hidden w:val="0"/>
        </w:trPr>
        <w:tc>
          <w:tcPr>
            <w:tcW w:w="1983" w:type="dxa"/>
          </w:tcPr>
          <w:p w14:paraId="529FDBDE" w14:textId="013D0AD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F0SAH20СP001</w:t>
            </w:r>
          </w:p>
        </w:tc>
        <w:tc>
          <w:tcPr>
            <w:tcW w:w="4137" w:type="dxa"/>
          </w:tcPr>
          <w:p w14:paraId="67D6C222" w14:textId="6D5E383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подпитки теплосети</w:t>
            </w:r>
          </w:p>
        </w:tc>
        <w:tc>
          <w:tcPr>
            <w:tcW w:w="1558" w:type="dxa"/>
          </w:tcPr>
          <w:p w14:paraId="34E274A9" w14:textId="00C93D6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EA236DB" w14:textId="434606B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01F69FD" w14:textId="707B7F7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3032079F" w14:textId="4CD5719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45D4160" w14:textId="77777777" w:rsidTr="00386964">
        <w:trPr>
          <w:hidden w:val="0"/>
        </w:trPr>
        <w:tc>
          <w:tcPr>
            <w:tcW w:w="1983" w:type="dxa"/>
          </w:tcPr>
          <w:p w14:paraId="1AE2B8F7" w14:textId="1DD61E0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F0SAH21СP001</w:t>
            </w:r>
          </w:p>
        </w:tc>
        <w:tc>
          <w:tcPr>
            <w:tcW w:w="4137" w:type="dxa"/>
          </w:tcPr>
          <w:p w14:paraId="2215D17A" w14:textId="59C2A28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рециркуляции теплосети</w:t>
            </w:r>
          </w:p>
        </w:tc>
        <w:tc>
          <w:tcPr>
            <w:tcW w:w="1558" w:type="dxa"/>
          </w:tcPr>
          <w:p w14:paraId="3A11F9E1" w14:textId="48F9E3B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EAC0E4B" w14:textId="35A14AA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9AD401F" w14:textId="07BACA5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568195D0" w14:textId="23F0DF8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2B8BFFD" w14:textId="77777777" w:rsidTr="00AA04EC">
        <w:trPr>
          <w:hidden w:val="0"/>
        </w:trPr>
        <w:tc>
          <w:tcPr>
            <w:tcW w:w="10490" w:type="dxa"/>
            <w:gridSpan w:val="6"/>
          </w:tcPr>
          <w:p w14:paraId="74DFA48E" w14:textId="06DEA8F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Котельная</w:t>
            </w:r>
          </w:p>
        </w:tc>
      </w:tr>
      <w:tr w:rsidR="009134FB" w:rsidRPr="000455E0" w14:paraId="3BDD5958" w14:textId="77777777" w:rsidTr="00386964">
        <w:trPr>
          <w:hidden w:val="0"/>
        </w:trPr>
        <w:tc>
          <w:tcPr>
            <w:tcW w:w="1983" w:type="dxa"/>
          </w:tcPr>
          <w:p w14:paraId="4BA23563" w14:textId="0ED2E5F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F0EKG10СР001</w:t>
            </w:r>
          </w:p>
        </w:tc>
        <w:tc>
          <w:tcPr>
            <w:tcW w:w="4137" w:type="dxa"/>
          </w:tcPr>
          <w:p w14:paraId="24D0AFE9" w14:textId="1A7668E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на входе в котельную</w:t>
            </w:r>
          </w:p>
        </w:tc>
        <w:tc>
          <w:tcPr>
            <w:tcW w:w="1558" w:type="dxa"/>
          </w:tcPr>
          <w:p w14:paraId="74F9492B" w14:textId="6284B21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A78FA6C" w14:textId="17B0931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E2BC831" w14:textId="6C06B8E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60ABDA2A" w14:textId="58F186C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C751CA1" w14:textId="77777777" w:rsidTr="00386964">
        <w:trPr>
          <w:hidden w:val="0"/>
        </w:trPr>
        <w:tc>
          <w:tcPr>
            <w:tcW w:w="1983" w:type="dxa"/>
          </w:tcPr>
          <w:p w14:paraId="3F015CE3" w14:textId="4BCBD12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F0EKG10СТ001</w:t>
            </w:r>
          </w:p>
        </w:tc>
        <w:tc>
          <w:tcPr>
            <w:tcW w:w="4137" w:type="dxa"/>
          </w:tcPr>
          <w:p w14:paraId="73A05E51" w14:textId="28E6F2E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газа на входе в котельную</w:t>
            </w:r>
          </w:p>
        </w:tc>
        <w:tc>
          <w:tcPr>
            <w:tcW w:w="1558" w:type="dxa"/>
          </w:tcPr>
          <w:p w14:paraId="6A4F4D26" w14:textId="78E8261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F4F913A" w14:textId="7D09A7D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-50</w:t>
            </w:r>
          </w:p>
        </w:tc>
        <w:tc>
          <w:tcPr>
            <w:tcW w:w="992" w:type="dxa"/>
          </w:tcPr>
          <w:p w14:paraId="2A8369E3" w14:textId="7679474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0E820136" w14:textId="25AFB2E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0A79DCE" w14:textId="77777777" w:rsidTr="00AA04EC">
        <w:trPr>
          <w:hidden w:val="0"/>
        </w:trPr>
        <w:tc>
          <w:tcPr>
            <w:tcW w:w="10490" w:type="dxa"/>
            <w:gridSpan w:val="6"/>
          </w:tcPr>
          <w:p w14:paraId="06122E71" w14:textId="77777777" w:rsidR="008F1296" w:rsidRDefault="008F1296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</w:pPr>
          </w:p>
          <w:p w14:paraId="7D152E8C" w14:textId="48FBFC7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lastRenderedPageBreak/>
              <w:t>АСУ Здания теплообменников</w:t>
            </w:r>
          </w:p>
        </w:tc>
      </w:tr>
      <w:tr w:rsidR="009134FB" w:rsidRPr="000455E0" w14:paraId="0FE26A24" w14:textId="77777777" w:rsidTr="00AA04EC">
        <w:trPr>
          <w:hidden w:val="0"/>
        </w:trPr>
        <w:tc>
          <w:tcPr>
            <w:tcW w:w="10490" w:type="dxa"/>
            <w:gridSpan w:val="6"/>
          </w:tcPr>
          <w:p w14:paraId="7D2858C5" w14:textId="7A19573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lastRenderedPageBreak/>
              <w:t>Коллектор обратной сетевой воды</w:t>
            </w:r>
          </w:p>
        </w:tc>
      </w:tr>
      <w:tr w:rsidR="009134FB" w:rsidRPr="000455E0" w14:paraId="7C66A2D0" w14:textId="77777777" w:rsidTr="00386964">
        <w:trPr>
          <w:hidden w:val="0"/>
        </w:trPr>
        <w:tc>
          <w:tcPr>
            <w:tcW w:w="1983" w:type="dxa"/>
          </w:tcPr>
          <w:p w14:paraId="13EE29E5" w14:textId="7E46063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N1NDB10CP001</w:t>
            </w:r>
          </w:p>
        </w:tc>
        <w:tc>
          <w:tcPr>
            <w:tcW w:w="4137" w:type="dxa"/>
          </w:tcPr>
          <w:p w14:paraId="5F6595D3" w14:textId="0752F0D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обратной сетевой воды до фильтра ГИГ</w:t>
            </w:r>
          </w:p>
        </w:tc>
        <w:tc>
          <w:tcPr>
            <w:tcW w:w="1558" w:type="dxa"/>
          </w:tcPr>
          <w:p w14:paraId="5731AC39" w14:textId="18ABE4C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7A8E81E" w14:textId="157368B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15DD7F79" w14:textId="07856C4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6D6FFDC0" w14:textId="2497CF4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B0028B0" w14:textId="77777777" w:rsidTr="00386964">
        <w:trPr>
          <w:hidden w:val="0"/>
        </w:trPr>
        <w:tc>
          <w:tcPr>
            <w:tcW w:w="1983" w:type="dxa"/>
          </w:tcPr>
          <w:p w14:paraId="09D936FB" w14:textId="5F697AB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N1NDB10CP002</w:t>
            </w:r>
          </w:p>
        </w:tc>
        <w:tc>
          <w:tcPr>
            <w:tcW w:w="4137" w:type="dxa"/>
          </w:tcPr>
          <w:p w14:paraId="00ACBF47" w14:textId="32C9FC1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обратной сетевой воды после фильтра ГИГ</w:t>
            </w:r>
          </w:p>
        </w:tc>
        <w:tc>
          <w:tcPr>
            <w:tcW w:w="1558" w:type="dxa"/>
          </w:tcPr>
          <w:p w14:paraId="7E32B2B3" w14:textId="3C5D717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9FE67CC" w14:textId="67D6F68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2FE102B5" w14:textId="3CBBEB5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6631AE7F" w14:textId="104023B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EAB7B28" w14:textId="77777777" w:rsidTr="00386964">
        <w:trPr>
          <w:hidden w:val="0"/>
        </w:trPr>
        <w:tc>
          <w:tcPr>
            <w:tcW w:w="1983" w:type="dxa"/>
          </w:tcPr>
          <w:p w14:paraId="59F275D2" w14:textId="6C95BFB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N1NDB10CP003</w:t>
            </w:r>
          </w:p>
        </w:tc>
        <w:tc>
          <w:tcPr>
            <w:tcW w:w="4137" w:type="dxa"/>
          </w:tcPr>
          <w:p w14:paraId="348C4BFF" w14:textId="6D1F043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обратной сетевой воды на входе в здание теплообменников</w:t>
            </w:r>
          </w:p>
        </w:tc>
        <w:tc>
          <w:tcPr>
            <w:tcW w:w="1558" w:type="dxa"/>
          </w:tcPr>
          <w:p w14:paraId="054C3CF9" w14:textId="399F4B3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8CBCCEF" w14:textId="2F1524B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1D81DAAC" w14:textId="592D7E7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19AEB6E7" w14:textId="415A08E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717D055" w14:textId="77777777" w:rsidTr="00386964">
        <w:trPr>
          <w:hidden w:val="0"/>
        </w:trPr>
        <w:tc>
          <w:tcPr>
            <w:tcW w:w="1983" w:type="dxa"/>
          </w:tcPr>
          <w:p w14:paraId="7966E709" w14:textId="47E94F6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N1NDB10CT001</w:t>
            </w:r>
          </w:p>
        </w:tc>
        <w:tc>
          <w:tcPr>
            <w:tcW w:w="4137" w:type="dxa"/>
          </w:tcPr>
          <w:p w14:paraId="0124DBA9" w14:textId="459ED53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обратной сетевой воды на входе в здание теплообменников</w:t>
            </w:r>
          </w:p>
        </w:tc>
        <w:tc>
          <w:tcPr>
            <w:tcW w:w="1558" w:type="dxa"/>
          </w:tcPr>
          <w:p w14:paraId="7E0B878E" w14:textId="479BDC4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B5C5663" w14:textId="415EB50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406AE676" w14:textId="6952FB6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6018162E" w14:textId="2F84351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410BBCC8" w14:textId="77777777" w:rsidTr="00386964">
        <w:trPr>
          <w:hidden w:val="0"/>
        </w:trPr>
        <w:tc>
          <w:tcPr>
            <w:tcW w:w="1983" w:type="dxa"/>
          </w:tcPr>
          <w:p w14:paraId="33C4E900" w14:textId="5C9941B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N1NDB10CP004</w:t>
            </w:r>
          </w:p>
        </w:tc>
        <w:tc>
          <w:tcPr>
            <w:tcW w:w="4137" w:type="dxa"/>
          </w:tcPr>
          <w:p w14:paraId="74FE2AF0" w14:textId="7BBA43B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обратной сетевой воды (регулирование)</w:t>
            </w:r>
          </w:p>
        </w:tc>
        <w:tc>
          <w:tcPr>
            <w:tcW w:w="1558" w:type="dxa"/>
          </w:tcPr>
          <w:p w14:paraId="55C23B69" w14:textId="3C370F2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76E1FA9" w14:textId="274DA3F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76C15B2D" w14:textId="6896F45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72D3C3CE" w14:textId="0227C83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3461D622" w14:textId="77777777" w:rsidTr="00386964">
        <w:trPr>
          <w:hidden w:val="0"/>
        </w:trPr>
        <w:tc>
          <w:tcPr>
            <w:tcW w:w="1983" w:type="dxa"/>
          </w:tcPr>
          <w:p w14:paraId="2F5841B3" w14:textId="7E7C0FD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N1NDB10CP005</w:t>
            </w:r>
          </w:p>
        </w:tc>
        <w:tc>
          <w:tcPr>
            <w:tcW w:w="4137" w:type="dxa"/>
          </w:tcPr>
          <w:p w14:paraId="22C3C01B" w14:textId="242B61E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обратной сетевой воды до сетевых насосов (коллектор)</w:t>
            </w:r>
          </w:p>
        </w:tc>
        <w:tc>
          <w:tcPr>
            <w:tcW w:w="1558" w:type="dxa"/>
          </w:tcPr>
          <w:p w14:paraId="4AAD9D68" w14:textId="6DC4766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17C7135" w14:textId="24FF825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1E0FAA3D" w14:textId="7939437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5A02B18A" w14:textId="24DDF49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BE1DF67" w14:textId="77777777" w:rsidTr="00386964">
        <w:trPr>
          <w:hidden w:val="0"/>
        </w:trPr>
        <w:tc>
          <w:tcPr>
            <w:tcW w:w="1983" w:type="dxa"/>
          </w:tcPr>
          <w:p w14:paraId="2C42BF88" w14:textId="78792BB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N1NDB10CT002</w:t>
            </w:r>
          </w:p>
        </w:tc>
        <w:tc>
          <w:tcPr>
            <w:tcW w:w="4137" w:type="dxa"/>
          </w:tcPr>
          <w:p w14:paraId="6FBCE868" w14:textId="67DD34E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обратной сетевой воды до сетевых насосов (коллектор)</w:t>
            </w:r>
          </w:p>
        </w:tc>
        <w:tc>
          <w:tcPr>
            <w:tcW w:w="1558" w:type="dxa"/>
          </w:tcPr>
          <w:p w14:paraId="3D2CD538" w14:textId="35FFFA3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BFC8D7F" w14:textId="382F3EA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22CD3E45" w14:textId="0782DC9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36DA9DBB" w14:textId="425468F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CC0CA64" w14:textId="77777777" w:rsidTr="00AA04EC">
        <w:trPr>
          <w:hidden w:val="0"/>
        </w:trPr>
        <w:tc>
          <w:tcPr>
            <w:tcW w:w="10490" w:type="dxa"/>
            <w:gridSpan w:val="6"/>
          </w:tcPr>
          <w:p w14:paraId="5F39856F" w14:textId="1960485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Подпитки теплосети</w:t>
            </w:r>
          </w:p>
        </w:tc>
      </w:tr>
      <w:tr w:rsidR="009134FB" w:rsidRPr="000455E0" w14:paraId="047CEB8D" w14:textId="77777777" w:rsidTr="00386964">
        <w:trPr>
          <w:hidden w:val="0"/>
        </w:trPr>
        <w:tc>
          <w:tcPr>
            <w:tcW w:w="1983" w:type="dxa"/>
          </w:tcPr>
          <w:p w14:paraId="6A8331CC" w14:textId="1DC3927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N1NDK10CT001</w:t>
            </w:r>
          </w:p>
        </w:tc>
        <w:tc>
          <w:tcPr>
            <w:tcW w:w="4137" w:type="dxa"/>
          </w:tcPr>
          <w:p w14:paraId="7660A7A4" w14:textId="2F8A5F9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подпиточной воды от деаэратора</w:t>
            </w:r>
          </w:p>
        </w:tc>
        <w:tc>
          <w:tcPr>
            <w:tcW w:w="1558" w:type="dxa"/>
          </w:tcPr>
          <w:p w14:paraId="750C332A" w14:textId="012D06D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013C45F" w14:textId="376C7E8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416162ED" w14:textId="583E2C9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501D0606" w14:textId="6441DA0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571FCEAC" w14:textId="77777777" w:rsidTr="00386964">
        <w:trPr>
          <w:hidden w:val="0"/>
        </w:trPr>
        <w:tc>
          <w:tcPr>
            <w:tcW w:w="1983" w:type="dxa"/>
          </w:tcPr>
          <w:p w14:paraId="7B040609" w14:textId="72D5FAD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N1GAD11CP001</w:t>
            </w:r>
          </w:p>
        </w:tc>
        <w:tc>
          <w:tcPr>
            <w:tcW w:w="4137" w:type="dxa"/>
          </w:tcPr>
          <w:p w14:paraId="7760CAF7" w14:textId="461A538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на аварийную подпитку</w:t>
            </w:r>
          </w:p>
        </w:tc>
        <w:tc>
          <w:tcPr>
            <w:tcW w:w="1558" w:type="dxa"/>
          </w:tcPr>
          <w:p w14:paraId="57575AB1" w14:textId="1B62A3A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D3F26F8" w14:textId="322D09F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0AC6DCCD" w14:textId="04E35F4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0A115CBF" w14:textId="21CC1DB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B437308" w14:textId="77777777" w:rsidTr="00386964">
        <w:trPr>
          <w:hidden w:val="0"/>
        </w:trPr>
        <w:tc>
          <w:tcPr>
            <w:tcW w:w="1983" w:type="dxa"/>
          </w:tcPr>
          <w:p w14:paraId="184A6855" w14:textId="1604619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N1GAD11CT001</w:t>
            </w:r>
          </w:p>
        </w:tc>
        <w:tc>
          <w:tcPr>
            <w:tcW w:w="4137" w:type="dxa"/>
          </w:tcPr>
          <w:p w14:paraId="2FEB9C7F" w14:textId="646881D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на аварийную подпитку</w:t>
            </w:r>
          </w:p>
        </w:tc>
        <w:tc>
          <w:tcPr>
            <w:tcW w:w="1558" w:type="dxa"/>
          </w:tcPr>
          <w:p w14:paraId="7CDF6F2D" w14:textId="6D21880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2B916A6" w14:textId="3A6CE24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31A6972D" w14:textId="7E32180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5F026E04" w14:textId="62D1D5D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61B757D7" w14:textId="77777777" w:rsidTr="00386964">
        <w:trPr>
          <w:hidden w:val="0"/>
        </w:trPr>
        <w:tc>
          <w:tcPr>
            <w:tcW w:w="1983" w:type="dxa"/>
          </w:tcPr>
          <w:p w14:paraId="536DE9C1" w14:textId="411FEDB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N1NDB11CP001</w:t>
            </w:r>
          </w:p>
        </w:tc>
        <w:tc>
          <w:tcPr>
            <w:tcW w:w="4137" w:type="dxa"/>
          </w:tcPr>
          <w:p w14:paraId="7375D4A5" w14:textId="79913A1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сетевой воды до сетевых насосов (группа 1)</w:t>
            </w:r>
          </w:p>
        </w:tc>
        <w:tc>
          <w:tcPr>
            <w:tcW w:w="1558" w:type="dxa"/>
          </w:tcPr>
          <w:p w14:paraId="0A6BC591" w14:textId="3312BD4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386F675" w14:textId="70F53E6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-1.0</w:t>
            </w:r>
          </w:p>
        </w:tc>
        <w:tc>
          <w:tcPr>
            <w:tcW w:w="992" w:type="dxa"/>
          </w:tcPr>
          <w:p w14:paraId="4BA9DBD7" w14:textId="0B6843A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9.0</w:t>
            </w:r>
          </w:p>
        </w:tc>
        <w:tc>
          <w:tcPr>
            <w:tcW w:w="1111" w:type="dxa"/>
          </w:tcPr>
          <w:p w14:paraId="4E63B22D" w14:textId="39F6FFC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6EBADC6" w14:textId="77777777" w:rsidTr="00386964">
        <w:trPr>
          <w:hidden w:val="0"/>
        </w:trPr>
        <w:tc>
          <w:tcPr>
            <w:tcW w:w="1983" w:type="dxa"/>
          </w:tcPr>
          <w:p w14:paraId="2CE981EA" w14:textId="00EE560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N1NDB11CP002</w:t>
            </w:r>
          </w:p>
        </w:tc>
        <w:tc>
          <w:tcPr>
            <w:tcW w:w="4137" w:type="dxa"/>
          </w:tcPr>
          <w:p w14:paraId="31DC6BA6" w14:textId="3AAD7EE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сетевой воды после сетевых насосов (группа 1)</w:t>
            </w:r>
          </w:p>
        </w:tc>
        <w:tc>
          <w:tcPr>
            <w:tcW w:w="1558" w:type="dxa"/>
          </w:tcPr>
          <w:p w14:paraId="701A81FD" w14:textId="167862C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3F9BA13" w14:textId="237295A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5E644BC8" w14:textId="7DE32EC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25.0</w:t>
            </w:r>
          </w:p>
        </w:tc>
        <w:tc>
          <w:tcPr>
            <w:tcW w:w="1111" w:type="dxa"/>
          </w:tcPr>
          <w:p w14:paraId="48BC328A" w14:textId="0F87959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A1806AD" w14:textId="77777777" w:rsidTr="00386964">
        <w:trPr>
          <w:hidden w:val="0"/>
        </w:trPr>
        <w:tc>
          <w:tcPr>
            <w:tcW w:w="1983" w:type="dxa"/>
          </w:tcPr>
          <w:p w14:paraId="7B86484C" w14:textId="5266086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N1NDB11CP003</w:t>
            </w:r>
          </w:p>
        </w:tc>
        <w:tc>
          <w:tcPr>
            <w:tcW w:w="4137" w:type="dxa"/>
          </w:tcPr>
          <w:p w14:paraId="4C893F85" w14:textId="1529B15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сетевой воды после сетевых насосов (группа 1) сигнализация</w:t>
            </w:r>
          </w:p>
        </w:tc>
        <w:tc>
          <w:tcPr>
            <w:tcW w:w="1558" w:type="dxa"/>
          </w:tcPr>
          <w:p w14:paraId="4856B9D7" w14:textId="08B998B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22455DB" w14:textId="5323F9F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06FE89DB" w14:textId="263A85D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25.0</w:t>
            </w:r>
          </w:p>
        </w:tc>
        <w:tc>
          <w:tcPr>
            <w:tcW w:w="1111" w:type="dxa"/>
          </w:tcPr>
          <w:p w14:paraId="6DFB3B1F" w14:textId="2E2DCA5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9E4142D" w14:textId="77777777" w:rsidTr="00386964">
        <w:trPr>
          <w:hidden w:val="0"/>
        </w:trPr>
        <w:tc>
          <w:tcPr>
            <w:tcW w:w="1983" w:type="dxa"/>
          </w:tcPr>
          <w:p w14:paraId="6A8CAE15" w14:textId="2F5D3F6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N1NDB12CP001</w:t>
            </w:r>
          </w:p>
        </w:tc>
        <w:tc>
          <w:tcPr>
            <w:tcW w:w="4137" w:type="dxa"/>
          </w:tcPr>
          <w:p w14:paraId="501CDE5A" w14:textId="6990940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сетевой воды до сетевых насосов (группа 2)</w:t>
            </w:r>
          </w:p>
        </w:tc>
        <w:tc>
          <w:tcPr>
            <w:tcW w:w="1558" w:type="dxa"/>
          </w:tcPr>
          <w:p w14:paraId="7E8B0A78" w14:textId="19A4B80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71D8D63" w14:textId="5F33922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-1.0</w:t>
            </w:r>
          </w:p>
        </w:tc>
        <w:tc>
          <w:tcPr>
            <w:tcW w:w="992" w:type="dxa"/>
          </w:tcPr>
          <w:p w14:paraId="03C5E91C" w14:textId="587A6D7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9.0</w:t>
            </w:r>
          </w:p>
        </w:tc>
        <w:tc>
          <w:tcPr>
            <w:tcW w:w="1111" w:type="dxa"/>
          </w:tcPr>
          <w:p w14:paraId="5A8C77FD" w14:textId="6BC6F1E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A733DD8" w14:textId="77777777" w:rsidTr="00386964">
        <w:trPr>
          <w:hidden w:val="0"/>
        </w:trPr>
        <w:tc>
          <w:tcPr>
            <w:tcW w:w="1983" w:type="dxa"/>
          </w:tcPr>
          <w:p w14:paraId="28BB56DC" w14:textId="2756D5A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N1NDB12CP002</w:t>
            </w:r>
          </w:p>
        </w:tc>
        <w:tc>
          <w:tcPr>
            <w:tcW w:w="4137" w:type="dxa"/>
          </w:tcPr>
          <w:p w14:paraId="0D01952C" w14:textId="31FF430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сетевой воды после сетевых насосов (группа 2)</w:t>
            </w:r>
          </w:p>
        </w:tc>
        <w:tc>
          <w:tcPr>
            <w:tcW w:w="1558" w:type="dxa"/>
          </w:tcPr>
          <w:p w14:paraId="10C4832B" w14:textId="00B2233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DE8B55A" w14:textId="4CFDCF7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43822865" w14:textId="400DFEC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25.0</w:t>
            </w:r>
          </w:p>
        </w:tc>
        <w:tc>
          <w:tcPr>
            <w:tcW w:w="1111" w:type="dxa"/>
          </w:tcPr>
          <w:p w14:paraId="73547757" w14:textId="73F4BE3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31DEC2EE" w14:textId="77777777" w:rsidTr="00386964">
        <w:trPr>
          <w:hidden w:val="0"/>
        </w:trPr>
        <w:tc>
          <w:tcPr>
            <w:tcW w:w="1983" w:type="dxa"/>
          </w:tcPr>
          <w:p w14:paraId="38CBBBA5" w14:textId="494FED3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N1NDB12CP003</w:t>
            </w:r>
          </w:p>
        </w:tc>
        <w:tc>
          <w:tcPr>
            <w:tcW w:w="4137" w:type="dxa"/>
          </w:tcPr>
          <w:p w14:paraId="253BA458" w14:textId="35FFFE4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сетевой воды после сетевых насосов (группа 2) сигнализация</w:t>
            </w:r>
          </w:p>
        </w:tc>
        <w:tc>
          <w:tcPr>
            <w:tcW w:w="1558" w:type="dxa"/>
          </w:tcPr>
          <w:p w14:paraId="7C1C9018" w14:textId="30BD81E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ED0D789" w14:textId="712CAE5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5CE9957C" w14:textId="5A29276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25.0</w:t>
            </w:r>
          </w:p>
        </w:tc>
        <w:tc>
          <w:tcPr>
            <w:tcW w:w="1111" w:type="dxa"/>
          </w:tcPr>
          <w:p w14:paraId="0818937C" w14:textId="77D8A41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375B1918" w14:textId="77777777" w:rsidTr="00386964">
        <w:trPr>
          <w:hidden w:val="0"/>
        </w:trPr>
        <w:tc>
          <w:tcPr>
            <w:tcW w:w="1983" w:type="dxa"/>
          </w:tcPr>
          <w:p w14:paraId="11C1E32B" w14:textId="1A4D417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N1NDK10CG801</w:t>
            </w:r>
          </w:p>
        </w:tc>
        <w:tc>
          <w:tcPr>
            <w:tcW w:w="4137" w:type="dxa"/>
          </w:tcPr>
          <w:p w14:paraId="77CB7455" w14:textId="7AEA837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Регулирующий клапан РД-80 на линии подпитки теплосети: Положение ИМ</w:t>
            </w:r>
          </w:p>
        </w:tc>
        <w:tc>
          <w:tcPr>
            <w:tcW w:w="1558" w:type="dxa"/>
          </w:tcPr>
          <w:p w14:paraId="533AE07B" w14:textId="598A7A6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4C2B56A" w14:textId="3087BD9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0CB6581C" w14:textId="6281AF8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100.0</w:t>
            </w:r>
          </w:p>
        </w:tc>
        <w:tc>
          <w:tcPr>
            <w:tcW w:w="1111" w:type="dxa"/>
          </w:tcPr>
          <w:p w14:paraId="4A5EF147" w14:textId="2437040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07BE2134" w14:textId="77777777" w:rsidTr="00386964">
        <w:trPr>
          <w:hidden w:val="0"/>
        </w:trPr>
        <w:tc>
          <w:tcPr>
            <w:tcW w:w="1983" w:type="dxa"/>
          </w:tcPr>
          <w:p w14:paraId="3B77BB34" w14:textId="20D6035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N1GAD11CG801</w:t>
            </w:r>
          </w:p>
        </w:tc>
        <w:tc>
          <w:tcPr>
            <w:tcW w:w="4137" w:type="dxa"/>
          </w:tcPr>
          <w:p w14:paraId="75298FE0" w14:textId="56349CF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Регулирующий клапан РД-79 аварийной подпитки сырой водой: Положение ИМ</w:t>
            </w:r>
          </w:p>
        </w:tc>
        <w:tc>
          <w:tcPr>
            <w:tcW w:w="1558" w:type="dxa"/>
          </w:tcPr>
          <w:p w14:paraId="568168DA" w14:textId="748C987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DA0635D" w14:textId="50C0E7B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4D10BD67" w14:textId="1386280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100.0</w:t>
            </w:r>
          </w:p>
        </w:tc>
        <w:tc>
          <w:tcPr>
            <w:tcW w:w="1111" w:type="dxa"/>
          </w:tcPr>
          <w:p w14:paraId="163EF15C" w14:textId="1CBA788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2F277D44" w14:textId="77777777" w:rsidTr="00386964">
        <w:trPr>
          <w:hidden w:val="0"/>
        </w:trPr>
        <w:tc>
          <w:tcPr>
            <w:tcW w:w="1983" w:type="dxa"/>
          </w:tcPr>
          <w:p w14:paraId="1B569286" w14:textId="4D4B23E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N1NDE10CG802</w:t>
            </w:r>
          </w:p>
        </w:tc>
        <w:tc>
          <w:tcPr>
            <w:tcW w:w="4137" w:type="dxa"/>
          </w:tcPr>
          <w:p w14:paraId="48204FBE" w14:textId="7B55883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Регулирующий клапан РД-75 от аккумуляторной насосной: Положение ИМ</w:t>
            </w:r>
          </w:p>
        </w:tc>
        <w:tc>
          <w:tcPr>
            <w:tcW w:w="1558" w:type="dxa"/>
          </w:tcPr>
          <w:p w14:paraId="1AA00A5C" w14:textId="73F3690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8BA3933" w14:textId="5C123EE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6B3121D5" w14:textId="43036D9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100.0</w:t>
            </w:r>
          </w:p>
        </w:tc>
        <w:tc>
          <w:tcPr>
            <w:tcW w:w="1111" w:type="dxa"/>
          </w:tcPr>
          <w:p w14:paraId="56EBCD15" w14:textId="759045F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2BA57AF0" w14:textId="77777777" w:rsidTr="00AA04EC">
        <w:trPr>
          <w:hidden w:val="0"/>
        </w:trPr>
        <w:tc>
          <w:tcPr>
            <w:tcW w:w="10490" w:type="dxa"/>
            <w:gridSpan w:val="6"/>
          </w:tcPr>
          <w:p w14:paraId="41B9FE9D" w14:textId="77777777" w:rsidR="008F1296" w:rsidRDefault="008F1296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</w:p>
          <w:p w14:paraId="52C6B1F2" w14:textId="1F4C007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lastRenderedPageBreak/>
              <w:t>Сетевой насос СН-1</w:t>
            </w:r>
          </w:p>
        </w:tc>
      </w:tr>
      <w:tr w:rsidR="009134FB" w:rsidRPr="000455E0" w14:paraId="180DD05F" w14:textId="77777777" w:rsidTr="00386964">
        <w:trPr>
          <w:hidden w:val="0"/>
        </w:trPr>
        <w:tc>
          <w:tcPr>
            <w:tcW w:w="1983" w:type="dxa"/>
          </w:tcPr>
          <w:p w14:paraId="3AA8CD89" w14:textId="1639909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lastRenderedPageBreak/>
              <w:t>N1NDC01CP001</w:t>
            </w:r>
          </w:p>
        </w:tc>
        <w:tc>
          <w:tcPr>
            <w:tcW w:w="4137" w:type="dxa"/>
          </w:tcPr>
          <w:p w14:paraId="541755D9" w14:textId="1FC0988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насоса СН-1</w:t>
            </w:r>
          </w:p>
        </w:tc>
        <w:tc>
          <w:tcPr>
            <w:tcW w:w="1558" w:type="dxa"/>
          </w:tcPr>
          <w:p w14:paraId="1E455268" w14:textId="38DBFA5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4771AD3" w14:textId="6A1FC60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484CEF96" w14:textId="5FFBEB8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4A902CA7" w14:textId="5E86973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D3F42BD" w14:textId="77777777" w:rsidTr="00386964">
        <w:trPr>
          <w:hidden w:val="0"/>
        </w:trPr>
        <w:tc>
          <w:tcPr>
            <w:tcW w:w="1983" w:type="dxa"/>
          </w:tcPr>
          <w:p w14:paraId="099DFA97" w14:textId="396D677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N1NDC01CP002</w:t>
            </w:r>
          </w:p>
        </w:tc>
        <w:tc>
          <w:tcPr>
            <w:tcW w:w="4137" w:type="dxa"/>
          </w:tcPr>
          <w:p w14:paraId="0CBF97EC" w14:textId="78E1CDB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насоса СН-1</w:t>
            </w:r>
          </w:p>
        </w:tc>
        <w:tc>
          <w:tcPr>
            <w:tcW w:w="1558" w:type="dxa"/>
          </w:tcPr>
          <w:p w14:paraId="2D33F487" w14:textId="56523B5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D38B6EF" w14:textId="2BBA69D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43CECB23" w14:textId="297C428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25.0</w:t>
            </w:r>
          </w:p>
        </w:tc>
        <w:tc>
          <w:tcPr>
            <w:tcW w:w="1111" w:type="dxa"/>
          </w:tcPr>
          <w:p w14:paraId="6F53CF29" w14:textId="1F1085C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138E4A9D" w14:textId="77777777" w:rsidTr="00386964">
        <w:trPr>
          <w:hidden w:val="0"/>
        </w:trPr>
        <w:tc>
          <w:tcPr>
            <w:tcW w:w="1983" w:type="dxa"/>
          </w:tcPr>
          <w:p w14:paraId="6CB43D83" w14:textId="352651C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N1NDC01CT101</w:t>
            </w:r>
          </w:p>
        </w:tc>
        <w:tc>
          <w:tcPr>
            <w:tcW w:w="4137" w:type="dxa"/>
          </w:tcPr>
          <w:p w14:paraId="2433B40E" w14:textId="0CA3385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Сетевой насос СН-1: Температура подшипника №1</w:t>
            </w:r>
          </w:p>
        </w:tc>
        <w:tc>
          <w:tcPr>
            <w:tcW w:w="1558" w:type="dxa"/>
          </w:tcPr>
          <w:p w14:paraId="6E8F35F4" w14:textId="6DB8373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0715CCAD" w14:textId="0DE3C2F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A59C636" w14:textId="75BAD5F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1115FCC2" w14:textId="1BAE6D7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44E567F1" w14:textId="77777777" w:rsidTr="00386964">
        <w:trPr>
          <w:hidden w:val="0"/>
        </w:trPr>
        <w:tc>
          <w:tcPr>
            <w:tcW w:w="1983" w:type="dxa"/>
          </w:tcPr>
          <w:p w14:paraId="36E99400" w14:textId="1A1C6FE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N1NDC01CT102</w:t>
            </w:r>
          </w:p>
        </w:tc>
        <w:tc>
          <w:tcPr>
            <w:tcW w:w="4137" w:type="dxa"/>
          </w:tcPr>
          <w:p w14:paraId="79AE8DB7" w14:textId="59A8AC5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</w:t>
            </w:r>
          </w:p>
        </w:tc>
        <w:tc>
          <w:tcPr>
            <w:tcW w:w="1558" w:type="dxa"/>
          </w:tcPr>
          <w:p w14:paraId="387FA070" w14:textId="5186C6F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133AC560" w14:textId="3ED31E8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0B2C1CD" w14:textId="44471B0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74C1ABB6" w14:textId="76E4AA4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4487FE52" w14:textId="77777777" w:rsidTr="00386964">
        <w:trPr>
          <w:hidden w:val="0"/>
        </w:trPr>
        <w:tc>
          <w:tcPr>
            <w:tcW w:w="1983" w:type="dxa"/>
          </w:tcPr>
          <w:p w14:paraId="51780122" w14:textId="4FFDA94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N1NDC01CT103</w:t>
            </w:r>
          </w:p>
        </w:tc>
        <w:tc>
          <w:tcPr>
            <w:tcW w:w="4137" w:type="dxa"/>
          </w:tcPr>
          <w:p w14:paraId="28C95879" w14:textId="39DF958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№3</w:t>
            </w:r>
          </w:p>
        </w:tc>
        <w:tc>
          <w:tcPr>
            <w:tcW w:w="1558" w:type="dxa"/>
          </w:tcPr>
          <w:p w14:paraId="4F53EFC0" w14:textId="0082FCF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622171C3" w14:textId="0606B84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8163DF3" w14:textId="4AD722E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485373A3" w14:textId="3A61CAF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F6EE7B6" w14:textId="77777777" w:rsidTr="00386964">
        <w:trPr>
          <w:hidden w:val="0"/>
        </w:trPr>
        <w:tc>
          <w:tcPr>
            <w:tcW w:w="1983" w:type="dxa"/>
          </w:tcPr>
          <w:p w14:paraId="68F9824A" w14:textId="51535FF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N1NDC01CT104</w:t>
            </w:r>
          </w:p>
        </w:tc>
        <w:tc>
          <w:tcPr>
            <w:tcW w:w="4137" w:type="dxa"/>
          </w:tcPr>
          <w:p w14:paraId="66C832B7" w14:textId="03D04BD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№4</w:t>
            </w:r>
          </w:p>
        </w:tc>
        <w:tc>
          <w:tcPr>
            <w:tcW w:w="1558" w:type="dxa"/>
          </w:tcPr>
          <w:p w14:paraId="294E78DD" w14:textId="22EC3BE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427F7CB8" w14:textId="7A722D4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FE06ECB" w14:textId="0940390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50073451" w14:textId="7FD80CB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9C7DF20" w14:textId="77777777" w:rsidTr="00386964">
        <w:trPr>
          <w:hidden w:val="0"/>
        </w:trPr>
        <w:tc>
          <w:tcPr>
            <w:tcW w:w="1983" w:type="dxa"/>
          </w:tcPr>
          <w:p w14:paraId="2415F66F" w14:textId="0695141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N1NDC01CT105</w:t>
            </w:r>
          </w:p>
        </w:tc>
        <w:tc>
          <w:tcPr>
            <w:tcW w:w="4137" w:type="dxa"/>
          </w:tcPr>
          <w:p w14:paraId="6287A919" w14:textId="47084A4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U</w:t>
            </w:r>
          </w:p>
        </w:tc>
        <w:tc>
          <w:tcPr>
            <w:tcW w:w="1558" w:type="dxa"/>
          </w:tcPr>
          <w:p w14:paraId="096F1B85" w14:textId="41264B3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067F8554" w14:textId="3104123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52A89FB" w14:textId="043A9CE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2BFC514E" w14:textId="57A2C94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594DA03A" w14:textId="77777777" w:rsidTr="00386964">
        <w:trPr>
          <w:hidden w:val="0"/>
        </w:trPr>
        <w:tc>
          <w:tcPr>
            <w:tcW w:w="1983" w:type="dxa"/>
          </w:tcPr>
          <w:p w14:paraId="69B17E93" w14:textId="202FB6C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N1NDC01CT106</w:t>
            </w:r>
          </w:p>
        </w:tc>
        <w:tc>
          <w:tcPr>
            <w:tcW w:w="4137" w:type="dxa"/>
          </w:tcPr>
          <w:p w14:paraId="0A9089E1" w14:textId="799BD11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V</w:t>
            </w:r>
          </w:p>
        </w:tc>
        <w:tc>
          <w:tcPr>
            <w:tcW w:w="1558" w:type="dxa"/>
          </w:tcPr>
          <w:p w14:paraId="6606366E" w14:textId="4FD5706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176314EC" w14:textId="3EAD8E4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F2657FB" w14:textId="2338F43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0D0A2582" w14:textId="5AFCDBE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68D8AA82" w14:textId="77777777" w:rsidTr="00386964">
        <w:trPr>
          <w:hidden w:val="0"/>
        </w:trPr>
        <w:tc>
          <w:tcPr>
            <w:tcW w:w="1983" w:type="dxa"/>
          </w:tcPr>
          <w:p w14:paraId="323845C2" w14:textId="6182D72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N1NDC01CT107</w:t>
            </w:r>
          </w:p>
        </w:tc>
        <w:tc>
          <w:tcPr>
            <w:tcW w:w="4137" w:type="dxa"/>
          </w:tcPr>
          <w:p w14:paraId="2A858BCC" w14:textId="5951CD2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W</w:t>
            </w:r>
          </w:p>
        </w:tc>
        <w:tc>
          <w:tcPr>
            <w:tcW w:w="1558" w:type="dxa"/>
          </w:tcPr>
          <w:p w14:paraId="6050DDD6" w14:textId="025CC43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195B3495" w14:textId="7F3BD8D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AFD09CD" w14:textId="35FA609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386DD6DD" w14:textId="6158220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590889CC" w14:textId="77777777" w:rsidTr="00386964">
        <w:trPr>
          <w:hidden w:val="0"/>
        </w:trPr>
        <w:tc>
          <w:tcPr>
            <w:tcW w:w="1983" w:type="dxa"/>
          </w:tcPr>
          <w:p w14:paraId="245E766A" w14:textId="73844F6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N1NDC01CY001</w:t>
            </w:r>
          </w:p>
        </w:tc>
        <w:tc>
          <w:tcPr>
            <w:tcW w:w="4137" w:type="dxa"/>
          </w:tcPr>
          <w:p w14:paraId="1606796F" w14:textId="33D8EF3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вертикальная составляющая</w:t>
            </w:r>
          </w:p>
        </w:tc>
        <w:tc>
          <w:tcPr>
            <w:tcW w:w="1558" w:type="dxa"/>
          </w:tcPr>
          <w:p w14:paraId="116D4AF4" w14:textId="7C06774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8E12BE3" w14:textId="1F1B37C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15D749C" w14:textId="7237F50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594F7A02" w14:textId="67C10E8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01008249" w14:textId="77777777" w:rsidTr="00386964">
        <w:trPr>
          <w:hidden w:val="0"/>
        </w:trPr>
        <w:tc>
          <w:tcPr>
            <w:tcW w:w="1983" w:type="dxa"/>
          </w:tcPr>
          <w:p w14:paraId="09099011" w14:textId="35E7F02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N1NDC01CY002</w:t>
            </w:r>
          </w:p>
        </w:tc>
        <w:tc>
          <w:tcPr>
            <w:tcW w:w="4137" w:type="dxa"/>
          </w:tcPr>
          <w:p w14:paraId="039641EF" w14:textId="56F17B0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горизонтальная составляющая</w:t>
            </w:r>
          </w:p>
        </w:tc>
        <w:tc>
          <w:tcPr>
            <w:tcW w:w="1558" w:type="dxa"/>
          </w:tcPr>
          <w:p w14:paraId="366C2C9D" w14:textId="4AE7A1E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EF8651D" w14:textId="333A332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A4C00D2" w14:textId="5AC8D65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60C858B8" w14:textId="65D31DB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76158A19" w14:textId="77777777" w:rsidTr="00386964">
        <w:trPr>
          <w:hidden w:val="0"/>
        </w:trPr>
        <w:tc>
          <w:tcPr>
            <w:tcW w:w="1983" w:type="dxa"/>
          </w:tcPr>
          <w:p w14:paraId="4A3AD295" w14:textId="1DF4BCD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N1NDC01CY003</w:t>
            </w:r>
          </w:p>
        </w:tc>
        <w:tc>
          <w:tcPr>
            <w:tcW w:w="4137" w:type="dxa"/>
          </w:tcPr>
          <w:p w14:paraId="7CDE1167" w14:textId="4EE88B7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осевая составляющая</w:t>
            </w:r>
          </w:p>
        </w:tc>
        <w:tc>
          <w:tcPr>
            <w:tcW w:w="1558" w:type="dxa"/>
          </w:tcPr>
          <w:p w14:paraId="6E4E9979" w14:textId="6DB24D9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86296F0" w14:textId="6C57AE7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9456940" w14:textId="7ACBE00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56E3A3F3" w14:textId="7A5DF7D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0C8133B5" w14:textId="77777777" w:rsidTr="00386964">
        <w:trPr>
          <w:hidden w:val="0"/>
        </w:trPr>
        <w:tc>
          <w:tcPr>
            <w:tcW w:w="1983" w:type="dxa"/>
          </w:tcPr>
          <w:p w14:paraId="12E5F683" w14:textId="50FD788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N1NDC01CY004</w:t>
            </w:r>
          </w:p>
        </w:tc>
        <w:tc>
          <w:tcPr>
            <w:tcW w:w="4137" w:type="dxa"/>
          </w:tcPr>
          <w:p w14:paraId="3DBA0818" w14:textId="4DAD781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вертикальная составляющая</w:t>
            </w:r>
          </w:p>
        </w:tc>
        <w:tc>
          <w:tcPr>
            <w:tcW w:w="1558" w:type="dxa"/>
          </w:tcPr>
          <w:p w14:paraId="24D55072" w14:textId="00AF8C5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67BE315" w14:textId="69A820C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9C362E9" w14:textId="71FE591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57B66D05" w14:textId="45AC962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0EAD1014" w14:textId="77777777" w:rsidTr="00386964">
        <w:trPr>
          <w:hidden w:val="0"/>
        </w:trPr>
        <w:tc>
          <w:tcPr>
            <w:tcW w:w="1983" w:type="dxa"/>
          </w:tcPr>
          <w:p w14:paraId="684AF3D9" w14:textId="270650A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N1NDC01CY005</w:t>
            </w:r>
          </w:p>
        </w:tc>
        <w:tc>
          <w:tcPr>
            <w:tcW w:w="4137" w:type="dxa"/>
          </w:tcPr>
          <w:p w14:paraId="4A03FCD0" w14:textId="1B2EAA6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горизонтальная составляющая</w:t>
            </w:r>
          </w:p>
        </w:tc>
        <w:tc>
          <w:tcPr>
            <w:tcW w:w="1558" w:type="dxa"/>
          </w:tcPr>
          <w:p w14:paraId="1606A21D" w14:textId="6940393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785F141" w14:textId="5FDF63C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884FF5E" w14:textId="18035B4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14567D3" w14:textId="53D17D0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772D4D45" w14:textId="77777777" w:rsidTr="00386964">
        <w:trPr>
          <w:hidden w:val="0"/>
        </w:trPr>
        <w:tc>
          <w:tcPr>
            <w:tcW w:w="1983" w:type="dxa"/>
          </w:tcPr>
          <w:p w14:paraId="3E6AAB69" w14:textId="3851D11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N1NDC01CY006</w:t>
            </w:r>
          </w:p>
        </w:tc>
        <w:tc>
          <w:tcPr>
            <w:tcW w:w="4137" w:type="dxa"/>
          </w:tcPr>
          <w:p w14:paraId="3C4F2B28" w14:textId="1E79B6E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осевая составляющая</w:t>
            </w:r>
          </w:p>
        </w:tc>
        <w:tc>
          <w:tcPr>
            <w:tcW w:w="1558" w:type="dxa"/>
          </w:tcPr>
          <w:p w14:paraId="44377280" w14:textId="57D788C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E307198" w14:textId="02A8609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3828692" w14:textId="108E503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1716B48" w14:textId="3EA7C27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0E6A8C6B" w14:textId="77777777" w:rsidTr="00386964">
        <w:trPr>
          <w:hidden w:val="0"/>
        </w:trPr>
        <w:tc>
          <w:tcPr>
            <w:tcW w:w="1983" w:type="dxa"/>
          </w:tcPr>
          <w:p w14:paraId="0B4FE699" w14:textId="35CE594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N1NDC01CY007</w:t>
            </w:r>
          </w:p>
        </w:tc>
        <w:tc>
          <w:tcPr>
            <w:tcW w:w="4137" w:type="dxa"/>
          </w:tcPr>
          <w:p w14:paraId="56733A98" w14:textId="1D3EBFC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вертикальная составляющая</w:t>
            </w:r>
          </w:p>
        </w:tc>
        <w:tc>
          <w:tcPr>
            <w:tcW w:w="1558" w:type="dxa"/>
          </w:tcPr>
          <w:p w14:paraId="1D9BCDF6" w14:textId="2E3CACF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D3909B1" w14:textId="68C52CC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035B567" w14:textId="6F543B2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77CEBAF" w14:textId="0D6DB44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4CA345C6" w14:textId="77777777" w:rsidTr="00386964">
        <w:trPr>
          <w:hidden w:val="0"/>
        </w:trPr>
        <w:tc>
          <w:tcPr>
            <w:tcW w:w="1983" w:type="dxa"/>
          </w:tcPr>
          <w:p w14:paraId="3C6CC1B9" w14:textId="4845074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N1NDC01CY008</w:t>
            </w:r>
          </w:p>
        </w:tc>
        <w:tc>
          <w:tcPr>
            <w:tcW w:w="4137" w:type="dxa"/>
          </w:tcPr>
          <w:p w14:paraId="602D5001" w14:textId="134E42F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горизонтальная составляющая</w:t>
            </w:r>
          </w:p>
        </w:tc>
        <w:tc>
          <w:tcPr>
            <w:tcW w:w="1558" w:type="dxa"/>
          </w:tcPr>
          <w:p w14:paraId="45632ABA" w14:textId="510EC21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86AFEC9" w14:textId="3E38DA6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BBD1700" w14:textId="26205AE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0281464" w14:textId="424CC29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68DE5883" w14:textId="77777777" w:rsidTr="00386964">
        <w:trPr>
          <w:hidden w:val="0"/>
        </w:trPr>
        <w:tc>
          <w:tcPr>
            <w:tcW w:w="1983" w:type="dxa"/>
          </w:tcPr>
          <w:p w14:paraId="362034D4" w14:textId="1B346DD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N1NDC01CY009</w:t>
            </w:r>
          </w:p>
        </w:tc>
        <w:tc>
          <w:tcPr>
            <w:tcW w:w="4137" w:type="dxa"/>
          </w:tcPr>
          <w:p w14:paraId="11340D24" w14:textId="3350999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осевая составляющая</w:t>
            </w:r>
          </w:p>
        </w:tc>
        <w:tc>
          <w:tcPr>
            <w:tcW w:w="1558" w:type="dxa"/>
          </w:tcPr>
          <w:p w14:paraId="14E8C99D" w14:textId="514F612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18B53F7" w14:textId="6D4EBA0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92112F5" w14:textId="0043ACD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4E10DE2" w14:textId="3F4A3ED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3BE36BD2" w14:textId="77777777" w:rsidTr="00386964">
        <w:trPr>
          <w:hidden w:val="0"/>
        </w:trPr>
        <w:tc>
          <w:tcPr>
            <w:tcW w:w="1983" w:type="dxa"/>
          </w:tcPr>
          <w:p w14:paraId="2CC00F02" w14:textId="45664BB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N1NDC01CY010</w:t>
            </w:r>
          </w:p>
        </w:tc>
        <w:tc>
          <w:tcPr>
            <w:tcW w:w="4137" w:type="dxa"/>
          </w:tcPr>
          <w:p w14:paraId="7EA5015B" w14:textId="0C978B1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вертикальная составляющая</w:t>
            </w:r>
          </w:p>
        </w:tc>
        <w:tc>
          <w:tcPr>
            <w:tcW w:w="1558" w:type="dxa"/>
          </w:tcPr>
          <w:p w14:paraId="1B31FB65" w14:textId="5142EBB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7860491" w14:textId="0F5A226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B6A1555" w14:textId="0FE5949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4FC10B82" w14:textId="75833FC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09811E63" w14:textId="77777777" w:rsidTr="00386964">
        <w:trPr>
          <w:hidden w:val="0"/>
        </w:trPr>
        <w:tc>
          <w:tcPr>
            <w:tcW w:w="1983" w:type="dxa"/>
          </w:tcPr>
          <w:p w14:paraId="7CA9582E" w14:textId="00735BF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N1NDC01CY011</w:t>
            </w:r>
          </w:p>
        </w:tc>
        <w:tc>
          <w:tcPr>
            <w:tcW w:w="4137" w:type="dxa"/>
          </w:tcPr>
          <w:p w14:paraId="5ADAFEDE" w14:textId="5F0C79C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горизонтальная составляющая</w:t>
            </w:r>
          </w:p>
        </w:tc>
        <w:tc>
          <w:tcPr>
            <w:tcW w:w="1558" w:type="dxa"/>
          </w:tcPr>
          <w:p w14:paraId="1E70726D" w14:textId="73E45F9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AE28907" w14:textId="1B334CA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FAFABAF" w14:textId="1A0FF8F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515A1FC1" w14:textId="71CDBBF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136C536F" w14:textId="77777777" w:rsidTr="00386964">
        <w:trPr>
          <w:hidden w:val="0"/>
        </w:trPr>
        <w:tc>
          <w:tcPr>
            <w:tcW w:w="1983" w:type="dxa"/>
          </w:tcPr>
          <w:p w14:paraId="7183AD88" w14:textId="649BB3D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N1NDC01CY012</w:t>
            </w:r>
          </w:p>
        </w:tc>
        <w:tc>
          <w:tcPr>
            <w:tcW w:w="4137" w:type="dxa"/>
          </w:tcPr>
          <w:p w14:paraId="08A5D441" w14:textId="07A8CB1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осевая составляющая</w:t>
            </w:r>
          </w:p>
        </w:tc>
        <w:tc>
          <w:tcPr>
            <w:tcW w:w="1558" w:type="dxa"/>
          </w:tcPr>
          <w:p w14:paraId="5CCC656D" w14:textId="5175162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85C000F" w14:textId="13DFD6D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C7B03C8" w14:textId="0D410B6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464D02AC" w14:textId="135F7BD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2AADC761" w14:textId="77777777" w:rsidTr="00386964">
        <w:trPr>
          <w:hidden w:val="0"/>
        </w:trPr>
        <w:tc>
          <w:tcPr>
            <w:tcW w:w="1983" w:type="dxa"/>
          </w:tcPr>
          <w:p w14:paraId="534235CD" w14:textId="444F709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N1NDC01CE012</w:t>
            </w:r>
          </w:p>
        </w:tc>
        <w:tc>
          <w:tcPr>
            <w:tcW w:w="4137" w:type="dxa"/>
          </w:tcPr>
          <w:p w14:paraId="70753C4A" w14:textId="63A5307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</w:t>
            </w:r>
          </w:p>
        </w:tc>
        <w:tc>
          <w:tcPr>
            <w:tcW w:w="1558" w:type="dxa"/>
          </w:tcPr>
          <w:p w14:paraId="5C96CE07" w14:textId="7477977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06AD928" w14:textId="2AFAC06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E199B9D" w14:textId="70B3A87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800</w:t>
            </w:r>
          </w:p>
        </w:tc>
        <w:tc>
          <w:tcPr>
            <w:tcW w:w="1111" w:type="dxa"/>
          </w:tcPr>
          <w:p w14:paraId="7773A5D5" w14:textId="375221B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47B98DB9" w14:textId="77777777" w:rsidTr="00AA04EC">
        <w:trPr>
          <w:hidden w:val="0"/>
        </w:trPr>
        <w:tc>
          <w:tcPr>
            <w:tcW w:w="10490" w:type="dxa"/>
            <w:gridSpan w:val="6"/>
          </w:tcPr>
          <w:p w14:paraId="1397F5B3" w14:textId="2E16E61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Сетевой насос СН-2</w:t>
            </w:r>
          </w:p>
        </w:tc>
      </w:tr>
      <w:tr w:rsidR="009134FB" w:rsidRPr="000455E0" w14:paraId="11421202" w14:textId="77777777" w:rsidTr="00386964">
        <w:trPr>
          <w:hidden w:val="0"/>
        </w:trPr>
        <w:tc>
          <w:tcPr>
            <w:tcW w:w="1983" w:type="dxa"/>
          </w:tcPr>
          <w:p w14:paraId="38787F0F" w14:textId="5B4D110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N1NDC02CP001</w:t>
            </w:r>
          </w:p>
        </w:tc>
        <w:tc>
          <w:tcPr>
            <w:tcW w:w="4137" w:type="dxa"/>
          </w:tcPr>
          <w:p w14:paraId="5F7F3729" w14:textId="377C593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насоса СН-2</w:t>
            </w:r>
          </w:p>
        </w:tc>
        <w:tc>
          <w:tcPr>
            <w:tcW w:w="1558" w:type="dxa"/>
          </w:tcPr>
          <w:p w14:paraId="2E73F743" w14:textId="4533F3A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1E1973D" w14:textId="75174E9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3673C718" w14:textId="1A2FF46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12A9A595" w14:textId="3CBF76D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A221B96" w14:textId="77777777" w:rsidTr="00386964">
        <w:trPr>
          <w:hidden w:val="0"/>
        </w:trPr>
        <w:tc>
          <w:tcPr>
            <w:tcW w:w="1983" w:type="dxa"/>
          </w:tcPr>
          <w:p w14:paraId="384FEF96" w14:textId="36940B8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N1NDC02CP002</w:t>
            </w:r>
          </w:p>
        </w:tc>
        <w:tc>
          <w:tcPr>
            <w:tcW w:w="4137" w:type="dxa"/>
          </w:tcPr>
          <w:p w14:paraId="1E43B3D2" w14:textId="01AF2CA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насоса СН-2</w:t>
            </w:r>
          </w:p>
        </w:tc>
        <w:tc>
          <w:tcPr>
            <w:tcW w:w="1558" w:type="dxa"/>
          </w:tcPr>
          <w:p w14:paraId="26564400" w14:textId="6E58047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67B7D21" w14:textId="41AF6D8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5A7C3F9E" w14:textId="0209549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25.0</w:t>
            </w:r>
          </w:p>
        </w:tc>
        <w:tc>
          <w:tcPr>
            <w:tcW w:w="1111" w:type="dxa"/>
          </w:tcPr>
          <w:p w14:paraId="6BA16810" w14:textId="3AFE22E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E073AE2" w14:textId="77777777" w:rsidTr="00386964">
        <w:trPr>
          <w:hidden w:val="0"/>
        </w:trPr>
        <w:tc>
          <w:tcPr>
            <w:tcW w:w="1983" w:type="dxa"/>
          </w:tcPr>
          <w:p w14:paraId="3D63D5AC" w14:textId="688BBBF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N1NDC02CT101</w:t>
            </w:r>
          </w:p>
        </w:tc>
        <w:tc>
          <w:tcPr>
            <w:tcW w:w="4137" w:type="dxa"/>
          </w:tcPr>
          <w:p w14:paraId="2916638C" w14:textId="6DA711D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Сетевой насос СН-2: Температура подшипника №1</w:t>
            </w:r>
          </w:p>
        </w:tc>
        <w:tc>
          <w:tcPr>
            <w:tcW w:w="1558" w:type="dxa"/>
          </w:tcPr>
          <w:p w14:paraId="5AF5C4CE" w14:textId="74D8F5D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218BEF99" w14:textId="32F8DAA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073957B" w14:textId="0FE95B5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3D3A3B71" w14:textId="0661D93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5194B30" w14:textId="77777777" w:rsidTr="00386964">
        <w:trPr>
          <w:hidden w:val="0"/>
        </w:trPr>
        <w:tc>
          <w:tcPr>
            <w:tcW w:w="1983" w:type="dxa"/>
          </w:tcPr>
          <w:p w14:paraId="04233A3F" w14:textId="53B614B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N1NDC02CT102</w:t>
            </w:r>
          </w:p>
        </w:tc>
        <w:tc>
          <w:tcPr>
            <w:tcW w:w="4137" w:type="dxa"/>
          </w:tcPr>
          <w:p w14:paraId="4B772C85" w14:textId="3A08F17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</w:t>
            </w:r>
          </w:p>
        </w:tc>
        <w:tc>
          <w:tcPr>
            <w:tcW w:w="1558" w:type="dxa"/>
          </w:tcPr>
          <w:p w14:paraId="35F3D17E" w14:textId="131082B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65B8AD2E" w14:textId="5000737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8D8B8D1" w14:textId="3C5B986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2D37147A" w14:textId="20F30D1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F4C77CD" w14:textId="77777777" w:rsidTr="00386964">
        <w:trPr>
          <w:hidden w:val="0"/>
        </w:trPr>
        <w:tc>
          <w:tcPr>
            <w:tcW w:w="1983" w:type="dxa"/>
          </w:tcPr>
          <w:p w14:paraId="4199AF3C" w14:textId="0B44CC1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N1NDC02CT103</w:t>
            </w:r>
          </w:p>
        </w:tc>
        <w:tc>
          <w:tcPr>
            <w:tcW w:w="4137" w:type="dxa"/>
          </w:tcPr>
          <w:p w14:paraId="286E1AA6" w14:textId="567E2D3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№3</w:t>
            </w:r>
          </w:p>
        </w:tc>
        <w:tc>
          <w:tcPr>
            <w:tcW w:w="1558" w:type="dxa"/>
          </w:tcPr>
          <w:p w14:paraId="23010974" w14:textId="78A9B09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79D474FD" w14:textId="1B8BEC4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699038C" w14:textId="61F33A2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1729F298" w14:textId="4B09C68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B2B36FA" w14:textId="77777777" w:rsidTr="00386964">
        <w:trPr>
          <w:hidden w:val="0"/>
        </w:trPr>
        <w:tc>
          <w:tcPr>
            <w:tcW w:w="1983" w:type="dxa"/>
          </w:tcPr>
          <w:p w14:paraId="3965BAAE" w14:textId="6955E5D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lastRenderedPageBreak/>
              <w:t>N1NDC02CT104</w:t>
            </w:r>
          </w:p>
        </w:tc>
        <w:tc>
          <w:tcPr>
            <w:tcW w:w="4137" w:type="dxa"/>
          </w:tcPr>
          <w:p w14:paraId="2E3EE504" w14:textId="3FE46E3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№4</w:t>
            </w:r>
          </w:p>
        </w:tc>
        <w:tc>
          <w:tcPr>
            <w:tcW w:w="1558" w:type="dxa"/>
          </w:tcPr>
          <w:p w14:paraId="3DE49D66" w14:textId="6C43D42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06772ED2" w14:textId="46B2C1A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54BDCD2" w14:textId="52BD110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A633669" w14:textId="3A42BA5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42A024F" w14:textId="77777777" w:rsidTr="00386964">
        <w:trPr>
          <w:hidden w:val="0"/>
        </w:trPr>
        <w:tc>
          <w:tcPr>
            <w:tcW w:w="1983" w:type="dxa"/>
          </w:tcPr>
          <w:p w14:paraId="2F9AB285" w14:textId="1F5E78D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N1NDC02CT105</w:t>
            </w:r>
          </w:p>
        </w:tc>
        <w:tc>
          <w:tcPr>
            <w:tcW w:w="4137" w:type="dxa"/>
          </w:tcPr>
          <w:p w14:paraId="67B390C5" w14:textId="0EB7789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U</w:t>
            </w:r>
          </w:p>
        </w:tc>
        <w:tc>
          <w:tcPr>
            <w:tcW w:w="1558" w:type="dxa"/>
          </w:tcPr>
          <w:p w14:paraId="6EC5BFD0" w14:textId="0C64B1E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335C7E22" w14:textId="2442FBA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E5FA3A8" w14:textId="38BC1D5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361664E9" w14:textId="23BE61E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5E78B19" w14:textId="77777777" w:rsidTr="00386964">
        <w:trPr>
          <w:hidden w:val="0"/>
        </w:trPr>
        <w:tc>
          <w:tcPr>
            <w:tcW w:w="1983" w:type="dxa"/>
          </w:tcPr>
          <w:p w14:paraId="3318ED6B" w14:textId="064F8C6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N1NDC02CT106</w:t>
            </w:r>
          </w:p>
        </w:tc>
        <w:tc>
          <w:tcPr>
            <w:tcW w:w="4137" w:type="dxa"/>
          </w:tcPr>
          <w:p w14:paraId="1041FEA4" w14:textId="5CBF547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V</w:t>
            </w:r>
          </w:p>
        </w:tc>
        <w:tc>
          <w:tcPr>
            <w:tcW w:w="1558" w:type="dxa"/>
          </w:tcPr>
          <w:p w14:paraId="4ED28257" w14:textId="516264C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7CDF163F" w14:textId="368C3D3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5657C81" w14:textId="3D1616B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71662006" w14:textId="137338B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971A6FE" w14:textId="77777777" w:rsidTr="00386964">
        <w:trPr>
          <w:hidden w:val="0"/>
        </w:trPr>
        <w:tc>
          <w:tcPr>
            <w:tcW w:w="1983" w:type="dxa"/>
          </w:tcPr>
          <w:p w14:paraId="1405A617" w14:textId="34C933C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N1NDC02CT107</w:t>
            </w:r>
          </w:p>
        </w:tc>
        <w:tc>
          <w:tcPr>
            <w:tcW w:w="4137" w:type="dxa"/>
          </w:tcPr>
          <w:p w14:paraId="17116EBB" w14:textId="5E58E99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W</w:t>
            </w:r>
          </w:p>
        </w:tc>
        <w:tc>
          <w:tcPr>
            <w:tcW w:w="1558" w:type="dxa"/>
          </w:tcPr>
          <w:p w14:paraId="12D1C2D2" w14:textId="5610406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142B9F53" w14:textId="2AC496A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88BECFF" w14:textId="52D3594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5B0FD52B" w14:textId="1115F5B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65E6C57" w14:textId="77777777" w:rsidTr="00386964">
        <w:trPr>
          <w:hidden w:val="0"/>
        </w:trPr>
        <w:tc>
          <w:tcPr>
            <w:tcW w:w="1983" w:type="dxa"/>
          </w:tcPr>
          <w:p w14:paraId="136E8517" w14:textId="25D3A77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N1NDC02CY001</w:t>
            </w:r>
          </w:p>
        </w:tc>
        <w:tc>
          <w:tcPr>
            <w:tcW w:w="4137" w:type="dxa"/>
          </w:tcPr>
          <w:p w14:paraId="7C6FF47E" w14:textId="37C1733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вертикальная составляющая</w:t>
            </w:r>
          </w:p>
        </w:tc>
        <w:tc>
          <w:tcPr>
            <w:tcW w:w="1558" w:type="dxa"/>
          </w:tcPr>
          <w:p w14:paraId="6E036DB2" w14:textId="7222814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4944379" w14:textId="30C70C8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6ED2B89" w14:textId="5F37D79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3ABF18D" w14:textId="7C56285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07E7102B" w14:textId="77777777" w:rsidTr="00386964">
        <w:trPr>
          <w:hidden w:val="0"/>
        </w:trPr>
        <w:tc>
          <w:tcPr>
            <w:tcW w:w="1983" w:type="dxa"/>
          </w:tcPr>
          <w:p w14:paraId="699F6523" w14:textId="43CC621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N1NDC02CY002</w:t>
            </w:r>
          </w:p>
        </w:tc>
        <w:tc>
          <w:tcPr>
            <w:tcW w:w="4137" w:type="dxa"/>
          </w:tcPr>
          <w:p w14:paraId="35ED98A9" w14:textId="11F470F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горизонтальная составляющая</w:t>
            </w:r>
          </w:p>
        </w:tc>
        <w:tc>
          <w:tcPr>
            <w:tcW w:w="1558" w:type="dxa"/>
          </w:tcPr>
          <w:p w14:paraId="7706592B" w14:textId="10D5013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997B54A" w14:textId="569D001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C12BCA9" w14:textId="601A1D8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55DC84FF" w14:textId="64EC427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2F682BB8" w14:textId="77777777" w:rsidTr="00386964">
        <w:trPr>
          <w:hidden w:val="0"/>
        </w:trPr>
        <w:tc>
          <w:tcPr>
            <w:tcW w:w="1983" w:type="dxa"/>
          </w:tcPr>
          <w:p w14:paraId="191885F2" w14:textId="12DBC86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N1NDC02CY003</w:t>
            </w:r>
          </w:p>
        </w:tc>
        <w:tc>
          <w:tcPr>
            <w:tcW w:w="4137" w:type="dxa"/>
          </w:tcPr>
          <w:p w14:paraId="310CB042" w14:textId="22F7D7A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осевая составляющая</w:t>
            </w:r>
          </w:p>
        </w:tc>
        <w:tc>
          <w:tcPr>
            <w:tcW w:w="1558" w:type="dxa"/>
          </w:tcPr>
          <w:p w14:paraId="4ED2917E" w14:textId="1E4C1F1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F246D7B" w14:textId="69522E7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388F84D" w14:textId="10CE6FE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8AA7C1D" w14:textId="5AA748A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3A117302" w14:textId="77777777" w:rsidTr="00386964">
        <w:trPr>
          <w:hidden w:val="0"/>
        </w:trPr>
        <w:tc>
          <w:tcPr>
            <w:tcW w:w="1983" w:type="dxa"/>
          </w:tcPr>
          <w:p w14:paraId="4E90017E" w14:textId="14A2D15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N1NDC02CY004</w:t>
            </w:r>
          </w:p>
        </w:tc>
        <w:tc>
          <w:tcPr>
            <w:tcW w:w="4137" w:type="dxa"/>
          </w:tcPr>
          <w:p w14:paraId="30603929" w14:textId="5CD766C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вертикальная составляющая</w:t>
            </w:r>
          </w:p>
        </w:tc>
        <w:tc>
          <w:tcPr>
            <w:tcW w:w="1558" w:type="dxa"/>
          </w:tcPr>
          <w:p w14:paraId="767DB96D" w14:textId="2783E70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03F7B24" w14:textId="0A41E16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E63E753" w14:textId="1C706C8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49AE2D6C" w14:textId="1FFF6D0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56F482CD" w14:textId="77777777" w:rsidTr="00386964">
        <w:trPr>
          <w:hidden w:val="0"/>
        </w:trPr>
        <w:tc>
          <w:tcPr>
            <w:tcW w:w="1983" w:type="dxa"/>
          </w:tcPr>
          <w:p w14:paraId="6C62F7E0" w14:textId="454493A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N1NDC02CY005</w:t>
            </w:r>
          </w:p>
        </w:tc>
        <w:tc>
          <w:tcPr>
            <w:tcW w:w="4137" w:type="dxa"/>
          </w:tcPr>
          <w:p w14:paraId="3765AF02" w14:textId="0596270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горизонтальная составляющая</w:t>
            </w:r>
          </w:p>
        </w:tc>
        <w:tc>
          <w:tcPr>
            <w:tcW w:w="1558" w:type="dxa"/>
          </w:tcPr>
          <w:p w14:paraId="52F7BE96" w14:textId="01F90AD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55758B0" w14:textId="4A20A76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2F20366" w14:textId="61C2EC1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19792105" w14:textId="0DE81EC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0DFBB062" w14:textId="77777777" w:rsidTr="00386964">
        <w:trPr>
          <w:hidden w:val="0"/>
        </w:trPr>
        <w:tc>
          <w:tcPr>
            <w:tcW w:w="1983" w:type="dxa"/>
          </w:tcPr>
          <w:p w14:paraId="53F985AC" w14:textId="72E119D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N1NDC02CY006</w:t>
            </w:r>
          </w:p>
        </w:tc>
        <w:tc>
          <w:tcPr>
            <w:tcW w:w="4137" w:type="dxa"/>
          </w:tcPr>
          <w:p w14:paraId="76DFA1F0" w14:textId="2BCC342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осевая составляющая</w:t>
            </w:r>
          </w:p>
        </w:tc>
        <w:tc>
          <w:tcPr>
            <w:tcW w:w="1558" w:type="dxa"/>
          </w:tcPr>
          <w:p w14:paraId="7C547B48" w14:textId="4F28673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00A662D" w14:textId="5C0CC19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9FEB147" w14:textId="706C579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AE3BDF7" w14:textId="0768EE2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05A2D7B7" w14:textId="77777777" w:rsidTr="00386964">
        <w:trPr>
          <w:hidden w:val="0"/>
        </w:trPr>
        <w:tc>
          <w:tcPr>
            <w:tcW w:w="1983" w:type="dxa"/>
          </w:tcPr>
          <w:p w14:paraId="1612A248" w14:textId="40AA86A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N1NDC02CY007</w:t>
            </w:r>
          </w:p>
        </w:tc>
        <w:tc>
          <w:tcPr>
            <w:tcW w:w="4137" w:type="dxa"/>
          </w:tcPr>
          <w:p w14:paraId="383AA56A" w14:textId="2689F89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вертикальная составляющая</w:t>
            </w:r>
          </w:p>
        </w:tc>
        <w:tc>
          <w:tcPr>
            <w:tcW w:w="1558" w:type="dxa"/>
          </w:tcPr>
          <w:p w14:paraId="3CE8A448" w14:textId="74F1793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3F330A7" w14:textId="6EC4B6E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39E4FFB" w14:textId="0BA9C07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4B6F3DCE" w14:textId="0A497B8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7E4E3884" w14:textId="77777777" w:rsidTr="00386964">
        <w:trPr>
          <w:hidden w:val="0"/>
        </w:trPr>
        <w:tc>
          <w:tcPr>
            <w:tcW w:w="1983" w:type="dxa"/>
          </w:tcPr>
          <w:p w14:paraId="66BB2DE3" w14:textId="68FCC49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N1NDC02CY008</w:t>
            </w:r>
          </w:p>
        </w:tc>
        <w:tc>
          <w:tcPr>
            <w:tcW w:w="4137" w:type="dxa"/>
          </w:tcPr>
          <w:p w14:paraId="1E55B71D" w14:textId="63E86D6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горизонтальная составляющая</w:t>
            </w:r>
          </w:p>
        </w:tc>
        <w:tc>
          <w:tcPr>
            <w:tcW w:w="1558" w:type="dxa"/>
          </w:tcPr>
          <w:p w14:paraId="595EA31C" w14:textId="5A93B5D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EA43F44" w14:textId="6FB4789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E1BE23B" w14:textId="7983E1A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EC2B2B3" w14:textId="5374633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74580D2A" w14:textId="77777777" w:rsidTr="00386964">
        <w:trPr>
          <w:hidden w:val="0"/>
        </w:trPr>
        <w:tc>
          <w:tcPr>
            <w:tcW w:w="1983" w:type="dxa"/>
          </w:tcPr>
          <w:p w14:paraId="6072ACC4" w14:textId="440F458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N1NDC02CY009</w:t>
            </w:r>
          </w:p>
        </w:tc>
        <w:tc>
          <w:tcPr>
            <w:tcW w:w="4137" w:type="dxa"/>
          </w:tcPr>
          <w:p w14:paraId="0030BCBE" w14:textId="35DC534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осевая составляющая</w:t>
            </w:r>
          </w:p>
        </w:tc>
        <w:tc>
          <w:tcPr>
            <w:tcW w:w="1558" w:type="dxa"/>
          </w:tcPr>
          <w:p w14:paraId="68C580AA" w14:textId="60B042E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BE5EA13" w14:textId="65028B4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E51CDD8" w14:textId="2DA5FEF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6352A385" w14:textId="5432C08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36FA0AC2" w14:textId="77777777" w:rsidTr="00386964">
        <w:trPr>
          <w:hidden w:val="0"/>
        </w:trPr>
        <w:tc>
          <w:tcPr>
            <w:tcW w:w="1983" w:type="dxa"/>
          </w:tcPr>
          <w:p w14:paraId="7A2A1BC1" w14:textId="18EB100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N1NDC02CY010</w:t>
            </w:r>
          </w:p>
        </w:tc>
        <w:tc>
          <w:tcPr>
            <w:tcW w:w="4137" w:type="dxa"/>
          </w:tcPr>
          <w:p w14:paraId="6998F79B" w14:textId="2A5AD85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вертикальная составляющая</w:t>
            </w:r>
          </w:p>
        </w:tc>
        <w:tc>
          <w:tcPr>
            <w:tcW w:w="1558" w:type="dxa"/>
          </w:tcPr>
          <w:p w14:paraId="2C5FF596" w14:textId="1F8D710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85D5421" w14:textId="1036D16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F71719F" w14:textId="220BE91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E20AF83" w14:textId="3DF998D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42A64BD0" w14:textId="77777777" w:rsidTr="00386964">
        <w:trPr>
          <w:hidden w:val="0"/>
        </w:trPr>
        <w:tc>
          <w:tcPr>
            <w:tcW w:w="1983" w:type="dxa"/>
          </w:tcPr>
          <w:p w14:paraId="54DBEC51" w14:textId="0CD1C68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N1NDC02CY011</w:t>
            </w:r>
          </w:p>
        </w:tc>
        <w:tc>
          <w:tcPr>
            <w:tcW w:w="4137" w:type="dxa"/>
          </w:tcPr>
          <w:p w14:paraId="3C6B7350" w14:textId="3C77A40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горизонтальная составляющая</w:t>
            </w:r>
          </w:p>
        </w:tc>
        <w:tc>
          <w:tcPr>
            <w:tcW w:w="1558" w:type="dxa"/>
          </w:tcPr>
          <w:p w14:paraId="01338567" w14:textId="16292A0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09182E1" w14:textId="443EA28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956CFFF" w14:textId="31ED767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276624E" w14:textId="7DE6D59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75272ED6" w14:textId="77777777" w:rsidTr="00386964">
        <w:trPr>
          <w:hidden w:val="0"/>
        </w:trPr>
        <w:tc>
          <w:tcPr>
            <w:tcW w:w="1983" w:type="dxa"/>
          </w:tcPr>
          <w:p w14:paraId="3CE8BD1F" w14:textId="66BA5D3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N1NDC02CY012</w:t>
            </w:r>
          </w:p>
        </w:tc>
        <w:tc>
          <w:tcPr>
            <w:tcW w:w="4137" w:type="dxa"/>
          </w:tcPr>
          <w:p w14:paraId="47EBB09A" w14:textId="1405C87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осевая составляющая</w:t>
            </w:r>
          </w:p>
        </w:tc>
        <w:tc>
          <w:tcPr>
            <w:tcW w:w="1558" w:type="dxa"/>
          </w:tcPr>
          <w:p w14:paraId="37E2E37B" w14:textId="7AAE005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63DAFDE" w14:textId="004F10F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7908461" w14:textId="744AE98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5E3367EF" w14:textId="78ED244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727C0C24" w14:textId="77777777" w:rsidTr="00386964">
        <w:trPr>
          <w:hidden w:val="0"/>
        </w:trPr>
        <w:tc>
          <w:tcPr>
            <w:tcW w:w="1983" w:type="dxa"/>
          </w:tcPr>
          <w:p w14:paraId="33969317" w14:textId="16980DC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N1NDC02CE012</w:t>
            </w:r>
          </w:p>
        </w:tc>
        <w:tc>
          <w:tcPr>
            <w:tcW w:w="4137" w:type="dxa"/>
          </w:tcPr>
          <w:p w14:paraId="335A78B0" w14:textId="47AC2F1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</w:t>
            </w:r>
          </w:p>
        </w:tc>
        <w:tc>
          <w:tcPr>
            <w:tcW w:w="1558" w:type="dxa"/>
          </w:tcPr>
          <w:p w14:paraId="30D4BDB2" w14:textId="2B3538E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C7E339F" w14:textId="33D512F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08F526C" w14:textId="1045832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800</w:t>
            </w:r>
          </w:p>
        </w:tc>
        <w:tc>
          <w:tcPr>
            <w:tcW w:w="1111" w:type="dxa"/>
          </w:tcPr>
          <w:p w14:paraId="5559D638" w14:textId="55C4EE1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48BB4F40" w14:textId="77777777" w:rsidTr="00AA04EC">
        <w:trPr>
          <w:hidden w:val="0"/>
        </w:trPr>
        <w:tc>
          <w:tcPr>
            <w:tcW w:w="10490" w:type="dxa"/>
            <w:gridSpan w:val="6"/>
          </w:tcPr>
          <w:p w14:paraId="58762D79" w14:textId="3295B31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Сетевой насос СН-3</w:t>
            </w:r>
          </w:p>
        </w:tc>
      </w:tr>
      <w:tr w:rsidR="009134FB" w:rsidRPr="000455E0" w14:paraId="042BAFC6" w14:textId="77777777" w:rsidTr="00386964">
        <w:trPr>
          <w:hidden w:val="0"/>
        </w:trPr>
        <w:tc>
          <w:tcPr>
            <w:tcW w:w="1983" w:type="dxa"/>
          </w:tcPr>
          <w:p w14:paraId="4E027B60" w14:textId="0C194C5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N1NDC03CP001</w:t>
            </w:r>
          </w:p>
        </w:tc>
        <w:tc>
          <w:tcPr>
            <w:tcW w:w="4137" w:type="dxa"/>
          </w:tcPr>
          <w:p w14:paraId="7E24911A" w14:textId="50B1BF3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насоса СН-3</w:t>
            </w:r>
          </w:p>
        </w:tc>
        <w:tc>
          <w:tcPr>
            <w:tcW w:w="1558" w:type="dxa"/>
          </w:tcPr>
          <w:p w14:paraId="5BDF81DD" w14:textId="537B9C1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885D906" w14:textId="481F32A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31E37793" w14:textId="6FE83CB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7E6F054F" w14:textId="3B6EFE5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C406732" w14:textId="77777777" w:rsidTr="00386964">
        <w:trPr>
          <w:hidden w:val="0"/>
        </w:trPr>
        <w:tc>
          <w:tcPr>
            <w:tcW w:w="1983" w:type="dxa"/>
          </w:tcPr>
          <w:p w14:paraId="57214F63" w14:textId="41924EA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N1NDC03CP002</w:t>
            </w:r>
          </w:p>
        </w:tc>
        <w:tc>
          <w:tcPr>
            <w:tcW w:w="4137" w:type="dxa"/>
          </w:tcPr>
          <w:p w14:paraId="5707EE05" w14:textId="5043E12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насоса СН-3</w:t>
            </w:r>
          </w:p>
        </w:tc>
        <w:tc>
          <w:tcPr>
            <w:tcW w:w="1558" w:type="dxa"/>
          </w:tcPr>
          <w:p w14:paraId="66432947" w14:textId="6E634CB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9938579" w14:textId="7282EFC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6B745662" w14:textId="24369E4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25.0</w:t>
            </w:r>
          </w:p>
        </w:tc>
        <w:tc>
          <w:tcPr>
            <w:tcW w:w="1111" w:type="dxa"/>
          </w:tcPr>
          <w:p w14:paraId="6922EF3A" w14:textId="5E621D8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C223778" w14:textId="77777777" w:rsidTr="00386964">
        <w:trPr>
          <w:hidden w:val="0"/>
        </w:trPr>
        <w:tc>
          <w:tcPr>
            <w:tcW w:w="1983" w:type="dxa"/>
          </w:tcPr>
          <w:p w14:paraId="0274A197" w14:textId="24E0BE4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N1NDC03CT101</w:t>
            </w:r>
          </w:p>
        </w:tc>
        <w:tc>
          <w:tcPr>
            <w:tcW w:w="4137" w:type="dxa"/>
          </w:tcPr>
          <w:p w14:paraId="1854F98B" w14:textId="33EF67F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Сетевой насос СН-3: Температура подшипника №1</w:t>
            </w:r>
          </w:p>
        </w:tc>
        <w:tc>
          <w:tcPr>
            <w:tcW w:w="1558" w:type="dxa"/>
          </w:tcPr>
          <w:p w14:paraId="0EF61B19" w14:textId="6798164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127A3A25" w14:textId="164BE5B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615496C" w14:textId="78B8D83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29AEA5FA" w14:textId="664B0F3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5A3CFDD" w14:textId="77777777" w:rsidTr="00386964">
        <w:trPr>
          <w:hidden w:val="0"/>
        </w:trPr>
        <w:tc>
          <w:tcPr>
            <w:tcW w:w="1983" w:type="dxa"/>
          </w:tcPr>
          <w:p w14:paraId="5A66B79E" w14:textId="5CF0808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N1NDC03CT102</w:t>
            </w:r>
          </w:p>
        </w:tc>
        <w:tc>
          <w:tcPr>
            <w:tcW w:w="4137" w:type="dxa"/>
          </w:tcPr>
          <w:p w14:paraId="364BACBF" w14:textId="4F67C11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</w:t>
            </w:r>
          </w:p>
        </w:tc>
        <w:tc>
          <w:tcPr>
            <w:tcW w:w="1558" w:type="dxa"/>
          </w:tcPr>
          <w:p w14:paraId="102ED9CE" w14:textId="548CBE8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70667313" w14:textId="12D5E8A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559856F" w14:textId="334AE22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7660AB98" w14:textId="5AD2AE5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34DA75A" w14:textId="77777777" w:rsidTr="00386964">
        <w:trPr>
          <w:hidden w:val="0"/>
        </w:trPr>
        <w:tc>
          <w:tcPr>
            <w:tcW w:w="1983" w:type="dxa"/>
          </w:tcPr>
          <w:p w14:paraId="3B90368F" w14:textId="1180D4D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N1NDC03CT103</w:t>
            </w:r>
          </w:p>
        </w:tc>
        <w:tc>
          <w:tcPr>
            <w:tcW w:w="4137" w:type="dxa"/>
          </w:tcPr>
          <w:p w14:paraId="7A2FB77B" w14:textId="319EFE5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№3</w:t>
            </w:r>
          </w:p>
        </w:tc>
        <w:tc>
          <w:tcPr>
            <w:tcW w:w="1558" w:type="dxa"/>
          </w:tcPr>
          <w:p w14:paraId="139ED9A1" w14:textId="553547A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500FB759" w14:textId="6F46B75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5F9C493" w14:textId="06F4843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59F6FCD0" w14:textId="6D80CBF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D63523F" w14:textId="77777777" w:rsidTr="00386964">
        <w:trPr>
          <w:hidden w:val="0"/>
        </w:trPr>
        <w:tc>
          <w:tcPr>
            <w:tcW w:w="1983" w:type="dxa"/>
          </w:tcPr>
          <w:p w14:paraId="10CEA440" w14:textId="16718B8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N1NDC03CT104</w:t>
            </w:r>
          </w:p>
        </w:tc>
        <w:tc>
          <w:tcPr>
            <w:tcW w:w="4137" w:type="dxa"/>
          </w:tcPr>
          <w:p w14:paraId="786DAFED" w14:textId="2689D57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№4</w:t>
            </w:r>
          </w:p>
        </w:tc>
        <w:tc>
          <w:tcPr>
            <w:tcW w:w="1558" w:type="dxa"/>
          </w:tcPr>
          <w:p w14:paraId="2303114F" w14:textId="551BE76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47BBC111" w14:textId="670F59A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8EA79F4" w14:textId="52F08C1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265531C6" w14:textId="713ABE9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D056FCE" w14:textId="77777777" w:rsidTr="00386964">
        <w:trPr>
          <w:hidden w:val="0"/>
        </w:trPr>
        <w:tc>
          <w:tcPr>
            <w:tcW w:w="1983" w:type="dxa"/>
          </w:tcPr>
          <w:p w14:paraId="60E63C57" w14:textId="1D03857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N1NDC03CT105</w:t>
            </w:r>
          </w:p>
        </w:tc>
        <w:tc>
          <w:tcPr>
            <w:tcW w:w="4137" w:type="dxa"/>
          </w:tcPr>
          <w:p w14:paraId="6C8DEC66" w14:textId="627FEE4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U</w:t>
            </w:r>
          </w:p>
        </w:tc>
        <w:tc>
          <w:tcPr>
            <w:tcW w:w="1558" w:type="dxa"/>
          </w:tcPr>
          <w:p w14:paraId="1BB3081B" w14:textId="7B28728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3E4AC1CF" w14:textId="15EF86D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4F9FF69" w14:textId="2114287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15C8377D" w14:textId="1D603E1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8437600" w14:textId="77777777" w:rsidTr="00386964">
        <w:trPr>
          <w:hidden w:val="0"/>
        </w:trPr>
        <w:tc>
          <w:tcPr>
            <w:tcW w:w="1983" w:type="dxa"/>
          </w:tcPr>
          <w:p w14:paraId="21FD0F69" w14:textId="2B2375D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N1NDC03CT106</w:t>
            </w:r>
          </w:p>
        </w:tc>
        <w:tc>
          <w:tcPr>
            <w:tcW w:w="4137" w:type="dxa"/>
          </w:tcPr>
          <w:p w14:paraId="69B91B9D" w14:textId="7BA5C82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V</w:t>
            </w:r>
          </w:p>
        </w:tc>
        <w:tc>
          <w:tcPr>
            <w:tcW w:w="1558" w:type="dxa"/>
          </w:tcPr>
          <w:p w14:paraId="7D6546F3" w14:textId="2B3996F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315FCE37" w14:textId="485A4D2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376EA39" w14:textId="4B4EEB3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4404692B" w14:textId="2DA2AE9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9A377E2" w14:textId="77777777" w:rsidTr="00386964">
        <w:trPr>
          <w:hidden w:val="0"/>
        </w:trPr>
        <w:tc>
          <w:tcPr>
            <w:tcW w:w="1983" w:type="dxa"/>
          </w:tcPr>
          <w:p w14:paraId="64D01BBD" w14:textId="0A6C12D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N1NDC03CT107</w:t>
            </w:r>
          </w:p>
        </w:tc>
        <w:tc>
          <w:tcPr>
            <w:tcW w:w="4137" w:type="dxa"/>
          </w:tcPr>
          <w:p w14:paraId="3F166F33" w14:textId="0444F74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W</w:t>
            </w:r>
          </w:p>
        </w:tc>
        <w:tc>
          <w:tcPr>
            <w:tcW w:w="1558" w:type="dxa"/>
          </w:tcPr>
          <w:p w14:paraId="5AB4CD65" w14:textId="19FDE31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65387BAC" w14:textId="040CB49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2ED6979" w14:textId="7677B8A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28F427B1" w14:textId="69F49FC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B5B58E4" w14:textId="77777777" w:rsidTr="00386964">
        <w:trPr>
          <w:hidden w:val="0"/>
        </w:trPr>
        <w:tc>
          <w:tcPr>
            <w:tcW w:w="1983" w:type="dxa"/>
          </w:tcPr>
          <w:p w14:paraId="07E558AC" w14:textId="6F1ABCB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lastRenderedPageBreak/>
              <w:t>N1NDC03CY001</w:t>
            </w:r>
          </w:p>
        </w:tc>
        <w:tc>
          <w:tcPr>
            <w:tcW w:w="4137" w:type="dxa"/>
          </w:tcPr>
          <w:p w14:paraId="17B7F712" w14:textId="1EC5088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вертикальная составляющая</w:t>
            </w:r>
          </w:p>
        </w:tc>
        <w:tc>
          <w:tcPr>
            <w:tcW w:w="1558" w:type="dxa"/>
          </w:tcPr>
          <w:p w14:paraId="078E1A20" w14:textId="6B83092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18CF405" w14:textId="1D035BD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77A5F13" w14:textId="24E7EB6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3C9E2E19" w14:textId="703E982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23AB8A1B" w14:textId="77777777" w:rsidTr="00386964">
        <w:trPr>
          <w:hidden w:val="0"/>
        </w:trPr>
        <w:tc>
          <w:tcPr>
            <w:tcW w:w="1983" w:type="dxa"/>
          </w:tcPr>
          <w:p w14:paraId="5CE0A861" w14:textId="6FC745D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N1NDC03CY002</w:t>
            </w:r>
          </w:p>
        </w:tc>
        <w:tc>
          <w:tcPr>
            <w:tcW w:w="4137" w:type="dxa"/>
          </w:tcPr>
          <w:p w14:paraId="0DB36E29" w14:textId="04877D5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горизонтальная составляющая</w:t>
            </w:r>
          </w:p>
        </w:tc>
        <w:tc>
          <w:tcPr>
            <w:tcW w:w="1558" w:type="dxa"/>
          </w:tcPr>
          <w:p w14:paraId="3795DCC2" w14:textId="6F5A744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B42CB5B" w14:textId="7C2B992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C802379" w14:textId="2F9FC44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ADDA262" w14:textId="1F3A113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3A56C557" w14:textId="77777777" w:rsidTr="00386964">
        <w:trPr>
          <w:hidden w:val="0"/>
        </w:trPr>
        <w:tc>
          <w:tcPr>
            <w:tcW w:w="1983" w:type="dxa"/>
          </w:tcPr>
          <w:p w14:paraId="28EC443A" w14:textId="4ACF6FA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N1NDC03CY003</w:t>
            </w:r>
          </w:p>
        </w:tc>
        <w:tc>
          <w:tcPr>
            <w:tcW w:w="4137" w:type="dxa"/>
          </w:tcPr>
          <w:p w14:paraId="7C4A20E2" w14:textId="31A8846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осевая составляющая</w:t>
            </w:r>
          </w:p>
        </w:tc>
        <w:tc>
          <w:tcPr>
            <w:tcW w:w="1558" w:type="dxa"/>
          </w:tcPr>
          <w:p w14:paraId="42DC814D" w14:textId="4B1B6B8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05942E9" w14:textId="75FA067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B68B99E" w14:textId="13D7FCC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1BA59521" w14:textId="6009DCA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39227E11" w14:textId="77777777" w:rsidTr="00386964">
        <w:trPr>
          <w:hidden w:val="0"/>
        </w:trPr>
        <w:tc>
          <w:tcPr>
            <w:tcW w:w="1983" w:type="dxa"/>
          </w:tcPr>
          <w:p w14:paraId="6E5CD786" w14:textId="12FBEB3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N1NDC03CY004</w:t>
            </w:r>
          </w:p>
        </w:tc>
        <w:tc>
          <w:tcPr>
            <w:tcW w:w="4137" w:type="dxa"/>
          </w:tcPr>
          <w:p w14:paraId="1928D7A1" w14:textId="0B0232A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вертикальная составляющая</w:t>
            </w:r>
          </w:p>
        </w:tc>
        <w:tc>
          <w:tcPr>
            <w:tcW w:w="1558" w:type="dxa"/>
          </w:tcPr>
          <w:p w14:paraId="4EE4EC44" w14:textId="0AE5117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F48D00F" w14:textId="10DBE19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762A3BE" w14:textId="5E6B26A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4E309720" w14:textId="4FB63CE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56E5B385" w14:textId="77777777" w:rsidTr="00386964">
        <w:trPr>
          <w:hidden w:val="0"/>
        </w:trPr>
        <w:tc>
          <w:tcPr>
            <w:tcW w:w="1983" w:type="dxa"/>
          </w:tcPr>
          <w:p w14:paraId="77861CF8" w14:textId="657C16C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N1NDC03CY005</w:t>
            </w:r>
          </w:p>
        </w:tc>
        <w:tc>
          <w:tcPr>
            <w:tcW w:w="4137" w:type="dxa"/>
          </w:tcPr>
          <w:p w14:paraId="7B198F20" w14:textId="7AC520B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горизонтальная составляющая</w:t>
            </w:r>
          </w:p>
        </w:tc>
        <w:tc>
          <w:tcPr>
            <w:tcW w:w="1558" w:type="dxa"/>
          </w:tcPr>
          <w:p w14:paraId="1E94AA00" w14:textId="7F1C78B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84A97A5" w14:textId="024F40C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0A86004" w14:textId="3573B16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067879CF" w14:textId="326AC53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3006695A" w14:textId="77777777" w:rsidTr="00386964">
        <w:trPr>
          <w:hidden w:val="0"/>
        </w:trPr>
        <w:tc>
          <w:tcPr>
            <w:tcW w:w="1983" w:type="dxa"/>
          </w:tcPr>
          <w:p w14:paraId="2CC7BBE5" w14:textId="648333D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N1NDC03CY006</w:t>
            </w:r>
          </w:p>
        </w:tc>
        <w:tc>
          <w:tcPr>
            <w:tcW w:w="4137" w:type="dxa"/>
          </w:tcPr>
          <w:p w14:paraId="5C911A30" w14:textId="6F12515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осевая составляющая</w:t>
            </w:r>
          </w:p>
        </w:tc>
        <w:tc>
          <w:tcPr>
            <w:tcW w:w="1558" w:type="dxa"/>
          </w:tcPr>
          <w:p w14:paraId="45A67F9A" w14:textId="59650CF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F7A1176" w14:textId="14AE5B1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8FC9F87" w14:textId="7FEA07A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E80D8B4" w14:textId="5035752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35891F73" w14:textId="77777777" w:rsidTr="00386964">
        <w:trPr>
          <w:hidden w:val="0"/>
        </w:trPr>
        <w:tc>
          <w:tcPr>
            <w:tcW w:w="1983" w:type="dxa"/>
          </w:tcPr>
          <w:p w14:paraId="1A34E777" w14:textId="1868FE5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N1NDC03CY007</w:t>
            </w:r>
          </w:p>
        </w:tc>
        <w:tc>
          <w:tcPr>
            <w:tcW w:w="4137" w:type="dxa"/>
          </w:tcPr>
          <w:p w14:paraId="416BD043" w14:textId="057FFDB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вертикальная составляющая</w:t>
            </w:r>
          </w:p>
        </w:tc>
        <w:tc>
          <w:tcPr>
            <w:tcW w:w="1558" w:type="dxa"/>
          </w:tcPr>
          <w:p w14:paraId="6021608C" w14:textId="4F6A465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B81BC43" w14:textId="3B1983F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B205BA3" w14:textId="5CE7BCE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63685B72" w14:textId="414773B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708B7A17" w14:textId="77777777" w:rsidTr="00386964">
        <w:trPr>
          <w:hidden w:val="0"/>
        </w:trPr>
        <w:tc>
          <w:tcPr>
            <w:tcW w:w="1983" w:type="dxa"/>
          </w:tcPr>
          <w:p w14:paraId="7BED911B" w14:textId="0EF17E9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N1NDC03CY008</w:t>
            </w:r>
          </w:p>
        </w:tc>
        <w:tc>
          <w:tcPr>
            <w:tcW w:w="4137" w:type="dxa"/>
          </w:tcPr>
          <w:p w14:paraId="15763118" w14:textId="7AA08A7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горизонтальная составляющая</w:t>
            </w:r>
          </w:p>
        </w:tc>
        <w:tc>
          <w:tcPr>
            <w:tcW w:w="1558" w:type="dxa"/>
          </w:tcPr>
          <w:p w14:paraId="7246348A" w14:textId="1A7BB17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A5A95A3" w14:textId="16543A9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02B394C" w14:textId="3857645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5420376" w14:textId="0BB1B9D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7C7FB2A5" w14:textId="77777777" w:rsidTr="00386964">
        <w:trPr>
          <w:hidden w:val="0"/>
        </w:trPr>
        <w:tc>
          <w:tcPr>
            <w:tcW w:w="1983" w:type="dxa"/>
          </w:tcPr>
          <w:p w14:paraId="5A88E397" w14:textId="6192F2F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N1NDC03CY009</w:t>
            </w:r>
          </w:p>
        </w:tc>
        <w:tc>
          <w:tcPr>
            <w:tcW w:w="4137" w:type="dxa"/>
          </w:tcPr>
          <w:p w14:paraId="7590E362" w14:textId="63E4C5E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осевая составляющая</w:t>
            </w:r>
          </w:p>
        </w:tc>
        <w:tc>
          <w:tcPr>
            <w:tcW w:w="1558" w:type="dxa"/>
          </w:tcPr>
          <w:p w14:paraId="52700ADB" w14:textId="788DF92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F5D4EE6" w14:textId="799B81A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9A89124" w14:textId="5DC946D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42D4E5C6" w14:textId="0DAEC2D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405020D9" w14:textId="77777777" w:rsidTr="00386964">
        <w:trPr>
          <w:hidden w:val="0"/>
        </w:trPr>
        <w:tc>
          <w:tcPr>
            <w:tcW w:w="1983" w:type="dxa"/>
          </w:tcPr>
          <w:p w14:paraId="41347D6D" w14:textId="5D7F2AA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N1NDC03CY010</w:t>
            </w:r>
          </w:p>
        </w:tc>
        <w:tc>
          <w:tcPr>
            <w:tcW w:w="4137" w:type="dxa"/>
          </w:tcPr>
          <w:p w14:paraId="1E50805C" w14:textId="50900C4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вертикальная составляющая</w:t>
            </w:r>
          </w:p>
        </w:tc>
        <w:tc>
          <w:tcPr>
            <w:tcW w:w="1558" w:type="dxa"/>
          </w:tcPr>
          <w:p w14:paraId="115912B4" w14:textId="1767A7D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12F4F98" w14:textId="7E9F0B8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F0D49A5" w14:textId="368AB9E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BCF0719" w14:textId="030B784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5E178273" w14:textId="77777777" w:rsidTr="00386964">
        <w:trPr>
          <w:hidden w:val="0"/>
        </w:trPr>
        <w:tc>
          <w:tcPr>
            <w:tcW w:w="1983" w:type="dxa"/>
          </w:tcPr>
          <w:p w14:paraId="7E593C0E" w14:textId="7294CC8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N1NDC03CY011</w:t>
            </w:r>
          </w:p>
        </w:tc>
        <w:tc>
          <w:tcPr>
            <w:tcW w:w="4137" w:type="dxa"/>
          </w:tcPr>
          <w:p w14:paraId="141F83F6" w14:textId="15BC92D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горизонтальная составляющая</w:t>
            </w:r>
          </w:p>
        </w:tc>
        <w:tc>
          <w:tcPr>
            <w:tcW w:w="1558" w:type="dxa"/>
          </w:tcPr>
          <w:p w14:paraId="181641EC" w14:textId="3C8ADA3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8EBAE23" w14:textId="35E3291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4843F6A" w14:textId="66ACCD9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1081C963" w14:textId="0E572EF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65AAA9A9" w14:textId="77777777" w:rsidTr="00386964">
        <w:trPr>
          <w:hidden w:val="0"/>
        </w:trPr>
        <w:tc>
          <w:tcPr>
            <w:tcW w:w="1983" w:type="dxa"/>
          </w:tcPr>
          <w:p w14:paraId="06E836BC" w14:textId="5176E17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N1NDC03CY012</w:t>
            </w:r>
          </w:p>
        </w:tc>
        <w:tc>
          <w:tcPr>
            <w:tcW w:w="4137" w:type="dxa"/>
          </w:tcPr>
          <w:p w14:paraId="1F98A892" w14:textId="4061E70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осевая составляющая</w:t>
            </w:r>
          </w:p>
        </w:tc>
        <w:tc>
          <w:tcPr>
            <w:tcW w:w="1558" w:type="dxa"/>
          </w:tcPr>
          <w:p w14:paraId="3E87A7FB" w14:textId="255118C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54411D6" w14:textId="332F599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F6D2DC9" w14:textId="3A8DAA0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2A82595A" w14:textId="67C0F87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7AC70837" w14:textId="77777777" w:rsidTr="00386964">
        <w:trPr>
          <w:hidden w:val="0"/>
        </w:trPr>
        <w:tc>
          <w:tcPr>
            <w:tcW w:w="1983" w:type="dxa"/>
          </w:tcPr>
          <w:p w14:paraId="2F9E8E7E" w14:textId="58B428E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N1NDC03CE012</w:t>
            </w:r>
          </w:p>
        </w:tc>
        <w:tc>
          <w:tcPr>
            <w:tcW w:w="4137" w:type="dxa"/>
          </w:tcPr>
          <w:p w14:paraId="0A0354C4" w14:textId="1588793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</w:t>
            </w:r>
          </w:p>
        </w:tc>
        <w:tc>
          <w:tcPr>
            <w:tcW w:w="1558" w:type="dxa"/>
          </w:tcPr>
          <w:p w14:paraId="3CD7A391" w14:textId="0F8F48F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7AACCA4" w14:textId="06EDFE6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E7976B0" w14:textId="734649E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800</w:t>
            </w:r>
          </w:p>
        </w:tc>
        <w:tc>
          <w:tcPr>
            <w:tcW w:w="1111" w:type="dxa"/>
          </w:tcPr>
          <w:p w14:paraId="04CAFFE1" w14:textId="6A8E067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54051678" w14:textId="77777777" w:rsidTr="00AA04EC">
        <w:trPr>
          <w:hidden w:val="0"/>
        </w:trPr>
        <w:tc>
          <w:tcPr>
            <w:tcW w:w="10490" w:type="dxa"/>
            <w:gridSpan w:val="6"/>
          </w:tcPr>
          <w:p w14:paraId="714DE2DC" w14:textId="70CD400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Сетевой насос СН-4</w:t>
            </w:r>
          </w:p>
        </w:tc>
      </w:tr>
      <w:tr w:rsidR="009134FB" w:rsidRPr="000455E0" w14:paraId="74C4F225" w14:textId="77777777" w:rsidTr="00386964">
        <w:trPr>
          <w:hidden w:val="0"/>
        </w:trPr>
        <w:tc>
          <w:tcPr>
            <w:tcW w:w="1983" w:type="dxa"/>
          </w:tcPr>
          <w:p w14:paraId="0B4EBBE4" w14:textId="639E63F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N1NDC04CP001</w:t>
            </w:r>
          </w:p>
        </w:tc>
        <w:tc>
          <w:tcPr>
            <w:tcW w:w="4137" w:type="dxa"/>
          </w:tcPr>
          <w:p w14:paraId="3228D501" w14:textId="36CA55E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насоса СН-4</w:t>
            </w:r>
          </w:p>
        </w:tc>
        <w:tc>
          <w:tcPr>
            <w:tcW w:w="1558" w:type="dxa"/>
          </w:tcPr>
          <w:p w14:paraId="6380452D" w14:textId="316DE0D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AEAC9EE" w14:textId="5F57DFA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2C518F98" w14:textId="492B654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4FFE95C8" w14:textId="20D83DD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F864A13" w14:textId="77777777" w:rsidTr="00386964">
        <w:trPr>
          <w:hidden w:val="0"/>
        </w:trPr>
        <w:tc>
          <w:tcPr>
            <w:tcW w:w="1983" w:type="dxa"/>
          </w:tcPr>
          <w:p w14:paraId="7682B48A" w14:textId="4E6DD51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N1NDC04CP002</w:t>
            </w:r>
          </w:p>
        </w:tc>
        <w:tc>
          <w:tcPr>
            <w:tcW w:w="4137" w:type="dxa"/>
          </w:tcPr>
          <w:p w14:paraId="266B7CDF" w14:textId="668AD10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насоса СН-4</w:t>
            </w:r>
          </w:p>
        </w:tc>
        <w:tc>
          <w:tcPr>
            <w:tcW w:w="1558" w:type="dxa"/>
          </w:tcPr>
          <w:p w14:paraId="04A22F36" w14:textId="74A0577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CF9E6EF" w14:textId="4648C91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7A1D4120" w14:textId="7156AB2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25.0</w:t>
            </w:r>
          </w:p>
        </w:tc>
        <w:tc>
          <w:tcPr>
            <w:tcW w:w="1111" w:type="dxa"/>
          </w:tcPr>
          <w:p w14:paraId="4F5874D1" w14:textId="24F0DB6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4D548291" w14:textId="77777777" w:rsidTr="00386964">
        <w:trPr>
          <w:hidden w:val="0"/>
        </w:trPr>
        <w:tc>
          <w:tcPr>
            <w:tcW w:w="1983" w:type="dxa"/>
          </w:tcPr>
          <w:p w14:paraId="4B79D856" w14:textId="6694D5C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N1NDC04CT101</w:t>
            </w:r>
          </w:p>
        </w:tc>
        <w:tc>
          <w:tcPr>
            <w:tcW w:w="4137" w:type="dxa"/>
          </w:tcPr>
          <w:p w14:paraId="676B06A5" w14:textId="0F5503A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Сетевой насос СН-4: Температура подшипника №1</w:t>
            </w:r>
          </w:p>
        </w:tc>
        <w:tc>
          <w:tcPr>
            <w:tcW w:w="1558" w:type="dxa"/>
          </w:tcPr>
          <w:p w14:paraId="0FEADE55" w14:textId="1524230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4060160E" w14:textId="35CD409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13AF33F" w14:textId="1E34501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0D92A1C4" w14:textId="57F1CE7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69E84AFA" w14:textId="77777777" w:rsidTr="00386964">
        <w:trPr>
          <w:hidden w:val="0"/>
        </w:trPr>
        <w:tc>
          <w:tcPr>
            <w:tcW w:w="1983" w:type="dxa"/>
          </w:tcPr>
          <w:p w14:paraId="25E4C96E" w14:textId="76DB22B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N1NDC04CT102</w:t>
            </w:r>
          </w:p>
        </w:tc>
        <w:tc>
          <w:tcPr>
            <w:tcW w:w="4137" w:type="dxa"/>
          </w:tcPr>
          <w:p w14:paraId="18091536" w14:textId="1C6D3DB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№2</w:t>
            </w:r>
          </w:p>
        </w:tc>
        <w:tc>
          <w:tcPr>
            <w:tcW w:w="1558" w:type="dxa"/>
          </w:tcPr>
          <w:p w14:paraId="2F7F7323" w14:textId="7A50A39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4770DA3C" w14:textId="18BADDF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F710570" w14:textId="53E166F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3DEA8B21" w14:textId="09386B6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401142A0" w14:textId="77777777" w:rsidTr="00386964">
        <w:trPr>
          <w:hidden w:val="0"/>
        </w:trPr>
        <w:tc>
          <w:tcPr>
            <w:tcW w:w="1983" w:type="dxa"/>
          </w:tcPr>
          <w:p w14:paraId="6D5EB453" w14:textId="4FD0A3D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N1NDC04CT103</w:t>
            </w:r>
          </w:p>
        </w:tc>
        <w:tc>
          <w:tcPr>
            <w:tcW w:w="4137" w:type="dxa"/>
          </w:tcPr>
          <w:p w14:paraId="069C1743" w14:textId="55104CC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№3</w:t>
            </w:r>
          </w:p>
        </w:tc>
        <w:tc>
          <w:tcPr>
            <w:tcW w:w="1558" w:type="dxa"/>
          </w:tcPr>
          <w:p w14:paraId="2D3516A5" w14:textId="0B3B2A5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68B27F59" w14:textId="30335F5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2CC5725" w14:textId="3DDE9A6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1437E9CE" w14:textId="1FD6218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46BDE3D5" w14:textId="77777777" w:rsidTr="00386964">
        <w:trPr>
          <w:hidden w:val="0"/>
        </w:trPr>
        <w:tc>
          <w:tcPr>
            <w:tcW w:w="1983" w:type="dxa"/>
          </w:tcPr>
          <w:p w14:paraId="50A793D6" w14:textId="122B7B8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N1NDC04CT104</w:t>
            </w:r>
          </w:p>
        </w:tc>
        <w:tc>
          <w:tcPr>
            <w:tcW w:w="4137" w:type="dxa"/>
          </w:tcPr>
          <w:p w14:paraId="003FC663" w14:textId="6538D74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подшипника №4</w:t>
            </w:r>
          </w:p>
        </w:tc>
        <w:tc>
          <w:tcPr>
            <w:tcW w:w="1558" w:type="dxa"/>
          </w:tcPr>
          <w:p w14:paraId="29AA665C" w14:textId="164A86B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09259937" w14:textId="57CE7E7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27380EA" w14:textId="27D76DC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242551BF" w14:textId="0E9A77F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9D55A78" w14:textId="77777777" w:rsidTr="00386964">
        <w:trPr>
          <w:hidden w:val="0"/>
        </w:trPr>
        <w:tc>
          <w:tcPr>
            <w:tcW w:w="1983" w:type="dxa"/>
          </w:tcPr>
          <w:p w14:paraId="5E5E8511" w14:textId="292FAC6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N1NDC04CT105</w:t>
            </w:r>
          </w:p>
        </w:tc>
        <w:tc>
          <w:tcPr>
            <w:tcW w:w="4137" w:type="dxa"/>
          </w:tcPr>
          <w:p w14:paraId="2399DB3F" w14:textId="47DF58C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U</w:t>
            </w:r>
          </w:p>
        </w:tc>
        <w:tc>
          <w:tcPr>
            <w:tcW w:w="1558" w:type="dxa"/>
          </w:tcPr>
          <w:p w14:paraId="607CC80A" w14:textId="6578164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2E1324C4" w14:textId="3A0C5A1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F7633B8" w14:textId="06E8FD2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4AADC61" w14:textId="334457A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9567CB6" w14:textId="77777777" w:rsidTr="00386964">
        <w:trPr>
          <w:hidden w:val="0"/>
        </w:trPr>
        <w:tc>
          <w:tcPr>
            <w:tcW w:w="1983" w:type="dxa"/>
          </w:tcPr>
          <w:p w14:paraId="549B4157" w14:textId="24F5157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N1NDC04CT106</w:t>
            </w:r>
          </w:p>
        </w:tc>
        <w:tc>
          <w:tcPr>
            <w:tcW w:w="4137" w:type="dxa"/>
          </w:tcPr>
          <w:p w14:paraId="0B9E18AE" w14:textId="6B23B9C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V</w:t>
            </w:r>
          </w:p>
        </w:tc>
        <w:tc>
          <w:tcPr>
            <w:tcW w:w="1558" w:type="dxa"/>
          </w:tcPr>
          <w:p w14:paraId="4B25826F" w14:textId="0BA8C4C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7909B124" w14:textId="35462C5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3DDA399" w14:textId="6020589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68D9DF40" w14:textId="53F3F8F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5DC2728" w14:textId="77777777" w:rsidTr="00386964">
        <w:trPr>
          <w:hidden w:val="0"/>
        </w:trPr>
        <w:tc>
          <w:tcPr>
            <w:tcW w:w="1983" w:type="dxa"/>
          </w:tcPr>
          <w:p w14:paraId="5731660D" w14:textId="6945B60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N1NDC04CT107</w:t>
            </w:r>
          </w:p>
        </w:tc>
        <w:tc>
          <w:tcPr>
            <w:tcW w:w="4137" w:type="dxa"/>
          </w:tcPr>
          <w:p w14:paraId="41DC6041" w14:textId="6326810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обмоток электродвигателя фаза W</w:t>
            </w:r>
          </w:p>
        </w:tc>
        <w:tc>
          <w:tcPr>
            <w:tcW w:w="1558" w:type="dxa"/>
          </w:tcPr>
          <w:p w14:paraId="3E657A73" w14:textId="4967A00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  <w:lang w:val="en-US"/>
              </w:rPr>
              <w:t>R</w:t>
            </w:r>
          </w:p>
        </w:tc>
        <w:tc>
          <w:tcPr>
            <w:tcW w:w="709" w:type="dxa"/>
          </w:tcPr>
          <w:p w14:paraId="561769A3" w14:textId="2270F47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B3C8694" w14:textId="625E254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150</w:t>
            </w:r>
          </w:p>
        </w:tc>
        <w:tc>
          <w:tcPr>
            <w:tcW w:w="1111" w:type="dxa"/>
          </w:tcPr>
          <w:p w14:paraId="3C03B8FA" w14:textId="50C8342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54D0473A" w14:textId="77777777" w:rsidTr="00386964">
        <w:trPr>
          <w:hidden w:val="0"/>
        </w:trPr>
        <w:tc>
          <w:tcPr>
            <w:tcW w:w="1983" w:type="dxa"/>
          </w:tcPr>
          <w:p w14:paraId="2A9F4F73" w14:textId="3265C43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N1NDC04CY001</w:t>
            </w:r>
          </w:p>
        </w:tc>
        <w:tc>
          <w:tcPr>
            <w:tcW w:w="4137" w:type="dxa"/>
          </w:tcPr>
          <w:p w14:paraId="2758D02E" w14:textId="1D24DF8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вертикальная составляющая</w:t>
            </w:r>
          </w:p>
        </w:tc>
        <w:tc>
          <w:tcPr>
            <w:tcW w:w="1558" w:type="dxa"/>
          </w:tcPr>
          <w:p w14:paraId="15374E07" w14:textId="2607FA3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5B929CE" w14:textId="1B16AC1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B856D59" w14:textId="4FD4598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38C0BAEF" w14:textId="207B56D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08AB0CBD" w14:textId="77777777" w:rsidTr="00386964">
        <w:trPr>
          <w:hidden w:val="0"/>
        </w:trPr>
        <w:tc>
          <w:tcPr>
            <w:tcW w:w="1983" w:type="dxa"/>
          </w:tcPr>
          <w:p w14:paraId="7102ADCB" w14:textId="0524AA3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N1NDC04CY002</w:t>
            </w:r>
          </w:p>
        </w:tc>
        <w:tc>
          <w:tcPr>
            <w:tcW w:w="4137" w:type="dxa"/>
          </w:tcPr>
          <w:p w14:paraId="5A7C3463" w14:textId="3CB7C4B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горизонтальная составляющая</w:t>
            </w:r>
          </w:p>
        </w:tc>
        <w:tc>
          <w:tcPr>
            <w:tcW w:w="1558" w:type="dxa"/>
          </w:tcPr>
          <w:p w14:paraId="69F2959A" w14:textId="73A7791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A621468" w14:textId="7ADD498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FB59CFE" w14:textId="1659FEA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3554937E" w14:textId="158A50D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740EEA66" w14:textId="77777777" w:rsidTr="00386964">
        <w:trPr>
          <w:hidden w:val="0"/>
        </w:trPr>
        <w:tc>
          <w:tcPr>
            <w:tcW w:w="1983" w:type="dxa"/>
          </w:tcPr>
          <w:p w14:paraId="31394C38" w14:textId="6AA23FE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N1NDC04CY003</w:t>
            </w:r>
          </w:p>
        </w:tc>
        <w:tc>
          <w:tcPr>
            <w:tcW w:w="4137" w:type="dxa"/>
          </w:tcPr>
          <w:p w14:paraId="448ECC7A" w14:textId="0ED2349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№1, осевая составляющая</w:t>
            </w:r>
          </w:p>
        </w:tc>
        <w:tc>
          <w:tcPr>
            <w:tcW w:w="1558" w:type="dxa"/>
          </w:tcPr>
          <w:p w14:paraId="354739BD" w14:textId="380E12C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87EE433" w14:textId="0EF309E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7053885" w14:textId="1CD0945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6E55FE6F" w14:textId="08D71C1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6EC29403" w14:textId="77777777" w:rsidTr="00386964">
        <w:trPr>
          <w:hidden w:val="0"/>
        </w:trPr>
        <w:tc>
          <w:tcPr>
            <w:tcW w:w="1983" w:type="dxa"/>
          </w:tcPr>
          <w:p w14:paraId="3DB98A09" w14:textId="6D7AE89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lastRenderedPageBreak/>
              <w:t>N1NDC04CY004</w:t>
            </w:r>
          </w:p>
        </w:tc>
        <w:tc>
          <w:tcPr>
            <w:tcW w:w="4137" w:type="dxa"/>
          </w:tcPr>
          <w:p w14:paraId="0F4C58F1" w14:textId="7E2DCA5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вертикальная составляющая</w:t>
            </w:r>
          </w:p>
        </w:tc>
        <w:tc>
          <w:tcPr>
            <w:tcW w:w="1558" w:type="dxa"/>
          </w:tcPr>
          <w:p w14:paraId="7EFCC6B3" w14:textId="6E3AD2B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25FC739" w14:textId="61B3D7A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F6ABBD5" w14:textId="4B66167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6CB4CA52" w14:textId="2677939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607682F0" w14:textId="77777777" w:rsidTr="00386964">
        <w:trPr>
          <w:hidden w:val="0"/>
        </w:trPr>
        <w:tc>
          <w:tcPr>
            <w:tcW w:w="1983" w:type="dxa"/>
          </w:tcPr>
          <w:p w14:paraId="7060FB9A" w14:textId="1F3A015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N1NDC04CY005</w:t>
            </w:r>
          </w:p>
        </w:tc>
        <w:tc>
          <w:tcPr>
            <w:tcW w:w="4137" w:type="dxa"/>
          </w:tcPr>
          <w:p w14:paraId="3D2DF0AE" w14:textId="11F147E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горизонтальная составляющая</w:t>
            </w:r>
          </w:p>
        </w:tc>
        <w:tc>
          <w:tcPr>
            <w:tcW w:w="1558" w:type="dxa"/>
          </w:tcPr>
          <w:p w14:paraId="26772751" w14:textId="3D68B2C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42C1BAD" w14:textId="749FA32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B2EA019" w14:textId="2B43231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76C0E0A1" w14:textId="49A57F5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27CA9DBD" w14:textId="77777777" w:rsidTr="00386964">
        <w:trPr>
          <w:hidden w:val="0"/>
        </w:trPr>
        <w:tc>
          <w:tcPr>
            <w:tcW w:w="1983" w:type="dxa"/>
          </w:tcPr>
          <w:p w14:paraId="6BFEA188" w14:textId="0F520C4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N1NDC04CY006</w:t>
            </w:r>
          </w:p>
        </w:tc>
        <w:tc>
          <w:tcPr>
            <w:tcW w:w="4137" w:type="dxa"/>
          </w:tcPr>
          <w:p w14:paraId="6B087AD4" w14:textId="53A13F1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№2, осевая составляющая</w:t>
            </w:r>
          </w:p>
        </w:tc>
        <w:tc>
          <w:tcPr>
            <w:tcW w:w="1558" w:type="dxa"/>
          </w:tcPr>
          <w:p w14:paraId="3F5D18DE" w14:textId="71BEF99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18FCE3E" w14:textId="4678F6C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4E8194F" w14:textId="29A03F0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471FBE0C" w14:textId="039EF0B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2A35C17E" w14:textId="77777777" w:rsidTr="00386964">
        <w:trPr>
          <w:hidden w:val="0"/>
        </w:trPr>
        <w:tc>
          <w:tcPr>
            <w:tcW w:w="1983" w:type="dxa"/>
          </w:tcPr>
          <w:p w14:paraId="5148BA48" w14:textId="59AE811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N1NDC04CY007</w:t>
            </w:r>
          </w:p>
        </w:tc>
        <w:tc>
          <w:tcPr>
            <w:tcW w:w="4137" w:type="dxa"/>
          </w:tcPr>
          <w:p w14:paraId="0A616B6B" w14:textId="2287DD7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вертикальная составляющая</w:t>
            </w:r>
          </w:p>
        </w:tc>
        <w:tc>
          <w:tcPr>
            <w:tcW w:w="1558" w:type="dxa"/>
          </w:tcPr>
          <w:p w14:paraId="5662AC6E" w14:textId="38B32D6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27DD985" w14:textId="4CE234F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10E89D3" w14:textId="1D16D26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35CA3A92" w14:textId="0F93929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14F85D5F" w14:textId="77777777" w:rsidTr="00386964">
        <w:trPr>
          <w:hidden w:val="0"/>
        </w:trPr>
        <w:tc>
          <w:tcPr>
            <w:tcW w:w="1983" w:type="dxa"/>
          </w:tcPr>
          <w:p w14:paraId="41D9C19B" w14:textId="169B6C7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N1NDC04CY008</w:t>
            </w:r>
          </w:p>
        </w:tc>
        <w:tc>
          <w:tcPr>
            <w:tcW w:w="4137" w:type="dxa"/>
          </w:tcPr>
          <w:p w14:paraId="1BB07CD6" w14:textId="6E1F4CF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горизонтальная составляющая</w:t>
            </w:r>
          </w:p>
        </w:tc>
        <w:tc>
          <w:tcPr>
            <w:tcW w:w="1558" w:type="dxa"/>
          </w:tcPr>
          <w:p w14:paraId="5CB1E61F" w14:textId="7841911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FD61EEF" w14:textId="06675EE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46D9156" w14:textId="46B12F1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3A6D7A44" w14:textId="1669724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052DE6B7" w14:textId="77777777" w:rsidTr="00386964">
        <w:trPr>
          <w:hidden w:val="0"/>
        </w:trPr>
        <w:tc>
          <w:tcPr>
            <w:tcW w:w="1983" w:type="dxa"/>
          </w:tcPr>
          <w:p w14:paraId="48AC8FB3" w14:textId="639D80B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N1NDC04CY009</w:t>
            </w:r>
          </w:p>
        </w:tc>
        <w:tc>
          <w:tcPr>
            <w:tcW w:w="4137" w:type="dxa"/>
          </w:tcPr>
          <w:p w14:paraId="25604385" w14:textId="59E5319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№3, осевая составляющая</w:t>
            </w:r>
          </w:p>
        </w:tc>
        <w:tc>
          <w:tcPr>
            <w:tcW w:w="1558" w:type="dxa"/>
          </w:tcPr>
          <w:p w14:paraId="790B17F6" w14:textId="5015A9C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9A31F9E" w14:textId="6A1E3FE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200D5ED" w14:textId="2587801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351BC3A8" w14:textId="5A4A3BD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1B41591D" w14:textId="77777777" w:rsidTr="00386964">
        <w:trPr>
          <w:hidden w:val="0"/>
        </w:trPr>
        <w:tc>
          <w:tcPr>
            <w:tcW w:w="1983" w:type="dxa"/>
          </w:tcPr>
          <w:p w14:paraId="0428C290" w14:textId="2C5F40F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N1NDC04CY010</w:t>
            </w:r>
          </w:p>
        </w:tc>
        <w:tc>
          <w:tcPr>
            <w:tcW w:w="4137" w:type="dxa"/>
          </w:tcPr>
          <w:p w14:paraId="028B492F" w14:textId="1F11AD0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вертикальная составляющая</w:t>
            </w:r>
          </w:p>
        </w:tc>
        <w:tc>
          <w:tcPr>
            <w:tcW w:w="1558" w:type="dxa"/>
          </w:tcPr>
          <w:p w14:paraId="348346C6" w14:textId="5EA91B3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B3EE456" w14:textId="188616C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6CA8FE2" w14:textId="6B24853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43FEA65F" w14:textId="73168BC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30573FE8" w14:textId="77777777" w:rsidTr="00386964">
        <w:trPr>
          <w:hidden w:val="0"/>
        </w:trPr>
        <w:tc>
          <w:tcPr>
            <w:tcW w:w="1983" w:type="dxa"/>
          </w:tcPr>
          <w:p w14:paraId="26DBEEA0" w14:textId="5D4B6FA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N1NDC04CY011</w:t>
            </w:r>
          </w:p>
        </w:tc>
        <w:tc>
          <w:tcPr>
            <w:tcW w:w="4137" w:type="dxa"/>
          </w:tcPr>
          <w:p w14:paraId="335B3DD0" w14:textId="2ABCC4F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горизонтальная составляющая</w:t>
            </w:r>
          </w:p>
        </w:tc>
        <w:tc>
          <w:tcPr>
            <w:tcW w:w="1558" w:type="dxa"/>
          </w:tcPr>
          <w:p w14:paraId="4E5F2615" w14:textId="0AE18A4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344E572" w14:textId="09816B4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5231CE1" w14:textId="44FE4FB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5F17D51A" w14:textId="6B4460F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2613BC29" w14:textId="77777777" w:rsidTr="00386964">
        <w:trPr>
          <w:hidden w:val="0"/>
        </w:trPr>
        <w:tc>
          <w:tcPr>
            <w:tcW w:w="1983" w:type="dxa"/>
          </w:tcPr>
          <w:p w14:paraId="5F45FD0F" w14:textId="320787E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N1NDC04CY012</w:t>
            </w:r>
          </w:p>
        </w:tc>
        <w:tc>
          <w:tcPr>
            <w:tcW w:w="4137" w:type="dxa"/>
          </w:tcPr>
          <w:p w14:paraId="04B2408F" w14:textId="5E5E35E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Вибрация подшипника №4, осевая составляющая</w:t>
            </w:r>
          </w:p>
        </w:tc>
        <w:tc>
          <w:tcPr>
            <w:tcW w:w="1558" w:type="dxa"/>
          </w:tcPr>
          <w:p w14:paraId="45636805" w14:textId="5C0CEC9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19A58E4" w14:textId="76DE1DD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950EAD5" w14:textId="422BED5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11.9</w:t>
            </w:r>
          </w:p>
        </w:tc>
        <w:tc>
          <w:tcPr>
            <w:tcW w:w="1111" w:type="dxa"/>
          </w:tcPr>
          <w:p w14:paraId="604DDC92" w14:textId="2A3DF96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мм/с</w:t>
            </w:r>
          </w:p>
        </w:tc>
      </w:tr>
      <w:tr w:rsidR="009134FB" w:rsidRPr="000455E0" w14:paraId="5535616E" w14:textId="77777777" w:rsidTr="00386964">
        <w:trPr>
          <w:hidden w:val="0"/>
        </w:trPr>
        <w:tc>
          <w:tcPr>
            <w:tcW w:w="1983" w:type="dxa"/>
          </w:tcPr>
          <w:p w14:paraId="6E7EAF15" w14:textId="65F4824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N1NDC04CE012</w:t>
            </w:r>
          </w:p>
        </w:tc>
        <w:tc>
          <w:tcPr>
            <w:tcW w:w="4137" w:type="dxa"/>
          </w:tcPr>
          <w:p w14:paraId="3072741B" w14:textId="1B0A201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электродвигателя</w:t>
            </w:r>
          </w:p>
        </w:tc>
        <w:tc>
          <w:tcPr>
            <w:tcW w:w="1558" w:type="dxa"/>
          </w:tcPr>
          <w:p w14:paraId="31DCEE13" w14:textId="59B95B4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3A62693" w14:textId="36EEE65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8227673" w14:textId="0608738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800</w:t>
            </w:r>
          </w:p>
        </w:tc>
        <w:tc>
          <w:tcPr>
            <w:tcW w:w="1111" w:type="dxa"/>
          </w:tcPr>
          <w:p w14:paraId="7D26D139" w14:textId="0D43B6B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368000E8" w14:textId="77777777" w:rsidTr="00AA04EC">
        <w:trPr>
          <w:hidden w:val="0"/>
        </w:trPr>
        <w:tc>
          <w:tcPr>
            <w:tcW w:w="10490" w:type="dxa"/>
            <w:gridSpan w:val="6"/>
          </w:tcPr>
          <w:p w14:paraId="136F78F5" w14:textId="0D0F9B7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ШУ СН-1…4</w:t>
            </w:r>
          </w:p>
        </w:tc>
      </w:tr>
      <w:tr w:rsidR="009134FB" w:rsidRPr="000455E0" w14:paraId="75F5695E" w14:textId="77777777" w:rsidTr="00386964">
        <w:trPr>
          <w:hidden w:val="0"/>
        </w:trPr>
        <w:tc>
          <w:tcPr>
            <w:tcW w:w="1983" w:type="dxa"/>
          </w:tcPr>
          <w:p w14:paraId="14DCDA2B" w14:textId="7605C50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N1CUB01CE015</w:t>
            </w:r>
          </w:p>
        </w:tc>
        <w:tc>
          <w:tcPr>
            <w:tcW w:w="4137" w:type="dxa"/>
          </w:tcPr>
          <w:p w14:paraId="687A2CDD" w14:textId="66BDA7D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Выходная частота ЧРП</w:t>
            </w:r>
          </w:p>
        </w:tc>
        <w:tc>
          <w:tcPr>
            <w:tcW w:w="1558" w:type="dxa"/>
          </w:tcPr>
          <w:p w14:paraId="321804AF" w14:textId="7C907D2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E7884B7" w14:textId="4E1E2D9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508843D6" w14:textId="76C7CD6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50.0</w:t>
            </w:r>
          </w:p>
        </w:tc>
        <w:tc>
          <w:tcPr>
            <w:tcW w:w="1111" w:type="dxa"/>
          </w:tcPr>
          <w:p w14:paraId="169F3D0A" w14:textId="6A1FB03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45A58D44" w14:textId="77777777" w:rsidTr="00AA04EC">
        <w:trPr>
          <w:hidden w:val="0"/>
        </w:trPr>
        <w:tc>
          <w:tcPr>
            <w:tcW w:w="10490" w:type="dxa"/>
            <w:gridSpan w:val="6"/>
          </w:tcPr>
          <w:p w14:paraId="04B8EE95" w14:textId="77AA6F2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Общие трубопроводы обвязки теплообменников по сетевой воде. Обратная сетевая вода</w:t>
            </w:r>
          </w:p>
        </w:tc>
      </w:tr>
      <w:tr w:rsidR="009134FB" w:rsidRPr="000455E0" w14:paraId="530AD158" w14:textId="77777777" w:rsidTr="00386964">
        <w:trPr>
          <w:hidden w:val="0"/>
        </w:trPr>
        <w:tc>
          <w:tcPr>
            <w:tcW w:w="1983" w:type="dxa"/>
          </w:tcPr>
          <w:p w14:paraId="58DAE80C" w14:textId="38DF0A8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N1NDB20CP001</w:t>
            </w:r>
          </w:p>
        </w:tc>
        <w:tc>
          <w:tcPr>
            <w:tcW w:w="4137" w:type="dxa"/>
          </w:tcPr>
          <w:p w14:paraId="1DC4B6BD" w14:textId="4BD22B7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обратной сетевой воды перед теплообменниками</w:t>
            </w:r>
          </w:p>
        </w:tc>
        <w:tc>
          <w:tcPr>
            <w:tcW w:w="1558" w:type="dxa"/>
          </w:tcPr>
          <w:p w14:paraId="1EA33778" w14:textId="47F3AA5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693C305" w14:textId="69D9D87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1DAD7B26" w14:textId="655139E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25.0</w:t>
            </w:r>
          </w:p>
        </w:tc>
        <w:tc>
          <w:tcPr>
            <w:tcW w:w="1111" w:type="dxa"/>
          </w:tcPr>
          <w:p w14:paraId="235A1CAD" w14:textId="7827E88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74972FBE" w14:textId="77777777" w:rsidTr="00386964">
        <w:trPr>
          <w:hidden w:val="0"/>
        </w:trPr>
        <w:tc>
          <w:tcPr>
            <w:tcW w:w="1983" w:type="dxa"/>
          </w:tcPr>
          <w:p w14:paraId="15892853" w14:textId="5FA3D72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N1NDB20CT001</w:t>
            </w:r>
          </w:p>
        </w:tc>
        <w:tc>
          <w:tcPr>
            <w:tcW w:w="4137" w:type="dxa"/>
          </w:tcPr>
          <w:p w14:paraId="7DB820BD" w14:textId="6104F07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обратной сетевой воды перед теплообменниками</w:t>
            </w:r>
          </w:p>
        </w:tc>
        <w:tc>
          <w:tcPr>
            <w:tcW w:w="1558" w:type="dxa"/>
          </w:tcPr>
          <w:p w14:paraId="1BCCDF02" w14:textId="44A87D3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D941C61" w14:textId="0ED7C78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5611881C" w14:textId="070E29C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799F6FF6" w14:textId="4565D02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1D5DC98" w14:textId="77777777" w:rsidTr="00386964">
        <w:trPr>
          <w:hidden w:val="0"/>
        </w:trPr>
        <w:tc>
          <w:tcPr>
            <w:tcW w:w="1983" w:type="dxa"/>
          </w:tcPr>
          <w:p w14:paraId="305820AE" w14:textId="2B82B60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N1NDB21CG801</w:t>
            </w:r>
          </w:p>
        </w:tc>
        <w:tc>
          <w:tcPr>
            <w:tcW w:w="4137" w:type="dxa"/>
          </w:tcPr>
          <w:p w14:paraId="36A6DC0B" w14:textId="49DCA2A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Регулирующий клапан РДТА-1 на линии помимо теплообменников: Положение ИМ</w:t>
            </w:r>
          </w:p>
        </w:tc>
        <w:tc>
          <w:tcPr>
            <w:tcW w:w="1558" w:type="dxa"/>
          </w:tcPr>
          <w:p w14:paraId="3A547607" w14:textId="0669789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540B0D3" w14:textId="17451BF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2DCC7707" w14:textId="514DBE8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100.0</w:t>
            </w:r>
          </w:p>
        </w:tc>
        <w:tc>
          <w:tcPr>
            <w:tcW w:w="1111" w:type="dxa"/>
          </w:tcPr>
          <w:p w14:paraId="17FF225C" w14:textId="2E92E99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7C394D3D" w14:textId="77777777" w:rsidTr="00386964">
        <w:trPr>
          <w:hidden w:val="0"/>
        </w:trPr>
        <w:tc>
          <w:tcPr>
            <w:tcW w:w="1983" w:type="dxa"/>
          </w:tcPr>
          <w:p w14:paraId="237FC56A" w14:textId="508E453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N1NDB22CG801</w:t>
            </w:r>
          </w:p>
        </w:tc>
        <w:tc>
          <w:tcPr>
            <w:tcW w:w="4137" w:type="dxa"/>
          </w:tcPr>
          <w:p w14:paraId="434340A6" w14:textId="3FEA886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Регулирующий клапан РДТА-2 на линии помимо теплообменников: Положение ИМ</w:t>
            </w:r>
          </w:p>
        </w:tc>
        <w:tc>
          <w:tcPr>
            <w:tcW w:w="1558" w:type="dxa"/>
          </w:tcPr>
          <w:p w14:paraId="0613F5F4" w14:textId="09CF564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6CF365B" w14:textId="722D2C9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16651B0D" w14:textId="4A149E6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100.0</w:t>
            </w:r>
          </w:p>
        </w:tc>
        <w:tc>
          <w:tcPr>
            <w:tcW w:w="1111" w:type="dxa"/>
          </w:tcPr>
          <w:p w14:paraId="3FCB7AF8" w14:textId="140DD7D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6515DB83" w14:textId="77777777" w:rsidTr="00AA04EC">
        <w:trPr>
          <w:hidden w:val="0"/>
        </w:trPr>
        <w:tc>
          <w:tcPr>
            <w:tcW w:w="10490" w:type="dxa"/>
            <w:gridSpan w:val="6"/>
          </w:tcPr>
          <w:p w14:paraId="1C0E2107" w14:textId="77C53FD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Общие трубопроводы обвязки теплообменников по сетевой воде. Прямая сетевая вода</w:t>
            </w:r>
          </w:p>
        </w:tc>
      </w:tr>
      <w:tr w:rsidR="009134FB" w:rsidRPr="000455E0" w14:paraId="4D45CC0A" w14:textId="77777777" w:rsidTr="00386964">
        <w:trPr>
          <w:hidden w:val="0"/>
        </w:trPr>
        <w:tc>
          <w:tcPr>
            <w:tcW w:w="1983" w:type="dxa"/>
          </w:tcPr>
          <w:p w14:paraId="6C2DA194" w14:textId="2BC94D7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N1NDA10CP001</w:t>
            </w:r>
          </w:p>
        </w:tc>
        <w:tc>
          <w:tcPr>
            <w:tcW w:w="4137" w:type="dxa"/>
          </w:tcPr>
          <w:p w14:paraId="44443968" w14:textId="72BD889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сетевой воды после всех теплообменных аппаратов</w:t>
            </w:r>
          </w:p>
        </w:tc>
        <w:tc>
          <w:tcPr>
            <w:tcW w:w="1558" w:type="dxa"/>
          </w:tcPr>
          <w:p w14:paraId="085B25BF" w14:textId="3449126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BC3D77F" w14:textId="725505D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132EE514" w14:textId="42CECB7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25.0</w:t>
            </w:r>
          </w:p>
        </w:tc>
        <w:tc>
          <w:tcPr>
            <w:tcW w:w="1111" w:type="dxa"/>
          </w:tcPr>
          <w:p w14:paraId="0916DDC0" w14:textId="125FBE7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F554A9B" w14:textId="77777777" w:rsidTr="00386964">
        <w:trPr>
          <w:hidden w:val="0"/>
        </w:trPr>
        <w:tc>
          <w:tcPr>
            <w:tcW w:w="1983" w:type="dxa"/>
          </w:tcPr>
          <w:p w14:paraId="6E074176" w14:textId="64AC8CC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N1NDA10CT002</w:t>
            </w:r>
          </w:p>
        </w:tc>
        <w:tc>
          <w:tcPr>
            <w:tcW w:w="4137" w:type="dxa"/>
          </w:tcPr>
          <w:p w14:paraId="6F78DE2E" w14:textId="2D9CA8D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сетевой воды после всех теплообменных аппаратов</w:t>
            </w:r>
          </w:p>
        </w:tc>
        <w:tc>
          <w:tcPr>
            <w:tcW w:w="1558" w:type="dxa"/>
          </w:tcPr>
          <w:p w14:paraId="0AF08F1D" w14:textId="3982B34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9AEFD83" w14:textId="662516B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59406A59" w14:textId="37E6505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173CB76B" w14:textId="19A4E0D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CBA0874" w14:textId="77777777" w:rsidTr="00AA04EC">
        <w:trPr>
          <w:hidden w:val="0"/>
        </w:trPr>
        <w:tc>
          <w:tcPr>
            <w:tcW w:w="10490" w:type="dxa"/>
            <w:gridSpan w:val="6"/>
          </w:tcPr>
          <w:p w14:paraId="579EA8AE" w14:textId="27672C8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Общие трубопроводы обвязки теплообменников по котловой воде. Прямая котловая вода</w:t>
            </w:r>
          </w:p>
        </w:tc>
      </w:tr>
      <w:tr w:rsidR="009134FB" w:rsidRPr="000455E0" w14:paraId="62C5A0B2" w14:textId="77777777" w:rsidTr="00386964">
        <w:trPr>
          <w:hidden w:val="0"/>
        </w:trPr>
        <w:tc>
          <w:tcPr>
            <w:tcW w:w="1983" w:type="dxa"/>
          </w:tcPr>
          <w:p w14:paraId="4982B65E" w14:textId="1ACCBA8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N1NDF10CT001</w:t>
            </w:r>
          </w:p>
        </w:tc>
        <w:tc>
          <w:tcPr>
            <w:tcW w:w="4137" w:type="dxa"/>
          </w:tcPr>
          <w:p w14:paraId="252FA7A2" w14:textId="4AC02CC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котловой воды перед сетевыми теплообменниками</w:t>
            </w:r>
          </w:p>
        </w:tc>
        <w:tc>
          <w:tcPr>
            <w:tcW w:w="1558" w:type="dxa"/>
          </w:tcPr>
          <w:p w14:paraId="303EC7F2" w14:textId="47EA467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3895D70" w14:textId="019F5A8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77D2794F" w14:textId="5961494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6084D3FE" w14:textId="04443CC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DDC34AD" w14:textId="77777777" w:rsidTr="00AA04EC">
        <w:trPr>
          <w:hidden w:val="0"/>
        </w:trPr>
        <w:tc>
          <w:tcPr>
            <w:tcW w:w="10490" w:type="dxa"/>
            <w:gridSpan w:val="6"/>
          </w:tcPr>
          <w:p w14:paraId="6DECBB59" w14:textId="71DD90F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Теплообменник ТА-1</w:t>
            </w:r>
          </w:p>
        </w:tc>
      </w:tr>
      <w:tr w:rsidR="009134FB" w:rsidRPr="000455E0" w14:paraId="7EEC43EB" w14:textId="77777777" w:rsidTr="00386964">
        <w:trPr>
          <w:hidden w:val="0"/>
        </w:trPr>
        <w:tc>
          <w:tcPr>
            <w:tcW w:w="1983" w:type="dxa"/>
          </w:tcPr>
          <w:p w14:paraId="664518B6" w14:textId="10F5D32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N1NDD01CT002</w:t>
            </w:r>
          </w:p>
        </w:tc>
        <w:tc>
          <w:tcPr>
            <w:tcW w:w="4137" w:type="dxa"/>
          </w:tcPr>
          <w:p w14:paraId="57F2E434" w14:textId="77BE9AC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сетевой воды на выходе из ТА-1</w:t>
            </w:r>
          </w:p>
        </w:tc>
        <w:tc>
          <w:tcPr>
            <w:tcW w:w="1558" w:type="dxa"/>
          </w:tcPr>
          <w:p w14:paraId="1C2987CB" w14:textId="21209B0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04B359D" w14:textId="7AE8BA8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60548AB8" w14:textId="4D48BC7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265AA803" w14:textId="7A72D89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4B8CFDAB" w14:textId="77777777" w:rsidTr="00386964">
        <w:trPr>
          <w:hidden w:val="0"/>
        </w:trPr>
        <w:tc>
          <w:tcPr>
            <w:tcW w:w="1983" w:type="dxa"/>
          </w:tcPr>
          <w:p w14:paraId="29D16491" w14:textId="41B2DE9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N1NDD01CT004</w:t>
            </w:r>
          </w:p>
        </w:tc>
        <w:tc>
          <w:tcPr>
            <w:tcW w:w="4137" w:type="dxa"/>
          </w:tcPr>
          <w:p w14:paraId="40C927CC" w14:textId="03D1FC8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котловой воды на выходе из ТА-1</w:t>
            </w:r>
          </w:p>
        </w:tc>
        <w:tc>
          <w:tcPr>
            <w:tcW w:w="1558" w:type="dxa"/>
          </w:tcPr>
          <w:p w14:paraId="0008844C" w14:textId="635FB27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1C7FA26" w14:textId="694DD56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4FD479E4" w14:textId="6A015C6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2555117F" w14:textId="5144041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41B35D04" w14:textId="77777777" w:rsidTr="00AA04EC">
        <w:trPr>
          <w:hidden w:val="0"/>
        </w:trPr>
        <w:tc>
          <w:tcPr>
            <w:tcW w:w="10490" w:type="dxa"/>
            <w:gridSpan w:val="6"/>
          </w:tcPr>
          <w:p w14:paraId="67304426" w14:textId="610BD7E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lastRenderedPageBreak/>
              <w:t>Теплообменник ТА-2</w:t>
            </w:r>
          </w:p>
        </w:tc>
      </w:tr>
      <w:tr w:rsidR="009134FB" w:rsidRPr="000455E0" w14:paraId="59376AB8" w14:textId="77777777" w:rsidTr="00386964">
        <w:trPr>
          <w:hidden w:val="0"/>
        </w:trPr>
        <w:tc>
          <w:tcPr>
            <w:tcW w:w="1983" w:type="dxa"/>
          </w:tcPr>
          <w:p w14:paraId="01AE592B" w14:textId="4AE6EEF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N1NDD02CT002</w:t>
            </w:r>
          </w:p>
        </w:tc>
        <w:tc>
          <w:tcPr>
            <w:tcW w:w="4137" w:type="dxa"/>
          </w:tcPr>
          <w:p w14:paraId="1F85DB63" w14:textId="4043BCC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сетевой воды на выходе из ТА-2</w:t>
            </w:r>
          </w:p>
        </w:tc>
        <w:tc>
          <w:tcPr>
            <w:tcW w:w="1558" w:type="dxa"/>
          </w:tcPr>
          <w:p w14:paraId="6D3E336A" w14:textId="7C7B211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6474A2B" w14:textId="1AB0700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77F51362" w14:textId="7DC78BB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0FF5868C" w14:textId="6B4717D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608B3BF3" w14:textId="77777777" w:rsidTr="00386964">
        <w:trPr>
          <w:hidden w:val="0"/>
        </w:trPr>
        <w:tc>
          <w:tcPr>
            <w:tcW w:w="1983" w:type="dxa"/>
          </w:tcPr>
          <w:p w14:paraId="392D21FB" w14:textId="186A295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N1NDD02CT004</w:t>
            </w:r>
          </w:p>
        </w:tc>
        <w:tc>
          <w:tcPr>
            <w:tcW w:w="4137" w:type="dxa"/>
          </w:tcPr>
          <w:p w14:paraId="2D81EA3F" w14:textId="189F7A8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котловой воды на выходе из ТА-2</w:t>
            </w:r>
          </w:p>
        </w:tc>
        <w:tc>
          <w:tcPr>
            <w:tcW w:w="1558" w:type="dxa"/>
          </w:tcPr>
          <w:p w14:paraId="6C044575" w14:textId="294A737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AE990C9" w14:textId="283BC0A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6D6475D0" w14:textId="175B3B5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4208A413" w14:textId="21FF21B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69B83ED9" w14:textId="77777777" w:rsidTr="00AA04EC">
        <w:trPr>
          <w:hidden w:val="0"/>
        </w:trPr>
        <w:tc>
          <w:tcPr>
            <w:tcW w:w="10490" w:type="dxa"/>
            <w:gridSpan w:val="6"/>
          </w:tcPr>
          <w:p w14:paraId="1366CC4C" w14:textId="137D71D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Теплообменник ТА-3</w:t>
            </w:r>
          </w:p>
        </w:tc>
      </w:tr>
      <w:tr w:rsidR="009134FB" w:rsidRPr="000455E0" w14:paraId="3CEA8920" w14:textId="77777777" w:rsidTr="00386964">
        <w:trPr>
          <w:hidden w:val="0"/>
        </w:trPr>
        <w:tc>
          <w:tcPr>
            <w:tcW w:w="1983" w:type="dxa"/>
          </w:tcPr>
          <w:p w14:paraId="439219D6" w14:textId="786EE60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N1NDD03CT002</w:t>
            </w:r>
          </w:p>
        </w:tc>
        <w:tc>
          <w:tcPr>
            <w:tcW w:w="4137" w:type="dxa"/>
          </w:tcPr>
          <w:p w14:paraId="2FF13A8F" w14:textId="727D14C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сетевой воды на выходе из ТА-3</w:t>
            </w:r>
          </w:p>
        </w:tc>
        <w:tc>
          <w:tcPr>
            <w:tcW w:w="1558" w:type="dxa"/>
          </w:tcPr>
          <w:p w14:paraId="54605810" w14:textId="195D310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F1F4F08" w14:textId="272FBF2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3F27AAFE" w14:textId="6DC5FA0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6FD797E1" w14:textId="5F17140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BEDC2FA" w14:textId="77777777" w:rsidTr="00386964">
        <w:trPr>
          <w:hidden w:val="0"/>
        </w:trPr>
        <w:tc>
          <w:tcPr>
            <w:tcW w:w="1983" w:type="dxa"/>
          </w:tcPr>
          <w:p w14:paraId="38361225" w14:textId="517BE24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N1NDD03CT004</w:t>
            </w:r>
          </w:p>
        </w:tc>
        <w:tc>
          <w:tcPr>
            <w:tcW w:w="4137" w:type="dxa"/>
          </w:tcPr>
          <w:p w14:paraId="1DB5F48D" w14:textId="56F60BF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котловой воды на выходе из ТА-3</w:t>
            </w:r>
          </w:p>
        </w:tc>
        <w:tc>
          <w:tcPr>
            <w:tcW w:w="1558" w:type="dxa"/>
          </w:tcPr>
          <w:p w14:paraId="6873958B" w14:textId="3E62D05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53CEAE9" w14:textId="6FE07C3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7D0CB852" w14:textId="120B250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6C080D29" w14:textId="509924F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FCE7683" w14:textId="77777777" w:rsidTr="00AA04EC">
        <w:trPr>
          <w:hidden w:val="0"/>
        </w:trPr>
        <w:tc>
          <w:tcPr>
            <w:tcW w:w="10490" w:type="dxa"/>
            <w:gridSpan w:val="6"/>
          </w:tcPr>
          <w:p w14:paraId="6CC9ABBE" w14:textId="0D62E23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Теплообменник ТА-4</w:t>
            </w:r>
          </w:p>
        </w:tc>
      </w:tr>
      <w:tr w:rsidR="009134FB" w:rsidRPr="000455E0" w14:paraId="3BBC141F" w14:textId="77777777" w:rsidTr="00386964">
        <w:trPr>
          <w:hidden w:val="0"/>
        </w:trPr>
        <w:tc>
          <w:tcPr>
            <w:tcW w:w="1983" w:type="dxa"/>
          </w:tcPr>
          <w:p w14:paraId="3E85A4BA" w14:textId="02E6C76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N1NDD04CT002</w:t>
            </w:r>
          </w:p>
        </w:tc>
        <w:tc>
          <w:tcPr>
            <w:tcW w:w="4137" w:type="dxa"/>
          </w:tcPr>
          <w:p w14:paraId="268D93AF" w14:textId="5E069B6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сетевой воды на выходе из ТА-4</w:t>
            </w:r>
          </w:p>
        </w:tc>
        <w:tc>
          <w:tcPr>
            <w:tcW w:w="1558" w:type="dxa"/>
          </w:tcPr>
          <w:p w14:paraId="20675673" w14:textId="34D186C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76C4442" w14:textId="652D2CE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4F836095" w14:textId="1120903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7E1D0E57" w14:textId="2949FA0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E27A4C7" w14:textId="77777777" w:rsidTr="00386964">
        <w:trPr>
          <w:hidden w:val="0"/>
        </w:trPr>
        <w:tc>
          <w:tcPr>
            <w:tcW w:w="1983" w:type="dxa"/>
          </w:tcPr>
          <w:p w14:paraId="1F1AE0F1" w14:textId="6A7C67E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N1NDD04CT004</w:t>
            </w:r>
          </w:p>
        </w:tc>
        <w:tc>
          <w:tcPr>
            <w:tcW w:w="4137" w:type="dxa"/>
          </w:tcPr>
          <w:p w14:paraId="1D567E46" w14:textId="280D3E4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котловой воды на выходе из ТА-4</w:t>
            </w:r>
          </w:p>
        </w:tc>
        <w:tc>
          <w:tcPr>
            <w:tcW w:w="1558" w:type="dxa"/>
          </w:tcPr>
          <w:p w14:paraId="1A370A8A" w14:textId="6C6C1B7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C9C1212" w14:textId="0A658E4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1A6E1063" w14:textId="7510E82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0B776342" w14:textId="24A610C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CDAECED" w14:textId="77777777" w:rsidTr="00AA04EC">
        <w:trPr>
          <w:hidden w:val="0"/>
        </w:trPr>
        <w:tc>
          <w:tcPr>
            <w:tcW w:w="10490" w:type="dxa"/>
            <w:gridSpan w:val="6"/>
          </w:tcPr>
          <w:p w14:paraId="0A7B077D" w14:textId="65344B6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Теплообменник ТА-5</w:t>
            </w:r>
          </w:p>
        </w:tc>
      </w:tr>
      <w:tr w:rsidR="009134FB" w:rsidRPr="000455E0" w14:paraId="7C649A12" w14:textId="77777777" w:rsidTr="00386964">
        <w:trPr>
          <w:hidden w:val="0"/>
        </w:trPr>
        <w:tc>
          <w:tcPr>
            <w:tcW w:w="1983" w:type="dxa"/>
          </w:tcPr>
          <w:p w14:paraId="5C32F01C" w14:textId="1FDD8DB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N1NDD05CT002</w:t>
            </w:r>
          </w:p>
        </w:tc>
        <w:tc>
          <w:tcPr>
            <w:tcW w:w="4137" w:type="dxa"/>
          </w:tcPr>
          <w:p w14:paraId="5B91ABD0" w14:textId="2C0BCFE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сетевой воды на выходе из ТА-5</w:t>
            </w:r>
          </w:p>
        </w:tc>
        <w:tc>
          <w:tcPr>
            <w:tcW w:w="1558" w:type="dxa"/>
          </w:tcPr>
          <w:p w14:paraId="7E793D46" w14:textId="7EC86C8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C30AA28" w14:textId="69F93A3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41FC8098" w14:textId="193AED2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0EDE2CAD" w14:textId="04A7D7B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1031FD3D" w14:textId="77777777" w:rsidTr="00386964">
        <w:trPr>
          <w:hidden w:val="0"/>
        </w:trPr>
        <w:tc>
          <w:tcPr>
            <w:tcW w:w="1983" w:type="dxa"/>
          </w:tcPr>
          <w:p w14:paraId="090C7B8E" w14:textId="1191D7E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N1NDD05CT004</w:t>
            </w:r>
          </w:p>
        </w:tc>
        <w:tc>
          <w:tcPr>
            <w:tcW w:w="4137" w:type="dxa"/>
          </w:tcPr>
          <w:p w14:paraId="7F5A37B7" w14:textId="2932484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котловой воды на выходе из ТА-5</w:t>
            </w:r>
          </w:p>
        </w:tc>
        <w:tc>
          <w:tcPr>
            <w:tcW w:w="1558" w:type="dxa"/>
          </w:tcPr>
          <w:p w14:paraId="43185985" w14:textId="6DA1587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82F2ED7" w14:textId="61CB804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6524BAAE" w14:textId="5704324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4D1A977A" w14:textId="5709A08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2E8AF4E" w14:textId="77777777" w:rsidTr="00AA04EC">
        <w:trPr>
          <w:hidden w:val="0"/>
        </w:trPr>
        <w:tc>
          <w:tcPr>
            <w:tcW w:w="10490" w:type="dxa"/>
            <w:gridSpan w:val="6"/>
          </w:tcPr>
          <w:p w14:paraId="07D78A7E" w14:textId="3EECB84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Теплообменник ТА-6</w:t>
            </w:r>
          </w:p>
        </w:tc>
      </w:tr>
      <w:tr w:rsidR="009134FB" w:rsidRPr="000455E0" w14:paraId="260B7698" w14:textId="77777777" w:rsidTr="00386964">
        <w:trPr>
          <w:hidden w:val="0"/>
        </w:trPr>
        <w:tc>
          <w:tcPr>
            <w:tcW w:w="1983" w:type="dxa"/>
          </w:tcPr>
          <w:p w14:paraId="537C9470" w14:textId="5802C87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N1NDD06CT002</w:t>
            </w:r>
          </w:p>
        </w:tc>
        <w:tc>
          <w:tcPr>
            <w:tcW w:w="4137" w:type="dxa"/>
          </w:tcPr>
          <w:p w14:paraId="0BC7D168" w14:textId="01667AA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сетевой воды на выходе из ТА-6</w:t>
            </w:r>
          </w:p>
        </w:tc>
        <w:tc>
          <w:tcPr>
            <w:tcW w:w="1558" w:type="dxa"/>
          </w:tcPr>
          <w:p w14:paraId="0BB945B2" w14:textId="1CE8797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DB37901" w14:textId="1D884E8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4936162C" w14:textId="11386BE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3AFD64A9" w14:textId="3C9049D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691A7156" w14:textId="77777777" w:rsidTr="00386964">
        <w:trPr>
          <w:hidden w:val="0"/>
        </w:trPr>
        <w:tc>
          <w:tcPr>
            <w:tcW w:w="1983" w:type="dxa"/>
          </w:tcPr>
          <w:p w14:paraId="4E1ED981" w14:textId="7DD147C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N1NDD06CT004</w:t>
            </w:r>
          </w:p>
        </w:tc>
        <w:tc>
          <w:tcPr>
            <w:tcW w:w="4137" w:type="dxa"/>
          </w:tcPr>
          <w:p w14:paraId="6A9CD12B" w14:textId="6D576DD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котловой воды на выходе из ТА-6</w:t>
            </w:r>
          </w:p>
        </w:tc>
        <w:tc>
          <w:tcPr>
            <w:tcW w:w="1558" w:type="dxa"/>
          </w:tcPr>
          <w:p w14:paraId="1D116053" w14:textId="60A4C00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EA913BD" w14:textId="2B669A8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77670D5A" w14:textId="1A427D9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477831C7" w14:textId="03D9CAB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479E22D5" w14:textId="77777777" w:rsidTr="00AA04EC">
        <w:trPr>
          <w:hidden w:val="0"/>
        </w:trPr>
        <w:tc>
          <w:tcPr>
            <w:tcW w:w="10490" w:type="dxa"/>
            <w:gridSpan w:val="6"/>
          </w:tcPr>
          <w:p w14:paraId="37475BEB" w14:textId="108B0D7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Теплообменник ТА-7</w:t>
            </w:r>
          </w:p>
        </w:tc>
      </w:tr>
      <w:tr w:rsidR="009134FB" w:rsidRPr="000455E0" w14:paraId="0B5AB246" w14:textId="77777777" w:rsidTr="00386964">
        <w:trPr>
          <w:hidden w:val="0"/>
        </w:trPr>
        <w:tc>
          <w:tcPr>
            <w:tcW w:w="1983" w:type="dxa"/>
          </w:tcPr>
          <w:p w14:paraId="6DE5A879" w14:textId="46D05AE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N1NDD07CT002</w:t>
            </w:r>
          </w:p>
        </w:tc>
        <w:tc>
          <w:tcPr>
            <w:tcW w:w="4137" w:type="dxa"/>
          </w:tcPr>
          <w:p w14:paraId="78106C80" w14:textId="3BC41EF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сетевой воды на выходе из ТА-7</w:t>
            </w:r>
          </w:p>
        </w:tc>
        <w:tc>
          <w:tcPr>
            <w:tcW w:w="1558" w:type="dxa"/>
          </w:tcPr>
          <w:p w14:paraId="291F5B32" w14:textId="6104FA8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2FA47D6" w14:textId="170C9F3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46A298D6" w14:textId="5A447FA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66CE1724" w14:textId="10E1395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0876926A" w14:textId="77777777" w:rsidTr="00386964">
        <w:trPr>
          <w:hidden w:val="0"/>
        </w:trPr>
        <w:tc>
          <w:tcPr>
            <w:tcW w:w="1983" w:type="dxa"/>
          </w:tcPr>
          <w:p w14:paraId="410C8C8F" w14:textId="423C940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N1NDD07CT004</w:t>
            </w:r>
          </w:p>
        </w:tc>
        <w:tc>
          <w:tcPr>
            <w:tcW w:w="4137" w:type="dxa"/>
          </w:tcPr>
          <w:p w14:paraId="6129F277" w14:textId="1E7D1E9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котловой воды на выходе из ТА-7</w:t>
            </w:r>
          </w:p>
        </w:tc>
        <w:tc>
          <w:tcPr>
            <w:tcW w:w="1558" w:type="dxa"/>
          </w:tcPr>
          <w:p w14:paraId="2147BA91" w14:textId="69C64AE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7CCFF67" w14:textId="77359A1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6E6EEB21" w14:textId="5E64B04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303F5397" w14:textId="57CB8AD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DDEA327" w14:textId="77777777" w:rsidTr="00AA04EC">
        <w:trPr>
          <w:hidden w:val="0"/>
        </w:trPr>
        <w:tc>
          <w:tcPr>
            <w:tcW w:w="10490" w:type="dxa"/>
            <w:gridSpan w:val="6"/>
          </w:tcPr>
          <w:p w14:paraId="50217051" w14:textId="197918C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Теплообменник ТА-8</w:t>
            </w:r>
          </w:p>
        </w:tc>
      </w:tr>
      <w:tr w:rsidR="009134FB" w:rsidRPr="000455E0" w14:paraId="75B97B5A" w14:textId="77777777" w:rsidTr="00386964">
        <w:trPr>
          <w:hidden w:val="0"/>
        </w:trPr>
        <w:tc>
          <w:tcPr>
            <w:tcW w:w="1983" w:type="dxa"/>
          </w:tcPr>
          <w:p w14:paraId="0C2CB0BE" w14:textId="1E21EEC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N1NDD08CT002</w:t>
            </w:r>
          </w:p>
        </w:tc>
        <w:tc>
          <w:tcPr>
            <w:tcW w:w="4137" w:type="dxa"/>
          </w:tcPr>
          <w:p w14:paraId="27BA531F" w14:textId="18A4FA8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сетевой воды на выходе из ТА-8</w:t>
            </w:r>
          </w:p>
        </w:tc>
        <w:tc>
          <w:tcPr>
            <w:tcW w:w="1558" w:type="dxa"/>
          </w:tcPr>
          <w:p w14:paraId="321392B2" w14:textId="69A18C6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3EF869D" w14:textId="75951ED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070C079C" w14:textId="74CD17D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738CA597" w14:textId="7B19599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720DE9DC" w14:textId="77777777" w:rsidTr="00386964">
        <w:trPr>
          <w:hidden w:val="0"/>
        </w:trPr>
        <w:tc>
          <w:tcPr>
            <w:tcW w:w="1983" w:type="dxa"/>
          </w:tcPr>
          <w:p w14:paraId="735E03C3" w14:textId="16D2145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N1NDD08CT004</w:t>
            </w:r>
          </w:p>
        </w:tc>
        <w:tc>
          <w:tcPr>
            <w:tcW w:w="4137" w:type="dxa"/>
          </w:tcPr>
          <w:p w14:paraId="207AE448" w14:textId="2985215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котловой воды на выходе из ТА-8</w:t>
            </w:r>
          </w:p>
        </w:tc>
        <w:tc>
          <w:tcPr>
            <w:tcW w:w="1558" w:type="dxa"/>
          </w:tcPr>
          <w:p w14:paraId="259460D8" w14:textId="5F9FE38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8540B45" w14:textId="13E9166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5B4136DF" w14:textId="700E1FA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6FE2FCEC" w14:textId="68E10B2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5F199A3" w14:textId="77777777" w:rsidTr="00AA04EC">
        <w:trPr>
          <w:hidden w:val="0"/>
        </w:trPr>
        <w:tc>
          <w:tcPr>
            <w:tcW w:w="10490" w:type="dxa"/>
            <w:gridSpan w:val="6"/>
          </w:tcPr>
          <w:p w14:paraId="42AA9A63" w14:textId="0237ECF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Теплообменник ТА-9</w:t>
            </w:r>
          </w:p>
        </w:tc>
      </w:tr>
      <w:tr w:rsidR="009134FB" w:rsidRPr="000455E0" w14:paraId="2A6C3FDF" w14:textId="77777777" w:rsidTr="00386964">
        <w:trPr>
          <w:hidden w:val="0"/>
        </w:trPr>
        <w:tc>
          <w:tcPr>
            <w:tcW w:w="1983" w:type="dxa"/>
          </w:tcPr>
          <w:p w14:paraId="2C0C0827" w14:textId="4A78CB9E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N1NDD09CT002</w:t>
            </w:r>
          </w:p>
        </w:tc>
        <w:tc>
          <w:tcPr>
            <w:tcW w:w="4137" w:type="dxa"/>
          </w:tcPr>
          <w:p w14:paraId="5FD751A4" w14:textId="1354820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сетевой воды на выходе из ТА-9</w:t>
            </w:r>
          </w:p>
        </w:tc>
        <w:tc>
          <w:tcPr>
            <w:tcW w:w="1558" w:type="dxa"/>
          </w:tcPr>
          <w:p w14:paraId="6263E488" w14:textId="6E6FB93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D431B16" w14:textId="4F217F0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0272E121" w14:textId="5312CF6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0C336311" w14:textId="13AAEA6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3C071A4" w14:textId="77777777" w:rsidTr="00386964">
        <w:trPr>
          <w:hidden w:val="0"/>
        </w:trPr>
        <w:tc>
          <w:tcPr>
            <w:tcW w:w="1983" w:type="dxa"/>
          </w:tcPr>
          <w:p w14:paraId="237654BE" w14:textId="1728447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N1NDD09CT004</w:t>
            </w:r>
          </w:p>
        </w:tc>
        <w:tc>
          <w:tcPr>
            <w:tcW w:w="4137" w:type="dxa"/>
          </w:tcPr>
          <w:p w14:paraId="62EF809A" w14:textId="64A184F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котловой воды на выходе из ТА-9</w:t>
            </w:r>
          </w:p>
        </w:tc>
        <w:tc>
          <w:tcPr>
            <w:tcW w:w="1558" w:type="dxa"/>
          </w:tcPr>
          <w:p w14:paraId="19257235" w14:textId="2FEC7D9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C9B2210" w14:textId="1E9A3E1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76768C3D" w14:textId="1E4D532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3CEEE47D" w14:textId="177B9B4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30F8F1D7" w14:textId="77777777" w:rsidTr="00AA04EC">
        <w:trPr>
          <w:hidden w:val="0"/>
        </w:trPr>
        <w:tc>
          <w:tcPr>
            <w:tcW w:w="10490" w:type="dxa"/>
            <w:gridSpan w:val="6"/>
          </w:tcPr>
          <w:p w14:paraId="7CCBC95D" w14:textId="0D9DB72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Пожарный водопровод</w:t>
            </w:r>
          </w:p>
        </w:tc>
      </w:tr>
      <w:tr w:rsidR="009134FB" w:rsidRPr="000455E0" w14:paraId="72595D35" w14:textId="77777777" w:rsidTr="00386964">
        <w:trPr>
          <w:hidden w:val="0"/>
        </w:trPr>
        <w:tc>
          <w:tcPr>
            <w:tcW w:w="1983" w:type="dxa"/>
          </w:tcPr>
          <w:p w14:paraId="6B2D904B" w14:textId="33388A4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N1SGA01CP001</w:t>
            </w:r>
          </w:p>
        </w:tc>
        <w:tc>
          <w:tcPr>
            <w:tcW w:w="4137" w:type="dxa"/>
          </w:tcPr>
          <w:p w14:paraId="19C1B113" w14:textId="77ED71A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после пожарных насосов. Датчик 1</w:t>
            </w:r>
          </w:p>
        </w:tc>
        <w:tc>
          <w:tcPr>
            <w:tcW w:w="1558" w:type="dxa"/>
          </w:tcPr>
          <w:p w14:paraId="36B2EE5C" w14:textId="3521938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96F0BB4" w14:textId="6425E1A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0420A86C" w14:textId="1C4DEF2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16.0</w:t>
            </w:r>
          </w:p>
        </w:tc>
        <w:tc>
          <w:tcPr>
            <w:tcW w:w="1111" w:type="dxa"/>
          </w:tcPr>
          <w:p w14:paraId="73E9FB44" w14:textId="74DC62D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6DBC1DF0" w14:textId="77777777" w:rsidTr="00386964">
        <w:trPr>
          <w:hidden w:val="0"/>
        </w:trPr>
        <w:tc>
          <w:tcPr>
            <w:tcW w:w="1983" w:type="dxa"/>
          </w:tcPr>
          <w:p w14:paraId="451351E8" w14:textId="1B1D297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N1SGA01CP002</w:t>
            </w:r>
          </w:p>
        </w:tc>
        <w:tc>
          <w:tcPr>
            <w:tcW w:w="4137" w:type="dxa"/>
          </w:tcPr>
          <w:p w14:paraId="281DFA9E" w14:textId="4E0586D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воды после пожарных насосов. Датчик 2</w:t>
            </w:r>
          </w:p>
        </w:tc>
        <w:tc>
          <w:tcPr>
            <w:tcW w:w="1558" w:type="dxa"/>
          </w:tcPr>
          <w:p w14:paraId="21245545" w14:textId="3E3CD77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9E7F1B1" w14:textId="3F2247E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222FBA91" w14:textId="212DE6D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16.0</w:t>
            </w:r>
          </w:p>
        </w:tc>
        <w:tc>
          <w:tcPr>
            <w:tcW w:w="1111" w:type="dxa"/>
          </w:tcPr>
          <w:p w14:paraId="1C15070C" w14:textId="78FE02E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1636" w:rsidRPr="000455E0" w14:paraId="444190A0" w14:textId="77777777" w:rsidTr="008F1296">
        <w:trPr>
          <w:hidden w:val="0"/>
        </w:trPr>
        <w:tc>
          <w:tcPr>
            <w:tcW w:w="10490" w:type="dxa"/>
            <w:gridSpan w:val="6"/>
          </w:tcPr>
          <w:p w14:paraId="2ABD4132" w14:textId="77777777" w:rsidR="008F1296" w:rsidRDefault="008F1296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</w:p>
          <w:p w14:paraId="4B4F822B" w14:textId="6FC9C5FC" w:rsidR="00A21636" w:rsidRPr="00A21636" w:rsidRDefault="00A21636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A21636">
              <w:rPr>
                <w:rFonts w:ascii="Times New Roman" w:hAnsi="Times New Roman"/>
                <w:b/>
                <w:bCs/>
                <w:vanish w:val="0"/>
              </w:rPr>
              <w:lastRenderedPageBreak/>
              <w:t>УУТЭ</w:t>
            </w:r>
            <w:r>
              <w:rPr>
                <w:rFonts w:ascii="Times New Roman" w:hAnsi="Times New Roman"/>
                <w:b/>
                <w:bCs/>
                <w:vanish w:val="0"/>
              </w:rPr>
              <w:t>, нитка А</w:t>
            </w:r>
          </w:p>
        </w:tc>
      </w:tr>
      <w:tr w:rsidR="00406D44" w:rsidRPr="000455E0" w14:paraId="2547CA13" w14:textId="77777777" w:rsidTr="00386964">
        <w:trPr>
          <w:hidden w:val="0"/>
        </w:trPr>
        <w:tc>
          <w:tcPr>
            <w:tcW w:w="1983" w:type="dxa"/>
          </w:tcPr>
          <w:p w14:paraId="5473BDE5" w14:textId="74A87969" w:rsidR="00406D44" w:rsidRPr="00A22312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N1ND</w:t>
            </w:r>
            <w:r>
              <w:rPr>
                <w:rFonts w:ascii="Times New Roman" w:hAnsi="Times New Roman"/>
                <w:vanish w:val="0"/>
              </w:rPr>
              <w:t>A01</w:t>
            </w:r>
            <w:r w:rsidRPr="00A21636">
              <w:rPr>
                <w:rFonts w:ascii="Times New Roman" w:hAnsi="Times New Roman"/>
                <w:vanish w:val="0"/>
              </w:rPr>
              <w:t>CP001</w:t>
            </w:r>
          </w:p>
        </w:tc>
        <w:tc>
          <w:tcPr>
            <w:tcW w:w="4137" w:type="dxa"/>
          </w:tcPr>
          <w:p w14:paraId="7748E87C" w14:textId="1833152F" w:rsidR="00406D44" w:rsidRPr="00022F9E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Давление сетевой воды до узла учёта</w:t>
            </w:r>
          </w:p>
        </w:tc>
        <w:tc>
          <w:tcPr>
            <w:tcW w:w="1558" w:type="dxa"/>
          </w:tcPr>
          <w:p w14:paraId="430BC546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59BDB62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73C06FC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4E4B6DC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406D44" w:rsidRPr="000455E0" w14:paraId="3C87413B" w14:textId="77777777" w:rsidTr="00386964">
        <w:trPr>
          <w:hidden w:val="0"/>
        </w:trPr>
        <w:tc>
          <w:tcPr>
            <w:tcW w:w="1983" w:type="dxa"/>
          </w:tcPr>
          <w:p w14:paraId="4E1FFE90" w14:textId="75B8BB90" w:rsidR="00406D44" w:rsidRPr="00A22312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A01</w:t>
            </w:r>
            <w:r w:rsidRPr="00A21636">
              <w:rPr>
                <w:rFonts w:ascii="Times New Roman" w:hAnsi="Times New Roman"/>
                <w:vanish w:val="0"/>
              </w:rPr>
              <w:t>CT001</w:t>
            </w:r>
          </w:p>
        </w:tc>
        <w:tc>
          <w:tcPr>
            <w:tcW w:w="4137" w:type="dxa"/>
          </w:tcPr>
          <w:p w14:paraId="3C75B4FA" w14:textId="7B3E878D" w:rsidR="00406D44" w:rsidRPr="00022F9E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Температура сетевой воды после узла учёта</w:t>
            </w:r>
          </w:p>
        </w:tc>
        <w:tc>
          <w:tcPr>
            <w:tcW w:w="1558" w:type="dxa"/>
          </w:tcPr>
          <w:p w14:paraId="0AACAC6C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D5F574B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DA4AA97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1315498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406D44" w:rsidRPr="000455E0" w14:paraId="32FBD3CD" w14:textId="77777777" w:rsidTr="00386964">
        <w:trPr>
          <w:hidden w:val="0"/>
        </w:trPr>
        <w:tc>
          <w:tcPr>
            <w:tcW w:w="1983" w:type="dxa"/>
          </w:tcPr>
          <w:p w14:paraId="2BDE517F" w14:textId="697DE1D7" w:rsidR="00406D44" w:rsidRPr="00A22312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A01</w:t>
            </w:r>
            <w:r w:rsidRPr="00A21636">
              <w:rPr>
                <w:rFonts w:ascii="Times New Roman" w:hAnsi="Times New Roman"/>
                <w:vanish w:val="0"/>
              </w:rPr>
              <w:t>CF001</w:t>
            </w:r>
          </w:p>
        </w:tc>
        <w:tc>
          <w:tcPr>
            <w:tcW w:w="4137" w:type="dxa"/>
          </w:tcPr>
          <w:p w14:paraId="0AE93F8B" w14:textId="2339136A" w:rsidR="00406D44" w:rsidRPr="00022F9E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Расход сетевой воды</w:t>
            </w:r>
          </w:p>
        </w:tc>
        <w:tc>
          <w:tcPr>
            <w:tcW w:w="1558" w:type="dxa"/>
          </w:tcPr>
          <w:p w14:paraId="31377922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82EEBB0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B148CB6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E6710C9" w14:textId="3D35C4BC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т</w:t>
            </w:r>
            <w:r w:rsidRPr="00022F9E">
              <w:rPr>
                <w:rFonts w:ascii="Times New Roman" w:hAnsi="Times New Roman"/>
                <w:vanish w:val="0"/>
              </w:rPr>
              <w:t>/ч</w:t>
            </w:r>
          </w:p>
        </w:tc>
      </w:tr>
      <w:tr w:rsidR="00406D44" w:rsidRPr="000455E0" w14:paraId="4AE68FC6" w14:textId="77777777" w:rsidTr="00386964">
        <w:trPr>
          <w:hidden w:val="0"/>
        </w:trPr>
        <w:tc>
          <w:tcPr>
            <w:tcW w:w="1983" w:type="dxa"/>
          </w:tcPr>
          <w:p w14:paraId="4B861A9A" w14:textId="52BA4A04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A01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Q0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72B7713D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Тепловая энергия Q (мгновенное значение)</w:t>
            </w:r>
          </w:p>
        </w:tc>
        <w:tc>
          <w:tcPr>
            <w:tcW w:w="1558" w:type="dxa"/>
          </w:tcPr>
          <w:p w14:paraId="02803590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B93874B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5BA01A5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BDDE6A8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5D2145ED" w14:textId="77777777" w:rsidTr="00386964">
        <w:trPr>
          <w:hidden w:val="0"/>
        </w:trPr>
        <w:tc>
          <w:tcPr>
            <w:tcW w:w="1983" w:type="dxa"/>
          </w:tcPr>
          <w:p w14:paraId="0A26897B" w14:textId="23F82D22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A01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Q0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0374F267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Тепловая мощность M (текущее значение)</w:t>
            </w:r>
          </w:p>
        </w:tc>
        <w:tc>
          <w:tcPr>
            <w:tcW w:w="1558" w:type="dxa"/>
          </w:tcPr>
          <w:p w14:paraId="38840E2B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D205CAA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D8FC5D1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FA4B785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Гкал/ч</w:t>
            </w:r>
          </w:p>
        </w:tc>
      </w:tr>
      <w:tr w:rsidR="00406D44" w:rsidRPr="000455E0" w14:paraId="16A805D8" w14:textId="77777777" w:rsidTr="00386964">
        <w:trPr>
          <w:hidden w:val="0"/>
        </w:trPr>
        <w:tc>
          <w:tcPr>
            <w:tcW w:w="1983" w:type="dxa"/>
          </w:tcPr>
          <w:p w14:paraId="6084826B" w14:textId="1F60C49D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A01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V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01</w:t>
            </w:r>
          </w:p>
        </w:tc>
        <w:tc>
          <w:tcPr>
            <w:tcW w:w="4137" w:type="dxa"/>
          </w:tcPr>
          <w:p w14:paraId="568C1D3C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Объём/масса теплоносителя (накопленное значение)</w:t>
            </w:r>
          </w:p>
        </w:tc>
        <w:tc>
          <w:tcPr>
            <w:tcW w:w="1558" w:type="dxa"/>
          </w:tcPr>
          <w:p w14:paraId="584A62E2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8C05B02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6702C93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86ADCDE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 / т</w:t>
            </w:r>
          </w:p>
        </w:tc>
      </w:tr>
      <w:tr w:rsidR="00406D44" w:rsidRPr="000455E0" w14:paraId="26A9BB6E" w14:textId="77777777" w:rsidTr="00386964">
        <w:trPr>
          <w:hidden w:val="0"/>
        </w:trPr>
        <w:tc>
          <w:tcPr>
            <w:tcW w:w="1983" w:type="dxa"/>
          </w:tcPr>
          <w:p w14:paraId="46F4F71A" w14:textId="273A644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A01</w:t>
            </w:r>
            <w:r w:rsidRPr="00682E68">
              <w:rPr>
                <w:rFonts w:ascii="Times New Roman" w:hAnsi="Times New Roman"/>
                <w:vanish w:val="0"/>
              </w:rPr>
              <w:t>ZT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01</w:t>
            </w:r>
          </w:p>
        </w:tc>
        <w:tc>
          <w:tcPr>
            <w:tcW w:w="4137" w:type="dxa"/>
          </w:tcPr>
          <w:p w14:paraId="3EB86CCC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Текущее время вычислителя</w:t>
            </w:r>
          </w:p>
        </w:tc>
        <w:tc>
          <w:tcPr>
            <w:tcW w:w="1558" w:type="dxa"/>
          </w:tcPr>
          <w:p w14:paraId="4432AB78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6E900DE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3D34288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AAC14E1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дата/врем</w:t>
            </w:r>
            <w:r>
              <w:rPr>
                <w:rFonts w:ascii="Times New Roman" w:hAnsi="Times New Roman"/>
                <w:vanish w:val="0"/>
              </w:rPr>
              <w:t>я</w:t>
            </w:r>
          </w:p>
        </w:tc>
      </w:tr>
      <w:tr w:rsidR="00406D44" w:rsidRPr="000455E0" w14:paraId="1BB4F0AA" w14:textId="77777777" w:rsidTr="00386964">
        <w:trPr>
          <w:hidden w:val="0"/>
        </w:trPr>
        <w:tc>
          <w:tcPr>
            <w:tcW w:w="1983" w:type="dxa"/>
          </w:tcPr>
          <w:p w14:paraId="58882D92" w14:textId="6EA1024E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F773E">
              <w:rPr>
                <w:rFonts w:ascii="Times New Roman" w:hAnsi="Times New Roman"/>
                <w:vanish w:val="0"/>
                <w:sz w:val="23"/>
                <w:szCs w:val="23"/>
              </w:rPr>
              <w:t>N1ND</w:t>
            </w:r>
            <w:r>
              <w:rPr>
                <w:rFonts w:ascii="Times New Roman" w:hAnsi="Times New Roman"/>
                <w:vanish w:val="0"/>
                <w:sz w:val="23"/>
                <w:szCs w:val="23"/>
              </w:rPr>
              <w:t>A01</w:t>
            </w:r>
            <w:r w:rsidRPr="00DF773E">
              <w:rPr>
                <w:rFonts w:ascii="Times New Roman" w:hAnsi="Times New Roman"/>
                <w:vanish w:val="0"/>
                <w:sz w:val="23"/>
                <w:szCs w:val="23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3"/>
                <w:szCs w:val="23"/>
              </w:rPr>
              <w:t>M001</w:t>
            </w:r>
            <w:r w:rsidRPr="00DF773E">
              <w:rPr>
                <w:rFonts w:ascii="Times New Roman" w:hAnsi="Times New Roman"/>
                <w:vanish w:val="0"/>
                <w:sz w:val="23"/>
                <w:szCs w:val="23"/>
              </w:rPr>
              <w:tab/>
            </w:r>
          </w:p>
        </w:tc>
        <w:tc>
          <w:tcPr>
            <w:tcW w:w="4137" w:type="dxa"/>
          </w:tcPr>
          <w:p w14:paraId="7B49263B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Масса теплоносителя (нарастающим итогом)</w:t>
            </w:r>
          </w:p>
        </w:tc>
        <w:tc>
          <w:tcPr>
            <w:tcW w:w="1558" w:type="dxa"/>
          </w:tcPr>
          <w:p w14:paraId="404CB0BA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9249CD2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CA1088A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8D197AE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</w:t>
            </w:r>
          </w:p>
        </w:tc>
      </w:tr>
      <w:tr w:rsidR="00406D44" w:rsidRPr="000455E0" w14:paraId="6B4575F2" w14:textId="77777777" w:rsidTr="00386964">
        <w:trPr>
          <w:hidden w:val="0"/>
        </w:trPr>
        <w:tc>
          <w:tcPr>
            <w:tcW w:w="1983" w:type="dxa"/>
          </w:tcPr>
          <w:p w14:paraId="07816661" w14:textId="531BA48A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A01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Q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03</w:t>
            </w:r>
          </w:p>
        </w:tc>
        <w:tc>
          <w:tcPr>
            <w:tcW w:w="4137" w:type="dxa"/>
          </w:tcPr>
          <w:p w14:paraId="0A4148B2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Тепловая энергия (нарастающим итогом)</w:t>
            </w:r>
          </w:p>
        </w:tc>
        <w:tc>
          <w:tcPr>
            <w:tcW w:w="1558" w:type="dxa"/>
          </w:tcPr>
          <w:p w14:paraId="058E83A6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75D2682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B9B33B3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C1B3823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67884A78" w14:textId="77777777" w:rsidTr="00386964">
        <w:trPr>
          <w:hidden w:val="0"/>
        </w:trPr>
        <w:tc>
          <w:tcPr>
            <w:tcW w:w="1983" w:type="dxa"/>
          </w:tcPr>
          <w:p w14:paraId="62CAC005" w14:textId="74F593D8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A01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V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02</w:t>
            </w:r>
          </w:p>
        </w:tc>
        <w:tc>
          <w:tcPr>
            <w:tcW w:w="4137" w:type="dxa"/>
          </w:tcPr>
          <w:p w14:paraId="17356A71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Объём теплоносителя (нарастающим итогом)</w:t>
            </w:r>
          </w:p>
        </w:tc>
        <w:tc>
          <w:tcPr>
            <w:tcW w:w="1558" w:type="dxa"/>
          </w:tcPr>
          <w:p w14:paraId="774136BB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BDDA14B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0816961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FB46B62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406D44" w:rsidRPr="000455E0" w14:paraId="7FFE43CD" w14:textId="77777777" w:rsidTr="00386964">
        <w:trPr>
          <w:hidden w:val="0"/>
        </w:trPr>
        <w:tc>
          <w:tcPr>
            <w:tcW w:w="1983" w:type="dxa"/>
          </w:tcPr>
          <w:p w14:paraId="729DBC73" w14:textId="0194BB36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T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A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00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4137" w:type="dxa"/>
          </w:tcPr>
          <w:p w14:paraId="28538655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температуры теплоносителя</w:t>
            </w:r>
          </w:p>
        </w:tc>
        <w:tc>
          <w:tcPr>
            <w:tcW w:w="1558" w:type="dxa"/>
          </w:tcPr>
          <w:p w14:paraId="27553CC7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C09663A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FA380EE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E961DB4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406D44" w:rsidRPr="000455E0" w14:paraId="52CDBE50" w14:textId="77777777" w:rsidTr="00386964">
        <w:trPr>
          <w:hidden w:val="0"/>
        </w:trPr>
        <w:tc>
          <w:tcPr>
            <w:tcW w:w="1983" w:type="dxa"/>
          </w:tcPr>
          <w:p w14:paraId="587BFF44" w14:textId="160F397E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T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A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00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4137" w:type="dxa"/>
          </w:tcPr>
          <w:p w14:paraId="27FCADD8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температуры теплоносителя</w:t>
            </w:r>
          </w:p>
        </w:tc>
        <w:tc>
          <w:tcPr>
            <w:tcW w:w="1558" w:type="dxa"/>
          </w:tcPr>
          <w:p w14:paraId="23A5FEA7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2271593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0737821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8D447A8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406D44" w:rsidRPr="000455E0" w14:paraId="481AE8C5" w14:textId="77777777" w:rsidTr="00386964">
        <w:trPr>
          <w:hidden w:val="0"/>
        </w:trPr>
        <w:tc>
          <w:tcPr>
            <w:tcW w:w="1983" w:type="dxa"/>
          </w:tcPr>
          <w:p w14:paraId="3A0AEB70" w14:textId="3E56ECA9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PA001</w:t>
            </w:r>
          </w:p>
        </w:tc>
        <w:tc>
          <w:tcPr>
            <w:tcW w:w="4137" w:type="dxa"/>
          </w:tcPr>
          <w:p w14:paraId="4FF70280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абсолютного давления</w:t>
            </w:r>
          </w:p>
        </w:tc>
        <w:tc>
          <w:tcPr>
            <w:tcW w:w="1558" w:type="dxa"/>
          </w:tcPr>
          <w:p w14:paraId="5227C808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B31CB72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056CDE0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D24CEB6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МПа</w:t>
            </w:r>
          </w:p>
        </w:tc>
      </w:tr>
      <w:tr w:rsidR="00406D44" w:rsidRPr="000455E0" w14:paraId="32CBD2C8" w14:textId="77777777" w:rsidTr="00386964">
        <w:trPr>
          <w:hidden w:val="0"/>
        </w:trPr>
        <w:tc>
          <w:tcPr>
            <w:tcW w:w="1983" w:type="dxa"/>
          </w:tcPr>
          <w:p w14:paraId="4B60A070" w14:textId="5442FE4C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PA002</w:t>
            </w:r>
          </w:p>
        </w:tc>
        <w:tc>
          <w:tcPr>
            <w:tcW w:w="4137" w:type="dxa"/>
          </w:tcPr>
          <w:p w14:paraId="54F7BE7B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абсолютного давления</w:t>
            </w:r>
          </w:p>
        </w:tc>
        <w:tc>
          <w:tcPr>
            <w:tcW w:w="1558" w:type="dxa"/>
          </w:tcPr>
          <w:p w14:paraId="3F534DB3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9D89DC5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629954B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4510224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МПа</w:t>
            </w:r>
          </w:p>
        </w:tc>
      </w:tr>
      <w:tr w:rsidR="00406D44" w:rsidRPr="000455E0" w14:paraId="50D14BD3" w14:textId="77777777" w:rsidTr="00386964">
        <w:trPr>
          <w:hidden w:val="0"/>
        </w:trPr>
        <w:tc>
          <w:tcPr>
            <w:tcW w:w="1983" w:type="dxa"/>
          </w:tcPr>
          <w:p w14:paraId="506202DE" w14:textId="2CF9DA5D" w:rsidR="00406D44" w:rsidRPr="00831D17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3"/>
                <w:szCs w:val="23"/>
              </w:rPr>
            </w:pP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t>N1ND</w:t>
            </w:r>
            <w:r>
              <w:rPr>
                <w:rFonts w:ascii="Times New Roman" w:hAnsi="Times New Roman"/>
                <w:vanish w:val="0"/>
                <w:sz w:val="21"/>
                <w:szCs w:val="21"/>
              </w:rPr>
              <w:t>A01</w:t>
            </w: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t>СMA001</w:t>
            </w:r>
          </w:p>
        </w:tc>
        <w:tc>
          <w:tcPr>
            <w:tcW w:w="4137" w:type="dxa"/>
          </w:tcPr>
          <w:p w14:paraId="5B14F209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массы теплоносителя</w:t>
            </w:r>
          </w:p>
        </w:tc>
        <w:tc>
          <w:tcPr>
            <w:tcW w:w="1558" w:type="dxa"/>
          </w:tcPr>
          <w:p w14:paraId="4D9638FB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714DCBD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664F330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9D23894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</w:t>
            </w:r>
          </w:p>
        </w:tc>
      </w:tr>
      <w:tr w:rsidR="00406D44" w:rsidRPr="000455E0" w14:paraId="6F2A94B3" w14:textId="77777777" w:rsidTr="00386964">
        <w:trPr>
          <w:hidden w:val="0"/>
        </w:trPr>
        <w:tc>
          <w:tcPr>
            <w:tcW w:w="1983" w:type="dxa"/>
          </w:tcPr>
          <w:p w14:paraId="0856B120" w14:textId="579514A9" w:rsidR="00406D44" w:rsidRPr="00831D17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3"/>
                <w:szCs w:val="23"/>
              </w:rPr>
            </w:pP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t>N1ND</w:t>
            </w:r>
            <w:r>
              <w:rPr>
                <w:rFonts w:ascii="Times New Roman" w:hAnsi="Times New Roman"/>
                <w:vanish w:val="0"/>
                <w:sz w:val="21"/>
                <w:szCs w:val="21"/>
              </w:rPr>
              <w:t>A01</w:t>
            </w: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t>СMA002</w:t>
            </w:r>
          </w:p>
        </w:tc>
        <w:tc>
          <w:tcPr>
            <w:tcW w:w="4137" w:type="dxa"/>
          </w:tcPr>
          <w:p w14:paraId="00D5D971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массы теплоносителя</w:t>
            </w:r>
          </w:p>
        </w:tc>
        <w:tc>
          <w:tcPr>
            <w:tcW w:w="1558" w:type="dxa"/>
          </w:tcPr>
          <w:p w14:paraId="27037C19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BBC9FD4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E4C57B4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1CD61B7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</w:t>
            </w:r>
          </w:p>
        </w:tc>
      </w:tr>
      <w:tr w:rsidR="00406D44" w:rsidRPr="000455E0" w14:paraId="2BA2FA5B" w14:textId="77777777" w:rsidTr="00386964">
        <w:trPr>
          <w:hidden w:val="0"/>
        </w:trPr>
        <w:tc>
          <w:tcPr>
            <w:tcW w:w="1983" w:type="dxa"/>
          </w:tcPr>
          <w:p w14:paraId="4F979488" w14:textId="652A7D2B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СQA001</w:t>
            </w:r>
          </w:p>
        </w:tc>
        <w:tc>
          <w:tcPr>
            <w:tcW w:w="4137" w:type="dxa"/>
          </w:tcPr>
          <w:p w14:paraId="052A08D7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тепловой энергии</w:t>
            </w:r>
          </w:p>
        </w:tc>
        <w:tc>
          <w:tcPr>
            <w:tcW w:w="1558" w:type="dxa"/>
          </w:tcPr>
          <w:p w14:paraId="38A1D501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3756A58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A7D89C9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D1BB95C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6DDAC06C" w14:textId="77777777" w:rsidTr="00386964">
        <w:trPr>
          <w:hidden w:val="0"/>
        </w:trPr>
        <w:tc>
          <w:tcPr>
            <w:tcW w:w="1983" w:type="dxa"/>
          </w:tcPr>
          <w:p w14:paraId="266B3952" w14:textId="639C22D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СQA002</w:t>
            </w:r>
          </w:p>
        </w:tc>
        <w:tc>
          <w:tcPr>
            <w:tcW w:w="4137" w:type="dxa"/>
          </w:tcPr>
          <w:p w14:paraId="7A82C478" w14:textId="77777777" w:rsidR="00406D44" w:rsidRDefault="00406D44" w:rsidP="00406D44">
            <w:pPr>
              <w:pStyle w:val="34a0"/>
              <w:tabs>
                <w:tab w:val="center" w:pos="1961"/>
              </w:tabs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тепловой энергии</w:t>
            </w:r>
          </w:p>
        </w:tc>
        <w:tc>
          <w:tcPr>
            <w:tcW w:w="1558" w:type="dxa"/>
          </w:tcPr>
          <w:p w14:paraId="05B82CF4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5A13BC6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57ED813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E340CC5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2CD80110" w14:textId="77777777" w:rsidTr="00386964">
        <w:trPr>
          <w:hidden w:val="0"/>
        </w:trPr>
        <w:tc>
          <w:tcPr>
            <w:tcW w:w="1983" w:type="dxa"/>
          </w:tcPr>
          <w:p w14:paraId="7C14EDC9" w14:textId="062E18EA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СVA001</w:t>
            </w:r>
          </w:p>
        </w:tc>
        <w:tc>
          <w:tcPr>
            <w:tcW w:w="4137" w:type="dxa"/>
          </w:tcPr>
          <w:p w14:paraId="49F33047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объёма теплоносителя</w:t>
            </w:r>
          </w:p>
        </w:tc>
        <w:tc>
          <w:tcPr>
            <w:tcW w:w="1558" w:type="dxa"/>
          </w:tcPr>
          <w:p w14:paraId="1190022A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CAFCE16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F82111C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BD74753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406D44" w:rsidRPr="000455E0" w14:paraId="6B7B7210" w14:textId="77777777" w:rsidTr="00386964">
        <w:trPr>
          <w:hidden w:val="0"/>
        </w:trPr>
        <w:tc>
          <w:tcPr>
            <w:tcW w:w="1983" w:type="dxa"/>
            <w:vAlign w:val="bottom"/>
          </w:tcPr>
          <w:p w14:paraId="75AD8858" w14:textId="5C7A72B8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СVA002</w:t>
            </w:r>
          </w:p>
        </w:tc>
        <w:tc>
          <w:tcPr>
            <w:tcW w:w="4137" w:type="dxa"/>
            <w:vAlign w:val="bottom"/>
          </w:tcPr>
          <w:p w14:paraId="1D548764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объёма теплоносител</w:t>
            </w:r>
            <w:r>
              <w:rPr>
                <w:rFonts w:ascii="Times New Roman" w:hAnsi="Times New Roman"/>
                <w:vanish w:val="0"/>
              </w:rPr>
              <w:t>я</w:t>
            </w:r>
          </w:p>
        </w:tc>
        <w:tc>
          <w:tcPr>
            <w:tcW w:w="1558" w:type="dxa"/>
          </w:tcPr>
          <w:p w14:paraId="4EDABEB3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38D2BBC9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077AD0EF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0DAE1C2C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406D44" w:rsidRPr="000455E0" w14:paraId="3D7FF296" w14:textId="77777777" w:rsidTr="00386964">
        <w:trPr>
          <w:hidden w:val="0"/>
        </w:trPr>
        <w:tc>
          <w:tcPr>
            <w:tcW w:w="1983" w:type="dxa"/>
            <w:vAlign w:val="bottom"/>
          </w:tcPr>
          <w:p w14:paraId="79D3C4D9" w14:textId="091A8A0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СTA003</w:t>
            </w:r>
          </w:p>
        </w:tc>
        <w:tc>
          <w:tcPr>
            <w:tcW w:w="4137" w:type="dxa"/>
            <w:vAlign w:val="bottom"/>
          </w:tcPr>
          <w:p w14:paraId="4C33AE8B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времени интегрирования</w:t>
            </w:r>
          </w:p>
        </w:tc>
        <w:tc>
          <w:tcPr>
            <w:tcW w:w="1558" w:type="dxa"/>
          </w:tcPr>
          <w:p w14:paraId="75BBF21E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4644711E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4AB46E6E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06FD4656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ч</w:t>
            </w:r>
          </w:p>
        </w:tc>
      </w:tr>
      <w:tr w:rsidR="00406D44" w:rsidRPr="000455E0" w14:paraId="23106BA4" w14:textId="77777777" w:rsidTr="00386964">
        <w:trPr>
          <w:hidden w:val="0"/>
        </w:trPr>
        <w:tc>
          <w:tcPr>
            <w:tcW w:w="1983" w:type="dxa"/>
            <w:vAlign w:val="bottom"/>
          </w:tcPr>
          <w:p w14:paraId="708A37CF" w14:textId="2B2843CE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СTA004</w:t>
            </w:r>
          </w:p>
        </w:tc>
        <w:tc>
          <w:tcPr>
            <w:tcW w:w="4137" w:type="dxa"/>
            <w:vAlign w:val="bottom"/>
          </w:tcPr>
          <w:p w14:paraId="018BFFCE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времени интегрирования</w:t>
            </w:r>
          </w:p>
        </w:tc>
        <w:tc>
          <w:tcPr>
            <w:tcW w:w="1558" w:type="dxa"/>
          </w:tcPr>
          <w:p w14:paraId="72E14232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46B5797E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3B02A96C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702A551F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ч</w:t>
            </w:r>
          </w:p>
        </w:tc>
      </w:tr>
      <w:tr w:rsidR="00406D44" w:rsidRPr="000455E0" w14:paraId="564246DB" w14:textId="77777777" w:rsidTr="00386964">
        <w:trPr>
          <w:hidden w:val="0"/>
        </w:trPr>
        <w:tc>
          <w:tcPr>
            <w:tcW w:w="1983" w:type="dxa"/>
            <w:vAlign w:val="bottom"/>
          </w:tcPr>
          <w:p w14:paraId="47FE4347" w14:textId="0BBAA795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lastRenderedPageBreak/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СQA003</w:t>
            </w:r>
          </w:p>
        </w:tc>
        <w:tc>
          <w:tcPr>
            <w:tcW w:w="4137" w:type="dxa"/>
            <w:vAlign w:val="bottom"/>
          </w:tcPr>
          <w:p w14:paraId="0067C653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тепловой энергии по магистрали</w:t>
            </w:r>
          </w:p>
        </w:tc>
        <w:tc>
          <w:tcPr>
            <w:tcW w:w="1558" w:type="dxa"/>
          </w:tcPr>
          <w:p w14:paraId="2830153A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57AB18F4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59E92A6C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610D4CA5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033F4706" w14:textId="77777777" w:rsidTr="00386964">
        <w:trPr>
          <w:hidden w:val="0"/>
        </w:trPr>
        <w:tc>
          <w:tcPr>
            <w:tcW w:w="1983" w:type="dxa"/>
            <w:vAlign w:val="bottom"/>
          </w:tcPr>
          <w:p w14:paraId="47A5357F" w14:textId="451EBD39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A01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СQA004</w:t>
            </w:r>
          </w:p>
        </w:tc>
        <w:tc>
          <w:tcPr>
            <w:tcW w:w="4137" w:type="dxa"/>
            <w:vAlign w:val="bottom"/>
          </w:tcPr>
          <w:p w14:paraId="28021F3B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тепловой энергии по магистрали</w:t>
            </w:r>
          </w:p>
        </w:tc>
        <w:tc>
          <w:tcPr>
            <w:tcW w:w="1558" w:type="dxa"/>
          </w:tcPr>
          <w:p w14:paraId="7474E8F5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4419E6A1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30B1906C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26FE4239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3FF84F51" w14:textId="77777777" w:rsidTr="00386964">
        <w:trPr>
          <w:hidden w:val="0"/>
        </w:trPr>
        <w:tc>
          <w:tcPr>
            <w:tcW w:w="1983" w:type="dxa"/>
            <w:vAlign w:val="bottom"/>
          </w:tcPr>
          <w:p w14:paraId="2D945B24" w14:textId="18704546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A01</w:t>
            </w:r>
            <w:r w:rsidRPr="00682E68">
              <w:rPr>
                <w:rFonts w:ascii="Times New Roman" w:hAnsi="Times New Roman"/>
                <w:vanish w:val="0"/>
              </w:rPr>
              <w:t>ZT0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  <w:vAlign w:val="bottom"/>
          </w:tcPr>
          <w:p w14:paraId="2F794322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Время работы τ (нарастающим итогом)</w:t>
            </w:r>
          </w:p>
        </w:tc>
        <w:tc>
          <w:tcPr>
            <w:tcW w:w="1558" w:type="dxa"/>
          </w:tcPr>
          <w:p w14:paraId="5A112BAB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5FC5216D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28A0386D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25A181AB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ч</w:t>
            </w:r>
          </w:p>
        </w:tc>
      </w:tr>
      <w:tr w:rsidR="00406D44" w:rsidRPr="000455E0" w14:paraId="232CBD52" w14:textId="77777777" w:rsidTr="00386964">
        <w:trPr>
          <w:hidden w:val="0"/>
        </w:trPr>
        <w:tc>
          <w:tcPr>
            <w:tcW w:w="1983" w:type="dxa"/>
            <w:vAlign w:val="bottom"/>
          </w:tcPr>
          <w:p w14:paraId="3407BA3B" w14:textId="76457FBD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A01</w:t>
            </w:r>
            <w:r w:rsidRPr="00682E68">
              <w:rPr>
                <w:rFonts w:ascii="Times New Roman" w:hAnsi="Times New Roman"/>
                <w:vanish w:val="0"/>
              </w:rPr>
              <w:t>ST0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  <w:vAlign w:val="bottom"/>
          </w:tcPr>
          <w:p w14:paraId="2780412D" w14:textId="7777777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Статус системы (Норма/Авария)</w:t>
            </w:r>
          </w:p>
        </w:tc>
        <w:tc>
          <w:tcPr>
            <w:tcW w:w="1558" w:type="dxa"/>
          </w:tcPr>
          <w:p w14:paraId="7E5129B8" w14:textId="77777777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0ABA77E6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2E96765E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5D47B662" w14:textId="7777777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—</w:t>
            </w:r>
          </w:p>
        </w:tc>
      </w:tr>
      <w:tr w:rsidR="00A21636" w:rsidRPr="000455E0" w14:paraId="34A4416F" w14:textId="77777777" w:rsidTr="008F1296">
        <w:trPr>
          <w:hidden w:val="0"/>
        </w:trPr>
        <w:tc>
          <w:tcPr>
            <w:tcW w:w="10490" w:type="dxa"/>
            <w:gridSpan w:val="6"/>
          </w:tcPr>
          <w:p w14:paraId="2D29B8D3" w14:textId="3545E6BF" w:rsidR="00A21636" w:rsidRPr="00022F9E" w:rsidRDefault="00A21636" w:rsidP="008F129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A21636">
              <w:rPr>
                <w:rFonts w:ascii="Times New Roman" w:hAnsi="Times New Roman"/>
                <w:b/>
                <w:bCs/>
                <w:vanish w:val="0"/>
              </w:rPr>
              <w:t>УУТЭ</w:t>
            </w:r>
            <w:r>
              <w:rPr>
                <w:rFonts w:ascii="Times New Roman" w:hAnsi="Times New Roman"/>
                <w:b/>
                <w:bCs/>
                <w:vanish w:val="0"/>
              </w:rPr>
              <w:t>, нитка В</w:t>
            </w:r>
          </w:p>
        </w:tc>
      </w:tr>
      <w:tr w:rsidR="00406D44" w:rsidRPr="000455E0" w14:paraId="4491063A" w14:textId="77777777" w:rsidTr="00386964">
        <w:trPr>
          <w:hidden w:val="0"/>
        </w:trPr>
        <w:tc>
          <w:tcPr>
            <w:tcW w:w="1983" w:type="dxa"/>
          </w:tcPr>
          <w:p w14:paraId="463AE003" w14:textId="4DEBF5D0" w:rsidR="00406D44" w:rsidRPr="00A22312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A02</w:t>
            </w:r>
            <w:r w:rsidRPr="00A21636">
              <w:rPr>
                <w:rFonts w:ascii="Times New Roman" w:hAnsi="Times New Roman"/>
                <w:vanish w:val="0"/>
              </w:rPr>
              <w:t>CP001</w:t>
            </w:r>
          </w:p>
        </w:tc>
        <w:tc>
          <w:tcPr>
            <w:tcW w:w="4137" w:type="dxa"/>
          </w:tcPr>
          <w:p w14:paraId="5BB0BD09" w14:textId="3DE6DC85" w:rsidR="00406D44" w:rsidRPr="00022F9E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Давление сетевой воды до узла учёта</w:t>
            </w:r>
          </w:p>
        </w:tc>
        <w:tc>
          <w:tcPr>
            <w:tcW w:w="1558" w:type="dxa"/>
          </w:tcPr>
          <w:p w14:paraId="2650FC54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BECF83D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CFBE7D9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6FA1F57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406D44" w:rsidRPr="000455E0" w14:paraId="2B610DD3" w14:textId="77777777" w:rsidTr="00386964">
        <w:trPr>
          <w:hidden w:val="0"/>
        </w:trPr>
        <w:tc>
          <w:tcPr>
            <w:tcW w:w="1983" w:type="dxa"/>
          </w:tcPr>
          <w:p w14:paraId="0AA8ACB3" w14:textId="31B9FB0C" w:rsidR="00406D44" w:rsidRPr="00A22312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A02</w:t>
            </w:r>
            <w:r w:rsidRPr="00A21636">
              <w:rPr>
                <w:rFonts w:ascii="Times New Roman" w:hAnsi="Times New Roman"/>
                <w:vanish w:val="0"/>
              </w:rPr>
              <w:t>CT001</w:t>
            </w:r>
          </w:p>
        </w:tc>
        <w:tc>
          <w:tcPr>
            <w:tcW w:w="4137" w:type="dxa"/>
          </w:tcPr>
          <w:p w14:paraId="03F60967" w14:textId="036B47EC" w:rsidR="00406D44" w:rsidRPr="00022F9E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Температура сетевой воды после узла учёта</w:t>
            </w:r>
          </w:p>
        </w:tc>
        <w:tc>
          <w:tcPr>
            <w:tcW w:w="1558" w:type="dxa"/>
          </w:tcPr>
          <w:p w14:paraId="10D354A4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662CF1A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7AFE2C6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19BA6F6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406D44" w:rsidRPr="000455E0" w14:paraId="2C57F41D" w14:textId="77777777" w:rsidTr="00386964">
        <w:trPr>
          <w:hidden w:val="0"/>
        </w:trPr>
        <w:tc>
          <w:tcPr>
            <w:tcW w:w="1983" w:type="dxa"/>
          </w:tcPr>
          <w:p w14:paraId="455C250E" w14:textId="369442EA" w:rsidR="00406D44" w:rsidRPr="00A22312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A02</w:t>
            </w:r>
            <w:r w:rsidRPr="00A21636">
              <w:rPr>
                <w:rFonts w:ascii="Times New Roman" w:hAnsi="Times New Roman"/>
                <w:vanish w:val="0"/>
              </w:rPr>
              <w:t>CF001</w:t>
            </w:r>
          </w:p>
        </w:tc>
        <w:tc>
          <w:tcPr>
            <w:tcW w:w="4137" w:type="dxa"/>
          </w:tcPr>
          <w:p w14:paraId="7B0655E9" w14:textId="7877C3A4" w:rsidR="00406D44" w:rsidRPr="00022F9E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Расход сетевой воды</w:t>
            </w:r>
          </w:p>
        </w:tc>
        <w:tc>
          <w:tcPr>
            <w:tcW w:w="1558" w:type="dxa"/>
          </w:tcPr>
          <w:p w14:paraId="3D1AC4F4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702A17A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AF9A12F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5A95613" w14:textId="5FFDB583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т</w:t>
            </w:r>
            <w:r w:rsidRPr="00022F9E">
              <w:rPr>
                <w:rFonts w:ascii="Times New Roman" w:hAnsi="Times New Roman"/>
                <w:vanish w:val="0"/>
              </w:rPr>
              <w:t>/ч</w:t>
            </w:r>
          </w:p>
        </w:tc>
      </w:tr>
      <w:tr w:rsidR="00406D44" w:rsidRPr="000455E0" w14:paraId="61DB3841" w14:textId="77777777" w:rsidTr="00386964">
        <w:trPr>
          <w:hidden w:val="0"/>
        </w:trPr>
        <w:tc>
          <w:tcPr>
            <w:tcW w:w="1983" w:type="dxa"/>
          </w:tcPr>
          <w:p w14:paraId="26CA6C28" w14:textId="21685910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A02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Q0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3EA40B61" w14:textId="70C21F3F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Тепловая энергия Q (мгновенное значение)</w:t>
            </w:r>
          </w:p>
        </w:tc>
        <w:tc>
          <w:tcPr>
            <w:tcW w:w="1558" w:type="dxa"/>
          </w:tcPr>
          <w:p w14:paraId="365561B4" w14:textId="100CECAE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4920B97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1D3411F" w14:textId="27BF3E4B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07634FA" w14:textId="4993C32F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1589A612" w14:textId="77777777" w:rsidTr="00386964">
        <w:trPr>
          <w:hidden w:val="0"/>
        </w:trPr>
        <w:tc>
          <w:tcPr>
            <w:tcW w:w="1983" w:type="dxa"/>
          </w:tcPr>
          <w:p w14:paraId="440AE2FC" w14:textId="5CBE3295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A02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Q0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70B2AE77" w14:textId="16B068E2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Тепловая мощность M (текущее значение)</w:t>
            </w:r>
          </w:p>
        </w:tc>
        <w:tc>
          <w:tcPr>
            <w:tcW w:w="1558" w:type="dxa"/>
          </w:tcPr>
          <w:p w14:paraId="11DC1208" w14:textId="745B3094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2AC67B1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B12C046" w14:textId="2520ABD5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9672881" w14:textId="62904C4A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Гкал/ч</w:t>
            </w:r>
          </w:p>
        </w:tc>
      </w:tr>
      <w:tr w:rsidR="00406D44" w:rsidRPr="000455E0" w14:paraId="3DC8CA7D" w14:textId="77777777" w:rsidTr="00386964">
        <w:trPr>
          <w:hidden w:val="0"/>
        </w:trPr>
        <w:tc>
          <w:tcPr>
            <w:tcW w:w="1983" w:type="dxa"/>
          </w:tcPr>
          <w:p w14:paraId="377B1969" w14:textId="3C92B7FD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A02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V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01</w:t>
            </w:r>
          </w:p>
        </w:tc>
        <w:tc>
          <w:tcPr>
            <w:tcW w:w="4137" w:type="dxa"/>
          </w:tcPr>
          <w:p w14:paraId="088AAAD6" w14:textId="785084A8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Объём/масса теплоносителя (накопленное значение)</w:t>
            </w:r>
          </w:p>
        </w:tc>
        <w:tc>
          <w:tcPr>
            <w:tcW w:w="1558" w:type="dxa"/>
          </w:tcPr>
          <w:p w14:paraId="4AC8977A" w14:textId="2B06C391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C6804F5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D92D21F" w14:textId="2E03C738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4939BB1" w14:textId="70F1CBDD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 / т</w:t>
            </w:r>
          </w:p>
        </w:tc>
      </w:tr>
      <w:tr w:rsidR="00406D44" w:rsidRPr="000455E0" w14:paraId="6CDA2246" w14:textId="77777777" w:rsidTr="00386964">
        <w:trPr>
          <w:hidden w:val="0"/>
        </w:trPr>
        <w:tc>
          <w:tcPr>
            <w:tcW w:w="1983" w:type="dxa"/>
          </w:tcPr>
          <w:p w14:paraId="34CC344B" w14:textId="6B8643B3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A02</w:t>
            </w:r>
            <w:r w:rsidRPr="00682E68">
              <w:rPr>
                <w:rFonts w:ascii="Times New Roman" w:hAnsi="Times New Roman"/>
                <w:vanish w:val="0"/>
              </w:rPr>
              <w:t>ZT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01</w:t>
            </w:r>
          </w:p>
        </w:tc>
        <w:tc>
          <w:tcPr>
            <w:tcW w:w="4137" w:type="dxa"/>
          </w:tcPr>
          <w:p w14:paraId="18FEEE5A" w14:textId="03C84F12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Текущее время вычислителя</w:t>
            </w:r>
          </w:p>
        </w:tc>
        <w:tc>
          <w:tcPr>
            <w:tcW w:w="1558" w:type="dxa"/>
          </w:tcPr>
          <w:p w14:paraId="070AA2A7" w14:textId="5AD7A52B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E0E9DBC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1C6108F" w14:textId="172F5C69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67620EE" w14:textId="51D37FF5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дата/врем</w:t>
            </w:r>
            <w:r>
              <w:rPr>
                <w:rFonts w:ascii="Times New Roman" w:hAnsi="Times New Roman"/>
                <w:vanish w:val="0"/>
              </w:rPr>
              <w:t>я</w:t>
            </w:r>
          </w:p>
        </w:tc>
      </w:tr>
      <w:tr w:rsidR="00406D44" w:rsidRPr="000455E0" w14:paraId="2DB0D200" w14:textId="77777777" w:rsidTr="00386964">
        <w:trPr>
          <w:hidden w:val="0"/>
        </w:trPr>
        <w:tc>
          <w:tcPr>
            <w:tcW w:w="1983" w:type="dxa"/>
          </w:tcPr>
          <w:p w14:paraId="7247F0C7" w14:textId="6984B96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F773E">
              <w:rPr>
                <w:rFonts w:ascii="Times New Roman" w:hAnsi="Times New Roman"/>
                <w:vanish w:val="0"/>
                <w:sz w:val="23"/>
                <w:szCs w:val="23"/>
              </w:rPr>
              <w:t>N1ND</w:t>
            </w:r>
            <w:r>
              <w:rPr>
                <w:rFonts w:ascii="Times New Roman" w:hAnsi="Times New Roman"/>
                <w:vanish w:val="0"/>
                <w:sz w:val="23"/>
                <w:szCs w:val="23"/>
              </w:rPr>
              <w:t>A02</w:t>
            </w:r>
            <w:r w:rsidRPr="00DF773E">
              <w:rPr>
                <w:rFonts w:ascii="Times New Roman" w:hAnsi="Times New Roman"/>
                <w:vanish w:val="0"/>
                <w:sz w:val="23"/>
                <w:szCs w:val="23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3"/>
                <w:szCs w:val="23"/>
              </w:rPr>
              <w:t>M001</w:t>
            </w:r>
            <w:r w:rsidRPr="00DF773E">
              <w:rPr>
                <w:rFonts w:ascii="Times New Roman" w:hAnsi="Times New Roman"/>
                <w:vanish w:val="0"/>
                <w:sz w:val="23"/>
                <w:szCs w:val="23"/>
              </w:rPr>
              <w:tab/>
            </w:r>
          </w:p>
        </w:tc>
        <w:tc>
          <w:tcPr>
            <w:tcW w:w="4137" w:type="dxa"/>
          </w:tcPr>
          <w:p w14:paraId="4CECF455" w14:textId="78B37663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Масса теплоносителя (нарастающим итогом)</w:t>
            </w:r>
          </w:p>
        </w:tc>
        <w:tc>
          <w:tcPr>
            <w:tcW w:w="1558" w:type="dxa"/>
          </w:tcPr>
          <w:p w14:paraId="39664C67" w14:textId="73BD1182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48DD7FF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0A41D89" w14:textId="705A3A78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30E110C" w14:textId="4145B7D5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</w:t>
            </w:r>
          </w:p>
        </w:tc>
      </w:tr>
      <w:tr w:rsidR="00406D44" w:rsidRPr="000455E0" w14:paraId="77BF4EE8" w14:textId="77777777" w:rsidTr="00386964">
        <w:trPr>
          <w:hidden w:val="0"/>
        </w:trPr>
        <w:tc>
          <w:tcPr>
            <w:tcW w:w="1983" w:type="dxa"/>
          </w:tcPr>
          <w:p w14:paraId="48109677" w14:textId="09A91A58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A02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Q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03</w:t>
            </w:r>
          </w:p>
        </w:tc>
        <w:tc>
          <w:tcPr>
            <w:tcW w:w="4137" w:type="dxa"/>
          </w:tcPr>
          <w:p w14:paraId="3F693CF4" w14:textId="26EAAEDD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Тепловая энергия (нарастающим итогом)</w:t>
            </w:r>
          </w:p>
        </w:tc>
        <w:tc>
          <w:tcPr>
            <w:tcW w:w="1558" w:type="dxa"/>
          </w:tcPr>
          <w:p w14:paraId="435441CB" w14:textId="6982146E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26CEAD5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77997EF" w14:textId="52C14B1F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EC6B2A0" w14:textId="1A0AE5D3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417151B4" w14:textId="77777777" w:rsidTr="00386964">
        <w:trPr>
          <w:hidden w:val="0"/>
        </w:trPr>
        <w:tc>
          <w:tcPr>
            <w:tcW w:w="1983" w:type="dxa"/>
          </w:tcPr>
          <w:p w14:paraId="16525E58" w14:textId="1DB0794A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A02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V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02</w:t>
            </w:r>
          </w:p>
        </w:tc>
        <w:tc>
          <w:tcPr>
            <w:tcW w:w="4137" w:type="dxa"/>
          </w:tcPr>
          <w:p w14:paraId="70FA0B3D" w14:textId="4448D595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Объём теплоносителя (нарастающим итогом)</w:t>
            </w:r>
          </w:p>
        </w:tc>
        <w:tc>
          <w:tcPr>
            <w:tcW w:w="1558" w:type="dxa"/>
          </w:tcPr>
          <w:p w14:paraId="438E28FB" w14:textId="2000097A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FC70EE8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293BF6F" w14:textId="3424DC48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923E769" w14:textId="15E5C48E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406D44" w:rsidRPr="000455E0" w14:paraId="1410EFF2" w14:textId="77777777" w:rsidTr="00386964">
        <w:trPr>
          <w:hidden w:val="0"/>
        </w:trPr>
        <w:tc>
          <w:tcPr>
            <w:tcW w:w="1983" w:type="dxa"/>
          </w:tcPr>
          <w:p w14:paraId="156A4B9B" w14:textId="5C344BDB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T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A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00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4137" w:type="dxa"/>
          </w:tcPr>
          <w:p w14:paraId="29E323F2" w14:textId="492C4686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температуры теплоносителя</w:t>
            </w:r>
          </w:p>
        </w:tc>
        <w:tc>
          <w:tcPr>
            <w:tcW w:w="1558" w:type="dxa"/>
          </w:tcPr>
          <w:p w14:paraId="09E6BBF5" w14:textId="6EB368C0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3C54C97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3182B99" w14:textId="1621454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14D7868" w14:textId="1D00C802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406D44" w:rsidRPr="000455E0" w14:paraId="2FB25AFE" w14:textId="77777777" w:rsidTr="00386964">
        <w:trPr>
          <w:hidden w:val="0"/>
        </w:trPr>
        <w:tc>
          <w:tcPr>
            <w:tcW w:w="1983" w:type="dxa"/>
          </w:tcPr>
          <w:p w14:paraId="4C7DB450" w14:textId="3C5A04FD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T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A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00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4137" w:type="dxa"/>
          </w:tcPr>
          <w:p w14:paraId="0D7B3C67" w14:textId="06F50C8E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температуры теплоносителя</w:t>
            </w:r>
          </w:p>
        </w:tc>
        <w:tc>
          <w:tcPr>
            <w:tcW w:w="1558" w:type="dxa"/>
          </w:tcPr>
          <w:p w14:paraId="4BC8FF01" w14:textId="20975A1D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8EB9D0E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1F51E2C" w14:textId="0AF3BE50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39329AB" w14:textId="3EC05E94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406D44" w:rsidRPr="000455E0" w14:paraId="4E632A8C" w14:textId="77777777" w:rsidTr="00386964">
        <w:trPr>
          <w:hidden w:val="0"/>
        </w:trPr>
        <w:tc>
          <w:tcPr>
            <w:tcW w:w="1983" w:type="dxa"/>
          </w:tcPr>
          <w:p w14:paraId="2DC9EDF9" w14:textId="576486FC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PA001</w:t>
            </w:r>
          </w:p>
        </w:tc>
        <w:tc>
          <w:tcPr>
            <w:tcW w:w="4137" w:type="dxa"/>
          </w:tcPr>
          <w:p w14:paraId="36BB2986" w14:textId="7B449516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абсолютного давления</w:t>
            </w:r>
          </w:p>
        </w:tc>
        <w:tc>
          <w:tcPr>
            <w:tcW w:w="1558" w:type="dxa"/>
          </w:tcPr>
          <w:p w14:paraId="4534B8C5" w14:textId="76FA14F6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2A13529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D812655" w14:textId="7E1F8CAF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EA86CCF" w14:textId="26F9A44D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МПа</w:t>
            </w:r>
          </w:p>
        </w:tc>
      </w:tr>
      <w:tr w:rsidR="00406D44" w:rsidRPr="000455E0" w14:paraId="3F23F54C" w14:textId="77777777" w:rsidTr="00386964">
        <w:trPr>
          <w:hidden w:val="0"/>
        </w:trPr>
        <w:tc>
          <w:tcPr>
            <w:tcW w:w="1983" w:type="dxa"/>
          </w:tcPr>
          <w:p w14:paraId="243FCE9F" w14:textId="4F0C821C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PA002</w:t>
            </w:r>
          </w:p>
        </w:tc>
        <w:tc>
          <w:tcPr>
            <w:tcW w:w="4137" w:type="dxa"/>
          </w:tcPr>
          <w:p w14:paraId="3EE65FC9" w14:textId="6638AF0E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абсолютного давления</w:t>
            </w:r>
          </w:p>
        </w:tc>
        <w:tc>
          <w:tcPr>
            <w:tcW w:w="1558" w:type="dxa"/>
          </w:tcPr>
          <w:p w14:paraId="26F57A70" w14:textId="56269E15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266DB0D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EEE5CB0" w14:textId="496F10DF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966930C" w14:textId="140CF4AF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МПа</w:t>
            </w:r>
          </w:p>
        </w:tc>
      </w:tr>
      <w:tr w:rsidR="00406D44" w:rsidRPr="000455E0" w14:paraId="0F606107" w14:textId="77777777" w:rsidTr="00386964">
        <w:trPr>
          <w:hidden w:val="0"/>
        </w:trPr>
        <w:tc>
          <w:tcPr>
            <w:tcW w:w="1983" w:type="dxa"/>
          </w:tcPr>
          <w:p w14:paraId="673BD565" w14:textId="442303A1" w:rsidR="00406D44" w:rsidRPr="00831D17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3"/>
                <w:szCs w:val="23"/>
              </w:rPr>
            </w:pP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t>N1ND</w:t>
            </w:r>
            <w:r>
              <w:rPr>
                <w:rFonts w:ascii="Times New Roman" w:hAnsi="Times New Roman"/>
                <w:vanish w:val="0"/>
                <w:sz w:val="21"/>
                <w:szCs w:val="21"/>
              </w:rPr>
              <w:t>A02</w:t>
            </w: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t>СMA001</w:t>
            </w:r>
          </w:p>
        </w:tc>
        <w:tc>
          <w:tcPr>
            <w:tcW w:w="4137" w:type="dxa"/>
          </w:tcPr>
          <w:p w14:paraId="7D76773A" w14:textId="2FDE7601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массы теплоносителя</w:t>
            </w:r>
          </w:p>
        </w:tc>
        <w:tc>
          <w:tcPr>
            <w:tcW w:w="1558" w:type="dxa"/>
          </w:tcPr>
          <w:p w14:paraId="44C8EFB8" w14:textId="5C5E149F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BA1453A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4E9A4AE" w14:textId="6A52F29E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25F5C30" w14:textId="38917E0E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</w:t>
            </w:r>
          </w:p>
        </w:tc>
      </w:tr>
      <w:tr w:rsidR="00406D44" w:rsidRPr="000455E0" w14:paraId="6FE43D32" w14:textId="77777777" w:rsidTr="00386964">
        <w:trPr>
          <w:hidden w:val="0"/>
        </w:trPr>
        <w:tc>
          <w:tcPr>
            <w:tcW w:w="1983" w:type="dxa"/>
          </w:tcPr>
          <w:p w14:paraId="4EF95810" w14:textId="0CC29963" w:rsidR="00406D44" w:rsidRPr="00831D17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3"/>
                <w:szCs w:val="23"/>
              </w:rPr>
            </w:pP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t>N1ND</w:t>
            </w:r>
            <w:r>
              <w:rPr>
                <w:rFonts w:ascii="Times New Roman" w:hAnsi="Times New Roman"/>
                <w:vanish w:val="0"/>
                <w:sz w:val="21"/>
                <w:szCs w:val="21"/>
              </w:rPr>
              <w:t>A02</w:t>
            </w: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t>СMA002</w:t>
            </w:r>
          </w:p>
        </w:tc>
        <w:tc>
          <w:tcPr>
            <w:tcW w:w="4137" w:type="dxa"/>
          </w:tcPr>
          <w:p w14:paraId="4EB43268" w14:textId="2B9DD47A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массы теплоносителя</w:t>
            </w:r>
          </w:p>
        </w:tc>
        <w:tc>
          <w:tcPr>
            <w:tcW w:w="1558" w:type="dxa"/>
          </w:tcPr>
          <w:p w14:paraId="71FE9C64" w14:textId="5210D83C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FC295A6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6F3DBBD" w14:textId="7D30B760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441EB15" w14:textId="53CBF28A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</w:t>
            </w:r>
          </w:p>
        </w:tc>
      </w:tr>
      <w:tr w:rsidR="00406D44" w:rsidRPr="000455E0" w14:paraId="313C6AED" w14:textId="77777777" w:rsidTr="00386964">
        <w:trPr>
          <w:hidden w:val="0"/>
        </w:trPr>
        <w:tc>
          <w:tcPr>
            <w:tcW w:w="1983" w:type="dxa"/>
          </w:tcPr>
          <w:p w14:paraId="566F9134" w14:textId="60958DD5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СQA001</w:t>
            </w:r>
          </w:p>
        </w:tc>
        <w:tc>
          <w:tcPr>
            <w:tcW w:w="4137" w:type="dxa"/>
          </w:tcPr>
          <w:p w14:paraId="1122601E" w14:textId="37029174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тепловой энергии</w:t>
            </w:r>
          </w:p>
        </w:tc>
        <w:tc>
          <w:tcPr>
            <w:tcW w:w="1558" w:type="dxa"/>
          </w:tcPr>
          <w:p w14:paraId="6ECE2BC6" w14:textId="371D2CF9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67232B4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6101343" w14:textId="4EA41FA1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1BFAC2A" w14:textId="5191A6AA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5CB0415C" w14:textId="77777777" w:rsidTr="00386964">
        <w:trPr>
          <w:hidden w:val="0"/>
        </w:trPr>
        <w:tc>
          <w:tcPr>
            <w:tcW w:w="1983" w:type="dxa"/>
          </w:tcPr>
          <w:p w14:paraId="066A1FE8" w14:textId="1642E0A8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СQA002</w:t>
            </w:r>
          </w:p>
        </w:tc>
        <w:tc>
          <w:tcPr>
            <w:tcW w:w="4137" w:type="dxa"/>
          </w:tcPr>
          <w:p w14:paraId="3056B703" w14:textId="52FD18DA" w:rsidR="00406D44" w:rsidRDefault="00406D44" w:rsidP="00406D44">
            <w:pPr>
              <w:pStyle w:val="34a0"/>
              <w:tabs>
                <w:tab w:val="center" w:pos="1961"/>
              </w:tabs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тепловой энергии</w:t>
            </w:r>
          </w:p>
        </w:tc>
        <w:tc>
          <w:tcPr>
            <w:tcW w:w="1558" w:type="dxa"/>
          </w:tcPr>
          <w:p w14:paraId="09B7BC9E" w14:textId="1167097E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8CBBAA9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AC4C740" w14:textId="48650E5A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A1CC4A2" w14:textId="6CAED028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5F4C2442" w14:textId="77777777" w:rsidTr="00386964">
        <w:trPr>
          <w:hidden w:val="0"/>
        </w:trPr>
        <w:tc>
          <w:tcPr>
            <w:tcW w:w="1983" w:type="dxa"/>
          </w:tcPr>
          <w:p w14:paraId="70DE5022" w14:textId="14EFBFC4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lastRenderedPageBreak/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СVA001</w:t>
            </w:r>
          </w:p>
        </w:tc>
        <w:tc>
          <w:tcPr>
            <w:tcW w:w="4137" w:type="dxa"/>
          </w:tcPr>
          <w:p w14:paraId="1BB50AD0" w14:textId="5CB8916B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объёма теплоносителя</w:t>
            </w:r>
          </w:p>
        </w:tc>
        <w:tc>
          <w:tcPr>
            <w:tcW w:w="1558" w:type="dxa"/>
          </w:tcPr>
          <w:p w14:paraId="0B6C8BAE" w14:textId="19131119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E375BF0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CCEFC34" w14:textId="3F35A2F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BAE0D96" w14:textId="2D71C4E8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406D44" w:rsidRPr="000455E0" w14:paraId="5F93994D" w14:textId="77777777" w:rsidTr="00386964">
        <w:trPr>
          <w:hidden w:val="0"/>
        </w:trPr>
        <w:tc>
          <w:tcPr>
            <w:tcW w:w="1983" w:type="dxa"/>
            <w:vAlign w:val="bottom"/>
          </w:tcPr>
          <w:p w14:paraId="7B28C6C8" w14:textId="2C3864E8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СVA002</w:t>
            </w:r>
          </w:p>
        </w:tc>
        <w:tc>
          <w:tcPr>
            <w:tcW w:w="4137" w:type="dxa"/>
            <w:vAlign w:val="bottom"/>
          </w:tcPr>
          <w:p w14:paraId="665EDA58" w14:textId="33140CF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объёма теплоносител</w:t>
            </w:r>
            <w:r>
              <w:rPr>
                <w:rFonts w:ascii="Times New Roman" w:hAnsi="Times New Roman"/>
                <w:vanish w:val="0"/>
              </w:rPr>
              <w:t>я</w:t>
            </w:r>
          </w:p>
        </w:tc>
        <w:tc>
          <w:tcPr>
            <w:tcW w:w="1558" w:type="dxa"/>
          </w:tcPr>
          <w:p w14:paraId="5FEB4D31" w14:textId="528A4E42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60FD27DE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6AEF4C08" w14:textId="394EE759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7944CDAF" w14:textId="218ADE79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406D44" w:rsidRPr="000455E0" w14:paraId="4435F6F0" w14:textId="77777777" w:rsidTr="00386964">
        <w:trPr>
          <w:hidden w:val="0"/>
        </w:trPr>
        <w:tc>
          <w:tcPr>
            <w:tcW w:w="1983" w:type="dxa"/>
            <w:vAlign w:val="bottom"/>
          </w:tcPr>
          <w:p w14:paraId="51FC5707" w14:textId="00995BB5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СTA003</w:t>
            </w:r>
          </w:p>
        </w:tc>
        <w:tc>
          <w:tcPr>
            <w:tcW w:w="4137" w:type="dxa"/>
            <w:vAlign w:val="bottom"/>
          </w:tcPr>
          <w:p w14:paraId="58A3953D" w14:textId="22CF186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времени интегрирования</w:t>
            </w:r>
          </w:p>
        </w:tc>
        <w:tc>
          <w:tcPr>
            <w:tcW w:w="1558" w:type="dxa"/>
          </w:tcPr>
          <w:p w14:paraId="16A11C01" w14:textId="726FDF24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3DBC19D8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7438583F" w14:textId="230E1721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309E4E7E" w14:textId="1E7AF79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ч</w:t>
            </w:r>
          </w:p>
        </w:tc>
      </w:tr>
      <w:tr w:rsidR="00406D44" w:rsidRPr="000455E0" w14:paraId="3995852C" w14:textId="77777777" w:rsidTr="00386964">
        <w:trPr>
          <w:hidden w:val="0"/>
        </w:trPr>
        <w:tc>
          <w:tcPr>
            <w:tcW w:w="1983" w:type="dxa"/>
            <w:vAlign w:val="bottom"/>
          </w:tcPr>
          <w:p w14:paraId="338299A9" w14:textId="78C1543B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СTA004</w:t>
            </w:r>
          </w:p>
        </w:tc>
        <w:tc>
          <w:tcPr>
            <w:tcW w:w="4137" w:type="dxa"/>
            <w:vAlign w:val="bottom"/>
          </w:tcPr>
          <w:p w14:paraId="344DC023" w14:textId="17AEE7C1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времени интегрирования</w:t>
            </w:r>
          </w:p>
        </w:tc>
        <w:tc>
          <w:tcPr>
            <w:tcW w:w="1558" w:type="dxa"/>
          </w:tcPr>
          <w:p w14:paraId="25D0CD17" w14:textId="7DA22AE2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5658C50B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268C2119" w14:textId="6E99FFA3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68DE7759" w14:textId="4BF8D62E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ч</w:t>
            </w:r>
          </w:p>
        </w:tc>
      </w:tr>
      <w:tr w:rsidR="00406D44" w:rsidRPr="000455E0" w14:paraId="27E0D638" w14:textId="77777777" w:rsidTr="00386964">
        <w:trPr>
          <w:hidden w:val="0"/>
        </w:trPr>
        <w:tc>
          <w:tcPr>
            <w:tcW w:w="1983" w:type="dxa"/>
            <w:vAlign w:val="bottom"/>
          </w:tcPr>
          <w:p w14:paraId="0F83F056" w14:textId="666D0241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СQA003</w:t>
            </w:r>
          </w:p>
        </w:tc>
        <w:tc>
          <w:tcPr>
            <w:tcW w:w="4137" w:type="dxa"/>
            <w:vAlign w:val="bottom"/>
          </w:tcPr>
          <w:p w14:paraId="53A7C6F1" w14:textId="20E9DA47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тепловой энергии по магистрали</w:t>
            </w:r>
          </w:p>
        </w:tc>
        <w:tc>
          <w:tcPr>
            <w:tcW w:w="1558" w:type="dxa"/>
          </w:tcPr>
          <w:p w14:paraId="6687F220" w14:textId="233D03F3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0860A905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7F40CDCC" w14:textId="24F10854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74241905" w14:textId="2E3AFAFC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6C328A57" w14:textId="77777777" w:rsidTr="00386964">
        <w:trPr>
          <w:hidden w:val="0"/>
        </w:trPr>
        <w:tc>
          <w:tcPr>
            <w:tcW w:w="1983" w:type="dxa"/>
            <w:vAlign w:val="bottom"/>
          </w:tcPr>
          <w:p w14:paraId="09EF6F7B" w14:textId="34B313F0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</w:t>
            </w:r>
            <w:r>
              <w:rPr>
                <w:rFonts w:ascii="Times New Roman" w:hAnsi="Times New Roman"/>
                <w:vanish w:val="0"/>
                <w:sz w:val="22"/>
                <w:szCs w:val="22"/>
              </w:rPr>
              <w:t>A02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СQA004</w:t>
            </w:r>
          </w:p>
        </w:tc>
        <w:tc>
          <w:tcPr>
            <w:tcW w:w="4137" w:type="dxa"/>
            <w:vAlign w:val="bottom"/>
          </w:tcPr>
          <w:p w14:paraId="41948412" w14:textId="658A8024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тепловой энергии по магистрали</w:t>
            </w:r>
          </w:p>
        </w:tc>
        <w:tc>
          <w:tcPr>
            <w:tcW w:w="1558" w:type="dxa"/>
          </w:tcPr>
          <w:p w14:paraId="799B7DD4" w14:textId="3CE01A15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5D371F4E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26B8E5C1" w14:textId="4DD93896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1E52DE9A" w14:textId="11D084FC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406D44" w:rsidRPr="000455E0" w14:paraId="539FEB0E" w14:textId="77777777" w:rsidTr="00386964">
        <w:trPr>
          <w:hidden w:val="0"/>
        </w:trPr>
        <w:tc>
          <w:tcPr>
            <w:tcW w:w="1983" w:type="dxa"/>
            <w:vAlign w:val="bottom"/>
          </w:tcPr>
          <w:p w14:paraId="797A3794" w14:textId="7BCD0918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A02</w:t>
            </w:r>
            <w:r w:rsidRPr="00682E68">
              <w:rPr>
                <w:rFonts w:ascii="Times New Roman" w:hAnsi="Times New Roman"/>
                <w:vanish w:val="0"/>
              </w:rPr>
              <w:t>ZT0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  <w:vAlign w:val="bottom"/>
          </w:tcPr>
          <w:p w14:paraId="60B3334E" w14:textId="5C4A1172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Время работы τ (нарастающим итогом)</w:t>
            </w:r>
          </w:p>
        </w:tc>
        <w:tc>
          <w:tcPr>
            <w:tcW w:w="1558" w:type="dxa"/>
          </w:tcPr>
          <w:p w14:paraId="55C431FE" w14:textId="7500197D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62BEC45F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4B806E51" w14:textId="215CA391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1914F24B" w14:textId="52ECA5C7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ч</w:t>
            </w:r>
          </w:p>
        </w:tc>
      </w:tr>
      <w:tr w:rsidR="00406D44" w:rsidRPr="000455E0" w14:paraId="6E026F34" w14:textId="77777777" w:rsidTr="00386964">
        <w:trPr>
          <w:hidden w:val="0"/>
        </w:trPr>
        <w:tc>
          <w:tcPr>
            <w:tcW w:w="1983" w:type="dxa"/>
            <w:vAlign w:val="bottom"/>
          </w:tcPr>
          <w:p w14:paraId="736576E4" w14:textId="2F858E36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A02</w:t>
            </w:r>
            <w:r w:rsidRPr="00682E68">
              <w:rPr>
                <w:rFonts w:ascii="Times New Roman" w:hAnsi="Times New Roman"/>
                <w:vanish w:val="0"/>
              </w:rPr>
              <w:t>ST0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  <w:vAlign w:val="bottom"/>
          </w:tcPr>
          <w:p w14:paraId="168EFA92" w14:textId="0329184B" w:rsidR="00406D44" w:rsidRDefault="00406D44" w:rsidP="00406D4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Статус системы (Норма/Авария)</w:t>
            </w:r>
          </w:p>
        </w:tc>
        <w:tc>
          <w:tcPr>
            <w:tcW w:w="1558" w:type="dxa"/>
          </w:tcPr>
          <w:p w14:paraId="062F82B1" w14:textId="3E30143C" w:rsidR="00406D44" w:rsidRPr="00766AB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67B576FF" w14:textId="77777777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37A30568" w14:textId="79FBB9AE" w:rsidR="00406D44" w:rsidRPr="00022F9E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0413286C" w14:textId="60477F7F" w:rsidR="00406D44" w:rsidRDefault="00406D44" w:rsidP="00406D4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—</w:t>
            </w:r>
          </w:p>
        </w:tc>
      </w:tr>
      <w:tr w:rsidR="00A21636" w:rsidRPr="000455E0" w14:paraId="3B77A3A0" w14:textId="77777777" w:rsidTr="008F1296">
        <w:trPr>
          <w:hidden w:val="0"/>
        </w:trPr>
        <w:tc>
          <w:tcPr>
            <w:tcW w:w="10490" w:type="dxa"/>
            <w:gridSpan w:val="6"/>
          </w:tcPr>
          <w:p w14:paraId="75FE650D" w14:textId="677C6CFA" w:rsidR="00A21636" w:rsidRPr="00022F9E" w:rsidRDefault="00A21636" w:rsidP="008F129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A21636">
              <w:rPr>
                <w:rFonts w:ascii="Times New Roman" w:hAnsi="Times New Roman"/>
                <w:b/>
                <w:bCs/>
                <w:vanish w:val="0"/>
              </w:rPr>
              <w:t>УУТЭ</w:t>
            </w:r>
            <w:r>
              <w:rPr>
                <w:rFonts w:ascii="Times New Roman" w:hAnsi="Times New Roman"/>
                <w:b/>
                <w:bCs/>
                <w:vanish w:val="0"/>
              </w:rPr>
              <w:t>, нитка С</w:t>
            </w:r>
          </w:p>
        </w:tc>
      </w:tr>
      <w:tr w:rsidR="00A21636" w:rsidRPr="000455E0" w14:paraId="6AE58044" w14:textId="77777777" w:rsidTr="00386964">
        <w:trPr>
          <w:hidden w:val="0"/>
        </w:trPr>
        <w:tc>
          <w:tcPr>
            <w:tcW w:w="1983" w:type="dxa"/>
          </w:tcPr>
          <w:p w14:paraId="3E0079B5" w14:textId="2F13A23B" w:rsidR="00A21636" w:rsidRPr="00A22312" w:rsidRDefault="00A21636" w:rsidP="00A21636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N1NDA03</w:t>
            </w:r>
            <w:r w:rsidRPr="00A21636">
              <w:rPr>
                <w:rFonts w:ascii="Times New Roman" w:hAnsi="Times New Roman"/>
                <w:vanish w:val="0"/>
              </w:rPr>
              <w:t>CP001</w:t>
            </w:r>
          </w:p>
        </w:tc>
        <w:tc>
          <w:tcPr>
            <w:tcW w:w="4137" w:type="dxa"/>
          </w:tcPr>
          <w:p w14:paraId="3349F3C4" w14:textId="6B6E9FC2" w:rsidR="00A21636" w:rsidRPr="00022F9E" w:rsidRDefault="00A21636" w:rsidP="00A21636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Давление сетевой воды до узла учёта</w:t>
            </w:r>
          </w:p>
        </w:tc>
        <w:tc>
          <w:tcPr>
            <w:tcW w:w="1558" w:type="dxa"/>
          </w:tcPr>
          <w:p w14:paraId="371965F8" w14:textId="77777777" w:rsidR="00A21636" w:rsidRPr="00022F9E" w:rsidRDefault="00A21636" w:rsidP="00A21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469A4AC" w14:textId="77777777" w:rsidR="00A21636" w:rsidRPr="00022F9E" w:rsidRDefault="00A21636" w:rsidP="00A21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3DF428F" w14:textId="77777777" w:rsidR="00A21636" w:rsidRPr="00022F9E" w:rsidRDefault="00A21636" w:rsidP="00A21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7094D40" w14:textId="77777777" w:rsidR="00A21636" w:rsidRPr="00022F9E" w:rsidRDefault="00A21636" w:rsidP="00A21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1636" w:rsidRPr="000455E0" w14:paraId="5514344C" w14:textId="77777777" w:rsidTr="00386964">
        <w:trPr>
          <w:hidden w:val="0"/>
        </w:trPr>
        <w:tc>
          <w:tcPr>
            <w:tcW w:w="1983" w:type="dxa"/>
          </w:tcPr>
          <w:p w14:paraId="01769FC0" w14:textId="7492189F" w:rsidR="00A21636" w:rsidRPr="00A22312" w:rsidRDefault="00A21636" w:rsidP="00A21636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N1NDA03</w:t>
            </w:r>
            <w:r w:rsidRPr="00A21636">
              <w:rPr>
                <w:rFonts w:ascii="Times New Roman" w:hAnsi="Times New Roman"/>
                <w:vanish w:val="0"/>
              </w:rPr>
              <w:t>CT001</w:t>
            </w:r>
          </w:p>
        </w:tc>
        <w:tc>
          <w:tcPr>
            <w:tcW w:w="4137" w:type="dxa"/>
          </w:tcPr>
          <w:p w14:paraId="3EDB43B8" w14:textId="5C2E7EFE" w:rsidR="00A21636" w:rsidRPr="00022F9E" w:rsidRDefault="00A21636" w:rsidP="00A21636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Температура сетевой воды после узла учёта</w:t>
            </w:r>
          </w:p>
        </w:tc>
        <w:tc>
          <w:tcPr>
            <w:tcW w:w="1558" w:type="dxa"/>
          </w:tcPr>
          <w:p w14:paraId="7CC1C1CF" w14:textId="77777777" w:rsidR="00A21636" w:rsidRPr="00022F9E" w:rsidRDefault="00A21636" w:rsidP="00A21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03510F2" w14:textId="77777777" w:rsidR="00A21636" w:rsidRPr="00022F9E" w:rsidRDefault="00A21636" w:rsidP="00A21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ED7D95E" w14:textId="77777777" w:rsidR="00A21636" w:rsidRPr="00022F9E" w:rsidRDefault="00A21636" w:rsidP="00A21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9BAF9F6" w14:textId="77777777" w:rsidR="00A21636" w:rsidRPr="00022F9E" w:rsidRDefault="00A21636" w:rsidP="00A21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1636" w:rsidRPr="000455E0" w14:paraId="44DD4AB3" w14:textId="77777777" w:rsidTr="00386964">
        <w:trPr>
          <w:hidden w:val="0"/>
        </w:trPr>
        <w:tc>
          <w:tcPr>
            <w:tcW w:w="1983" w:type="dxa"/>
          </w:tcPr>
          <w:p w14:paraId="032730F6" w14:textId="14E8219B" w:rsidR="00A21636" w:rsidRPr="00A22312" w:rsidRDefault="00A21636" w:rsidP="00A21636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N1NDA03</w:t>
            </w:r>
            <w:r w:rsidRPr="00A21636">
              <w:rPr>
                <w:rFonts w:ascii="Times New Roman" w:hAnsi="Times New Roman"/>
                <w:vanish w:val="0"/>
              </w:rPr>
              <w:t>CF001</w:t>
            </w:r>
          </w:p>
        </w:tc>
        <w:tc>
          <w:tcPr>
            <w:tcW w:w="4137" w:type="dxa"/>
          </w:tcPr>
          <w:p w14:paraId="118E0FAF" w14:textId="414EB4A5" w:rsidR="00A21636" w:rsidRPr="00022F9E" w:rsidRDefault="00A21636" w:rsidP="00A21636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Расход сетевой воды</w:t>
            </w:r>
          </w:p>
        </w:tc>
        <w:tc>
          <w:tcPr>
            <w:tcW w:w="1558" w:type="dxa"/>
          </w:tcPr>
          <w:p w14:paraId="11FC568A" w14:textId="77777777" w:rsidR="00A21636" w:rsidRPr="00022F9E" w:rsidRDefault="00A21636" w:rsidP="00A21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890ABD3" w14:textId="77777777" w:rsidR="00A21636" w:rsidRPr="00022F9E" w:rsidRDefault="00A21636" w:rsidP="00A21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11C8045" w14:textId="77777777" w:rsidR="00A21636" w:rsidRPr="00022F9E" w:rsidRDefault="00A21636" w:rsidP="00A2163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D717689" w14:textId="43D888ED" w:rsidR="004C1BE8" w:rsidRPr="00022F9E" w:rsidRDefault="00A21636" w:rsidP="004C1BE8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т</w:t>
            </w:r>
            <w:r w:rsidRPr="00022F9E">
              <w:rPr>
                <w:rFonts w:ascii="Times New Roman" w:hAnsi="Times New Roman"/>
                <w:vanish w:val="0"/>
              </w:rPr>
              <w:t>/ч</w:t>
            </w:r>
          </w:p>
        </w:tc>
      </w:tr>
      <w:tr w:rsidR="00AB6A96" w:rsidRPr="000455E0" w14:paraId="0CDC1852" w14:textId="77777777" w:rsidTr="00386964">
        <w:trPr>
          <w:hidden w:val="0"/>
        </w:trPr>
        <w:tc>
          <w:tcPr>
            <w:tcW w:w="1983" w:type="dxa"/>
          </w:tcPr>
          <w:p w14:paraId="4C3E5826" w14:textId="593C0093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N1NDA0</w:t>
            </w:r>
            <w:r>
              <w:rPr>
                <w:rFonts w:ascii="Times New Roman" w:hAnsi="Times New Roman"/>
                <w:vanish w:val="0"/>
              </w:rPr>
              <w:t>3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Q0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0EC87DA7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Тепловая энергия Q (мгновенное значение)</w:t>
            </w:r>
          </w:p>
        </w:tc>
        <w:tc>
          <w:tcPr>
            <w:tcW w:w="1558" w:type="dxa"/>
          </w:tcPr>
          <w:p w14:paraId="3C892CF6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58EA32B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C16A599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BDBDDE4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AB6A96" w:rsidRPr="000455E0" w14:paraId="5F82378D" w14:textId="77777777" w:rsidTr="00386964">
        <w:trPr>
          <w:hidden w:val="0"/>
        </w:trPr>
        <w:tc>
          <w:tcPr>
            <w:tcW w:w="1983" w:type="dxa"/>
          </w:tcPr>
          <w:p w14:paraId="729DC6DF" w14:textId="4FB33533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N1NDA0</w:t>
            </w:r>
            <w:r>
              <w:rPr>
                <w:rFonts w:ascii="Times New Roman" w:hAnsi="Times New Roman"/>
                <w:vanish w:val="0"/>
              </w:rPr>
              <w:t>3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Q0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29E344FC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Тепловая мощность M (текущее значение)</w:t>
            </w:r>
          </w:p>
        </w:tc>
        <w:tc>
          <w:tcPr>
            <w:tcW w:w="1558" w:type="dxa"/>
          </w:tcPr>
          <w:p w14:paraId="0EDA47A6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6FB6572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56FC4D1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BDE702D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Гкал/ч</w:t>
            </w:r>
          </w:p>
        </w:tc>
      </w:tr>
      <w:tr w:rsidR="00AB6A96" w:rsidRPr="000455E0" w14:paraId="144EF47E" w14:textId="77777777" w:rsidTr="00386964">
        <w:trPr>
          <w:hidden w:val="0"/>
        </w:trPr>
        <w:tc>
          <w:tcPr>
            <w:tcW w:w="1983" w:type="dxa"/>
          </w:tcPr>
          <w:p w14:paraId="219A07D2" w14:textId="302F84A4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N1NDA0</w:t>
            </w:r>
            <w:r>
              <w:rPr>
                <w:rFonts w:ascii="Times New Roman" w:hAnsi="Times New Roman"/>
                <w:vanish w:val="0"/>
              </w:rPr>
              <w:t>3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V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01</w:t>
            </w:r>
          </w:p>
        </w:tc>
        <w:tc>
          <w:tcPr>
            <w:tcW w:w="4137" w:type="dxa"/>
          </w:tcPr>
          <w:p w14:paraId="2D2AD6D6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Объём/масса теплоносителя (накопленное значение)</w:t>
            </w:r>
          </w:p>
        </w:tc>
        <w:tc>
          <w:tcPr>
            <w:tcW w:w="1558" w:type="dxa"/>
          </w:tcPr>
          <w:p w14:paraId="5F809786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341C9F7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DEE0436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F2472A4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 / т</w:t>
            </w:r>
          </w:p>
        </w:tc>
      </w:tr>
      <w:tr w:rsidR="00AB6A96" w:rsidRPr="000455E0" w14:paraId="7523F458" w14:textId="77777777" w:rsidTr="00386964">
        <w:trPr>
          <w:hidden w:val="0"/>
        </w:trPr>
        <w:tc>
          <w:tcPr>
            <w:tcW w:w="1983" w:type="dxa"/>
          </w:tcPr>
          <w:p w14:paraId="3406435E" w14:textId="5E6B7939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N1NDA0</w:t>
            </w:r>
            <w:r>
              <w:rPr>
                <w:rFonts w:ascii="Times New Roman" w:hAnsi="Times New Roman"/>
                <w:vanish w:val="0"/>
              </w:rPr>
              <w:t>3</w:t>
            </w:r>
            <w:r w:rsidRPr="00682E68">
              <w:rPr>
                <w:rFonts w:ascii="Times New Roman" w:hAnsi="Times New Roman"/>
                <w:vanish w:val="0"/>
              </w:rPr>
              <w:t>ZT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01</w:t>
            </w:r>
          </w:p>
        </w:tc>
        <w:tc>
          <w:tcPr>
            <w:tcW w:w="4137" w:type="dxa"/>
          </w:tcPr>
          <w:p w14:paraId="6F532C76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Текущее время вычислителя</w:t>
            </w:r>
          </w:p>
        </w:tc>
        <w:tc>
          <w:tcPr>
            <w:tcW w:w="1558" w:type="dxa"/>
          </w:tcPr>
          <w:p w14:paraId="64DD975D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404A53A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1435EC3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0973D9F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дата/врем</w:t>
            </w:r>
            <w:r>
              <w:rPr>
                <w:rFonts w:ascii="Times New Roman" w:hAnsi="Times New Roman"/>
                <w:vanish w:val="0"/>
              </w:rPr>
              <w:t>я</w:t>
            </w:r>
          </w:p>
        </w:tc>
      </w:tr>
      <w:tr w:rsidR="00AB6A96" w:rsidRPr="000455E0" w14:paraId="327372A8" w14:textId="77777777" w:rsidTr="00386964">
        <w:trPr>
          <w:hidden w:val="0"/>
        </w:trPr>
        <w:tc>
          <w:tcPr>
            <w:tcW w:w="1983" w:type="dxa"/>
          </w:tcPr>
          <w:p w14:paraId="7F61D045" w14:textId="4546DD3E" w:rsidR="00AB6A96" w:rsidRPr="00DF773E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3"/>
                <w:szCs w:val="23"/>
              </w:rPr>
            </w:pPr>
            <w:r w:rsidRPr="00DF773E">
              <w:rPr>
                <w:rFonts w:ascii="Times New Roman" w:hAnsi="Times New Roman"/>
                <w:vanish w:val="0"/>
                <w:sz w:val="23"/>
                <w:szCs w:val="23"/>
              </w:rPr>
              <w:t>N1NDA03</w:t>
            </w:r>
            <w:r w:rsidR="00DF773E" w:rsidRPr="00DF773E">
              <w:rPr>
                <w:rFonts w:ascii="Times New Roman" w:hAnsi="Times New Roman"/>
                <w:vanish w:val="0"/>
                <w:sz w:val="23"/>
                <w:szCs w:val="23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3"/>
                <w:szCs w:val="23"/>
              </w:rPr>
              <w:t>M001</w:t>
            </w:r>
            <w:r w:rsidRPr="00DF773E">
              <w:rPr>
                <w:rFonts w:ascii="Times New Roman" w:hAnsi="Times New Roman"/>
                <w:vanish w:val="0"/>
                <w:sz w:val="23"/>
                <w:szCs w:val="23"/>
              </w:rPr>
              <w:tab/>
            </w:r>
          </w:p>
        </w:tc>
        <w:tc>
          <w:tcPr>
            <w:tcW w:w="4137" w:type="dxa"/>
          </w:tcPr>
          <w:p w14:paraId="667FF474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Масса теплоносителя (нарастающим итогом)</w:t>
            </w:r>
          </w:p>
        </w:tc>
        <w:tc>
          <w:tcPr>
            <w:tcW w:w="1558" w:type="dxa"/>
          </w:tcPr>
          <w:p w14:paraId="55D1FD0D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3E5BFAD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FF73586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9CD4240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</w:t>
            </w:r>
          </w:p>
        </w:tc>
      </w:tr>
      <w:tr w:rsidR="00AB6A96" w:rsidRPr="000455E0" w14:paraId="73262865" w14:textId="77777777" w:rsidTr="00386964">
        <w:trPr>
          <w:hidden w:val="0"/>
        </w:trPr>
        <w:tc>
          <w:tcPr>
            <w:tcW w:w="1983" w:type="dxa"/>
          </w:tcPr>
          <w:p w14:paraId="120275F8" w14:textId="123DBCCC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N1NDA0</w:t>
            </w:r>
            <w:r>
              <w:rPr>
                <w:rFonts w:ascii="Times New Roman" w:hAnsi="Times New Roman"/>
                <w:vanish w:val="0"/>
              </w:rPr>
              <w:t>3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Q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03</w:t>
            </w:r>
          </w:p>
        </w:tc>
        <w:tc>
          <w:tcPr>
            <w:tcW w:w="4137" w:type="dxa"/>
          </w:tcPr>
          <w:p w14:paraId="037463E5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Тепловая энергия (нарастающим итогом)</w:t>
            </w:r>
          </w:p>
        </w:tc>
        <w:tc>
          <w:tcPr>
            <w:tcW w:w="1558" w:type="dxa"/>
          </w:tcPr>
          <w:p w14:paraId="2328EF88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479F5BE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5D562DA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63DFD2A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AB6A96" w:rsidRPr="000455E0" w14:paraId="4ACD675F" w14:textId="77777777" w:rsidTr="00386964">
        <w:trPr>
          <w:hidden w:val="0"/>
        </w:trPr>
        <w:tc>
          <w:tcPr>
            <w:tcW w:w="1983" w:type="dxa"/>
          </w:tcPr>
          <w:p w14:paraId="19E8995D" w14:textId="31056D99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N1NDA0</w:t>
            </w:r>
            <w:r>
              <w:rPr>
                <w:rFonts w:ascii="Times New Roman" w:hAnsi="Times New Roman"/>
                <w:vanish w:val="0"/>
              </w:rPr>
              <w:t>3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682E68">
              <w:rPr>
                <w:rFonts w:ascii="Times New Roman" w:hAnsi="Times New Roman"/>
                <w:vanish w:val="0"/>
              </w:rPr>
              <w:t>V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02</w:t>
            </w:r>
          </w:p>
        </w:tc>
        <w:tc>
          <w:tcPr>
            <w:tcW w:w="4137" w:type="dxa"/>
          </w:tcPr>
          <w:p w14:paraId="0B504334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Объём теплоносителя (нарастающим итогом)</w:t>
            </w:r>
          </w:p>
        </w:tc>
        <w:tc>
          <w:tcPr>
            <w:tcW w:w="1558" w:type="dxa"/>
          </w:tcPr>
          <w:p w14:paraId="212EE122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E7F9485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F716A84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D100645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AB6A96" w:rsidRPr="000455E0" w14:paraId="1AFDE2C0" w14:textId="77777777" w:rsidTr="00386964">
        <w:trPr>
          <w:hidden w:val="0"/>
        </w:trPr>
        <w:tc>
          <w:tcPr>
            <w:tcW w:w="1983" w:type="dxa"/>
          </w:tcPr>
          <w:p w14:paraId="45038D57" w14:textId="0C956A8A" w:rsidR="00AB6A96" w:rsidRPr="00DF773E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DF773E"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T</w:t>
            </w:r>
            <w:r w:rsidR="00DF773E"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A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00</w:t>
            </w:r>
            <w:r w:rsidR="00DF773E"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4137" w:type="dxa"/>
          </w:tcPr>
          <w:p w14:paraId="345216AD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температуры теплоносителя</w:t>
            </w:r>
          </w:p>
        </w:tc>
        <w:tc>
          <w:tcPr>
            <w:tcW w:w="1558" w:type="dxa"/>
          </w:tcPr>
          <w:p w14:paraId="4C3CBD0B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12D32CD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E02BA37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9AE9E5B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B6A96" w:rsidRPr="000455E0" w14:paraId="0AEFD452" w14:textId="77777777" w:rsidTr="00386964">
        <w:trPr>
          <w:hidden w:val="0"/>
        </w:trPr>
        <w:tc>
          <w:tcPr>
            <w:tcW w:w="1983" w:type="dxa"/>
          </w:tcPr>
          <w:p w14:paraId="18F0A37D" w14:textId="4253F670" w:rsidR="00AB6A96" w:rsidRPr="00DF773E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DF773E"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T</w:t>
            </w:r>
            <w:r w:rsidR="00DF773E"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A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00</w:t>
            </w:r>
            <w:r w:rsidR="00DF773E"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4137" w:type="dxa"/>
          </w:tcPr>
          <w:p w14:paraId="62BCADAD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температуры теплоносителя</w:t>
            </w:r>
          </w:p>
        </w:tc>
        <w:tc>
          <w:tcPr>
            <w:tcW w:w="1558" w:type="dxa"/>
          </w:tcPr>
          <w:p w14:paraId="7B5FB9AF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26367BC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A8F6632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A507045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B6A96" w:rsidRPr="000455E0" w14:paraId="1FBBBD5C" w14:textId="77777777" w:rsidTr="00386964">
        <w:trPr>
          <w:hidden w:val="0"/>
        </w:trPr>
        <w:tc>
          <w:tcPr>
            <w:tcW w:w="1983" w:type="dxa"/>
          </w:tcPr>
          <w:p w14:paraId="2DB10BAE" w14:textId="7F34A0F7" w:rsidR="00AB6A96" w:rsidRPr="00DF773E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DF773E"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PA001</w:t>
            </w:r>
          </w:p>
        </w:tc>
        <w:tc>
          <w:tcPr>
            <w:tcW w:w="4137" w:type="dxa"/>
          </w:tcPr>
          <w:p w14:paraId="7C19ED65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абсолютного давления</w:t>
            </w:r>
          </w:p>
        </w:tc>
        <w:tc>
          <w:tcPr>
            <w:tcW w:w="1558" w:type="dxa"/>
          </w:tcPr>
          <w:p w14:paraId="09B53E12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91AEE1E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92DA380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6E664F5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МПа</w:t>
            </w:r>
          </w:p>
        </w:tc>
      </w:tr>
      <w:tr w:rsidR="00AB6A96" w:rsidRPr="000455E0" w14:paraId="67EFC794" w14:textId="77777777" w:rsidTr="00386964">
        <w:trPr>
          <w:hidden w:val="0"/>
        </w:trPr>
        <w:tc>
          <w:tcPr>
            <w:tcW w:w="1983" w:type="dxa"/>
          </w:tcPr>
          <w:p w14:paraId="005C284D" w14:textId="4BF795CF" w:rsidR="00AB6A96" w:rsidRPr="00DF773E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DF773E" w:rsidRPr="00DF773E">
              <w:rPr>
                <w:rFonts w:ascii="Times New Roman" w:hAnsi="Times New Roman"/>
                <w:vanish w:val="0"/>
                <w:sz w:val="22"/>
                <w:szCs w:val="22"/>
                <w:lang w:val="en-US"/>
              </w:rPr>
              <w:t>C</w:t>
            </w:r>
            <w:r w:rsidRPr="00DF773E">
              <w:rPr>
                <w:rFonts w:ascii="Times New Roman" w:hAnsi="Times New Roman"/>
                <w:vanish w:val="0"/>
                <w:sz w:val="22"/>
                <w:szCs w:val="22"/>
              </w:rPr>
              <w:t>PA002</w:t>
            </w:r>
          </w:p>
        </w:tc>
        <w:tc>
          <w:tcPr>
            <w:tcW w:w="4137" w:type="dxa"/>
          </w:tcPr>
          <w:p w14:paraId="6A82B616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абсолютного давления</w:t>
            </w:r>
          </w:p>
        </w:tc>
        <w:tc>
          <w:tcPr>
            <w:tcW w:w="1558" w:type="dxa"/>
          </w:tcPr>
          <w:p w14:paraId="339058F7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3B1BDF8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4D19C74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86BBAF3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МПа</w:t>
            </w:r>
          </w:p>
        </w:tc>
      </w:tr>
      <w:tr w:rsidR="00AB6A96" w:rsidRPr="000455E0" w14:paraId="656FCC27" w14:textId="77777777" w:rsidTr="00386964">
        <w:trPr>
          <w:hidden w:val="0"/>
        </w:trPr>
        <w:tc>
          <w:tcPr>
            <w:tcW w:w="1983" w:type="dxa"/>
          </w:tcPr>
          <w:p w14:paraId="74C867A8" w14:textId="47E4EA4F" w:rsidR="00AB6A96" w:rsidRPr="00406D44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1"/>
                <w:szCs w:val="21"/>
              </w:rPr>
            </w:pP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lastRenderedPageBreak/>
              <w:t>N1NDA03</w:t>
            </w:r>
            <w:r w:rsidR="00DF773E" w:rsidRPr="00406D44">
              <w:rPr>
                <w:rFonts w:ascii="Times New Roman" w:hAnsi="Times New Roman"/>
                <w:vanish w:val="0"/>
                <w:sz w:val="21"/>
                <w:szCs w:val="21"/>
              </w:rPr>
              <w:t>С</w:t>
            </w: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t>MA001</w:t>
            </w:r>
          </w:p>
        </w:tc>
        <w:tc>
          <w:tcPr>
            <w:tcW w:w="4137" w:type="dxa"/>
          </w:tcPr>
          <w:p w14:paraId="473D91A4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массы теплоносителя</w:t>
            </w:r>
          </w:p>
        </w:tc>
        <w:tc>
          <w:tcPr>
            <w:tcW w:w="1558" w:type="dxa"/>
          </w:tcPr>
          <w:p w14:paraId="200912ED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727D97A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ECEECD1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360036B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</w:t>
            </w:r>
          </w:p>
        </w:tc>
      </w:tr>
      <w:tr w:rsidR="00AB6A96" w:rsidRPr="000455E0" w14:paraId="75F42229" w14:textId="77777777" w:rsidTr="00386964">
        <w:trPr>
          <w:hidden w:val="0"/>
        </w:trPr>
        <w:tc>
          <w:tcPr>
            <w:tcW w:w="1983" w:type="dxa"/>
          </w:tcPr>
          <w:p w14:paraId="0CF7DB6C" w14:textId="23C3A41C" w:rsidR="00AB6A96" w:rsidRPr="00406D44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1"/>
                <w:szCs w:val="21"/>
              </w:rPr>
            </w:pP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t>N1NDA03</w:t>
            </w:r>
            <w:r w:rsidR="00DF773E" w:rsidRPr="00406D44">
              <w:rPr>
                <w:rFonts w:ascii="Times New Roman" w:hAnsi="Times New Roman"/>
                <w:vanish w:val="0"/>
                <w:sz w:val="21"/>
                <w:szCs w:val="21"/>
              </w:rPr>
              <w:t>С</w:t>
            </w:r>
            <w:r w:rsidRPr="00406D44">
              <w:rPr>
                <w:rFonts w:ascii="Times New Roman" w:hAnsi="Times New Roman"/>
                <w:vanish w:val="0"/>
                <w:sz w:val="21"/>
                <w:szCs w:val="21"/>
              </w:rPr>
              <w:t>MA002</w:t>
            </w:r>
          </w:p>
        </w:tc>
        <w:tc>
          <w:tcPr>
            <w:tcW w:w="4137" w:type="dxa"/>
          </w:tcPr>
          <w:p w14:paraId="1BA97D40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массы теплоносителя</w:t>
            </w:r>
          </w:p>
        </w:tc>
        <w:tc>
          <w:tcPr>
            <w:tcW w:w="1558" w:type="dxa"/>
          </w:tcPr>
          <w:p w14:paraId="5036D0DF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1F7E5EF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E3CE361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0EBED1D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т</w:t>
            </w:r>
          </w:p>
        </w:tc>
      </w:tr>
      <w:tr w:rsidR="00AB6A96" w:rsidRPr="000455E0" w14:paraId="441977E9" w14:textId="77777777" w:rsidTr="00386964">
        <w:trPr>
          <w:hidden w:val="0"/>
        </w:trPr>
        <w:tc>
          <w:tcPr>
            <w:tcW w:w="1983" w:type="dxa"/>
          </w:tcPr>
          <w:p w14:paraId="31CF7AAE" w14:textId="14D8812B" w:rsidR="00AB6A96" w:rsidRPr="00406D44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406D44" w:rsidRPr="00406D44">
              <w:rPr>
                <w:rFonts w:ascii="Times New Roman" w:hAnsi="Times New Roman"/>
                <w:vanish w:val="0"/>
                <w:sz w:val="22"/>
                <w:szCs w:val="22"/>
              </w:rPr>
              <w:t>С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QA001</w:t>
            </w:r>
          </w:p>
        </w:tc>
        <w:tc>
          <w:tcPr>
            <w:tcW w:w="4137" w:type="dxa"/>
          </w:tcPr>
          <w:p w14:paraId="7FA226EB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тепловой энергии</w:t>
            </w:r>
          </w:p>
        </w:tc>
        <w:tc>
          <w:tcPr>
            <w:tcW w:w="1558" w:type="dxa"/>
          </w:tcPr>
          <w:p w14:paraId="0ABC110A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BE67649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354BD91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4F91EA4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AB6A96" w:rsidRPr="000455E0" w14:paraId="7DF66F26" w14:textId="77777777" w:rsidTr="00386964">
        <w:trPr>
          <w:hidden w:val="0"/>
        </w:trPr>
        <w:tc>
          <w:tcPr>
            <w:tcW w:w="1983" w:type="dxa"/>
          </w:tcPr>
          <w:p w14:paraId="2019F991" w14:textId="5230F5E2" w:rsidR="00AB6A96" w:rsidRPr="00406D44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406D44" w:rsidRPr="00406D44">
              <w:rPr>
                <w:rFonts w:ascii="Times New Roman" w:hAnsi="Times New Roman"/>
                <w:vanish w:val="0"/>
                <w:sz w:val="22"/>
                <w:szCs w:val="22"/>
              </w:rPr>
              <w:t>С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QA002</w:t>
            </w:r>
          </w:p>
        </w:tc>
        <w:tc>
          <w:tcPr>
            <w:tcW w:w="4137" w:type="dxa"/>
          </w:tcPr>
          <w:p w14:paraId="1F87F3F0" w14:textId="77777777" w:rsidR="00AB6A96" w:rsidRDefault="00AB6A96" w:rsidP="008C70DC">
            <w:pPr>
              <w:pStyle w:val="34a0"/>
              <w:tabs>
                <w:tab w:val="center" w:pos="1961"/>
              </w:tabs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тепловой энергии</w:t>
            </w:r>
          </w:p>
        </w:tc>
        <w:tc>
          <w:tcPr>
            <w:tcW w:w="1558" w:type="dxa"/>
          </w:tcPr>
          <w:p w14:paraId="3DA603DF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4EF5901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D3650C9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7C5E531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AB6A96" w:rsidRPr="000455E0" w14:paraId="0A01499B" w14:textId="77777777" w:rsidTr="00386964">
        <w:trPr>
          <w:hidden w:val="0"/>
        </w:trPr>
        <w:tc>
          <w:tcPr>
            <w:tcW w:w="1983" w:type="dxa"/>
          </w:tcPr>
          <w:p w14:paraId="721309CD" w14:textId="45F24C6A" w:rsidR="00AB6A96" w:rsidRPr="00406D44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406D44" w:rsidRPr="00406D44">
              <w:rPr>
                <w:rFonts w:ascii="Times New Roman" w:hAnsi="Times New Roman"/>
                <w:vanish w:val="0"/>
                <w:sz w:val="22"/>
                <w:szCs w:val="22"/>
              </w:rPr>
              <w:t>С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VA001</w:t>
            </w:r>
          </w:p>
        </w:tc>
        <w:tc>
          <w:tcPr>
            <w:tcW w:w="4137" w:type="dxa"/>
          </w:tcPr>
          <w:p w14:paraId="5F6BE732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объёма теплоносителя</w:t>
            </w:r>
          </w:p>
        </w:tc>
        <w:tc>
          <w:tcPr>
            <w:tcW w:w="1558" w:type="dxa"/>
          </w:tcPr>
          <w:p w14:paraId="49914E64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6793B60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3E7C50A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D7EF170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AB6A96" w:rsidRPr="000455E0" w14:paraId="7DD93C9C" w14:textId="77777777" w:rsidTr="00386964">
        <w:trPr>
          <w:hidden w:val="0"/>
        </w:trPr>
        <w:tc>
          <w:tcPr>
            <w:tcW w:w="1983" w:type="dxa"/>
            <w:vAlign w:val="bottom"/>
          </w:tcPr>
          <w:p w14:paraId="6E7172C8" w14:textId="74A18C81" w:rsidR="00AB6A96" w:rsidRPr="00406D44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406D44" w:rsidRPr="00406D44">
              <w:rPr>
                <w:rFonts w:ascii="Times New Roman" w:hAnsi="Times New Roman"/>
                <w:vanish w:val="0"/>
                <w:sz w:val="22"/>
                <w:szCs w:val="22"/>
              </w:rPr>
              <w:t>С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VA002</w:t>
            </w:r>
          </w:p>
        </w:tc>
        <w:tc>
          <w:tcPr>
            <w:tcW w:w="4137" w:type="dxa"/>
            <w:vAlign w:val="bottom"/>
          </w:tcPr>
          <w:p w14:paraId="114D5AB2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объёма теплоносител</w:t>
            </w:r>
            <w:r>
              <w:rPr>
                <w:rFonts w:ascii="Times New Roman" w:hAnsi="Times New Roman"/>
                <w:vanish w:val="0"/>
              </w:rPr>
              <w:t>я</w:t>
            </w:r>
          </w:p>
        </w:tc>
        <w:tc>
          <w:tcPr>
            <w:tcW w:w="1558" w:type="dxa"/>
          </w:tcPr>
          <w:p w14:paraId="5F9D11D7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27C24145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624EB793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00E5757F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AB6A96" w:rsidRPr="000455E0" w14:paraId="377AD8F4" w14:textId="77777777" w:rsidTr="00386964">
        <w:trPr>
          <w:hidden w:val="0"/>
        </w:trPr>
        <w:tc>
          <w:tcPr>
            <w:tcW w:w="1983" w:type="dxa"/>
            <w:vAlign w:val="bottom"/>
          </w:tcPr>
          <w:p w14:paraId="11F724B6" w14:textId="5C6DEF95" w:rsidR="00AB6A96" w:rsidRPr="00406D44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406D44" w:rsidRPr="00406D44">
              <w:rPr>
                <w:rFonts w:ascii="Times New Roman" w:hAnsi="Times New Roman"/>
                <w:vanish w:val="0"/>
                <w:sz w:val="22"/>
                <w:szCs w:val="22"/>
              </w:rPr>
              <w:t>С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TA003</w:t>
            </w:r>
          </w:p>
        </w:tc>
        <w:tc>
          <w:tcPr>
            <w:tcW w:w="4137" w:type="dxa"/>
            <w:vAlign w:val="bottom"/>
          </w:tcPr>
          <w:p w14:paraId="514818AE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времени интегрирования</w:t>
            </w:r>
          </w:p>
        </w:tc>
        <w:tc>
          <w:tcPr>
            <w:tcW w:w="1558" w:type="dxa"/>
          </w:tcPr>
          <w:p w14:paraId="55E7BEC0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368DA909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739A9D93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0D9C1268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ч</w:t>
            </w:r>
          </w:p>
        </w:tc>
      </w:tr>
      <w:tr w:rsidR="00AB6A96" w:rsidRPr="000455E0" w14:paraId="507D0D58" w14:textId="77777777" w:rsidTr="00386964">
        <w:trPr>
          <w:hidden w:val="0"/>
        </w:trPr>
        <w:tc>
          <w:tcPr>
            <w:tcW w:w="1983" w:type="dxa"/>
            <w:vAlign w:val="bottom"/>
          </w:tcPr>
          <w:p w14:paraId="7EE1D2D1" w14:textId="074259CE" w:rsidR="00AB6A96" w:rsidRPr="00406D44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406D44" w:rsidRPr="00406D44">
              <w:rPr>
                <w:rFonts w:ascii="Times New Roman" w:hAnsi="Times New Roman"/>
                <w:vanish w:val="0"/>
                <w:sz w:val="22"/>
                <w:szCs w:val="22"/>
              </w:rPr>
              <w:t>С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TA004</w:t>
            </w:r>
          </w:p>
        </w:tc>
        <w:tc>
          <w:tcPr>
            <w:tcW w:w="4137" w:type="dxa"/>
            <w:vAlign w:val="bottom"/>
          </w:tcPr>
          <w:p w14:paraId="38619563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времени интегрирования</w:t>
            </w:r>
          </w:p>
        </w:tc>
        <w:tc>
          <w:tcPr>
            <w:tcW w:w="1558" w:type="dxa"/>
          </w:tcPr>
          <w:p w14:paraId="12ACBB61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079D2580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32B447E3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4936A5A2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ч</w:t>
            </w:r>
          </w:p>
        </w:tc>
      </w:tr>
      <w:tr w:rsidR="00AB6A96" w:rsidRPr="000455E0" w14:paraId="3C9B1263" w14:textId="77777777" w:rsidTr="00386964">
        <w:trPr>
          <w:hidden w:val="0"/>
        </w:trPr>
        <w:tc>
          <w:tcPr>
            <w:tcW w:w="1983" w:type="dxa"/>
            <w:vAlign w:val="bottom"/>
          </w:tcPr>
          <w:p w14:paraId="6875CC79" w14:textId="1A555324" w:rsidR="00AB6A96" w:rsidRPr="00406D44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406D44" w:rsidRPr="00406D44">
              <w:rPr>
                <w:rFonts w:ascii="Times New Roman" w:hAnsi="Times New Roman"/>
                <w:vanish w:val="0"/>
                <w:sz w:val="22"/>
                <w:szCs w:val="22"/>
              </w:rPr>
              <w:t>С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QA003</w:t>
            </w:r>
          </w:p>
        </w:tc>
        <w:tc>
          <w:tcPr>
            <w:tcW w:w="4137" w:type="dxa"/>
            <w:vAlign w:val="bottom"/>
          </w:tcPr>
          <w:p w14:paraId="0A322031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суточный тепловой энергии по магистрали</w:t>
            </w:r>
          </w:p>
        </w:tc>
        <w:tc>
          <w:tcPr>
            <w:tcW w:w="1558" w:type="dxa"/>
          </w:tcPr>
          <w:p w14:paraId="4009B04C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4EBD2BCD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4A46294B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00AB0994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AB6A96" w:rsidRPr="000455E0" w14:paraId="525B6E8E" w14:textId="77777777" w:rsidTr="00386964">
        <w:trPr>
          <w:hidden w:val="0"/>
        </w:trPr>
        <w:tc>
          <w:tcPr>
            <w:tcW w:w="1983" w:type="dxa"/>
            <w:vAlign w:val="bottom"/>
          </w:tcPr>
          <w:p w14:paraId="241D2C78" w14:textId="18F774A5" w:rsidR="00AB6A96" w:rsidRPr="00406D44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N1NDA03</w:t>
            </w:r>
            <w:r w:rsidR="00406D44" w:rsidRPr="00406D44">
              <w:rPr>
                <w:rFonts w:ascii="Times New Roman" w:hAnsi="Times New Roman"/>
                <w:vanish w:val="0"/>
                <w:sz w:val="22"/>
                <w:szCs w:val="22"/>
              </w:rPr>
              <w:t>С</w:t>
            </w:r>
            <w:r w:rsidRPr="00406D44">
              <w:rPr>
                <w:rFonts w:ascii="Times New Roman" w:hAnsi="Times New Roman"/>
                <w:vanish w:val="0"/>
                <w:sz w:val="22"/>
                <w:szCs w:val="22"/>
              </w:rPr>
              <w:t>QA004</w:t>
            </w:r>
          </w:p>
        </w:tc>
        <w:tc>
          <w:tcPr>
            <w:tcW w:w="4137" w:type="dxa"/>
            <w:vAlign w:val="bottom"/>
          </w:tcPr>
          <w:p w14:paraId="0E3FC7FF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Архив месячный тепловой энергии по магистрали</w:t>
            </w:r>
          </w:p>
        </w:tc>
        <w:tc>
          <w:tcPr>
            <w:tcW w:w="1558" w:type="dxa"/>
          </w:tcPr>
          <w:p w14:paraId="3FE8314B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49B7D1CD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2BF89139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79E7F2D2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Гкал</w:t>
            </w:r>
          </w:p>
        </w:tc>
      </w:tr>
      <w:tr w:rsidR="00AB6A96" w:rsidRPr="000455E0" w14:paraId="70AFE45C" w14:textId="77777777" w:rsidTr="00386964">
        <w:trPr>
          <w:hidden w:val="0"/>
        </w:trPr>
        <w:tc>
          <w:tcPr>
            <w:tcW w:w="1983" w:type="dxa"/>
            <w:vAlign w:val="bottom"/>
          </w:tcPr>
          <w:p w14:paraId="18AD18A0" w14:textId="01940A43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N1NDA0</w:t>
            </w:r>
            <w:r>
              <w:rPr>
                <w:rFonts w:ascii="Times New Roman" w:hAnsi="Times New Roman"/>
                <w:vanish w:val="0"/>
              </w:rPr>
              <w:t>3</w:t>
            </w:r>
            <w:r w:rsidRPr="00682E68">
              <w:rPr>
                <w:rFonts w:ascii="Times New Roman" w:hAnsi="Times New Roman"/>
                <w:vanish w:val="0"/>
              </w:rPr>
              <w:t>ZT0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  <w:vAlign w:val="bottom"/>
          </w:tcPr>
          <w:p w14:paraId="43968033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Время работы τ (нарастающим итогом)</w:t>
            </w:r>
          </w:p>
        </w:tc>
        <w:tc>
          <w:tcPr>
            <w:tcW w:w="1558" w:type="dxa"/>
          </w:tcPr>
          <w:p w14:paraId="7FC108B4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2B77DBFA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303EBF97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7248DF6A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ч</w:t>
            </w:r>
          </w:p>
        </w:tc>
      </w:tr>
      <w:tr w:rsidR="00AB6A96" w:rsidRPr="000455E0" w14:paraId="5DA21548" w14:textId="77777777" w:rsidTr="00386964">
        <w:trPr>
          <w:hidden w:val="0"/>
        </w:trPr>
        <w:tc>
          <w:tcPr>
            <w:tcW w:w="1983" w:type="dxa"/>
            <w:vAlign w:val="bottom"/>
          </w:tcPr>
          <w:p w14:paraId="26D88B32" w14:textId="72C4C3AF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N1NDA0</w:t>
            </w:r>
            <w:r>
              <w:rPr>
                <w:rFonts w:ascii="Times New Roman" w:hAnsi="Times New Roman"/>
                <w:vanish w:val="0"/>
              </w:rPr>
              <w:t>3</w:t>
            </w:r>
            <w:r w:rsidRPr="00682E68">
              <w:rPr>
                <w:rFonts w:ascii="Times New Roman" w:hAnsi="Times New Roman"/>
                <w:vanish w:val="0"/>
              </w:rPr>
              <w:t>ST0</w:t>
            </w:r>
            <w:r>
              <w:rPr>
                <w:rFonts w:ascii="Times New Roman" w:hAnsi="Times New Roman"/>
                <w:vanish w:val="0"/>
              </w:rPr>
              <w:t>0</w:t>
            </w:r>
            <w:r w:rsidRPr="00682E68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  <w:vAlign w:val="bottom"/>
          </w:tcPr>
          <w:p w14:paraId="5C60B4AF" w14:textId="77777777" w:rsidR="00AB6A96" w:rsidRDefault="00AB6A96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Статус системы (Норма/Авария)</w:t>
            </w:r>
          </w:p>
        </w:tc>
        <w:tc>
          <w:tcPr>
            <w:tcW w:w="1558" w:type="dxa"/>
          </w:tcPr>
          <w:p w14:paraId="05008E45" w14:textId="77777777" w:rsidR="00AB6A96" w:rsidRPr="00766AB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5A52D9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5A52D9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5A52D9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  <w:vAlign w:val="bottom"/>
          </w:tcPr>
          <w:p w14:paraId="015EA7BD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  <w:vAlign w:val="bottom"/>
          </w:tcPr>
          <w:p w14:paraId="2755B9C1" w14:textId="77777777" w:rsidR="00AB6A96" w:rsidRPr="00022F9E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  <w:vAlign w:val="bottom"/>
          </w:tcPr>
          <w:p w14:paraId="1EC3EE85" w14:textId="77777777" w:rsidR="00AB6A96" w:rsidRDefault="00AB6A96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682E68">
              <w:rPr>
                <w:rFonts w:ascii="Times New Roman" w:hAnsi="Times New Roman"/>
                <w:vanish w:val="0"/>
              </w:rPr>
              <w:t>—</w:t>
            </w:r>
          </w:p>
        </w:tc>
      </w:tr>
      <w:tr w:rsidR="009134FB" w:rsidRPr="000455E0" w14:paraId="60722449" w14:textId="77777777" w:rsidTr="00AA04EC">
        <w:trPr>
          <w:hidden w:val="0"/>
        </w:trPr>
        <w:tc>
          <w:tcPr>
            <w:tcW w:w="10490" w:type="dxa"/>
            <w:gridSpan w:val="6"/>
          </w:tcPr>
          <w:p w14:paraId="06A0C354" w14:textId="1139FCA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АСУТП НАБ</w:t>
            </w:r>
          </w:p>
        </w:tc>
      </w:tr>
      <w:tr w:rsidR="009134FB" w:rsidRPr="000455E0" w14:paraId="7BFE7B99" w14:textId="77777777" w:rsidTr="00AA04EC">
        <w:trPr>
          <w:hidden w:val="0"/>
        </w:trPr>
        <w:tc>
          <w:tcPr>
            <w:tcW w:w="10490" w:type="dxa"/>
            <w:gridSpan w:val="6"/>
          </w:tcPr>
          <w:p w14:paraId="76BAEC0C" w14:textId="7AA8565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Общие трубопроводы заполнения баков</w:t>
            </w:r>
          </w:p>
        </w:tc>
      </w:tr>
      <w:tr w:rsidR="009134FB" w:rsidRPr="000455E0" w14:paraId="012472AA" w14:textId="77777777" w:rsidTr="00386964">
        <w:trPr>
          <w:hidden w:val="0"/>
        </w:trPr>
        <w:tc>
          <w:tcPr>
            <w:tcW w:w="1983" w:type="dxa"/>
            <w:vAlign w:val="bottom"/>
          </w:tcPr>
          <w:p w14:paraId="493F73A2" w14:textId="1BA5282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N2NDE10CP001</w:t>
            </w:r>
          </w:p>
        </w:tc>
        <w:tc>
          <w:tcPr>
            <w:tcW w:w="4137" w:type="dxa"/>
          </w:tcPr>
          <w:p w14:paraId="757835E6" w14:textId="674E7DD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в напорном коллекторе НАБ</w:t>
            </w:r>
          </w:p>
        </w:tc>
        <w:tc>
          <w:tcPr>
            <w:tcW w:w="1558" w:type="dxa"/>
          </w:tcPr>
          <w:p w14:paraId="1FB89D43" w14:textId="2CF3358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875CB9D" w14:textId="0959270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A110953" w14:textId="3C3C019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6A9F6CF9" w14:textId="65164FA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429EAD7" w14:textId="77777777" w:rsidTr="00386964">
        <w:trPr>
          <w:hidden w:val="0"/>
        </w:trPr>
        <w:tc>
          <w:tcPr>
            <w:tcW w:w="1983" w:type="dxa"/>
            <w:vAlign w:val="bottom"/>
          </w:tcPr>
          <w:p w14:paraId="201C99FF" w14:textId="2A028E7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N2NDE10CF001</w:t>
            </w:r>
          </w:p>
        </w:tc>
        <w:tc>
          <w:tcPr>
            <w:tcW w:w="4137" w:type="dxa"/>
          </w:tcPr>
          <w:p w14:paraId="4F894845" w14:textId="2243DA5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воды на заполнение аккумуляторных баков</w:t>
            </w:r>
          </w:p>
        </w:tc>
        <w:tc>
          <w:tcPr>
            <w:tcW w:w="1558" w:type="dxa"/>
          </w:tcPr>
          <w:p w14:paraId="60A6590E" w14:textId="62638C9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8B34DB1" w14:textId="201516B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1B876D0" w14:textId="6414EAC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2000</w:t>
            </w:r>
          </w:p>
        </w:tc>
        <w:tc>
          <w:tcPr>
            <w:tcW w:w="1111" w:type="dxa"/>
          </w:tcPr>
          <w:p w14:paraId="5CB2D889" w14:textId="117FCA0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0C9CA9DF" w14:textId="77777777" w:rsidTr="00386964">
        <w:trPr>
          <w:hidden w:val="0"/>
        </w:trPr>
        <w:tc>
          <w:tcPr>
            <w:tcW w:w="1983" w:type="dxa"/>
          </w:tcPr>
          <w:p w14:paraId="065645F8" w14:textId="3F1FBEA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N2NDE10CF002</w:t>
            </w:r>
          </w:p>
        </w:tc>
        <w:tc>
          <w:tcPr>
            <w:tcW w:w="4137" w:type="dxa"/>
          </w:tcPr>
          <w:p w14:paraId="5768AC01" w14:textId="044C8350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воды на подпитку теплосети от аккумуляторных баков</w:t>
            </w:r>
          </w:p>
        </w:tc>
        <w:tc>
          <w:tcPr>
            <w:tcW w:w="1558" w:type="dxa"/>
          </w:tcPr>
          <w:p w14:paraId="659B8784" w14:textId="2A533EE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AAAB509" w14:textId="56A0BDC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1EFEB32" w14:textId="6F9CFB9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2000</w:t>
            </w:r>
          </w:p>
        </w:tc>
        <w:tc>
          <w:tcPr>
            <w:tcW w:w="1111" w:type="dxa"/>
          </w:tcPr>
          <w:p w14:paraId="0C1E973D" w14:textId="746CC59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295AD0B7" w14:textId="77777777" w:rsidTr="00386964">
        <w:trPr>
          <w:hidden w:val="0"/>
        </w:trPr>
        <w:tc>
          <w:tcPr>
            <w:tcW w:w="1983" w:type="dxa"/>
          </w:tcPr>
          <w:p w14:paraId="0892EA86" w14:textId="3FE1BD3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N2NDE10CG801</w:t>
            </w:r>
          </w:p>
        </w:tc>
        <w:tc>
          <w:tcPr>
            <w:tcW w:w="4137" w:type="dxa"/>
          </w:tcPr>
          <w:p w14:paraId="18BE81FC" w14:textId="36C6ED8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Регулирующий клапан РД1: Положение ИМ</w:t>
            </w:r>
          </w:p>
        </w:tc>
        <w:tc>
          <w:tcPr>
            <w:tcW w:w="1558" w:type="dxa"/>
          </w:tcPr>
          <w:p w14:paraId="5F8D69FA" w14:textId="4C90F2E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F2775F5" w14:textId="6FC3714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37E5258D" w14:textId="37DD266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100.0</w:t>
            </w:r>
          </w:p>
        </w:tc>
        <w:tc>
          <w:tcPr>
            <w:tcW w:w="1111" w:type="dxa"/>
          </w:tcPr>
          <w:p w14:paraId="6CDE5B20" w14:textId="3A1627A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7AA12E87" w14:textId="77777777" w:rsidTr="00AA04EC">
        <w:trPr>
          <w:hidden w:val="0"/>
        </w:trPr>
        <w:tc>
          <w:tcPr>
            <w:tcW w:w="10490" w:type="dxa"/>
            <w:gridSpan w:val="6"/>
          </w:tcPr>
          <w:p w14:paraId="7FDDCA27" w14:textId="073BDD0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Общие трубопроводы откачки из баков</w:t>
            </w:r>
          </w:p>
        </w:tc>
      </w:tr>
      <w:tr w:rsidR="009134FB" w:rsidRPr="000455E0" w14:paraId="30C02E08" w14:textId="77777777" w:rsidTr="00386964">
        <w:trPr>
          <w:hidden w:val="0"/>
        </w:trPr>
        <w:tc>
          <w:tcPr>
            <w:tcW w:w="1983" w:type="dxa"/>
          </w:tcPr>
          <w:p w14:paraId="6E5E617A" w14:textId="73958B2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N2NDE20CP001</w:t>
            </w:r>
          </w:p>
        </w:tc>
        <w:tc>
          <w:tcPr>
            <w:tcW w:w="4137" w:type="dxa"/>
          </w:tcPr>
          <w:p w14:paraId="3FB15219" w14:textId="512E0AB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в коллекторе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всаса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НАБ</w:t>
            </w:r>
          </w:p>
        </w:tc>
        <w:tc>
          <w:tcPr>
            <w:tcW w:w="1558" w:type="dxa"/>
          </w:tcPr>
          <w:p w14:paraId="10A75C2E" w14:textId="0EC0BB5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F88150B" w14:textId="12E0578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29C3A03" w14:textId="438A4B6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5E6A5809" w14:textId="2B7B903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E0B32B1" w14:textId="77777777" w:rsidTr="00386964">
        <w:trPr>
          <w:hidden w:val="0"/>
        </w:trPr>
        <w:tc>
          <w:tcPr>
            <w:tcW w:w="1983" w:type="dxa"/>
          </w:tcPr>
          <w:p w14:paraId="4C055889" w14:textId="4B07FCB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N2NDE20CT001</w:t>
            </w:r>
          </w:p>
        </w:tc>
        <w:tc>
          <w:tcPr>
            <w:tcW w:w="4137" w:type="dxa"/>
          </w:tcPr>
          <w:p w14:paraId="7599ADE4" w14:textId="35CE7258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воды от аккумуляторных баков</w:t>
            </w:r>
          </w:p>
        </w:tc>
        <w:tc>
          <w:tcPr>
            <w:tcW w:w="1558" w:type="dxa"/>
          </w:tcPr>
          <w:p w14:paraId="23B102E9" w14:textId="49D11B1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8C95A84" w14:textId="7609AA6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FA26ACC" w14:textId="6BDA47B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54E7DCB7" w14:textId="2FFD464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6F1FF9C8" w14:textId="77777777" w:rsidTr="00AA04EC">
        <w:trPr>
          <w:hidden w:val="0"/>
        </w:trPr>
        <w:tc>
          <w:tcPr>
            <w:tcW w:w="10490" w:type="dxa"/>
            <w:gridSpan w:val="6"/>
          </w:tcPr>
          <w:p w14:paraId="3DE0AB7F" w14:textId="04224CF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Трубопровод аварийного сброса сетевой воды</w:t>
            </w:r>
          </w:p>
        </w:tc>
      </w:tr>
      <w:tr w:rsidR="009134FB" w:rsidRPr="000455E0" w14:paraId="62C49141" w14:textId="77777777" w:rsidTr="00386964">
        <w:trPr>
          <w:hidden w:val="0"/>
        </w:trPr>
        <w:tc>
          <w:tcPr>
            <w:tcW w:w="1983" w:type="dxa"/>
          </w:tcPr>
          <w:p w14:paraId="3F0DE961" w14:textId="1763AA7C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N2NDE20CG801</w:t>
            </w:r>
          </w:p>
        </w:tc>
        <w:tc>
          <w:tcPr>
            <w:tcW w:w="4137" w:type="dxa"/>
          </w:tcPr>
          <w:p w14:paraId="5E67F36E" w14:textId="0BDD2CD7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Регулирующий клапан РД0: Положение ИМ</w:t>
            </w:r>
          </w:p>
        </w:tc>
        <w:tc>
          <w:tcPr>
            <w:tcW w:w="1558" w:type="dxa"/>
          </w:tcPr>
          <w:p w14:paraId="54F2AB7C" w14:textId="3FE59C6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CA99CCB" w14:textId="66AF069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0.0</w:t>
            </w:r>
          </w:p>
        </w:tc>
        <w:tc>
          <w:tcPr>
            <w:tcW w:w="992" w:type="dxa"/>
          </w:tcPr>
          <w:p w14:paraId="11F11567" w14:textId="639CDED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100.0</w:t>
            </w:r>
          </w:p>
        </w:tc>
        <w:tc>
          <w:tcPr>
            <w:tcW w:w="1111" w:type="dxa"/>
          </w:tcPr>
          <w:p w14:paraId="68CEDB6B" w14:textId="141EC8D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9134FB" w:rsidRPr="000455E0" w14:paraId="75BD217F" w14:textId="77777777" w:rsidTr="00AA04EC">
        <w:trPr>
          <w:hidden w:val="0"/>
        </w:trPr>
        <w:tc>
          <w:tcPr>
            <w:tcW w:w="10490" w:type="dxa"/>
            <w:gridSpan w:val="6"/>
          </w:tcPr>
          <w:p w14:paraId="71FF99D3" w14:textId="13BF0DB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Аккумуляторный бак АБ№1</w:t>
            </w:r>
          </w:p>
        </w:tc>
      </w:tr>
      <w:tr w:rsidR="009134FB" w:rsidRPr="000455E0" w14:paraId="636CAF6D" w14:textId="77777777" w:rsidTr="00386964">
        <w:trPr>
          <w:hidden w:val="0"/>
        </w:trPr>
        <w:tc>
          <w:tcPr>
            <w:tcW w:w="1983" w:type="dxa"/>
          </w:tcPr>
          <w:p w14:paraId="070F8334" w14:textId="2EBE4BE5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N2NDE11CL001</w:t>
            </w:r>
          </w:p>
        </w:tc>
        <w:tc>
          <w:tcPr>
            <w:tcW w:w="4137" w:type="dxa"/>
          </w:tcPr>
          <w:p w14:paraId="7214040B" w14:textId="1955AE61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Уровень в АБ№1</w:t>
            </w:r>
          </w:p>
        </w:tc>
        <w:tc>
          <w:tcPr>
            <w:tcW w:w="1558" w:type="dxa"/>
          </w:tcPr>
          <w:p w14:paraId="04EC0BF7" w14:textId="5F4419A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E93C0D8" w14:textId="5299E5E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55A0E90" w14:textId="7514AF0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16</w:t>
            </w:r>
          </w:p>
        </w:tc>
        <w:tc>
          <w:tcPr>
            <w:tcW w:w="1111" w:type="dxa"/>
          </w:tcPr>
          <w:p w14:paraId="5AED79F6" w14:textId="358B3B3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</w:t>
            </w:r>
          </w:p>
        </w:tc>
      </w:tr>
      <w:tr w:rsidR="009134FB" w:rsidRPr="000455E0" w14:paraId="1B4E7CD0" w14:textId="77777777" w:rsidTr="00AA04EC">
        <w:trPr>
          <w:hidden w:val="0"/>
        </w:trPr>
        <w:tc>
          <w:tcPr>
            <w:tcW w:w="10490" w:type="dxa"/>
            <w:gridSpan w:val="6"/>
          </w:tcPr>
          <w:p w14:paraId="2599E0B6" w14:textId="79290BB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Аккумуляторный бак АБ№2</w:t>
            </w:r>
          </w:p>
        </w:tc>
      </w:tr>
      <w:tr w:rsidR="009134FB" w:rsidRPr="000455E0" w14:paraId="1845BEA8" w14:textId="77777777" w:rsidTr="00386964">
        <w:trPr>
          <w:hidden w:val="0"/>
        </w:trPr>
        <w:tc>
          <w:tcPr>
            <w:tcW w:w="1983" w:type="dxa"/>
          </w:tcPr>
          <w:p w14:paraId="27B48C27" w14:textId="3C496F33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N2NDE12CL001</w:t>
            </w:r>
          </w:p>
        </w:tc>
        <w:tc>
          <w:tcPr>
            <w:tcW w:w="4137" w:type="dxa"/>
          </w:tcPr>
          <w:p w14:paraId="0D603011" w14:textId="01835DD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Уровень в АБ№2</w:t>
            </w:r>
          </w:p>
        </w:tc>
        <w:tc>
          <w:tcPr>
            <w:tcW w:w="1558" w:type="dxa"/>
          </w:tcPr>
          <w:p w14:paraId="3E20B473" w14:textId="4AC9C37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7B76311" w14:textId="395B8C1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1603B00" w14:textId="081AE1A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16</w:t>
            </w:r>
          </w:p>
        </w:tc>
        <w:tc>
          <w:tcPr>
            <w:tcW w:w="1111" w:type="dxa"/>
          </w:tcPr>
          <w:p w14:paraId="03C42ED8" w14:textId="0A4F37C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</w:t>
            </w:r>
          </w:p>
        </w:tc>
      </w:tr>
      <w:tr w:rsidR="009134FB" w:rsidRPr="000455E0" w14:paraId="19EA2291" w14:textId="77777777" w:rsidTr="00AA04EC">
        <w:trPr>
          <w:hidden w:val="0"/>
        </w:trPr>
        <w:tc>
          <w:tcPr>
            <w:tcW w:w="10490" w:type="dxa"/>
            <w:gridSpan w:val="6"/>
          </w:tcPr>
          <w:p w14:paraId="10A4B616" w14:textId="547175B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Насос НАБ-1</w:t>
            </w:r>
          </w:p>
        </w:tc>
      </w:tr>
      <w:tr w:rsidR="009134FB" w:rsidRPr="000455E0" w14:paraId="5AA6B1CC" w14:textId="77777777" w:rsidTr="00386964">
        <w:trPr>
          <w:hidden w:val="0"/>
        </w:trPr>
        <w:tc>
          <w:tcPr>
            <w:tcW w:w="1983" w:type="dxa"/>
          </w:tcPr>
          <w:p w14:paraId="499E1E39" w14:textId="3DD4D169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lastRenderedPageBreak/>
              <w:t>N2NDE01CP001</w:t>
            </w:r>
          </w:p>
        </w:tc>
        <w:tc>
          <w:tcPr>
            <w:tcW w:w="4137" w:type="dxa"/>
          </w:tcPr>
          <w:p w14:paraId="57C51BE0" w14:textId="66EDBDF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НАБ-1</w:t>
            </w:r>
          </w:p>
        </w:tc>
        <w:tc>
          <w:tcPr>
            <w:tcW w:w="1558" w:type="dxa"/>
          </w:tcPr>
          <w:p w14:paraId="3FCB3F89" w14:textId="4A187A6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3513878" w14:textId="281D6BC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0DF03B4C" w14:textId="0BBCBCB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1111" w:type="dxa"/>
          </w:tcPr>
          <w:p w14:paraId="541F9512" w14:textId="62A1536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81C8317" w14:textId="77777777" w:rsidTr="00386964">
        <w:trPr>
          <w:hidden w:val="0"/>
        </w:trPr>
        <w:tc>
          <w:tcPr>
            <w:tcW w:w="1983" w:type="dxa"/>
          </w:tcPr>
          <w:p w14:paraId="0C803236" w14:textId="28726D1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N2NDE01CP002</w:t>
            </w:r>
          </w:p>
        </w:tc>
        <w:tc>
          <w:tcPr>
            <w:tcW w:w="4137" w:type="dxa"/>
          </w:tcPr>
          <w:p w14:paraId="30260FD5" w14:textId="51FA5AF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НАБ-1</w:t>
            </w:r>
          </w:p>
        </w:tc>
        <w:tc>
          <w:tcPr>
            <w:tcW w:w="1558" w:type="dxa"/>
          </w:tcPr>
          <w:p w14:paraId="3F3A2FD4" w14:textId="6CF4923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6499C80" w14:textId="7D991E0A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105B517" w14:textId="7622675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1300FDFD" w14:textId="20E311E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255BCBE2" w14:textId="77777777" w:rsidTr="00386964">
        <w:trPr>
          <w:hidden w:val="0"/>
        </w:trPr>
        <w:tc>
          <w:tcPr>
            <w:tcW w:w="1983" w:type="dxa"/>
          </w:tcPr>
          <w:p w14:paraId="4DFAACBD" w14:textId="48D074F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N2NDE01CE012</w:t>
            </w:r>
          </w:p>
        </w:tc>
        <w:tc>
          <w:tcPr>
            <w:tcW w:w="4137" w:type="dxa"/>
          </w:tcPr>
          <w:p w14:paraId="51AA9144" w14:textId="2D1306D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Насос НАБ-1: Ток электродвигателя</w:t>
            </w:r>
          </w:p>
        </w:tc>
        <w:tc>
          <w:tcPr>
            <w:tcW w:w="1558" w:type="dxa"/>
          </w:tcPr>
          <w:p w14:paraId="1793C7BB" w14:textId="2C09F69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B62053C" w14:textId="154619E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A6FA065" w14:textId="3D5BC5D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500</w:t>
            </w:r>
          </w:p>
        </w:tc>
        <w:tc>
          <w:tcPr>
            <w:tcW w:w="1111" w:type="dxa"/>
          </w:tcPr>
          <w:p w14:paraId="4769151D" w14:textId="04C0F78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4C1D7AEB" w14:textId="77777777" w:rsidTr="00AA04EC">
        <w:trPr>
          <w:hidden w:val="0"/>
        </w:trPr>
        <w:tc>
          <w:tcPr>
            <w:tcW w:w="10490" w:type="dxa"/>
            <w:gridSpan w:val="6"/>
          </w:tcPr>
          <w:p w14:paraId="21B5878A" w14:textId="24C1BCC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Насос НАБ-2</w:t>
            </w:r>
          </w:p>
        </w:tc>
      </w:tr>
      <w:tr w:rsidR="009134FB" w:rsidRPr="000455E0" w14:paraId="59B70655" w14:textId="77777777" w:rsidTr="00386964">
        <w:trPr>
          <w:hidden w:val="0"/>
        </w:trPr>
        <w:tc>
          <w:tcPr>
            <w:tcW w:w="1983" w:type="dxa"/>
          </w:tcPr>
          <w:p w14:paraId="38E26D0D" w14:textId="330B172D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N2NDE02CP001</w:t>
            </w:r>
          </w:p>
        </w:tc>
        <w:tc>
          <w:tcPr>
            <w:tcW w:w="4137" w:type="dxa"/>
          </w:tcPr>
          <w:p w14:paraId="2A4D9D2D" w14:textId="1F5271B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НАБ-2</w:t>
            </w:r>
          </w:p>
        </w:tc>
        <w:tc>
          <w:tcPr>
            <w:tcW w:w="1558" w:type="dxa"/>
          </w:tcPr>
          <w:p w14:paraId="7E9397F8" w14:textId="0B56001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F39F003" w14:textId="7D4DA0C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6CB9AB15" w14:textId="261D13B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1111" w:type="dxa"/>
          </w:tcPr>
          <w:p w14:paraId="29E5388B" w14:textId="448AE472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51BAE75A" w14:textId="77777777" w:rsidTr="00386964">
        <w:trPr>
          <w:hidden w:val="0"/>
        </w:trPr>
        <w:tc>
          <w:tcPr>
            <w:tcW w:w="1983" w:type="dxa"/>
          </w:tcPr>
          <w:p w14:paraId="47A3C726" w14:textId="4B84D836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N2NDE02CP002</w:t>
            </w:r>
          </w:p>
        </w:tc>
        <w:tc>
          <w:tcPr>
            <w:tcW w:w="4137" w:type="dxa"/>
          </w:tcPr>
          <w:p w14:paraId="768686A4" w14:textId="617E5C32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НАБ-2</w:t>
            </w:r>
          </w:p>
        </w:tc>
        <w:tc>
          <w:tcPr>
            <w:tcW w:w="1558" w:type="dxa"/>
          </w:tcPr>
          <w:p w14:paraId="21E83C8A" w14:textId="5C30990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5673074" w14:textId="4F6BDDC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2BAC66E" w14:textId="7827667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125B4035" w14:textId="1A92E14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9134FB" w:rsidRPr="000455E0" w14:paraId="06E8F435" w14:textId="77777777" w:rsidTr="00386964">
        <w:trPr>
          <w:hidden w:val="0"/>
        </w:trPr>
        <w:tc>
          <w:tcPr>
            <w:tcW w:w="1983" w:type="dxa"/>
          </w:tcPr>
          <w:p w14:paraId="566A8E11" w14:textId="426778A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9134FB">
              <w:rPr>
                <w:rFonts w:ascii="Times New Roman" w:hAnsi="Times New Roman"/>
                <w:vanish w:val="0"/>
              </w:rPr>
              <w:t>N2NDE02CE012</w:t>
            </w:r>
          </w:p>
        </w:tc>
        <w:tc>
          <w:tcPr>
            <w:tcW w:w="4137" w:type="dxa"/>
          </w:tcPr>
          <w:p w14:paraId="2DE893FD" w14:textId="711BE69A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Насос НАБ-2: Ток электродвигателя</w:t>
            </w:r>
          </w:p>
        </w:tc>
        <w:tc>
          <w:tcPr>
            <w:tcW w:w="1558" w:type="dxa"/>
          </w:tcPr>
          <w:p w14:paraId="4E8229ED" w14:textId="01EED2F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28F3AD7" w14:textId="421F22A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BD150D3" w14:textId="3F81E00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500</w:t>
            </w:r>
          </w:p>
        </w:tc>
        <w:tc>
          <w:tcPr>
            <w:tcW w:w="1111" w:type="dxa"/>
          </w:tcPr>
          <w:p w14:paraId="28169F45" w14:textId="747C383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399BFB8C" w14:textId="77777777" w:rsidTr="00AA04EC">
        <w:trPr>
          <w:hidden w:val="0"/>
        </w:trPr>
        <w:tc>
          <w:tcPr>
            <w:tcW w:w="10490" w:type="dxa"/>
            <w:gridSpan w:val="6"/>
          </w:tcPr>
          <w:p w14:paraId="2C7257B8" w14:textId="50D90036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ШУ НАБ-1, НАБ-2</w:t>
            </w:r>
          </w:p>
        </w:tc>
      </w:tr>
      <w:tr w:rsidR="009134FB" w:rsidRPr="000455E0" w14:paraId="2FDCD14F" w14:textId="77777777" w:rsidTr="00386964">
        <w:trPr>
          <w:hidden w:val="0"/>
        </w:trPr>
        <w:tc>
          <w:tcPr>
            <w:tcW w:w="1983" w:type="dxa"/>
          </w:tcPr>
          <w:p w14:paraId="0F4AD309" w14:textId="45C2912C" w:rsidR="009134FB" w:rsidRPr="009134FB" w:rsidRDefault="009134FB" w:rsidP="00A22312">
            <w:pPr>
              <w:pStyle w:val="34a0"/>
              <w:spacing w:line="240" w:lineRule="auto"/>
              <w:ind w:firstLine="0"/>
              <w:rPr>
                <w:color w:val="000000"/>
                <w:sz w:val="22"/>
                <w:szCs w:val="22"/>
              </w:rPr>
            </w:pPr>
            <w:r w:rsidRPr="00A22312">
              <w:rPr>
                <w:rFonts w:ascii="Times New Roman" w:hAnsi="Times New Roman"/>
                <w:vanish w:val="0"/>
              </w:rPr>
              <w:t>N2CUB01CE015</w:t>
            </w:r>
          </w:p>
        </w:tc>
        <w:tc>
          <w:tcPr>
            <w:tcW w:w="4137" w:type="dxa"/>
          </w:tcPr>
          <w:p w14:paraId="229D3A64" w14:textId="3CA489E4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Выходная частота ЧРП</w:t>
            </w:r>
          </w:p>
        </w:tc>
        <w:tc>
          <w:tcPr>
            <w:tcW w:w="1558" w:type="dxa"/>
          </w:tcPr>
          <w:p w14:paraId="04D5E506" w14:textId="5E2921C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CBFD0BA" w14:textId="6B0253F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5B7363B" w14:textId="535C282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60A833EC" w14:textId="117D896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1B5E0A25" w14:textId="77777777" w:rsidTr="00AA04EC">
        <w:trPr>
          <w:hidden w:val="0"/>
        </w:trPr>
        <w:tc>
          <w:tcPr>
            <w:tcW w:w="10490" w:type="dxa"/>
            <w:gridSpan w:val="6"/>
          </w:tcPr>
          <w:p w14:paraId="28A6A03D" w14:textId="6864ED49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Насос НАБ-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3</w:t>
            </w:r>
          </w:p>
        </w:tc>
      </w:tr>
      <w:tr w:rsidR="00A22312" w:rsidRPr="000455E0" w14:paraId="259605CC" w14:textId="77777777" w:rsidTr="00386964">
        <w:trPr>
          <w:hidden w:val="0"/>
        </w:trPr>
        <w:tc>
          <w:tcPr>
            <w:tcW w:w="1983" w:type="dxa"/>
          </w:tcPr>
          <w:p w14:paraId="10F47D42" w14:textId="767907BD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N2NDE03CP001</w:t>
            </w:r>
          </w:p>
        </w:tc>
        <w:tc>
          <w:tcPr>
            <w:tcW w:w="4137" w:type="dxa"/>
          </w:tcPr>
          <w:p w14:paraId="17C000B1" w14:textId="48DAE79E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НАБ-3</w:t>
            </w:r>
          </w:p>
        </w:tc>
        <w:tc>
          <w:tcPr>
            <w:tcW w:w="1558" w:type="dxa"/>
          </w:tcPr>
          <w:p w14:paraId="3BE747B7" w14:textId="3D4B5EE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2B700E9" w14:textId="0F854F4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31AAC4C9" w14:textId="083E9AC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1111" w:type="dxa"/>
          </w:tcPr>
          <w:p w14:paraId="7F4C1A33" w14:textId="64C48B2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2C0F5CAF" w14:textId="77777777" w:rsidTr="00386964">
        <w:trPr>
          <w:hidden w:val="0"/>
        </w:trPr>
        <w:tc>
          <w:tcPr>
            <w:tcW w:w="1983" w:type="dxa"/>
          </w:tcPr>
          <w:p w14:paraId="607D8DFE" w14:textId="1C2AE31C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N2NDE03CP002</w:t>
            </w:r>
          </w:p>
        </w:tc>
        <w:tc>
          <w:tcPr>
            <w:tcW w:w="4137" w:type="dxa"/>
          </w:tcPr>
          <w:p w14:paraId="3D2ED082" w14:textId="0E7603D4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НАБ-3</w:t>
            </w:r>
          </w:p>
        </w:tc>
        <w:tc>
          <w:tcPr>
            <w:tcW w:w="1558" w:type="dxa"/>
          </w:tcPr>
          <w:p w14:paraId="4801D747" w14:textId="46BB293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9ACA6A6" w14:textId="15299EF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F81D857" w14:textId="78C43E1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7355579F" w14:textId="1B8F332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53E22719" w14:textId="77777777" w:rsidTr="00386964">
        <w:trPr>
          <w:hidden w:val="0"/>
        </w:trPr>
        <w:tc>
          <w:tcPr>
            <w:tcW w:w="1983" w:type="dxa"/>
          </w:tcPr>
          <w:p w14:paraId="32DBF6FE" w14:textId="34576FFB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N2NDE03CE012</w:t>
            </w:r>
          </w:p>
        </w:tc>
        <w:tc>
          <w:tcPr>
            <w:tcW w:w="4137" w:type="dxa"/>
          </w:tcPr>
          <w:p w14:paraId="144C2420" w14:textId="4BBD2908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Насос НАБ-3: Ток электродвигателя</w:t>
            </w:r>
          </w:p>
        </w:tc>
        <w:tc>
          <w:tcPr>
            <w:tcW w:w="1558" w:type="dxa"/>
          </w:tcPr>
          <w:p w14:paraId="48128923" w14:textId="1F629E8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A23E653" w14:textId="256836D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E47B321" w14:textId="2A0CF73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500</w:t>
            </w:r>
          </w:p>
        </w:tc>
        <w:tc>
          <w:tcPr>
            <w:tcW w:w="1111" w:type="dxa"/>
          </w:tcPr>
          <w:p w14:paraId="3FAFBC93" w14:textId="4E744D9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1BE5A980" w14:textId="77777777" w:rsidTr="00AA04EC">
        <w:trPr>
          <w:hidden w:val="0"/>
        </w:trPr>
        <w:tc>
          <w:tcPr>
            <w:tcW w:w="10490" w:type="dxa"/>
            <w:gridSpan w:val="6"/>
          </w:tcPr>
          <w:p w14:paraId="2D2FC001" w14:textId="4A650F6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Насос НАБ-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4</w:t>
            </w:r>
          </w:p>
        </w:tc>
      </w:tr>
      <w:tr w:rsidR="00A22312" w:rsidRPr="000455E0" w14:paraId="367A4289" w14:textId="77777777" w:rsidTr="00386964">
        <w:trPr>
          <w:hidden w:val="0"/>
        </w:trPr>
        <w:tc>
          <w:tcPr>
            <w:tcW w:w="1983" w:type="dxa"/>
          </w:tcPr>
          <w:p w14:paraId="73836875" w14:textId="51B4BC31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N2NDE04CP001</w:t>
            </w:r>
          </w:p>
        </w:tc>
        <w:tc>
          <w:tcPr>
            <w:tcW w:w="4137" w:type="dxa"/>
          </w:tcPr>
          <w:p w14:paraId="1E3C46A3" w14:textId="44A11A86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Давление на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НАБ-4</w:t>
            </w:r>
          </w:p>
        </w:tc>
        <w:tc>
          <w:tcPr>
            <w:tcW w:w="1558" w:type="dxa"/>
          </w:tcPr>
          <w:p w14:paraId="096EA1E0" w14:textId="1F737AB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444CCDD" w14:textId="2C37325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-1</w:t>
            </w:r>
          </w:p>
        </w:tc>
        <w:tc>
          <w:tcPr>
            <w:tcW w:w="992" w:type="dxa"/>
          </w:tcPr>
          <w:p w14:paraId="0E7426DC" w14:textId="5C93237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1111" w:type="dxa"/>
          </w:tcPr>
          <w:p w14:paraId="1903810B" w14:textId="13C4BA11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4E8ED21F" w14:textId="77777777" w:rsidTr="00386964">
        <w:trPr>
          <w:hidden w:val="0"/>
        </w:trPr>
        <w:tc>
          <w:tcPr>
            <w:tcW w:w="1983" w:type="dxa"/>
          </w:tcPr>
          <w:p w14:paraId="4BA05EB6" w14:textId="1DA496E5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N2NDE04CP002</w:t>
            </w:r>
          </w:p>
        </w:tc>
        <w:tc>
          <w:tcPr>
            <w:tcW w:w="4137" w:type="dxa"/>
          </w:tcPr>
          <w:p w14:paraId="6AEE82ED" w14:textId="134B5248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напоре НАБ-4</w:t>
            </w:r>
          </w:p>
        </w:tc>
        <w:tc>
          <w:tcPr>
            <w:tcW w:w="1558" w:type="dxa"/>
          </w:tcPr>
          <w:p w14:paraId="5B21BCF3" w14:textId="3E27AA71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85AA40C" w14:textId="12C27D6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8543E2C" w14:textId="4A51B5C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</w:t>
            </w:r>
          </w:p>
        </w:tc>
        <w:tc>
          <w:tcPr>
            <w:tcW w:w="1111" w:type="dxa"/>
          </w:tcPr>
          <w:p w14:paraId="22E1E159" w14:textId="3BB77992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793A337B" w14:textId="77777777" w:rsidTr="00386964">
        <w:trPr>
          <w:hidden w:val="0"/>
        </w:trPr>
        <w:tc>
          <w:tcPr>
            <w:tcW w:w="1983" w:type="dxa"/>
          </w:tcPr>
          <w:p w14:paraId="5424CB64" w14:textId="4E3D82AB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N2NDE04CE012</w:t>
            </w:r>
          </w:p>
        </w:tc>
        <w:tc>
          <w:tcPr>
            <w:tcW w:w="4137" w:type="dxa"/>
          </w:tcPr>
          <w:p w14:paraId="301AB987" w14:textId="625E3BB0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Насос НАБ-4: Ток электродвигателя</w:t>
            </w:r>
          </w:p>
        </w:tc>
        <w:tc>
          <w:tcPr>
            <w:tcW w:w="1558" w:type="dxa"/>
          </w:tcPr>
          <w:p w14:paraId="0C4C308F" w14:textId="3C72006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1EFA07C" w14:textId="7C86EEE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0EC9A46" w14:textId="5F88BCB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500</w:t>
            </w:r>
          </w:p>
        </w:tc>
        <w:tc>
          <w:tcPr>
            <w:tcW w:w="1111" w:type="dxa"/>
          </w:tcPr>
          <w:p w14:paraId="4FE7587A" w14:textId="1BBC580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9134FB" w:rsidRPr="000455E0" w14:paraId="7FEB421F" w14:textId="77777777" w:rsidTr="00AA04EC">
        <w:trPr>
          <w:hidden w:val="0"/>
        </w:trPr>
        <w:tc>
          <w:tcPr>
            <w:tcW w:w="10490" w:type="dxa"/>
            <w:gridSpan w:val="6"/>
          </w:tcPr>
          <w:p w14:paraId="7D7B57FB" w14:textId="229BB03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ШУ НАБ-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3</w:t>
            </w:r>
            <w:r w:rsidRPr="00022F9E">
              <w:rPr>
                <w:rFonts w:ascii="Times New Roman" w:hAnsi="Times New Roman"/>
                <w:b/>
                <w:bCs/>
                <w:vanish w:val="0"/>
              </w:rPr>
              <w:t>, НАБ-</w:t>
            </w:r>
            <w:r w:rsidRPr="00022F9E">
              <w:rPr>
                <w:rFonts w:ascii="Times New Roman" w:hAnsi="Times New Roman"/>
                <w:b/>
                <w:bCs/>
                <w:vanish w:val="0"/>
                <w:lang w:val="en-US"/>
              </w:rPr>
              <w:t>4</w:t>
            </w:r>
          </w:p>
        </w:tc>
      </w:tr>
      <w:tr w:rsidR="009134FB" w:rsidRPr="000455E0" w14:paraId="19B5F694" w14:textId="77777777" w:rsidTr="00386964">
        <w:trPr>
          <w:hidden w:val="0"/>
        </w:trPr>
        <w:tc>
          <w:tcPr>
            <w:tcW w:w="1983" w:type="dxa"/>
          </w:tcPr>
          <w:p w14:paraId="2CCED6A4" w14:textId="0CBED39D" w:rsidR="009134FB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N2CUB02CE015</w:t>
            </w:r>
          </w:p>
        </w:tc>
        <w:tc>
          <w:tcPr>
            <w:tcW w:w="4137" w:type="dxa"/>
          </w:tcPr>
          <w:p w14:paraId="7C767A66" w14:textId="027DBD2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Выходная частота ЧРП</w:t>
            </w:r>
          </w:p>
        </w:tc>
        <w:tc>
          <w:tcPr>
            <w:tcW w:w="1558" w:type="dxa"/>
          </w:tcPr>
          <w:p w14:paraId="6842938A" w14:textId="74C0AC3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D22F1F8" w14:textId="1E9C77E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0A992F5" w14:textId="73B0A75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24778F02" w14:textId="5B11A1C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Гц</w:t>
            </w:r>
          </w:p>
        </w:tc>
      </w:tr>
      <w:tr w:rsidR="009134FB" w:rsidRPr="000455E0" w14:paraId="01F8D12D" w14:textId="77777777" w:rsidTr="00AA04EC">
        <w:trPr>
          <w:hidden w:val="0"/>
        </w:trPr>
        <w:tc>
          <w:tcPr>
            <w:tcW w:w="10490" w:type="dxa"/>
            <w:gridSpan w:val="6"/>
          </w:tcPr>
          <w:p w14:paraId="4129F716" w14:textId="4D43F98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Резервуар для хранения герметизирующей жидкости</w:t>
            </w:r>
          </w:p>
        </w:tc>
      </w:tr>
      <w:tr w:rsidR="009134FB" w:rsidRPr="000455E0" w14:paraId="5DE7F756" w14:textId="77777777" w:rsidTr="00386964">
        <w:trPr>
          <w:hidden w:val="0"/>
        </w:trPr>
        <w:tc>
          <w:tcPr>
            <w:tcW w:w="1983" w:type="dxa"/>
          </w:tcPr>
          <w:p w14:paraId="54965093" w14:textId="19C8070B" w:rsidR="009134FB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N2NDV10CL001</w:t>
            </w:r>
          </w:p>
        </w:tc>
        <w:tc>
          <w:tcPr>
            <w:tcW w:w="4137" w:type="dxa"/>
          </w:tcPr>
          <w:p w14:paraId="5E3A8CA2" w14:textId="583717BB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Уровень герметизирующей жидкости в резервуаре хранения</w:t>
            </w:r>
          </w:p>
        </w:tc>
        <w:tc>
          <w:tcPr>
            <w:tcW w:w="1558" w:type="dxa"/>
          </w:tcPr>
          <w:p w14:paraId="0732077C" w14:textId="4B40E1E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555D15A" w14:textId="1326D4BD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84D311A" w14:textId="53BC1DD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3.2</w:t>
            </w:r>
          </w:p>
        </w:tc>
        <w:tc>
          <w:tcPr>
            <w:tcW w:w="1111" w:type="dxa"/>
          </w:tcPr>
          <w:p w14:paraId="74619041" w14:textId="72D1B05F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</w:t>
            </w:r>
          </w:p>
        </w:tc>
      </w:tr>
      <w:tr w:rsidR="009134FB" w:rsidRPr="000455E0" w14:paraId="41E99599" w14:textId="77777777" w:rsidTr="00AA04EC">
        <w:trPr>
          <w:hidden w:val="0"/>
        </w:trPr>
        <w:tc>
          <w:tcPr>
            <w:tcW w:w="10490" w:type="dxa"/>
            <w:gridSpan w:val="6"/>
          </w:tcPr>
          <w:p w14:paraId="2C61E060" w14:textId="259E09F8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Помещение НАБ</w:t>
            </w:r>
          </w:p>
        </w:tc>
      </w:tr>
      <w:tr w:rsidR="00A22312" w:rsidRPr="000455E0" w14:paraId="7F0D5361" w14:textId="77777777" w:rsidTr="00386964">
        <w:trPr>
          <w:hidden w:val="0"/>
        </w:trPr>
        <w:tc>
          <w:tcPr>
            <w:tcW w:w="1983" w:type="dxa"/>
          </w:tcPr>
          <w:p w14:paraId="7534C4B9" w14:textId="7557D8FE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N2UNC01CT001</w:t>
            </w:r>
          </w:p>
        </w:tc>
        <w:tc>
          <w:tcPr>
            <w:tcW w:w="4137" w:type="dxa"/>
          </w:tcPr>
          <w:p w14:paraId="2860463A" w14:textId="53F83C79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воздуха в машзале НАБ</w:t>
            </w:r>
          </w:p>
        </w:tc>
        <w:tc>
          <w:tcPr>
            <w:tcW w:w="1558" w:type="dxa"/>
          </w:tcPr>
          <w:p w14:paraId="1072E9C7" w14:textId="43042B9D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37F2E71" w14:textId="1209EC6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-50</w:t>
            </w:r>
          </w:p>
        </w:tc>
        <w:tc>
          <w:tcPr>
            <w:tcW w:w="992" w:type="dxa"/>
          </w:tcPr>
          <w:p w14:paraId="612572E6" w14:textId="21BEA7A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74B5D730" w14:textId="2A33482E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213636AA" w14:textId="77777777" w:rsidTr="00386964">
        <w:trPr>
          <w:hidden w:val="0"/>
        </w:trPr>
        <w:tc>
          <w:tcPr>
            <w:tcW w:w="1983" w:type="dxa"/>
          </w:tcPr>
          <w:p w14:paraId="37B4129B" w14:textId="462C7D29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N2UNC02CT001</w:t>
            </w:r>
          </w:p>
        </w:tc>
        <w:tc>
          <w:tcPr>
            <w:tcW w:w="4137" w:type="dxa"/>
          </w:tcPr>
          <w:p w14:paraId="77EB6C6F" w14:textId="046BD416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воздуха в помещении управления НАБ</w:t>
            </w:r>
          </w:p>
        </w:tc>
        <w:tc>
          <w:tcPr>
            <w:tcW w:w="1558" w:type="dxa"/>
          </w:tcPr>
          <w:p w14:paraId="1DABE114" w14:textId="111698A3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5E66E64" w14:textId="2AEA63B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-50</w:t>
            </w:r>
          </w:p>
        </w:tc>
        <w:tc>
          <w:tcPr>
            <w:tcW w:w="992" w:type="dxa"/>
          </w:tcPr>
          <w:p w14:paraId="5425E006" w14:textId="7CFFDCF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</w:t>
            </w:r>
          </w:p>
        </w:tc>
        <w:tc>
          <w:tcPr>
            <w:tcW w:w="1111" w:type="dxa"/>
          </w:tcPr>
          <w:p w14:paraId="4C101D05" w14:textId="7ECCAAC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9134FB" w:rsidRPr="000455E0" w14:paraId="24570A00" w14:textId="77777777" w:rsidTr="00AA04EC">
        <w:trPr>
          <w:hidden w:val="0"/>
        </w:trPr>
        <w:tc>
          <w:tcPr>
            <w:tcW w:w="10490" w:type="dxa"/>
            <w:gridSpan w:val="6"/>
          </w:tcPr>
          <w:p w14:paraId="07D57E32" w14:textId="123A8A2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  <w:lang w:val="en-US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 ГРП-1</w:t>
            </w:r>
          </w:p>
        </w:tc>
      </w:tr>
      <w:tr w:rsidR="00A22312" w:rsidRPr="000455E0" w14:paraId="529C5D57" w14:textId="77777777" w:rsidTr="00386964">
        <w:trPr>
          <w:hidden w:val="0"/>
        </w:trPr>
        <w:tc>
          <w:tcPr>
            <w:tcW w:w="1983" w:type="dxa"/>
          </w:tcPr>
          <w:p w14:paraId="2D9A5C5B" w14:textId="4FFB069E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E1EKD01CP001</w:t>
            </w:r>
          </w:p>
        </w:tc>
        <w:tc>
          <w:tcPr>
            <w:tcW w:w="4137" w:type="dxa"/>
          </w:tcPr>
          <w:p w14:paraId="263153E5" w14:textId="258655E8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после заслонки №1 (11а)</w:t>
            </w:r>
          </w:p>
        </w:tc>
        <w:tc>
          <w:tcPr>
            <w:tcW w:w="1558" w:type="dxa"/>
          </w:tcPr>
          <w:p w14:paraId="4D6C37A8" w14:textId="41DC204D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B9FFC1A" w14:textId="34CFF25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39743A4" w14:textId="2891525E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6D0ACE61" w14:textId="6A11BAA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60127C9E" w14:textId="77777777" w:rsidTr="00386964">
        <w:trPr>
          <w:hidden w:val="0"/>
        </w:trPr>
        <w:tc>
          <w:tcPr>
            <w:tcW w:w="1983" w:type="dxa"/>
          </w:tcPr>
          <w:p w14:paraId="477D51F2" w14:textId="6C39C62B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E1EKD02CP001</w:t>
            </w:r>
          </w:p>
        </w:tc>
        <w:tc>
          <w:tcPr>
            <w:tcW w:w="4137" w:type="dxa"/>
          </w:tcPr>
          <w:p w14:paraId="2CC0D2C1" w14:textId="15D5D5F2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после заслонки №2 (12а)</w:t>
            </w:r>
          </w:p>
        </w:tc>
        <w:tc>
          <w:tcPr>
            <w:tcW w:w="1558" w:type="dxa"/>
          </w:tcPr>
          <w:p w14:paraId="7C62072F" w14:textId="494C168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7BA8471" w14:textId="0709575F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977D252" w14:textId="0C698393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74CC6383" w14:textId="46E94A63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45F0E054" w14:textId="77777777" w:rsidTr="00386964">
        <w:trPr>
          <w:hidden w:val="0"/>
        </w:trPr>
        <w:tc>
          <w:tcPr>
            <w:tcW w:w="1983" w:type="dxa"/>
          </w:tcPr>
          <w:p w14:paraId="5C7534CA" w14:textId="7F74599A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E1EKG01CP001</w:t>
            </w:r>
          </w:p>
        </w:tc>
        <w:tc>
          <w:tcPr>
            <w:tcW w:w="4137" w:type="dxa"/>
          </w:tcPr>
          <w:p w14:paraId="3F7256CB" w14:textId="2DBD9120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выходе ГРП-1 (13а)</w:t>
            </w:r>
          </w:p>
        </w:tc>
        <w:tc>
          <w:tcPr>
            <w:tcW w:w="1558" w:type="dxa"/>
          </w:tcPr>
          <w:p w14:paraId="20787055" w14:textId="2CD6967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77A2467" w14:textId="3F5748C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3D34DBF" w14:textId="12906D5D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4C5A796B" w14:textId="49C0458D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31F059BF" w14:textId="77777777" w:rsidTr="00386964">
        <w:trPr>
          <w:hidden w:val="0"/>
        </w:trPr>
        <w:tc>
          <w:tcPr>
            <w:tcW w:w="1983" w:type="dxa"/>
          </w:tcPr>
          <w:p w14:paraId="50B15A9B" w14:textId="2D9E5E0F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E1EKA01CP001</w:t>
            </w:r>
          </w:p>
        </w:tc>
        <w:tc>
          <w:tcPr>
            <w:tcW w:w="4137" w:type="dxa"/>
          </w:tcPr>
          <w:p w14:paraId="0E55F76B" w14:textId="1777241E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входе ГРП-1 (14а)</w:t>
            </w:r>
          </w:p>
        </w:tc>
        <w:tc>
          <w:tcPr>
            <w:tcW w:w="1558" w:type="dxa"/>
          </w:tcPr>
          <w:p w14:paraId="13018E94" w14:textId="59599EE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DC77AEA" w14:textId="5E329A2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28C330DC" w14:textId="564FA80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6.0</w:t>
            </w:r>
          </w:p>
        </w:tc>
        <w:tc>
          <w:tcPr>
            <w:tcW w:w="1111" w:type="dxa"/>
          </w:tcPr>
          <w:p w14:paraId="63363732" w14:textId="48EDC552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6326B1B7" w14:textId="77777777" w:rsidTr="00386964">
        <w:trPr>
          <w:hidden w:val="0"/>
        </w:trPr>
        <w:tc>
          <w:tcPr>
            <w:tcW w:w="1983" w:type="dxa"/>
          </w:tcPr>
          <w:p w14:paraId="41DD5CBA" w14:textId="2F8B3BB1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E1EKG01CT101</w:t>
            </w:r>
          </w:p>
        </w:tc>
        <w:tc>
          <w:tcPr>
            <w:tcW w:w="4137" w:type="dxa"/>
          </w:tcPr>
          <w:p w14:paraId="03D8D173" w14:textId="3EEDBFA1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на выходе ГРП-1 (15а)</w:t>
            </w:r>
          </w:p>
        </w:tc>
        <w:tc>
          <w:tcPr>
            <w:tcW w:w="1558" w:type="dxa"/>
          </w:tcPr>
          <w:p w14:paraId="2FE7EDF0" w14:textId="780665B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100П, 4-х пр.</w:t>
            </w:r>
          </w:p>
        </w:tc>
        <w:tc>
          <w:tcPr>
            <w:tcW w:w="709" w:type="dxa"/>
          </w:tcPr>
          <w:p w14:paraId="6F9FDCC3" w14:textId="2879C46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-50</w:t>
            </w:r>
          </w:p>
        </w:tc>
        <w:tc>
          <w:tcPr>
            <w:tcW w:w="992" w:type="dxa"/>
          </w:tcPr>
          <w:p w14:paraId="62E5171B" w14:textId="6270547F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09B440CD" w14:textId="0A666501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62BFE8D3" w14:textId="77777777" w:rsidTr="00386964">
        <w:trPr>
          <w:hidden w:val="0"/>
        </w:trPr>
        <w:tc>
          <w:tcPr>
            <w:tcW w:w="1983" w:type="dxa"/>
          </w:tcPr>
          <w:p w14:paraId="4E0288B3" w14:textId="0B7DD1C4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E1EKA01CT101</w:t>
            </w:r>
          </w:p>
        </w:tc>
        <w:tc>
          <w:tcPr>
            <w:tcW w:w="4137" w:type="dxa"/>
          </w:tcPr>
          <w:p w14:paraId="331278C3" w14:textId="643B3238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на входе ГРП-1 (16а)</w:t>
            </w:r>
          </w:p>
        </w:tc>
        <w:tc>
          <w:tcPr>
            <w:tcW w:w="1558" w:type="dxa"/>
          </w:tcPr>
          <w:p w14:paraId="66AF989E" w14:textId="7776CF9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100П, 4-х пр.</w:t>
            </w:r>
          </w:p>
        </w:tc>
        <w:tc>
          <w:tcPr>
            <w:tcW w:w="709" w:type="dxa"/>
          </w:tcPr>
          <w:p w14:paraId="797EE60C" w14:textId="240676D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-50</w:t>
            </w:r>
          </w:p>
        </w:tc>
        <w:tc>
          <w:tcPr>
            <w:tcW w:w="992" w:type="dxa"/>
          </w:tcPr>
          <w:p w14:paraId="144C55D8" w14:textId="270A361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200.0</w:t>
            </w:r>
          </w:p>
        </w:tc>
        <w:tc>
          <w:tcPr>
            <w:tcW w:w="1111" w:type="dxa"/>
          </w:tcPr>
          <w:p w14:paraId="4F860022" w14:textId="4DC96F8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757E468D" w14:textId="77777777" w:rsidTr="00386964">
        <w:trPr>
          <w:hidden w:val="0"/>
        </w:trPr>
        <w:tc>
          <w:tcPr>
            <w:tcW w:w="1983" w:type="dxa"/>
          </w:tcPr>
          <w:p w14:paraId="76139152" w14:textId="74E50538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E1EKE10CP001</w:t>
            </w:r>
          </w:p>
        </w:tc>
        <w:tc>
          <w:tcPr>
            <w:tcW w:w="4137" w:type="dxa"/>
          </w:tcPr>
          <w:p w14:paraId="0BACABBA" w14:textId="52432C9E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до фильтра №1</w:t>
            </w:r>
          </w:p>
        </w:tc>
        <w:tc>
          <w:tcPr>
            <w:tcW w:w="1558" w:type="dxa"/>
          </w:tcPr>
          <w:p w14:paraId="7A44BB09" w14:textId="084F391F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9C83883" w14:textId="624F02A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12CD753" w14:textId="0C25707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6.0</w:t>
            </w:r>
          </w:p>
        </w:tc>
        <w:tc>
          <w:tcPr>
            <w:tcW w:w="1111" w:type="dxa"/>
          </w:tcPr>
          <w:p w14:paraId="404D6DE8" w14:textId="1358A77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63D7EE8E" w14:textId="77777777" w:rsidTr="00386964">
        <w:trPr>
          <w:hidden w:val="0"/>
        </w:trPr>
        <w:tc>
          <w:tcPr>
            <w:tcW w:w="1983" w:type="dxa"/>
          </w:tcPr>
          <w:p w14:paraId="0A43645E" w14:textId="11063E51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E1EKE10CP002</w:t>
            </w:r>
          </w:p>
        </w:tc>
        <w:tc>
          <w:tcPr>
            <w:tcW w:w="4137" w:type="dxa"/>
          </w:tcPr>
          <w:p w14:paraId="13BD3A18" w14:textId="67BAF484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после фильтра №1</w:t>
            </w:r>
          </w:p>
        </w:tc>
        <w:tc>
          <w:tcPr>
            <w:tcW w:w="1558" w:type="dxa"/>
          </w:tcPr>
          <w:p w14:paraId="5D6A6A2E" w14:textId="2A890E6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6786125" w14:textId="66F9CAD2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3339AA3" w14:textId="17E6D8D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6.0</w:t>
            </w:r>
          </w:p>
        </w:tc>
        <w:tc>
          <w:tcPr>
            <w:tcW w:w="1111" w:type="dxa"/>
          </w:tcPr>
          <w:p w14:paraId="4DC04305" w14:textId="0E19A84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75834177" w14:textId="77777777" w:rsidTr="00386964">
        <w:trPr>
          <w:hidden w:val="0"/>
        </w:trPr>
        <w:tc>
          <w:tcPr>
            <w:tcW w:w="1983" w:type="dxa"/>
          </w:tcPr>
          <w:p w14:paraId="58DAFBA6" w14:textId="37915E67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E1EKD01CG801</w:t>
            </w:r>
          </w:p>
        </w:tc>
        <w:tc>
          <w:tcPr>
            <w:tcW w:w="4137" w:type="dxa"/>
          </w:tcPr>
          <w:p w14:paraId="4207BE6C" w14:textId="566E19A7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Регулирующая заслонка №1: Положение ИМ</w:t>
            </w:r>
          </w:p>
        </w:tc>
        <w:tc>
          <w:tcPr>
            <w:tcW w:w="1558" w:type="dxa"/>
          </w:tcPr>
          <w:p w14:paraId="3E2100EA" w14:textId="5DAD0B9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32CD605" w14:textId="52A2DF72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A1B3C75" w14:textId="4D6303B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100.0</w:t>
            </w:r>
          </w:p>
        </w:tc>
        <w:tc>
          <w:tcPr>
            <w:tcW w:w="1111" w:type="dxa"/>
          </w:tcPr>
          <w:p w14:paraId="41EB28A6" w14:textId="6A923B2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A22312" w:rsidRPr="000455E0" w14:paraId="6EF6B19A" w14:textId="77777777" w:rsidTr="00386964">
        <w:trPr>
          <w:hidden w:val="0"/>
        </w:trPr>
        <w:tc>
          <w:tcPr>
            <w:tcW w:w="1983" w:type="dxa"/>
          </w:tcPr>
          <w:p w14:paraId="498C34FA" w14:textId="5EDF5900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E1EKD02CG801</w:t>
            </w:r>
          </w:p>
        </w:tc>
        <w:tc>
          <w:tcPr>
            <w:tcW w:w="4137" w:type="dxa"/>
          </w:tcPr>
          <w:p w14:paraId="4C50A800" w14:textId="63F5034B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Регулирующая заслонка №2: Положение ИМ</w:t>
            </w:r>
          </w:p>
        </w:tc>
        <w:tc>
          <w:tcPr>
            <w:tcW w:w="1558" w:type="dxa"/>
          </w:tcPr>
          <w:p w14:paraId="4D49D553" w14:textId="5E66BE1D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489BC60" w14:textId="269841BE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30C85F1" w14:textId="3A1EDC62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100.0</w:t>
            </w:r>
          </w:p>
        </w:tc>
        <w:tc>
          <w:tcPr>
            <w:tcW w:w="1111" w:type="dxa"/>
          </w:tcPr>
          <w:p w14:paraId="227B4AF1" w14:textId="4CF9649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6A26B2" w:rsidRPr="000455E0" w14:paraId="21667362" w14:textId="77777777" w:rsidTr="00386964">
        <w:trPr>
          <w:hidden w:val="0"/>
        </w:trPr>
        <w:tc>
          <w:tcPr>
            <w:tcW w:w="1983" w:type="dxa"/>
          </w:tcPr>
          <w:p w14:paraId="779AA07B" w14:textId="75F73776" w:rsidR="006A26B2" w:rsidRPr="00A22312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A26B2">
              <w:rPr>
                <w:rFonts w:ascii="Times New Roman" w:hAnsi="Times New Roman"/>
                <w:vanish w:val="0"/>
              </w:rPr>
              <w:lastRenderedPageBreak/>
              <w:t>E1EKA02CP001</w:t>
            </w:r>
          </w:p>
        </w:tc>
        <w:tc>
          <w:tcPr>
            <w:tcW w:w="4137" w:type="dxa"/>
          </w:tcPr>
          <w:p w14:paraId="020B8B25" w14:textId="67BB518E" w:rsidR="006A26B2" w:rsidRPr="006A26B2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Давление газа до узла учёта</w:t>
            </w:r>
          </w:p>
        </w:tc>
        <w:tc>
          <w:tcPr>
            <w:tcW w:w="1558" w:type="dxa"/>
          </w:tcPr>
          <w:p w14:paraId="0FE5B2AE" w14:textId="68CFDF23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A04857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A8034CB" w14:textId="24E98F1F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3760339" w14:textId="5677C3FB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6A26B2" w:rsidRPr="000455E0" w14:paraId="223161CB" w14:textId="77777777" w:rsidTr="00386964">
        <w:trPr>
          <w:hidden w:val="0"/>
        </w:trPr>
        <w:tc>
          <w:tcPr>
            <w:tcW w:w="1983" w:type="dxa"/>
          </w:tcPr>
          <w:p w14:paraId="6D2B4D33" w14:textId="40185B27" w:rsidR="006A26B2" w:rsidRPr="00A22312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A26B2">
              <w:rPr>
                <w:rFonts w:ascii="Times New Roman" w:hAnsi="Times New Roman"/>
                <w:vanish w:val="0"/>
              </w:rPr>
              <w:t>E1EKA02CT001</w:t>
            </w:r>
          </w:p>
        </w:tc>
        <w:tc>
          <w:tcPr>
            <w:tcW w:w="4137" w:type="dxa"/>
          </w:tcPr>
          <w:p w14:paraId="313D7E43" w14:textId="111F1263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Температура газа после узла учёта</w:t>
            </w:r>
          </w:p>
        </w:tc>
        <w:tc>
          <w:tcPr>
            <w:tcW w:w="1558" w:type="dxa"/>
          </w:tcPr>
          <w:p w14:paraId="1F219700" w14:textId="09B0254C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6AA997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9CF3CF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E634A97" w14:textId="5BC25EB3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5716F13E" w14:textId="77777777" w:rsidTr="00386964">
        <w:trPr>
          <w:hidden w:val="0"/>
        </w:trPr>
        <w:tc>
          <w:tcPr>
            <w:tcW w:w="1983" w:type="dxa"/>
          </w:tcPr>
          <w:p w14:paraId="6885F23E" w14:textId="5FF8ABBA" w:rsidR="006A26B2" w:rsidRPr="00A22312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A26B2">
              <w:rPr>
                <w:rFonts w:ascii="Times New Roman" w:hAnsi="Times New Roman"/>
                <w:vanish w:val="0"/>
              </w:rPr>
              <w:t>E1EKA02CF001</w:t>
            </w:r>
          </w:p>
        </w:tc>
        <w:tc>
          <w:tcPr>
            <w:tcW w:w="4137" w:type="dxa"/>
          </w:tcPr>
          <w:p w14:paraId="75AB1A6C" w14:textId="5BDF8528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Расход газа</w:t>
            </w:r>
          </w:p>
        </w:tc>
        <w:tc>
          <w:tcPr>
            <w:tcW w:w="1558" w:type="dxa"/>
          </w:tcPr>
          <w:p w14:paraId="4021A2A3" w14:textId="45939772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569155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B657BF0" w14:textId="7896C7C0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F504FEC" w14:textId="615968F8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386964" w:rsidRPr="000455E0" w14:paraId="6977B8DB" w14:textId="77777777" w:rsidTr="00386964">
        <w:trPr>
          <w:hidden w:val="0"/>
        </w:trPr>
        <w:tc>
          <w:tcPr>
            <w:tcW w:w="1983" w:type="dxa"/>
          </w:tcPr>
          <w:p w14:paraId="2DD7B015" w14:textId="68985A8C" w:rsidR="00386964" w:rsidRP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E1EKA02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F0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468AE6DA" w14:textId="45B7FFA5" w:rsidR="00386964" w:rsidRDefault="00386964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Текущий стандартный расход газа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Q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н</w:t>
            </w:r>
            <w:proofErr w:type="spellEnd"/>
          </w:p>
        </w:tc>
        <w:tc>
          <w:tcPr>
            <w:tcW w:w="1558" w:type="dxa"/>
          </w:tcPr>
          <w:p w14:paraId="59C70F23" w14:textId="02685769" w:rsidR="00386964" w:rsidRPr="00766ABE" w:rsidRDefault="00386964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386964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49C98AB" w14:textId="77777777" w:rsidR="00386964" w:rsidRPr="00022F9E" w:rsidRDefault="00386964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699A1A0" w14:textId="77777777" w:rsidR="00386964" w:rsidRPr="00022F9E" w:rsidRDefault="00386964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EDA583C" w14:textId="0804C011" w:rsidR="00386964" w:rsidRPr="00022F9E" w:rsidRDefault="00386964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386964" w:rsidRPr="000455E0" w14:paraId="4FD75C1C" w14:textId="77777777" w:rsidTr="00386964">
        <w:trPr>
          <w:hidden w:val="0"/>
        </w:trPr>
        <w:tc>
          <w:tcPr>
            <w:tcW w:w="1983" w:type="dxa"/>
          </w:tcPr>
          <w:p w14:paraId="013A7BE3" w14:textId="41942CE7" w:rsidR="00386964" w:rsidRP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E1EKA02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V0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3BAF5AF4" w14:textId="7B3D518C" w:rsid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Стандартный объем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V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н</w:t>
            </w:r>
            <w:proofErr w:type="spellEnd"/>
            <w:r w:rsidRPr="00386964">
              <w:rPr>
                <w:rFonts w:ascii="Times New Roman" w:hAnsi="Times New Roman"/>
                <w:vanish w:val="0"/>
              </w:rPr>
              <w:t xml:space="preserve"> за смену</w:t>
            </w:r>
          </w:p>
        </w:tc>
        <w:tc>
          <w:tcPr>
            <w:tcW w:w="1558" w:type="dxa"/>
          </w:tcPr>
          <w:p w14:paraId="514111EA" w14:textId="15120B29" w:rsidR="00386964" w:rsidRPr="00766AB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8592A0E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FAF3214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F20FEB0" w14:textId="6F636E4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386964" w:rsidRPr="000455E0" w14:paraId="666B36E3" w14:textId="77777777" w:rsidTr="00386964">
        <w:trPr>
          <w:hidden w:val="0"/>
        </w:trPr>
        <w:tc>
          <w:tcPr>
            <w:tcW w:w="1983" w:type="dxa"/>
          </w:tcPr>
          <w:p w14:paraId="4E1BCFF0" w14:textId="06487812" w:rsidR="00386964" w:rsidRP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E1EKA02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V0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1C04F618" w14:textId="706FAD16" w:rsid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Стандартный объем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V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н</w:t>
            </w:r>
            <w:proofErr w:type="spellEnd"/>
            <w:r w:rsidRPr="00386964">
              <w:rPr>
                <w:rFonts w:ascii="Times New Roman" w:hAnsi="Times New Roman"/>
                <w:vanish w:val="0"/>
              </w:rPr>
              <w:t xml:space="preserve"> за сутки</w:t>
            </w:r>
          </w:p>
        </w:tc>
        <w:tc>
          <w:tcPr>
            <w:tcW w:w="1558" w:type="dxa"/>
          </w:tcPr>
          <w:p w14:paraId="0561AA46" w14:textId="7042EDC5" w:rsidR="00386964" w:rsidRPr="00766AB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ECDF1B6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DBE8207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08EEEC7" w14:textId="62BDE901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386964" w:rsidRPr="000455E0" w14:paraId="78F25EE5" w14:textId="77777777" w:rsidTr="00386964">
        <w:trPr>
          <w:hidden w:val="0"/>
        </w:trPr>
        <w:tc>
          <w:tcPr>
            <w:tcW w:w="1983" w:type="dxa"/>
          </w:tcPr>
          <w:p w14:paraId="7383994A" w14:textId="7738D19C" w:rsidR="00386964" w:rsidRP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E1EKA02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V0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4137" w:type="dxa"/>
          </w:tcPr>
          <w:p w14:paraId="1A9CAA11" w14:textId="47EA6E50" w:rsid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Стандартный объем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V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н</w:t>
            </w:r>
            <w:proofErr w:type="spellEnd"/>
            <w:r w:rsidRPr="00386964">
              <w:rPr>
                <w:rFonts w:ascii="Times New Roman" w:hAnsi="Times New Roman"/>
                <w:vanish w:val="0"/>
              </w:rPr>
              <w:t xml:space="preserve"> за месяц</w:t>
            </w:r>
          </w:p>
        </w:tc>
        <w:tc>
          <w:tcPr>
            <w:tcW w:w="1558" w:type="dxa"/>
          </w:tcPr>
          <w:p w14:paraId="0734FD29" w14:textId="52A8A284" w:rsidR="00386964" w:rsidRPr="00766AB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6E0BD1A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6C3528E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E42EFB2" w14:textId="4372EB65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386964" w:rsidRPr="000455E0" w14:paraId="5BF9A394" w14:textId="77777777" w:rsidTr="00386964">
        <w:trPr>
          <w:hidden w:val="0"/>
        </w:trPr>
        <w:tc>
          <w:tcPr>
            <w:tcW w:w="1983" w:type="dxa"/>
          </w:tcPr>
          <w:p w14:paraId="42C66BCA" w14:textId="3F211810" w:rsidR="00386964" w:rsidRP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E1EKA02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V0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4</w:t>
            </w:r>
          </w:p>
        </w:tc>
        <w:tc>
          <w:tcPr>
            <w:tcW w:w="4137" w:type="dxa"/>
          </w:tcPr>
          <w:p w14:paraId="5121EF29" w14:textId="0B9C95FC" w:rsid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Стандартный объем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V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н</w:t>
            </w:r>
            <w:proofErr w:type="spellEnd"/>
            <w:r w:rsidRPr="00386964">
              <w:rPr>
                <w:rFonts w:ascii="Times New Roman" w:hAnsi="Times New Roman"/>
                <w:vanish w:val="0"/>
              </w:rPr>
              <w:t xml:space="preserve"> всего (Σ)</w:t>
            </w:r>
          </w:p>
        </w:tc>
        <w:tc>
          <w:tcPr>
            <w:tcW w:w="1558" w:type="dxa"/>
          </w:tcPr>
          <w:p w14:paraId="1DE0DC60" w14:textId="2A6F76D9" w:rsidR="00386964" w:rsidRPr="00766AB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673189A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883C1F6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1B4B111" w14:textId="109828A2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386964" w:rsidRPr="000455E0" w14:paraId="77ED46A7" w14:textId="77777777" w:rsidTr="00386964">
        <w:trPr>
          <w:hidden w:val="0"/>
        </w:trPr>
        <w:tc>
          <w:tcPr>
            <w:tcW w:w="1983" w:type="dxa"/>
          </w:tcPr>
          <w:p w14:paraId="0F302909" w14:textId="4BB18F9B" w:rsidR="00386964" w:rsidRPr="00DF773E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 w:rsidRPr="00386964">
              <w:rPr>
                <w:rFonts w:ascii="Times New Roman" w:hAnsi="Times New Roman"/>
                <w:vanish w:val="0"/>
              </w:rPr>
              <w:t>E1EKA02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T0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4137" w:type="dxa"/>
          </w:tcPr>
          <w:p w14:paraId="45A2F6B1" w14:textId="00B09BD4" w:rsid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Температура газа T</w:t>
            </w:r>
          </w:p>
        </w:tc>
        <w:tc>
          <w:tcPr>
            <w:tcW w:w="1558" w:type="dxa"/>
          </w:tcPr>
          <w:p w14:paraId="17DEB587" w14:textId="112F34F5" w:rsidR="00386964" w:rsidRPr="00766AB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5E6AB9F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D52D9B7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E770AFC" w14:textId="4A6ED0B4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386964" w:rsidRPr="000455E0" w14:paraId="45C3E072" w14:textId="77777777" w:rsidTr="00386964">
        <w:trPr>
          <w:hidden w:val="0"/>
        </w:trPr>
        <w:tc>
          <w:tcPr>
            <w:tcW w:w="1983" w:type="dxa"/>
          </w:tcPr>
          <w:p w14:paraId="66AE0126" w14:textId="48E09F40" w:rsidR="00386964" w:rsidRPr="00DF773E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 w:rsidRPr="00386964">
              <w:rPr>
                <w:rFonts w:ascii="Times New Roman" w:hAnsi="Times New Roman"/>
                <w:vanish w:val="0"/>
              </w:rPr>
              <w:t>E1EKA02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P0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4137" w:type="dxa"/>
          </w:tcPr>
          <w:p w14:paraId="3C6F0DBC" w14:textId="457197AC" w:rsid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Абсолютное давление газа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P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абс</w:t>
            </w:r>
            <w:proofErr w:type="spellEnd"/>
          </w:p>
        </w:tc>
        <w:tc>
          <w:tcPr>
            <w:tcW w:w="1558" w:type="dxa"/>
          </w:tcPr>
          <w:p w14:paraId="0B6EB39A" w14:textId="5B0F517A" w:rsidR="00386964" w:rsidRPr="00766AB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0ECC74E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6A6C332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69B100F" w14:textId="5FB6ED52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кПа</w:t>
            </w:r>
          </w:p>
        </w:tc>
      </w:tr>
      <w:tr w:rsidR="00386964" w:rsidRPr="000455E0" w14:paraId="00FE8D38" w14:textId="77777777" w:rsidTr="00386964">
        <w:trPr>
          <w:hidden w:val="0"/>
        </w:trPr>
        <w:tc>
          <w:tcPr>
            <w:tcW w:w="1983" w:type="dxa"/>
          </w:tcPr>
          <w:p w14:paraId="10B1ED10" w14:textId="2A0EE001" w:rsidR="00386964" w:rsidRPr="00DF773E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 w:rsidRPr="00386964">
              <w:rPr>
                <w:rFonts w:ascii="Times New Roman" w:hAnsi="Times New Roman"/>
                <w:vanish w:val="0"/>
              </w:rPr>
              <w:t>E1EKA02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CP</w:t>
            </w:r>
            <w:r w:rsidRPr="00386964">
              <w:rPr>
                <w:rFonts w:ascii="Times New Roman" w:hAnsi="Times New Roman"/>
                <w:vanish w:val="0"/>
              </w:rPr>
              <w:t>0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03</w:t>
            </w:r>
          </w:p>
        </w:tc>
        <w:tc>
          <w:tcPr>
            <w:tcW w:w="4137" w:type="dxa"/>
          </w:tcPr>
          <w:p w14:paraId="14E02B53" w14:textId="394DF3A4" w:rsid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Абсолютное давление газа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P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абс</w:t>
            </w:r>
            <w:proofErr w:type="spellEnd"/>
          </w:p>
        </w:tc>
        <w:tc>
          <w:tcPr>
            <w:tcW w:w="1558" w:type="dxa"/>
          </w:tcPr>
          <w:p w14:paraId="76EABE94" w14:textId="75B5912E" w:rsidR="00386964" w:rsidRPr="00766AB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69E3325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E1CE431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56AE5CB" w14:textId="2D662363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МПа</w:t>
            </w:r>
          </w:p>
        </w:tc>
      </w:tr>
      <w:tr w:rsidR="00386964" w:rsidRPr="000455E0" w14:paraId="5A626540" w14:textId="77777777" w:rsidTr="00386964">
        <w:trPr>
          <w:hidden w:val="0"/>
        </w:trPr>
        <w:tc>
          <w:tcPr>
            <w:tcW w:w="1983" w:type="dxa"/>
          </w:tcPr>
          <w:p w14:paraId="11A8913F" w14:textId="2C855C1D" w:rsidR="00386964" w:rsidRP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E1EKA02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R0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0AD8DA0F" w14:textId="2A261BF0" w:rsid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Плотность газа при рабочих условиях ρ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р</w:t>
            </w:r>
          </w:p>
        </w:tc>
        <w:tc>
          <w:tcPr>
            <w:tcW w:w="1558" w:type="dxa"/>
          </w:tcPr>
          <w:p w14:paraId="3C321F75" w14:textId="518F8613" w:rsidR="00386964" w:rsidRPr="00766AB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9ED9335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A3551F0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A953D6D" w14:textId="3F70D20F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кг/м³</w:t>
            </w:r>
          </w:p>
        </w:tc>
      </w:tr>
      <w:tr w:rsidR="00386964" w:rsidRPr="000455E0" w14:paraId="0F7DD88B" w14:textId="77777777" w:rsidTr="00386964">
        <w:trPr>
          <w:hidden w:val="0"/>
        </w:trPr>
        <w:tc>
          <w:tcPr>
            <w:tcW w:w="1983" w:type="dxa"/>
          </w:tcPr>
          <w:p w14:paraId="4FB6810A" w14:textId="262E6DC7" w:rsidR="00386964" w:rsidRP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E1EKA02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Z0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27814948" w14:textId="00D39D10" w:rsid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Коэффициент сжимаемости Z</w:t>
            </w:r>
          </w:p>
        </w:tc>
        <w:tc>
          <w:tcPr>
            <w:tcW w:w="1558" w:type="dxa"/>
          </w:tcPr>
          <w:p w14:paraId="25E5112C" w14:textId="0A176431" w:rsidR="00386964" w:rsidRPr="00766AB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5FD0796F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BCF76DB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10FA01A" w14:textId="21FD494C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—</w:t>
            </w:r>
          </w:p>
        </w:tc>
      </w:tr>
      <w:tr w:rsidR="00386964" w:rsidRPr="000455E0" w14:paraId="480E68FC" w14:textId="77777777" w:rsidTr="00386964">
        <w:trPr>
          <w:hidden w:val="0"/>
        </w:trPr>
        <w:tc>
          <w:tcPr>
            <w:tcW w:w="1983" w:type="dxa"/>
          </w:tcPr>
          <w:p w14:paraId="6E6F49B5" w14:textId="488B3BE9" w:rsidR="00386964" w:rsidRP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E1EKA02ST0</w:t>
            </w:r>
            <w:r w:rsidR="00DF773E"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3E6BA987" w14:textId="248B11C0" w:rsidR="00386964" w:rsidRDefault="00386964" w:rsidP="00386964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Статус системы (Норма/Авария)</w:t>
            </w:r>
          </w:p>
        </w:tc>
        <w:tc>
          <w:tcPr>
            <w:tcW w:w="1558" w:type="dxa"/>
          </w:tcPr>
          <w:p w14:paraId="435374C9" w14:textId="3E6B64BF" w:rsidR="00386964" w:rsidRPr="00766AB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73B42D91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244F8C1" w14:textId="77777777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B07DF4E" w14:textId="7824E006" w:rsidR="00386964" w:rsidRPr="00022F9E" w:rsidRDefault="00386964" w:rsidP="00386964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—</w:t>
            </w:r>
          </w:p>
        </w:tc>
      </w:tr>
      <w:tr w:rsidR="009134FB" w:rsidRPr="000455E0" w14:paraId="6394FA6D" w14:textId="77777777" w:rsidTr="00AA04EC">
        <w:trPr>
          <w:hidden w:val="0"/>
        </w:trPr>
        <w:tc>
          <w:tcPr>
            <w:tcW w:w="10490" w:type="dxa"/>
            <w:gridSpan w:val="6"/>
          </w:tcPr>
          <w:p w14:paraId="4D0212B8" w14:textId="22D947C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 ГРП-2</w:t>
            </w:r>
          </w:p>
        </w:tc>
      </w:tr>
      <w:tr w:rsidR="009134FB" w:rsidRPr="000455E0" w14:paraId="013B1DD0" w14:textId="77777777" w:rsidTr="00AA04EC">
        <w:trPr>
          <w:hidden w:val="0"/>
        </w:trPr>
        <w:tc>
          <w:tcPr>
            <w:tcW w:w="10490" w:type="dxa"/>
            <w:gridSpan w:val="6"/>
          </w:tcPr>
          <w:p w14:paraId="655822C7" w14:textId="7D7A24AE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ГРП-2</w:t>
            </w:r>
          </w:p>
        </w:tc>
      </w:tr>
      <w:tr w:rsidR="00A22312" w:rsidRPr="000455E0" w14:paraId="6662D641" w14:textId="77777777" w:rsidTr="00386964">
        <w:trPr>
          <w:hidden w:val="0"/>
        </w:trPr>
        <w:tc>
          <w:tcPr>
            <w:tcW w:w="1983" w:type="dxa"/>
          </w:tcPr>
          <w:p w14:paraId="74DB5679" w14:textId="47FF6177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E2EKD01CP001</w:t>
            </w:r>
          </w:p>
        </w:tc>
        <w:tc>
          <w:tcPr>
            <w:tcW w:w="4137" w:type="dxa"/>
          </w:tcPr>
          <w:p w14:paraId="6E19C85C" w14:textId="53AED2D7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после клапана ЗР-1</w:t>
            </w:r>
          </w:p>
        </w:tc>
        <w:tc>
          <w:tcPr>
            <w:tcW w:w="1558" w:type="dxa"/>
          </w:tcPr>
          <w:p w14:paraId="6E287358" w14:textId="5168E22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0DDF5F9" w14:textId="3FB870F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E3226CC" w14:textId="21D2B78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65075C0A" w14:textId="2BD7A34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526FD5B4" w14:textId="77777777" w:rsidTr="00386964">
        <w:trPr>
          <w:hidden w:val="0"/>
        </w:trPr>
        <w:tc>
          <w:tcPr>
            <w:tcW w:w="1983" w:type="dxa"/>
          </w:tcPr>
          <w:p w14:paraId="6A6B35F0" w14:textId="2B4AEE65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E2EKD02CP001</w:t>
            </w:r>
          </w:p>
        </w:tc>
        <w:tc>
          <w:tcPr>
            <w:tcW w:w="4137" w:type="dxa"/>
          </w:tcPr>
          <w:p w14:paraId="253C13DD" w14:textId="1D914E07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после клапана ЗР-2</w:t>
            </w:r>
          </w:p>
        </w:tc>
        <w:tc>
          <w:tcPr>
            <w:tcW w:w="1558" w:type="dxa"/>
          </w:tcPr>
          <w:p w14:paraId="0CD2DD7B" w14:textId="3C29810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0876325" w14:textId="1F46BF8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4F34368" w14:textId="782E98C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736DB2C3" w14:textId="2EA7D20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0E1A137A" w14:textId="77777777" w:rsidTr="00386964">
        <w:trPr>
          <w:hidden w:val="0"/>
        </w:trPr>
        <w:tc>
          <w:tcPr>
            <w:tcW w:w="1983" w:type="dxa"/>
          </w:tcPr>
          <w:p w14:paraId="7B11BD38" w14:textId="74A85C33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E2EKA01CP001</w:t>
            </w:r>
          </w:p>
        </w:tc>
        <w:tc>
          <w:tcPr>
            <w:tcW w:w="4137" w:type="dxa"/>
          </w:tcPr>
          <w:p w14:paraId="0DE8CBBC" w14:textId="2E011866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входе ГРП-2</w:t>
            </w:r>
          </w:p>
        </w:tc>
        <w:tc>
          <w:tcPr>
            <w:tcW w:w="1558" w:type="dxa"/>
          </w:tcPr>
          <w:p w14:paraId="36DCB627" w14:textId="0BE48BE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C44BB40" w14:textId="59D7D91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3D0723A" w14:textId="48AFF55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6EBAC4BA" w14:textId="2164B87E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6593A15F" w14:textId="77777777" w:rsidTr="00386964">
        <w:trPr>
          <w:hidden w:val="0"/>
        </w:trPr>
        <w:tc>
          <w:tcPr>
            <w:tcW w:w="1983" w:type="dxa"/>
          </w:tcPr>
          <w:p w14:paraId="5A63AF1F" w14:textId="79E6039D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E2EKG01CP001</w:t>
            </w:r>
          </w:p>
        </w:tc>
        <w:tc>
          <w:tcPr>
            <w:tcW w:w="4137" w:type="dxa"/>
          </w:tcPr>
          <w:p w14:paraId="266118F2" w14:textId="72950813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выходе ГРП-2</w:t>
            </w:r>
          </w:p>
        </w:tc>
        <w:tc>
          <w:tcPr>
            <w:tcW w:w="1558" w:type="dxa"/>
          </w:tcPr>
          <w:p w14:paraId="7606D2FA" w14:textId="065FAAF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ED8C391" w14:textId="1F2E5FA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5CD39087" w14:textId="5118840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3B5C78D0" w14:textId="348DCBC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4EDFA9A6" w14:textId="77777777" w:rsidTr="00386964">
        <w:trPr>
          <w:hidden w:val="0"/>
        </w:trPr>
        <w:tc>
          <w:tcPr>
            <w:tcW w:w="1983" w:type="dxa"/>
          </w:tcPr>
          <w:p w14:paraId="2BDCB430" w14:textId="08259E3E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E2EKG01CP002</w:t>
            </w:r>
          </w:p>
        </w:tc>
        <w:tc>
          <w:tcPr>
            <w:tcW w:w="4137" w:type="dxa"/>
          </w:tcPr>
          <w:p w14:paraId="63887FE5" w14:textId="3D421998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выходе ГРП-2</w:t>
            </w:r>
          </w:p>
        </w:tc>
        <w:tc>
          <w:tcPr>
            <w:tcW w:w="1558" w:type="dxa"/>
          </w:tcPr>
          <w:p w14:paraId="069F5B85" w14:textId="2CEAB52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A86C34D" w14:textId="4333F7F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EFF2D7A" w14:textId="3BBCF9C1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6E806640" w14:textId="5BC622F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6FCDE75A" w14:textId="77777777" w:rsidTr="00386964">
        <w:trPr>
          <w:hidden w:val="0"/>
        </w:trPr>
        <w:tc>
          <w:tcPr>
            <w:tcW w:w="1983" w:type="dxa"/>
          </w:tcPr>
          <w:p w14:paraId="13D93A63" w14:textId="26345BE9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E2EKG01CP003</w:t>
            </w:r>
          </w:p>
        </w:tc>
        <w:tc>
          <w:tcPr>
            <w:tcW w:w="4137" w:type="dxa"/>
          </w:tcPr>
          <w:p w14:paraId="36E55C89" w14:textId="4CF9525B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на выходе ГРП-2</w:t>
            </w:r>
          </w:p>
        </w:tc>
        <w:tc>
          <w:tcPr>
            <w:tcW w:w="1558" w:type="dxa"/>
          </w:tcPr>
          <w:p w14:paraId="181BCE83" w14:textId="26069D71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DCE29CA" w14:textId="66D2C17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9261F0B" w14:textId="3E5565D3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2.5</w:t>
            </w:r>
          </w:p>
        </w:tc>
        <w:tc>
          <w:tcPr>
            <w:tcW w:w="1111" w:type="dxa"/>
          </w:tcPr>
          <w:p w14:paraId="7681E227" w14:textId="6D3016D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42C552EB" w14:textId="77777777" w:rsidTr="00386964">
        <w:trPr>
          <w:hidden w:val="0"/>
        </w:trPr>
        <w:tc>
          <w:tcPr>
            <w:tcW w:w="1983" w:type="dxa"/>
          </w:tcPr>
          <w:p w14:paraId="486FF1B8" w14:textId="41B6B3A4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E2EKA01CT101</w:t>
            </w:r>
          </w:p>
        </w:tc>
        <w:tc>
          <w:tcPr>
            <w:tcW w:w="4137" w:type="dxa"/>
          </w:tcPr>
          <w:p w14:paraId="64EE642F" w14:textId="0FA1ACD4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на входе в ГРП-2</w:t>
            </w:r>
          </w:p>
        </w:tc>
        <w:tc>
          <w:tcPr>
            <w:tcW w:w="1558" w:type="dxa"/>
          </w:tcPr>
          <w:p w14:paraId="28865769" w14:textId="47CC281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100П, 4-х пр.</w:t>
            </w:r>
          </w:p>
        </w:tc>
        <w:tc>
          <w:tcPr>
            <w:tcW w:w="709" w:type="dxa"/>
          </w:tcPr>
          <w:p w14:paraId="44D4260B" w14:textId="7E2B587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-50</w:t>
            </w:r>
          </w:p>
        </w:tc>
        <w:tc>
          <w:tcPr>
            <w:tcW w:w="992" w:type="dxa"/>
          </w:tcPr>
          <w:p w14:paraId="19C4581A" w14:textId="5FECCF93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305.0</w:t>
            </w:r>
          </w:p>
        </w:tc>
        <w:tc>
          <w:tcPr>
            <w:tcW w:w="1111" w:type="dxa"/>
          </w:tcPr>
          <w:p w14:paraId="1C74AAB3" w14:textId="1AE4233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31DA97F8" w14:textId="77777777" w:rsidTr="00386964">
        <w:trPr>
          <w:hidden w:val="0"/>
        </w:trPr>
        <w:tc>
          <w:tcPr>
            <w:tcW w:w="1983" w:type="dxa"/>
          </w:tcPr>
          <w:p w14:paraId="4D113BD9" w14:textId="191664AF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E2EKG01CT101</w:t>
            </w:r>
          </w:p>
        </w:tc>
        <w:tc>
          <w:tcPr>
            <w:tcW w:w="4137" w:type="dxa"/>
          </w:tcPr>
          <w:p w14:paraId="47494250" w14:textId="0998FC3C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на выходе ГРП-2</w:t>
            </w:r>
          </w:p>
        </w:tc>
        <w:tc>
          <w:tcPr>
            <w:tcW w:w="1558" w:type="dxa"/>
          </w:tcPr>
          <w:p w14:paraId="6081D34C" w14:textId="4D1EF1B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100П, 4-х пр.</w:t>
            </w:r>
          </w:p>
        </w:tc>
        <w:tc>
          <w:tcPr>
            <w:tcW w:w="709" w:type="dxa"/>
          </w:tcPr>
          <w:p w14:paraId="6F93FB73" w14:textId="372AB95D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-50</w:t>
            </w:r>
          </w:p>
        </w:tc>
        <w:tc>
          <w:tcPr>
            <w:tcW w:w="992" w:type="dxa"/>
          </w:tcPr>
          <w:p w14:paraId="1B2259C0" w14:textId="7D16091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350.0</w:t>
            </w:r>
          </w:p>
        </w:tc>
        <w:tc>
          <w:tcPr>
            <w:tcW w:w="1111" w:type="dxa"/>
          </w:tcPr>
          <w:p w14:paraId="0FD9CEAE" w14:textId="51687FB1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65914851" w14:textId="77777777" w:rsidTr="00386964">
        <w:trPr>
          <w:hidden w:val="0"/>
        </w:trPr>
        <w:tc>
          <w:tcPr>
            <w:tcW w:w="1983" w:type="dxa"/>
          </w:tcPr>
          <w:p w14:paraId="789A7AE9" w14:textId="0B2159B4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E2EKD01CG801</w:t>
            </w:r>
          </w:p>
        </w:tc>
        <w:tc>
          <w:tcPr>
            <w:tcW w:w="4137" w:type="dxa"/>
          </w:tcPr>
          <w:p w14:paraId="06D00BB5" w14:textId="2931DA8F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Регулирующий клапан ЗР-1 (линия 1): Положение ИМ</w:t>
            </w:r>
          </w:p>
        </w:tc>
        <w:tc>
          <w:tcPr>
            <w:tcW w:w="1558" w:type="dxa"/>
          </w:tcPr>
          <w:p w14:paraId="765DC9D6" w14:textId="2229D0D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7150198" w14:textId="393E2AC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4BEAD898" w14:textId="20FB667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100.0</w:t>
            </w:r>
          </w:p>
        </w:tc>
        <w:tc>
          <w:tcPr>
            <w:tcW w:w="1111" w:type="dxa"/>
          </w:tcPr>
          <w:p w14:paraId="0B8417CA" w14:textId="6795AA3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A22312" w:rsidRPr="000455E0" w14:paraId="326F7DCD" w14:textId="77777777" w:rsidTr="00386964">
        <w:trPr>
          <w:hidden w:val="0"/>
        </w:trPr>
        <w:tc>
          <w:tcPr>
            <w:tcW w:w="1983" w:type="dxa"/>
          </w:tcPr>
          <w:p w14:paraId="58DE82E9" w14:textId="197B16D9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E2EKD02CG801</w:t>
            </w:r>
          </w:p>
        </w:tc>
        <w:tc>
          <w:tcPr>
            <w:tcW w:w="4137" w:type="dxa"/>
          </w:tcPr>
          <w:p w14:paraId="01F760F3" w14:textId="596A2A1D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Регулирующий клапан ЗР-1 (линия 2): Положение ИМ</w:t>
            </w:r>
          </w:p>
        </w:tc>
        <w:tc>
          <w:tcPr>
            <w:tcW w:w="1558" w:type="dxa"/>
          </w:tcPr>
          <w:p w14:paraId="0A4EEC60" w14:textId="564E130E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0CEC4CB" w14:textId="0C3DD54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676066C4" w14:textId="3B2BF2C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100.0</w:t>
            </w:r>
          </w:p>
        </w:tc>
        <w:tc>
          <w:tcPr>
            <w:tcW w:w="1111" w:type="dxa"/>
          </w:tcPr>
          <w:p w14:paraId="785365A6" w14:textId="200DFBBD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%</w:t>
            </w:r>
          </w:p>
        </w:tc>
      </w:tr>
      <w:tr w:rsidR="006A26B2" w:rsidRPr="000455E0" w14:paraId="799DD6ED" w14:textId="77777777" w:rsidTr="00386964">
        <w:trPr>
          <w:hidden w:val="0"/>
        </w:trPr>
        <w:tc>
          <w:tcPr>
            <w:tcW w:w="1983" w:type="dxa"/>
          </w:tcPr>
          <w:p w14:paraId="0086744E" w14:textId="21BADC94" w:rsidR="006A26B2" w:rsidRPr="00A22312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A26B2">
              <w:rPr>
                <w:rFonts w:ascii="Times New Roman" w:hAnsi="Times New Roman"/>
                <w:vanish w:val="0"/>
              </w:rPr>
              <w:t>E2EKA03CP001</w:t>
            </w:r>
          </w:p>
        </w:tc>
        <w:tc>
          <w:tcPr>
            <w:tcW w:w="4137" w:type="dxa"/>
          </w:tcPr>
          <w:p w14:paraId="412885F0" w14:textId="7FF6AD53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Давление газа до узла учёта</w:t>
            </w:r>
          </w:p>
        </w:tc>
        <w:tc>
          <w:tcPr>
            <w:tcW w:w="1558" w:type="dxa"/>
          </w:tcPr>
          <w:p w14:paraId="4AA72B78" w14:textId="356450C6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0A3B736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5C659C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570208F" w14:textId="647B8D13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6A26B2" w:rsidRPr="000455E0" w14:paraId="46A28CEC" w14:textId="77777777" w:rsidTr="00386964">
        <w:trPr>
          <w:hidden w:val="0"/>
        </w:trPr>
        <w:tc>
          <w:tcPr>
            <w:tcW w:w="1983" w:type="dxa"/>
          </w:tcPr>
          <w:p w14:paraId="3CDFBA27" w14:textId="2CEFD71C" w:rsidR="006A26B2" w:rsidRPr="00A22312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A26B2">
              <w:rPr>
                <w:rFonts w:ascii="Times New Roman" w:hAnsi="Times New Roman"/>
                <w:vanish w:val="0"/>
              </w:rPr>
              <w:lastRenderedPageBreak/>
              <w:t>E2EKA03CT001</w:t>
            </w:r>
          </w:p>
        </w:tc>
        <w:tc>
          <w:tcPr>
            <w:tcW w:w="4137" w:type="dxa"/>
          </w:tcPr>
          <w:p w14:paraId="6DF53F0F" w14:textId="17829A3C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Температура газа после узла учёта</w:t>
            </w:r>
          </w:p>
        </w:tc>
        <w:tc>
          <w:tcPr>
            <w:tcW w:w="1558" w:type="dxa"/>
          </w:tcPr>
          <w:p w14:paraId="74811AEE" w14:textId="0863B901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7F31FA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5127254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FB8FBDA" w14:textId="74BD2098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710EAB91" w14:textId="77777777" w:rsidTr="00386964">
        <w:trPr>
          <w:hidden w:val="0"/>
        </w:trPr>
        <w:tc>
          <w:tcPr>
            <w:tcW w:w="1983" w:type="dxa"/>
          </w:tcPr>
          <w:p w14:paraId="46C4FDBA" w14:textId="269A6042" w:rsidR="006A26B2" w:rsidRPr="00A22312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6A26B2">
              <w:rPr>
                <w:rFonts w:ascii="Times New Roman" w:hAnsi="Times New Roman"/>
                <w:vanish w:val="0"/>
              </w:rPr>
              <w:t>E2EKA03CF001</w:t>
            </w:r>
          </w:p>
        </w:tc>
        <w:tc>
          <w:tcPr>
            <w:tcW w:w="4137" w:type="dxa"/>
          </w:tcPr>
          <w:p w14:paraId="0E46B48C" w14:textId="6ED2F6D8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Расход газа</w:t>
            </w:r>
          </w:p>
        </w:tc>
        <w:tc>
          <w:tcPr>
            <w:tcW w:w="1558" w:type="dxa"/>
          </w:tcPr>
          <w:p w14:paraId="49890885" w14:textId="2E549DBA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766AB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766AB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766AB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918AFD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31F40B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102BCB7" w14:textId="7F33B9B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406D44" w:rsidRPr="000455E0" w14:paraId="6109B4ED" w14:textId="77777777" w:rsidTr="008C70DC">
        <w:trPr>
          <w:hidden w:val="0"/>
        </w:trPr>
        <w:tc>
          <w:tcPr>
            <w:tcW w:w="1983" w:type="dxa"/>
          </w:tcPr>
          <w:p w14:paraId="581240A2" w14:textId="634B0B54" w:rsidR="00406D44" w:rsidRPr="0038696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86964">
              <w:rPr>
                <w:rFonts w:ascii="Times New Roman" w:hAnsi="Times New Roman"/>
                <w:vanish w:val="0"/>
              </w:rPr>
              <w:t>EK</w:t>
            </w:r>
            <w:r>
              <w:rPr>
                <w:rFonts w:ascii="Times New Roman" w:hAnsi="Times New Roman"/>
                <w:vanish w:val="0"/>
              </w:rPr>
              <w:t>A03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F0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4F465F0B" w14:textId="77777777" w:rsidR="00406D4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Текущий стандартный расход газа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Q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н</w:t>
            </w:r>
            <w:proofErr w:type="spellEnd"/>
          </w:p>
        </w:tc>
        <w:tc>
          <w:tcPr>
            <w:tcW w:w="1558" w:type="dxa"/>
          </w:tcPr>
          <w:p w14:paraId="59B8FAD1" w14:textId="77777777" w:rsidR="00406D44" w:rsidRPr="00766AB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386964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87B0B41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36B8299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E7DF416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406D44" w:rsidRPr="000455E0" w14:paraId="0E710156" w14:textId="77777777" w:rsidTr="008C70DC">
        <w:trPr>
          <w:hidden w:val="0"/>
        </w:trPr>
        <w:tc>
          <w:tcPr>
            <w:tcW w:w="1983" w:type="dxa"/>
          </w:tcPr>
          <w:p w14:paraId="4C6EC622" w14:textId="4F27A385" w:rsidR="00406D44" w:rsidRPr="0038696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86964">
              <w:rPr>
                <w:rFonts w:ascii="Times New Roman" w:hAnsi="Times New Roman"/>
                <w:vanish w:val="0"/>
              </w:rPr>
              <w:t>EK</w:t>
            </w:r>
            <w:r>
              <w:rPr>
                <w:rFonts w:ascii="Times New Roman" w:hAnsi="Times New Roman"/>
                <w:vanish w:val="0"/>
              </w:rPr>
              <w:t>A03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V0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50B3DE9E" w14:textId="77777777" w:rsidR="00406D4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Стандартный объем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V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н</w:t>
            </w:r>
            <w:proofErr w:type="spellEnd"/>
            <w:r w:rsidRPr="00386964">
              <w:rPr>
                <w:rFonts w:ascii="Times New Roman" w:hAnsi="Times New Roman"/>
                <w:vanish w:val="0"/>
              </w:rPr>
              <w:t xml:space="preserve"> за смену</w:t>
            </w:r>
          </w:p>
        </w:tc>
        <w:tc>
          <w:tcPr>
            <w:tcW w:w="1558" w:type="dxa"/>
          </w:tcPr>
          <w:p w14:paraId="1F702C31" w14:textId="77777777" w:rsidR="00406D44" w:rsidRPr="00766AB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D5C10A5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FF7504D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DD062F5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406D44" w:rsidRPr="000455E0" w14:paraId="098521BB" w14:textId="77777777" w:rsidTr="008C70DC">
        <w:trPr>
          <w:hidden w:val="0"/>
        </w:trPr>
        <w:tc>
          <w:tcPr>
            <w:tcW w:w="1983" w:type="dxa"/>
          </w:tcPr>
          <w:p w14:paraId="204CF9CA" w14:textId="599D3927" w:rsidR="00406D44" w:rsidRPr="0038696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86964">
              <w:rPr>
                <w:rFonts w:ascii="Times New Roman" w:hAnsi="Times New Roman"/>
                <w:vanish w:val="0"/>
              </w:rPr>
              <w:t>EK</w:t>
            </w:r>
            <w:r>
              <w:rPr>
                <w:rFonts w:ascii="Times New Roman" w:hAnsi="Times New Roman"/>
                <w:vanish w:val="0"/>
              </w:rPr>
              <w:t>A03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V0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2</w:t>
            </w:r>
          </w:p>
        </w:tc>
        <w:tc>
          <w:tcPr>
            <w:tcW w:w="4137" w:type="dxa"/>
          </w:tcPr>
          <w:p w14:paraId="4417810A" w14:textId="77777777" w:rsidR="00406D4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Стандартный объем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V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н</w:t>
            </w:r>
            <w:proofErr w:type="spellEnd"/>
            <w:r w:rsidRPr="00386964">
              <w:rPr>
                <w:rFonts w:ascii="Times New Roman" w:hAnsi="Times New Roman"/>
                <w:vanish w:val="0"/>
              </w:rPr>
              <w:t xml:space="preserve"> за сутки</w:t>
            </w:r>
          </w:p>
        </w:tc>
        <w:tc>
          <w:tcPr>
            <w:tcW w:w="1558" w:type="dxa"/>
          </w:tcPr>
          <w:p w14:paraId="54BE417C" w14:textId="77777777" w:rsidR="00406D44" w:rsidRPr="00766AB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1E31E9F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11A74CF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EFFE1C6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406D44" w:rsidRPr="000455E0" w14:paraId="62F88F7A" w14:textId="77777777" w:rsidTr="008C70DC">
        <w:trPr>
          <w:hidden w:val="0"/>
        </w:trPr>
        <w:tc>
          <w:tcPr>
            <w:tcW w:w="1983" w:type="dxa"/>
          </w:tcPr>
          <w:p w14:paraId="536BAA45" w14:textId="2D630E0E" w:rsidR="00406D44" w:rsidRPr="0038696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86964">
              <w:rPr>
                <w:rFonts w:ascii="Times New Roman" w:hAnsi="Times New Roman"/>
                <w:vanish w:val="0"/>
              </w:rPr>
              <w:t>EK</w:t>
            </w:r>
            <w:r>
              <w:rPr>
                <w:rFonts w:ascii="Times New Roman" w:hAnsi="Times New Roman"/>
                <w:vanish w:val="0"/>
              </w:rPr>
              <w:t>A03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V0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4137" w:type="dxa"/>
          </w:tcPr>
          <w:p w14:paraId="647000C4" w14:textId="77777777" w:rsidR="00406D4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Стандартный объем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V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н</w:t>
            </w:r>
            <w:proofErr w:type="spellEnd"/>
            <w:r w:rsidRPr="00386964">
              <w:rPr>
                <w:rFonts w:ascii="Times New Roman" w:hAnsi="Times New Roman"/>
                <w:vanish w:val="0"/>
              </w:rPr>
              <w:t xml:space="preserve"> за месяц</w:t>
            </w:r>
          </w:p>
        </w:tc>
        <w:tc>
          <w:tcPr>
            <w:tcW w:w="1558" w:type="dxa"/>
          </w:tcPr>
          <w:p w14:paraId="37DA4807" w14:textId="77777777" w:rsidR="00406D44" w:rsidRPr="00766AB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4C0A12CD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9802FA5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5B0995F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406D44" w:rsidRPr="000455E0" w14:paraId="435CE1F7" w14:textId="77777777" w:rsidTr="008C70DC">
        <w:trPr>
          <w:hidden w:val="0"/>
        </w:trPr>
        <w:tc>
          <w:tcPr>
            <w:tcW w:w="1983" w:type="dxa"/>
          </w:tcPr>
          <w:p w14:paraId="74A51D79" w14:textId="5CD74714" w:rsidR="00406D44" w:rsidRPr="0038696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86964">
              <w:rPr>
                <w:rFonts w:ascii="Times New Roman" w:hAnsi="Times New Roman"/>
                <w:vanish w:val="0"/>
              </w:rPr>
              <w:t>EK</w:t>
            </w:r>
            <w:r>
              <w:rPr>
                <w:rFonts w:ascii="Times New Roman" w:hAnsi="Times New Roman"/>
                <w:vanish w:val="0"/>
              </w:rPr>
              <w:t>A03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V0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4</w:t>
            </w:r>
          </w:p>
        </w:tc>
        <w:tc>
          <w:tcPr>
            <w:tcW w:w="4137" w:type="dxa"/>
          </w:tcPr>
          <w:p w14:paraId="7D68A935" w14:textId="77777777" w:rsidR="00406D4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Стандартный объем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V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н</w:t>
            </w:r>
            <w:proofErr w:type="spellEnd"/>
            <w:r w:rsidRPr="00386964">
              <w:rPr>
                <w:rFonts w:ascii="Times New Roman" w:hAnsi="Times New Roman"/>
                <w:vanish w:val="0"/>
              </w:rPr>
              <w:t xml:space="preserve"> всего (Σ)</w:t>
            </w:r>
          </w:p>
        </w:tc>
        <w:tc>
          <w:tcPr>
            <w:tcW w:w="1558" w:type="dxa"/>
          </w:tcPr>
          <w:p w14:paraId="33305901" w14:textId="77777777" w:rsidR="00406D44" w:rsidRPr="00766AB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0D353DA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644BFE4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68264AC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м³</w:t>
            </w:r>
          </w:p>
        </w:tc>
      </w:tr>
      <w:tr w:rsidR="00406D44" w:rsidRPr="000455E0" w14:paraId="2E75570E" w14:textId="77777777" w:rsidTr="008C70DC">
        <w:trPr>
          <w:hidden w:val="0"/>
        </w:trPr>
        <w:tc>
          <w:tcPr>
            <w:tcW w:w="1983" w:type="dxa"/>
          </w:tcPr>
          <w:p w14:paraId="5D55A582" w14:textId="1BA201A2" w:rsidR="00406D44" w:rsidRPr="00DF773E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86964">
              <w:rPr>
                <w:rFonts w:ascii="Times New Roman" w:hAnsi="Times New Roman"/>
                <w:vanish w:val="0"/>
              </w:rPr>
              <w:t>EK</w:t>
            </w:r>
            <w:r>
              <w:rPr>
                <w:rFonts w:ascii="Times New Roman" w:hAnsi="Times New Roman"/>
                <w:vanish w:val="0"/>
              </w:rPr>
              <w:t>A03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T0</w:t>
            </w:r>
            <w:r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4137" w:type="dxa"/>
          </w:tcPr>
          <w:p w14:paraId="39BB51D4" w14:textId="77777777" w:rsidR="00406D4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Температура газа T</w:t>
            </w:r>
          </w:p>
        </w:tc>
        <w:tc>
          <w:tcPr>
            <w:tcW w:w="1558" w:type="dxa"/>
          </w:tcPr>
          <w:p w14:paraId="623F178B" w14:textId="77777777" w:rsidR="00406D44" w:rsidRPr="00766AB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9770E0F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76311C4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EAD6E83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406D44" w:rsidRPr="000455E0" w14:paraId="0705A880" w14:textId="77777777" w:rsidTr="008C70DC">
        <w:trPr>
          <w:hidden w:val="0"/>
        </w:trPr>
        <w:tc>
          <w:tcPr>
            <w:tcW w:w="1983" w:type="dxa"/>
          </w:tcPr>
          <w:p w14:paraId="66998827" w14:textId="01F87328" w:rsidR="00406D44" w:rsidRPr="00DF773E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86964">
              <w:rPr>
                <w:rFonts w:ascii="Times New Roman" w:hAnsi="Times New Roman"/>
                <w:vanish w:val="0"/>
              </w:rPr>
              <w:t>EK</w:t>
            </w:r>
            <w:r>
              <w:rPr>
                <w:rFonts w:ascii="Times New Roman" w:hAnsi="Times New Roman"/>
                <w:vanish w:val="0"/>
              </w:rPr>
              <w:t>A03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P0</w:t>
            </w:r>
            <w:r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4137" w:type="dxa"/>
          </w:tcPr>
          <w:p w14:paraId="2B0938BB" w14:textId="77777777" w:rsidR="00406D4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Абсолютное давление газа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P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абс</w:t>
            </w:r>
            <w:proofErr w:type="spellEnd"/>
          </w:p>
        </w:tc>
        <w:tc>
          <w:tcPr>
            <w:tcW w:w="1558" w:type="dxa"/>
          </w:tcPr>
          <w:p w14:paraId="1BD21B61" w14:textId="77777777" w:rsidR="00406D44" w:rsidRPr="00766AB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671099D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98AC0C7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B12459E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кПа</w:t>
            </w:r>
          </w:p>
        </w:tc>
      </w:tr>
      <w:tr w:rsidR="00406D44" w:rsidRPr="000455E0" w14:paraId="14F8943F" w14:textId="77777777" w:rsidTr="008C70DC">
        <w:trPr>
          <w:hidden w:val="0"/>
        </w:trPr>
        <w:tc>
          <w:tcPr>
            <w:tcW w:w="1983" w:type="dxa"/>
          </w:tcPr>
          <w:p w14:paraId="7F1DF1C4" w14:textId="7B546962" w:rsidR="00406D44" w:rsidRPr="00DF773E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86964">
              <w:rPr>
                <w:rFonts w:ascii="Times New Roman" w:hAnsi="Times New Roman"/>
                <w:vanish w:val="0"/>
              </w:rPr>
              <w:t>EK</w:t>
            </w:r>
            <w:r>
              <w:rPr>
                <w:rFonts w:ascii="Times New Roman" w:hAnsi="Times New Roman"/>
                <w:vanish w:val="0"/>
              </w:rPr>
              <w:t>A03</w:t>
            </w:r>
            <w:r>
              <w:rPr>
                <w:rFonts w:ascii="Times New Roman" w:hAnsi="Times New Roman"/>
                <w:vanish w:val="0"/>
                <w:lang w:val="en-US"/>
              </w:rPr>
              <w:t>CP</w:t>
            </w:r>
            <w:r w:rsidRPr="00386964">
              <w:rPr>
                <w:rFonts w:ascii="Times New Roman" w:hAnsi="Times New Roman"/>
                <w:vanish w:val="0"/>
              </w:rPr>
              <w:t>0</w:t>
            </w:r>
            <w:r>
              <w:rPr>
                <w:rFonts w:ascii="Times New Roman" w:hAnsi="Times New Roman"/>
                <w:vanish w:val="0"/>
                <w:lang w:val="en-US"/>
              </w:rPr>
              <w:t>03</w:t>
            </w:r>
          </w:p>
        </w:tc>
        <w:tc>
          <w:tcPr>
            <w:tcW w:w="4137" w:type="dxa"/>
          </w:tcPr>
          <w:p w14:paraId="3AD0E00B" w14:textId="77777777" w:rsidR="00406D4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Абсолютное давление газа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P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абс</w:t>
            </w:r>
            <w:proofErr w:type="spellEnd"/>
          </w:p>
        </w:tc>
        <w:tc>
          <w:tcPr>
            <w:tcW w:w="1558" w:type="dxa"/>
          </w:tcPr>
          <w:p w14:paraId="7A2FD8F0" w14:textId="77777777" w:rsidR="00406D44" w:rsidRPr="00766AB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8A27251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B083C1C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5F6B7DD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МПа</w:t>
            </w:r>
          </w:p>
        </w:tc>
      </w:tr>
      <w:tr w:rsidR="00406D44" w:rsidRPr="000455E0" w14:paraId="01FDCF33" w14:textId="77777777" w:rsidTr="008C70DC">
        <w:trPr>
          <w:hidden w:val="0"/>
        </w:trPr>
        <w:tc>
          <w:tcPr>
            <w:tcW w:w="1983" w:type="dxa"/>
          </w:tcPr>
          <w:p w14:paraId="1F5BEB36" w14:textId="0D225E9F" w:rsidR="00406D44" w:rsidRPr="0038696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86964">
              <w:rPr>
                <w:rFonts w:ascii="Times New Roman" w:hAnsi="Times New Roman"/>
                <w:vanish w:val="0"/>
              </w:rPr>
              <w:t>EK</w:t>
            </w:r>
            <w:r>
              <w:rPr>
                <w:rFonts w:ascii="Times New Roman" w:hAnsi="Times New Roman"/>
                <w:vanish w:val="0"/>
              </w:rPr>
              <w:t>A03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R0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245B448B" w14:textId="77777777" w:rsidR="00406D4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 xml:space="preserve">Плотность газа при рабочих условиях </w:t>
            </w:r>
            <w:proofErr w:type="spellStart"/>
            <w:r w:rsidRPr="00386964">
              <w:rPr>
                <w:rFonts w:ascii="Times New Roman" w:hAnsi="Times New Roman"/>
                <w:vanish w:val="0"/>
              </w:rPr>
              <w:t>ρ</w:t>
            </w:r>
            <w:r w:rsidRPr="00386964">
              <w:rPr>
                <w:rFonts w:ascii="Times New Roman" w:hAnsi="Times New Roman"/>
                <w:vanish w:val="0"/>
                <w:vertAlign w:val="subscript"/>
              </w:rPr>
              <w:t>р</w:t>
            </w:r>
            <w:proofErr w:type="spellEnd"/>
          </w:p>
        </w:tc>
        <w:tc>
          <w:tcPr>
            <w:tcW w:w="1558" w:type="dxa"/>
          </w:tcPr>
          <w:p w14:paraId="5C615EBD" w14:textId="77777777" w:rsidR="00406D44" w:rsidRPr="00766AB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1E7C5520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2DA65A6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F7A4D8C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кг/м³</w:t>
            </w:r>
          </w:p>
        </w:tc>
      </w:tr>
      <w:tr w:rsidR="00406D44" w:rsidRPr="000455E0" w14:paraId="4933C750" w14:textId="77777777" w:rsidTr="008C70DC">
        <w:trPr>
          <w:hidden w:val="0"/>
        </w:trPr>
        <w:tc>
          <w:tcPr>
            <w:tcW w:w="1983" w:type="dxa"/>
          </w:tcPr>
          <w:p w14:paraId="01029B1E" w14:textId="329EE7AA" w:rsidR="00406D44" w:rsidRPr="0038696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86964">
              <w:rPr>
                <w:rFonts w:ascii="Times New Roman" w:hAnsi="Times New Roman"/>
                <w:vanish w:val="0"/>
              </w:rPr>
              <w:t>EK</w:t>
            </w:r>
            <w:r>
              <w:rPr>
                <w:rFonts w:ascii="Times New Roman" w:hAnsi="Times New Roman"/>
                <w:vanish w:val="0"/>
              </w:rPr>
              <w:t>A03</w:t>
            </w:r>
            <w:r>
              <w:rPr>
                <w:rFonts w:ascii="Times New Roman" w:hAnsi="Times New Roman"/>
                <w:vanish w:val="0"/>
                <w:lang w:val="en-US"/>
              </w:rPr>
              <w:t>C</w:t>
            </w:r>
            <w:r w:rsidRPr="00386964">
              <w:rPr>
                <w:rFonts w:ascii="Times New Roman" w:hAnsi="Times New Roman"/>
                <w:vanish w:val="0"/>
              </w:rPr>
              <w:t>Z0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5C057B3B" w14:textId="77777777" w:rsidR="00406D4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Коэффициент сжимаемости Z</w:t>
            </w:r>
          </w:p>
        </w:tc>
        <w:tc>
          <w:tcPr>
            <w:tcW w:w="1558" w:type="dxa"/>
          </w:tcPr>
          <w:p w14:paraId="59557326" w14:textId="77777777" w:rsidR="00406D44" w:rsidRPr="00766AB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3E2F550B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8DE517A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3E87DED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—</w:t>
            </w:r>
          </w:p>
        </w:tc>
      </w:tr>
      <w:tr w:rsidR="00406D44" w:rsidRPr="000455E0" w14:paraId="34E1EFB6" w14:textId="77777777" w:rsidTr="008C70DC">
        <w:trPr>
          <w:hidden w:val="0"/>
        </w:trPr>
        <w:tc>
          <w:tcPr>
            <w:tcW w:w="1983" w:type="dxa"/>
          </w:tcPr>
          <w:p w14:paraId="62721636" w14:textId="0E7CDE9B" w:rsidR="00406D44" w:rsidRPr="0038696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86964">
              <w:rPr>
                <w:rFonts w:ascii="Times New Roman" w:hAnsi="Times New Roman"/>
                <w:vanish w:val="0"/>
              </w:rPr>
              <w:t>EK</w:t>
            </w:r>
            <w:r>
              <w:rPr>
                <w:rFonts w:ascii="Times New Roman" w:hAnsi="Times New Roman"/>
                <w:vanish w:val="0"/>
              </w:rPr>
              <w:t>A03</w:t>
            </w:r>
            <w:r w:rsidRPr="00386964">
              <w:rPr>
                <w:rFonts w:ascii="Times New Roman" w:hAnsi="Times New Roman"/>
                <w:vanish w:val="0"/>
              </w:rPr>
              <w:t>ST0</w:t>
            </w:r>
            <w:r>
              <w:rPr>
                <w:rFonts w:ascii="Times New Roman" w:hAnsi="Times New Roman"/>
                <w:vanish w:val="0"/>
                <w:lang w:val="en-US"/>
              </w:rPr>
              <w:t>0</w:t>
            </w:r>
            <w:r w:rsidRPr="00386964">
              <w:rPr>
                <w:rFonts w:ascii="Times New Roman" w:hAnsi="Times New Roman"/>
                <w:vanish w:val="0"/>
              </w:rPr>
              <w:t>1</w:t>
            </w:r>
          </w:p>
        </w:tc>
        <w:tc>
          <w:tcPr>
            <w:tcW w:w="4137" w:type="dxa"/>
          </w:tcPr>
          <w:p w14:paraId="4DCB00C4" w14:textId="77777777" w:rsidR="00406D44" w:rsidRDefault="00406D44" w:rsidP="008C70DC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Статус системы (Норма/Авария)</w:t>
            </w:r>
          </w:p>
        </w:tc>
        <w:tc>
          <w:tcPr>
            <w:tcW w:w="1558" w:type="dxa"/>
          </w:tcPr>
          <w:p w14:paraId="7FE92F4C" w14:textId="77777777" w:rsidR="00406D44" w:rsidRPr="00766AB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92C2C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92C2C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92C2C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2FC87D7B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982AFBA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59C3674" w14:textId="77777777" w:rsidR="00406D44" w:rsidRPr="00022F9E" w:rsidRDefault="00406D44" w:rsidP="008C70DC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386964">
              <w:rPr>
                <w:rFonts w:ascii="Times New Roman" w:hAnsi="Times New Roman"/>
                <w:vanish w:val="0"/>
              </w:rPr>
              <w:t>—</w:t>
            </w:r>
          </w:p>
        </w:tc>
      </w:tr>
      <w:tr w:rsidR="009134FB" w:rsidRPr="000455E0" w14:paraId="154B79B1" w14:textId="77777777" w:rsidTr="00AA04EC">
        <w:trPr>
          <w:hidden w:val="0"/>
        </w:trPr>
        <w:tc>
          <w:tcPr>
            <w:tcW w:w="10490" w:type="dxa"/>
            <w:gridSpan w:val="6"/>
          </w:tcPr>
          <w:p w14:paraId="13AAAA14" w14:textId="6B50FF75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Перемычка с высокой стороны между ГРП-1 ГРП-2</w:t>
            </w:r>
          </w:p>
        </w:tc>
      </w:tr>
      <w:tr w:rsidR="00A22312" w:rsidRPr="000455E0" w14:paraId="3AF59277" w14:textId="77777777" w:rsidTr="00386964">
        <w:trPr>
          <w:hidden w:val="0"/>
        </w:trPr>
        <w:tc>
          <w:tcPr>
            <w:tcW w:w="1983" w:type="dxa"/>
          </w:tcPr>
          <w:p w14:paraId="70AA0687" w14:textId="114E6FF1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E2EKA02СР001</w:t>
            </w:r>
          </w:p>
        </w:tc>
        <w:tc>
          <w:tcPr>
            <w:tcW w:w="4137" w:type="dxa"/>
          </w:tcPr>
          <w:p w14:paraId="03C315BB" w14:textId="486548E3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после регулятора (регулирование)</w:t>
            </w:r>
          </w:p>
        </w:tc>
        <w:tc>
          <w:tcPr>
            <w:tcW w:w="1558" w:type="dxa"/>
          </w:tcPr>
          <w:p w14:paraId="6E255A08" w14:textId="52AD6B4F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9FBE077" w14:textId="61FA8D3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3EDEFCF0" w14:textId="640856D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6.0</w:t>
            </w:r>
          </w:p>
        </w:tc>
        <w:tc>
          <w:tcPr>
            <w:tcW w:w="1111" w:type="dxa"/>
          </w:tcPr>
          <w:p w14:paraId="0B9A5683" w14:textId="2EF74F9E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1EF782F1" w14:textId="77777777" w:rsidTr="00386964">
        <w:trPr>
          <w:hidden w:val="0"/>
        </w:trPr>
        <w:tc>
          <w:tcPr>
            <w:tcW w:w="1983" w:type="dxa"/>
          </w:tcPr>
          <w:p w14:paraId="570053DD" w14:textId="09293D81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E2EKA02СР002</w:t>
            </w:r>
          </w:p>
        </w:tc>
        <w:tc>
          <w:tcPr>
            <w:tcW w:w="4137" w:type="dxa"/>
          </w:tcPr>
          <w:p w14:paraId="13C783E0" w14:textId="45C94F9F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после регулятора</w:t>
            </w:r>
          </w:p>
        </w:tc>
        <w:tc>
          <w:tcPr>
            <w:tcW w:w="1558" w:type="dxa"/>
          </w:tcPr>
          <w:p w14:paraId="681AECC8" w14:textId="4669EFE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BFAAEA3" w14:textId="692615A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0B0A9855" w14:textId="7519E7EE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6.0</w:t>
            </w:r>
          </w:p>
        </w:tc>
        <w:tc>
          <w:tcPr>
            <w:tcW w:w="1111" w:type="dxa"/>
          </w:tcPr>
          <w:p w14:paraId="3082A4C2" w14:textId="7DE3991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1061101C" w14:textId="77777777" w:rsidTr="00386964">
        <w:trPr>
          <w:hidden w:val="0"/>
        </w:trPr>
        <w:tc>
          <w:tcPr>
            <w:tcW w:w="1983" w:type="dxa"/>
          </w:tcPr>
          <w:p w14:paraId="4695C660" w14:textId="0E29463F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E2EKA02СР003</w:t>
            </w:r>
          </w:p>
        </w:tc>
        <w:tc>
          <w:tcPr>
            <w:tcW w:w="4137" w:type="dxa"/>
          </w:tcPr>
          <w:p w14:paraId="542BA590" w14:textId="429E1B9A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Давление газа до регулятора</w:t>
            </w:r>
          </w:p>
        </w:tc>
        <w:tc>
          <w:tcPr>
            <w:tcW w:w="1558" w:type="dxa"/>
          </w:tcPr>
          <w:p w14:paraId="297B575C" w14:textId="7F837843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BD33A49" w14:textId="71A9AB02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17008DD" w14:textId="1512518F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10.0</w:t>
            </w:r>
          </w:p>
        </w:tc>
        <w:tc>
          <w:tcPr>
            <w:tcW w:w="1111" w:type="dxa"/>
          </w:tcPr>
          <w:p w14:paraId="7210FA59" w14:textId="7ACF88B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кгс/см²</w:t>
            </w:r>
          </w:p>
        </w:tc>
      </w:tr>
      <w:tr w:rsidR="00A22312" w:rsidRPr="000455E0" w14:paraId="2E99E602" w14:textId="77777777" w:rsidTr="00386964">
        <w:trPr>
          <w:hidden w:val="0"/>
        </w:trPr>
        <w:tc>
          <w:tcPr>
            <w:tcW w:w="1983" w:type="dxa"/>
          </w:tcPr>
          <w:p w14:paraId="37F21DB2" w14:textId="6078A432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E2EKA02СF001</w:t>
            </w:r>
          </w:p>
        </w:tc>
        <w:tc>
          <w:tcPr>
            <w:tcW w:w="4137" w:type="dxa"/>
          </w:tcPr>
          <w:p w14:paraId="7D65DE2D" w14:textId="7AE82C22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</w:t>
            </w:r>
          </w:p>
        </w:tc>
        <w:tc>
          <w:tcPr>
            <w:tcW w:w="1558" w:type="dxa"/>
          </w:tcPr>
          <w:p w14:paraId="480952DE" w14:textId="265D69E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8BCE57E" w14:textId="68B51C0F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71BCDA41" w14:textId="485EBB6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30000</w:t>
            </w:r>
          </w:p>
        </w:tc>
        <w:tc>
          <w:tcPr>
            <w:tcW w:w="1111" w:type="dxa"/>
          </w:tcPr>
          <w:p w14:paraId="750DD464" w14:textId="7F6D9F6D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A22312" w:rsidRPr="000455E0" w14:paraId="31AE995A" w14:textId="77777777" w:rsidTr="00386964">
        <w:trPr>
          <w:hidden w:val="0"/>
        </w:trPr>
        <w:tc>
          <w:tcPr>
            <w:tcW w:w="1983" w:type="dxa"/>
          </w:tcPr>
          <w:p w14:paraId="2596DCE6" w14:textId="0F3FECAE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A22312">
              <w:rPr>
                <w:rFonts w:ascii="Times New Roman" w:hAnsi="Times New Roman"/>
                <w:vanish w:val="0"/>
              </w:rPr>
              <w:t>E2EKA02FF001</w:t>
            </w:r>
          </w:p>
        </w:tc>
        <w:tc>
          <w:tcPr>
            <w:tcW w:w="4137" w:type="dxa"/>
          </w:tcPr>
          <w:p w14:paraId="15A821C2" w14:textId="5E6A0D8E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Расход газа</w:t>
            </w:r>
          </w:p>
        </w:tc>
        <w:tc>
          <w:tcPr>
            <w:tcW w:w="1558" w:type="dxa"/>
          </w:tcPr>
          <w:p w14:paraId="6E23D1EF" w14:textId="6D8FAF1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022F9E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022F9E">
              <w:rPr>
                <w:rFonts w:ascii="Times New Roman" w:hAnsi="Times New Roman"/>
                <w:vanish w:val="0"/>
              </w:rPr>
              <w:t xml:space="preserve"> RTU</w:t>
            </w:r>
          </w:p>
        </w:tc>
        <w:tc>
          <w:tcPr>
            <w:tcW w:w="709" w:type="dxa"/>
          </w:tcPr>
          <w:p w14:paraId="6F39C272" w14:textId="3C3C768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0</w:t>
            </w:r>
          </w:p>
        </w:tc>
        <w:tc>
          <w:tcPr>
            <w:tcW w:w="992" w:type="dxa"/>
          </w:tcPr>
          <w:p w14:paraId="15E57CBD" w14:textId="6BCA6E7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30000</w:t>
            </w:r>
          </w:p>
        </w:tc>
        <w:tc>
          <w:tcPr>
            <w:tcW w:w="1111" w:type="dxa"/>
          </w:tcPr>
          <w:p w14:paraId="1FEF12BD" w14:textId="4C7B9B9E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м³/ч</w:t>
            </w:r>
          </w:p>
        </w:tc>
      </w:tr>
      <w:tr w:rsidR="009134FB" w:rsidRPr="000455E0" w14:paraId="23C1DA2C" w14:textId="77777777" w:rsidTr="00AA04EC">
        <w:trPr>
          <w:hidden w:val="0"/>
        </w:trPr>
        <w:tc>
          <w:tcPr>
            <w:tcW w:w="10490" w:type="dxa"/>
            <w:gridSpan w:val="6"/>
          </w:tcPr>
          <w:p w14:paraId="7A2976DC" w14:textId="27A53501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 ЭТО</w:t>
            </w:r>
          </w:p>
        </w:tc>
      </w:tr>
      <w:tr w:rsidR="009134FB" w:rsidRPr="000455E0" w14:paraId="28D881F8" w14:textId="77777777" w:rsidTr="00AA04EC">
        <w:trPr>
          <w:hidden w:val="0"/>
        </w:trPr>
        <w:tc>
          <w:tcPr>
            <w:tcW w:w="10490" w:type="dxa"/>
            <w:gridSpan w:val="6"/>
          </w:tcPr>
          <w:p w14:paraId="5EDB9463" w14:textId="7D71FE6B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Здание РУСН</w:t>
            </w:r>
          </w:p>
        </w:tc>
      </w:tr>
      <w:tr w:rsidR="009134FB" w:rsidRPr="000455E0" w14:paraId="0A300189" w14:textId="77777777" w:rsidTr="00AA04EC">
        <w:trPr>
          <w:hidden w:val="0"/>
        </w:trPr>
        <w:tc>
          <w:tcPr>
            <w:tcW w:w="10490" w:type="dxa"/>
            <w:gridSpan w:val="6"/>
          </w:tcPr>
          <w:p w14:paraId="636DE67C" w14:textId="6AB0D7D3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Силовой трансформатор Т-1</w:t>
            </w:r>
          </w:p>
        </w:tc>
      </w:tr>
      <w:tr w:rsidR="009134FB" w:rsidRPr="000455E0" w14:paraId="5E0D162B" w14:textId="77777777" w:rsidTr="00386964">
        <w:trPr>
          <w:hidden w:val="0"/>
        </w:trPr>
        <w:tc>
          <w:tcPr>
            <w:tcW w:w="1983" w:type="dxa"/>
          </w:tcPr>
          <w:p w14:paraId="2114BA4E" w14:textId="6F1722E5" w:rsidR="009134FB" w:rsidRPr="00A22312" w:rsidRDefault="00A22312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F0AAT01CT001</w:t>
            </w:r>
          </w:p>
        </w:tc>
        <w:tc>
          <w:tcPr>
            <w:tcW w:w="4137" w:type="dxa"/>
          </w:tcPr>
          <w:p w14:paraId="326948B4" w14:textId="553D05CF" w:rsidR="009134FB" w:rsidRPr="00022F9E" w:rsidRDefault="009134FB" w:rsidP="009134FB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высокая сторона</w:t>
            </w:r>
          </w:p>
        </w:tc>
        <w:tc>
          <w:tcPr>
            <w:tcW w:w="1558" w:type="dxa"/>
          </w:tcPr>
          <w:p w14:paraId="0C16F2C4" w14:textId="48D97EC4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76C06B8" w14:textId="364352A7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64A9F8E" w14:textId="31982EAC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7D7D4D6" w14:textId="0A488E70" w:rsidR="009134FB" w:rsidRPr="00022F9E" w:rsidRDefault="009134FB" w:rsidP="009134FB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037D8948" w14:textId="77777777" w:rsidTr="00386964">
        <w:trPr>
          <w:hidden w:val="0"/>
        </w:trPr>
        <w:tc>
          <w:tcPr>
            <w:tcW w:w="1983" w:type="dxa"/>
          </w:tcPr>
          <w:p w14:paraId="222ED1C0" w14:textId="07668C03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F0AAT01CT002</w:t>
            </w:r>
          </w:p>
        </w:tc>
        <w:tc>
          <w:tcPr>
            <w:tcW w:w="4137" w:type="dxa"/>
          </w:tcPr>
          <w:p w14:paraId="2CE70D58" w14:textId="333C0F97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высокая сторона</w:t>
            </w:r>
          </w:p>
        </w:tc>
        <w:tc>
          <w:tcPr>
            <w:tcW w:w="1558" w:type="dxa"/>
          </w:tcPr>
          <w:p w14:paraId="36F7AF07" w14:textId="0434FFB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7027303" w14:textId="70EF056D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4032145" w14:textId="7C1FF46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7200C1D" w14:textId="2A31A8C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0726CD5B" w14:textId="77777777" w:rsidTr="00386964">
        <w:trPr>
          <w:hidden w:val="0"/>
        </w:trPr>
        <w:tc>
          <w:tcPr>
            <w:tcW w:w="1983" w:type="dxa"/>
          </w:tcPr>
          <w:p w14:paraId="775F4E69" w14:textId="7D3DB3F2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F0AAT01CT003</w:t>
            </w:r>
          </w:p>
        </w:tc>
        <w:tc>
          <w:tcPr>
            <w:tcW w:w="4137" w:type="dxa"/>
          </w:tcPr>
          <w:p w14:paraId="0B97A14C" w14:textId="79316792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высокая сторона</w:t>
            </w:r>
          </w:p>
        </w:tc>
        <w:tc>
          <w:tcPr>
            <w:tcW w:w="1558" w:type="dxa"/>
          </w:tcPr>
          <w:p w14:paraId="53138E8A" w14:textId="1D4396E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0502B3C" w14:textId="28939A2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E97743E" w14:textId="2B925A01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3532106" w14:textId="4E2425C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14D2B8E9" w14:textId="77777777" w:rsidTr="00386964">
        <w:trPr>
          <w:hidden w:val="0"/>
        </w:trPr>
        <w:tc>
          <w:tcPr>
            <w:tcW w:w="1983" w:type="dxa"/>
          </w:tcPr>
          <w:p w14:paraId="012D2E76" w14:textId="2CD5D6EC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F0AAT01CT004</w:t>
            </w:r>
          </w:p>
        </w:tc>
        <w:tc>
          <w:tcPr>
            <w:tcW w:w="4137" w:type="dxa"/>
          </w:tcPr>
          <w:p w14:paraId="5AC07F9B" w14:textId="1E501472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низкая сторона</w:t>
            </w:r>
          </w:p>
        </w:tc>
        <w:tc>
          <w:tcPr>
            <w:tcW w:w="1558" w:type="dxa"/>
          </w:tcPr>
          <w:p w14:paraId="25EC526C" w14:textId="57DA033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622CF66" w14:textId="70171A0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07B77EA" w14:textId="1E6DA9C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BB4093A" w14:textId="5BC9C3BE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0FF5F601" w14:textId="77777777" w:rsidTr="00386964">
        <w:trPr>
          <w:hidden w:val="0"/>
        </w:trPr>
        <w:tc>
          <w:tcPr>
            <w:tcW w:w="1983" w:type="dxa"/>
          </w:tcPr>
          <w:p w14:paraId="120D4EE9" w14:textId="0530834C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F0AAT01CT005</w:t>
            </w:r>
          </w:p>
        </w:tc>
        <w:tc>
          <w:tcPr>
            <w:tcW w:w="4137" w:type="dxa"/>
          </w:tcPr>
          <w:p w14:paraId="1A19D6FD" w14:textId="3D5C1E90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низкая сторона</w:t>
            </w:r>
          </w:p>
        </w:tc>
        <w:tc>
          <w:tcPr>
            <w:tcW w:w="1558" w:type="dxa"/>
          </w:tcPr>
          <w:p w14:paraId="6C5971DD" w14:textId="4B05915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E720FD7" w14:textId="053D338E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8D67BF4" w14:textId="53588042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75E191C" w14:textId="66672D4F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379D3D18" w14:textId="77777777" w:rsidTr="00386964">
        <w:trPr>
          <w:hidden w:val="0"/>
        </w:trPr>
        <w:tc>
          <w:tcPr>
            <w:tcW w:w="1983" w:type="dxa"/>
          </w:tcPr>
          <w:p w14:paraId="3FFC425D" w14:textId="10493312" w:rsidR="00A22312" w:rsidRPr="00A22312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F0AAT01CT006</w:t>
            </w:r>
          </w:p>
        </w:tc>
        <w:tc>
          <w:tcPr>
            <w:tcW w:w="4137" w:type="dxa"/>
          </w:tcPr>
          <w:p w14:paraId="4B29512D" w14:textId="2399025C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низкая сторона</w:t>
            </w:r>
          </w:p>
        </w:tc>
        <w:tc>
          <w:tcPr>
            <w:tcW w:w="1558" w:type="dxa"/>
          </w:tcPr>
          <w:p w14:paraId="0B1C123A" w14:textId="5847C55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EF3FD9B" w14:textId="06C7DD5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155088A" w14:textId="39BF9BC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63558D2" w14:textId="1F420F03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611E59DA" w14:textId="77777777" w:rsidTr="00386964">
        <w:trPr>
          <w:hidden w:val="0"/>
        </w:trPr>
        <w:tc>
          <w:tcPr>
            <w:tcW w:w="1983" w:type="dxa"/>
          </w:tcPr>
          <w:p w14:paraId="2312BEBC" w14:textId="383EBB48" w:rsidR="00A22312" w:rsidRPr="00A22312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F0AAT01CE001</w:t>
            </w:r>
          </w:p>
        </w:tc>
        <w:tc>
          <w:tcPr>
            <w:tcW w:w="4137" w:type="dxa"/>
          </w:tcPr>
          <w:p w14:paraId="52927747" w14:textId="4B8AB370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низкая сторона</w:t>
            </w:r>
          </w:p>
        </w:tc>
        <w:tc>
          <w:tcPr>
            <w:tcW w:w="1558" w:type="dxa"/>
          </w:tcPr>
          <w:p w14:paraId="57F6C020" w14:textId="2671CB3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0356398" w14:textId="450C66B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B3A7B24" w14:textId="76D42E9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D92BB0A" w14:textId="0168EB1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A22312" w:rsidRPr="000455E0" w14:paraId="26A82943" w14:textId="77777777" w:rsidTr="00386964">
        <w:trPr>
          <w:hidden w:val="0"/>
        </w:trPr>
        <w:tc>
          <w:tcPr>
            <w:tcW w:w="1983" w:type="dxa"/>
          </w:tcPr>
          <w:p w14:paraId="2D3461EE" w14:textId="0DBADDB7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F0AAT01CE002</w:t>
            </w:r>
          </w:p>
        </w:tc>
        <w:tc>
          <w:tcPr>
            <w:tcW w:w="4137" w:type="dxa"/>
          </w:tcPr>
          <w:p w14:paraId="60558FE5" w14:textId="212BED1E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высокая сторона</w:t>
            </w:r>
          </w:p>
        </w:tc>
        <w:tc>
          <w:tcPr>
            <w:tcW w:w="1558" w:type="dxa"/>
          </w:tcPr>
          <w:p w14:paraId="4D7E2C7E" w14:textId="4632E0D1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C7DB19D" w14:textId="7069114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D13DE0D" w14:textId="311E3F2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E3A8909" w14:textId="310F799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A22312" w:rsidRPr="000455E0" w14:paraId="1BCC7B10" w14:textId="77777777" w:rsidTr="00386964">
        <w:trPr>
          <w:hidden w:val="0"/>
        </w:trPr>
        <w:tc>
          <w:tcPr>
            <w:tcW w:w="1983" w:type="dxa"/>
          </w:tcPr>
          <w:p w14:paraId="34F41C57" w14:textId="1AFFF779" w:rsidR="00A22312" w:rsidRPr="00A22312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F0AAT01CE00</w:t>
            </w:r>
            <w:r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4137" w:type="dxa"/>
          </w:tcPr>
          <w:p w14:paraId="7ED91A25" w14:textId="4D9DAC9F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а низкая сторона</w:t>
            </w:r>
          </w:p>
        </w:tc>
        <w:tc>
          <w:tcPr>
            <w:tcW w:w="1558" w:type="dxa"/>
          </w:tcPr>
          <w:p w14:paraId="69CCFB18" w14:textId="5462C17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7C9B915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0CE5404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679DAD1" w14:textId="75D2798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A22312" w:rsidRPr="000455E0" w14:paraId="09CE9FBC" w14:textId="77777777" w:rsidTr="00386964">
        <w:trPr>
          <w:hidden w:val="0"/>
        </w:trPr>
        <w:tc>
          <w:tcPr>
            <w:tcW w:w="1983" w:type="dxa"/>
          </w:tcPr>
          <w:p w14:paraId="7976B223" w14:textId="439D42DD" w:rsidR="00A22312" w:rsidRPr="00A22312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F0AAT01CE</w:t>
            </w:r>
            <w:r>
              <w:rPr>
                <w:rFonts w:ascii="Times New Roman" w:hAnsi="Times New Roman"/>
                <w:vanish w:val="0"/>
              </w:rPr>
              <w:t>004</w:t>
            </w:r>
          </w:p>
        </w:tc>
        <w:tc>
          <w:tcPr>
            <w:tcW w:w="4137" w:type="dxa"/>
          </w:tcPr>
          <w:p w14:paraId="527CECC7" w14:textId="13F00183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в низкая сторона</w:t>
            </w:r>
          </w:p>
        </w:tc>
        <w:tc>
          <w:tcPr>
            <w:tcW w:w="1558" w:type="dxa"/>
          </w:tcPr>
          <w:p w14:paraId="1D94776B" w14:textId="29E57AD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3B617A4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BB5CB43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843BDA0" w14:textId="1531B8D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A22312" w:rsidRPr="000455E0" w14:paraId="69195C39" w14:textId="77777777" w:rsidTr="00386964">
        <w:trPr>
          <w:hidden w:val="0"/>
        </w:trPr>
        <w:tc>
          <w:tcPr>
            <w:tcW w:w="1983" w:type="dxa"/>
          </w:tcPr>
          <w:p w14:paraId="7372532F" w14:textId="45AF7B45" w:rsidR="00A22312" w:rsidRPr="00A22312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F0AAT01CE</w:t>
            </w:r>
            <w:r>
              <w:rPr>
                <w:rFonts w:ascii="Times New Roman" w:hAnsi="Times New Roman"/>
                <w:vanish w:val="0"/>
              </w:rPr>
              <w:t>005</w:t>
            </w:r>
          </w:p>
        </w:tc>
        <w:tc>
          <w:tcPr>
            <w:tcW w:w="4137" w:type="dxa"/>
          </w:tcPr>
          <w:p w14:paraId="3C75342F" w14:textId="599CE7B8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с низкая сторона</w:t>
            </w:r>
          </w:p>
        </w:tc>
        <w:tc>
          <w:tcPr>
            <w:tcW w:w="1558" w:type="dxa"/>
          </w:tcPr>
          <w:p w14:paraId="775FD2CD" w14:textId="1340BE2F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226F99C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C42A852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44012AD" w14:textId="2F8BC653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A22312" w:rsidRPr="000455E0" w14:paraId="4A02C636" w14:textId="77777777" w:rsidTr="00AA04EC">
        <w:trPr>
          <w:hidden w:val="0"/>
        </w:trPr>
        <w:tc>
          <w:tcPr>
            <w:tcW w:w="10490" w:type="dxa"/>
            <w:gridSpan w:val="6"/>
          </w:tcPr>
          <w:p w14:paraId="39D20B28" w14:textId="03EE2E02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Силовой трансформатор Т-2</w:t>
            </w:r>
          </w:p>
        </w:tc>
      </w:tr>
      <w:tr w:rsidR="00A22312" w:rsidRPr="000455E0" w14:paraId="0205618B" w14:textId="77777777" w:rsidTr="00386964">
        <w:trPr>
          <w:hidden w:val="0"/>
        </w:trPr>
        <w:tc>
          <w:tcPr>
            <w:tcW w:w="1983" w:type="dxa"/>
          </w:tcPr>
          <w:p w14:paraId="662FA735" w14:textId="11331252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CT001</w:t>
            </w:r>
          </w:p>
        </w:tc>
        <w:tc>
          <w:tcPr>
            <w:tcW w:w="4137" w:type="dxa"/>
          </w:tcPr>
          <w:p w14:paraId="36C68138" w14:textId="1F499D99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высокая сторона</w:t>
            </w:r>
          </w:p>
        </w:tc>
        <w:tc>
          <w:tcPr>
            <w:tcW w:w="1558" w:type="dxa"/>
          </w:tcPr>
          <w:p w14:paraId="78582200" w14:textId="0EBC42F2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81D3FFA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52C3BE7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D02DDD7" w14:textId="0912E4CF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1FC34ECA" w14:textId="77777777" w:rsidTr="00386964">
        <w:trPr>
          <w:hidden w:val="0"/>
        </w:trPr>
        <w:tc>
          <w:tcPr>
            <w:tcW w:w="1983" w:type="dxa"/>
          </w:tcPr>
          <w:p w14:paraId="0F8B6DCF" w14:textId="63A254E0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CT002</w:t>
            </w:r>
          </w:p>
        </w:tc>
        <w:tc>
          <w:tcPr>
            <w:tcW w:w="4137" w:type="dxa"/>
          </w:tcPr>
          <w:p w14:paraId="13A38577" w14:textId="4D2E9809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высокая сторона</w:t>
            </w:r>
          </w:p>
        </w:tc>
        <w:tc>
          <w:tcPr>
            <w:tcW w:w="1558" w:type="dxa"/>
          </w:tcPr>
          <w:p w14:paraId="0343DC8F" w14:textId="0DD152B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D710183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353D4D5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218E2D8" w14:textId="34E09E5C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162EA699" w14:textId="77777777" w:rsidTr="00386964">
        <w:trPr>
          <w:hidden w:val="0"/>
        </w:trPr>
        <w:tc>
          <w:tcPr>
            <w:tcW w:w="1983" w:type="dxa"/>
          </w:tcPr>
          <w:p w14:paraId="702A35EB" w14:textId="702254CB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CT003</w:t>
            </w:r>
          </w:p>
        </w:tc>
        <w:tc>
          <w:tcPr>
            <w:tcW w:w="4137" w:type="dxa"/>
          </w:tcPr>
          <w:p w14:paraId="1701FAB4" w14:textId="73005E2F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высокая сторона</w:t>
            </w:r>
          </w:p>
        </w:tc>
        <w:tc>
          <w:tcPr>
            <w:tcW w:w="1558" w:type="dxa"/>
          </w:tcPr>
          <w:p w14:paraId="41FB8FA7" w14:textId="10281F89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AC2BF59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C33B6B0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6F4535A" w14:textId="2827FC0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1EF6AE02" w14:textId="77777777" w:rsidTr="00386964">
        <w:trPr>
          <w:hidden w:val="0"/>
        </w:trPr>
        <w:tc>
          <w:tcPr>
            <w:tcW w:w="1983" w:type="dxa"/>
          </w:tcPr>
          <w:p w14:paraId="69602DC9" w14:textId="0977F445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CT004</w:t>
            </w:r>
          </w:p>
        </w:tc>
        <w:tc>
          <w:tcPr>
            <w:tcW w:w="4137" w:type="dxa"/>
          </w:tcPr>
          <w:p w14:paraId="2FA47C03" w14:textId="1E637A86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низкая сторона</w:t>
            </w:r>
          </w:p>
        </w:tc>
        <w:tc>
          <w:tcPr>
            <w:tcW w:w="1558" w:type="dxa"/>
          </w:tcPr>
          <w:p w14:paraId="5436449F" w14:textId="52E9989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0F3772E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72FFD5F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718014C" w14:textId="20FB57E8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74D58251" w14:textId="77777777" w:rsidTr="00386964">
        <w:trPr>
          <w:hidden w:val="0"/>
        </w:trPr>
        <w:tc>
          <w:tcPr>
            <w:tcW w:w="1983" w:type="dxa"/>
          </w:tcPr>
          <w:p w14:paraId="2D80FDA3" w14:textId="3384BC0E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CT005</w:t>
            </w:r>
          </w:p>
        </w:tc>
        <w:tc>
          <w:tcPr>
            <w:tcW w:w="4137" w:type="dxa"/>
          </w:tcPr>
          <w:p w14:paraId="73E51631" w14:textId="29C96052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низкая сторона</w:t>
            </w:r>
          </w:p>
        </w:tc>
        <w:tc>
          <w:tcPr>
            <w:tcW w:w="1558" w:type="dxa"/>
          </w:tcPr>
          <w:p w14:paraId="36915182" w14:textId="3952D16E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FF0BDDE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1B0DF17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96B4F7F" w14:textId="656812D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761243C5" w14:textId="77777777" w:rsidTr="00386964">
        <w:trPr>
          <w:hidden w:val="0"/>
        </w:trPr>
        <w:tc>
          <w:tcPr>
            <w:tcW w:w="1983" w:type="dxa"/>
          </w:tcPr>
          <w:p w14:paraId="33EC2C08" w14:textId="063C7E86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CT006</w:t>
            </w:r>
          </w:p>
        </w:tc>
        <w:tc>
          <w:tcPr>
            <w:tcW w:w="4137" w:type="dxa"/>
          </w:tcPr>
          <w:p w14:paraId="0B0DA5B9" w14:textId="488F1382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низкая сторона</w:t>
            </w:r>
          </w:p>
        </w:tc>
        <w:tc>
          <w:tcPr>
            <w:tcW w:w="1558" w:type="dxa"/>
          </w:tcPr>
          <w:p w14:paraId="259B5CB6" w14:textId="639F5155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44075ED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7F8EDB3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3C3B562" w14:textId="64A74E0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A22312" w:rsidRPr="000455E0" w14:paraId="6579F013" w14:textId="77777777" w:rsidTr="00386964">
        <w:trPr>
          <w:hidden w:val="0"/>
        </w:trPr>
        <w:tc>
          <w:tcPr>
            <w:tcW w:w="1983" w:type="dxa"/>
          </w:tcPr>
          <w:p w14:paraId="797ABE9E" w14:textId="3DE39FC1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CE001</w:t>
            </w:r>
          </w:p>
        </w:tc>
        <w:tc>
          <w:tcPr>
            <w:tcW w:w="4137" w:type="dxa"/>
          </w:tcPr>
          <w:p w14:paraId="053A06C7" w14:textId="06620587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низкая сторона</w:t>
            </w:r>
          </w:p>
        </w:tc>
        <w:tc>
          <w:tcPr>
            <w:tcW w:w="1558" w:type="dxa"/>
          </w:tcPr>
          <w:p w14:paraId="1E22B652" w14:textId="0B0ABCED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4B919D8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C2133D5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0CE4D57" w14:textId="2F3E772B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A22312" w:rsidRPr="000455E0" w14:paraId="578A278D" w14:textId="77777777" w:rsidTr="00386964">
        <w:trPr>
          <w:hidden w:val="0"/>
        </w:trPr>
        <w:tc>
          <w:tcPr>
            <w:tcW w:w="1983" w:type="dxa"/>
          </w:tcPr>
          <w:p w14:paraId="288826C3" w14:textId="725988CD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CE002</w:t>
            </w:r>
          </w:p>
        </w:tc>
        <w:tc>
          <w:tcPr>
            <w:tcW w:w="4137" w:type="dxa"/>
          </w:tcPr>
          <w:p w14:paraId="6E4FB7B7" w14:textId="74EFA48A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высокая сторона</w:t>
            </w:r>
          </w:p>
        </w:tc>
        <w:tc>
          <w:tcPr>
            <w:tcW w:w="1558" w:type="dxa"/>
          </w:tcPr>
          <w:p w14:paraId="0347D481" w14:textId="000A701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5B0176D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F7FA423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EC8C714" w14:textId="0A6E871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A22312" w:rsidRPr="000455E0" w14:paraId="517478D9" w14:textId="77777777" w:rsidTr="00386964">
        <w:trPr>
          <w:hidden w:val="0"/>
        </w:trPr>
        <w:tc>
          <w:tcPr>
            <w:tcW w:w="1983" w:type="dxa"/>
          </w:tcPr>
          <w:p w14:paraId="68BEC880" w14:textId="27FE67F0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CE00</w:t>
            </w:r>
            <w:r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4137" w:type="dxa"/>
          </w:tcPr>
          <w:p w14:paraId="596805FC" w14:textId="0A43DE96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а низкая сторона</w:t>
            </w:r>
          </w:p>
        </w:tc>
        <w:tc>
          <w:tcPr>
            <w:tcW w:w="1558" w:type="dxa"/>
          </w:tcPr>
          <w:p w14:paraId="06BA8B16" w14:textId="1119A57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D768C1B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7E9BBBB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CD3B932" w14:textId="4D402D81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A22312" w:rsidRPr="000455E0" w14:paraId="7EDA8526" w14:textId="77777777" w:rsidTr="00386964">
        <w:trPr>
          <w:hidden w:val="0"/>
        </w:trPr>
        <w:tc>
          <w:tcPr>
            <w:tcW w:w="1983" w:type="dxa"/>
          </w:tcPr>
          <w:p w14:paraId="0C19C953" w14:textId="4356E090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</w:t>
            </w:r>
            <w:r>
              <w:rPr>
                <w:rFonts w:ascii="Times New Roman" w:hAnsi="Times New Roman"/>
                <w:vanish w:val="0"/>
              </w:rPr>
              <w:t>004</w:t>
            </w:r>
          </w:p>
        </w:tc>
        <w:tc>
          <w:tcPr>
            <w:tcW w:w="4137" w:type="dxa"/>
          </w:tcPr>
          <w:p w14:paraId="0B7CB3CC" w14:textId="7A1ED68D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в низкая сторона</w:t>
            </w:r>
          </w:p>
        </w:tc>
        <w:tc>
          <w:tcPr>
            <w:tcW w:w="1558" w:type="dxa"/>
          </w:tcPr>
          <w:p w14:paraId="4A0A592C" w14:textId="0590E090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A0BD271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294EA48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5EC8C99" w14:textId="321E8CA6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A22312" w:rsidRPr="000455E0" w14:paraId="21F1AB4D" w14:textId="77777777" w:rsidTr="00386964">
        <w:trPr>
          <w:hidden w:val="0"/>
        </w:trPr>
        <w:tc>
          <w:tcPr>
            <w:tcW w:w="1983" w:type="dxa"/>
          </w:tcPr>
          <w:p w14:paraId="30476CB6" w14:textId="68B3B698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F0AAT0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</w:t>
            </w:r>
            <w:r>
              <w:rPr>
                <w:rFonts w:ascii="Times New Roman" w:hAnsi="Times New Roman"/>
                <w:vanish w:val="0"/>
              </w:rPr>
              <w:t>005</w:t>
            </w:r>
          </w:p>
        </w:tc>
        <w:tc>
          <w:tcPr>
            <w:tcW w:w="4137" w:type="dxa"/>
          </w:tcPr>
          <w:p w14:paraId="479772E9" w14:textId="544D306B" w:rsidR="00A22312" w:rsidRPr="00022F9E" w:rsidRDefault="00A22312" w:rsidP="00A2231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с низкая сторона</w:t>
            </w:r>
          </w:p>
        </w:tc>
        <w:tc>
          <w:tcPr>
            <w:tcW w:w="1558" w:type="dxa"/>
          </w:tcPr>
          <w:p w14:paraId="1820208D" w14:textId="7F2C5A5D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38D74C6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4C5A893" w14:textId="7777777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DE0BE4F" w14:textId="59068D87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A22312" w:rsidRPr="000455E0" w14:paraId="56137D59" w14:textId="77777777" w:rsidTr="00AA04EC">
        <w:trPr>
          <w:hidden w:val="0"/>
        </w:trPr>
        <w:tc>
          <w:tcPr>
            <w:tcW w:w="10490" w:type="dxa"/>
            <w:gridSpan w:val="6"/>
          </w:tcPr>
          <w:p w14:paraId="054C2AD2" w14:textId="3F2254EA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Здание расположения теплообменников</w:t>
            </w:r>
          </w:p>
        </w:tc>
      </w:tr>
      <w:tr w:rsidR="00A22312" w:rsidRPr="000455E0" w14:paraId="15917906" w14:textId="77777777" w:rsidTr="00AA04EC">
        <w:trPr>
          <w:hidden w:val="0"/>
        </w:trPr>
        <w:tc>
          <w:tcPr>
            <w:tcW w:w="10490" w:type="dxa"/>
            <w:gridSpan w:val="6"/>
          </w:tcPr>
          <w:p w14:paraId="44BCAEFA" w14:textId="2CA2BF84" w:rsidR="00A22312" w:rsidRPr="00022F9E" w:rsidRDefault="00A22312" w:rsidP="00A2231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Встроенная трансформаторная подстанция. Силовой трансформатор Т-3</w:t>
            </w:r>
          </w:p>
        </w:tc>
      </w:tr>
      <w:tr w:rsidR="006A26B2" w:rsidRPr="000455E0" w14:paraId="4225F371" w14:textId="77777777" w:rsidTr="00386964">
        <w:trPr>
          <w:hidden w:val="0"/>
        </w:trPr>
        <w:tc>
          <w:tcPr>
            <w:tcW w:w="1983" w:type="dxa"/>
          </w:tcPr>
          <w:p w14:paraId="2BAC71B1" w14:textId="0A65BE43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N1AAT01CT001</w:t>
            </w:r>
          </w:p>
        </w:tc>
        <w:tc>
          <w:tcPr>
            <w:tcW w:w="4137" w:type="dxa"/>
          </w:tcPr>
          <w:p w14:paraId="333C1BB8" w14:textId="0071E009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высокая сторона</w:t>
            </w:r>
          </w:p>
        </w:tc>
        <w:tc>
          <w:tcPr>
            <w:tcW w:w="1558" w:type="dxa"/>
          </w:tcPr>
          <w:p w14:paraId="2400389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7889F8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F5DA6C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6D345B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1B11A15D" w14:textId="77777777" w:rsidTr="00386964">
        <w:trPr>
          <w:hidden w:val="0"/>
        </w:trPr>
        <w:tc>
          <w:tcPr>
            <w:tcW w:w="1983" w:type="dxa"/>
          </w:tcPr>
          <w:p w14:paraId="38274A20" w14:textId="3448C4E8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N1AAT01CT002</w:t>
            </w:r>
          </w:p>
        </w:tc>
        <w:tc>
          <w:tcPr>
            <w:tcW w:w="4137" w:type="dxa"/>
          </w:tcPr>
          <w:p w14:paraId="44F902DA" w14:textId="11926487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высокая сторона</w:t>
            </w:r>
          </w:p>
        </w:tc>
        <w:tc>
          <w:tcPr>
            <w:tcW w:w="1558" w:type="dxa"/>
          </w:tcPr>
          <w:p w14:paraId="1FEF460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95D61E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E8227C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23CA1A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2899061A" w14:textId="77777777" w:rsidTr="00386964">
        <w:trPr>
          <w:hidden w:val="0"/>
        </w:trPr>
        <w:tc>
          <w:tcPr>
            <w:tcW w:w="1983" w:type="dxa"/>
          </w:tcPr>
          <w:p w14:paraId="5BE9F42A" w14:textId="3F9CB1D3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N1AAT01CT003</w:t>
            </w:r>
          </w:p>
        </w:tc>
        <w:tc>
          <w:tcPr>
            <w:tcW w:w="4137" w:type="dxa"/>
          </w:tcPr>
          <w:p w14:paraId="0E683AA4" w14:textId="56537CDC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высокая сторона</w:t>
            </w:r>
          </w:p>
        </w:tc>
        <w:tc>
          <w:tcPr>
            <w:tcW w:w="1558" w:type="dxa"/>
          </w:tcPr>
          <w:p w14:paraId="4F9E4E7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735F1F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B917C48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759BC48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1E2615B7" w14:textId="77777777" w:rsidTr="00386964">
        <w:trPr>
          <w:hidden w:val="0"/>
        </w:trPr>
        <w:tc>
          <w:tcPr>
            <w:tcW w:w="1983" w:type="dxa"/>
          </w:tcPr>
          <w:p w14:paraId="38E74F4A" w14:textId="1F2A6594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N1AAT01CT004</w:t>
            </w:r>
          </w:p>
        </w:tc>
        <w:tc>
          <w:tcPr>
            <w:tcW w:w="4137" w:type="dxa"/>
          </w:tcPr>
          <w:p w14:paraId="118BD529" w14:textId="3948CCD8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низкая сторона</w:t>
            </w:r>
          </w:p>
        </w:tc>
        <w:tc>
          <w:tcPr>
            <w:tcW w:w="1558" w:type="dxa"/>
          </w:tcPr>
          <w:p w14:paraId="3C7D44D6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CC68F66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87804B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F5A817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708D31BD" w14:textId="77777777" w:rsidTr="00386964">
        <w:trPr>
          <w:hidden w:val="0"/>
        </w:trPr>
        <w:tc>
          <w:tcPr>
            <w:tcW w:w="1983" w:type="dxa"/>
          </w:tcPr>
          <w:p w14:paraId="62375B3A" w14:textId="486BD35F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N1AAT01CT005</w:t>
            </w:r>
          </w:p>
        </w:tc>
        <w:tc>
          <w:tcPr>
            <w:tcW w:w="4137" w:type="dxa"/>
          </w:tcPr>
          <w:p w14:paraId="361BD2A4" w14:textId="1CD9950A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низкая сторона</w:t>
            </w:r>
          </w:p>
        </w:tc>
        <w:tc>
          <w:tcPr>
            <w:tcW w:w="1558" w:type="dxa"/>
          </w:tcPr>
          <w:p w14:paraId="646CAA27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7C88C6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3C0583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505F4C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1349B436" w14:textId="77777777" w:rsidTr="00386964">
        <w:trPr>
          <w:hidden w:val="0"/>
        </w:trPr>
        <w:tc>
          <w:tcPr>
            <w:tcW w:w="1983" w:type="dxa"/>
          </w:tcPr>
          <w:p w14:paraId="05638E7A" w14:textId="5C54A67F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N1AAT01CT006</w:t>
            </w:r>
          </w:p>
        </w:tc>
        <w:tc>
          <w:tcPr>
            <w:tcW w:w="4137" w:type="dxa"/>
          </w:tcPr>
          <w:p w14:paraId="73BA149F" w14:textId="00B39B90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низкая сторона</w:t>
            </w:r>
          </w:p>
        </w:tc>
        <w:tc>
          <w:tcPr>
            <w:tcW w:w="1558" w:type="dxa"/>
          </w:tcPr>
          <w:p w14:paraId="44B6066E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6218EBE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06DCE44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F8EC5DE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7EA7052E" w14:textId="77777777" w:rsidTr="00386964">
        <w:trPr>
          <w:hidden w:val="0"/>
        </w:trPr>
        <w:tc>
          <w:tcPr>
            <w:tcW w:w="1983" w:type="dxa"/>
          </w:tcPr>
          <w:p w14:paraId="3987351C" w14:textId="0B677682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N1AAT01CE001</w:t>
            </w:r>
          </w:p>
        </w:tc>
        <w:tc>
          <w:tcPr>
            <w:tcW w:w="4137" w:type="dxa"/>
          </w:tcPr>
          <w:p w14:paraId="0D9337F0" w14:textId="575D8369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низкая сторона</w:t>
            </w:r>
          </w:p>
        </w:tc>
        <w:tc>
          <w:tcPr>
            <w:tcW w:w="1558" w:type="dxa"/>
          </w:tcPr>
          <w:p w14:paraId="63D5AE2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7860DD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CCCDF00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A93AED6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6A26B2" w:rsidRPr="000455E0" w14:paraId="52BFBCA0" w14:textId="77777777" w:rsidTr="00386964">
        <w:trPr>
          <w:hidden w:val="0"/>
        </w:trPr>
        <w:tc>
          <w:tcPr>
            <w:tcW w:w="1983" w:type="dxa"/>
          </w:tcPr>
          <w:p w14:paraId="7F254B35" w14:textId="1E8D157A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N1AAT01CE002</w:t>
            </w:r>
          </w:p>
        </w:tc>
        <w:tc>
          <w:tcPr>
            <w:tcW w:w="4137" w:type="dxa"/>
          </w:tcPr>
          <w:p w14:paraId="687EB3D0" w14:textId="130D4539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высокая сторона</w:t>
            </w:r>
          </w:p>
        </w:tc>
        <w:tc>
          <w:tcPr>
            <w:tcW w:w="1558" w:type="dxa"/>
          </w:tcPr>
          <w:p w14:paraId="5FC52760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9846E8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8913D6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6ECBA9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6A26B2" w:rsidRPr="000455E0" w14:paraId="4D985071" w14:textId="77777777" w:rsidTr="00386964">
        <w:trPr>
          <w:hidden w:val="0"/>
        </w:trPr>
        <w:tc>
          <w:tcPr>
            <w:tcW w:w="1983" w:type="dxa"/>
          </w:tcPr>
          <w:p w14:paraId="60127FA5" w14:textId="6122B6B1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N1AAT01CE00</w:t>
            </w:r>
            <w:r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4137" w:type="dxa"/>
          </w:tcPr>
          <w:p w14:paraId="20B42AAE" w14:textId="54C33699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а низкая сторона</w:t>
            </w:r>
          </w:p>
        </w:tc>
        <w:tc>
          <w:tcPr>
            <w:tcW w:w="1558" w:type="dxa"/>
          </w:tcPr>
          <w:p w14:paraId="3AD625E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479272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6E0A06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277161E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6A26B2" w:rsidRPr="000455E0" w14:paraId="4F8F03BA" w14:textId="77777777" w:rsidTr="00386964">
        <w:trPr>
          <w:hidden w:val="0"/>
        </w:trPr>
        <w:tc>
          <w:tcPr>
            <w:tcW w:w="1983" w:type="dxa"/>
          </w:tcPr>
          <w:p w14:paraId="64FFB067" w14:textId="001972ED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N1AAT01CE</w:t>
            </w:r>
            <w:r>
              <w:rPr>
                <w:rFonts w:ascii="Times New Roman" w:hAnsi="Times New Roman"/>
                <w:vanish w:val="0"/>
              </w:rPr>
              <w:t>004</w:t>
            </w:r>
          </w:p>
        </w:tc>
        <w:tc>
          <w:tcPr>
            <w:tcW w:w="4137" w:type="dxa"/>
          </w:tcPr>
          <w:p w14:paraId="6752ED31" w14:textId="40B7C4A4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в низкая сторона</w:t>
            </w:r>
          </w:p>
        </w:tc>
        <w:tc>
          <w:tcPr>
            <w:tcW w:w="1558" w:type="dxa"/>
          </w:tcPr>
          <w:p w14:paraId="7362717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2A7444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5F27F0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2FF19D6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6A26B2" w:rsidRPr="000455E0" w14:paraId="5C13AD48" w14:textId="77777777" w:rsidTr="00386964">
        <w:trPr>
          <w:hidden w:val="0"/>
        </w:trPr>
        <w:tc>
          <w:tcPr>
            <w:tcW w:w="1983" w:type="dxa"/>
          </w:tcPr>
          <w:p w14:paraId="098E0306" w14:textId="0DF2A1B8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N1AAT01CE</w:t>
            </w:r>
            <w:r>
              <w:rPr>
                <w:rFonts w:ascii="Times New Roman" w:hAnsi="Times New Roman"/>
                <w:vanish w:val="0"/>
              </w:rPr>
              <w:t>005</w:t>
            </w:r>
          </w:p>
        </w:tc>
        <w:tc>
          <w:tcPr>
            <w:tcW w:w="4137" w:type="dxa"/>
          </w:tcPr>
          <w:p w14:paraId="3C8EE05F" w14:textId="401F3DAE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с низкая сторона</w:t>
            </w:r>
          </w:p>
        </w:tc>
        <w:tc>
          <w:tcPr>
            <w:tcW w:w="1558" w:type="dxa"/>
          </w:tcPr>
          <w:p w14:paraId="5042624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DC0CF07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8D310D8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439E50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6A26B2" w:rsidRPr="000455E0" w14:paraId="04D75670" w14:textId="77777777" w:rsidTr="00AA04EC">
        <w:trPr>
          <w:hidden w:val="0"/>
        </w:trPr>
        <w:tc>
          <w:tcPr>
            <w:tcW w:w="10490" w:type="dxa"/>
            <w:gridSpan w:val="6"/>
          </w:tcPr>
          <w:p w14:paraId="6CB8B3D1" w14:textId="2816A33F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lastRenderedPageBreak/>
              <w:t>Встроенная трансформаторная подстанция. Силовой трансформатор Т-4</w:t>
            </w:r>
          </w:p>
        </w:tc>
      </w:tr>
      <w:tr w:rsidR="006A26B2" w:rsidRPr="000455E0" w14:paraId="438E93B7" w14:textId="77777777" w:rsidTr="00386964">
        <w:trPr>
          <w:hidden w:val="0"/>
        </w:trPr>
        <w:tc>
          <w:tcPr>
            <w:tcW w:w="1983" w:type="dxa"/>
          </w:tcPr>
          <w:p w14:paraId="04BDDA97" w14:textId="7E9D92B7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CT001</w:t>
            </w:r>
          </w:p>
        </w:tc>
        <w:tc>
          <w:tcPr>
            <w:tcW w:w="4137" w:type="dxa"/>
          </w:tcPr>
          <w:p w14:paraId="520A3498" w14:textId="0A2D3E5B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высокая сторона</w:t>
            </w:r>
          </w:p>
        </w:tc>
        <w:tc>
          <w:tcPr>
            <w:tcW w:w="1558" w:type="dxa"/>
          </w:tcPr>
          <w:p w14:paraId="6C90949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1A0675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1A9B81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70846B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23CC5FB5" w14:textId="77777777" w:rsidTr="00386964">
        <w:trPr>
          <w:hidden w:val="0"/>
        </w:trPr>
        <w:tc>
          <w:tcPr>
            <w:tcW w:w="1983" w:type="dxa"/>
          </w:tcPr>
          <w:p w14:paraId="3EC81849" w14:textId="273FF3CD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CT002</w:t>
            </w:r>
          </w:p>
        </w:tc>
        <w:tc>
          <w:tcPr>
            <w:tcW w:w="4137" w:type="dxa"/>
          </w:tcPr>
          <w:p w14:paraId="4FC5B6E9" w14:textId="027788CF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высокая сторона</w:t>
            </w:r>
          </w:p>
        </w:tc>
        <w:tc>
          <w:tcPr>
            <w:tcW w:w="1558" w:type="dxa"/>
          </w:tcPr>
          <w:p w14:paraId="6F06E3E8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6621E4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D2FC83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D215BD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5FE6B1F0" w14:textId="77777777" w:rsidTr="00386964">
        <w:trPr>
          <w:hidden w:val="0"/>
        </w:trPr>
        <w:tc>
          <w:tcPr>
            <w:tcW w:w="1983" w:type="dxa"/>
          </w:tcPr>
          <w:p w14:paraId="645AB0F4" w14:textId="42D74A88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CT003</w:t>
            </w:r>
          </w:p>
        </w:tc>
        <w:tc>
          <w:tcPr>
            <w:tcW w:w="4137" w:type="dxa"/>
          </w:tcPr>
          <w:p w14:paraId="7280631D" w14:textId="1D586D02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высокая сторона</w:t>
            </w:r>
          </w:p>
        </w:tc>
        <w:tc>
          <w:tcPr>
            <w:tcW w:w="1558" w:type="dxa"/>
          </w:tcPr>
          <w:p w14:paraId="426750D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095F58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3F9A55E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B49F91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30A5367A" w14:textId="77777777" w:rsidTr="00386964">
        <w:trPr>
          <w:hidden w:val="0"/>
        </w:trPr>
        <w:tc>
          <w:tcPr>
            <w:tcW w:w="1983" w:type="dxa"/>
          </w:tcPr>
          <w:p w14:paraId="630F5A0A" w14:textId="08D1FD56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CT004</w:t>
            </w:r>
          </w:p>
        </w:tc>
        <w:tc>
          <w:tcPr>
            <w:tcW w:w="4137" w:type="dxa"/>
          </w:tcPr>
          <w:p w14:paraId="30452D50" w14:textId="06436892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низкая сторона</w:t>
            </w:r>
          </w:p>
        </w:tc>
        <w:tc>
          <w:tcPr>
            <w:tcW w:w="1558" w:type="dxa"/>
          </w:tcPr>
          <w:p w14:paraId="68E829D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D99AD1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B91331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C6242B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6F54CC3D" w14:textId="77777777" w:rsidTr="00386964">
        <w:trPr>
          <w:hidden w:val="0"/>
        </w:trPr>
        <w:tc>
          <w:tcPr>
            <w:tcW w:w="1983" w:type="dxa"/>
          </w:tcPr>
          <w:p w14:paraId="5799FE1F" w14:textId="785D7C22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CT005</w:t>
            </w:r>
          </w:p>
        </w:tc>
        <w:tc>
          <w:tcPr>
            <w:tcW w:w="4137" w:type="dxa"/>
          </w:tcPr>
          <w:p w14:paraId="4D27A64F" w14:textId="5EFE29E4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низкая сторона</w:t>
            </w:r>
          </w:p>
        </w:tc>
        <w:tc>
          <w:tcPr>
            <w:tcW w:w="1558" w:type="dxa"/>
          </w:tcPr>
          <w:p w14:paraId="05240330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19AFDC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206EE7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EF670D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45F2F179" w14:textId="77777777" w:rsidTr="00386964">
        <w:trPr>
          <w:hidden w:val="0"/>
        </w:trPr>
        <w:tc>
          <w:tcPr>
            <w:tcW w:w="1983" w:type="dxa"/>
          </w:tcPr>
          <w:p w14:paraId="05DC2F4A" w14:textId="2790CBDB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CT006</w:t>
            </w:r>
          </w:p>
        </w:tc>
        <w:tc>
          <w:tcPr>
            <w:tcW w:w="4137" w:type="dxa"/>
          </w:tcPr>
          <w:p w14:paraId="232C26F7" w14:textId="49B6D37D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низкая сторона</w:t>
            </w:r>
          </w:p>
        </w:tc>
        <w:tc>
          <w:tcPr>
            <w:tcW w:w="1558" w:type="dxa"/>
          </w:tcPr>
          <w:p w14:paraId="6FDF8D4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E3C85F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2EBF0D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082D35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6AAD41C1" w14:textId="77777777" w:rsidTr="00386964">
        <w:trPr>
          <w:hidden w:val="0"/>
        </w:trPr>
        <w:tc>
          <w:tcPr>
            <w:tcW w:w="1983" w:type="dxa"/>
          </w:tcPr>
          <w:p w14:paraId="36658C0A" w14:textId="2AE35C6A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CE001</w:t>
            </w:r>
          </w:p>
        </w:tc>
        <w:tc>
          <w:tcPr>
            <w:tcW w:w="4137" w:type="dxa"/>
          </w:tcPr>
          <w:p w14:paraId="14267744" w14:textId="6B0EEB4B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низкая сторона</w:t>
            </w:r>
          </w:p>
        </w:tc>
        <w:tc>
          <w:tcPr>
            <w:tcW w:w="1558" w:type="dxa"/>
          </w:tcPr>
          <w:p w14:paraId="22BA2A0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AEBC6A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22FF824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54F34E7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6A26B2" w:rsidRPr="000455E0" w14:paraId="5FF82898" w14:textId="77777777" w:rsidTr="00386964">
        <w:trPr>
          <w:hidden w:val="0"/>
        </w:trPr>
        <w:tc>
          <w:tcPr>
            <w:tcW w:w="1983" w:type="dxa"/>
          </w:tcPr>
          <w:p w14:paraId="32ADB41D" w14:textId="5FE81DC9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CE002</w:t>
            </w:r>
          </w:p>
        </w:tc>
        <w:tc>
          <w:tcPr>
            <w:tcW w:w="4137" w:type="dxa"/>
          </w:tcPr>
          <w:p w14:paraId="13C08007" w14:textId="70BA35C5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высокая сторона</w:t>
            </w:r>
          </w:p>
        </w:tc>
        <w:tc>
          <w:tcPr>
            <w:tcW w:w="1558" w:type="dxa"/>
          </w:tcPr>
          <w:p w14:paraId="5AFC4A2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BB4E008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0503590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C7BAF1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6A26B2" w:rsidRPr="000455E0" w14:paraId="71B6C187" w14:textId="77777777" w:rsidTr="00386964">
        <w:trPr>
          <w:hidden w:val="0"/>
        </w:trPr>
        <w:tc>
          <w:tcPr>
            <w:tcW w:w="1983" w:type="dxa"/>
          </w:tcPr>
          <w:p w14:paraId="4F88CF84" w14:textId="2858A590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CE00</w:t>
            </w:r>
            <w:r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4137" w:type="dxa"/>
          </w:tcPr>
          <w:p w14:paraId="4E3A2E27" w14:textId="4CE38597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а низкая сторона</w:t>
            </w:r>
          </w:p>
        </w:tc>
        <w:tc>
          <w:tcPr>
            <w:tcW w:w="1558" w:type="dxa"/>
          </w:tcPr>
          <w:p w14:paraId="29096D54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9B3FD37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9060EA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86E120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6A26B2" w:rsidRPr="000455E0" w14:paraId="34476077" w14:textId="77777777" w:rsidTr="00386964">
        <w:trPr>
          <w:hidden w:val="0"/>
        </w:trPr>
        <w:tc>
          <w:tcPr>
            <w:tcW w:w="1983" w:type="dxa"/>
          </w:tcPr>
          <w:p w14:paraId="3273FE0E" w14:textId="48512685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</w:t>
            </w:r>
            <w:r>
              <w:rPr>
                <w:rFonts w:ascii="Times New Roman" w:hAnsi="Times New Roman"/>
                <w:vanish w:val="0"/>
              </w:rPr>
              <w:t>004</w:t>
            </w:r>
          </w:p>
        </w:tc>
        <w:tc>
          <w:tcPr>
            <w:tcW w:w="4137" w:type="dxa"/>
          </w:tcPr>
          <w:p w14:paraId="0B2B4538" w14:textId="4E8DD6BD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в низкая сторона</w:t>
            </w:r>
          </w:p>
        </w:tc>
        <w:tc>
          <w:tcPr>
            <w:tcW w:w="1558" w:type="dxa"/>
          </w:tcPr>
          <w:p w14:paraId="160B1B7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432A28F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3730338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E4F539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6A26B2" w:rsidRPr="000455E0" w14:paraId="17F55BC0" w14:textId="77777777" w:rsidTr="00386964">
        <w:trPr>
          <w:hidden w:val="0"/>
        </w:trPr>
        <w:tc>
          <w:tcPr>
            <w:tcW w:w="1983" w:type="dxa"/>
          </w:tcPr>
          <w:p w14:paraId="6A4220D6" w14:textId="5DDAD4ED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N1AAT0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</w:t>
            </w:r>
            <w:r>
              <w:rPr>
                <w:rFonts w:ascii="Times New Roman" w:hAnsi="Times New Roman"/>
                <w:vanish w:val="0"/>
              </w:rPr>
              <w:t>005</w:t>
            </w:r>
          </w:p>
        </w:tc>
        <w:tc>
          <w:tcPr>
            <w:tcW w:w="4137" w:type="dxa"/>
          </w:tcPr>
          <w:p w14:paraId="314C7213" w14:textId="26E6406B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с низкая сторона</w:t>
            </w:r>
          </w:p>
        </w:tc>
        <w:tc>
          <w:tcPr>
            <w:tcW w:w="1558" w:type="dxa"/>
          </w:tcPr>
          <w:p w14:paraId="5CC1094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48D185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3EAD87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37FC6A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6A26B2" w:rsidRPr="000455E0" w14:paraId="0717811A" w14:textId="77777777" w:rsidTr="00AA04EC">
        <w:trPr>
          <w:hidden w:val="0"/>
        </w:trPr>
        <w:tc>
          <w:tcPr>
            <w:tcW w:w="10490" w:type="dxa"/>
            <w:gridSpan w:val="6"/>
          </w:tcPr>
          <w:p w14:paraId="5C10AF07" w14:textId="05F2950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b/>
                <w:bCs/>
                <w:vanish w:val="0"/>
              </w:rPr>
              <w:t>Аккумулирующая насосная</w:t>
            </w:r>
          </w:p>
        </w:tc>
      </w:tr>
      <w:tr w:rsidR="006A26B2" w:rsidRPr="000455E0" w14:paraId="1452CF8F" w14:textId="77777777" w:rsidTr="00AA04EC">
        <w:trPr>
          <w:hidden w:val="0"/>
        </w:trPr>
        <w:tc>
          <w:tcPr>
            <w:tcW w:w="10490" w:type="dxa"/>
            <w:gridSpan w:val="6"/>
          </w:tcPr>
          <w:p w14:paraId="2BC088F4" w14:textId="66244415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Встроенная трансформаторная подстанция КТП СН НАБ ТЦ. Силовой трансформатор ТСН-35</w:t>
            </w:r>
          </w:p>
        </w:tc>
      </w:tr>
      <w:tr w:rsidR="006A26B2" w:rsidRPr="000455E0" w14:paraId="4F7BCF47" w14:textId="77777777" w:rsidTr="00386964">
        <w:trPr>
          <w:hidden w:val="0"/>
        </w:trPr>
        <w:tc>
          <w:tcPr>
            <w:tcW w:w="1983" w:type="dxa"/>
          </w:tcPr>
          <w:p w14:paraId="54038828" w14:textId="37720524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N2AAT01CT001</w:t>
            </w:r>
          </w:p>
        </w:tc>
        <w:tc>
          <w:tcPr>
            <w:tcW w:w="4137" w:type="dxa"/>
          </w:tcPr>
          <w:p w14:paraId="072CB4BC" w14:textId="09CB36D7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высокая сторона</w:t>
            </w:r>
          </w:p>
        </w:tc>
        <w:tc>
          <w:tcPr>
            <w:tcW w:w="1558" w:type="dxa"/>
          </w:tcPr>
          <w:p w14:paraId="591E335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6A550E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F1E5B48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AA0A237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7929FE49" w14:textId="77777777" w:rsidTr="00386964">
        <w:trPr>
          <w:hidden w:val="0"/>
        </w:trPr>
        <w:tc>
          <w:tcPr>
            <w:tcW w:w="1983" w:type="dxa"/>
          </w:tcPr>
          <w:p w14:paraId="491FB7F0" w14:textId="169A834A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N2AAT01CT002</w:t>
            </w:r>
          </w:p>
        </w:tc>
        <w:tc>
          <w:tcPr>
            <w:tcW w:w="4137" w:type="dxa"/>
          </w:tcPr>
          <w:p w14:paraId="5BCBB294" w14:textId="268B4D43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высокая сторона</w:t>
            </w:r>
          </w:p>
        </w:tc>
        <w:tc>
          <w:tcPr>
            <w:tcW w:w="1558" w:type="dxa"/>
          </w:tcPr>
          <w:p w14:paraId="308EC52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02E973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66C640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474690B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0EE2343B" w14:textId="77777777" w:rsidTr="00386964">
        <w:trPr>
          <w:hidden w:val="0"/>
        </w:trPr>
        <w:tc>
          <w:tcPr>
            <w:tcW w:w="1983" w:type="dxa"/>
          </w:tcPr>
          <w:p w14:paraId="1AC29856" w14:textId="09C897D7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N2AAT01CT003</w:t>
            </w:r>
          </w:p>
        </w:tc>
        <w:tc>
          <w:tcPr>
            <w:tcW w:w="4137" w:type="dxa"/>
          </w:tcPr>
          <w:p w14:paraId="5B0D3FDD" w14:textId="60E05FA8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высокая сторона</w:t>
            </w:r>
          </w:p>
        </w:tc>
        <w:tc>
          <w:tcPr>
            <w:tcW w:w="1558" w:type="dxa"/>
          </w:tcPr>
          <w:p w14:paraId="2657D92E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3336FA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374F77D8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EB55DF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43DAC3B5" w14:textId="77777777" w:rsidTr="00386964">
        <w:trPr>
          <w:hidden w:val="0"/>
        </w:trPr>
        <w:tc>
          <w:tcPr>
            <w:tcW w:w="1983" w:type="dxa"/>
          </w:tcPr>
          <w:p w14:paraId="53D344DC" w14:textId="1302A2CE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N2AAT01CT004</w:t>
            </w:r>
          </w:p>
        </w:tc>
        <w:tc>
          <w:tcPr>
            <w:tcW w:w="4137" w:type="dxa"/>
          </w:tcPr>
          <w:p w14:paraId="16FA8624" w14:textId="365AC8B9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низкая сторона</w:t>
            </w:r>
          </w:p>
        </w:tc>
        <w:tc>
          <w:tcPr>
            <w:tcW w:w="1558" w:type="dxa"/>
          </w:tcPr>
          <w:p w14:paraId="23F8CA3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A72E0E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42B8D0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5CD664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29498E62" w14:textId="77777777" w:rsidTr="00386964">
        <w:trPr>
          <w:hidden w:val="0"/>
        </w:trPr>
        <w:tc>
          <w:tcPr>
            <w:tcW w:w="1983" w:type="dxa"/>
          </w:tcPr>
          <w:p w14:paraId="5141F4F9" w14:textId="30DEECBB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N2AAT01CT005</w:t>
            </w:r>
          </w:p>
        </w:tc>
        <w:tc>
          <w:tcPr>
            <w:tcW w:w="4137" w:type="dxa"/>
          </w:tcPr>
          <w:p w14:paraId="3A92DCE2" w14:textId="6B059C16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низкая сторона</w:t>
            </w:r>
          </w:p>
        </w:tc>
        <w:tc>
          <w:tcPr>
            <w:tcW w:w="1558" w:type="dxa"/>
          </w:tcPr>
          <w:p w14:paraId="2F3093A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59E624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82D6FD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227BB4E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46C5D95A" w14:textId="77777777" w:rsidTr="00386964">
        <w:trPr>
          <w:hidden w:val="0"/>
        </w:trPr>
        <w:tc>
          <w:tcPr>
            <w:tcW w:w="1983" w:type="dxa"/>
          </w:tcPr>
          <w:p w14:paraId="78578CD4" w14:textId="11C28835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N2AAT01CT006</w:t>
            </w:r>
          </w:p>
        </w:tc>
        <w:tc>
          <w:tcPr>
            <w:tcW w:w="4137" w:type="dxa"/>
          </w:tcPr>
          <w:p w14:paraId="05E8006D" w14:textId="6A5FCD65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низкая сторона</w:t>
            </w:r>
          </w:p>
        </w:tc>
        <w:tc>
          <w:tcPr>
            <w:tcW w:w="1558" w:type="dxa"/>
          </w:tcPr>
          <w:p w14:paraId="3064F944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CBB6AD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CFF6CD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5E002630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46A6B069" w14:textId="77777777" w:rsidTr="00386964">
        <w:trPr>
          <w:hidden w:val="0"/>
        </w:trPr>
        <w:tc>
          <w:tcPr>
            <w:tcW w:w="1983" w:type="dxa"/>
          </w:tcPr>
          <w:p w14:paraId="3447E0BA" w14:textId="0C139D5D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N2AAT01CE001</w:t>
            </w:r>
          </w:p>
        </w:tc>
        <w:tc>
          <w:tcPr>
            <w:tcW w:w="4137" w:type="dxa"/>
          </w:tcPr>
          <w:p w14:paraId="2F302A56" w14:textId="51C2ABDB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низкая сторона</w:t>
            </w:r>
          </w:p>
        </w:tc>
        <w:tc>
          <w:tcPr>
            <w:tcW w:w="1558" w:type="dxa"/>
          </w:tcPr>
          <w:p w14:paraId="65D4FA8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369B423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D471A07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BBE82A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6A26B2" w:rsidRPr="000455E0" w14:paraId="6A744419" w14:textId="77777777" w:rsidTr="00386964">
        <w:trPr>
          <w:hidden w:val="0"/>
        </w:trPr>
        <w:tc>
          <w:tcPr>
            <w:tcW w:w="1983" w:type="dxa"/>
          </w:tcPr>
          <w:p w14:paraId="40B10861" w14:textId="043C35E0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N2AAT01CE002</w:t>
            </w:r>
          </w:p>
        </w:tc>
        <w:tc>
          <w:tcPr>
            <w:tcW w:w="4137" w:type="dxa"/>
          </w:tcPr>
          <w:p w14:paraId="03CA7607" w14:textId="44851630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высокая сторона</w:t>
            </w:r>
          </w:p>
        </w:tc>
        <w:tc>
          <w:tcPr>
            <w:tcW w:w="1558" w:type="dxa"/>
          </w:tcPr>
          <w:p w14:paraId="091EA1C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730B10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203FE56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0E40E3E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6A26B2" w:rsidRPr="000455E0" w14:paraId="033FE91F" w14:textId="77777777" w:rsidTr="00386964">
        <w:trPr>
          <w:hidden w:val="0"/>
        </w:trPr>
        <w:tc>
          <w:tcPr>
            <w:tcW w:w="1983" w:type="dxa"/>
          </w:tcPr>
          <w:p w14:paraId="785A49EE" w14:textId="2858A671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N2AAT01CE00</w:t>
            </w:r>
            <w:r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4137" w:type="dxa"/>
          </w:tcPr>
          <w:p w14:paraId="096566DA" w14:textId="629B3C04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а низкая сторона</w:t>
            </w:r>
          </w:p>
        </w:tc>
        <w:tc>
          <w:tcPr>
            <w:tcW w:w="1558" w:type="dxa"/>
          </w:tcPr>
          <w:p w14:paraId="12275EA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B674C58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4E8825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6DE250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6A26B2" w:rsidRPr="000455E0" w14:paraId="07184BA3" w14:textId="77777777" w:rsidTr="00386964">
        <w:trPr>
          <w:hidden w:val="0"/>
        </w:trPr>
        <w:tc>
          <w:tcPr>
            <w:tcW w:w="1983" w:type="dxa"/>
          </w:tcPr>
          <w:p w14:paraId="506E5A3C" w14:textId="5763A255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N2AAT01CE</w:t>
            </w:r>
            <w:r>
              <w:rPr>
                <w:rFonts w:ascii="Times New Roman" w:hAnsi="Times New Roman"/>
                <w:vanish w:val="0"/>
              </w:rPr>
              <w:t>004</w:t>
            </w:r>
          </w:p>
        </w:tc>
        <w:tc>
          <w:tcPr>
            <w:tcW w:w="4137" w:type="dxa"/>
          </w:tcPr>
          <w:p w14:paraId="45DF00BC" w14:textId="3AD31F8E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в низкая сторона</w:t>
            </w:r>
          </w:p>
        </w:tc>
        <w:tc>
          <w:tcPr>
            <w:tcW w:w="1558" w:type="dxa"/>
          </w:tcPr>
          <w:p w14:paraId="172C082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F41F1E7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6FE9D8B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92B2430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6A26B2" w:rsidRPr="000455E0" w14:paraId="2126AE4A" w14:textId="77777777" w:rsidTr="00386964">
        <w:trPr>
          <w:hidden w:val="0"/>
        </w:trPr>
        <w:tc>
          <w:tcPr>
            <w:tcW w:w="1983" w:type="dxa"/>
          </w:tcPr>
          <w:p w14:paraId="75909E53" w14:textId="49FF0F58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N2AAT01CE</w:t>
            </w:r>
            <w:r>
              <w:rPr>
                <w:rFonts w:ascii="Times New Roman" w:hAnsi="Times New Roman"/>
                <w:vanish w:val="0"/>
              </w:rPr>
              <w:t>005</w:t>
            </w:r>
          </w:p>
        </w:tc>
        <w:tc>
          <w:tcPr>
            <w:tcW w:w="4137" w:type="dxa"/>
          </w:tcPr>
          <w:p w14:paraId="4A1A6BFB" w14:textId="34888CDC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с низкая сторона</w:t>
            </w:r>
          </w:p>
        </w:tc>
        <w:tc>
          <w:tcPr>
            <w:tcW w:w="1558" w:type="dxa"/>
          </w:tcPr>
          <w:p w14:paraId="72AD45C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C5A31E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B39C36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2097DA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6A26B2" w:rsidRPr="000455E0" w14:paraId="1FA00628" w14:textId="77777777" w:rsidTr="00AA04EC">
        <w:trPr>
          <w:hidden w:val="0"/>
        </w:trPr>
        <w:tc>
          <w:tcPr>
            <w:tcW w:w="10490" w:type="dxa"/>
            <w:gridSpan w:val="6"/>
          </w:tcPr>
          <w:p w14:paraId="22D9FBDD" w14:textId="3101F7E3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Встроенная трансформаторная подстанция КТП СН НАБ ТЦ. Силовой трансформатор ТСН-36</w:t>
            </w:r>
          </w:p>
        </w:tc>
      </w:tr>
      <w:tr w:rsidR="006A26B2" w:rsidRPr="000455E0" w14:paraId="63BBB2DF" w14:textId="77777777" w:rsidTr="00386964">
        <w:trPr>
          <w:hidden w:val="0"/>
        </w:trPr>
        <w:tc>
          <w:tcPr>
            <w:tcW w:w="1983" w:type="dxa"/>
          </w:tcPr>
          <w:p w14:paraId="5DCE51E2" w14:textId="2562C995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CT001</w:t>
            </w:r>
          </w:p>
        </w:tc>
        <w:tc>
          <w:tcPr>
            <w:tcW w:w="4137" w:type="dxa"/>
          </w:tcPr>
          <w:p w14:paraId="5F89808E" w14:textId="5E116EA3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высокая сторона</w:t>
            </w:r>
          </w:p>
        </w:tc>
        <w:tc>
          <w:tcPr>
            <w:tcW w:w="1558" w:type="dxa"/>
          </w:tcPr>
          <w:p w14:paraId="3915A552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E741D8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79E46C6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E0DD546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08E30BDE" w14:textId="77777777" w:rsidTr="00386964">
        <w:trPr>
          <w:hidden w:val="0"/>
        </w:trPr>
        <w:tc>
          <w:tcPr>
            <w:tcW w:w="1983" w:type="dxa"/>
          </w:tcPr>
          <w:p w14:paraId="53BED078" w14:textId="6BF30FEC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CT002</w:t>
            </w:r>
          </w:p>
        </w:tc>
        <w:tc>
          <w:tcPr>
            <w:tcW w:w="4137" w:type="dxa"/>
          </w:tcPr>
          <w:p w14:paraId="32CA0A0D" w14:textId="4F282FCE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высокая сторона</w:t>
            </w:r>
          </w:p>
        </w:tc>
        <w:tc>
          <w:tcPr>
            <w:tcW w:w="1558" w:type="dxa"/>
          </w:tcPr>
          <w:p w14:paraId="0BF063E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0362E5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99CEF76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749B679E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1A9E37F0" w14:textId="77777777" w:rsidTr="00386964">
        <w:trPr>
          <w:hidden w:val="0"/>
        </w:trPr>
        <w:tc>
          <w:tcPr>
            <w:tcW w:w="1983" w:type="dxa"/>
          </w:tcPr>
          <w:p w14:paraId="5BAEA9B5" w14:textId="0E85D86C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CT003</w:t>
            </w:r>
          </w:p>
        </w:tc>
        <w:tc>
          <w:tcPr>
            <w:tcW w:w="4137" w:type="dxa"/>
          </w:tcPr>
          <w:p w14:paraId="094AF3AE" w14:textId="5A50753E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высокая сторона</w:t>
            </w:r>
          </w:p>
        </w:tc>
        <w:tc>
          <w:tcPr>
            <w:tcW w:w="1558" w:type="dxa"/>
          </w:tcPr>
          <w:p w14:paraId="1B731E40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A5C2E08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D5EA5E6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30F3CD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0AEF1825" w14:textId="77777777" w:rsidTr="00386964">
        <w:trPr>
          <w:hidden w:val="0"/>
        </w:trPr>
        <w:tc>
          <w:tcPr>
            <w:tcW w:w="1983" w:type="dxa"/>
          </w:tcPr>
          <w:p w14:paraId="6F61098D" w14:textId="1C427AFE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CT004</w:t>
            </w:r>
          </w:p>
        </w:tc>
        <w:tc>
          <w:tcPr>
            <w:tcW w:w="4137" w:type="dxa"/>
          </w:tcPr>
          <w:p w14:paraId="42D4A344" w14:textId="56B16AF4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а, низкая сторона</w:t>
            </w:r>
          </w:p>
        </w:tc>
        <w:tc>
          <w:tcPr>
            <w:tcW w:w="1558" w:type="dxa"/>
          </w:tcPr>
          <w:p w14:paraId="7288409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7021E4D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5F55418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4BEE89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5A162B7D" w14:textId="77777777" w:rsidTr="00386964">
        <w:trPr>
          <w:hidden w:val="0"/>
        </w:trPr>
        <w:tc>
          <w:tcPr>
            <w:tcW w:w="1983" w:type="dxa"/>
          </w:tcPr>
          <w:p w14:paraId="5102862D" w14:textId="51658630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N2AAT0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CT005</w:t>
            </w:r>
          </w:p>
        </w:tc>
        <w:tc>
          <w:tcPr>
            <w:tcW w:w="4137" w:type="dxa"/>
          </w:tcPr>
          <w:p w14:paraId="117E0B00" w14:textId="78B84A2D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в, низкая сторона</w:t>
            </w:r>
          </w:p>
        </w:tc>
        <w:tc>
          <w:tcPr>
            <w:tcW w:w="1558" w:type="dxa"/>
          </w:tcPr>
          <w:p w14:paraId="2B78C46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5312C51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21F9C8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1C4E871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09EE6559" w14:textId="77777777" w:rsidTr="00386964">
        <w:trPr>
          <w:hidden w:val="0"/>
        </w:trPr>
        <w:tc>
          <w:tcPr>
            <w:tcW w:w="1983" w:type="dxa"/>
          </w:tcPr>
          <w:p w14:paraId="4AD0FAF0" w14:textId="40BCD4F1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CT006</w:t>
            </w:r>
          </w:p>
        </w:tc>
        <w:tc>
          <w:tcPr>
            <w:tcW w:w="4137" w:type="dxa"/>
          </w:tcPr>
          <w:p w14:paraId="1F8F3E97" w14:textId="68E2407D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температура обмотки фаза с, низкая сторона</w:t>
            </w:r>
          </w:p>
        </w:tc>
        <w:tc>
          <w:tcPr>
            <w:tcW w:w="1558" w:type="dxa"/>
          </w:tcPr>
          <w:p w14:paraId="5560FB1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48CE80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CAE7CD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3CF7CFD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°C</w:t>
            </w:r>
          </w:p>
        </w:tc>
      </w:tr>
      <w:tr w:rsidR="006A26B2" w:rsidRPr="000455E0" w14:paraId="0F00E047" w14:textId="77777777" w:rsidTr="00386964">
        <w:trPr>
          <w:hidden w:val="0"/>
        </w:trPr>
        <w:tc>
          <w:tcPr>
            <w:tcW w:w="1983" w:type="dxa"/>
          </w:tcPr>
          <w:p w14:paraId="48564B21" w14:textId="278CF191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CE001</w:t>
            </w:r>
          </w:p>
        </w:tc>
        <w:tc>
          <w:tcPr>
            <w:tcW w:w="4137" w:type="dxa"/>
          </w:tcPr>
          <w:p w14:paraId="19B2B7D0" w14:textId="4E37A8DF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низкая сторона</w:t>
            </w:r>
          </w:p>
        </w:tc>
        <w:tc>
          <w:tcPr>
            <w:tcW w:w="1558" w:type="dxa"/>
          </w:tcPr>
          <w:p w14:paraId="78426E0A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278480C7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214D119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4A953C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6A26B2" w:rsidRPr="000455E0" w14:paraId="422C7187" w14:textId="77777777" w:rsidTr="00386964">
        <w:trPr>
          <w:hidden w:val="0"/>
        </w:trPr>
        <w:tc>
          <w:tcPr>
            <w:tcW w:w="1983" w:type="dxa"/>
          </w:tcPr>
          <w:p w14:paraId="08A6528E" w14:textId="7DE3744F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CE002</w:t>
            </w:r>
          </w:p>
        </w:tc>
        <w:tc>
          <w:tcPr>
            <w:tcW w:w="4137" w:type="dxa"/>
          </w:tcPr>
          <w:p w14:paraId="2FA8C07C" w14:textId="318CFBD8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напряжение высокая сторона</w:t>
            </w:r>
          </w:p>
        </w:tc>
        <w:tc>
          <w:tcPr>
            <w:tcW w:w="1558" w:type="dxa"/>
          </w:tcPr>
          <w:p w14:paraId="77ED33D4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61EA4399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733040E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D362B6B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6A26B2" w:rsidRPr="000455E0" w14:paraId="5D9B71A8" w14:textId="77777777" w:rsidTr="00386964">
        <w:trPr>
          <w:hidden w:val="0"/>
        </w:trPr>
        <w:tc>
          <w:tcPr>
            <w:tcW w:w="1983" w:type="dxa"/>
          </w:tcPr>
          <w:p w14:paraId="47816930" w14:textId="74839275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CE00</w:t>
            </w:r>
            <w:r>
              <w:rPr>
                <w:rFonts w:ascii="Times New Roman" w:hAnsi="Times New Roman"/>
                <w:vanish w:val="0"/>
              </w:rPr>
              <w:t>3</w:t>
            </w:r>
          </w:p>
        </w:tc>
        <w:tc>
          <w:tcPr>
            <w:tcW w:w="4137" w:type="dxa"/>
          </w:tcPr>
          <w:p w14:paraId="3E0C10B9" w14:textId="6FB9D731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а низкая сторона</w:t>
            </w:r>
          </w:p>
        </w:tc>
        <w:tc>
          <w:tcPr>
            <w:tcW w:w="1558" w:type="dxa"/>
          </w:tcPr>
          <w:p w14:paraId="6FEA6A63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F00485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18E4B69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193D3EB5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6A26B2" w:rsidRPr="000455E0" w14:paraId="2492615D" w14:textId="77777777" w:rsidTr="00386964">
        <w:trPr>
          <w:hidden w:val="0"/>
        </w:trPr>
        <w:tc>
          <w:tcPr>
            <w:tcW w:w="1983" w:type="dxa"/>
          </w:tcPr>
          <w:p w14:paraId="711665FB" w14:textId="063141FD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</w:t>
            </w:r>
            <w:r>
              <w:rPr>
                <w:rFonts w:ascii="Times New Roman" w:hAnsi="Times New Roman"/>
                <w:vanish w:val="0"/>
              </w:rPr>
              <w:t>004</w:t>
            </w:r>
          </w:p>
        </w:tc>
        <w:tc>
          <w:tcPr>
            <w:tcW w:w="4137" w:type="dxa"/>
          </w:tcPr>
          <w:p w14:paraId="2F6413F2" w14:textId="4AAD2FFA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в низкая сторона</w:t>
            </w:r>
          </w:p>
        </w:tc>
        <w:tc>
          <w:tcPr>
            <w:tcW w:w="1558" w:type="dxa"/>
          </w:tcPr>
          <w:p w14:paraId="2D5E038E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0ABB33DC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AC12728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6F08181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  <w:tr w:rsidR="006A26B2" w:rsidRPr="000455E0" w14:paraId="557F23CE" w14:textId="77777777" w:rsidTr="00386964">
        <w:trPr>
          <w:hidden w:val="0"/>
        </w:trPr>
        <w:tc>
          <w:tcPr>
            <w:tcW w:w="1983" w:type="dxa"/>
          </w:tcPr>
          <w:p w14:paraId="2A9A6441" w14:textId="39F12891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N2AAT0</w:t>
            </w:r>
            <w:r>
              <w:rPr>
                <w:rFonts w:ascii="Times New Roman" w:hAnsi="Times New Roman"/>
                <w:vanish w:val="0"/>
              </w:rPr>
              <w:t>2</w:t>
            </w:r>
            <w:r>
              <w:rPr>
                <w:rFonts w:ascii="Times New Roman" w:hAnsi="Times New Roman"/>
                <w:vanish w:val="0"/>
                <w:lang w:val="en-US"/>
              </w:rPr>
              <w:t>CE</w:t>
            </w:r>
            <w:r>
              <w:rPr>
                <w:rFonts w:ascii="Times New Roman" w:hAnsi="Times New Roman"/>
                <w:vanish w:val="0"/>
              </w:rPr>
              <w:t>005</w:t>
            </w:r>
          </w:p>
        </w:tc>
        <w:tc>
          <w:tcPr>
            <w:tcW w:w="4137" w:type="dxa"/>
          </w:tcPr>
          <w:p w14:paraId="1EADE941" w14:textId="03533810" w:rsidR="006A26B2" w:rsidRPr="00022F9E" w:rsidRDefault="006A26B2" w:rsidP="006A26B2">
            <w:pPr>
              <w:pStyle w:val="34a0"/>
              <w:spacing w:line="240" w:lineRule="auto"/>
              <w:ind w:firstLine="0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ток фаза с низкая сторона</w:t>
            </w:r>
          </w:p>
        </w:tc>
        <w:tc>
          <w:tcPr>
            <w:tcW w:w="1558" w:type="dxa"/>
          </w:tcPr>
          <w:p w14:paraId="10DA2C7F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4-20мА</w:t>
            </w:r>
          </w:p>
        </w:tc>
        <w:tc>
          <w:tcPr>
            <w:tcW w:w="709" w:type="dxa"/>
          </w:tcPr>
          <w:p w14:paraId="1CE9BB5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992" w:type="dxa"/>
          </w:tcPr>
          <w:p w14:paraId="4DC58D3D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</w:p>
        </w:tc>
        <w:tc>
          <w:tcPr>
            <w:tcW w:w="1111" w:type="dxa"/>
          </w:tcPr>
          <w:p w14:paraId="2EC84EAE" w14:textId="77777777" w:rsidR="006A26B2" w:rsidRPr="00022F9E" w:rsidRDefault="006A26B2" w:rsidP="006A26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022F9E">
              <w:rPr>
                <w:rFonts w:ascii="Times New Roman" w:hAnsi="Times New Roman"/>
                <w:vanish w:val="0"/>
              </w:rPr>
              <w:t>А</w:t>
            </w:r>
          </w:p>
        </w:tc>
      </w:tr>
    </w:tbl>
    <w:p w14:paraId="07E69F85" w14:textId="77777777" w:rsidR="00597F5E" w:rsidRPr="003846DC" w:rsidRDefault="00597F5E" w:rsidP="00597F5E">
      <w:pPr>
        <w:pStyle w:val="2"/>
      </w:pPr>
      <w:bookmarkStart w:id="4" w:name="_Toc400606090"/>
      <w:bookmarkStart w:id="5" w:name="_Toc207594557"/>
      <w:r>
        <w:t xml:space="preserve">Перечень дискретных </w:t>
      </w:r>
      <w:bookmarkEnd w:id="4"/>
      <w:r>
        <w:t>сигналов</w:t>
      </w:r>
      <w:bookmarkEnd w:id="5"/>
    </w:p>
    <w:tbl>
      <w:tblPr>
        <w:tblStyle w:val="af9"/>
        <w:tblW w:w="1048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85"/>
        <w:gridCol w:w="2552"/>
        <w:gridCol w:w="4394"/>
        <w:gridCol w:w="1557"/>
      </w:tblGrid>
      <w:tr w:rsidR="000B7726" w:rsidRPr="0017406B" w14:paraId="20615555" w14:textId="421AA30A" w:rsidTr="008F1296">
        <w:trPr>
          <w:trHeight w:val="835"/>
          <w:tblHeader/>
          <w:hidden w:val="0"/>
        </w:trPr>
        <w:tc>
          <w:tcPr>
            <w:tcW w:w="1985" w:type="dxa"/>
            <w:vAlign w:val="center"/>
          </w:tcPr>
          <w:p w14:paraId="6AF06A13" w14:textId="660AAB43" w:rsidR="000B7726" w:rsidRPr="008F1296" w:rsidRDefault="000B7726" w:rsidP="000B7726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KKS</w:t>
            </w:r>
            <w:r w:rsidR="008F1296">
              <w:rPr>
                <w:rFonts w:ascii="Times New Roman" w:hAnsi="Times New Roman"/>
                <w:vanish w:val="0"/>
                <w:lang w:val="en-US"/>
              </w:rPr>
              <w:t xml:space="preserve"> </w:t>
            </w:r>
            <w:r w:rsidR="008F1296">
              <w:rPr>
                <w:rFonts w:ascii="Times New Roman" w:hAnsi="Times New Roman"/>
                <w:vanish w:val="0"/>
              </w:rPr>
              <w:t>сигнала</w:t>
            </w:r>
          </w:p>
        </w:tc>
        <w:tc>
          <w:tcPr>
            <w:tcW w:w="2552" w:type="dxa"/>
            <w:vAlign w:val="center"/>
          </w:tcPr>
          <w:p w14:paraId="60AF298C" w14:textId="072D2BA7" w:rsidR="000B7726" w:rsidRPr="00274B2D" w:rsidRDefault="000B7726" w:rsidP="008C6AAD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bookmarkStart w:id="6" w:name="_Hlk206692278"/>
            <w:r w:rsidRPr="00274B2D">
              <w:rPr>
                <w:rFonts w:ascii="Times New Roman" w:hAnsi="Times New Roman"/>
                <w:vanish w:val="0"/>
              </w:rPr>
              <w:t>Оборудование</w:t>
            </w:r>
          </w:p>
        </w:tc>
        <w:tc>
          <w:tcPr>
            <w:tcW w:w="4394" w:type="dxa"/>
            <w:vAlign w:val="center"/>
          </w:tcPr>
          <w:p w14:paraId="3AD9C011" w14:textId="53128481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Наименование сигнала</w:t>
            </w:r>
          </w:p>
        </w:tc>
        <w:tc>
          <w:tcPr>
            <w:tcW w:w="1557" w:type="dxa"/>
            <w:vAlign w:val="center"/>
          </w:tcPr>
          <w:p w14:paraId="12ED7C2B" w14:textId="49E5A436" w:rsidR="000B7726" w:rsidRPr="00274B2D" w:rsidRDefault="000B7726" w:rsidP="001D25F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Тип сигнала</w:t>
            </w:r>
          </w:p>
        </w:tc>
      </w:tr>
      <w:tr w:rsidR="000B7726" w:rsidRPr="0017406B" w14:paraId="25DA676E" w14:textId="0FA1AF04" w:rsidTr="005C2EB2">
        <w:trPr>
          <w:hidden w:val="0"/>
        </w:trPr>
        <w:tc>
          <w:tcPr>
            <w:tcW w:w="10488" w:type="dxa"/>
            <w:gridSpan w:val="4"/>
          </w:tcPr>
          <w:p w14:paraId="48C3F37C" w14:textId="242254E3" w:rsidR="000B7726" w:rsidRPr="00274B2D" w:rsidRDefault="000B7726" w:rsidP="008C6AAD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АСУТП ВК</w:t>
            </w:r>
          </w:p>
        </w:tc>
      </w:tr>
      <w:tr w:rsidR="000B7726" w:rsidRPr="0017406B" w14:paraId="1B6DD2E2" w14:textId="2060C8E2" w:rsidTr="005C2EB2">
        <w:trPr>
          <w:hidden w:val="0"/>
        </w:trPr>
        <w:tc>
          <w:tcPr>
            <w:tcW w:w="10488" w:type="dxa"/>
            <w:gridSpan w:val="4"/>
          </w:tcPr>
          <w:p w14:paraId="3C074664" w14:textId="5161AF26" w:rsidR="000B7726" w:rsidRPr="00274B2D" w:rsidRDefault="000B7726" w:rsidP="008C6AAD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Насосы сырой воды</w:t>
            </w:r>
          </w:p>
        </w:tc>
      </w:tr>
      <w:tr w:rsidR="008F1296" w:rsidRPr="0017406B" w14:paraId="0E7B9644" w14:textId="7E243E52" w:rsidTr="005C2EB2">
        <w:trPr>
          <w:hidden w:val="0"/>
        </w:trPr>
        <w:tc>
          <w:tcPr>
            <w:tcW w:w="1985" w:type="dxa"/>
          </w:tcPr>
          <w:p w14:paraId="5A446FC4" w14:textId="28ABE32F" w:rsidR="008F1296" w:rsidRPr="008F1296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F0GAF01CP151XG02</w:t>
            </w:r>
          </w:p>
        </w:tc>
        <w:tc>
          <w:tcPr>
            <w:tcW w:w="2552" w:type="dxa"/>
            <w:vAlign w:val="center"/>
          </w:tcPr>
          <w:p w14:paraId="60F33593" w14:textId="45C2B91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</w:p>
        </w:tc>
        <w:tc>
          <w:tcPr>
            <w:tcW w:w="4394" w:type="dxa"/>
            <w:vAlign w:val="center"/>
          </w:tcPr>
          <w:p w14:paraId="76B4BB1F" w14:textId="3926E74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НСВ-1 (К5.1)</w:t>
            </w:r>
          </w:p>
        </w:tc>
        <w:tc>
          <w:tcPr>
            <w:tcW w:w="1557" w:type="dxa"/>
          </w:tcPr>
          <w:p w14:paraId="4F77C161" w14:textId="7667C87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5A1708AE" w14:textId="40428E2A" w:rsidTr="005C2EB2">
        <w:trPr>
          <w:hidden w:val="0"/>
        </w:trPr>
        <w:tc>
          <w:tcPr>
            <w:tcW w:w="1985" w:type="dxa"/>
          </w:tcPr>
          <w:p w14:paraId="7549EB00" w14:textId="65375BE9" w:rsidR="008F1296" w:rsidRPr="008F1296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F0GAF02CP151XG02</w:t>
            </w:r>
          </w:p>
        </w:tc>
        <w:tc>
          <w:tcPr>
            <w:tcW w:w="2552" w:type="dxa"/>
            <w:vAlign w:val="center"/>
          </w:tcPr>
          <w:p w14:paraId="02D2FA0B" w14:textId="0E80911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</w:p>
        </w:tc>
        <w:tc>
          <w:tcPr>
            <w:tcW w:w="4394" w:type="dxa"/>
            <w:vAlign w:val="center"/>
          </w:tcPr>
          <w:p w14:paraId="5FDDC68D" w14:textId="2484687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НСВ-2 (К5.2)</w:t>
            </w:r>
          </w:p>
        </w:tc>
        <w:tc>
          <w:tcPr>
            <w:tcW w:w="1557" w:type="dxa"/>
          </w:tcPr>
          <w:p w14:paraId="5454B8A0" w14:textId="29C67B0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644B7A98" w14:textId="513BA405" w:rsidTr="005C2EB2">
        <w:trPr>
          <w:hidden w:val="0"/>
        </w:trPr>
        <w:tc>
          <w:tcPr>
            <w:tcW w:w="1985" w:type="dxa"/>
          </w:tcPr>
          <w:p w14:paraId="5A228D66" w14:textId="17CDF1A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F0GAF03AA801XC51</w:t>
            </w:r>
          </w:p>
        </w:tc>
        <w:tc>
          <w:tcPr>
            <w:tcW w:w="2552" w:type="dxa"/>
            <w:vMerge w:val="restart"/>
            <w:vAlign w:val="center"/>
          </w:tcPr>
          <w:p w14:paraId="5F3FFB45" w14:textId="2FC9573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Регулирующий клапан РТ-1 на трубопроводе байпаса насосов НСВ</w:t>
            </w:r>
          </w:p>
        </w:tc>
        <w:tc>
          <w:tcPr>
            <w:tcW w:w="4394" w:type="dxa"/>
            <w:vAlign w:val="center"/>
          </w:tcPr>
          <w:p w14:paraId="349777BC" w14:textId="32A9ADF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810421C" w14:textId="04F2559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1074E968" w14:textId="22C51466" w:rsidTr="008F1296">
        <w:trPr>
          <w:hidden w:val="0"/>
        </w:trPr>
        <w:tc>
          <w:tcPr>
            <w:tcW w:w="1985" w:type="dxa"/>
          </w:tcPr>
          <w:p w14:paraId="1E7331EC" w14:textId="52BD799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F0GAF03AA801XC52</w:t>
            </w:r>
          </w:p>
        </w:tc>
        <w:tc>
          <w:tcPr>
            <w:tcW w:w="2552" w:type="dxa"/>
            <w:vMerge/>
            <w:vAlign w:val="center"/>
          </w:tcPr>
          <w:p w14:paraId="3EAAFAC7" w14:textId="7A976E66" w:rsidR="008F1296" w:rsidRPr="00274B2D" w:rsidRDefault="008F1296" w:rsidP="008F1296">
            <w:pPr>
              <w:pStyle w:val="34a0"/>
              <w:spacing w:line="240" w:lineRule="auto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  <w:vAlign w:val="center"/>
          </w:tcPr>
          <w:p w14:paraId="40636ACD" w14:textId="0216CFA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DAC5A01" w14:textId="5FCB251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601269B5" w14:textId="5805C71B" w:rsidTr="008F1296">
        <w:trPr>
          <w:hidden w:val="0"/>
        </w:trPr>
        <w:tc>
          <w:tcPr>
            <w:tcW w:w="1985" w:type="dxa"/>
          </w:tcPr>
          <w:p w14:paraId="23503107" w14:textId="49EED72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F0GAF03AA801XC04</w:t>
            </w:r>
          </w:p>
        </w:tc>
        <w:tc>
          <w:tcPr>
            <w:tcW w:w="2552" w:type="dxa"/>
            <w:vMerge/>
            <w:vAlign w:val="center"/>
          </w:tcPr>
          <w:p w14:paraId="702B045C" w14:textId="444EEFBE" w:rsidR="008F1296" w:rsidRPr="00274B2D" w:rsidRDefault="008F1296" w:rsidP="008F1296">
            <w:pPr>
              <w:pStyle w:val="34a0"/>
              <w:spacing w:line="240" w:lineRule="auto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  <w:vAlign w:val="center"/>
          </w:tcPr>
          <w:p w14:paraId="3D53257F" w14:textId="261A5E1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70B442A1" w14:textId="0F5B31B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538C49F5" w14:textId="4E6D02F0" w:rsidTr="005C2EB2">
        <w:trPr>
          <w:hidden w:val="0"/>
        </w:trPr>
        <w:tc>
          <w:tcPr>
            <w:tcW w:w="1985" w:type="dxa"/>
          </w:tcPr>
          <w:p w14:paraId="7B951219" w14:textId="6AC17EB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F0GAF03AA801XC57</w:t>
            </w:r>
          </w:p>
        </w:tc>
        <w:tc>
          <w:tcPr>
            <w:tcW w:w="2552" w:type="dxa"/>
            <w:vMerge/>
            <w:vAlign w:val="center"/>
          </w:tcPr>
          <w:p w14:paraId="3D6E31A0" w14:textId="5675ADB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  <w:vAlign w:val="center"/>
          </w:tcPr>
          <w:p w14:paraId="47729E0B" w14:textId="4B3FC1B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4716931E" w14:textId="388ECFB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52B3C49B" w14:textId="4816CF3F" w:rsidTr="005C2EB2">
        <w:trPr>
          <w:hidden w:val="0"/>
        </w:trPr>
        <w:tc>
          <w:tcPr>
            <w:tcW w:w="1985" w:type="dxa"/>
          </w:tcPr>
          <w:p w14:paraId="71BC7D2D" w14:textId="1C27E4A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F0GAF03AA801XC10</w:t>
            </w:r>
          </w:p>
        </w:tc>
        <w:tc>
          <w:tcPr>
            <w:tcW w:w="2552" w:type="dxa"/>
            <w:vMerge/>
            <w:vAlign w:val="center"/>
          </w:tcPr>
          <w:p w14:paraId="5BC23DF6" w14:textId="20E44F2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  <w:vAlign w:val="center"/>
          </w:tcPr>
          <w:p w14:paraId="45CFDF3B" w14:textId="67F77A2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2E198C90" w14:textId="59C4371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4D45CE70" w14:textId="253240A3" w:rsidTr="005C2EB2">
        <w:trPr>
          <w:hidden w:val="0"/>
        </w:trPr>
        <w:tc>
          <w:tcPr>
            <w:tcW w:w="1985" w:type="dxa"/>
          </w:tcPr>
          <w:p w14:paraId="16958BBC" w14:textId="417B221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F0GAF03AA801XM01</w:t>
            </w:r>
          </w:p>
        </w:tc>
        <w:tc>
          <w:tcPr>
            <w:tcW w:w="2552" w:type="dxa"/>
            <w:vMerge/>
            <w:vAlign w:val="center"/>
          </w:tcPr>
          <w:p w14:paraId="2D187F79" w14:textId="671B1F8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  <w:vAlign w:val="center"/>
          </w:tcPr>
          <w:p w14:paraId="1FDF1C1A" w14:textId="1C16CB0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3E67C44" w14:textId="578328E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bookmarkEnd w:id="6"/>
      <w:tr w:rsidR="000B7726" w:rsidRPr="0017406B" w14:paraId="6264635A" w14:textId="0C3A0862" w:rsidTr="005C2EB2">
        <w:trPr>
          <w:hidden w:val="0"/>
        </w:trPr>
        <w:tc>
          <w:tcPr>
            <w:tcW w:w="10488" w:type="dxa"/>
            <w:gridSpan w:val="4"/>
          </w:tcPr>
          <w:p w14:paraId="29605C9D" w14:textId="021E7149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Подогрев сырой воды</w:t>
            </w:r>
          </w:p>
        </w:tc>
      </w:tr>
      <w:tr w:rsidR="008F1296" w:rsidRPr="0017406B" w14:paraId="29F34677" w14:textId="70CDB1AC" w:rsidTr="005C2EB2">
        <w:trPr>
          <w:hidden w:val="0"/>
        </w:trPr>
        <w:tc>
          <w:tcPr>
            <w:tcW w:w="1985" w:type="dxa"/>
          </w:tcPr>
          <w:p w14:paraId="2EA33E8E" w14:textId="061C53A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F0GBJ01CF151XG02</w:t>
            </w:r>
          </w:p>
        </w:tc>
        <w:tc>
          <w:tcPr>
            <w:tcW w:w="2552" w:type="dxa"/>
            <w:vAlign w:val="center"/>
          </w:tcPr>
          <w:p w14:paraId="31568785" w14:textId="654F4F5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F99CA50" w14:textId="42268FE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Сигнализация начала/окончания процесса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регенирации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Фильтр К9.2.1 сработала</w:t>
            </w:r>
          </w:p>
        </w:tc>
        <w:tc>
          <w:tcPr>
            <w:tcW w:w="1557" w:type="dxa"/>
          </w:tcPr>
          <w:p w14:paraId="1E260DFF" w14:textId="349AF64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6D58293B" w14:textId="34F3A284" w:rsidTr="005C2EB2">
        <w:trPr>
          <w:hidden w:val="0"/>
        </w:trPr>
        <w:tc>
          <w:tcPr>
            <w:tcW w:w="1985" w:type="dxa"/>
          </w:tcPr>
          <w:p w14:paraId="6AC2A4A2" w14:textId="5AD7D99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F0GBJ02CF151XG02</w:t>
            </w:r>
          </w:p>
        </w:tc>
        <w:tc>
          <w:tcPr>
            <w:tcW w:w="2552" w:type="dxa"/>
            <w:vAlign w:val="center"/>
          </w:tcPr>
          <w:p w14:paraId="5706ECE1" w14:textId="47A39CC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BA68ED" w14:textId="5C6AF55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Сигнализация начала/окончания процесса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регенирации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Фильтр К9.2.2 сработала</w:t>
            </w:r>
          </w:p>
        </w:tc>
        <w:tc>
          <w:tcPr>
            <w:tcW w:w="1557" w:type="dxa"/>
          </w:tcPr>
          <w:p w14:paraId="01AE623F" w14:textId="37E809F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5015CD74" w14:textId="19FBB885" w:rsidTr="005C2EB2">
        <w:trPr>
          <w:hidden w:val="0"/>
        </w:trPr>
        <w:tc>
          <w:tcPr>
            <w:tcW w:w="1985" w:type="dxa"/>
          </w:tcPr>
          <w:p w14:paraId="5DAF2BEF" w14:textId="7029088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F0GAC01АА801XC01</w:t>
            </w:r>
          </w:p>
        </w:tc>
        <w:tc>
          <w:tcPr>
            <w:tcW w:w="2552" w:type="dxa"/>
            <w:vMerge w:val="restart"/>
            <w:vAlign w:val="center"/>
          </w:tcPr>
          <w:p w14:paraId="311237B1" w14:textId="4832BDF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Регулятор производительности ХВО РД-3</w:t>
            </w:r>
          </w:p>
        </w:tc>
        <w:tc>
          <w:tcPr>
            <w:tcW w:w="4394" w:type="dxa"/>
          </w:tcPr>
          <w:p w14:paraId="22EF4424" w14:textId="0E5310C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68E2918B" w14:textId="5BD33DB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5685312D" w14:textId="56F6806C" w:rsidTr="005C2EB2">
        <w:trPr>
          <w:hidden w:val="0"/>
        </w:trPr>
        <w:tc>
          <w:tcPr>
            <w:tcW w:w="1985" w:type="dxa"/>
          </w:tcPr>
          <w:p w14:paraId="2F2EE434" w14:textId="22A8EFD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F0GAC01АА801XC02</w:t>
            </w:r>
          </w:p>
        </w:tc>
        <w:tc>
          <w:tcPr>
            <w:tcW w:w="2552" w:type="dxa"/>
            <w:vMerge/>
            <w:vAlign w:val="center"/>
          </w:tcPr>
          <w:p w14:paraId="560D143C" w14:textId="2435634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ECE2C45" w14:textId="23B86E8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49A9A3E6" w14:textId="51F29DE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309F2C52" w14:textId="0C018147" w:rsidTr="005C2EB2">
        <w:trPr>
          <w:hidden w:val="0"/>
        </w:trPr>
        <w:tc>
          <w:tcPr>
            <w:tcW w:w="1985" w:type="dxa"/>
          </w:tcPr>
          <w:p w14:paraId="43D5A144" w14:textId="1775EB8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lastRenderedPageBreak/>
              <w:t>F0GAC01АА801XM01</w:t>
            </w:r>
          </w:p>
        </w:tc>
        <w:tc>
          <w:tcPr>
            <w:tcW w:w="2552" w:type="dxa"/>
            <w:vMerge/>
            <w:vAlign w:val="center"/>
          </w:tcPr>
          <w:p w14:paraId="361D3000" w14:textId="34F55BF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8C74B44" w14:textId="7574F3A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0C948A7" w14:textId="63A037E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13B764BF" w14:textId="34F4E990" w:rsidTr="005C2EB2">
        <w:trPr>
          <w:hidden w:val="0"/>
        </w:trPr>
        <w:tc>
          <w:tcPr>
            <w:tcW w:w="1985" w:type="dxa"/>
          </w:tcPr>
          <w:p w14:paraId="78F36163" w14:textId="2A51640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F0GAC01AA802XC51</w:t>
            </w:r>
          </w:p>
        </w:tc>
        <w:tc>
          <w:tcPr>
            <w:tcW w:w="2552" w:type="dxa"/>
            <w:vMerge w:val="restart"/>
            <w:vAlign w:val="center"/>
          </w:tcPr>
          <w:p w14:paraId="1EA6C504" w14:textId="759890A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Регулятор температуры сырой воды РТ-4</w:t>
            </w:r>
          </w:p>
        </w:tc>
        <w:tc>
          <w:tcPr>
            <w:tcW w:w="4394" w:type="dxa"/>
          </w:tcPr>
          <w:p w14:paraId="7EE0DE26" w14:textId="22B439D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32B10A50" w14:textId="148E61D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2ADAF600" w14:textId="4CE5601A" w:rsidTr="005C2EB2">
        <w:trPr>
          <w:hidden w:val="0"/>
        </w:trPr>
        <w:tc>
          <w:tcPr>
            <w:tcW w:w="1985" w:type="dxa"/>
          </w:tcPr>
          <w:p w14:paraId="19FBB221" w14:textId="7AE5680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F0GAC01AA802XC52</w:t>
            </w:r>
          </w:p>
        </w:tc>
        <w:tc>
          <w:tcPr>
            <w:tcW w:w="2552" w:type="dxa"/>
            <w:vMerge/>
            <w:vAlign w:val="center"/>
          </w:tcPr>
          <w:p w14:paraId="6778F621" w14:textId="2BEC0EA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872D20" w14:textId="771CB83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16A49266" w14:textId="354CD17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54888747" w14:textId="42911B70" w:rsidTr="005C2EB2">
        <w:trPr>
          <w:hidden w:val="0"/>
        </w:trPr>
        <w:tc>
          <w:tcPr>
            <w:tcW w:w="1985" w:type="dxa"/>
          </w:tcPr>
          <w:p w14:paraId="1997D12B" w14:textId="0E92BC0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F0GAC01AA802XC04</w:t>
            </w:r>
          </w:p>
        </w:tc>
        <w:tc>
          <w:tcPr>
            <w:tcW w:w="2552" w:type="dxa"/>
            <w:vMerge/>
            <w:vAlign w:val="center"/>
          </w:tcPr>
          <w:p w14:paraId="2095B48A" w14:textId="67ED671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3BD5DF" w14:textId="23D3E32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3D65CFF" w14:textId="5F0CCA4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64A8D98E" w14:textId="61BA7D26" w:rsidTr="005C2EB2">
        <w:trPr>
          <w:hidden w:val="0"/>
        </w:trPr>
        <w:tc>
          <w:tcPr>
            <w:tcW w:w="1985" w:type="dxa"/>
          </w:tcPr>
          <w:p w14:paraId="65E070CB" w14:textId="2D616BC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F0GBJ01AA801XC51</w:t>
            </w:r>
          </w:p>
        </w:tc>
        <w:tc>
          <w:tcPr>
            <w:tcW w:w="2552" w:type="dxa"/>
            <w:vMerge w:val="restart"/>
            <w:vAlign w:val="center"/>
          </w:tcPr>
          <w:p w14:paraId="2532C05F" w14:textId="704017D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Регулятор температуры умягченной воды РТ-71</w:t>
            </w:r>
          </w:p>
        </w:tc>
        <w:tc>
          <w:tcPr>
            <w:tcW w:w="4394" w:type="dxa"/>
          </w:tcPr>
          <w:p w14:paraId="270ACEB6" w14:textId="12BE52F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4A6004D4" w14:textId="08B9C06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532810ED" w14:textId="60A613AD" w:rsidTr="005C2EB2">
        <w:trPr>
          <w:hidden w:val="0"/>
        </w:trPr>
        <w:tc>
          <w:tcPr>
            <w:tcW w:w="1985" w:type="dxa"/>
          </w:tcPr>
          <w:p w14:paraId="2A231D93" w14:textId="086F630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F0GBJ01AA801XC52</w:t>
            </w:r>
          </w:p>
        </w:tc>
        <w:tc>
          <w:tcPr>
            <w:tcW w:w="2552" w:type="dxa"/>
            <w:vMerge/>
            <w:vAlign w:val="center"/>
          </w:tcPr>
          <w:p w14:paraId="26A3A8C8" w14:textId="6E54112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F8EC4FD" w14:textId="2A81BAF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5E4DCBCE" w14:textId="5917978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2803EE49" w14:textId="6990969E" w:rsidTr="005C2EB2">
        <w:trPr>
          <w:hidden w:val="0"/>
        </w:trPr>
        <w:tc>
          <w:tcPr>
            <w:tcW w:w="1985" w:type="dxa"/>
          </w:tcPr>
          <w:p w14:paraId="460941E4" w14:textId="13904C2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F0GBJ01AA801XC04</w:t>
            </w:r>
          </w:p>
        </w:tc>
        <w:tc>
          <w:tcPr>
            <w:tcW w:w="2552" w:type="dxa"/>
            <w:vMerge/>
            <w:vAlign w:val="center"/>
          </w:tcPr>
          <w:p w14:paraId="13CE74ED" w14:textId="2032559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6857F9" w14:textId="4DEEDC3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AEF241B" w14:textId="791DA50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0B7726" w:rsidRPr="0017406B" w14:paraId="0E6F8108" w14:textId="7349118C" w:rsidTr="005C2EB2">
        <w:trPr>
          <w:hidden w:val="0"/>
        </w:trPr>
        <w:tc>
          <w:tcPr>
            <w:tcW w:w="10488" w:type="dxa"/>
            <w:gridSpan w:val="4"/>
          </w:tcPr>
          <w:p w14:paraId="55331DDF" w14:textId="6C3193BA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Эжектора и бак-</w:t>
            </w:r>
            <w:proofErr w:type="spellStart"/>
            <w:r w:rsidRPr="00274B2D">
              <w:rPr>
                <w:rFonts w:ascii="Times New Roman" w:hAnsi="Times New Roman"/>
                <w:b/>
                <w:bCs/>
                <w:vanish w:val="0"/>
              </w:rPr>
              <w:t>газоотделитель</w:t>
            </w:r>
            <w:proofErr w:type="spellEnd"/>
          </w:p>
        </w:tc>
      </w:tr>
      <w:tr w:rsidR="008F1296" w:rsidRPr="0017406B" w14:paraId="322D68B5" w14:textId="250DD126" w:rsidTr="005C2EB2">
        <w:trPr>
          <w:hidden w:val="0"/>
        </w:trPr>
        <w:tc>
          <w:tcPr>
            <w:tcW w:w="1985" w:type="dxa"/>
          </w:tcPr>
          <w:p w14:paraId="17F1B63A" w14:textId="45CC0A7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F0GAD14CP151XG02</w:t>
            </w:r>
          </w:p>
        </w:tc>
        <w:tc>
          <w:tcPr>
            <w:tcW w:w="2552" w:type="dxa"/>
            <w:vAlign w:val="center"/>
          </w:tcPr>
          <w:p w14:paraId="3BBB84F7" w14:textId="4393CB7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3E8B9D2" w14:textId="5F830A3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НРВ-1 (К10.5.1) сработала</w:t>
            </w:r>
          </w:p>
        </w:tc>
        <w:tc>
          <w:tcPr>
            <w:tcW w:w="1557" w:type="dxa"/>
          </w:tcPr>
          <w:p w14:paraId="1E1D702E" w14:textId="40BCCBF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5FCDE2DA" w14:textId="6A65523A" w:rsidTr="005C2EB2">
        <w:trPr>
          <w:hidden w:val="0"/>
        </w:trPr>
        <w:tc>
          <w:tcPr>
            <w:tcW w:w="1985" w:type="dxa"/>
          </w:tcPr>
          <w:p w14:paraId="2CF597B7" w14:textId="3FB98D0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F0GAD15CP151XG02</w:t>
            </w:r>
          </w:p>
        </w:tc>
        <w:tc>
          <w:tcPr>
            <w:tcW w:w="2552" w:type="dxa"/>
            <w:vAlign w:val="center"/>
          </w:tcPr>
          <w:p w14:paraId="6437958C" w14:textId="2EE89DA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370F759" w14:textId="412AB5F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НРВ-2 (К10.5.2) сработала</w:t>
            </w:r>
          </w:p>
        </w:tc>
        <w:tc>
          <w:tcPr>
            <w:tcW w:w="1557" w:type="dxa"/>
          </w:tcPr>
          <w:p w14:paraId="4C1059C7" w14:textId="59A73B5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43D0CDE8" w14:textId="2A5117E9" w:rsidTr="005C2EB2">
        <w:trPr>
          <w:hidden w:val="0"/>
        </w:trPr>
        <w:tc>
          <w:tcPr>
            <w:tcW w:w="1985" w:type="dxa"/>
          </w:tcPr>
          <w:p w14:paraId="3A0291BD" w14:textId="4C65438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F0GAD12AA801XC01</w:t>
            </w:r>
          </w:p>
        </w:tc>
        <w:tc>
          <w:tcPr>
            <w:tcW w:w="2552" w:type="dxa"/>
            <w:vMerge w:val="restart"/>
            <w:vAlign w:val="center"/>
          </w:tcPr>
          <w:p w14:paraId="0C1A6D1B" w14:textId="64CA253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Регулятор температуры в баке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газоотделителе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Р-66</w:t>
            </w:r>
          </w:p>
        </w:tc>
        <w:tc>
          <w:tcPr>
            <w:tcW w:w="4394" w:type="dxa"/>
          </w:tcPr>
          <w:p w14:paraId="6CD85F66" w14:textId="1E93BF7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040F1FB6" w14:textId="1314ECB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51F01D91" w14:textId="53404954" w:rsidTr="005C2EB2">
        <w:trPr>
          <w:hidden w:val="0"/>
        </w:trPr>
        <w:tc>
          <w:tcPr>
            <w:tcW w:w="1985" w:type="dxa"/>
          </w:tcPr>
          <w:p w14:paraId="323E3CBF" w14:textId="63DC6C0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F0GAD12AA801XC02</w:t>
            </w:r>
          </w:p>
        </w:tc>
        <w:tc>
          <w:tcPr>
            <w:tcW w:w="2552" w:type="dxa"/>
            <w:vMerge/>
            <w:vAlign w:val="center"/>
          </w:tcPr>
          <w:p w14:paraId="7210173D" w14:textId="0F9DC29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E5870E6" w14:textId="2524FFF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644A0EE7" w14:textId="24C9E42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6E0C87B2" w14:textId="082AA9A2" w:rsidTr="005C2EB2">
        <w:trPr>
          <w:hidden w:val="0"/>
        </w:trPr>
        <w:tc>
          <w:tcPr>
            <w:tcW w:w="1985" w:type="dxa"/>
          </w:tcPr>
          <w:p w14:paraId="49769D0E" w14:textId="1A294E8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F0GAD12AA801XM01</w:t>
            </w:r>
          </w:p>
        </w:tc>
        <w:tc>
          <w:tcPr>
            <w:tcW w:w="2552" w:type="dxa"/>
            <w:vMerge/>
            <w:vAlign w:val="center"/>
          </w:tcPr>
          <w:p w14:paraId="198F60B5" w14:textId="18AD3FD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C7DB81A" w14:textId="177B6D8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7BA6D09" w14:textId="7041699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7C844D57" w14:textId="75F5F385" w:rsidTr="005C2EB2">
        <w:trPr>
          <w:hidden w:val="0"/>
        </w:trPr>
        <w:tc>
          <w:tcPr>
            <w:tcW w:w="1985" w:type="dxa"/>
          </w:tcPr>
          <w:p w14:paraId="08FC5723" w14:textId="3DB5EF1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F0GAD16AA801XC01</w:t>
            </w:r>
          </w:p>
        </w:tc>
        <w:tc>
          <w:tcPr>
            <w:tcW w:w="2552" w:type="dxa"/>
            <w:vMerge w:val="restart"/>
            <w:vAlign w:val="center"/>
          </w:tcPr>
          <w:p w14:paraId="41CCCDAB" w14:textId="6673F14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Регулятор уровня в баке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газоотделителе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РТ-68</w:t>
            </w:r>
          </w:p>
        </w:tc>
        <w:tc>
          <w:tcPr>
            <w:tcW w:w="4394" w:type="dxa"/>
          </w:tcPr>
          <w:p w14:paraId="68FAE732" w14:textId="7524ED7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778C1BD1" w14:textId="187C375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061733EA" w14:textId="55140D59" w:rsidTr="005C2EB2">
        <w:trPr>
          <w:hidden w:val="0"/>
        </w:trPr>
        <w:tc>
          <w:tcPr>
            <w:tcW w:w="1985" w:type="dxa"/>
          </w:tcPr>
          <w:p w14:paraId="5F44D26F" w14:textId="07A2876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F0GAD16AA801XC02</w:t>
            </w:r>
          </w:p>
        </w:tc>
        <w:tc>
          <w:tcPr>
            <w:tcW w:w="2552" w:type="dxa"/>
            <w:vMerge/>
            <w:vAlign w:val="center"/>
          </w:tcPr>
          <w:p w14:paraId="26118EAE" w14:textId="53A7967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A9B624F" w14:textId="24B6D4E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7D50E2E0" w14:textId="706315A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66D26104" w14:textId="231C9986" w:rsidTr="005C2EB2">
        <w:trPr>
          <w:hidden w:val="0"/>
        </w:trPr>
        <w:tc>
          <w:tcPr>
            <w:tcW w:w="1985" w:type="dxa"/>
          </w:tcPr>
          <w:p w14:paraId="231B1EB4" w14:textId="0131FEF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F0GAD16AA801XM01</w:t>
            </w:r>
          </w:p>
        </w:tc>
        <w:tc>
          <w:tcPr>
            <w:tcW w:w="2552" w:type="dxa"/>
            <w:vMerge/>
            <w:vAlign w:val="center"/>
          </w:tcPr>
          <w:p w14:paraId="2A94E310" w14:textId="6E49DFC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CD79DED" w14:textId="1511B64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B3A5DC2" w14:textId="2441E7A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214EDB96" w14:textId="292B982C" w:rsidTr="005C2EB2">
        <w:trPr>
          <w:hidden w:val="0"/>
        </w:trPr>
        <w:tc>
          <w:tcPr>
            <w:tcW w:w="1985" w:type="dxa"/>
          </w:tcPr>
          <w:p w14:paraId="55000FC4" w14:textId="760E530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F0GAD17AA801XC01</w:t>
            </w:r>
          </w:p>
        </w:tc>
        <w:tc>
          <w:tcPr>
            <w:tcW w:w="2552" w:type="dxa"/>
            <w:vMerge w:val="restart"/>
            <w:vAlign w:val="center"/>
          </w:tcPr>
          <w:p w14:paraId="4BF7FE45" w14:textId="62759C7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Регулятор давления рабочей воды на эжектора РД-5</w:t>
            </w:r>
          </w:p>
        </w:tc>
        <w:tc>
          <w:tcPr>
            <w:tcW w:w="4394" w:type="dxa"/>
          </w:tcPr>
          <w:p w14:paraId="03E2727D" w14:textId="6389680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08798869" w14:textId="0F61D38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564CDBDD" w14:textId="3972CF01" w:rsidTr="005C2EB2">
        <w:trPr>
          <w:hidden w:val="0"/>
        </w:trPr>
        <w:tc>
          <w:tcPr>
            <w:tcW w:w="1985" w:type="dxa"/>
          </w:tcPr>
          <w:p w14:paraId="3858A3E4" w14:textId="1E94B1A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F0GAD17AA801XC02</w:t>
            </w:r>
          </w:p>
        </w:tc>
        <w:tc>
          <w:tcPr>
            <w:tcW w:w="2552" w:type="dxa"/>
            <w:vMerge/>
            <w:vAlign w:val="center"/>
          </w:tcPr>
          <w:p w14:paraId="73FD1755" w14:textId="7E69B52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F74FE4E" w14:textId="29699A6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047C2F4F" w14:textId="36FDC42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35408012" w14:textId="2B2FAA4A" w:rsidTr="005C2EB2">
        <w:trPr>
          <w:hidden w:val="0"/>
        </w:trPr>
        <w:tc>
          <w:tcPr>
            <w:tcW w:w="1985" w:type="dxa"/>
          </w:tcPr>
          <w:p w14:paraId="4015688E" w14:textId="496F2A6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F0GAD17AA801XM01</w:t>
            </w:r>
          </w:p>
        </w:tc>
        <w:tc>
          <w:tcPr>
            <w:tcW w:w="2552" w:type="dxa"/>
            <w:vMerge/>
            <w:vAlign w:val="center"/>
          </w:tcPr>
          <w:p w14:paraId="3BE8541C" w14:textId="3B94372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AEF9C00" w14:textId="53555FE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EA4A263" w14:textId="405AF6A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0B7726" w:rsidRPr="0017406B" w14:paraId="114848F9" w14:textId="6CF69112" w:rsidTr="005C2EB2">
        <w:trPr>
          <w:hidden w:val="0"/>
        </w:trPr>
        <w:tc>
          <w:tcPr>
            <w:tcW w:w="10488" w:type="dxa"/>
            <w:gridSpan w:val="4"/>
          </w:tcPr>
          <w:p w14:paraId="4A2848F6" w14:textId="1058D3B3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Вакуумный деаэратор и подпитка теплосети</w:t>
            </w:r>
          </w:p>
        </w:tc>
      </w:tr>
      <w:tr w:rsidR="008F1296" w:rsidRPr="0017406B" w14:paraId="54C1A140" w14:textId="0683F517" w:rsidTr="005C2EB2">
        <w:trPr>
          <w:hidden w:val="0"/>
        </w:trPr>
        <w:tc>
          <w:tcPr>
            <w:tcW w:w="1985" w:type="dxa"/>
          </w:tcPr>
          <w:p w14:paraId="62AB17ED" w14:textId="6040195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F0NDK11CP151XG02</w:t>
            </w:r>
          </w:p>
        </w:tc>
        <w:tc>
          <w:tcPr>
            <w:tcW w:w="2552" w:type="dxa"/>
            <w:vAlign w:val="center"/>
          </w:tcPr>
          <w:p w14:paraId="2F40B130" w14:textId="2D88582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FDA4CD0" w14:textId="0436F61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ППН 1 (К6.1)</w:t>
            </w:r>
          </w:p>
        </w:tc>
        <w:tc>
          <w:tcPr>
            <w:tcW w:w="1557" w:type="dxa"/>
          </w:tcPr>
          <w:p w14:paraId="0F5E202A" w14:textId="26DA964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67B1152A" w14:textId="2904B690" w:rsidTr="005C2EB2">
        <w:trPr>
          <w:hidden w:val="0"/>
        </w:trPr>
        <w:tc>
          <w:tcPr>
            <w:tcW w:w="1985" w:type="dxa"/>
          </w:tcPr>
          <w:p w14:paraId="1C56500D" w14:textId="16192BC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F0NDK12CP151XG02</w:t>
            </w:r>
          </w:p>
        </w:tc>
        <w:tc>
          <w:tcPr>
            <w:tcW w:w="2552" w:type="dxa"/>
            <w:vAlign w:val="center"/>
          </w:tcPr>
          <w:p w14:paraId="38C6B137" w14:textId="58C1C2A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8969EA" w14:textId="4B8AEB5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ППН 2 (К6.2)</w:t>
            </w:r>
          </w:p>
        </w:tc>
        <w:tc>
          <w:tcPr>
            <w:tcW w:w="1557" w:type="dxa"/>
          </w:tcPr>
          <w:p w14:paraId="34DC7AD8" w14:textId="7F96B93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56C58B41" w14:textId="096183B8" w:rsidTr="005C2EB2">
        <w:trPr>
          <w:hidden w:val="0"/>
        </w:trPr>
        <w:tc>
          <w:tcPr>
            <w:tcW w:w="1985" w:type="dxa"/>
          </w:tcPr>
          <w:p w14:paraId="450212A6" w14:textId="5EB1067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F0NDK13CP151XG02</w:t>
            </w:r>
          </w:p>
        </w:tc>
        <w:tc>
          <w:tcPr>
            <w:tcW w:w="2552" w:type="dxa"/>
            <w:vAlign w:val="center"/>
          </w:tcPr>
          <w:p w14:paraId="5709513C" w14:textId="3649B71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B7E490F" w14:textId="2B73BB3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ППН 3 (К6.3)</w:t>
            </w:r>
          </w:p>
        </w:tc>
        <w:tc>
          <w:tcPr>
            <w:tcW w:w="1557" w:type="dxa"/>
          </w:tcPr>
          <w:p w14:paraId="7D06D5C0" w14:textId="5DCE0F4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4BACBF0A" w14:textId="0A431187" w:rsidTr="005C2EB2">
        <w:trPr>
          <w:hidden w:val="0"/>
        </w:trPr>
        <w:tc>
          <w:tcPr>
            <w:tcW w:w="1985" w:type="dxa"/>
          </w:tcPr>
          <w:p w14:paraId="33926508" w14:textId="48531F7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F0GHJ10CF151XG02</w:t>
            </w:r>
          </w:p>
        </w:tc>
        <w:tc>
          <w:tcPr>
            <w:tcW w:w="2552" w:type="dxa"/>
            <w:vAlign w:val="center"/>
          </w:tcPr>
          <w:p w14:paraId="14F98F9F" w14:textId="7B92389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5077F55" w14:textId="11E2909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реле протока через охладитель выпара</w:t>
            </w:r>
          </w:p>
        </w:tc>
        <w:tc>
          <w:tcPr>
            <w:tcW w:w="1557" w:type="dxa"/>
          </w:tcPr>
          <w:p w14:paraId="4A041560" w14:textId="62D3B79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4C1392B5" w14:textId="19B4D998" w:rsidTr="005C2EB2">
        <w:trPr>
          <w:hidden w:val="0"/>
        </w:trPr>
        <w:tc>
          <w:tcPr>
            <w:tcW w:w="1985" w:type="dxa"/>
          </w:tcPr>
          <w:p w14:paraId="6FDC3918" w14:textId="37EBC0B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lastRenderedPageBreak/>
              <w:t>F0GHJ01CQ001XG01</w:t>
            </w:r>
          </w:p>
        </w:tc>
        <w:tc>
          <w:tcPr>
            <w:tcW w:w="2552" w:type="dxa"/>
            <w:vMerge w:val="restart"/>
            <w:vAlign w:val="center"/>
          </w:tcPr>
          <w:p w14:paraId="5E76DA97" w14:textId="123AABC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pH сырой воды после ХВО</w:t>
            </w:r>
          </w:p>
        </w:tc>
        <w:tc>
          <w:tcPr>
            <w:tcW w:w="4394" w:type="dxa"/>
          </w:tcPr>
          <w:p w14:paraId="10ACB11E" w14:textId="3BD2AA2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Содержание рН меньше уставки</w:t>
            </w:r>
          </w:p>
        </w:tc>
        <w:tc>
          <w:tcPr>
            <w:tcW w:w="1557" w:type="dxa"/>
          </w:tcPr>
          <w:p w14:paraId="4A0C6E44" w14:textId="6F376F8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0742E5C0" w14:textId="59EEFC92" w:rsidTr="005C2EB2">
        <w:trPr>
          <w:hidden w:val="0"/>
        </w:trPr>
        <w:tc>
          <w:tcPr>
            <w:tcW w:w="1985" w:type="dxa"/>
          </w:tcPr>
          <w:p w14:paraId="5671F7BE" w14:textId="6A4D498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F0GHJ01CQ001XG02</w:t>
            </w:r>
          </w:p>
        </w:tc>
        <w:tc>
          <w:tcPr>
            <w:tcW w:w="2552" w:type="dxa"/>
            <w:vMerge/>
            <w:vAlign w:val="center"/>
          </w:tcPr>
          <w:p w14:paraId="5D1A8CCA" w14:textId="6E87451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E97F946" w14:textId="1BD59EB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Содержание рН больше уставки</w:t>
            </w:r>
          </w:p>
        </w:tc>
        <w:tc>
          <w:tcPr>
            <w:tcW w:w="1557" w:type="dxa"/>
          </w:tcPr>
          <w:p w14:paraId="405C4D06" w14:textId="3CBE6D0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27EC9913" w14:textId="3003ACCF" w:rsidTr="005C2EB2">
        <w:trPr>
          <w:hidden w:val="0"/>
        </w:trPr>
        <w:tc>
          <w:tcPr>
            <w:tcW w:w="1985" w:type="dxa"/>
          </w:tcPr>
          <w:p w14:paraId="6652730B" w14:textId="320AB57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F0GDH11AA001XB51</w:t>
            </w:r>
          </w:p>
        </w:tc>
        <w:tc>
          <w:tcPr>
            <w:tcW w:w="2552" w:type="dxa"/>
            <w:vMerge w:val="restart"/>
            <w:vAlign w:val="center"/>
          </w:tcPr>
          <w:p w14:paraId="244AA5E4" w14:textId="6D3A080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на линии аварийного слива РК.КА9</w:t>
            </w:r>
          </w:p>
        </w:tc>
        <w:tc>
          <w:tcPr>
            <w:tcW w:w="4394" w:type="dxa"/>
          </w:tcPr>
          <w:p w14:paraId="5ECADF7D" w14:textId="6D35929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8093B92" w14:textId="706A71D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B1BA818" w14:textId="353F169F" w:rsidTr="005C2EB2">
        <w:trPr>
          <w:hidden w:val="0"/>
        </w:trPr>
        <w:tc>
          <w:tcPr>
            <w:tcW w:w="1985" w:type="dxa"/>
          </w:tcPr>
          <w:p w14:paraId="1B0AB91A" w14:textId="5FE0152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F0GDH11AA001XB52</w:t>
            </w:r>
          </w:p>
        </w:tc>
        <w:tc>
          <w:tcPr>
            <w:tcW w:w="2552" w:type="dxa"/>
            <w:vMerge/>
            <w:vAlign w:val="center"/>
          </w:tcPr>
          <w:p w14:paraId="15C5A715" w14:textId="041454E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AA79C15" w14:textId="3B457DB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053AFA5" w14:textId="3E9E81C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24C86097" w14:textId="35863DA2" w:rsidTr="005C2EB2">
        <w:trPr>
          <w:hidden w:val="0"/>
        </w:trPr>
        <w:tc>
          <w:tcPr>
            <w:tcW w:w="1985" w:type="dxa"/>
          </w:tcPr>
          <w:p w14:paraId="1856B3E7" w14:textId="3299711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F0GDH11AA001XB05</w:t>
            </w:r>
          </w:p>
        </w:tc>
        <w:tc>
          <w:tcPr>
            <w:tcW w:w="2552" w:type="dxa"/>
            <w:vMerge/>
            <w:vAlign w:val="center"/>
          </w:tcPr>
          <w:p w14:paraId="6B2E1BB0" w14:textId="056BEC5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E921F3" w14:textId="73F51E8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9F750E1" w14:textId="61E5712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22BC0A8F" w14:textId="1FE6D08F" w:rsidTr="005C2EB2">
        <w:trPr>
          <w:hidden w:val="0"/>
        </w:trPr>
        <w:tc>
          <w:tcPr>
            <w:tcW w:w="1985" w:type="dxa"/>
          </w:tcPr>
          <w:p w14:paraId="2EB3D389" w14:textId="439417A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F0GDH11AA001XB06</w:t>
            </w:r>
          </w:p>
        </w:tc>
        <w:tc>
          <w:tcPr>
            <w:tcW w:w="2552" w:type="dxa"/>
            <w:vMerge/>
            <w:vAlign w:val="center"/>
          </w:tcPr>
          <w:p w14:paraId="7DE38658" w14:textId="514066C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A5E12C" w14:textId="1DA06E8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74DBCB7F" w14:textId="3A32D86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D09C3A1" w14:textId="2F1AC744" w:rsidTr="005C2EB2">
        <w:trPr>
          <w:hidden w:val="0"/>
        </w:trPr>
        <w:tc>
          <w:tcPr>
            <w:tcW w:w="1985" w:type="dxa"/>
          </w:tcPr>
          <w:p w14:paraId="41F90481" w14:textId="235B760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F0GDH11AA001XL01</w:t>
            </w:r>
          </w:p>
        </w:tc>
        <w:tc>
          <w:tcPr>
            <w:tcW w:w="2552" w:type="dxa"/>
            <w:vMerge/>
            <w:vAlign w:val="center"/>
          </w:tcPr>
          <w:p w14:paraId="48105B95" w14:textId="43C6F02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6963F5E" w14:textId="2EBD942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15B468F" w14:textId="4BA4F58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41788168" w14:textId="15AEA109" w:rsidTr="005C2EB2">
        <w:trPr>
          <w:hidden w:val="0"/>
        </w:trPr>
        <w:tc>
          <w:tcPr>
            <w:tcW w:w="1985" w:type="dxa"/>
          </w:tcPr>
          <w:p w14:paraId="5D30248B" w14:textId="06CA90C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F0GDH11AA001XM01</w:t>
            </w:r>
          </w:p>
        </w:tc>
        <w:tc>
          <w:tcPr>
            <w:tcW w:w="2552" w:type="dxa"/>
            <w:vMerge/>
            <w:vAlign w:val="center"/>
          </w:tcPr>
          <w:p w14:paraId="529EC8F9" w14:textId="092EA30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090E39B" w14:textId="39E964D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7649BE0" w14:textId="126D386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6E58BA5" w14:textId="19BCD6C4" w:rsidTr="005C2EB2">
        <w:trPr>
          <w:hidden w:val="0"/>
        </w:trPr>
        <w:tc>
          <w:tcPr>
            <w:tcW w:w="1985" w:type="dxa"/>
          </w:tcPr>
          <w:p w14:paraId="0AC049EE" w14:textId="2421E82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F0GHJ10AA801XC51</w:t>
            </w:r>
          </w:p>
        </w:tc>
        <w:tc>
          <w:tcPr>
            <w:tcW w:w="2552" w:type="dxa"/>
            <w:vMerge w:val="restart"/>
            <w:vAlign w:val="center"/>
          </w:tcPr>
          <w:p w14:paraId="7EA1219E" w14:textId="1AF6D7C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Регулятор расхода сырой воды на охладитель выпара РД-2</w:t>
            </w:r>
          </w:p>
        </w:tc>
        <w:tc>
          <w:tcPr>
            <w:tcW w:w="4394" w:type="dxa"/>
          </w:tcPr>
          <w:p w14:paraId="069395C6" w14:textId="49CEBA0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C87D060" w14:textId="0318BB6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44BB8041" w14:textId="0151F567" w:rsidTr="005C2EB2">
        <w:trPr>
          <w:hidden w:val="0"/>
        </w:trPr>
        <w:tc>
          <w:tcPr>
            <w:tcW w:w="1985" w:type="dxa"/>
          </w:tcPr>
          <w:p w14:paraId="08F5D146" w14:textId="43D41EA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F0GHJ10AA801XC52</w:t>
            </w:r>
          </w:p>
        </w:tc>
        <w:tc>
          <w:tcPr>
            <w:tcW w:w="2552" w:type="dxa"/>
            <w:vMerge/>
            <w:vAlign w:val="center"/>
          </w:tcPr>
          <w:p w14:paraId="4968FC0C" w14:textId="0DE0ED2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B9A2CF4" w14:textId="1AC2F57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0403414" w14:textId="66D93F6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4A2010B1" w14:textId="7A1ABDED" w:rsidTr="005C2EB2">
        <w:trPr>
          <w:hidden w:val="0"/>
        </w:trPr>
        <w:tc>
          <w:tcPr>
            <w:tcW w:w="1985" w:type="dxa"/>
          </w:tcPr>
          <w:p w14:paraId="5937C5DD" w14:textId="3BA8912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F0GHJ10AA801XC04</w:t>
            </w:r>
          </w:p>
        </w:tc>
        <w:tc>
          <w:tcPr>
            <w:tcW w:w="2552" w:type="dxa"/>
            <w:vMerge/>
            <w:vAlign w:val="center"/>
          </w:tcPr>
          <w:p w14:paraId="3FD319C1" w14:textId="596A2C7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8FDD0D" w14:textId="44505B3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6EF53085" w14:textId="3762DB2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62CEAE66" w14:textId="4F534F3C" w:rsidTr="005C2EB2">
        <w:trPr>
          <w:hidden w:val="0"/>
        </w:trPr>
        <w:tc>
          <w:tcPr>
            <w:tcW w:w="1985" w:type="dxa"/>
          </w:tcPr>
          <w:p w14:paraId="02A9D879" w14:textId="4CD596F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F0GHJ10AA801XC57</w:t>
            </w:r>
          </w:p>
        </w:tc>
        <w:tc>
          <w:tcPr>
            <w:tcW w:w="2552" w:type="dxa"/>
            <w:vMerge/>
            <w:vAlign w:val="center"/>
          </w:tcPr>
          <w:p w14:paraId="08F5CA3D" w14:textId="4BAE8ED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85C2A46" w14:textId="59C7CCD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4A138072" w14:textId="667DDAC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01BA3981" w14:textId="69337279" w:rsidTr="005C2EB2">
        <w:trPr>
          <w:hidden w:val="0"/>
        </w:trPr>
        <w:tc>
          <w:tcPr>
            <w:tcW w:w="1985" w:type="dxa"/>
          </w:tcPr>
          <w:p w14:paraId="2BBEB8A4" w14:textId="390DE0C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F0GHJ10AA801XC10</w:t>
            </w:r>
          </w:p>
        </w:tc>
        <w:tc>
          <w:tcPr>
            <w:tcW w:w="2552" w:type="dxa"/>
            <w:vMerge/>
            <w:vAlign w:val="center"/>
          </w:tcPr>
          <w:p w14:paraId="5DE37B20" w14:textId="48E246B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AF77115" w14:textId="6109D34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75BB7CB9" w14:textId="053FEBC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3FD5AF4E" w14:textId="34ACAD35" w:rsidTr="005C2EB2">
        <w:trPr>
          <w:hidden w:val="0"/>
        </w:trPr>
        <w:tc>
          <w:tcPr>
            <w:tcW w:w="1985" w:type="dxa"/>
          </w:tcPr>
          <w:p w14:paraId="7032BCD0" w14:textId="64759BC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F0GHJ10AA801XM01</w:t>
            </w:r>
          </w:p>
        </w:tc>
        <w:tc>
          <w:tcPr>
            <w:tcW w:w="2552" w:type="dxa"/>
            <w:vMerge/>
            <w:vAlign w:val="center"/>
          </w:tcPr>
          <w:p w14:paraId="5D9D9ACF" w14:textId="4EBE28D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248D9BC" w14:textId="50FB4B1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F7DA896" w14:textId="0045DE9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5AE4D263" w14:textId="72B976A1" w:rsidTr="005C2EB2">
        <w:trPr>
          <w:hidden w:val="0"/>
        </w:trPr>
        <w:tc>
          <w:tcPr>
            <w:tcW w:w="1985" w:type="dxa"/>
          </w:tcPr>
          <w:p w14:paraId="58BDD16F" w14:textId="0EE5AE1C" w:rsidR="008F1296" w:rsidRPr="008F1296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F0GHJ20AA801XC01</w:t>
            </w:r>
          </w:p>
        </w:tc>
        <w:tc>
          <w:tcPr>
            <w:tcW w:w="2552" w:type="dxa"/>
            <w:vMerge w:val="restart"/>
            <w:vAlign w:val="center"/>
          </w:tcPr>
          <w:p w14:paraId="64760CF6" w14:textId="6582748A" w:rsidR="008F1296" w:rsidRPr="00274B2D" w:rsidRDefault="008F1296" w:rsidP="008F1296">
            <w:r w:rsidRPr="00274B2D">
              <w:rPr>
                <w:lang w:eastAsia="x-none"/>
              </w:rPr>
              <w:t>Регулятор уровня в вакуумном деаэраторе РТ-63</w:t>
            </w:r>
          </w:p>
        </w:tc>
        <w:tc>
          <w:tcPr>
            <w:tcW w:w="4394" w:type="dxa"/>
          </w:tcPr>
          <w:p w14:paraId="1FDC20D8" w14:textId="537BCA2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5008ED28" w14:textId="1378BC1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4F359488" w14:textId="017EFC50" w:rsidTr="005C2EB2">
        <w:trPr>
          <w:hidden w:val="0"/>
        </w:trPr>
        <w:tc>
          <w:tcPr>
            <w:tcW w:w="1985" w:type="dxa"/>
          </w:tcPr>
          <w:p w14:paraId="180539B6" w14:textId="1C551DF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F0GHJ20AA801XC02</w:t>
            </w:r>
          </w:p>
        </w:tc>
        <w:tc>
          <w:tcPr>
            <w:tcW w:w="2552" w:type="dxa"/>
            <w:vMerge/>
            <w:vAlign w:val="center"/>
          </w:tcPr>
          <w:p w14:paraId="5E336D1F" w14:textId="0518807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5EE3A0A" w14:textId="4F081BF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7FA2484C" w14:textId="19D3AC0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3836020" w14:textId="0FBC9781" w:rsidTr="005C2EB2">
        <w:trPr>
          <w:hidden w:val="0"/>
        </w:trPr>
        <w:tc>
          <w:tcPr>
            <w:tcW w:w="1985" w:type="dxa"/>
          </w:tcPr>
          <w:p w14:paraId="2923887C" w14:textId="086B9CF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F0GHJ20AA801XM01</w:t>
            </w:r>
          </w:p>
        </w:tc>
        <w:tc>
          <w:tcPr>
            <w:tcW w:w="2552" w:type="dxa"/>
            <w:vMerge/>
            <w:vAlign w:val="center"/>
          </w:tcPr>
          <w:p w14:paraId="5C8BF5F8" w14:textId="1B83C4D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06811E6" w14:textId="05263AC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10CF3AC" w14:textId="687B2DD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46AB53C" w14:textId="78ECF615" w:rsidTr="005C2EB2">
        <w:trPr>
          <w:hidden w:val="0"/>
        </w:trPr>
        <w:tc>
          <w:tcPr>
            <w:tcW w:w="1985" w:type="dxa"/>
          </w:tcPr>
          <w:p w14:paraId="1AF770CB" w14:textId="2371A2D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F0GHJ20AA802XC51</w:t>
            </w:r>
          </w:p>
        </w:tc>
        <w:tc>
          <w:tcPr>
            <w:tcW w:w="2552" w:type="dxa"/>
            <w:vMerge w:val="restart"/>
            <w:vAlign w:val="center"/>
          </w:tcPr>
          <w:p w14:paraId="4975F0D3" w14:textId="5337B3B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Регулятор температуры ХОВ на вакуумный деаэратор РТ-59</w:t>
            </w:r>
          </w:p>
        </w:tc>
        <w:tc>
          <w:tcPr>
            <w:tcW w:w="4394" w:type="dxa"/>
          </w:tcPr>
          <w:p w14:paraId="4CA4AC16" w14:textId="26A9F94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5A97359" w14:textId="589A5DF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7627E3F6" w14:textId="40BAF094" w:rsidTr="005C2EB2">
        <w:trPr>
          <w:hidden w:val="0"/>
        </w:trPr>
        <w:tc>
          <w:tcPr>
            <w:tcW w:w="1985" w:type="dxa"/>
          </w:tcPr>
          <w:p w14:paraId="4C6FD6F0" w14:textId="59802C2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F0GHJ20AA802XC52</w:t>
            </w:r>
          </w:p>
        </w:tc>
        <w:tc>
          <w:tcPr>
            <w:tcW w:w="2552" w:type="dxa"/>
            <w:vMerge/>
            <w:vAlign w:val="center"/>
          </w:tcPr>
          <w:p w14:paraId="4F74F147" w14:textId="21AEDD6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4590529" w14:textId="61CBE9F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EAC3009" w14:textId="3513960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671D2B39" w14:textId="0EBBB40C" w:rsidTr="005C2EB2">
        <w:trPr>
          <w:hidden w:val="0"/>
        </w:trPr>
        <w:tc>
          <w:tcPr>
            <w:tcW w:w="1985" w:type="dxa"/>
          </w:tcPr>
          <w:p w14:paraId="77CE0608" w14:textId="2529BFA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F0GHJ20AA802XC04</w:t>
            </w:r>
          </w:p>
        </w:tc>
        <w:tc>
          <w:tcPr>
            <w:tcW w:w="2552" w:type="dxa"/>
            <w:vMerge/>
            <w:vAlign w:val="center"/>
          </w:tcPr>
          <w:p w14:paraId="3BF15C34" w14:textId="799582F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56B0EA2" w14:textId="66DC4B4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51F6DD9E" w14:textId="4B6EBD4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1FC1962F" w14:textId="06A0C527" w:rsidTr="005C2EB2">
        <w:trPr>
          <w:hidden w:val="0"/>
        </w:trPr>
        <w:tc>
          <w:tcPr>
            <w:tcW w:w="1985" w:type="dxa"/>
          </w:tcPr>
          <w:p w14:paraId="319FEE0A" w14:textId="4DAA8FC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F0GHJ20AA802XC57</w:t>
            </w:r>
          </w:p>
        </w:tc>
        <w:tc>
          <w:tcPr>
            <w:tcW w:w="2552" w:type="dxa"/>
            <w:vMerge/>
            <w:vAlign w:val="center"/>
          </w:tcPr>
          <w:p w14:paraId="13C0A609" w14:textId="35CA6C0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0AE74BE" w14:textId="2C41B24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60B818F8" w14:textId="7260B5A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74F08A7E" w14:textId="11A2DDF4" w:rsidTr="005C2EB2">
        <w:trPr>
          <w:hidden w:val="0"/>
        </w:trPr>
        <w:tc>
          <w:tcPr>
            <w:tcW w:w="1985" w:type="dxa"/>
          </w:tcPr>
          <w:p w14:paraId="28DF28A5" w14:textId="235AE03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F0GHJ20AA802XC10</w:t>
            </w:r>
          </w:p>
        </w:tc>
        <w:tc>
          <w:tcPr>
            <w:tcW w:w="2552" w:type="dxa"/>
            <w:vMerge/>
            <w:vAlign w:val="center"/>
          </w:tcPr>
          <w:p w14:paraId="50932AAC" w14:textId="5F7BBBC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8D8EC5D" w14:textId="6F5FFC9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302996C9" w14:textId="03264FA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8F1296" w:rsidRPr="0017406B" w14:paraId="1A2C7741" w14:textId="468A58E3" w:rsidTr="005C2EB2">
        <w:trPr>
          <w:hidden w:val="0"/>
        </w:trPr>
        <w:tc>
          <w:tcPr>
            <w:tcW w:w="1985" w:type="dxa"/>
          </w:tcPr>
          <w:p w14:paraId="37036BA3" w14:textId="70599CA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F0GHJ20AA802XM01</w:t>
            </w:r>
          </w:p>
        </w:tc>
        <w:tc>
          <w:tcPr>
            <w:tcW w:w="2552" w:type="dxa"/>
            <w:vMerge/>
            <w:vAlign w:val="center"/>
          </w:tcPr>
          <w:p w14:paraId="008814C8" w14:textId="1426FEA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F91DF32" w14:textId="506A27A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480DB53" w14:textId="6FCA1D6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=24В</w:t>
            </w:r>
          </w:p>
        </w:tc>
      </w:tr>
      <w:tr w:rsidR="000B7726" w:rsidRPr="0017406B" w14:paraId="29961E09" w14:textId="1E6AD758" w:rsidTr="005C2EB2">
        <w:trPr>
          <w:hidden w:val="0"/>
        </w:trPr>
        <w:tc>
          <w:tcPr>
            <w:tcW w:w="10488" w:type="dxa"/>
            <w:gridSpan w:val="4"/>
          </w:tcPr>
          <w:p w14:paraId="50CFCEFF" w14:textId="77777777" w:rsidR="008F1296" w:rsidRDefault="008F129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</w:p>
          <w:p w14:paraId="03D41CCB" w14:textId="1A808DE2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lastRenderedPageBreak/>
              <w:t>Коллекторы котловых насосов</w:t>
            </w:r>
          </w:p>
        </w:tc>
      </w:tr>
      <w:tr w:rsidR="008F1296" w:rsidRPr="0017406B" w14:paraId="624BE75A" w14:textId="7B6158B5" w:rsidTr="005C2EB2">
        <w:trPr>
          <w:hidden w:val="0"/>
        </w:trPr>
        <w:tc>
          <w:tcPr>
            <w:tcW w:w="1985" w:type="dxa"/>
          </w:tcPr>
          <w:p w14:paraId="6483E28E" w14:textId="5639E85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lastRenderedPageBreak/>
              <w:t>F0NDG11AA001XB51</w:t>
            </w:r>
          </w:p>
        </w:tc>
        <w:tc>
          <w:tcPr>
            <w:tcW w:w="2552" w:type="dxa"/>
            <w:vMerge w:val="restart"/>
            <w:vAlign w:val="center"/>
          </w:tcPr>
          <w:p w14:paraId="3FB49A3A" w14:textId="5B08327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К-27 на входе насосной группы №1</w:t>
            </w:r>
          </w:p>
        </w:tc>
        <w:tc>
          <w:tcPr>
            <w:tcW w:w="4394" w:type="dxa"/>
          </w:tcPr>
          <w:p w14:paraId="0E8D6AEE" w14:textId="3BFB224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0950419" w14:textId="2EB38FF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ABD45CD" w14:textId="4FCB2619" w:rsidTr="005C2EB2">
        <w:trPr>
          <w:hidden w:val="0"/>
        </w:trPr>
        <w:tc>
          <w:tcPr>
            <w:tcW w:w="1985" w:type="dxa"/>
          </w:tcPr>
          <w:p w14:paraId="6FE669B9" w14:textId="069274B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F0NDG11AA001XB52</w:t>
            </w:r>
          </w:p>
        </w:tc>
        <w:tc>
          <w:tcPr>
            <w:tcW w:w="2552" w:type="dxa"/>
            <w:vMerge/>
            <w:vAlign w:val="center"/>
          </w:tcPr>
          <w:p w14:paraId="21EF1F5D" w14:textId="329742B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D92FB3D" w14:textId="2C5EF74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F815FF4" w14:textId="39A63E2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B04CEC6" w14:textId="614AE96F" w:rsidTr="005C2EB2">
        <w:trPr>
          <w:hidden w:val="0"/>
        </w:trPr>
        <w:tc>
          <w:tcPr>
            <w:tcW w:w="1985" w:type="dxa"/>
          </w:tcPr>
          <w:p w14:paraId="504FF08C" w14:textId="3B93A18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F0NDG11AA001XB05</w:t>
            </w:r>
          </w:p>
        </w:tc>
        <w:tc>
          <w:tcPr>
            <w:tcW w:w="2552" w:type="dxa"/>
            <w:vMerge/>
            <w:vAlign w:val="center"/>
          </w:tcPr>
          <w:p w14:paraId="7E3FA37E" w14:textId="7572CDD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A70233D" w14:textId="52403CF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11EA2058" w14:textId="39AB7F6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BA60E3A" w14:textId="5DE77B5A" w:rsidTr="005C2EB2">
        <w:trPr>
          <w:hidden w:val="0"/>
        </w:trPr>
        <w:tc>
          <w:tcPr>
            <w:tcW w:w="1985" w:type="dxa"/>
          </w:tcPr>
          <w:p w14:paraId="1F67127E" w14:textId="29A7F80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F0NDG11AA001XB06</w:t>
            </w:r>
          </w:p>
        </w:tc>
        <w:tc>
          <w:tcPr>
            <w:tcW w:w="2552" w:type="dxa"/>
            <w:vMerge/>
            <w:vAlign w:val="center"/>
          </w:tcPr>
          <w:p w14:paraId="383E4A18" w14:textId="25CC084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8AD4E6A" w14:textId="056F02E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14740C0E" w14:textId="0343DB2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BA6D854" w14:textId="42FF3F31" w:rsidTr="005C2EB2">
        <w:trPr>
          <w:hidden w:val="0"/>
        </w:trPr>
        <w:tc>
          <w:tcPr>
            <w:tcW w:w="1985" w:type="dxa"/>
          </w:tcPr>
          <w:p w14:paraId="58AD34D4" w14:textId="2BE4064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F0NDG11AA001XL01</w:t>
            </w:r>
          </w:p>
        </w:tc>
        <w:tc>
          <w:tcPr>
            <w:tcW w:w="2552" w:type="dxa"/>
            <w:vMerge/>
            <w:vAlign w:val="center"/>
          </w:tcPr>
          <w:p w14:paraId="54B6E456" w14:textId="503D3F2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6292D0" w14:textId="0ED0375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52806ED" w14:textId="5D3B323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94F7D38" w14:textId="7B9EA0EA" w:rsidTr="005C2EB2">
        <w:trPr>
          <w:hidden w:val="0"/>
        </w:trPr>
        <w:tc>
          <w:tcPr>
            <w:tcW w:w="1985" w:type="dxa"/>
          </w:tcPr>
          <w:p w14:paraId="66864E3A" w14:textId="65D1BFC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F0NDG11AA001XM01</w:t>
            </w:r>
          </w:p>
        </w:tc>
        <w:tc>
          <w:tcPr>
            <w:tcW w:w="2552" w:type="dxa"/>
            <w:vMerge/>
            <w:vAlign w:val="center"/>
          </w:tcPr>
          <w:p w14:paraId="02469B87" w14:textId="07D08B8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C94456" w14:textId="64E78DA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F9023A7" w14:textId="430374E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27D1AE93" w14:textId="27B46DD9" w:rsidTr="005C2EB2">
        <w:trPr>
          <w:hidden w:val="0"/>
        </w:trPr>
        <w:tc>
          <w:tcPr>
            <w:tcW w:w="1985" w:type="dxa"/>
          </w:tcPr>
          <w:p w14:paraId="00903967" w14:textId="3AB774B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F0NDG12AA001XB51</w:t>
            </w:r>
          </w:p>
        </w:tc>
        <w:tc>
          <w:tcPr>
            <w:tcW w:w="2552" w:type="dxa"/>
            <w:vMerge w:val="restart"/>
            <w:vAlign w:val="center"/>
          </w:tcPr>
          <w:p w14:paraId="7A1D964A" w14:textId="4973F52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К-26 на входе насосной группы №2</w:t>
            </w:r>
          </w:p>
        </w:tc>
        <w:tc>
          <w:tcPr>
            <w:tcW w:w="4394" w:type="dxa"/>
          </w:tcPr>
          <w:p w14:paraId="5C1B8BDE" w14:textId="2232D88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FE6EFCE" w14:textId="76A7ABF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22F5C4F2" w14:textId="698A80BC" w:rsidTr="005C2EB2">
        <w:trPr>
          <w:hidden w:val="0"/>
        </w:trPr>
        <w:tc>
          <w:tcPr>
            <w:tcW w:w="1985" w:type="dxa"/>
          </w:tcPr>
          <w:p w14:paraId="13AE3EE7" w14:textId="2B062DA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F0NDG12AA001XB52</w:t>
            </w:r>
          </w:p>
        </w:tc>
        <w:tc>
          <w:tcPr>
            <w:tcW w:w="2552" w:type="dxa"/>
            <w:vMerge/>
            <w:vAlign w:val="center"/>
          </w:tcPr>
          <w:p w14:paraId="570D3960" w14:textId="37F6D74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15EF550" w14:textId="13A8784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1799068" w14:textId="197DD0F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E745A88" w14:textId="2FA58CAC" w:rsidTr="005C2EB2">
        <w:trPr>
          <w:hidden w:val="0"/>
        </w:trPr>
        <w:tc>
          <w:tcPr>
            <w:tcW w:w="1985" w:type="dxa"/>
          </w:tcPr>
          <w:p w14:paraId="5BBEA5AA" w14:textId="27126C4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F0NDG12AA001XB05</w:t>
            </w:r>
          </w:p>
        </w:tc>
        <w:tc>
          <w:tcPr>
            <w:tcW w:w="2552" w:type="dxa"/>
            <w:vMerge/>
            <w:vAlign w:val="center"/>
          </w:tcPr>
          <w:p w14:paraId="1AA0A7D1" w14:textId="1EAFDD0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52AAEF" w14:textId="4119E93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D12605F" w14:textId="0AC7703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21890EC" w14:textId="45082990" w:rsidTr="005C2EB2">
        <w:trPr>
          <w:hidden w:val="0"/>
        </w:trPr>
        <w:tc>
          <w:tcPr>
            <w:tcW w:w="1985" w:type="dxa"/>
          </w:tcPr>
          <w:p w14:paraId="0B7DD7C9" w14:textId="08D1EA3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F0NDG12AA001XB06</w:t>
            </w:r>
          </w:p>
        </w:tc>
        <w:tc>
          <w:tcPr>
            <w:tcW w:w="2552" w:type="dxa"/>
            <w:vMerge/>
            <w:vAlign w:val="center"/>
          </w:tcPr>
          <w:p w14:paraId="4D5259ED" w14:textId="3BE641F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B50B40F" w14:textId="1A15DFF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52F6415" w14:textId="20290D4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2B9F9B5F" w14:textId="661F739C" w:rsidTr="005C2EB2">
        <w:trPr>
          <w:hidden w:val="0"/>
        </w:trPr>
        <w:tc>
          <w:tcPr>
            <w:tcW w:w="1985" w:type="dxa"/>
          </w:tcPr>
          <w:p w14:paraId="29F0237E" w14:textId="78131FD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F0NDG12AA001XL01</w:t>
            </w:r>
          </w:p>
        </w:tc>
        <w:tc>
          <w:tcPr>
            <w:tcW w:w="2552" w:type="dxa"/>
            <w:vMerge/>
            <w:vAlign w:val="center"/>
          </w:tcPr>
          <w:p w14:paraId="5CE7FD0F" w14:textId="75CBE3D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AE418FE" w14:textId="543EDF6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FA31CC8" w14:textId="61EF3D1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3F4D047" w14:textId="0F942131" w:rsidTr="005C2EB2">
        <w:trPr>
          <w:hidden w:val="0"/>
        </w:trPr>
        <w:tc>
          <w:tcPr>
            <w:tcW w:w="1985" w:type="dxa"/>
          </w:tcPr>
          <w:p w14:paraId="7EEF8CCA" w14:textId="10B8549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F0NDG12AA001XM01</w:t>
            </w:r>
          </w:p>
        </w:tc>
        <w:tc>
          <w:tcPr>
            <w:tcW w:w="2552" w:type="dxa"/>
            <w:vMerge/>
            <w:vAlign w:val="center"/>
          </w:tcPr>
          <w:p w14:paraId="3804DBEB" w14:textId="7C8E6CC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D759C2A" w14:textId="0B0D3AE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0CA03EE" w14:textId="3206EB6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7C2910A4" w14:textId="2105A4F8" w:rsidTr="005C2EB2">
        <w:trPr>
          <w:hidden w:val="0"/>
        </w:trPr>
        <w:tc>
          <w:tcPr>
            <w:tcW w:w="1985" w:type="dxa"/>
          </w:tcPr>
          <w:p w14:paraId="60A6B0ED" w14:textId="0A92F42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F0NDG11AA002XB51</w:t>
            </w:r>
          </w:p>
        </w:tc>
        <w:tc>
          <w:tcPr>
            <w:tcW w:w="2552" w:type="dxa"/>
            <w:vMerge w:val="restart"/>
            <w:vAlign w:val="center"/>
          </w:tcPr>
          <w:p w14:paraId="5CA466DB" w14:textId="46F92FA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К-37 на выходе насосной группы №1</w:t>
            </w:r>
          </w:p>
        </w:tc>
        <w:tc>
          <w:tcPr>
            <w:tcW w:w="4394" w:type="dxa"/>
          </w:tcPr>
          <w:p w14:paraId="2A0AD20D" w14:textId="15986FA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09679F5" w14:textId="4E819EA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0D9542EA" w14:textId="57D1B13A" w:rsidTr="005C2EB2">
        <w:trPr>
          <w:hidden w:val="0"/>
        </w:trPr>
        <w:tc>
          <w:tcPr>
            <w:tcW w:w="1985" w:type="dxa"/>
          </w:tcPr>
          <w:p w14:paraId="6C3B638A" w14:textId="42AD9CA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F0NDG11AA002XB52</w:t>
            </w:r>
          </w:p>
        </w:tc>
        <w:tc>
          <w:tcPr>
            <w:tcW w:w="2552" w:type="dxa"/>
            <w:vMerge/>
            <w:vAlign w:val="center"/>
          </w:tcPr>
          <w:p w14:paraId="30C14C44" w14:textId="75DE4CF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2979E01" w14:textId="1400301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288D66A" w14:textId="5DB0CE3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370D88A" w14:textId="769659E6" w:rsidTr="005C2EB2">
        <w:trPr>
          <w:hidden w:val="0"/>
        </w:trPr>
        <w:tc>
          <w:tcPr>
            <w:tcW w:w="1985" w:type="dxa"/>
          </w:tcPr>
          <w:p w14:paraId="225B0E99" w14:textId="1960027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F0NDG11AA002XB05</w:t>
            </w:r>
          </w:p>
        </w:tc>
        <w:tc>
          <w:tcPr>
            <w:tcW w:w="2552" w:type="dxa"/>
            <w:vMerge/>
            <w:vAlign w:val="center"/>
          </w:tcPr>
          <w:p w14:paraId="70D7C368" w14:textId="3D668DC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7068CA" w14:textId="664099D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103D202" w14:textId="62E370B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8691100" w14:textId="0A9C372D" w:rsidTr="005C2EB2">
        <w:trPr>
          <w:hidden w:val="0"/>
        </w:trPr>
        <w:tc>
          <w:tcPr>
            <w:tcW w:w="1985" w:type="dxa"/>
          </w:tcPr>
          <w:p w14:paraId="6AE7B080" w14:textId="134A9D5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F0NDG11AA002XB06</w:t>
            </w:r>
          </w:p>
        </w:tc>
        <w:tc>
          <w:tcPr>
            <w:tcW w:w="2552" w:type="dxa"/>
            <w:vMerge/>
            <w:vAlign w:val="center"/>
          </w:tcPr>
          <w:p w14:paraId="2593E00C" w14:textId="1A4BD99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506FEC8" w14:textId="575AF0F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5FD5F6A" w14:textId="4A66FAE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5204C3EF" w14:textId="04422EFB" w:rsidTr="005C2EB2">
        <w:trPr>
          <w:hidden w:val="0"/>
        </w:trPr>
        <w:tc>
          <w:tcPr>
            <w:tcW w:w="1985" w:type="dxa"/>
          </w:tcPr>
          <w:p w14:paraId="0674F486" w14:textId="3082E8D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F0NDG11AA002XL01</w:t>
            </w:r>
          </w:p>
        </w:tc>
        <w:tc>
          <w:tcPr>
            <w:tcW w:w="2552" w:type="dxa"/>
            <w:vMerge/>
            <w:vAlign w:val="center"/>
          </w:tcPr>
          <w:p w14:paraId="563B99CE" w14:textId="556B0A3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788467B" w14:textId="56DB63D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A10F742" w14:textId="6BB58B5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5B654D5" w14:textId="77EA9DA4" w:rsidTr="005C2EB2">
        <w:trPr>
          <w:hidden w:val="0"/>
        </w:trPr>
        <w:tc>
          <w:tcPr>
            <w:tcW w:w="1985" w:type="dxa"/>
          </w:tcPr>
          <w:p w14:paraId="47C8C18B" w14:textId="292BA94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F0NDG11AA002XM01</w:t>
            </w:r>
          </w:p>
        </w:tc>
        <w:tc>
          <w:tcPr>
            <w:tcW w:w="2552" w:type="dxa"/>
            <w:vMerge/>
            <w:vAlign w:val="center"/>
          </w:tcPr>
          <w:p w14:paraId="6D061A87" w14:textId="4FD55FC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E34ABFA" w14:textId="3990F6D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EAE8C25" w14:textId="2EAFBE1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18C4950" w14:textId="0943531E" w:rsidTr="005C2EB2">
        <w:trPr>
          <w:hidden w:val="0"/>
        </w:trPr>
        <w:tc>
          <w:tcPr>
            <w:tcW w:w="1985" w:type="dxa"/>
          </w:tcPr>
          <w:p w14:paraId="069FE6EE" w14:textId="0B0A81A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F0NDG12AA002XB51</w:t>
            </w:r>
          </w:p>
        </w:tc>
        <w:tc>
          <w:tcPr>
            <w:tcW w:w="2552" w:type="dxa"/>
            <w:vMerge w:val="restart"/>
            <w:vAlign w:val="center"/>
          </w:tcPr>
          <w:p w14:paraId="1EE1665E" w14:textId="7BB5C05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К-36 на выходе насосной группы №2</w:t>
            </w:r>
          </w:p>
        </w:tc>
        <w:tc>
          <w:tcPr>
            <w:tcW w:w="4394" w:type="dxa"/>
          </w:tcPr>
          <w:p w14:paraId="4820E8B5" w14:textId="095B16A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6D85A1F" w14:textId="271C031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5258874" w14:textId="65064840" w:rsidTr="005C2EB2">
        <w:trPr>
          <w:hidden w:val="0"/>
        </w:trPr>
        <w:tc>
          <w:tcPr>
            <w:tcW w:w="1985" w:type="dxa"/>
          </w:tcPr>
          <w:p w14:paraId="02A83659" w14:textId="2D1BE01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F0NDG12AA002XB52</w:t>
            </w:r>
          </w:p>
        </w:tc>
        <w:tc>
          <w:tcPr>
            <w:tcW w:w="2552" w:type="dxa"/>
            <w:vMerge/>
            <w:vAlign w:val="center"/>
          </w:tcPr>
          <w:p w14:paraId="6DE54891" w14:textId="3F6AE38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01DDFF6" w14:textId="068128D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D0EBC28" w14:textId="78AEA26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1224013" w14:textId="79551C80" w:rsidTr="005C2EB2">
        <w:trPr>
          <w:hidden w:val="0"/>
        </w:trPr>
        <w:tc>
          <w:tcPr>
            <w:tcW w:w="1985" w:type="dxa"/>
          </w:tcPr>
          <w:p w14:paraId="61044094" w14:textId="2170D40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F0NDG12AA002XB05</w:t>
            </w:r>
          </w:p>
        </w:tc>
        <w:tc>
          <w:tcPr>
            <w:tcW w:w="2552" w:type="dxa"/>
            <w:vMerge/>
            <w:vAlign w:val="center"/>
          </w:tcPr>
          <w:p w14:paraId="6BF0AACC" w14:textId="0A39A89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AD53A17" w14:textId="2408729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51334FC3" w14:textId="5E99339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72D03110" w14:textId="3887D005" w:rsidTr="005C2EB2">
        <w:trPr>
          <w:hidden w:val="0"/>
        </w:trPr>
        <w:tc>
          <w:tcPr>
            <w:tcW w:w="1985" w:type="dxa"/>
          </w:tcPr>
          <w:p w14:paraId="3C7178F5" w14:textId="0084070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F0NDG12AA002XB06</w:t>
            </w:r>
          </w:p>
        </w:tc>
        <w:tc>
          <w:tcPr>
            <w:tcW w:w="2552" w:type="dxa"/>
            <w:vMerge/>
            <w:vAlign w:val="center"/>
          </w:tcPr>
          <w:p w14:paraId="0A00E9D4" w14:textId="7B2E5B4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0172415" w14:textId="73218E7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D442409" w14:textId="365D108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61DFCE8" w14:textId="4A274D67" w:rsidTr="005C2EB2">
        <w:trPr>
          <w:hidden w:val="0"/>
        </w:trPr>
        <w:tc>
          <w:tcPr>
            <w:tcW w:w="1985" w:type="dxa"/>
          </w:tcPr>
          <w:p w14:paraId="186C0D18" w14:textId="640EB7F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F0NDG12AA002XL01</w:t>
            </w:r>
          </w:p>
        </w:tc>
        <w:tc>
          <w:tcPr>
            <w:tcW w:w="2552" w:type="dxa"/>
            <w:vMerge/>
            <w:vAlign w:val="center"/>
          </w:tcPr>
          <w:p w14:paraId="37F7212F" w14:textId="683A1CB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EC0D0FB" w14:textId="6963ED4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0D143FB" w14:textId="2B5001B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EF3C359" w14:textId="5729CCAC" w:rsidTr="005C2EB2">
        <w:trPr>
          <w:hidden w:val="0"/>
        </w:trPr>
        <w:tc>
          <w:tcPr>
            <w:tcW w:w="1985" w:type="dxa"/>
          </w:tcPr>
          <w:p w14:paraId="02F606FA" w14:textId="23B4547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lastRenderedPageBreak/>
              <w:t>F0NDG12AA002XM01</w:t>
            </w:r>
          </w:p>
        </w:tc>
        <w:tc>
          <w:tcPr>
            <w:tcW w:w="2552" w:type="dxa"/>
            <w:vMerge/>
            <w:vAlign w:val="center"/>
          </w:tcPr>
          <w:p w14:paraId="277C3450" w14:textId="043F142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EFA758" w14:textId="3992D2E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99DD02D" w14:textId="375F31F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0B7726" w:rsidRPr="0017406B" w14:paraId="09510194" w14:textId="36484B8E" w:rsidTr="005C2EB2">
        <w:trPr>
          <w:hidden w:val="0"/>
        </w:trPr>
        <w:tc>
          <w:tcPr>
            <w:tcW w:w="10488" w:type="dxa"/>
            <w:gridSpan w:val="4"/>
          </w:tcPr>
          <w:p w14:paraId="0E874E25" w14:textId="33764544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Котловой насос №1</w:t>
            </w:r>
          </w:p>
        </w:tc>
      </w:tr>
      <w:tr w:rsidR="008F1296" w:rsidRPr="0017406B" w14:paraId="10A342FC" w14:textId="77CDA6D2" w:rsidTr="005C2EB2">
        <w:trPr>
          <w:hidden w:val="0"/>
        </w:trPr>
        <w:tc>
          <w:tcPr>
            <w:tcW w:w="1985" w:type="dxa"/>
          </w:tcPr>
          <w:p w14:paraId="60D739E1" w14:textId="0A901AE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F0NDG01CP151XG02</w:t>
            </w:r>
          </w:p>
        </w:tc>
        <w:tc>
          <w:tcPr>
            <w:tcW w:w="2552" w:type="dxa"/>
            <w:vAlign w:val="center"/>
          </w:tcPr>
          <w:p w14:paraId="0899E1C9" w14:textId="0FC7035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2779531" w14:textId="50B0AE8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котлового насоса №1 (К4.1)</w:t>
            </w:r>
          </w:p>
        </w:tc>
        <w:tc>
          <w:tcPr>
            <w:tcW w:w="1557" w:type="dxa"/>
          </w:tcPr>
          <w:p w14:paraId="2785CE23" w14:textId="0AEDB7F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5DCC7E6C" w14:textId="5341D454" w:rsidTr="005C2EB2">
        <w:trPr>
          <w:hidden w:val="0"/>
        </w:trPr>
        <w:tc>
          <w:tcPr>
            <w:tcW w:w="1985" w:type="dxa"/>
          </w:tcPr>
          <w:p w14:paraId="59794F60" w14:textId="5564B20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F0NDG01AA001XB51</w:t>
            </w:r>
          </w:p>
        </w:tc>
        <w:tc>
          <w:tcPr>
            <w:tcW w:w="2552" w:type="dxa"/>
            <w:vMerge w:val="restart"/>
            <w:vAlign w:val="center"/>
          </w:tcPr>
          <w:p w14:paraId="624D6A47" w14:textId="3BD4457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К-34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котлового насоса №1</w:t>
            </w:r>
          </w:p>
        </w:tc>
        <w:tc>
          <w:tcPr>
            <w:tcW w:w="4394" w:type="dxa"/>
          </w:tcPr>
          <w:p w14:paraId="4EF3107E" w14:textId="2524FC2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F7B7C86" w14:textId="5CB6D54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222E79FB" w14:textId="5F64EAA2" w:rsidTr="005C2EB2">
        <w:trPr>
          <w:hidden w:val="0"/>
        </w:trPr>
        <w:tc>
          <w:tcPr>
            <w:tcW w:w="1985" w:type="dxa"/>
          </w:tcPr>
          <w:p w14:paraId="42F98973" w14:textId="130F594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F0NDG01AA001XB52</w:t>
            </w:r>
          </w:p>
        </w:tc>
        <w:tc>
          <w:tcPr>
            <w:tcW w:w="2552" w:type="dxa"/>
            <w:vMerge/>
            <w:vAlign w:val="center"/>
          </w:tcPr>
          <w:p w14:paraId="091AEE79" w14:textId="1DE706B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3B4762" w14:textId="16EA9FC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D8A2D68" w14:textId="6D218D4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0C891F8C" w14:textId="78FCBF7A" w:rsidTr="005C2EB2">
        <w:trPr>
          <w:hidden w:val="0"/>
        </w:trPr>
        <w:tc>
          <w:tcPr>
            <w:tcW w:w="1985" w:type="dxa"/>
          </w:tcPr>
          <w:p w14:paraId="7350106C" w14:textId="4EE1C68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F0NDG01AA001XB05</w:t>
            </w:r>
          </w:p>
        </w:tc>
        <w:tc>
          <w:tcPr>
            <w:tcW w:w="2552" w:type="dxa"/>
            <w:vMerge/>
            <w:vAlign w:val="center"/>
          </w:tcPr>
          <w:p w14:paraId="6C0A63EE" w14:textId="7A1ADAF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5A881D1" w14:textId="4200DBA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134A9D37" w14:textId="3B36311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77DEC511" w14:textId="307DFE0E" w:rsidTr="005C2EB2">
        <w:trPr>
          <w:hidden w:val="0"/>
        </w:trPr>
        <w:tc>
          <w:tcPr>
            <w:tcW w:w="1985" w:type="dxa"/>
          </w:tcPr>
          <w:p w14:paraId="5C3961A5" w14:textId="4689DD9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F0NDG01AA001XB06</w:t>
            </w:r>
          </w:p>
        </w:tc>
        <w:tc>
          <w:tcPr>
            <w:tcW w:w="2552" w:type="dxa"/>
            <w:vMerge/>
            <w:vAlign w:val="center"/>
          </w:tcPr>
          <w:p w14:paraId="038BF190" w14:textId="6192EA7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BEE187" w14:textId="35F681C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C8825F7" w14:textId="2905234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22CF3237" w14:textId="3E256E7D" w:rsidTr="005C2EB2">
        <w:trPr>
          <w:hidden w:val="0"/>
        </w:trPr>
        <w:tc>
          <w:tcPr>
            <w:tcW w:w="1985" w:type="dxa"/>
          </w:tcPr>
          <w:p w14:paraId="31BA69E8" w14:textId="3205EA2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F0NDG01AA001XL01</w:t>
            </w:r>
          </w:p>
        </w:tc>
        <w:tc>
          <w:tcPr>
            <w:tcW w:w="2552" w:type="dxa"/>
            <w:vMerge/>
            <w:vAlign w:val="center"/>
          </w:tcPr>
          <w:p w14:paraId="383B12E4" w14:textId="2063DA4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D507617" w14:textId="4CDCDA4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D0C91B2" w14:textId="45274D4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5D4BA446" w14:textId="263E1CCD" w:rsidTr="005C2EB2">
        <w:trPr>
          <w:hidden w:val="0"/>
        </w:trPr>
        <w:tc>
          <w:tcPr>
            <w:tcW w:w="1985" w:type="dxa"/>
          </w:tcPr>
          <w:p w14:paraId="0AF05943" w14:textId="27F5ACC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F0NDG01AA001XM01</w:t>
            </w:r>
          </w:p>
        </w:tc>
        <w:tc>
          <w:tcPr>
            <w:tcW w:w="2552" w:type="dxa"/>
            <w:vMerge/>
            <w:vAlign w:val="center"/>
          </w:tcPr>
          <w:p w14:paraId="01C62401" w14:textId="577DAA0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5FDA6F" w14:textId="4FAD9CD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7E3B4B9" w14:textId="0FCCB1F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586E1416" w14:textId="3598E54A" w:rsidTr="005C2EB2">
        <w:trPr>
          <w:hidden w:val="0"/>
        </w:trPr>
        <w:tc>
          <w:tcPr>
            <w:tcW w:w="1985" w:type="dxa"/>
          </w:tcPr>
          <w:p w14:paraId="41C24F47" w14:textId="16F1D50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F0NDG01AA002XB51</w:t>
            </w:r>
          </w:p>
        </w:tc>
        <w:tc>
          <w:tcPr>
            <w:tcW w:w="2552" w:type="dxa"/>
            <w:vMerge w:val="restart"/>
            <w:vAlign w:val="center"/>
          </w:tcPr>
          <w:p w14:paraId="39E9FB01" w14:textId="419D11D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К-35 на напоре котлового насоса №1</w:t>
            </w:r>
          </w:p>
        </w:tc>
        <w:tc>
          <w:tcPr>
            <w:tcW w:w="4394" w:type="dxa"/>
          </w:tcPr>
          <w:p w14:paraId="604F2C94" w14:textId="5267E5C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5A117AE" w14:textId="3AD4901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57A523D" w14:textId="50165935" w:rsidTr="005C2EB2">
        <w:trPr>
          <w:hidden w:val="0"/>
        </w:trPr>
        <w:tc>
          <w:tcPr>
            <w:tcW w:w="1985" w:type="dxa"/>
          </w:tcPr>
          <w:p w14:paraId="7854CF0B" w14:textId="5686A17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F0NDG01AA002XB52</w:t>
            </w:r>
          </w:p>
        </w:tc>
        <w:tc>
          <w:tcPr>
            <w:tcW w:w="2552" w:type="dxa"/>
            <w:vMerge/>
            <w:vAlign w:val="center"/>
          </w:tcPr>
          <w:p w14:paraId="12058688" w14:textId="56683F6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906D084" w14:textId="76E6400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4692EC8" w14:textId="07A8E57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5ADB745D" w14:textId="5234710B" w:rsidTr="005C2EB2">
        <w:trPr>
          <w:hidden w:val="0"/>
        </w:trPr>
        <w:tc>
          <w:tcPr>
            <w:tcW w:w="1985" w:type="dxa"/>
          </w:tcPr>
          <w:p w14:paraId="237476DC" w14:textId="05EC70D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F0NDG01AA002XB05</w:t>
            </w:r>
          </w:p>
        </w:tc>
        <w:tc>
          <w:tcPr>
            <w:tcW w:w="2552" w:type="dxa"/>
            <w:vMerge/>
            <w:vAlign w:val="center"/>
          </w:tcPr>
          <w:p w14:paraId="10B1B26C" w14:textId="6897D28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C169EEC" w14:textId="7A32623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0E18A4A" w14:textId="75783D5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5DC6D7F3" w14:textId="278303D0" w:rsidTr="005C2EB2">
        <w:trPr>
          <w:hidden w:val="0"/>
        </w:trPr>
        <w:tc>
          <w:tcPr>
            <w:tcW w:w="1985" w:type="dxa"/>
          </w:tcPr>
          <w:p w14:paraId="22E24355" w14:textId="5AB1236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F0NDG01AA002XB06</w:t>
            </w:r>
          </w:p>
        </w:tc>
        <w:tc>
          <w:tcPr>
            <w:tcW w:w="2552" w:type="dxa"/>
            <w:vMerge/>
            <w:vAlign w:val="center"/>
          </w:tcPr>
          <w:p w14:paraId="300BE934" w14:textId="4600AC6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3FE4C6D" w14:textId="79EEE1E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8360E9D" w14:textId="20D6A33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0E1706A7" w14:textId="7CDB84E2" w:rsidTr="005C2EB2">
        <w:trPr>
          <w:hidden w:val="0"/>
        </w:trPr>
        <w:tc>
          <w:tcPr>
            <w:tcW w:w="1985" w:type="dxa"/>
          </w:tcPr>
          <w:p w14:paraId="2ACFE949" w14:textId="58A7C43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F0NDG01AA002XL01</w:t>
            </w:r>
          </w:p>
        </w:tc>
        <w:tc>
          <w:tcPr>
            <w:tcW w:w="2552" w:type="dxa"/>
            <w:vMerge/>
            <w:vAlign w:val="center"/>
          </w:tcPr>
          <w:p w14:paraId="305763C3" w14:textId="5D3DE6E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39B0B8E" w14:textId="5C5E040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C85C8DE" w14:textId="653FBEF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5413FFB" w14:textId="03779C62" w:rsidTr="005C2EB2">
        <w:trPr>
          <w:hidden w:val="0"/>
        </w:trPr>
        <w:tc>
          <w:tcPr>
            <w:tcW w:w="1985" w:type="dxa"/>
          </w:tcPr>
          <w:p w14:paraId="6CA21DBD" w14:textId="37203D3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F0NDG01AA002XM01</w:t>
            </w:r>
          </w:p>
        </w:tc>
        <w:tc>
          <w:tcPr>
            <w:tcW w:w="2552" w:type="dxa"/>
            <w:vMerge/>
            <w:vAlign w:val="center"/>
          </w:tcPr>
          <w:p w14:paraId="2466F3C2" w14:textId="0535664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A23112" w14:textId="1DCCA28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EB703C4" w14:textId="598D984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0B7726" w:rsidRPr="0017406B" w14:paraId="7863E4EB" w14:textId="6E183777" w:rsidTr="005C2EB2">
        <w:trPr>
          <w:hidden w:val="0"/>
        </w:trPr>
        <w:tc>
          <w:tcPr>
            <w:tcW w:w="10488" w:type="dxa"/>
            <w:gridSpan w:val="4"/>
          </w:tcPr>
          <w:p w14:paraId="3214B217" w14:textId="225BDB57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Котловой насос №2</w:t>
            </w:r>
          </w:p>
        </w:tc>
      </w:tr>
      <w:tr w:rsidR="008F1296" w:rsidRPr="0017406B" w14:paraId="272C8DC3" w14:textId="5F00D885" w:rsidTr="005C2EB2">
        <w:trPr>
          <w:hidden w:val="0"/>
        </w:trPr>
        <w:tc>
          <w:tcPr>
            <w:tcW w:w="1985" w:type="dxa"/>
          </w:tcPr>
          <w:p w14:paraId="41CDFD7F" w14:textId="6290ED5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F0NDG02CP151XG02</w:t>
            </w:r>
          </w:p>
        </w:tc>
        <w:tc>
          <w:tcPr>
            <w:tcW w:w="2552" w:type="dxa"/>
            <w:vAlign w:val="center"/>
          </w:tcPr>
          <w:p w14:paraId="03403BC1" w14:textId="783C712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2411E19" w14:textId="4E8330A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котлового насоса №2 (К4.2)</w:t>
            </w:r>
          </w:p>
        </w:tc>
        <w:tc>
          <w:tcPr>
            <w:tcW w:w="1557" w:type="dxa"/>
          </w:tcPr>
          <w:p w14:paraId="3E7F610D" w14:textId="4134DAD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552F1AF1" w14:textId="37BAF76E" w:rsidTr="005C2EB2">
        <w:trPr>
          <w:hidden w:val="0"/>
        </w:trPr>
        <w:tc>
          <w:tcPr>
            <w:tcW w:w="1985" w:type="dxa"/>
          </w:tcPr>
          <w:p w14:paraId="3449D821" w14:textId="6CEDB29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F0NDG02AA001XB51</w:t>
            </w:r>
          </w:p>
        </w:tc>
        <w:tc>
          <w:tcPr>
            <w:tcW w:w="2552" w:type="dxa"/>
            <w:vMerge w:val="restart"/>
            <w:vAlign w:val="center"/>
          </w:tcPr>
          <w:p w14:paraId="734732CD" w14:textId="1682D59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К-32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котлового насоса №2</w:t>
            </w:r>
          </w:p>
        </w:tc>
        <w:tc>
          <w:tcPr>
            <w:tcW w:w="4394" w:type="dxa"/>
          </w:tcPr>
          <w:p w14:paraId="0D74CED3" w14:textId="19EDCE2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AB30A49" w14:textId="23BCC14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22EA88F" w14:textId="619E4565" w:rsidTr="005C2EB2">
        <w:trPr>
          <w:hidden w:val="0"/>
        </w:trPr>
        <w:tc>
          <w:tcPr>
            <w:tcW w:w="1985" w:type="dxa"/>
          </w:tcPr>
          <w:p w14:paraId="4DB0FF46" w14:textId="75E8329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F0NDG02AA001XB52</w:t>
            </w:r>
          </w:p>
        </w:tc>
        <w:tc>
          <w:tcPr>
            <w:tcW w:w="2552" w:type="dxa"/>
            <w:vMerge/>
            <w:vAlign w:val="center"/>
          </w:tcPr>
          <w:p w14:paraId="0B29626D" w14:textId="0FF539A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DB19F07" w14:textId="5309BDE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FD91A59" w14:textId="1B50743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54E9A848" w14:textId="16D475F7" w:rsidTr="005C2EB2">
        <w:trPr>
          <w:hidden w:val="0"/>
        </w:trPr>
        <w:tc>
          <w:tcPr>
            <w:tcW w:w="1985" w:type="dxa"/>
          </w:tcPr>
          <w:p w14:paraId="5A26932A" w14:textId="67EA143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F0NDG02AA001XB05</w:t>
            </w:r>
          </w:p>
        </w:tc>
        <w:tc>
          <w:tcPr>
            <w:tcW w:w="2552" w:type="dxa"/>
            <w:vMerge/>
            <w:vAlign w:val="center"/>
          </w:tcPr>
          <w:p w14:paraId="430547B2" w14:textId="1A3E113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C9C5806" w14:textId="37C8033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6FBE4FF5" w14:textId="788792F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4A06F11E" w14:textId="730E51ED" w:rsidTr="005C2EB2">
        <w:trPr>
          <w:hidden w:val="0"/>
        </w:trPr>
        <w:tc>
          <w:tcPr>
            <w:tcW w:w="1985" w:type="dxa"/>
          </w:tcPr>
          <w:p w14:paraId="38FFE4FF" w14:textId="1A1551F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F0NDG02AA001XB06</w:t>
            </w:r>
          </w:p>
        </w:tc>
        <w:tc>
          <w:tcPr>
            <w:tcW w:w="2552" w:type="dxa"/>
            <w:vMerge/>
            <w:vAlign w:val="center"/>
          </w:tcPr>
          <w:p w14:paraId="22E9C4A6" w14:textId="14E8909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29DCC2" w14:textId="0F2F3D5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769EEE8" w14:textId="041DC28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584A4414" w14:textId="05FEECDD" w:rsidTr="005C2EB2">
        <w:trPr>
          <w:hidden w:val="0"/>
        </w:trPr>
        <w:tc>
          <w:tcPr>
            <w:tcW w:w="1985" w:type="dxa"/>
          </w:tcPr>
          <w:p w14:paraId="56A94C41" w14:textId="3EF6A3C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F0NDG02AA001XL01</w:t>
            </w:r>
          </w:p>
        </w:tc>
        <w:tc>
          <w:tcPr>
            <w:tcW w:w="2552" w:type="dxa"/>
            <w:vMerge/>
            <w:vAlign w:val="center"/>
          </w:tcPr>
          <w:p w14:paraId="075CE272" w14:textId="4C00D2F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167DB07" w14:textId="225080C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FD17EB4" w14:textId="04BD9DA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8F5F119" w14:textId="42F67D82" w:rsidTr="005C2EB2">
        <w:trPr>
          <w:hidden w:val="0"/>
        </w:trPr>
        <w:tc>
          <w:tcPr>
            <w:tcW w:w="1985" w:type="dxa"/>
          </w:tcPr>
          <w:p w14:paraId="097DB28A" w14:textId="16F71AB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F0NDG02AA001XM01</w:t>
            </w:r>
          </w:p>
        </w:tc>
        <w:tc>
          <w:tcPr>
            <w:tcW w:w="2552" w:type="dxa"/>
            <w:vMerge/>
            <w:vAlign w:val="center"/>
          </w:tcPr>
          <w:p w14:paraId="3422975F" w14:textId="37DF384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E15E4C4" w14:textId="0569342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539ADF6" w14:textId="7956B26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030C3930" w14:textId="10D35FA8" w:rsidTr="005C2EB2">
        <w:trPr>
          <w:hidden w:val="0"/>
        </w:trPr>
        <w:tc>
          <w:tcPr>
            <w:tcW w:w="1985" w:type="dxa"/>
          </w:tcPr>
          <w:p w14:paraId="796BE9D7" w14:textId="20C7874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F0NDG02AA002XB51</w:t>
            </w:r>
          </w:p>
        </w:tc>
        <w:tc>
          <w:tcPr>
            <w:tcW w:w="2552" w:type="dxa"/>
            <w:vMerge w:val="restart"/>
            <w:vAlign w:val="center"/>
          </w:tcPr>
          <w:p w14:paraId="2E2F00E8" w14:textId="36370FF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К-33 на напоре котлового насоса №2</w:t>
            </w:r>
          </w:p>
        </w:tc>
        <w:tc>
          <w:tcPr>
            <w:tcW w:w="4394" w:type="dxa"/>
          </w:tcPr>
          <w:p w14:paraId="5C42A04B" w14:textId="3002783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80966BB" w14:textId="0E06772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BEE5BB4" w14:textId="3BB6DE57" w:rsidTr="005C2EB2">
        <w:trPr>
          <w:hidden w:val="0"/>
        </w:trPr>
        <w:tc>
          <w:tcPr>
            <w:tcW w:w="1985" w:type="dxa"/>
          </w:tcPr>
          <w:p w14:paraId="0730817C" w14:textId="219DE1F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lastRenderedPageBreak/>
              <w:t>F0NDG02AA002XB52</w:t>
            </w:r>
          </w:p>
        </w:tc>
        <w:tc>
          <w:tcPr>
            <w:tcW w:w="2552" w:type="dxa"/>
            <w:vMerge/>
            <w:vAlign w:val="center"/>
          </w:tcPr>
          <w:p w14:paraId="06FA950C" w14:textId="3BF6D40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634A016" w14:textId="69C98FD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17C713D" w14:textId="2916D2E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7C398A3B" w14:textId="4E1135DC" w:rsidTr="005C2EB2">
        <w:trPr>
          <w:hidden w:val="0"/>
        </w:trPr>
        <w:tc>
          <w:tcPr>
            <w:tcW w:w="1985" w:type="dxa"/>
          </w:tcPr>
          <w:p w14:paraId="5051D6E4" w14:textId="40F1E65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F0NDG02AA002XB05</w:t>
            </w:r>
          </w:p>
        </w:tc>
        <w:tc>
          <w:tcPr>
            <w:tcW w:w="2552" w:type="dxa"/>
            <w:vMerge/>
            <w:vAlign w:val="center"/>
          </w:tcPr>
          <w:p w14:paraId="4240CC47" w14:textId="6AE4385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AE988FF" w14:textId="74A12DF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54C06C7" w14:textId="6BA52AA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BA305E9" w14:textId="50ACA934" w:rsidTr="005C2EB2">
        <w:trPr>
          <w:hidden w:val="0"/>
        </w:trPr>
        <w:tc>
          <w:tcPr>
            <w:tcW w:w="1985" w:type="dxa"/>
          </w:tcPr>
          <w:p w14:paraId="1B3A29FC" w14:textId="1B1F7BB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F0NDG02AA002XB06</w:t>
            </w:r>
          </w:p>
        </w:tc>
        <w:tc>
          <w:tcPr>
            <w:tcW w:w="2552" w:type="dxa"/>
            <w:vMerge/>
            <w:vAlign w:val="center"/>
          </w:tcPr>
          <w:p w14:paraId="4678F358" w14:textId="6EADC3B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1C3ED4" w14:textId="666D08F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AE4107A" w14:textId="3A61260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478BA823" w14:textId="6A58D0F7" w:rsidTr="005C2EB2">
        <w:trPr>
          <w:hidden w:val="0"/>
        </w:trPr>
        <w:tc>
          <w:tcPr>
            <w:tcW w:w="1985" w:type="dxa"/>
          </w:tcPr>
          <w:p w14:paraId="64C503C7" w14:textId="21DAE87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F0NDG02AA002XL01</w:t>
            </w:r>
          </w:p>
        </w:tc>
        <w:tc>
          <w:tcPr>
            <w:tcW w:w="2552" w:type="dxa"/>
            <w:vMerge/>
            <w:vAlign w:val="center"/>
          </w:tcPr>
          <w:p w14:paraId="78268CA4" w14:textId="21696E9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9EE56FA" w14:textId="7FFCBF9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C5579DB" w14:textId="3BFB9AC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446FBBC" w14:textId="2630B681" w:rsidTr="005C2EB2">
        <w:trPr>
          <w:hidden w:val="0"/>
        </w:trPr>
        <w:tc>
          <w:tcPr>
            <w:tcW w:w="1985" w:type="dxa"/>
          </w:tcPr>
          <w:p w14:paraId="20006A01" w14:textId="6614D8C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F0NDG02AA002XM01</w:t>
            </w:r>
          </w:p>
        </w:tc>
        <w:tc>
          <w:tcPr>
            <w:tcW w:w="2552" w:type="dxa"/>
            <w:vMerge/>
            <w:vAlign w:val="center"/>
          </w:tcPr>
          <w:p w14:paraId="53BE0F2B" w14:textId="752ED07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D58D743" w14:textId="1E5007D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5D634BA" w14:textId="3E6E8B4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0B7726" w:rsidRPr="0017406B" w14:paraId="2707F220" w14:textId="75B19072" w:rsidTr="005C2EB2">
        <w:trPr>
          <w:hidden w:val="0"/>
        </w:trPr>
        <w:tc>
          <w:tcPr>
            <w:tcW w:w="10488" w:type="dxa"/>
            <w:gridSpan w:val="4"/>
          </w:tcPr>
          <w:p w14:paraId="37FF4D31" w14:textId="4AEF7D1B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Котловой насос №3</w:t>
            </w:r>
          </w:p>
        </w:tc>
      </w:tr>
      <w:tr w:rsidR="008F1296" w:rsidRPr="0017406B" w14:paraId="161FBE2D" w14:textId="58411A4E" w:rsidTr="005C2EB2">
        <w:trPr>
          <w:hidden w:val="0"/>
        </w:trPr>
        <w:tc>
          <w:tcPr>
            <w:tcW w:w="1985" w:type="dxa"/>
          </w:tcPr>
          <w:p w14:paraId="4B2A18D4" w14:textId="66727C4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F0NDG03CP151XG02</w:t>
            </w:r>
          </w:p>
        </w:tc>
        <w:tc>
          <w:tcPr>
            <w:tcW w:w="2552" w:type="dxa"/>
            <w:vAlign w:val="center"/>
          </w:tcPr>
          <w:p w14:paraId="02341F56" w14:textId="5D1A0B2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4A2D706" w14:textId="7F4964E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котлового насоса №3 (К4.3)</w:t>
            </w:r>
          </w:p>
        </w:tc>
        <w:tc>
          <w:tcPr>
            <w:tcW w:w="1557" w:type="dxa"/>
          </w:tcPr>
          <w:p w14:paraId="549B0371" w14:textId="5A0E55E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31B3C911" w14:textId="59DFEF79" w:rsidTr="005C2EB2">
        <w:trPr>
          <w:hidden w:val="0"/>
        </w:trPr>
        <w:tc>
          <w:tcPr>
            <w:tcW w:w="1985" w:type="dxa"/>
          </w:tcPr>
          <w:p w14:paraId="18E3E983" w14:textId="51168A1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F0NDG03AA001XB51</w:t>
            </w:r>
          </w:p>
        </w:tc>
        <w:tc>
          <w:tcPr>
            <w:tcW w:w="2552" w:type="dxa"/>
            <w:vMerge w:val="restart"/>
            <w:vAlign w:val="center"/>
          </w:tcPr>
          <w:p w14:paraId="5ACF8948" w14:textId="2907521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К-30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котлового насоса №3</w:t>
            </w:r>
          </w:p>
        </w:tc>
        <w:tc>
          <w:tcPr>
            <w:tcW w:w="4394" w:type="dxa"/>
          </w:tcPr>
          <w:p w14:paraId="66D26D30" w14:textId="3DB0A25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EF2E499" w14:textId="7301520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4E9BC8C" w14:textId="4738B426" w:rsidTr="005C2EB2">
        <w:trPr>
          <w:hidden w:val="0"/>
        </w:trPr>
        <w:tc>
          <w:tcPr>
            <w:tcW w:w="1985" w:type="dxa"/>
          </w:tcPr>
          <w:p w14:paraId="6699F8E6" w14:textId="68BC1CB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F0NDG03AA001XB52</w:t>
            </w:r>
          </w:p>
        </w:tc>
        <w:tc>
          <w:tcPr>
            <w:tcW w:w="2552" w:type="dxa"/>
            <w:vMerge/>
            <w:vAlign w:val="center"/>
          </w:tcPr>
          <w:p w14:paraId="593569F7" w14:textId="7A81F4D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12F0BEF" w14:textId="3C500AD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563E54D" w14:textId="14B5E19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7CDB8E8" w14:textId="4460B076" w:rsidTr="005C2EB2">
        <w:trPr>
          <w:hidden w:val="0"/>
        </w:trPr>
        <w:tc>
          <w:tcPr>
            <w:tcW w:w="1985" w:type="dxa"/>
          </w:tcPr>
          <w:p w14:paraId="473977BD" w14:textId="13A7B26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F0NDG03AA001XB05</w:t>
            </w:r>
          </w:p>
        </w:tc>
        <w:tc>
          <w:tcPr>
            <w:tcW w:w="2552" w:type="dxa"/>
            <w:vMerge/>
            <w:vAlign w:val="center"/>
          </w:tcPr>
          <w:p w14:paraId="05F30FEB" w14:textId="3BEE7CE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8B661AB" w14:textId="65BBC46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C5E7183" w14:textId="209B428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EA423AD" w14:textId="5E3595D7" w:rsidTr="005C2EB2">
        <w:trPr>
          <w:hidden w:val="0"/>
        </w:trPr>
        <w:tc>
          <w:tcPr>
            <w:tcW w:w="1985" w:type="dxa"/>
          </w:tcPr>
          <w:p w14:paraId="37ECA74B" w14:textId="23745CF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F0NDG03AA001XB06</w:t>
            </w:r>
          </w:p>
        </w:tc>
        <w:tc>
          <w:tcPr>
            <w:tcW w:w="2552" w:type="dxa"/>
            <w:vMerge/>
            <w:vAlign w:val="center"/>
          </w:tcPr>
          <w:p w14:paraId="5A3B89AD" w14:textId="02B369C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1D932E" w14:textId="6F6A5A0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8C23E7C" w14:textId="7F54207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097B4A4A" w14:textId="5EE3EBAB" w:rsidTr="005C2EB2">
        <w:trPr>
          <w:hidden w:val="0"/>
        </w:trPr>
        <w:tc>
          <w:tcPr>
            <w:tcW w:w="1985" w:type="dxa"/>
          </w:tcPr>
          <w:p w14:paraId="3DFBBE30" w14:textId="421FE62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F0NDG03AA001XL01</w:t>
            </w:r>
          </w:p>
        </w:tc>
        <w:tc>
          <w:tcPr>
            <w:tcW w:w="2552" w:type="dxa"/>
            <w:vMerge/>
            <w:vAlign w:val="center"/>
          </w:tcPr>
          <w:p w14:paraId="39F98721" w14:textId="0CDAB91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C1CA51" w14:textId="5E0D1B6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8D4EA0B" w14:textId="596F476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01977F28" w14:textId="4B23898D" w:rsidTr="005C2EB2">
        <w:trPr>
          <w:hidden w:val="0"/>
        </w:trPr>
        <w:tc>
          <w:tcPr>
            <w:tcW w:w="1985" w:type="dxa"/>
          </w:tcPr>
          <w:p w14:paraId="30E19A22" w14:textId="5CCDE96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F0NDG03AA001XM01</w:t>
            </w:r>
          </w:p>
        </w:tc>
        <w:tc>
          <w:tcPr>
            <w:tcW w:w="2552" w:type="dxa"/>
            <w:vMerge/>
            <w:vAlign w:val="center"/>
          </w:tcPr>
          <w:p w14:paraId="59DDA996" w14:textId="7DBC039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7BFBBE1" w14:textId="37E2371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D60D318" w14:textId="1D124AB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5E87623" w14:textId="768F16A2" w:rsidTr="005C2EB2">
        <w:trPr>
          <w:hidden w:val="0"/>
        </w:trPr>
        <w:tc>
          <w:tcPr>
            <w:tcW w:w="1985" w:type="dxa"/>
          </w:tcPr>
          <w:p w14:paraId="6E5394C0" w14:textId="628099F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F0NDG03AA002XB51</w:t>
            </w:r>
          </w:p>
        </w:tc>
        <w:tc>
          <w:tcPr>
            <w:tcW w:w="2552" w:type="dxa"/>
            <w:vMerge w:val="restart"/>
            <w:vAlign w:val="center"/>
          </w:tcPr>
          <w:p w14:paraId="2BF5E1E5" w14:textId="59E2D6B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К-31 на напоре котлового насоса №3</w:t>
            </w:r>
          </w:p>
        </w:tc>
        <w:tc>
          <w:tcPr>
            <w:tcW w:w="4394" w:type="dxa"/>
          </w:tcPr>
          <w:p w14:paraId="12E7E929" w14:textId="7C67FE9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A6439AA" w14:textId="61C8958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40B13AF4" w14:textId="22050F7E" w:rsidTr="005C2EB2">
        <w:trPr>
          <w:hidden w:val="0"/>
        </w:trPr>
        <w:tc>
          <w:tcPr>
            <w:tcW w:w="1985" w:type="dxa"/>
          </w:tcPr>
          <w:p w14:paraId="689C9422" w14:textId="7AA0833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F0NDG03AA002XB52</w:t>
            </w:r>
          </w:p>
        </w:tc>
        <w:tc>
          <w:tcPr>
            <w:tcW w:w="2552" w:type="dxa"/>
            <w:vMerge/>
            <w:vAlign w:val="center"/>
          </w:tcPr>
          <w:p w14:paraId="220913AA" w14:textId="177E700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4434FA" w14:textId="3C9EB82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7301B5B" w14:textId="671D80C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731C9BEE" w14:textId="4B964FF2" w:rsidTr="005C2EB2">
        <w:trPr>
          <w:hidden w:val="0"/>
        </w:trPr>
        <w:tc>
          <w:tcPr>
            <w:tcW w:w="1985" w:type="dxa"/>
          </w:tcPr>
          <w:p w14:paraId="44AA9119" w14:textId="7AD7661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F0NDG03AA002XB05</w:t>
            </w:r>
          </w:p>
        </w:tc>
        <w:tc>
          <w:tcPr>
            <w:tcW w:w="2552" w:type="dxa"/>
            <w:vMerge/>
            <w:vAlign w:val="center"/>
          </w:tcPr>
          <w:p w14:paraId="6A2F7E33" w14:textId="59EBC32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096962" w14:textId="300B8D2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6085C13E" w14:textId="71E36F7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2896998" w14:textId="0653488F" w:rsidTr="005C2EB2">
        <w:trPr>
          <w:hidden w:val="0"/>
        </w:trPr>
        <w:tc>
          <w:tcPr>
            <w:tcW w:w="1985" w:type="dxa"/>
          </w:tcPr>
          <w:p w14:paraId="6F1345A2" w14:textId="347483B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F0NDG03AA002XB06</w:t>
            </w:r>
          </w:p>
        </w:tc>
        <w:tc>
          <w:tcPr>
            <w:tcW w:w="2552" w:type="dxa"/>
            <w:vMerge/>
            <w:vAlign w:val="center"/>
          </w:tcPr>
          <w:p w14:paraId="2B96F6AB" w14:textId="5E8D556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81C5AD" w14:textId="4632FAF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413520B" w14:textId="3D3757F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29AC5280" w14:textId="343F3D66" w:rsidTr="005C2EB2">
        <w:trPr>
          <w:hidden w:val="0"/>
        </w:trPr>
        <w:tc>
          <w:tcPr>
            <w:tcW w:w="1985" w:type="dxa"/>
          </w:tcPr>
          <w:p w14:paraId="69C8D32E" w14:textId="74ED7A4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F0NDG03AA002XL01</w:t>
            </w:r>
          </w:p>
        </w:tc>
        <w:tc>
          <w:tcPr>
            <w:tcW w:w="2552" w:type="dxa"/>
            <w:vMerge/>
            <w:vAlign w:val="center"/>
          </w:tcPr>
          <w:p w14:paraId="4CA4CDB3" w14:textId="51634E8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7431ED" w14:textId="2CD2C1D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9233DE1" w14:textId="0F3723D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94AFD5A" w14:textId="5809DA0C" w:rsidTr="005C2EB2">
        <w:trPr>
          <w:hidden w:val="0"/>
        </w:trPr>
        <w:tc>
          <w:tcPr>
            <w:tcW w:w="1985" w:type="dxa"/>
          </w:tcPr>
          <w:p w14:paraId="22971A20" w14:textId="55784F6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F0NDG03AA002XM01</w:t>
            </w:r>
          </w:p>
        </w:tc>
        <w:tc>
          <w:tcPr>
            <w:tcW w:w="2552" w:type="dxa"/>
            <w:vMerge/>
            <w:vAlign w:val="center"/>
          </w:tcPr>
          <w:p w14:paraId="52E5C693" w14:textId="585A7DC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3FFD995" w14:textId="2C63A62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CFEDB33" w14:textId="5167631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0B7726" w:rsidRPr="0017406B" w14:paraId="6EC9ED4E" w14:textId="282BE907" w:rsidTr="005C2EB2">
        <w:trPr>
          <w:hidden w:val="0"/>
        </w:trPr>
        <w:tc>
          <w:tcPr>
            <w:tcW w:w="10488" w:type="dxa"/>
            <w:gridSpan w:val="4"/>
          </w:tcPr>
          <w:p w14:paraId="37977F8B" w14:textId="19D1FC45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Котловой насос №4</w:t>
            </w:r>
          </w:p>
        </w:tc>
      </w:tr>
      <w:tr w:rsidR="008F1296" w:rsidRPr="0017406B" w14:paraId="0A028B64" w14:textId="4A04D4B5" w:rsidTr="005C2EB2">
        <w:trPr>
          <w:hidden w:val="0"/>
        </w:trPr>
        <w:tc>
          <w:tcPr>
            <w:tcW w:w="1985" w:type="dxa"/>
          </w:tcPr>
          <w:p w14:paraId="377BEF52" w14:textId="2304822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F0NDG04CP151XG02</w:t>
            </w:r>
          </w:p>
        </w:tc>
        <w:tc>
          <w:tcPr>
            <w:tcW w:w="2552" w:type="dxa"/>
            <w:vAlign w:val="center"/>
          </w:tcPr>
          <w:p w14:paraId="6CE61F76" w14:textId="2E0CAE0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351F3CB" w14:textId="05EA1DD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котлового насоса №4 (К4.4)</w:t>
            </w:r>
          </w:p>
        </w:tc>
        <w:tc>
          <w:tcPr>
            <w:tcW w:w="1557" w:type="dxa"/>
          </w:tcPr>
          <w:p w14:paraId="3660FC18" w14:textId="5C02FFE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38EC2749" w14:textId="41B4047A" w:rsidTr="005C2EB2">
        <w:trPr>
          <w:hidden w:val="0"/>
        </w:trPr>
        <w:tc>
          <w:tcPr>
            <w:tcW w:w="1985" w:type="dxa"/>
          </w:tcPr>
          <w:p w14:paraId="0EF83323" w14:textId="7F00B7C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F0NDG04AA001XB51</w:t>
            </w:r>
          </w:p>
        </w:tc>
        <w:tc>
          <w:tcPr>
            <w:tcW w:w="2552" w:type="dxa"/>
            <w:vMerge w:val="restart"/>
            <w:vAlign w:val="center"/>
          </w:tcPr>
          <w:p w14:paraId="1EAA2A3C" w14:textId="2898F4E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К-28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котлового насоса №4</w:t>
            </w:r>
          </w:p>
        </w:tc>
        <w:tc>
          <w:tcPr>
            <w:tcW w:w="4394" w:type="dxa"/>
          </w:tcPr>
          <w:p w14:paraId="01230E67" w14:textId="01872AE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21C9B68" w14:textId="58F9C23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AA66CA3" w14:textId="0E82AB84" w:rsidTr="005C2EB2">
        <w:trPr>
          <w:hidden w:val="0"/>
        </w:trPr>
        <w:tc>
          <w:tcPr>
            <w:tcW w:w="1985" w:type="dxa"/>
          </w:tcPr>
          <w:p w14:paraId="28AFA015" w14:textId="59962E7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F0NDG04AA001XB52</w:t>
            </w:r>
          </w:p>
        </w:tc>
        <w:tc>
          <w:tcPr>
            <w:tcW w:w="2552" w:type="dxa"/>
            <w:vMerge/>
            <w:vAlign w:val="center"/>
          </w:tcPr>
          <w:p w14:paraId="56ABF941" w14:textId="62CE8AC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E8620D6" w14:textId="3986A8E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5FAAC69" w14:textId="009D96F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2E2BF9C5" w14:textId="3CB52098" w:rsidTr="005C2EB2">
        <w:trPr>
          <w:hidden w:val="0"/>
        </w:trPr>
        <w:tc>
          <w:tcPr>
            <w:tcW w:w="1985" w:type="dxa"/>
          </w:tcPr>
          <w:p w14:paraId="49548135" w14:textId="7180A24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F0NDG04AA001XB05</w:t>
            </w:r>
          </w:p>
        </w:tc>
        <w:tc>
          <w:tcPr>
            <w:tcW w:w="2552" w:type="dxa"/>
            <w:vMerge/>
            <w:vAlign w:val="center"/>
          </w:tcPr>
          <w:p w14:paraId="7DA27A35" w14:textId="749D15A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375104" w14:textId="7E0B7C5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BB04901" w14:textId="38B4944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7148A1DD" w14:textId="04ED606B" w:rsidTr="005C2EB2">
        <w:trPr>
          <w:hidden w:val="0"/>
        </w:trPr>
        <w:tc>
          <w:tcPr>
            <w:tcW w:w="1985" w:type="dxa"/>
          </w:tcPr>
          <w:p w14:paraId="3DB26E41" w14:textId="6EDD857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lastRenderedPageBreak/>
              <w:t>F0NDG04AA001XB06</w:t>
            </w:r>
          </w:p>
        </w:tc>
        <w:tc>
          <w:tcPr>
            <w:tcW w:w="2552" w:type="dxa"/>
            <w:vMerge/>
            <w:vAlign w:val="center"/>
          </w:tcPr>
          <w:p w14:paraId="1203B440" w14:textId="49EDAA7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326C462" w14:textId="19ADFEA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1988D10" w14:textId="02A899B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130EABEF" w14:textId="74686E62" w:rsidTr="005C2EB2">
        <w:trPr>
          <w:hidden w:val="0"/>
        </w:trPr>
        <w:tc>
          <w:tcPr>
            <w:tcW w:w="1985" w:type="dxa"/>
          </w:tcPr>
          <w:p w14:paraId="08764A90" w14:textId="4355BE6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F0NDG04AA001XL01</w:t>
            </w:r>
          </w:p>
        </w:tc>
        <w:tc>
          <w:tcPr>
            <w:tcW w:w="2552" w:type="dxa"/>
            <w:vMerge/>
            <w:vAlign w:val="center"/>
          </w:tcPr>
          <w:p w14:paraId="0A769951" w14:textId="013C7C3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2E47FFD" w14:textId="430F3FF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55FA20E" w14:textId="191E02C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706E4679" w14:textId="20D8E80D" w:rsidTr="005C2EB2">
        <w:trPr>
          <w:hidden w:val="0"/>
        </w:trPr>
        <w:tc>
          <w:tcPr>
            <w:tcW w:w="1985" w:type="dxa"/>
          </w:tcPr>
          <w:p w14:paraId="3AEA9BBB" w14:textId="4B77759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F0NDG04AA001XM01</w:t>
            </w:r>
          </w:p>
        </w:tc>
        <w:tc>
          <w:tcPr>
            <w:tcW w:w="2552" w:type="dxa"/>
            <w:vMerge/>
            <w:vAlign w:val="center"/>
          </w:tcPr>
          <w:p w14:paraId="34E6AAF2" w14:textId="3D171E1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038DC76" w14:textId="3B166EE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C4B02F4" w14:textId="2F5E864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0DC77DE7" w14:textId="24BD2861" w:rsidTr="005C2EB2">
        <w:trPr>
          <w:hidden w:val="0"/>
        </w:trPr>
        <w:tc>
          <w:tcPr>
            <w:tcW w:w="1985" w:type="dxa"/>
          </w:tcPr>
          <w:p w14:paraId="267B0B32" w14:textId="40E66CA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F0NDG04AA002XB51</w:t>
            </w:r>
          </w:p>
        </w:tc>
        <w:tc>
          <w:tcPr>
            <w:tcW w:w="2552" w:type="dxa"/>
            <w:vMerge w:val="restart"/>
            <w:vAlign w:val="center"/>
          </w:tcPr>
          <w:p w14:paraId="51928538" w14:textId="556533A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К-29 на напоре котлового насоса №4</w:t>
            </w:r>
          </w:p>
        </w:tc>
        <w:tc>
          <w:tcPr>
            <w:tcW w:w="4394" w:type="dxa"/>
          </w:tcPr>
          <w:p w14:paraId="7D0D9985" w14:textId="66AA65C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7C2CDA2" w14:textId="58535DA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251635FE" w14:textId="575782C3" w:rsidTr="005C2EB2">
        <w:trPr>
          <w:hidden w:val="0"/>
        </w:trPr>
        <w:tc>
          <w:tcPr>
            <w:tcW w:w="1985" w:type="dxa"/>
          </w:tcPr>
          <w:p w14:paraId="394432A6" w14:textId="62E3443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F0NDG04AA002XB52</w:t>
            </w:r>
          </w:p>
        </w:tc>
        <w:tc>
          <w:tcPr>
            <w:tcW w:w="2552" w:type="dxa"/>
            <w:vMerge/>
            <w:vAlign w:val="center"/>
          </w:tcPr>
          <w:p w14:paraId="3935C0B0" w14:textId="5969573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E2DFB80" w14:textId="320F111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340548C" w14:textId="113C275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602FA4A6" w14:textId="65F8534D" w:rsidTr="005C2EB2">
        <w:trPr>
          <w:hidden w:val="0"/>
        </w:trPr>
        <w:tc>
          <w:tcPr>
            <w:tcW w:w="1985" w:type="dxa"/>
          </w:tcPr>
          <w:p w14:paraId="2CECA73B" w14:textId="43BCF45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F0NDG04AA002XB05</w:t>
            </w:r>
          </w:p>
        </w:tc>
        <w:tc>
          <w:tcPr>
            <w:tcW w:w="2552" w:type="dxa"/>
            <w:vMerge/>
            <w:vAlign w:val="center"/>
          </w:tcPr>
          <w:p w14:paraId="6022189B" w14:textId="0857D75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716C927" w14:textId="070F164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2A0A604" w14:textId="4BBEB28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44B29CF6" w14:textId="680D9049" w:rsidTr="005C2EB2">
        <w:trPr>
          <w:hidden w:val="0"/>
        </w:trPr>
        <w:tc>
          <w:tcPr>
            <w:tcW w:w="1985" w:type="dxa"/>
          </w:tcPr>
          <w:p w14:paraId="3CA705A6" w14:textId="42F722F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F0NDG04AA002XB06</w:t>
            </w:r>
          </w:p>
        </w:tc>
        <w:tc>
          <w:tcPr>
            <w:tcW w:w="2552" w:type="dxa"/>
            <w:vMerge/>
            <w:vAlign w:val="center"/>
          </w:tcPr>
          <w:p w14:paraId="1ECC5916" w14:textId="0DD843A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82603C" w14:textId="68D6EF8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B65407F" w14:textId="6DD421D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65BA19A" w14:textId="26684246" w:rsidTr="005C2EB2">
        <w:trPr>
          <w:hidden w:val="0"/>
        </w:trPr>
        <w:tc>
          <w:tcPr>
            <w:tcW w:w="1985" w:type="dxa"/>
          </w:tcPr>
          <w:p w14:paraId="3C1CA642" w14:textId="1E06659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F0NDG04AA002XL01</w:t>
            </w:r>
          </w:p>
        </w:tc>
        <w:tc>
          <w:tcPr>
            <w:tcW w:w="2552" w:type="dxa"/>
            <w:vMerge/>
            <w:vAlign w:val="center"/>
          </w:tcPr>
          <w:p w14:paraId="133C67EE" w14:textId="6E9097C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6BD1C8" w14:textId="18B09F7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8C32DE8" w14:textId="7E23EAE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8F1296" w:rsidRPr="0017406B" w14:paraId="394F3054" w14:textId="42C4D2C8" w:rsidTr="005C2EB2">
        <w:trPr>
          <w:hidden w:val="0"/>
        </w:trPr>
        <w:tc>
          <w:tcPr>
            <w:tcW w:w="1985" w:type="dxa"/>
          </w:tcPr>
          <w:p w14:paraId="0497AD77" w14:textId="7674C46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F0NDG04AA002XM01</w:t>
            </w:r>
          </w:p>
        </w:tc>
        <w:tc>
          <w:tcPr>
            <w:tcW w:w="2552" w:type="dxa"/>
            <w:vMerge/>
            <w:vAlign w:val="center"/>
          </w:tcPr>
          <w:p w14:paraId="74535068" w14:textId="3223058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40A037" w14:textId="4AE21DE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3D710A9" w14:textId="42F8AFF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sz w:val="22"/>
                <w:szCs w:val="22"/>
              </w:rPr>
              <w:t>220В, 50Гц</w:t>
            </w:r>
          </w:p>
        </w:tc>
      </w:tr>
      <w:tr w:rsidR="000B7726" w:rsidRPr="0017406B" w14:paraId="1C6B0C07" w14:textId="3CA6DA3E" w:rsidTr="005C2EB2">
        <w:trPr>
          <w:hidden w:val="0"/>
        </w:trPr>
        <w:tc>
          <w:tcPr>
            <w:tcW w:w="10488" w:type="dxa"/>
            <w:gridSpan w:val="4"/>
          </w:tcPr>
          <w:p w14:paraId="680F54DD" w14:textId="49E66228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Общие трубопроводы обвязки котлов по котловой воде. Обратная котловая вода</w:t>
            </w:r>
          </w:p>
        </w:tc>
      </w:tr>
      <w:tr w:rsidR="008F1296" w:rsidRPr="0017406B" w14:paraId="689C0E6C" w14:textId="2F37820B" w:rsidTr="005C2EB2">
        <w:trPr>
          <w:hidden w:val="0"/>
        </w:trPr>
        <w:tc>
          <w:tcPr>
            <w:tcW w:w="1985" w:type="dxa"/>
          </w:tcPr>
          <w:p w14:paraId="5BFB6D5A" w14:textId="6B80539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F0GBK11CP151XG02</w:t>
            </w:r>
          </w:p>
        </w:tc>
        <w:tc>
          <w:tcPr>
            <w:tcW w:w="2552" w:type="dxa"/>
            <w:vAlign w:val="center"/>
          </w:tcPr>
          <w:p w14:paraId="2DFDD1E5" w14:textId="768B605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6A0DB0" w14:textId="29A6A32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ППНК 1 (К23.1)</w:t>
            </w:r>
          </w:p>
        </w:tc>
        <w:tc>
          <w:tcPr>
            <w:tcW w:w="1557" w:type="dxa"/>
          </w:tcPr>
          <w:p w14:paraId="7F84BF14" w14:textId="50BECF4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  <w:lang w:val="en-US"/>
              </w:rPr>
              <w:t>=24</w:t>
            </w:r>
            <w:r w:rsidRPr="00274B2D">
              <w:rPr>
                <w:rFonts w:ascii="Times New Roman" w:hAnsi="Times New Roman"/>
                <w:vanish w:val="0"/>
              </w:rPr>
              <w:t>В</w:t>
            </w:r>
          </w:p>
        </w:tc>
      </w:tr>
      <w:tr w:rsidR="008F1296" w:rsidRPr="0017406B" w14:paraId="65E90C4E" w14:textId="22A34F5D" w:rsidTr="005C2EB2">
        <w:trPr>
          <w:hidden w:val="0"/>
        </w:trPr>
        <w:tc>
          <w:tcPr>
            <w:tcW w:w="1985" w:type="dxa"/>
          </w:tcPr>
          <w:p w14:paraId="07D6A6C1" w14:textId="3514C8B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F0GBK12CP151XG02</w:t>
            </w:r>
          </w:p>
        </w:tc>
        <w:tc>
          <w:tcPr>
            <w:tcW w:w="2552" w:type="dxa"/>
            <w:vAlign w:val="center"/>
          </w:tcPr>
          <w:p w14:paraId="45E23E3E" w14:textId="579EF2D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37AB7C7" w14:textId="78CECBB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Датчик "сухого хода" на напоре ППНК 2 (К23.2)</w:t>
            </w:r>
          </w:p>
        </w:tc>
        <w:tc>
          <w:tcPr>
            <w:tcW w:w="1557" w:type="dxa"/>
          </w:tcPr>
          <w:p w14:paraId="6E28683E" w14:textId="2990EE1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369B66AD" w14:textId="1F33FAFA" w:rsidTr="005C2EB2">
        <w:trPr>
          <w:hidden w:val="0"/>
        </w:trPr>
        <w:tc>
          <w:tcPr>
            <w:tcW w:w="1985" w:type="dxa"/>
          </w:tcPr>
          <w:p w14:paraId="2273BA33" w14:textId="7963DE2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F0GBK10CQ003XG01</w:t>
            </w:r>
          </w:p>
        </w:tc>
        <w:tc>
          <w:tcPr>
            <w:tcW w:w="2552" w:type="dxa"/>
            <w:vMerge w:val="restart"/>
            <w:vAlign w:val="center"/>
          </w:tcPr>
          <w:p w14:paraId="388A0353" w14:textId="50C7F7A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Содержание кислорода в подпиточной воде котлового контура после БВД-10</w:t>
            </w:r>
          </w:p>
        </w:tc>
        <w:tc>
          <w:tcPr>
            <w:tcW w:w="4394" w:type="dxa"/>
          </w:tcPr>
          <w:p w14:paraId="21AE4BB7" w14:textId="306AFC0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Содержание кислорода меньше уставки</w:t>
            </w:r>
          </w:p>
        </w:tc>
        <w:tc>
          <w:tcPr>
            <w:tcW w:w="1557" w:type="dxa"/>
          </w:tcPr>
          <w:p w14:paraId="28300464" w14:textId="7D1D1D3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5D08C345" w14:textId="55253350" w:rsidTr="005C2EB2">
        <w:trPr>
          <w:hidden w:val="0"/>
        </w:trPr>
        <w:tc>
          <w:tcPr>
            <w:tcW w:w="1985" w:type="dxa"/>
          </w:tcPr>
          <w:p w14:paraId="3D19D2B8" w14:textId="074F672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F0GBK10CQ003XG02</w:t>
            </w:r>
          </w:p>
        </w:tc>
        <w:tc>
          <w:tcPr>
            <w:tcW w:w="2552" w:type="dxa"/>
            <w:vMerge/>
            <w:vAlign w:val="center"/>
          </w:tcPr>
          <w:p w14:paraId="02BEC15C" w14:textId="4CBB00C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B0C96F9" w14:textId="1354A29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Содержание кислорода больше уставки</w:t>
            </w:r>
          </w:p>
        </w:tc>
        <w:tc>
          <w:tcPr>
            <w:tcW w:w="1557" w:type="dxa"/>
          </w:tcPr>
          <w:p w14:paraId="0F2E6CBE" w14:textId="60F807B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1339AA84" w14:textId="030E5EFD" w:rsidTr="005C2EB2">
        <w:trPr>
          <w:hidden w:val="0"/>
        </w:trPr>
        <w:tc>
          <w:tcPr>
            <w:tcW w:w="1985" w:type="dxa"/>
          </w:tcPr>
          <w:p w14:paraId="3216D343" w14:textId="0C35E28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F0NDG20CQ003XG01</w:t>
            </w:r>
          </w:p>
        </w:tc>
        <w:tc>
          <w:tcPr>
            <w:tcW w:w="2552" w:type="dxa"/>
            <w:vMerge w:val="restart"/>
            <w:vAlign w:val="center"/>
          </w:tcPr>
          <w:p w14:paraId="343825BA" w14:textId="22B5C36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Содержание кислорода в обратной котловой воде после подпитки</w:t>
            </w:r>
          </w:p>
        </w:tc>
        <w:tc>
          <w:tcPr>
            <w:tcW w:w="4394" w:type="dxa"/>
          </w:tcPr>
          <w:p w14:paraId="690C2D7B" w14:textId="30EE5E3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Содержание кислорода меньше уставки</w:t>
            </w:r>
          </w:p>
        </w:tc>
        <w:tc>
          <w:tcPr>
            <w:tcW w:w="1557" w:type="dxa"/>
          </w:tcPr>
          <w:p w14:paraId="595EB898" w14:textId="264D3E9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31B5AB8D" w14:textId="21DC9144" w:rsidTr="005C2EB2">
        <w:trPr>
          <w:hidden w:val="0"/>
        </w:trPr>
        <w:tc>
          <w:tcPr>
            <w:tcW w:w="1985" w:type="dxa"/>
          </w:tcPr>
          <w:p w14:paraId="715CC77C" w14:textId="0A3FD28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F0NDG20CQ003XG02</w:t>
            </w:r>
          </w:p>
        </w:tc>
        <w:tc>
          <w:tcPr>
            <w:tcW w:w="2552" w:type="dxa"/>
            <w:vMerge/>
            <w:vAlign w:val="center"/>
          </w:tcPr>
          <w:p w14:paraId="264F53D6" w14:textId="30B380B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4FEFF7" w14:textId="43A111E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Содержание кислорода больше уставки</w:t>
            </w:r>
          </w:p>
        </w:tc>
        <w:tc>
          <w:tcPr>
            <w:tcW w:w="1557" w:type="dxa"/>
          </w:tcPr>
          <w:p w14:paraId="25BD935B" w14:textId="7C660BE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4408C0DE" w14:textId="74CABFA1" w:rsidTr="005C2EB2">
        <w:trPr>
          <w:hidden w:val="0"/>
        </w:trPr>
        <w:tc>
          <w:tcPr>
            <w:tcW w:w="1985" w:type="dxa"/>
          </w:tcPr>
          <w:p w14:paraId="1F990730" w14:textId="4D7B253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F0NDG10AA002XB51</w:t>
            </w:r>
          </w:p>
        </w:tc>
        <w:tc>
          <w:tcPr>
            <w:tcW w:w="2552" w:type="dxa"/>
            <w:vMerge w:val="restart"/>
            <w:vAlign w:val="center"/>
          </w:tcPr>
          <w:p w14:paraId="21830B61" w14:textId="0F5DE14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секционирующий К-1С на коллекторе обратной котловой воды</w:t>
            </w:r>
          </w:p>
        </w:tc>
        <w:tc>
          <w:tcPr>
            <w:tcW w:w="4394" w:type="dxa"/>
          </w:tcPr>
          <w:p w14:paraId="3B5842D5" w14:textId="1538FEC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1267ED3" w14:textId="71E384D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03739C29" w14:textId="5CDC1787" w:rsidTr="005C2EB2">
        <w:trPr>
          <w:hidden w:val="0"/>
        </w:trPr>
        <w:tc>
          <w:tcPr>
            <w:tcW w:w="1985" w:type="dxa"/>
          </w:tcPr>
          <w:p w14:paraId="6B676994" w14:textId="0850332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F0NDG10AA002XB52</w:t>
            </w:r>
          </w:p>
        </w:tc>
        <w:tc>
          <w:tcPr>
            <w:tcW w:w="2552" w:type="dxa"/>
            <w:vMerge/>
            <w:vAlign w:val="center"/>
          </w:tcPr>
          <w:p w14:paraId="1EDBD62C" w14:textId="4CB5897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B4216F" w14:textId="4691BCD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27F7CB3" w14:textId="406C29E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54788BE5" w14:textId="6FDF8CA8" w:rsidTr="005C2EB2">
        <w:trPr>
          <w:hidden w:val="0"/>
        </w:trPr>
        <w:tc>
          <w:tcPr>
            <w:tcW w:w="1985" w:type="dxa"/>
          </w:tcPr>
          <w:p w14:paraId="2FAC1077" w14:textId="07C66C0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F0NDG10AA002XB05</w:t>
            </w:r>
          </w:p>
        </w:tc>
        <w:tc>
          <w:tcPr>
            <w:tcW w:w="2552" w:type="dxa"/>
            <w:vMerge/>
            <w:vAlign w:val="center"/>
          </w:tcPr>
          <w:p w14:paraId="053A75B0" w14:textId="794A3A5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EC19B88" w14:textId="6005E9E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6E23FA9F" w14:textId="1090A89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57050B4A" w14:textId="7552A4C3" w:rsidTr="005C2EB2">
        <w:trPr>
          <w:hidden w:val="0"/>
        </w:trPr>
        <w:tc>
          <w:tcPr>
            <w:tcW w:w="1985" w:type="dxa"/>
          </w:tcPr>
          <w:p w14:paraId="67573B62" w14:textId="622A353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F0NDG10AA002XB06</w:t>
            </w:r>
          </w:p>
        </w:tc>
        <w:tc>
          <w:tcPr>
            <w:tcW w:w="2552" w:type="dxa"/>
            <w:vMerge/>
            <w:vAlign w:val="center"/>
          </w:tcPr>
          <w:p w14:paraId="2F9BA1B7" w14:textId="7700736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097B4F0" w14:textId="5DEA46E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7E87C88B" w14:textId="18A04D4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78270815" w14:textId="3A257881" w:rsidTr="005C2EB2">
        <w:trPr>
          <w:hidden w:val="0"/>
        </w:trPr>
        <w:tc>
          <w:tcPr>
            <w:tcW w:w="1985" w:type="dxa"/>
          </w:tcPr>
          <w:p w14:paraId="1DD0A710" w14:textId="0849149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F0NDG10AA002XL01</w:t>
            </w:r>
          </w:p>
        </w:tc>
        <w:tc>
          <w:tcPr>
            <w:tcW w:w="2552" w:type="dxa"/>
            <w:vMerge/>
            <w:vAlign w:val="center"/>
          </w:tcPr>
          <w:p w14:paraId="778F073F" w14:textId="188E153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51600BC" w14:textId="7FAF413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A8CB804" w14:textId="58C1348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3454D78F" w14:textId="137C526A" w:rsidTr="005C2EB2">
        <w:trPr>
          <w:hidden w:val="0"/>
        </w:trPr>
        <w:tc>
          <w:tcPr>
            <w:tcW w:w="1985" w:type="dxa"/>
          </w:tcPr>
          <w:p w14:paraId="3EA6ABAB" w14:textId="76A7BDD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F0NDG10AA002XM01</w:t>
            </w:r>
          </w:p>
        </w:tc>
        <w:tc>
          <w:tcPr>
            <w:tcW w:w="2552" w:type="dxa"/>
            <w:vMerge/>
            <w:vAlign w:val="center"/>
          </w:tcPr>
          <w:p w14:paraId="0C6DFB07" w14:textId="68A5E09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43F682" w14:textId="0166D73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37261A2" w14:textId="0709A89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0D766977" w14:textId="7618555F" w:rsidTr="005C2EB2">
        <w:trPr>
          <w:hidden w:val="0"/>
        </w:trPr>
        <w:tc>
          <w:tcPr>
            <w:tcW w:w="1985" w:type="dxa"/>
          </w:tcPr>
          <w:p w14:paraId="02704DB2" w14:textId="1C2BE5C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F0NDG20AA801XC51</w:t>
            </w:r>
          </w:p>
        </w:tc>
        <w:tc>
          <w:tcPr>
            <w:tcW w:w="2552" w:type="dxa"/>
            <w:vMerge w:val="restart"/>
            <w:vAlign w:val="center"/>
          </w:tcPr>
          <w:p w14:paraId="35DE4604" w14:textId="1B14A7A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Регулятор температуры </w:t>
            </w:r>
            <w:r w:rsidRPr="00274B2D">
              <w:rPr>
                <w:rFonts w:ascii="Times New Roman" w:hAnsi="Times New Roman"/>
                <w:vanish w:val="0"/>
              </w:rPr>
              <w:lastRenderedPageBreak/>
              <w:t>обратной котловой воды Ду200 РТ-об1</w:t>
            </w:r>
          </w:p>
        </w:tc>
        <w:tc>
          <w:tcPr>
            <w:tcW w:w="4394" w:type="dxa"/>
          </w:tcPr>
          <w:p w14:paraId="2B30E2B8" w14:textId="615C38C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lastRenderedPageBreak/>
              <w:t>Не открыто</w:t>
            </w:r>
          </w:p>
        </w:tc>
        <w:tc>
          <w:tcPr>
            <w:tcW w:w="1557" w:type="dxa"/>
          </w:tcPr>
          <w:p w14:paraId="1E900F55" w14:textId="1895788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62B165F0" w14:textId="17A8E010" w:rsidTr="005C2EB2">
        <w:trPr>
          <w:hidden w:val="0"/>
        </w:trPr>
        <w:tc>
          <w:tcPr>
            <w:tcW w:w="1985" w:type="dxa"/>
          </w:tcPr>
          <w:p w14:paraId="1643D027" w14:textId="5B1A23E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lastRenderedPageBreak/>
              <w:t>F0NDG20AA801XC52</w:t>
            </w:r>
          </w:p>
        </w:tc>
        <w:tc>
          <w:tcPr>
            <w:tcW w:w="2552" w:type="dxa"/>
            <w:vMerge/>
            <w:vAlign w:val="center"/>
          </w:tcPr>
          <w:p w14:paraId="12B8ABB0" w14:textId="2961569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9F2DEB" w14:textId="29FAAFD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4A8716C" w14:textId="393CC9E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3522A319" w14:textId="0D140B23" w:rsidTr="005C2EB2">
        <w:trPr>
          <w:hidden w:val="0"/>
        </w:trPr>
        <w:tc>
          <w:tcPr>
            <w:tcW w:w="1985" w:type="dxa"/>
          </w:tcPr>
          <w:p w14:paraId="6EB3EAB4" w14:textId="14E072B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F0NDG20AA801XC04</w:t>
            </w:r>
          </w:p>
        </w:tc>
        <w:tc>
          <w:tcPr>
            <w:tcW w:w="2552" w:type="dxa"/>
            <w:vMerge/>
            <w:vAlign w:val="center"/>
          </w:tcPr>
          <w:p w14:paraId="4AA092A9" w14:textId="429524D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273B82" w14:textId="11389AF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54FBFB74" w14:textId="6C1B538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43E17EB7" w14:textId="61EA84C1" w:rsidTr="005C2EB2">
        <w:trPr>
          <w:hidden w:val="0"/>
        </w:trPr>
        <w:tc>
          <w:tcPr>
            <w:tcW w:w="1985" w:type="dxa"/>
          </w:tcPr>
          <w:p w14:paraId="3B5936C4" w14:textId="019DC4D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F0NDG20AA801XC57</w:t>
            </w:r>
          </w:p>
        </w:tc>
        <w:tc>
          <w:tcPr>
            <w:tcW w:w="2552" w:type="dxa"/>
            <w:vMerge/>
            <w:vAlign w:val="center"/>
          </w:tcPr>
          <w:p w14:paraId="0CD7CAC1" w14:textId="073FF2F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D8A0B54" w14:textId="439E5AC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7CF3C45D" w14:textId="6F5F3D7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78B0B9F1" w14:textId="2EC12556" w:rsidTr="005C2EB2">
        <w:trPr>
          <w:hidden w:val="0"/>
        </w:trPr>
        <w:tc>
          <w:tcPr>
            <w:tcW w:w="1985" w:type="dxa"/>
          </w:tcPr>
          <w:p w14:paraId="79FBDE3F" w14:textId="1C95A80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F0NDG20AA801XC10</w:t>
            </w:r>
          </w:p>
        </w:tc>
        <w:tc>
          <w:tcPr>
            <w:tcW w:w="2552" w:type="dxa"/>
            <w:vMerge/>
            <w:vAlign w:val="center"/>
          </w:tcPr>
          <w:p w14:paraId="3CC70D38" w14:textId="6896BDC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52F5E9" w14:textId="2D0DB56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42C23054" w14:textId="33C735D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6535B7CB" w14:textId="2EC4E96C" w:rsidTr="005C2EB2">
        <w:trPr>
          <w:hidden w:val="0"/>
        </w:trPr>
        <w:tc>
          <w:tcPr>
            <w:tcW w:w="1985" w:type="dxa"/>
          </w:tcPr>
          <w:p w14:paraId="23BB727C" w14:textId="345BDD4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F0NDG20AA801XM01</w:t>
            </w:r>
          </w:p>
        </w:tc>
        <w:tc>
          <w:tcPr>
            <w:tcW w:w="2552" w:type="dxa"/>
            <w:vMerge/>
            <w:vAlign w:val="center"/>
          </w:tcPr>
          <w:p w14:paraId="2EDA4BA3" w14:textId="4E8A1E5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947413" w14:textId="01F5D95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33BA515" w14:textId="7C69209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747B7991" w14:textId="3238F018" w:rsidTr="005C2EB2">
        <w:trPr>
          <w:hidden w:val="0"/>
        </w:trPr>
        <w:tc>
          <w:tcPr>
            <w:tcW w:w="1985" w:type="dxa"/>
          </w:tcPr>
          <w:p w14:paraId="1CC90AB8" w14:textId="4345A04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F0NDG20AA802XC51</w:t>
            </w:r>
          </w:p>
        </w:tc>
        <w:tc>
          <w:tcPr>
            <w:tcW w:w="2552" w:type="dxa"/>
            <w:vMerge w:val="restart"/>
            <w:vAlign w:val="center"/>
          </w:tcPr>
          <w:p w14:paraId="58D8DE1B" w14:textId="6923C85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Регулятор температуры обратной котловой воды Ду400 РТ-об2</w:t>
            </w:r>
          </w:p>
        </w:tc>
        <w:tc>
          <w:tcPr>
            <w:tcW w:w="4394" w:type="dxa"/>
          </w:tcPr>
          <w:p w14:paraId="12CD9936" w14:textId="4FA0723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D5F9DE9" w14:textId="6814367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34D120C0" w14:textId="6839E1A3" w:rsidTr="005C2EB2">
        <w:trPr>
          <w:hidden w:val="0"/>
        </w:trPr>
        <w:tc>
          <w:tcPr>
            <w:tcW w:w="1985" w:type="dxa"/>
          </w:tcPr>
          <w:p w14:paraId="73899338" w14:textId="6121FEE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F0NDG20AA802XC52</w:t>
            </w:r>
          </w:p>
        </w:tc>
        <w:tc>
          <w:tcPr>
            <w:tcW w:w="2552" w:type="dxa"/>
            <w:vMerge/>
            <w:vAlign w:val="center"/>
          </w:tcPr>
          <w:p w14:paraId="3FF39E6C" w14:textId="67AD044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0115AB2" w14:textId="59499E7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F921CEF" w14:textId="6A7B608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5D46F64E" w14:textId="736CB3D2" w:rsidTr="005C2EB2">
        <w:trPr>
          <w:hidden w:val="0"/>
        </w:trPr>
        <w:tc>
          <w:tcPr>
            <w:tcW w:w="1985" w:type="dxa"/>
          </w:tcPr>
          <w:p w14:paraId="13D4B0FD" w14:textId="703C838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F0NDG20AA802XC04</w:t>
            </w:r>
          </w:p>
        </w:tc>
        <w:tc>
          <w:tcPr>
            <w:tcW w:w="2552" w:type="dxa"/>
            <w:vMerge/>
            <w:vAlign w:val="center"/>
          </w:tcPr>
          <w:p w14:paraId="55E24788" w14:textId="7FE1C87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4DF1574" w14:textId="7852065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2C3B6591" w14:textId="1A3221D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46D6890A" w14:textId="7DB44343" w:rsidTr="005C2EB2">
        <w:trPr>
          <w:hidden w:val="0"/>
        </w:trPr>
        <w:tc>
          <w:tcPr>
            <w:tcW w:w="1985" w:type="dxa"/>
          </w:tcPr>
          <w:p w14:paraId="665670AC" w14:textId="5C8F11A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F0NDG20AA802XC57</w:t>
            </w:r>
          </w:p>
        </w:tc>
        <w:tc>
          <w:tcPr>
            <w:tcW w:w="2552" w:type="dxa"/>
            <w:vMerge/>
            <w:vAlign w:val="center"/>
          </w:tcPr>
          <w:p w14:paraId="0663EF26" w14:textId="6196841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2DA2BFE" w14:textId="7DCA04C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07856E82" w14:textId="1047E016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2F1740F7" w14:textId="24ED2CCC" w:rsidTr="005C2EB2">
        <w:trPr>
          <w:hidden w:val="0"/>
        </w:trPr>
        <w:tc>
          <w:tcPr>
            <w:tcW w:w="1985" w:type="dxa"/>
          </w:tcPr>
          <w:p w14:paraId="70357D63" w14:textId="77A45F3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F0NDG20AA802XC10</w:t>
            </w:r>
          </w:p>
        </w:tc>
        <w:tc>
          <w:tcPr>
            <w:tcW w:w="2552" w:type="dxa"/>
            <w:vMerge/>
            <w:vAlign w:val="center"/>
          </w:tcPr>
          <w:p w14:paraId="2F540F56" w14:textId="1D2D5C2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6DD33C1" w14:textId="4A264A1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39DC5119" w14:textId="306C765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432A3BEC" w14:textId="541FEE65" w:rsidTr="005C2EB2">
        <w:trPr>
          <w:hidden w:val="0"/>
        </w:trPr>
        <w:tc>
          <w:tcPr>
            <w:tcW w:w="1985" w:type="dxa"/>
          </w:tcPr>
          <w:p w14:paraId="70532555" w14:textId="77E5F2B5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F0NDG20AA802XM01</w:t>
            </w:r>
          </w:p>
        </w:tc>
        <w:tc>
          <w:tcPr>
            <w:tcW w:w="2552" w:type="dxa"/>
            <w:vMerge/>
            <w:vAlign w:val="center"/>
          </w:tcPr>
          <w:p w14:paraId="2A241302" w14:textId="4F183FC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4F9EDF2" w14:textId="39F541A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8096903" w14:textId="4C0408D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8F1296" w:rsidRPr="0017406B" w14:paraId="316BB35D" w14:textId="4C0E8D81" w:rsidTr="005C2EB2">
        <w:trPr>
          <w:hidden w:val="0"/>
        </w:trPr>
        <w:tc>
          <w:tcPr>
            <w:tcW w:w="1985" w:type="dxa"/>
          </w:tcPr>
          <w:p w14:paraId="7019FB1A" w14:textId="4B9D044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F0NDG20AA803XC51</w:t>
            </w:r>
          </w:p>
        </w:tc>
        <w:tc>
          <w:tcPr>
            <w:tcW w:w="2552" w:type="dxa"/>
            <w:vMerge w:val="restart"/>
            <w:vAlign w:val="center"/>
          </w:tcPr>
          <w:p w14:paraId="4649B2DD" w14:textId="40CC13A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Регулятор давления обратной котловой воды РД-К</w:t>
            </w:r>
          </w:p>
        </w:tc>
        <w:tc>
          <w:tcPr>
            <w:tcW w:w="4394" w:type="dxa"/>
          </w:tcPr>
          <w:p w14:paraId="145F91DE" w14:textId="10E5643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6557598A" w14:textId="51D342B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724BFBBF" w14:textId="6312EE81" w:rsidTr="005C2EB2">
        <w:trPr>
          <w:hidden w:val="0"/>
        </w:trPr>
        <w:tc>
          <w:tcPr>
            <w:tcW w:w="1985" w:type="dxa"/>
          </w:tcPr>
          <w:p w14:paraId="65CBC65D" w14:textId="61B9579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F0NDG20AA803XC52</w:t>
            </w:r>
          </w:p>
        </w:tc>
        <w:tc>
          <w:tcPr>
            <w:tcW w:w="2552" w:type="dxa"/>
            <w:vMerge/>
            <w:vAlign w:val="center"/>
          </w:tcPr>
          <w:p w14:paraId="0BCCB5BA" w14:textId="2FC2F8B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7646A3A" w14:textId="4B4247B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6854AFDD" w14:textId="30B466C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1889A597" w14:textId="13EBABCC" w:rsidTr="005C2EB2">
        <w:trPr>
          <w:hidden w:val="0"/>
        </w:trPr>
        <w:tc>
          <w:tcPr>
            <w:tcW w:w="1985" w:type="dxa"/>
          </w:tcPr>
          <w:p w14:paraId="084C4AFF" w14:textId="1E61AF6B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F0NDG20AA803XC04</w:t>
            </w:r>
          </w:p>
        </w:tc>
        <w:tc>
          <w:tcPr>
            <w:tcW w:w="2552" w:type="dxa"/>
            <w:vMerge/>
            <w:vAlign w:val="center"/>
          </w:tcPr>
          <w:p w14:paraId="6805D5EE" w14:textId="5585C7B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2ECFBEE" w14:textId="48C5A74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32A63E9" w14:textId="13D81F3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0B7726" w:rsidRPr="0017406B" w14:paraId="36B649EF" w14:textId="1C47C155" w:rsidTr="005C2EB2">
        <w:trPr>
          <w:hidden w:val="0"/>
        </w:trPr>
        <w:tc>
          <w:tcPr>
            <w:tcW w:w="10488" w:type="dxa"/>
            <w:gridSpan w:val="4"/>
          </w:tcPr>
          <w:p w14:paraId="07D08BA3" w14:textId="71E5C7FD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Общие трубопроводы обвязки котлов по котловой воде. Прямая котловая вода</w:t>
            </w:r>
          </w:p>
        </w:tc>
      </w:tr>
      <w:tr w:rsidR="008F1296" w:rsidRPr="0017406B" w14:paraId="6DDB8F25" w14:textId="668990B4" w:rsidTr="005C2EB2">
        <w:trPr>
          <w:hidden w:val="0"/>
        </w:trPr>
        <w:tc>
          <w:tcPr>
            <w:tcW w:w="1985" w:type="dxa"/>
          </w:tcPr>
          <w:p w14:paraId="79A584E2" w14:textId="7F78BEF2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F0NDF10AA002XB51</w:t>
            </w:r>
          </w:p>
        </w:tc>
        <w:tc>
          <w:tcPr>
            <w:tcW w:w="2552" w:type="dxa"/>
            <w:vMerge w:val="restart"/>
            <w:vAlign w:val="center"/>
          </w:tcPr>
          <w:p w14:paraId="73A25A4F" w14:textId="147578B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секционирующий К-2С на коллекторе прямой котловой воды</w:t>
            </w:r>
          </w:p>
        </w:tc>
        <w:tc>
          <w:tcPr>
            <w:tcW w:w="4394" w:type="dxa"/>
          </w:tcPr>
          <w:p w14:paraId="366F7B57" w14:textId="7D6966D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68134D6" w14:textId="0843ECBF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00BE1EA7" w14:textId="65D4E1B6" w:rsidTr="005C2EB2">
        <w:trPr>
          <w:hidden w:val="0"/>
        </w:trPr>
        <w:tc>
          <w:tcPr>
            <w:tcW w:w="1985" w:type="dxa"/>
          </w:tcPr>
          <w:p w14:paraId="1F092847" w14:textId="5642551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F0NDF10AA002XB52</w:t>
            </w:r>
          </w:p>
        </w:tc>
        <w:tc>
          <w:tcPr>
            <w:tcW w:w="2552" w:type="dxa"/>
            <w:vMerge/>
            <w:vAlign w:val="center"/>
          </w:tcPr>
          <w:p w14:paraId="1B0F76C7" w14:textId="5DE7C1F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4C7F58" w14:textId="4F9B73F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2E3F981" w14:textId="30DDFE4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202BA8D3" w14:textId="6EE7A366" w:rsidTr="005C2EB2">
        <w:trPr>
          <w:hidden w:val="0"/>
        </w:trPr>
        <w:tc>
          <w:tcPr>
            <w:tcW w:w="1985" w:type="dxa"/>
          </w:tcPr>
          <w:p w14:paraId="659564CF" w14:textId="49C74FA9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F0NDF10AA002XB05</w:t>
            </w:r>
          </w:p>
        </w:tc>
        <w:tc>
          <w:tcPr>
            <w:tcW w:w="2552" w:type="dxa"/>
            <w:vMerge/>
            <w:vAlign w:val="center"/>
          </w:tcPr>
          <w:p w14:paraId="18AA8B51" w14:textId="3D5AF5D3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1AF6111" w14:textId="19BBA79D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7748294" w14:textId="4F71C28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116C0757" w14:textId="5BC251CA" w:rsidTr="005C2EB2">
        <w:trPr>
          <w:hidden w:val="0"/>
        </w:trPr>
        <w:tc>
          <w:tcPr>
            <w:tcW w:w="1985" w:type="dxa"/>
          </w:tcPr>
          <w:p w14:paraId="29FACCFB" w14:textId="7E47ED58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F0NDF10AA002XB06</w:t>
            </w:r>
          </w:p>
        </w:tc>
        <w:tc>
          <w:tcPr>
            <w:tcW w:w="2552" w:type="dxa"/>
            <w:vMerge/>
            <w:vAlign w:val="center"/>
          </w:tcPr>
          <w:p w14:paraId="45F86824" w14:textId="2F494C2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5BFFD79" w14:textId="4F19FB50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8C88D0C" w14:textId="5A40F78E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0C988137" w14:textId="50D7D6F5" w:rsidTr="005C2EB2">
        <w:trPr>
          <w:hidden w:val="0"/>
        </w:trPr>
        <w:tc>
          <w:tcPr>
            <w:tcW w:w="1985" w:type="dxa"/>
          </w:tcPr>
          <w:p w14:paraId="4C95FEB9" w14:textId="286938D7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F0NDF10AA002XL01</w:t>
            </w:r>
          </w:p>
        </w:tc>
        <w:tc>
          <w:tcPr>
            <w:tcW w:w="2552" w:type="dxa"/>
            <w:vMerge/>
            <w:vAlign w:val="center"/>
          </w:tcPr>
          <w:p w14:paraId="78625C29" w14:textId="1596931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0767CA4" w14:textId="32CB1EA1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35E476E" w14:textId="0965F11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8F1296" w:rsidRPr="0017406B" w14:paraId="107B31AC" w14:textId="52E6F2F1" w:rsidTr="005C2EB2">
        <w:trPr>
          <w:hidden w:val="0"/>
        </w:trPr>
        <w:tc>
          <w:tcPr>
            <w:tcW w:w="1985" w:type="dxa"/>
          </w:tcPr>
          <w:p w14:paraId="5E391AEB" w14:textId="67B64AEC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8F1296">
              <w:rPr>
                <w:rFonts w:ascii="Times New Roman" w:hAnsi="Times New Roman"/>
                <w:vanish w:val="0"/>
              </w:rPr>
              <w:t>F0NDF10AA002XM01</w:t>
            </w:r>
          </w:p>
        </w:tc>
        <w:tc>
          <w:tcPr>
            <w:tcW w:w="2552" w:type="dxa"/>
            <w:vMerge/>
            <w:vAlign w:val="center"/>
          </w:tcPr>
          <w:p w14:paraId="51A1C22B" w14:textId="3159D47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5A2C563" w14:textId="3562D5EA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102F94C" w14:textId="26DF6F94" w:rsidR="008F1296" w:rsidRPr="00274B2D" w:rsidRDefault="008F1296" w:rsidP="008F1296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0B7726" w:rsidRPr="0017406B" w14:paraId="2EF11315" w14:textId="6A2281BE" w:rsidTr="005C2EB2">
        <w:trPr>
          <w:hidden w:val="0"/>
        </w:trPr>
        <w:tc>
          <w:tcPr>
            <w:tcW w:w="10488" w:type="dxa"/>
            <w:gridSpan w:val="4"/>
          </w:tcPr>
          <w:p w14:paraId="48D84B83" w14:textId="4FCA97F7" w:rsidR="000B7726" w:rsidRPr="00274B2D" w:rsidRDefault="000B7726" w:rsidP="005542E7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Водогрейный котел ВК-1</w:t>
            </w:r>
          </w:p>
        </w:tc>
      </w:tr>
      <w:tr w:rsidR="000B7726" w:rsidRPr="0017406B" w14:paraId="6AC926AA" w14:textId="2CD5BEB4" w:rsidTr="005C2EB2">
        <w:trPr>
          <w:hidden w:val="0"/>
        </w:trPr>
        <w:tc>
          <w:tcPr>
            <w:tcW w:w="1985" w:type="dxa"/>
          </w:tcPr>
          <w:p w14:paraId="5AB8C3D2" w14:textId="16E5E121" w:rsidR="000B7726" w:rsidRPr="00122958" w:rsidRDefault="00122958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 w:val="restart"/>
            <w:vAlign w:val="center"/>
          </w:tcPr>
          <w:p w14:paraId="612D4AA1" w14:textId="442F03FC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4" w:type="dxa"/>
          </w:tcPr>
          <w:p w14:paraId="2194F6B4" w14:textId="77F005CB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в работе</w:t>
            </w:r>
          </w:p>
        </w:tc>
        <w:tc>
          <w:tcPr>
            <w:tcW w:w="1557" w:type="dxa"/>
          </w:tcPr>
          <w:p w14:paraId="1F01B843" w14:textId="20178CEC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122958" w:rsidRPr="0017406B" w14:paraId="212CFD09" w14:textId="2006B703" w:rsidTr="005C2EB2">
        <w:trPr>
          <w:hidden w:val="0"/>
        </w:trPr>
        <w:tc>
          <w:tcPr>
            <w:tcW w:w="1985" w:type="dxa"/>
          </w:tcPr>
          <w:p w14:paraId="2F8D7B15" w14:textId="23633595" w:rsidR="00122958" w:rsidRPr="00274B2D" w:rsidRDefault="00122958" w:rsidP="0012295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2552" w:type="dxa"/>
            <w:vMerge/>
            <w:vAlign w:val="center"/>
          </w:tcPr>
          <w:p w14:paraId="41DD2857" w14:textId="7D3D30FE" w:rsidR="00122958" w:rsidRPr="00274B2D" w:rsidRDefault="00122958" w:rsidP="0012295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C6170B0" w14:textId="044BFB7B" w:rsidR="00122958" w:rsidRPr="00274B2D" w:rsidRDefault="00122958" w:rsidP="0012295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остановлен</w:t>
            </w:r>
          </w:p>
        </w:tc>
        <w:tc>
          <w:tcPr>
            <w:tcW w:w="1557" w:type="dxa"/>
          </w:tcPr>
          <w:p w14:paraId="3CA7AB4F" w14:textId="42860783" w:rsidR="00122958" w:rsidRPr="00274B2D" w:rsidRDefault="00122958" w:rsidP="0012295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122958" w:rsidRPr="0017406B" w14:paraId="6552C899" w14:textId="0763B88A" w:rsidTr="005C2EB2">
        <w:trPr>
          <w:hidden w:val="0"/>
        </w:trPr>
        <w:tc>
          <w:tcPr>
            <w:tcW w:w="1985" w:type="dxa"/>
          </w:tcPr>
          <w:p w14:paraId="5D039668" w14:textId="3BF013DA" w:rsidR="00122958" w:rsidRPr="00274B2D" w:rsidRDefault="00122958" w:rsidP="0012295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 w:rsidR="006173E4"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55F407BA" w14:textId="61B7A360" w:rsidR="00122958" w:rsidRPr="00274B2D" w:rsidRDefault="00122958" w:rsidP="0012295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D95306" w14:textId="5298F5BA" w:rsidR="00122958" w:rsidRPr="00274B2D" w:rsidRDefault="00122958" w:rsidP="0012295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котлоагрегата</w:t>
            </w:r>
          </w:p>
        </w:tc>
        <w:tc>
          <w:tcPr>
            <w:tcW w:w="1557" w:type="dxa"/>
          </w:tcPr>
          <w:p w14:paraId="17AB3A83" w14:textId="2ADAF4E6" w:rsidR="00122958" w:rsidRPr="00274B2D" w:rsidRDefault="00122958" w:rsidP="00122958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7F5F745F" w14:textId="1EF065CB" w:rsidTr="005C2EB2">
        <w:trPr>
          <w:hidden w:val="0"/>
        </w:trPr>
        <w:tc>
          <w:tcPr>
            <w:tcW w:w="1985" w:type="dxa"/>
          </w:tcPr>
          <w:p w14:paraId="43DB05EF" w14:textId="3EFCFC16" w:rsidR="000B7726" w:rsidRPr="0060699F" w:rsidRDefault="0060699F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F1ANF10BB001XB01</w:t>
            </w:r>
          </w:p>
        </w:tc>
        <w:tc>
          <w:tcPr>
            <w:tcW w:w="2552" w:type="dxa"/>
            <w:vMerge w:val="restart"/>
            <w:vAlign w:val="center"/>
          </w:tcPr>
          <w:p w14:paraId="33E670FF" w14:textId="6DADE946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ШУГ</w:t>
            </w:r>
          </w:p>
        </w:tc>
        <w:tc>
          <w:tcPr>
            <w:tcW w:w="4394" w:type="dxa"/>
          </w:tcPr>
          <w:p w14:paraId="2A89B131" w14:textId="19313EF8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включен</w:t>
            </w:r>
          </w:p>
        </w:tc>
        <w:tc>
          <w:tcPr>
            <w:tcW w:w="1557" w:type="dxa"/>
          </w:tcPr>
          <w:p w14:paraId="077DEB0D" w14:textId="2CF1D9E6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3B52C8E5" w14:textId="04AEFE16" w:rsidTr="005C2EB2">
        <w:trPr>
          <w:hidden w:val="0"/>
        </w:trPr>
        <w:tc>
          <w:tcPr>
            <w:tcW w:w="1985" w:type="dxa"/>
          </w:tcPr>
          <w:p w14:paraId="6AF9EBF1" w14:textId="1D88027E" w:rsidR="000B7726" w:rsidRPr="0060699F" w:rsidRDefault="0060699F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F1ANF10BB001XB02</w:t>
            </w:r>
          </w:p>
        </w:tc>
        <w:tc>
          <w:tcPr>
            <w:tcW w:w="2552" w:type="dxa"/>
            <w:vMerge/>
            <w:vAlign w:val="center"/>
          </w:tcPr>
          <w:p w14:paraId="0C005CF9" w14:textId="447F840E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4FB64B3" w14:textId="4B887B27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отключен</w:t>
            </w:r>
          </w:p>
        </w:tc>
        <w:tc>
          <w:tcPr>
            <w:tcW w:w="1557" w:type="dxa"/>
          </w:tcPr>
          <w:p w14:paraId="4856337C" w14:textId="554104D3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56C5A89E" w14:textId="2E01FD4E" w:rsidTr="005C2EB2">
        <w:trPr>
          <w:hidden w:val="0"/>
        </w:trPr>
        <w:tc>
          <w:tcPr>
            <w:tcW w:w="1985" w:type="dxa"/>
          </w:tcPr>
          <w:p w14:paraId="1BC88CB5" w14:textId="1AE4A149" w:rsidR="000B7726" w:rsidRPr="0060699F" w:rsidRDefault="0060699F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F1ANF10BB001XB46</w:t>
            </w:r>
          </w:p>
        </w:tc>
        <w:tc>
          <w:tcPr>
            <w:tcW w:w="2552" w:type="dxa"/>
            <w:vMerge/>
            <w:vAlign w:val="center"/>
          </w:tcPr>
          <w:p w14:paraId="71F1D6ED" w14:textId="10DD7B1C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5CF24DA" w14:textId="0F0D0673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№1</w:t>
            </w:r>
          </w:p>
        </w:tc>
        <w:tc>
          <w:tcPr>
            <w:tcW w:w="1557" w:type="dxa"/>
          </w:tcPr>
          <w:p w14:paraId="1D5F6A56" w14:textId="3A62FC4D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24046B07" w14:textId="707F2647" w:rsidTr="005C2EB2">
        <w:trPr>
          <w:hidden w:val="0"/>
        </w:trPr>
        <w:tc>
          <w:tcPr>
            <w:tcW w:w="1985" w:type="dxa"/>
          </w:tcPr>
          <w:p w14:paraId="38C1F8CD" w14:textId="76267E8F" w:rsidR="000B7726" w:rsidRPr="0060699F" w:rsidRDefault="0060699F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F1ANF10BB001XB47</w:t>
            </w:r>
          </w:p>
        </w:tc>
        <w:tc>
          <w:tcPr>
            <w:tcW w:w="2552" w:type="dxa"/>
            <w:vMerge/>
            <w:vAlign w:val="center"/>
          </w:tcPr>
          <w:p w14:paraId="77E2A50A" w14:textId="77CAC3AF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E26333" w14:textId="12F91CA8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дутьевого вентилятора №1</w:t>
            </w:r>
          </w:p>
        </w:tc>
        <w:tc>
          <w:tcPr>
            <w:tcW w:w="1557" w:type="dxa"/>
          </w:tcPr>
          <w:p w14:paraId="58EC651B" w14:textId="0275F429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634BBA74" w14:textId="7FEFABA0" w:rsidTr="005C2EB2">
        <w:trPr>
          <w:hidden w:val="0"/>
        </w:trPr>
        <w:tc>
          <w:tcPr>
            <w:tcW w:w="1985" w:type="dxa"/>
          </w:tcPr>
          <w:p w14:paraId="3C0E26FB" w14:textId="664207AA" w:rsidR="000B7726" w:rsidRPr="0060699F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F1ANF20BB001XB01</w:t>
            </w:r>
          </w:p>
        </w:tc>
        <w:tc>
          <w:tcPr>
            <w:tcW w:w="2552" w:type="dxa"/>
            <w:vMerge/>
            <w:vAlign w:val="center"/>
          </w:tcPr>
          <w:p w14:paraId="588ABAAB" w14:textId="04729D6E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2804C4" w14:textId="23BAA9B4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включен</w:t>
            </w:r>
          </w:p>
        </w:tc>
        <w:tc>
          <w:tcPr>
            <w:tcW w:w="1557" w:type="dxa"/>
          </w:tcPr>
          <w:p w14:paraId="28980BC4" w14:textId="022488BD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011124AA" w14:textId="6C0834BE" w:rsidTr="005C2EB2">
        <w:trPr>
          <w:hidden w:val="0"/>
        </w:trPr>
        <w:tc>
          <w:tcPr>
            <w:tcW w:w="1985" w:type="dxa"/>
          </w:tcPr>
          <w:p w14:paraId="6A232C49" w14:textId="0AE9822A" w:rsidR="000B7726" w:rsidRPr="0060699F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F1ANF20BB001XB02</w:t>
            </w:r>
          </w:p>
        </w:tc>
        <w:tc>
          <w:tcPr>
            <w:tcW w:w="2552" w:type="dxa"/>
            <w:vMerge/>
            <w:vAlign w:val="center"/>
          </w:tcPr>
          <w:p w14:paraId="52FA13A5" w14:textId="05FA307F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ED0887E" w14:textId="54612A8C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отключен</w:t>
            </w:r>
          </w:p>
        </w:tc>
        <w:tc>
          <w:tcPr>
            <w:tcW w:w="1557" w:type="dxa"/>
          </w:tcPr>
          <w:p w14:paraId="11DC555D" w14:textId="4E9E64D9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23E90402" w14:textId="4CC37979" w:rsidTr="005C2EB2">
        <w:trPr>
          <w:hidden w:val="0"/>
        </w:trPr>
        <w:tc>
          <w:tcPr>
            <w:tcW w:w="1985" w:type="dxa"/>
          </w:tcPr>
          <w:p w14:paraId="1E416D29" w14:textId="79BF4657" w:rsidR="000B7726" w:rsidRPr="0060699F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F1ANF20BB001XB46</w:t>
            </w:r>
          </w:p>
        </w:tc>
        <w:tc>
          <w:tcPr>
            <w:tcW w:w="2552" w:type="dxa"/>
            <w:vMerge/>
            <w:vAlign w:val="center"/>
          </w:tcPr>
          <w:p w14:paraId="09B84DE6" w14:textId="6266D68B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E91369C" w14:textId="4D3B8DF3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№2</w:t>
            </w:r>
          </w:p>
        </w:tc>
        <w:tc>
          <w:tcPr>
            <w:tcW w:w="1557" w:type="dxa"/>
          </w:tcPr>
          <w:p w14:paraId="0217E2A4" w14:textId="2D8FAD6C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7C87E0CE" w14:textId="695E4C39" w:rsidTr="005C2EB2">
        <w:trPr>
          <w:hidden w:val="0"/>
        </w:trPr>
        <w:tc>
          <w:tcPr>
            <w:tcW w:w="1985" w:type="dxa"/>
          </w:tcPr>
          <w:p w14:paraId="235EA732" w14:textId="490F65D8" w:rsidR="000B7726" w:rsidRPr="0060699F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F1ANF20BB001XB47</w:t>
            </w:r>
          </w:p>
        </w:tc>
        <w:tc>
          <w:tcPr>
            <w:tcW w:w="2552" w:type="dxa"/>
            <w:vMerge/>
            <w:vAlign w:val="center"/>
          </w:tcPr>
          <w:p w14:paraId="3D4B903A" w14:textId="4F058F7E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6E8D033" w14:textId="3FC77C3F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дутьевого вентилятора №2</w:t>
            </w:r>
          </w:p>
        </w:tc>
        <w:tc>
          <w:tcPr>
            <w:tcW w:w="1557" w:type="dxa"/>
          </w:tcPr>
          <w:p w14:paraId="619F0BB6" w14:textId="7BFCDD33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7A5037E4" w14:textId="2D913044" w:rsidTr="005C2EB2">
        <w:trPr>
          <w:hidden w:val="0"/>
        </w:trPr>
        <w:tc>
          <w:tcPr>
            <w:tcW w:w="1985" w:type="dxa"/>
          </w:tcPr>
          <w:p w14:paraId="34FD9BF8" w14:textId="76D4BB99" w:rsidR="000B7726" w:rsidRPr="006173E4" w:rsidRDefault="006173E4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F1ANF10BB001XG0</w:t>
            </w:r>
            <w:r w:rsidR="009E6445">
              <w:rPr>
                <w:rFonts w:ascii="Times New Roman" w:hAnsi="Times New Roman"/>
                <w:vanish w:val="0"/>
                <w:lang w:val="en-US"/>
              </w:rPr>
              <w:t>2</w:t>
            </w:r>
          </w:p>
        </w:tc>
        <w:tc>
          <w:tcPr>
            <w:tcW w:w="2552" w:type="dxa"/>
            <w:vMerge/>
            <w:vAlign w:val="center"/>
          </w:tcPr>
          <w:p w14:paraId="03C84C74" w14:textId="0140FB84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629BD4E" w14:textId="3F67BB5C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№1 - минимально</w:t>
            </w:r>
          </w:p>
        </w:tc>
        <w:tc>
          <w:tcPr>
            <w:tcW w:w="1557" w:type="dxa"/>
          </w:tcPr>
          <w:p w14:paraId="35F570CD" w14:textId="2EBEECFB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7B9B0032" w14:textId="23F548FB" w:rsidTr="005C2EB2">
        <w:trPr>
          <w:hidden w:val="0"/>
        </w:trPr>
        <w:tc>
          <w:tcPr>
            <w:tcW w:w="1985" w:type="dxa"/>
          </w:tcPr>
          <w:p w14:paraId="62CEC9D8" w14:textId="0A56EEFA" w:rsidR="000B7726" w:rsidRPr="006173E4" w:rsidRDefault="006173E4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F1ANF10CC001XG01</w:t>
            </w:r>
          </w:p>
        </w:tc>
        <w:tc>
          <w:tcPr>
            <w:tcW w:w="2552" w:type="dxa"/>
            <w:vMerge/>
            <w:vAlign w:val="center"/>
          </w:tcPr>
          <w:p w14:paraId="727D2EDF" w14:textId="00554899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77C0364" w14:textId="4C4B70EE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запальника горелки №1</w:t>
            </w:r>
          </w:p>
        </w:tc>
        <w:tc>
          <w:tcPr>
            <w:tcW w:w="1557" w:type="dxa"/>
          </w:tcPr>
          <w:p w14:paraId="13FD9D3A" w14:textId="6D9631F9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0DA608F2" w14:textId="03857DF6" w:rsidTr="005C2EB2">
        <w:trPr>
          <w:hidden w:val="0"/>
        </w:trPr>
        <w:tc>
          <w:tcPr>
            <w:tcW w:w="1985" w:type="dxa"/>
          </w:tcPr>
          <w:p w14:paraId="67B4E2DA" w14:textId="2CAE6FA8" w:rsidR="000B7726" w:rsidRPr="0060699F" w:rsidRDefault="0060699F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F1HHG10AA031XB01</w:t>
            </w:r>
          </w:p>
        </w:tc>
        <w:tc>
          <w:tcPr>
            <w:tcW w:w="2552" w:type="dxa"/>
            <w:vMerge/>
            <w:vAlign w:val="center"/>
          </w:tcPr>
          <w:p w14:paraId="04637B73" w14:textId="322244C4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78392DC" w14:textId="5AFB7FF5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333DE936" w14:textId="360800AA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60699F" w:rsidRPr="0017406B" w14:paraId="15219C76" w14:textId="692881D9" w:rsidTr="005C2EB2">
        <w:trPr>
          <w:hidden w:val="0"/>
        </w:trPr>
        <w:tc>
          <w:tcPr>
            <w:tcW w:w="1985" w:type="dxa"/>
          </w:tcPr>
          <w:p w14:paraId="52B08861" w14:textId="7082866F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F1HHG10AA031XB02</w:t>
            </w:r>
          </w:p>
        </w:tc>
        <w:tc>
          <w:tcPr>
            <w:tcW w:w="2552" w:type="dxa"/>
            <w:vMerge/>
            <w:vAlign w:val="center"/>
          </w:tcPr>
          <w:p w14:paraId="35B1EBAE" w14:textId="216FA242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5AB3BCB" w14:textId="38A22AC8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520A5BBD" w14:textId="6C0E401D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60699F" w:rsidRPr="0017406B" w14:paraId="4E90113D" w14:textId="726E4FCD" w:rsidTr="005C2EB2">
        <w:trPr>
          <w:hidden w:val="0"/>
        </w:trPr>
        <w:tc>
          <w:tcPr>
            <w:tcW w:w="1985" w:type="dxa"/>
          </w:tcPr>
          <w:p w14:paraId="3FD6D77F" w14:textId="76A7BB0A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F1HHG10AA032XB01</w:t>
            </w:r>
          </w:p>
        </w:tc>
        <w:tc>
          <w:tcPr>
            <w:tcW w:w="2552" w:type="dxa"/>
            <w:vMerge/>
            <w:vAlign w:val="center"/>
          </w:tcPr>
          <w:p w14:paraId="457C19CF" w14:textId="596CD93D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4F6E3DB" w14:textId="5C03D43D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0CF86C21" w14:textId="79BE87E0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60699F" w:rsidRPr="0017406B" w14:paraId="28ABD929" w14:textId="3158DCD2" w:rsidTr="005C2EB2">
        <w:trPr>
          <w:hidden w:val="0"/>
        </w:trPr>
        <w:tc>
          <w:tcPr>
            <w:tcW w:w="1985" w:type="dxa"/>
          </w:tcPr>
          <w:p w14:paraId="54C80950" w14:textId="6DDBD6DA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F1HHG10AA032XB02</w:t>
            </w:r>
          </w:p>
        </w:tc>
        <w:tc>
          <w:tcPr>
            <w:tcW w:w="2552" w:type="dxa"/>
            <w:vMerge/>
            <w:vAlign w:val="center"/>
          </w:tcPr>
          <w:p w14:paraId="07F23259" w14:textId="3015F0EA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18223FF" w14:textId="747D0915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391C2BEC" w14:textId="1D6F9995" w:rsidR="0060699F" w:rsidRPr="00274B2D" w:rsidRDefault="0060699F" w:rsidP="0060699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6F8DCAB9" w14:textId="08CDC917" w:rsidTr="005C2EB2">
        <w:trPr>
          <w:hidden w:val="0"/>
        </w:trPr>
        <w:tc>
          <w:tcPr>
            <w:tcW w:w="1985" w:type="dxa"/>
          </w:tcPr>
          <w:p w14:paraId="1B4E0BD7" w14:textId="362C0ED5" w:rsidR="000B7726" w:rsidRPr="006173E4" w:rsidRDefault="006173E4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63B6C68B" w14:textId="191A26C5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5EBBBBA" w14:textId="516D89BB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№1 в работе</w:t>
            </w:r>
          </w:p>
        </w:tc>
        <w:tc>
          <w:tcPr>
            <w:tcW w:w="1557" w:type="dxa"/>
          </w:tcPr>
          <w:p w14:paraId="59A82E5A" w14:textId="5D63B0AF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5631AB84" w14:textId="240718F9" w:rsidTr="005C2EB2">
        <w:trPr>
          <w:hidden w:val="0"/>
        </w:trPr>
        <w:tc>
          <w:tcPr>
            <w:tcW w:w="1985" w:type="dxa"/>
          </w:tcPr>
          <w:p w14:paraId="6B1AAC83" w14:textId="1DE04369" w:rsidR="000B7726" w:rsidRPr="006173E4" w:rsidRDefault="006173E4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18B11484" w14:textId="1C28FA65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C6CD4EF" w14:textId="0E2652E6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№1 – останов котла</w:t>
            </w:r>
          </w:p>
        </w:tc>
        <w:tc>
          <w:tcPr>
            <w:tcW w:w="1557" w:type="dxa"/>
          </w:tcPr>
          <w:p w14:paraId="3F55DFF9" w14:textId="547E1552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39334C68" w14:textId="5C7E334A" w:rsidTr="005C2EB2">
        <w:trPr>
          <w:hidden w:val="0"/>
        </w:trPr>
        <w:tc>
          <w:tcPr>
            <w:tcW w:w="1985" w:type="dxa"/>
          </w:tcPr>
          <w:p w14:paraId="66F3534B" w14:textId="1FDB1684" w:rsidR="000B7726" w:rsidRPr="006173E4" w:rsidRDefault="006173E4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</w:t>
            </w:r>
            <w:r w:rsidR="009E6445">
              <w:rPr>
                <w:rFonts w:ascii="Times New Roman" w:hAnsi="Times New Roman"/>
                <w:vanish w:val="0"/>
                <w:lang w:val="en-US"/>
              </w:rPr>
              <w:t>CC002XG01</w:t>
            </w:r>
          </w:p>
        </w:tc>
        <w:tc>
          <w:tcPr>
            <w:tcW w:w="2552" w:type="dxa"/>
            <w:vMerge/>
            <w:vAlign w:val="center"/>
          </w:tcPr>
          <w:p w14:paraId="4A8DC6DC" w14:textId="795903CA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C12D2F1" w14:textId="108F0171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№1</w:t>
            </w:r>
          </w:p>
        </w:tc>
        <w:tc>
          <w:tcPr>
            <w:tcW w:w="1557" w:type="dxa"/>
          </w:tcPr>
          <w:p w14:paraId="708283EF" w14:textId="0404CC46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7981B05C" w14:textId="5A0C50CC" w:rsidTr="005C2EB2">
        <w:trPr>
          <w:hidden w:val="0"/>
        </w:trPr>
        <w:tc>
          <w:tcPr>
            <w:tcW w:w="1985" w:type="dxa"/>
          </w:tcPr>
          <w:p w14:paraId="6E149213" w14:textId="79DA9E56" w:rsidR="000B7726" w:rsidRPr="009E6445" w:rsidRDefault="009E6445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F1HHG10CP001XG02</w:t>
            </w:r>
          </w:p>
        </w:tc>
        <w:tc>
          <w:tcPr>
            <w:tcW w:w="2552" w:type="dxa"/>
            <w:vMerge/>
            <w:vAlign w:val="center"/>
          </w:tcPr>
          <w:p w14:paraId="0006F7FE" w14:textId="1FCF4847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648652" w14:textId="31260AFD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 - минимально</w:t>
            </w:r>
          </w:p>
        </w:tc>
        <w:tc>
          <w:tcPr>
            <w:tcW w:w="1557" w:type="dxa"/>
          </w:tcPr>
          <w:p w14:paraId="25848E62" w14:textId="471D58F8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22E349E5" w14:textId="69570B22" w:rsidTr="005C2EB2">
        <w:trPr>
          <w:hidden w:val="0"/>
        </w:trPr>
        <w:tc>
          <w:tcPr>
            <w:tcW w:w="1985" w:type="dxa"/>
          </w:tcPr>
          <w:p w14:paraId="52673DAE" w14:textId="78A1C11A" w:rsidR="000B7726" w:rsidRPr="009E6445" w:rsidRDefault="009E6445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F1HHG10CP001XG01</w:t>
            </w:r>
          </w:p>
        </w:tc>
        <w:tc>
          <w:tcPr>
            <w:tcW w:w="2552" w:type="dxa"/>
            <w:vMerge/>
            <w:vAlign w:val="center"/>
          </w:tcPr>
          <w:p w14:paraId="7F57A637" w14:textId="2634CB48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090824A" w14:textId="24CFAAD3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максимально</w:t>
            </w:r>
          </w:p>
        </w:tc>
        <w:tc>
          <w:tcPr>
            <w:tcW w:w="1557" w:type="dxa"/>
          </w:tcPr>
          <w:p w14:paraId="4B5306C5" w14:textId="4BEAFD22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0B7726" w:rsidRPr="0017406B" w14:paraId="3C7AED91" w14:textId="4B37913A" w:rsidTr="005C2EB2">
        <w:trPr>
          <w:hidden w:val="0"/>
        </w:trPr>
        <w:tc>
          <w:tcPr>
            <w:tcW w:w="1985" w:type="dxa"/>
          </w:tcPr>
          <w:p w14:paraId="2F5E8C8A" w14:textId="6AEBE77C" w:rsidR="000B7726" w:rsidRPr="009E6445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F1ANF10BB002XG02</w:t>
            </w:r>
          </w:p>
        </w:tc>
        <w:tc>
          <w:tcPr>
            <w:tcW w:w="2552" w:type="dxa"/>
            <w:vMerge/>
            <w:vAlign w:val="center"/>
          </w:tcPr>
          <w:p w14:paraId="04969715" w14:textId="5DB622B6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2EBFA5" w14:textId="1F21E26B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 №1 минимально</w:t>
            </w:r>
          </w:p>
        </w:tc>
        <w:tc>
          <w:tcPr>
            <w:tcW w:w="1557" w:type="dxa"/>
          </w:tcPr>
          <w:p w14:paraId="2DCB39DC" w14:textId="10FDCF6E" w:rsidR="000B7726" w:rsidRPr="00274B2D" w:rsidRDefault="000B7726" w:rsidP="00A352D1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6AF35BA" w14:textId="687773F4" w:rsidTr="005C2EB2">
        <w:trPr>
          <w:hidden w:val="0"/>
        </w:trPr>
        <w:tc>
          <w:tcPr>
            <w:tcW w:w="1985" w:type="dxa"/>
          </w:tcPr>
          <w:p w14:paraId="620DC41F" w14:textId="6164D068" w:rsidR="009E6445" w:rsidRPr="009E6445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F1ANF20BB001XG02</w:t>
            </w:r>
          </w:p>
        </w:tc>
        <w:tc>
          <w:tcPr>
            <w:tcW w:w="2552" w:type="dxa"/>
            <w:vMerge/>
            <w:vAlign w:val="center"/>
          </w:tcPr>
          <w:p w14:paraId="1DA60E46" w14:textId="59425D9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67E4F27" w14:textId="4C31A2A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№2 - минимально</w:t>
            </w:r>
          </w:p>
        </w:tc>
        <w:tc>
          <w:tcPr>
            <w:tcW w:w="1557" w:type="dxa"/>
          </w:tcPr>
          <w:p w14:paraId="49A838F9" w14:textId="740B6CC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61014D8" w14:textId="559E806C" w:rsidTr="005C2EB2">
        <w:trPr>
          <w:hidden w:val="0"/>
        </w:trPr>
        <w:tc>
          <w:tcPr>
            <w:tcW w:w="1985" w:type="dxa"/>
          </w:tcPr>
          <w:p w14:paraId="6C78163A" w14:textId="4356C0A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F1ANF20CC001XG01</w:t>
            </w:r>
          </w:p>
        </w:tc>
        <w:tc>
          <w:tcPr>
            <w:tcW w:w="2552" w:type="dxa"/>
            <w:vMerge/>
            <w:vAlign w:val="center"/>
          </w:tcPr>
          <w:p w14:paraId="7AAD0100" w14:textId="4529B7A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A0C546F" w14:textId="5C95189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 факела  запальника  горелки №2</w:t>
            </w:r>
          </w:p>
        </w:tc>
        <w:tc>
          <w:tcPr>
            <w:tcW w:w="1557" w:type="dxa"/>
          </w:tcPr>
          <w:p w14:paraId="3CB19284" w14:textId="7558E28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D828462" w14:textId="034E9F48" w:rsidTr="005C2EB2">
        <w:trPr>
          <w:hidden w:val="0"/>
        </w:trPr>
        <w:tc>
          <w:tcPr>
            <w:tcW w:w="1985" w:type="dxa"/>
          </w:tcPr>
          <w:p w14:paraId="638727A0" w14:textId="61E2FD9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F1HHG20AA031XB01</w:t>
            </w:r>
          </w:p>
        </w:tc>
        <w:tc>
          <w:tcPr>
            <w:tcW w:w="2552" w:type="dxa"/>
            <w:vMerge/>
            <w:vAlign w:val="center"/>
          </w:tcPr>
          <w:p w14:paraId="51FC793C" w14:textId="55F9999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C3D9AC" w14:textId="05178CF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7A415203" w14:textId="6DF69BB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3B656FB" w14:textId="36F43A86" w:rsidTr="005C2EB2">
        <w:trPr>
          <w:hidden w:val="0"/>
        </w:trPr>
        <w:tc>
          <w:tcPr>
            <w:tcW w:w="1985" w:type="dxa"/>
          </w:tcPr>
          <w:p w14:paraId="7714A125" w14:textId="10286D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F1HHG20AA031XB02</w:t>
            </w:r>
          </w:p>
        </w:tc>
        <w:tc>
          <w:tcPr>
            <w:tcW w:w="2552" w:type="dxa"/>
            <w:vMerge/>
            <w:vAlign w:val="center"/>
          </w:tcPr>
          <w:p w14:paraId="531D88D4" w14:textId="53080E2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F171611" w14:textId="3B81C9B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5275F3C8" w14:textId="28C0E3D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84DCC65" w14:textId="121615FA" w:rsidTr="005C2EB2">
        <w:trPr>
          <w:hidden w:val="0"/>
        </w:trPr>
        <w:tc>
          <w:tcPr>
            <w:tcW w:w="1985" w:type="dxa"/>
          </w:tcPr>
          <w:p w14:paraId="0B9EC797" w14:textId="6F2FE40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F1HHG20AA032XB01</w:t>
            </w:r>
          </w:p>
        </w:tc>
        <w:tc>
          <w:tcPr>
            <w:tcW w:w="2552" w:type="dxa"/>
            <w:vMerge/>
            <w:vAlign w:val="center"/>
          </w:tcPr>
          <w:p w14:paraId="253395A1" w14:textId="6D770F9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7000F0A" w14:textId="69525A3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7455D4E2" w14:textId="0AF1B50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7DF71C2" w14:textId="1BD4E3BB" w:rsidTr="005C2EB2">
        <w:trPr>
          <w:hidden w:val="0"/>
        </w:trPr>
        <w:tc>
          <w:tcPr>
            <w:tcW w:w="1985" w:type="dxa"/>
          </w:tcPr>
          <w:p w14:paraId="06FC518E" w14:textId="699559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F1HHG20AA032XB02</w:t>
            </w:r>
          </w:p>
        </w:tc>
        <w:tc>
          <w:tcPr>
            <w:tcW w:w="2552" w:type="dxa"/>
            <w:vMerge/>
            <w:vAlign w:val="center"/>
          </w:tcPr>
          <w:p w14:paraId="0BA72FC3" w14:textId="655B9F5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7E002FD" w14:textId="54D0FB9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513139B3" w14:textId="75B9B18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E9A3748" w14:textId="687F6DC7" w:rsidTr="005C2EB2">
        <w:trPr>
          <w:hidden w:val="0"/>
        </w:trPr>
        <w:tc>
          <w:tcPr>
            <w:tcW w:w="1985" w:type="dxa"/>
          </w:tcPr>
          <w:p w14:paraId="3480C043" w14:textId="31D4A40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3CDB9D69" w14:textId="18D1679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0328EB9" w14:textId="7EF050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№2 в работе</w:t>
            </w:r>
          </w:p>
        </w:tc>
        <w:tc>
          <w:tcPr>
            <w:tcW w:w="1557" w:type="dxa"/>
          </w:tcPr>
          <w:p w14:paraId="7BA35EC1" w14:textId="6FDCF49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895340D" w14:textId="45770ECB" w:rsidTr="005C2EB2">
        <w:trPr>
          <w:hidden w:val="0"/>
        </w:trPr>
        <w:tc>
          <w:tcPr>
            <w:tcW w:w="1985" w:type="dxa"/>
          </w:tcPr>
          <w:p w14:paraId="5CF6E2B2" w14:textId="10819CD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75937D9A" w14:textId="4A5C961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64678CD" w14:textId="7C75CEF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№2 – останов котла</w:t>
            </w:r>
          </w:p>
        </w:tc>
        <w:tc>
          <w:tcPr>
            <w:tcW w:w="1557" w:type="dxa"/>
          </w:tcPr>
          <w:p w14:paraId="037F652E" w14:textId="0AA02F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6D64986" w14:textId="49594A9C" w:rsidTr="005C2EB2">
        <w:trPr>
          <w:hidden w:val="0"/>
        </w:trPr>
        <w:tc>
          <w:tcPr>
            <w:tcW w:w="1985" w:type="dxa"/>
          </w:tcPr>
          <w:p w14:paraId="381F7A61" w14:textId="6CEAE71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F1ANF20CC002XG01</w:t>
            </w:r>
          </w:p>
        </w:tc>
        <w:tc>
          <w:tcPr>
            <w:tcW w:w="2552" w:type="dxa"/>
            <w:vMerge/>
            <w:vAlign w:val="center"/>
          </w:tcPr>
          <w:p w14:paraId="1EFABFED" w14:textId="0663A78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4A19B7A" w14:textId="71B269E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№2</w:t>
            </w:r>
          </w:p>
        </w:tc>
        <w:tc>
          <w:tcPr>
            <w:tcW w:w="1557" w:type="dxa"/>
          </w:tcPr>
          <w:p w14:paraId="019025A8" w14:textId="3E50072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0DEBE24" w14:textId="12014F7D" w:rsidTr="005C2EB2">
        <w:trPr>
          <w:hidden w:val="0"/>
        </w:trPr>
        <w:tc>
          <w:tcPr>
            <w:tcW w:w="1985" w:type="dxa"/>
          </w:tcPr>
          <w:p w14:paraId="57DC992E" w14:textId="0855980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F1HHG20CP001XG02</w:t>
            </w:r>
          </w:p>
        </w:tc>
        <w:tc>
          <w:tcPr>
            <w:tcW w:w="2552" w:type="dxa"/>
            <w:vMerge/>
            <w:vAlign w:val="center"/>
          </w:tcPr>
          <w:p w14:paraId="35CF67FB" w14:textId="2AA6B0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0D4DAE7" w14:textId="51681AF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 - минимально</w:t>
            </w:r>
          </w:p>
        </w:tc>
        <w:tc>
          <w:tcPr>
            <w:tcW w:w="1557" w:type="dxa"/>
          </w:tcPr>
          <w:p w14:paraId="57531D64" w14:textId="1F306BC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167BD95" w14:textId="2A9B6666" w:rsidTr="005C2EB2">
        <w:trPr>
          <w:hidden w:val="0"/>
        </w:trPr>
        <w:tc>
          <w:tcPr>
            <w:tcW w:w="1985" w:type="dxa"/>
          </w:tcPr>
          <w:p w14:paraId="5FB0D9A2" w14:textId="4B52BF2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F1HHG20CP001XG01</w:t>
            </w:r>
          </w:p>
        </w:tc>
        <w:tc>
          <w:tcPr>
            <w:tcW w:w="2552" w:type="dxa"/>
            <w:vMerge/>
            <w:vAlign w:val="center"/>
          </w:tcPr>
          <w:p w14:paraId="6C31260B" w14:textId="44ED53B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8D7254" w14:textId="371537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максимально</w:t>
            </w:r>
          </w:p>
        </w:tc>
        <w:tc>
          <w:tcPr>
            <w:tcW w:w="1557" w:type="dxa"/>
          </w:tcPr>
          <w:p w14:paraId="26B429C7" w14:textId="1FA41CC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A544997" w14:textId="68B37F26" w:rsidTr="005C2EB2">
        <w:trPr>
          <w:hidden w:val="0"/>
        </w:trPr>
        <w:tc>
          <w:tcPr>
            <w:tcW w:w="1985" w:type="dxa"/>
          </w:tcPr>
          <w:p w14:paraId="17E5A5C3" w14:textId="62A35E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F1ANF20BB002XG02</w:t>
            </w:r>
          </w:p>
        </w:tc>
        <w:tc>
          <w:tcPr>
            <w:tcW w:w="2552" w:type="dxa"/>
            <w:vMerge/>
            <w:vAlign w:val="center"/>
          </w:tcPr>
          <w:p w14:paraId="73E0D864" w14:textId="1E9A135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3DA5750" w14:textId="648C9D8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№2 минимально</w:t>
            </w:r>
          </w:p>
        </w:tc>
        <w:tc>
          <w:tcPr>
            <w:tcW w:w="1557" w:type="dxa"/>
          </w:tcPr>
          <w:p w14:paraId="4921B610" w14:textId="75F16D9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9D46006" w14:textId="2D5254D0" w:rsidTr="005C2EB2">
        <w:trPr>
          <w:hidden w:val="0"/>
        </w:trPr>
        <w:tc>
          <w:tcPr>
            <w:tcW w:w="1985" w:type="dxa"/>
          </w:tcPr>
          <w:p w14:paraId="1E10605B" w14:textId="2E25162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F1HHG20AA801XB51</w:t>
            </w:r>
          </w:p>
        </w:tc>
        <w:tc>
          <w:tcPr>
            <w:tcW w:w="2552" w:type="dxa"/>
            <w:vMerge w:val="restart"/>
            <w:vAlign w:val="center"/>
          </w:tcPr>
          <w:p w14:paraId="4E98022B" w14:textId="6014EE8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4" w:type="dxa"/>
          </w:tcPr>
          <w:p w14:paraId="3897FD12" w14:textId="3CECC84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A8C709A" w14:textId="4A07000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20504B6" w14:textId="08C890E6" w:rsidTr="005C2EB2">
        <w:trPr>
          <w:hidden w:val="0"/>
        </w:trPr>
        <w:tc>
          <w:tcPr>
            <w:tcW w:w="1985" w:type="dxa"/>
          </w:tcPr>
          <w:p w14:paraId="2FCFE4D2" w14:textId="5FCEEB2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F1HHG20AA801XB52</w:t>
            </w:r>
          </w:p>
        </w:tc>
        <w:tc>
          <w:tcPr>
            <w:tcW w:w="2552" w:type="dxa"/>
            <w:vMerge/>
            <w:vAlign w:val="center"/>
          </w:tcPr>
          <w:p w14:paraId="2374A0C5" w14:textId="754D415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487032" w14:textId="62CCF52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16B8FF0" w14:textId="09988D8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323C62B3" w14:textId="667DAF7F" w:rsidTr="005C2EB2">
        <w:trPr>
          <w:hidden w:val="0"/>
        </w:trPr>
        <w:tc>
          <w:tcPr>
            <w:tcW w:w="1985" w:type="dxa"/>
          </w:tcPr>
          <w:p w14:paraId="2D283138" w14:textId="2020C22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F1HHG20AA801XC03</w:t>
            </w:r>
          </w:p>
        </w:tc>
        <w:tc>
          <w:tcPr>
            <w:tcW w:w="2552" w:type="dxa"/>
            <w:vMerge/>
            <w:vAlign w:val="center"/>
          </w:tcPr>
          <w:p w14:paraId="659265B9" w14:textId="558A13D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C555F78" w14:textId="6BE6E34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7EC275A6" w14:textId="3C79E8A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1C5998C" w14:textId="05284B55" w:rsidTr="005C2EB2">
        <w:trPr>
          <w:hidden w:val="0"/>
        </w:trPr>
        <w:tc>
          <w:tcPr>
            <w:tcW w:w="1985" w:type="dxa"/>
          </w:tcPr>
          <w:p w14:paraId="442050C5" w14:textId="23C499A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F1HHG20AA801XC04</w:t>
            </w:r>
          </w:p>
        </w:tc>
        <w:tc>
          <w:tcPr>
            <w:tcW w:w="2552" w:type="dxa"/>
            <w:vMerge/>
            <w:vAlign w:val="center"/>
          </w:tcPr>
          <w:p w14:paraId="51A33A47" w14:textId="79F4EC7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FF9A0B" w14:textId="13AA783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75DEB040" w14:textId="2BDF37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D9E1A23" w14:textId="7B1C862D" w:rsidTr="005C2EB2">
        <w:trPr>
          <w:hidden w:val="0"/>
        </w:trPr>
        <w:tc>
          <w:tcPr>
            <w:tcW w:w="1985" w:type="dxa"/>
          </w:tcPr>
          <w:p w14:paraId="4C37B862" w14:textId="484836F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F1HHG20AA801XM01</w:t>
            </w:r>
          </w:p>
        </w:tc>
        <w:tc>
          <w:tcPr>
            <w:tcW w:w="2552" w:type="dxa"/>
            <w:vMerge/>
            <w:vAlign w:val="center"/>
          </w:tcPr>
          <w:p w14:paraId="24A06BF3" w14:textId="26C7709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5A05D2" w14:textId="0DD2598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054612A" w14:textId="2D60BB0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A231AE9" w14:textId="102042A1" w:rsidTr="005C2EB2">
        <w:trPr>
          <w:hidden w:val="0"/>
        </w:trPr>
        <w:tc>
          <w:tcPr>
            <w:tcW w:w="1985" w:type="dxa"/>
          </w:tcPr>
          <w:p w14:paraId="4E98ABE0" w14:textId="1571BFF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F1HHG20AA201XB51</w:t>
            </w:r>
          </w:p>
        </w:tc>
        <w:tc>
          <w:tcPr>
            <w:tcW w:w="2552" w:type="dxa"/>
            <w:vMerge w:val="restart"/>
            <w:vAlign w:val="center"/>
          </w:tcPr>
          <w:p w14:paraId="455D8A2E" w14:textId="10A96BC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4" w:type="dxa"/>
          </w:tcPr>
          <w:p w14:paraId="308ADBE8" w14:textId="59C071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0A8E112" w14:textId="72F40F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73A33F0" w14:textId="29CF4D6D" w:rsidTr="005C2EB2">
        <w:trPr>
          <w:hidden w:val="0"/>
        </w:trPr>
        <w:tc>
          <w:tcPr>
            <w:tcW w:w="1985" w:type="dxa"/>
          </w:tcPr>
          <w:p w14:paraId="60E2A6CA" w14:textId="47DECBA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F1HHG20AA201XB52</w:t>
            </w:r>
          </w:p>
        </w:tc>
        <w:tc>
          <w:tcPr>
            <w:tcW w:w="2552" w:type="dxa"/>
            <w:vMerge/>
            <w:vAlign w:val="center"/>
          </w:tcPr>
          <w:p w14:paraId="0FCC4F5D" w14:textId="5206908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C0D59C9" w14:textId="46E020B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0DA18EE" w14:textId="17F33EB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E543ABD" w14:textId="19FB1D22" w:rsidTr="005C2EB2">
        <w:trPr>
          <w:hidden w:val="0"/>
        </w:trPr>
        <w:tc>
          <w:tcPr>
            <w:tcW w:w="1985" w:type="dxa"/>
          </w:tcPr>
          <w:p w14:paraId="20A837B5" w14:textId="493702A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F1HHG20AA201XM01</w:t>
            </w:r>
          </w:p>
        </w:tc>
        <w:tc>
          <w:tcPr>
            <w:tcW w:w="2552" w:type="dxa"/>
            <w:vMerge/>
            <w:vAlign w:val="center"/>
          </w:tcPr>
          <w:p w14:paraId="2EE72F58" w14:textId="72256BD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60FFC70" w14:textId="1F53D11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1995D71" w14:textId="69B8F0A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5948112" w14:textId="03A2ABD2" w:rsidTr="005C2EB2">
        <w:trPr>
          <w:hidden w:val="0"/>
        </w:trPr>
        <w:tc>
          <w:tcPr>
            <w:tcW w:w="1985" w:type="dxa"/>
          </w:tcPr>
          <w:p w14:paraId="44DA4210" w14:textId="5E6EBE9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F1HHG20AA201XL01</w:t>
            </w:r>
          </w:p>
        </w:tc>
        <w:tc>
          <w:tcPr>
            <w:tcW w:w="2552" w:type="dxa"/>
            <w:vMerge/>
            <w:vAlign w:val="center"/>
          </w:tcPr>
          <w:p w14:paraId="605E4DC8" w14:textId="706DF19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DAEBCB" w14:textId="6D8A2E0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2A63CC2" w14:textId="76F432A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6FF227E" w14:textId="0E758B10" w:rsidTr="005C2EB2">
        <w:trPr>
          <w:hidden w:val="0"/>
        </w:trPr>
        <w:tc>
          <w:tcPr>
            <w:tcW w:w="1985" w:type="dxa"/>
          </w:tcPr>
          <w:p w14:paraId="24CAFA34" w14:textId="599206C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F1NDG10AA001XB51</w:t>
            </w:r>
          </w:p>
        </w:tc>
        <w:tc>
          <w:tcPr>
            <w:tcW w:w="2552" w:type="dxa"/>
            <w:vMerge w:val="restart"/>
            <w:vAlign w:val="center"/>
          </w:tcPr>
          <w:p w14:paraId="7D285D76" w14:textId="042544B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К-1 на входе котловой воды в ВК-1</w:t>
            </w:r>
          </w:p>
        </w:tc>
        <w:tc>
          <w:tcPr>
            <w:tcW w:w="4394" w:type="dxa"/>
          </w:tcPr>
          <w:p w14:paraId="1096747A" w14:textId="6915DE3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E649B36" w14:textId="1147BBD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5E541A0" w14:textId="04A33B84" w:rsidTr="005C2EB2">
        <w:trPr>
          <w:hidden w:val="0"/>
        </w:trPr>
        <w:tc>
          <w:tcPr>
            <w:tcW w:w="1985" w:type="dxa"/>
          </w:tcPr>
          <w:p w14:paraId="40B531DF" w14:textId="521B30C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F1NDG10AA001XB52</w:t>
            </w:r>
          </w:p>
        </w:tc>
        <w:tc>
          <w:tcPr>
            <w:tcW w:w="2552" w:type="dxa"/>
            <w:vMerge/>
            <w:vAlign w:val="center"/>
          </w:tcPr>
          <w:p w14:paraId="34DB2220" w14:textId="19ED53D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5B90442" w14:textId="06FA21F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52EE2B7" w14:textId="07FDB6C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5BB9778" w14:textId="72BC3CF3" w:rsidTr="005C2EB2">
        <w:trPr>
          <w:hidden w:val="0"/>
        </w:trPr>
        <w:tc>
          <w:tcPr>
            <w:tcW w:w="1985" w:type="dxa"/>
          </w:tcPr>
          <w:p w14:paraId="7BC9A6C3" w14:textId="782A068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F1NDG10AA001XB05</w:t>
            </w:r>
          </w:p>
        </w:tc>
        <w:tc>
          <w:tcPr>
            <w:tcW w:w="2552" w:type="dxa"/>
            <w:vMerge/>
            <w:vAlign w:val="center"/>
          </w:tcPr>
          <w:p w14:paraId="37137550" w14:textId="024713A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0883DE8" w14:textId="44F5FFF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3A7B3881" w14:textId="2B59559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9172469" w14:textId="24337B04" w:rsidTr="005C2EB2">
        <w:trPr>
          <w:hidden w:val="0"/>
        </w:trPr>
        <w:tc>
          <w:tcPr>
            <w:tcW w:w="1985" w:type="dxa"/>
          </w:tcPr>
          <w:p w14:paraId="255880BB" w14:textId="7F49152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F1NDG10AA001XB06</w:t>
            </w:r>
          </w:p>
        </w:tc>
        <w:tc>
          <w:tcPr>
            <w:tcW w:w="2552" w:type="dxa"/>
            <w:vMerge/>
            <w:vAlign w:val="center"/>
          </w:tcPr>
          <w:p w14:paraId="08AE9431" w14:textId="020F706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C77C040" w14:textId="2C69442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6030D3C" w14:textId="1D36752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94DBD33" w14:textId="1E1FAD43" w:rsidTr="005C2EB2">
        <w:trPr>
          <w:hidden w:val="0"/>
        </w:trPr>
        <w:tc>
          <w:tcPr>
            <w:tcW w:w="1985" w:type="dxa"/>
          </w:tcPr>
          <w:p w14:paraId="2E76ED04" w14:textId="31BE38B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F1NDG10AA001XL01</w:t>
            </w:r>
          </w:p>
        </w:tc>
        <w:tc>
          <w:tcPr>
            <w:tcW w:w="2552" w:type="dxa"/>
            <w:vMerge/>
            <w:vAlign w:val="center"/>
          </w:tcPr>
          <w:p w14:paraId="57DC8EEF" w14:textId="4F4F40D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36448E8" w14:textId="5D695AF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0469D7C" w14:textId="4D38279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E90E9F3" w14:textId="70147616" w:rsidTr="005C2EB2">
        <w:trPr>
          <w:hidden w:val="0"/>
        </w:trPr>
        <w:tc>
          <w:tcPr>
            <w:tcW w:w="1985" w:type="dxa"/>
          </w:tcPr>
          <w:p w14:paraId="0A126329" w14:textId="699378F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F1NDG10AA001XM01</w:t>
            </w:r>
          </w:p>
        </w:tc>
        <w:tc>
          <w:tcPr>
            <w:tcW w:w="2552" w:type="dxa"/>
            <w:vMerge/>
            <w:vAlign w:val="center"/>
          </w:tcPr>
          <w:p w14:paraId="36605453" w14:textId="236F90C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88FC54D" w14:textId="2DD2E5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C03143D" w14:textId="7E5392F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77B1643" w14:textId="7D2C57E0" w:rsidTr="005C2EB2">
        <w:trPr>
          <w:hidden w:val="0"/>
        </w:trPr>
        <w:tc>
          <w:tcPr>
            <w:tcW w:w="1985" w:type="dxa"/>
          </w:tcPr>
          <w:p w14:paraId="18A95D3C" w14:textId="5994481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F1NDG10AA801XC51</w:t>
            </w:r>
          </w:p>
        </w:tc>
        <w:tc>
          <w:tcPr>
            <w:tcW w:w="2552" w:type="dxa"/>
            <w:vMerge w:val="restart"/>
            <w:vAlign w:val="center"/>
          </w:tcPr>
          <w:p w14:paraId="086BD3FE" w14:textId="7E72E43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РК.КА1 регулятор расхода воды через ВК-1</w:t>
            </w:r>
          </w:p>
        </w:tc>
        <w:tc>
          <w:tcPr>
            <w:tcW w:w="4394" w:type="dxa"/>
          </w:tcPr>
          <w:p w14:paraId="2BB05A0B" w14:textId="0EC04B0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93425E9" w14:textId="6739CF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38331A2A" w14:textId="509F2719" w:rsidTr="005C2EB2">
        <w:trPr>
          <w:hidden w:val="0"/>
        </w:trPr>
        <w:tc>
          <w:tcPr>
            <w:tcW w:w="1985" w:type="dxa"/>
          </w:tcPr>
          <w:p w14:paraId="749998D2" w14:textId="289E623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F1NDG10AA801XC52</w:t>
            </w:r>
          </w:p>
        </w:tc>
        <w:tc>
          <w:tcPr>
            <w:tcW w:w="2552" w:type="dxa"/>
            <w:vMerge/>
            <w:vAlign w:val="center"/>
          </w:tcPr>
          <w:p w14:paraId="3811E002" w14:textId="346A7F1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CB7423" w14:textId="020AF07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4ABC08E" w14:textId="2FE0A6F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DB28D4E" w14:textId="4C06AC3A" w:rsidTr="005C2EB2">
        <w:trPr>
          <w:hidden w:val="0"/>
        </w:trPr>
        <w:tc>
          <w:tcPr>
            <w:tcW w:w="1985" w:type="dxa"/>
          </w:tcPr>
          <w:p w14:paraId="6E8E5C04" w14:textId="5F2A92D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lastRenderedPageBreak/>
              <w:t>F1NDG10AA801XC04</w:t>
            </w:r>
          </w:p>
        </w:tc>
        <w:tc>
          <w:tcPr>
            <w:tcW w:w="2552" w:type="dxa"/>
            <w:vMerge/>
            <w:vAlign w:val="center"/>
          </w:tcPr>
          <w:p w14:paraId="1B7F809F" w14:textId="4388B4D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576128E" w14:textId="78B88D9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370A0017" w14:textId="5872356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78F3BC6C" w14:textId="15B25617" w:rsidTr="005C2EB2">
        <w:trPr>
          <w:hidden w:val="0"/>
        </w:trPr>
        <w:tc>
          <w:tcPr>
            <w:tcW w:w="1985" w:type="dxa"/>
          </w:tcPr>
          <w:p w14:paraId="7F25B3B5" w14:textId="7F516C5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F1NDG10AA801XC57</w:t>
            </w:r>
          </w:p>
        </w:tc>
        <w:tc>
          <w:tcPr>
            <w:tcW w:w="2552" w:type="dxa"/>
            <w:vMerge/>
            <w:vAlign w:val="center"/>
          </w:tcPr>
          <w:p w14:paraId="69811AE2" w14:textId="666D03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8F137BB" w14:textId="5B1C3A0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759D5AC3" w14:textId="3076E0C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7552F38" w14:textId="30AFE3B3" w:rsidTr="005C2EB2">
        <w:trPr>
          <w:hidden w:val="0"/>
        </w:trPr>
        <w:tc>
          <w:tcPr>
            <w:tcW w:w="1985" w:type="dxa"/>
          </w:tcPr>
          <w:p w14:paraId="25F3E1BF" w14:textId="71B75F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F1NDG10AA801XC10</w:t>
            </w:r>
          </w:p>
        </w:tc>
        <w:tc>
          <w:tcPr>
            <w:tcW w:w="2552" w:type="dxa"/>
            <w:vMerge/>
            <w:vAlign w:val="center"/>
          </w:tcPr>
          <w:p w14:paraId="399083FB" w14:textId="646C332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823FAB0" w14:textId="64EA6E5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66BF236A" w14:textId="5B99BC2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D0F1E65" w14:textId="4DBE8E19" w:rsidTr="005C2EB2">
        <w:trPr>
          <w:hidden w:val="0"/>
        </w:trPr>
        <w:tc>
          <w:tcPr>
            <w:tcW w:w="1985" w:type="dxa"/>
          </w:tcPr>
          <w:p w14:paraId="58CC4B37" w14:textId="22E760F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F1NDG10AA801XM01</w:t>
            </w:r>
          </w:p>
        </w:tc>
        <w:tc>
          <w:tcPr>
            <w:tcW w:w="2552" w:type="dxa"/>
            <w:vMerge/>
            <w:vAlign w:val="center"/>
          </w:tcPr>
          <w:p w14:paraId="3A0145CB" w14:textId="1828302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DF5D67" w14:textId="1098C7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25E20D6" w14:textId="33D530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286CE7BD" w14:textId="101E7DB9" w:rsidTr="005C2EB2">
        <w:trPr>
          <w:hidden w:val="0"/>
        </w:trPr>
        <w:tc>
          <w:tcPr>
            <w:tcW w:w="1985" w:type="dxa"/>
          </w:tcPr>
          <w:p w14:paraId="17FC3A50" w14:textId="217F85D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F1NDF10AA001XB51</w:t>
            </w:r>
          </w:p>
        </w:tc>
        <w:tc>
          <w:tcPr>
            <w:tcW w:w="2552" w:type="dxa"/>
            <w:vMerge w:val="restart"/>
            <w:vAlign w:val="center"/>
          </w:tcPr>
          <w:p w14:paraId="280DEAB3" w14:textId="306E714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К-2 на выходе котловой воды из ВК-1</w:t>
            </w:r>
          </w:p>
        </w:tc>
        <w:tc>
          <w:tcPr>
            <w:tcW w:w="4394" w:type="dxa"/>
          </w:tcPr>
          <w:p w14:paraId="38F19EFB" w14:textId="502A013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CC9DCB9" w14:textId="149FD43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88D09B6" w14:textId="6725A016" w:rsidTr="005C2EB2">
        <w:trPr>
          <w:hidden w:val="0"/>
        </w:trPr>
        <w:tc>
          <w:tcPr>
            <w:tcW w:w="1985" w:type="dxa"/>
          </w:tcPr>
          <w:p w14:paraId="6F799547" w14:textId="343DBBE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F1NDF10AA001XB52</w:t>
            </w:r>
          </w:p>
        </w:tc>
        <w:tc>
          <w:tcPr>
            <w:tcW w:w="2552" w:type="dxa"/>
            <w:vMerge/>
            <w:vAlign w:val="center"/>
          </w:tcPr>
          <w:p w14:paraId="75030E5B" w14:textId="4255C52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14AAAF4" w14:textId="767D90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97B6800" w14:textId="529DBF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EC493A8" w14:textId="7E519313" w:rsidTr="005C2EB2">
        <w:trPr>
          <w:hidden w:val="0"/>
        </w:trPr>
        <w:tc>
          <w:tcPr>
            <w:tcW w:w="1985" w:type="dxa"/>
          </w:tcPr>
          <w:p w14:paraId="6502CF64" w14:textId="3F5F6FD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F1NDF10AA001XB05</w:t>
            </w:r>
          </w:p>
        </w:tc>
        <w:tc>
          <w:tcPr>
            <w:tcW w:w="2552" w:type="dxa"/>
            <w:vMerge/>
            <w:vAlign w:val="center"/>
          </w:tcPr>
          <w:p w14:paraId="55BA785D" w14:textId="2660A76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DA85B54" w14:textId="4A0ADF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1A844042" w14:textId="08D83D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9DC6AFB" w14:textId="5EA1DD4C" w:rsidTr="005C2EB2">
        <w:trPr>
          <w:hidden w:val="0"/>
        </w:trPr>
        <w:tc>
          <w:tcPr>
            <w:tcW w:w="1985" w:type="dxa"/>
          </w:tcPr>
          <w:p w14:paraId="6B658C7C" w14:textId="4B52E89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F1NDF10AA001XB06</w:t>
            </w:r>
          </w:p>
        </w:tc>
        <w:tc>
          <w:tcPr>
            <w:tcW w:w="2552" w:type="dxa"/>
            <w:vMerge/>
            <w:vAlign w:val="center"/>
          </w:tcPr>
          <w:p w14:paraId="066194D6" w14:textId="37DB194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8979282" w14:textId="1E1A762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2B384BB" w14:textId="6AC54B4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5292F2C" w14:textId="3BF79E6D" w:rsidTr="005C2EB2">
        <w:trPr>
          <w:hidden w:val="0"/>
        </w:trPr>
        <w:tc>
          <w:tcPr>
            <w:tcW w:w="1985" w:type="dxa"/>
          </w:tcPr>
          <w:p w14:paraId="64265D08" w14:textId="46B1E65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F1NDF10AA001XL01</w:t>
            </w:r>
          </w:p>
        </w:tc>
        <w:tc>
          <w:tcPr>
            <w:tcW w:w="2552" w:type="dxa"/>
            <w:vMerge/>
            <w:vAlign w:val="center"/>
          </w:tcPr>
          <w:p w14:paraId="3800EC49" w14:textId="31CB6D2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67582D7" w14:textId="78332D2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58580B0" w14:textId="2DE6F2C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14E7977" w14:textId="0DA69630" w:rsidTr="005C2EB2">
        <w:trPr>
          <w:hidden w:val="0"/>
        </w:trPr>
        <w:tc>
          <w:tcPr>
            <w:tcW w:w="1985" w:type="dxa"/>
          </w:tcPr>
          <w:p w14:paraId="61FB36B2" w14:textId="31DF3AC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122958">
              <w:rPr>
                <w:rFonts w:ascii="Times New Roman" w:hAnsi="Times New Roman"/>
                <w:vanish w:val="0"/>
              </w:rPr>
              <w:t>F1NDF10AA001XM01</w:t>
            </w:r>
          </w:p>
        </w:tc>
        <w:tc>
          <w:tcPr>
            <w:tcW w:w="2552" w:type="dxa"/>
            <w:vMerge/>
            <w:vAlign w:val="center"/>
          </w:tcPr>
          <w:p w14:paraId="08038640" w14:textId="2ECBF82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A4201DF" w14:textId="5E58F8F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ADC7665" w14:textId="0FFBED6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518A00F" w14:textId="06B6DB0F" w:rsidTr="005C2EB2">
        <w:trPr>
          <w:hidden w:val="0"/>
        </w:trPr>
        <w:tc>
          <w:tcPr>
            <w:tcW w:w="10488" w:type="dxa"/>
            <w:gridSpan w:val="4"/>
          </w:tcPr>
          <w:p w14:paraId="2FFE842D" w14:textId="7D6E3EA6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Водогрейный котел ВК-2</w:t>
            </w:r>
          </w:p>
        </w:tc>
      </w:tr>
      <w:tr w:rsidR="009E6445" w:rsidRPr="0017406B" w14:paraId="3553AB1F" w14:textId="52216EE4" w:rsidTr="005C2EB2">
        <w:trPr>
          <w:hidden w:val="0"/>
        </w:trPr>
        <w:tc>
          <w:tcPr>
            <w:tcW w:w="1985" w:type="dxa"/>
          </w:tcPr>
          <w:p w14:paraId="7737F0C1" w14:textId="2D99B41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 w:val="restart"/>
            <w:vAlign w:val="center"/>
          </w:tcPr>
          <w:p w14:paraId="2CC13F5C" w14:textId="397FCF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4" w:type="dxa"/>
          </w:tcPr>
          <w:p w14:paraId="0CA87315" w14:textId="2041973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в работе</w:t>
            </w:r>
          </w:p>
        </w:tc>
        <w:tc>
          <w:tcPr>
            <w:tcW w:w="1557" w:type="dxa"/>
          </w:tcPr>
          <w:p w14:paraId="67A7F1AC" w14:textId="0C61BD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4F781EF" w14:textId="30EF5350" w:rsidTr="005C2EB2">
        <w:trPr>
          <w:hidden w:val="0"/>
        </w:trPr>
        <w:tc>
          <w:tcPr>
            <w:tcW w:w="1985" w:type="dxa"/>
          </w:tcPr>
          <w:p w14:paraId="2686030F" w14:textId="5212EB4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2552" w:type="dxa"/>
            <w:vMerge/>
            <w:vAlign w:val="center"/>
          </w:tcPr>
          <w:p w14:paraId="65D88A78" w14:textId="381C08A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44FF00" w14:textId="7E53BBC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остановлен</w:t>
            </w:r>
          </w:p>
        </w:tc>
        <w:tc>
          <w:tcPr>
            <w:tcW w:w="1557" w:type="dxa"/>
          </w:tcPr>
          <w:p w14:paraId="685BF941" w14:textId="1CAF6D2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204F197" w14:textId="2B76209C" w:rsidTr="005C2EB2">
        <w:trPr>
          <w:hidden w:val="0"/>
        </w:trPr>
        <w:tc>
          <w:tcPr>
            <w:tcW w:w="1985" w:type="dxa"/>
          </w:tcPr>
          <w:p w14:paraId="15C865F3" w14:textId="4B1FA4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36408CFC" w14:textId="7E3015F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56D6D3F" w14:textId="54549F9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котлоагрегата</w:t>
            </w:r>
          </w:p>
        </w:tc>
        <w:tc>
          <w:tcPr>
            <w:tcW w:w="1557" w:type="dxa"/>
          </w:tcPr>
          <w:p w14:paraId="6DCDCD05" w14:textId="10FB5DF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EA2F3BF" w14:textId="0B3F3C8B" w:rsidTr="005C2EB2">
        <w:trPr>
          <w:hidden w:val="0"/>
        </w:trPr>
        <w:tc>
          <w:tcPr>
            <w:tcW w:w="1985" w:type="dxa"/>
          </w:tcPr>
          <w:p w14:paraId="3236E5BF" w14:textId="3BCB75C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F2ANF20BB001XB01</w:t>
            </w:r>
          </w:p>
        </w:tc>
        <w:tc>
          <w:tcPr>
            <w:tcW w:w="2552" w:type="dxa"/>
            <w:vMerge w:val="restart"/>
            <w:vAlign w:val="center"/>
          </w:tcPr>
          <w:p w14:paraId="02B4F052" w14:textId="43FBE96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ШУГ</w:t>
            </w:r>
          </w:p>
        </w:tc>
        <w:tc>
          <w:tcPr>
            <w:tcW w:w="4394" w:type="dxa"/>
          </w:tcPr>
          <w:p w14:paraId="727431AF" w14:textId="36EAB8C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включен</w:t>
            </w:r>
          </w:p>
        </w:tc>
        <w:tc>
          <w:tcPr>
            <w:tcW w:w="1557" w:type="dxa"/>
          </w:tcPr>
          <w:p w14:paraId="14026090" w14:textId="16509CA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F691E5D" w14:textId="3A3F3367" w:rsidTr="005C2EB2">
        <w:trPr>
          <w:hidden w:val="0"/>
        </w:trPr>
        <w:tc>
          <w:tcPr>
            <w:tcW w:w="1985" w:type="dxa"/>
          </w:tcPr>
          <w:p w14:paraId="6ED1958D" w14:textId="31E5C70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F2ANF20BB001XB02</w:t>
            </w:r>
          </w:p>
        </w:tc>
        <w:tc>
          <w:tcPr>
            <w:tcW w:w="2552" w:type="dxa"/>
            <w:vMerge/>
            <w:vAlign w:val="center"/>
          </w:tcPr>
          <w:p w14:paraId="7C6DC9D0" w14:textId="7F18A07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AE43244" w14:textId="176C877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отключен</w:t>
            </w:r>
          </w:p>
        </w:tc>
        <w:tc>
          <w:tcPr>
            <w:tcW w:w="1557" w:type="dxa"/>
          </w:tcPr>
          <w:p w14:paraId="25A3CE03" w14:textId="2D9791C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69C1E4C" w14:textId="18230988" w:rsidTr="005C2EB2">
        <w:trPr>
          <w:hidden w:val="0"/>
        </w:trPr>
        <w:tc>
          <w:tcPr>
            <w:tcW w:w="1985" w:type="dxa"/>
          </w:tcPr>
          <w:p w14:paraId="6FB32472" w14:textId="4921D6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F2ANF20BB001XB46</w:t>
            </w:r>
          </w:p>
        </w:tc>
        <w:tc>
          <w:tcPr>
            <w:tcW w:w="2552" w:type="dxa"/>
            <w:vMerge/>
            <w:vAlign w:val="center"/>
          </w:tcPr>
          <w:p w14:paraId="3EBEB073" w14:textId="796340A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83FD60" w14:textId="3246350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№1</w:t>
            </w:r>
          </w:p>
        </w:tc>
        <w:tc>
          <w:tcPr>
            <w:tcW w:w="1557" w:type="dxa"/>
          </w:tcPr>
          <w:p w14:paraId="133161FA" w14:textId="2AC085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802EC41" w14:textId="688876CE" w:rsidTr="005C2EB2">
        <w:trPr>
          <w:hidden w:val="0"/>
        </w:trPr>
        <w:tc>
          <w:tcPr>
            <w:tcW w:w="1985" w:type="dxa"/>
          </w:tcPr>
          <w:p w14:paraId="3BFB74B3" w14:textId="64D55B9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F2ANF20BB001XB47</w:t>
            </w:r>
          </w:p>
        </w:tc>
        <w:tc>
          <w:tcPr>
            <w:tcW w:w="2552" w:type="dxa"/>
            <w:vMerge/>
            <w:vAlign w:val="center"/>
          </w:tcPr>
          <w:p w14:paraId="6E431BF4" w14:textId="468A200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F945162" w14:textId="523D34F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5642A582" w14:textId="36DF31B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95CB83B" w14:textId="55D462E9" w:rsidTr="005C2EB2">
        <w:trPr>
          <w:hidden w:val="0"/>
        </w:trPr>
        <w:tc>
          <w:tcPr>
            <w:tcW w:w="1985" w:type="dxa"/>
          </w:tcPr>
          <w:p w14:paraId="24BBCBA0" w14:textId="51A34EC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F2ANF20BB001XB01</w:t>
            </w:r>
          </w:p>
        </w:tc>
        <w:tc>
          <w:tcPr>
            <w:tcW w:w="2552" w:type="dxa"/>
            <w:vMerge/>
            <w:vAlign w:val="center"/>
          </w:tcPr>
          <w:p w14:paraId="432E3050" w14:textId="38B8CDC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E003777" w14:textId="61517E8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включен</w:t>
            </w:r>
          </w:p>
        </w:tc>
        <w:tc>
          <w:tcPr>
            <w:tcW w:w="1557" w:type="dxa"/>
          </w:tcPr>
          <w:p w14:paraId="4FE37A0E" w14:textId="2B81FD3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E07D447" w14:textId="64CE5D20" w:rsidTr="005C2EB2">
        <w:trPr>
          <w:hidden w:val="0"/>
        </w:trPr>
        <w:tc>
          <w:tcPr>
            <w:tcW w:w="1985" w:type="dxa"/>
          </w:tcPr>
          <w:p w14:paraId="5CB7E79F" w14:textId="24A1CC5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F2ANF20BB001XB02</w:t>
            </w:r>
          </w:p>
        </w:tc>
        <w:tc>
          <w:tcPr>
            <w:tcW w:w="2552" w:type="dxa"/>
            <w:vMerge/>
            <w:vAlign w:val="center"/>
          </w:tcPr>
          <w:p w14:paraId="05148DC6" w14:textId="537F7BA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08F8C59" w14:textId="2372815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отключен</w:t>
            </w:r>
          </w:p>
        </w:tc>
        <w:tc>
          <w:tcPr>
            <w:tcW w:w="1557" w:type="dxa"/>
          </w:tcPr>
          <w:p w14:paraId="5BD77FFF" w14:textId="34DAE28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3735D58" w14:textId="75563EA3" w:rsidTr="005C2EB2">
        <w:trPr>
          <w:hidden w:val="0"/>
        </w:trPr>
        <w:tc>
          <w:tcPr>
            <w:tcW w:w="1985" w:type="dxa"/>
          </w:tcPr>
          <w:p w14:paraId="565BA35D" w14:textId="1394C06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F2ANF20BB001XB46</w:t>
            </w:r>
          </w:p>
        </w:tc>
        <w:tc>
          <w:tcPr>
            <w:tcW w:w="2552" w:type="dxa"/>
            <w:vMerge/>
            <w:vAlign w:val="center"/>
          </w:tcPr>
          <w:p w14:paraId="2D676623" w14:textId="163DA7D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C6107C" w14:textId="3EA207A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№2</w:t>
            </w:r>
          </w:p>
        </w:tc>
        <w:tc>
          <w:tcPr>
            <w:tcW w:w="1557" w:type="dxa"/>
          </w:tcPr>
          <w:p w14:paraId="08ADEDBA" w14:textId="4C30D81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D785D8F" w14:textId="1385AB73" w:rsidTr="005C2EB2">
        <w:trPr>
          <w:hidden w:val="0"/>
        </w:trPr>
        <w:tc>
          <w:tcPr>
            <w:tcW w:w="1985" w:type="dxa"/>
          </w:tcPr>
          <w:p w14:paraId="010B1FC6" w14:textId="31A59B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F2ANF20BB001XB47</w:t>
            </w:r>
          </w:p>
        </w:tc>
        <w:tc>
          <w:tcPr>
            <w:tcW w:w="2552" w:type="dxa"/>
            <w:vMerge/>
            <w:vAlign w:val="center"/>
          </w:tcPr>
          <w:p w14:paraId="6BD0D79A" w14:textId="1497079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5EC1898" w14:textId="29019C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0A0F1B12" w14:textId="08DFBB8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05A7D10" w14:textId="008E2F2D" w:rsidTr="005C2EB2">
        <w:trPr>
          <w:hidden w:val="0"/>
        </w:trPr>
        <w:tc>
          <w:tcPr>
            <w:tcW w:w="1985" w:type="dxa"/>
          </w:tcPr>
          <w:p w14:paraId="6C366195" w14:textId="14BAAD9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F2ANF20BB001XG02</w:t>
            </w:r>
          </w:p>
        </w:tc>
        <w:tc>
          <w:tcPr>
            <w:tcW w:w="2552" w:type="dxa"/>
            <w:vMerge/>
            <w:vAlign w:val="center"/>
          </w:tcPr>
          <w:p w14:paraId="5DA9DE5C" w14:textId="22CEA2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8C45E17" w14:textId="771E35C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запальником горелки №1 - минимально</w:t>
            </w:r>
          </w:p>
        </w:tc>
        <w:tc>
          <w:tcPr>
            <w:tcW w:w="1557" w:type="dxa"/>
          </w:tcPr>
          <w:p w14:paraId="69B47636" w14:textId="0A2A38E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698025D" w14:textId="4B27DD8B" w:rsidTr="005C2EB2">
        <w:trPr>
          <w:hidden w:val="0"/>
        </w:trPr>
        <w:tc>
          <w:tcPr>
            <w:tcW w:w="1985" w:type="dxa"/>
          </w:tcPr>
          <w:p w14:paraId="2D3C939E" w14:textId="685FA05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F2ANF20CC001XG01</w:t>
            </w:r>
          </w:p>
        </w:tc>
        <w:tc>
          <w:tcPr>
            <w:tcW w:w="2552" w:type="dxa"/>
            <w:vMerge/>
            <w:vAlign w:val="center"/>
          </w:tcPr>
          <w:p w14:paraId="2A7C8716" w14:textId="7D4A7A2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6571A48" w14:textId="4D5D945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запальника горелки №1</w:t>
            </w:r>
          </w:p>
        </w:tc>
        <w:tc>
          <w:tcPr>
            <w:tcW w:w="1557" w:type="dxa"/>
          </w:tcPr>
          <w:p w14:paraId="536B0053" w14:textId="10D6EB3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D67CC76" w14:textId="4AF86065" w:rsidTr="005C2EB2">
        <w:trPr>
          <w:hidden w:val="0"/>
        </w:trPr>
        <w:tc>
          <w:tcPr>
            <w:tcW w:w="1985" w:type="dxa"/>
          </w:tcPr>
          <w:p w14:paraId="499E9852" w14:textId="5926F99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F2HHG10AA031XB01</w:t>
            </w:r>
          </w:p>
        </w:tc>
        <w:tc>
          <w:tcPr>
            <w:tcW w:w="2552" w:type="dxa"/>
            <w:vMerge/>
            <w:vAlign w:val="center"/>
          </w:tcPr>
          <w:p w14:paraId="209F8B32" w14:textId="07F7D4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3ABB5BD" w14:textId="6C393F8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3596E047" w14:textId="200A4D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CCAB5AE" w14:textId="7826D89C" w:rsidTr="005C2EB2">
        <w:trPr>
          <w:hidden w:val="0"/>
        </w:trPr>
        <w:tc>
          <w:tcPr>
            <w:tcW w:w="1985" w:type="dxa"/>
          </w:tcPr>
          <w:p w14:paraId="79DFC509" w14:textId="49447DF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F2HHG10AA031XB02</w:t>
            </w:r>
          </w:p>
        </w:tc>
        <w:tc>
          <w:tcPr>
            <w:tcW w:w="2552" w:type="dxa"/>
            <w:vMerge/>
            <w:vAlign w:val="center"/>
          </w:tcPr>
          <w:p w14:paraId="621B7234" w14:textId="644659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F91C97" w14:textId="4DDA33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0550CA31" w14:textId="465BAE9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8B235A1" w14:textId="07697479" w:rsidTr="005C2EB2">
        <w:trPr>
          <w:hidden w:val="0"/>
        </w:trPr>
        <w:tc>
          <w:tcPr>
            <w:tcW w:w="1985" w:type="dxa"/>
          </w:tcPr>
          <w:p w14:paraId="71E467BC" w14:textId="1426F8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F2HHG10AA032XB01</w:t>
            </w:r>
          </w:p>
        </w:tc>
        <w:tc>
          <w:tcPr>
            <w:tcW w:w="2552" w:type="dxa"/>
            <w:vMerge/>
            <w:vAlign w:val="center"/>
          </w:tcPr>
          <w:p w14:paraId="67A8B278" w14:textId="1896F29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DD392C4" w14:textId="30A565B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73A6020C" w14:textId="4645097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DBE0EAB" w14:textId="42A97A20" w:rsidTr="005C2EB2">
        <w:trPr>
          <w:hidden w:val="0"/>
        </w:trPr>
        <w:tc>
          <w:tcPr>
            <w:tcW w:w="1985" w:type="dxa"/>
          </w:tcPr>
          <w:p w14:paraId="788197E6" w14:textId="4A54C8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F2HHG10AA032XB02</w:t>
            </w:r>
          </w:p>
        </w:tc>
        <w:tc>
          <w:tcPr>
            <w:tcW w:w="2552" w:type="dxa"/>
            <w:vMerge/>
            <w:vAlign w:val="center"/>
          </w:tcPr>
          <w:p w14:paraId="77C045D0" w14:textId="626C86F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434515" w14:textId="0ADC56A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7ABEE986" w14:textId="61888EF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B8788E5" w14:textId="0911B9F6" w:rsidTr="005C2EB2">
        <w:trPr>
          <w:hidden w:val="0"/>
        </w:trPr>
        <w:tc>
          <w:tcPr>
            <w:tcW w:w="1985" w:type="dxa"/>
          </w:tcPr>
          <w:p w14:paraId="7AD3C837" w14:textId="6522424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7F45A05E" w14:textId="1EAD564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D2625DE" w14:textId="602D92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№1 в работе</w:t>
            </w:r>
          </w:p>
        </w:tc>
        <w:tc>
          <w:tcPr>
            <w:tcW w:w="1557" w:type="dxa"/>
          </w:tcPr>
          <w:p w14:paraId="0817C4A6" w14:textId="4EE276A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5B81F33" w14:textId="12DFC336" w:rsidTr="005C2EB2">
        <w:trPr>
          <w:hidden w:val="0"/>
        </w:trPr>
        <w:tc>
          <w:tcPr>
            <w:tcW w:w="1985" w:type="dxa"/>
          </w:tcPr>
          <w:p w14:paraId="1DACF6DA" w14:textId="70CA10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099B8B77" w14:textId="29B4F1C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F4218A4" w14:textId="0CA3C4F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№1 – останов котла</w:t>
            </w:r>
          </w:p>
        </w:tc>
        <w:tc>
          <w:tcPr>
            <w:tcW w:w="1557" w:type="dxa"/>
          </w:tcPr>
          <w:p w14:paraId="2D50BD38" w14:textId="60EF7A8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9748DDC" w14:textId="0D77D594" w:rsidTr="005C2EB2">
        <w:trPr>
          <w:hidden w:val="0"/>
        </w:trPr>
        <w:tc>
          <w:tcPr>
            <w:tcW w:w="1985" w:type="dxa"/>
          </w:tcPr>
          <w:p w14:paraId="4308D5BA" w14:textId="57A4CC8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F2ANF20CC002XG01</w:t>
            </w:r>
          </w:p>
        </w:tc>
        <w:tc>
          <w:tcPr>
            <w:tcW w:w="2552" w:type="dxa"/>
            <w:vMerge/>
            <w:vAlign w:val="center"/>
          </w:tcPr>
          <w:p w14:paraId="5391B647" w14:textId="0F86D79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80A97F7" w14:textId="5A30016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№1</w:t>
            </w:r>
          </w:p>
        </w:tc>
        <w:tc>
          <w:tcPr>
            <w:tcW w:w="1557" w:type="dxa"/>
          </w:tcPr>
          <w:p w14:paraId="49494623" w14:textId="5E3B6E6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61252E0" w14:textId="1B148F79" w:rsidTr="005C2EB2">
        <w:trPr>
          <w:hidden w:val="0"/>
        </w:trPr>
        <w:tc>
          <w:tcPr>
            <w:tcW w:w="1985" w:type="dxa"/>
          </w:tcPr>
          <w:p w14:paraId="18FDC3C1" w14:textId="2BCFCA5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F2HHG10CP001XG02</w:t>
            </w:r>
          </w:p>
        </w:tc>
        <w:tc>
          <w:tcPr>
            <w:tcW w:w="2552" w:type="dxa"/>
            <w:vMerge/>
            <w:vAlign w:val="center"/>
          </w:tcPr>
          <w:p w14:paraId="3773146D" w14:textId="44FC2A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4E37BD4" w14:textId="2467F44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 - минимально</w:t>
            </w:r>
          </w:p>
        </w:tc>
        <w:tc>
          <w:tcPr>
            <w:tcW w:w="1557" w:type="dxa"/>
          </w:tcPr>
          <w:p w14:paraId="7ED0D7DD" w14:textId="2907EA9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DD5D676" w14:textId="2CF6415B" w:rsidTr="005C2EB2">
        <w:trPr>
          <w:hidden w:val="0"/>
        </w:trPr>
        <w:tc>
          <w:tcPr>
            <w:tcW w:w="1985" w:type="dxa"/>
          </w:tcPr>
          <w:p w14:paraId="1FF6C3A7" w14:textId="6302D75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F2HHG10CP001XG01</w:t>
            </w:r>
          </w:p>
        </w:tc>
        <w:tc>
          <w:tcPr>
            <w:tcW w:w="2552" w:type="dxa"/>
            <w:vMerge/>
            <w:vAlign w:val="center"/>
          </w:tcPr>
          <w:p w14:paraId="78023390" w14:textId="5A4B909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811380" w14:textId="3361DF0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максимально</w:t>
            </w:r>
          </w:p>
        </w:tc>
        <w:tc>
          <w:tcPr>
            <w:tcW w:w="1557" w:type="dxa"/>
          </w:tcPr>
          <w:p w14:paraId="7E361480" w14:textId="2FC090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0199CBA" w14:textId="7BBD6789" w:rsidTr="005C2EB2">
        <w:trPr>
          <w:hidden w:val="0"/>
        </w:trPr>
        <w:tc>
          <w:tcPr>
            <w:tcW w:w="1985" w:type="dxa"/>
          </w:tcPr>
          <w:p w14:paraId="59323AE8" w14:textId="1489F2A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F2ANF20BB002XG02</w:t>
            </w:r>
          </w:p>
        </w:tc>
        <w:tc>
          <w:tcPr>
            <w:tcW w:w="2552" w:type="dxa"/>
            <w:vMerge/>
            <w:vAlign w:val="center"/>
          </w:tcPr>
          <w:p w14:paraId="0F915937" w14:textId="58BCAC7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6185FA2" w14:textId="14CB2F1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 №1 минимально</w:t>
            </w:r>
          </w:p>
        </w:tc>
        <w:tc>
          <w:tcPr>
            <w:tcW w:w="1557" w:type="dxa"/>
          </w:tcPr>
          <w:p w14:paraId="2C39E87C" w14:textId="0982EDA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2B9A0FC" w14:textId="44989E4F" w:rsidTr="005C2EB2">
        <w:trPr>
          <w:hidden w:val="0"/>
        </w:trPr>
        <w:tc>
          <w:tcPr>
            <w:tcW w:w="1985" w:type="dxa"/>
          </w:tcPr>
          <w:p w14:paraId="748E5354" w14:textId="44686A4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F2ANF20BB001XG02</w:t>
            </w:r>
          </w:p>
        </w:tc>
        <w:tc>
          <w:tcPr>
            <w:tcW w:w="2552" w:type="dxa"/>
            <w:vMerge/>
            <w:vAlign w:val="center"/>
          </w:tcPr>
          <w:p w14:paraId="719E3AFF" w14:textId="770ACE0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E4A4804" w14:textId="670F225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№2 - минимально</w:t>
            </w:r>
          </w:p>
        </w:tc>
        <w:tc>
          <w:tcPr>
            <w:tcW w:w="1557" w:type="dxa"/>
          </w:tcPr>
          <w:p w14:paraId="2DFE1E8F" w14:textId="7EE3879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298AB7A" w14:textId="08E70FF8" w:rsidTr="005C2EB2">
        <w:trPr>
          <w:hidden w:val="0"/>
        </w:trPr>
        <w:tc>
          <w:tcPr>
            <w:tcW w:w="1985" w:type="dxa"/>
          </w:tcPr>
          <w:p w14:paraId="447BC50E" w14:textId="34CB45D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F2ANF20CC001XG01</w:t>
            </w:r>
          </w:p>
        </w:tc>
        <w:tc>
          <w:tcPr>
            <w:tcW w:w="2552" w:type="dxa"/>
            <w:vMerge/>
            <w:vAlign w:val="center"/>
          </w:tcPr>
          <w:p w14:paraId="0661D418" w14:textId="131FC2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124973" w14:textId="6CDDCDA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 факела  запальника  горелки №2</w:t>
            </w:r>
          </w:p>
        </w:tc>
        <w:tc>
          <w:tcPr>
            <w:tcW w:w="1557" w:type="dxa"/>
          </w:tcPr>
          <w:p w14:paraId="235C6387" w14:textId="79D6867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A402E76" w14:textId="2A6301FE" w:rsidTr="005C2EB2">
        <w:trPr>
          <w:hidden w:val="0"/>
        </w:trPr>
        <w:tc>
          <w:tcPr>
            <w:tcW w:w="1985" w:type="dxa"/>
          </w:tcPr>
          <w:p w14:paraId="489EC778" w14:textId="10DBA3E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F2HHG20AA031XB01</w:t>
            </w:r>
          </w:p>
        </w:tc>
        <w:tc>
          <w:tcPr>
            <w:tcW w:w="2552" w:type="dxa"/>
            <w:vMerge/>
            <w:vAlign w:val="center"/>
          </w:tcPr>
          <w:p w14:paraId="75F733F8" w14:textId="5B4386F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791AA54" w14:textId="2034C58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33503FD8" w14:textId="35F1B44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A4604D6" w14:textId="28AE21C1" w:rsidTr="005C2EB2">
        <w:trPr>
          <w:hidden w:val="0"/>
        </w:trPr>
        <w:tc>
          <w:tcPr>
            <w:tcW w:w="1985" w:type="dxa"/>
          </w:tcPr>
          <w:p w14:paraId="3D1FCF8B" w14:textId="029AD6A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F2HHG20AA031XB02</w:t>
            </w:r>
          </w:p>
        </w:tc>
        <w:tc>
          <w:tcPr>
            <w:tcW w:w="2552" w:type="dxa"/>
            <w:vMerge/>
            <w:vAlign w:val="center"/>
          </w:tcPr>
          <w:p w14:paraId="2B432575" w14:textId="0E57107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A00C302" w14:textId="7A43A34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3B51AC40" w14:textId="149E36C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211DB1B" w14:textId="4749E380" w:rsidTr="005C2EB2">
        <w:trPr>
          <w:hidden w:val="0"/>
        </w:trPr>
        <w:tc>
          <w:tcPr>
            <w:tcW w:w="1985" w:type="dxa"/>
          </w:tcPr>
          <w:p w14:paraId="6035DA94" w14:textId="3AF296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F2HHG20AA032XB01</w:t>
            </w:r>
          </w:p>
        </w:tc>
        <w:tc>
          <w:tcPr>
            <w:tcW w:w="2552" w:type="dxa"/>
            <w:vMerge/>
            <w:vAlign w:val="center"/>
          </w:tcPr>
          <w:p w14:paraId="0B3448CE" w14:textId="0869DC5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FD9D01D" w14:textId="5AAA4D3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78A96D94" w14:textId="14A7429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426D447" w14:textId="16DDBCEE" w:rsidTr="005C2EB2">
        <w:trPr>
          <w:hidden w:val="0"/>
        </w:trPr>
        <w:tc>
          <w:tcPr>
            <w:tcW w:w="1985" w:type="dxa"/>
          </w:tcPr>
          <w:p w14:paraId="1D32D4B2" w14:textId="7D7F02A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F2HHG20AA032XB02</w:t>
            </w:r>
          </w:p>
        </w:tc>
        <w:tc>
          <w:tcPr>
            <w:tcW w:w="2552" w:type="dxa"/>
            <w:vMerge/>
            <w:vAlign w:val="center"/>
          </w:tcPr>
          <w:p w14:paraId="520F43F2" w14:textId="0D0F40B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EAE6A0A" w14:textId="093B20A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53A5BB2B" w14:textId="6FB332D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A88B93D" w14:textId="180A501E" w:rsidTr="005C2EB2">
        <w:trPr>
          <w:hidden w:val="0"/>
        </w:trPr>
        <w:tc>
          <w:tcPr>
            <w:tcW w:w="1985" w:type="dxa"/>
          </w:tcPr>
          <w:p w14:paraId="748D36E3" w14:textId="6363535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10AA8F0C" w14:textId="4216823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A3E7E85" w14:textId="01AA08B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№2 в работе</w:t>
            </w:r>
          </w:p>
        </w:tc>
        <w:tc>
          <w:tcPr>
            <w:tcW w:w="1557" w:type="dxa"/>
          </w:tcPr>
          <w:p w14:paraId="5EB04D2A" w14:textId="48B31A1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9D43AE7" w14:textId="2C8D1BED" w:rsidTr="005C2EB2">
        <w:trPr>
          <w:hidden w:val="0"/>
        </w:trPr>
        <w:tc>
          <w:tcPr>
            <w:tcW w:w="1985" w:type="dxa"/>
          </w:tcPr>
          <w:p w14:paraId="030EF1C4" w14:textId="27B3D7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7A373BFD" w14:textId="687F9F4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054927" w14:textId="472130E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№2 – останов котла</w:t>
            </w:r>
          </w:p>
        </w:tc>
        <w:tc>
          <w:tcPr>
            <w:tcW w:w="1557" w:type="dxa"/>
          </w:tcPr>
          <w:p w14:paraId="3C751A81" w14:textId="19FD652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C722942" w14:textId="7386A4AC" w:rsidTr="005C2EB2">
        <w:trPr>
          <w:hidden w:val="0"/>
        </w:trPr>
        <w:tc>
          <w:tcPr>
            <w:tcW w:w="1985" w:type="dxa"/>
          </w:tcPr>
          <w:p w14:paraId="76D4BB99" w14:textId="77F054A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F2ANF20CC002XG01</w:t>
            </w:r>
          </w:p>
        </w:tc>
        <w:tc>
          <w:tcPr>
            <w:tcW w:w="2552" w:type="dxa"/>
            <w:vMerge/>
            <w:vAlign w:val="center"/>
          </w:tcPr>
          <w:p w14:paraId="6DE492AC" w14:textId="6F5DA6C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DBB9C1" w14:textId="5703145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№2</w:t>
            </w:r>
          </w:p>
        </w:tc>
        <w:tc>
          <w:tcPr>
            <w:tcW w:w="1557" w:type="dxa"/>
          </w:tcPr>
          <w:p w14:paraId="0F684436" w14:textId="291DB5B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C11C990" w14:textId="2E0D8A7C" w:rsidTr="005C2EB2">
        <w:trPr>
          <w:hidden w:val="0"/>
        </w:trPr>
        <w:tc>
          <w:tcPr>
            <w:tcW w:w="1985" w:type="dxa"/>
          </w:tcPr>
          <w:p w14:paraId="28EF85A3" w14:textId="385D653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F2HHG20CP001XG02</w:t>
            </w:r>
          </w:p>
        </w:tc>
        <w:tc>
          <w:tcPr>
            <w:tcW w:w="2552" w:type="dxa"/>
            <w:vMerge/>
            <w:vAlign w:val="center"/>
          </w:tcPr>
          <w:p w14:paraId="32A5A477" w14:textId="5A2DC51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7A33AC1" w14:textId="49A908A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 - минимально</w:t>
            </w:r>
          </w:p>
        </w:tc>
        <w:tc>
          <w:tcPr>
            <w:tcW w:w="1557" w:type="dxa"/>
          </w:tcPr>
          <w:p w14:paraId="588679BB" w14:textId="73D0608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822AC2D" w14:textId="39F8EE19" w:rsidTr="005C2EB2">
        <w:trPr>
          <w:hidden w:val="0"/>
        </w:trPr>
        <w:tc>
          <w:tcPr>
            <w:tcW w:w="1985" w:type="dxa"/>
          </w:tcPr>
          <w:p w14:paraId="2F4DFD58" w14:textId="367DB32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F2HHG20CP001XG01</w:t>
            </w:r>
          </w:p>
        </w:tc>
        <w:tc>
          <w:tcPr>
            <w:tcW w:w="2552" w:type="dxa"/>
            <w:vMerge/>
            <w:vAlign w:val="center"/>
          </w:tcPr>
          <w:p w14:paraId="016E9626" w14:textId="07E6761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A82D499" w14:textId="3D18DB4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максимально</w:t>
            </w:r>
          </w:p>
        </w:tc>
        <w:tc>
          <w:tcPr>
            <w:tcW w:w="1557" w:type="dxa"/>
          </w:tcPr>
          <w:p w14:paraId="1DD315E4" w14:textId="1C14065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7B6DE4F" w14:textId="45FB9961" w:rsidTr="005C2EB2">
        <w:trPr>
          <w:hidden w:val="0"/>
        </w:trPr>
        <w:tc>
          <w:tcPr>
            <w:tcW w:w="1985" w:type="dxa"/>
          </w:tcPr>
          <w:p w14:paraId="49F93805" w14:textId="3CCDE4F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F2ANF20BB002XG02</w:t>
            </w:r>
          </w:p>
        </w:tc>
        <w:tc>
          <w:tcPr>
            <w:tcW w:w="2552" w:type="dxa"/>
            <w:vMerge/>
            <w:vAlign w:val="center"/>
          </w:tcPr>
          <w:p w14:paraId="45342156" w14:textId="5DFCE56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BEFC072" w14:textId="0BD7A6C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№2 минимально</w:t>
            </w:r>
          </w:p>
        </w:tc>
        <w:tc>
          <w:tcPr>
            <w:tcW w:w="1557" w:type="dxa"/>
          </w:tcPr>
          <w:p w14:paraId="6037F800" w14:textId="474415A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9B79940" w14:textId="5E320911" w:rsidTr="005C2EB2">
        <w:trPr>
          <w:hidden w:val="0"/>
        </w:trPr>
        <w:tc>
          <w:tcPr>
            <w:tcW w:w="1985" w:type="dxa"/>
          </w:tcPr>
          <w:p w14:paraId="50109D59" w14:textId="17DCB76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HHG20AA801XB51</w:t>
            </w:r>
          </w:p>
        </w:tc>
        <w:tc>
          <w:tcPr>
            <w:tcW w:w="2552" w:type="dxa"/>
            <w:vMerge w:val="restart"/>
            <w:vAlign w:val="center"/>
          </w:tcPr>
          <w:p w14:paraId="7D7B5124" w14:textId="78E6F9F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4" w:type="dxa"/>
          </w:tcPr>
          <w:p w14:paraId="7EE4C71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092AEB0" w14:textId="19FF0CD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000A3CC" w14:textId="564463C9" w:rsidTr="005C2EB2">
        <w:trPr>
          <w:hidden w:val="0"/>
        </w:trPr>
        <w:tc>
          <w:tcPr>
            <w:tcW w:w="1985" w:type="dxa"/>
          </w:tcPr>
          <w:p w14:paraId="1B0CDA43" w14:textId="77E092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HHG20AA801XB52</w:t>
            </w:r>
          </w:p>
        </w:tc>
        <w:tc>
          <w:tcPr>
            <w:tcW w:w="2552" w:type="dxa"/>
            <w:vMerge/>
            <w:vAlign w:val="center"/>
          </w:tcPr>
          <w:p w14:paraId="037EED84" w14:textId="28713BB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76A9C7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8B50BA9" w14:textId="689C934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A09C2FD" w14:textId="748D0C9C" w:rsidTr="005C2EB2">
        <w:trPr>
          <w:hidden w:val="0"/>
        </w:trPr>
        <w:tc>
          <w:tcPr>
            <w:tcW w:w="1985" w:type="dxa"/>
          </w:tcPr>
          <w:p w14:paraId="3474605B" w14:textId="73ABF75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HHG20AA801XC03</w:t>
            </w:r>
          </w:p>
        </w:tc>
        <w:tc>
          <w:tcPr>
            <w:tcW w:w="2552" w:type="dxa"/>
            <w:vMerge/>
            <w:vAlign w:val="center"/>
          </w:tcPr>
          <w:p w14:paraId="03988F8C" w14:textId="571DFCB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EC7977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6229C20B" w14:textId="59CA2E2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7E099333" w14:textId="7706061F" w:rsidTr="005C2EB2">
        <w:trPr>
          <w:hidden w:val="0"/>
        </w:trPr>
        <w:tc>
          <w:tcPr>
            <w:tcW w:w="1985" w:type="dxa"/>
          </w:tcPr>
          <w:p w14:paraId="19A71590" w14:textId="635C73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HHG20AA801XC04</w:t>
            </w:r>
          </w:p>
        </w:tc>
        <w:tc>
          <w:tcPr>
            <w:tcW w:w="2552" w:type="dxa"/>
            <w:vMerge/>
            <w:vAlign w:val="center"/>
          </w:tcPr>
          <w:p w14:paraId="038A1DD5" w14:textId="6FA14A2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4A7378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3D25C335" w14:textId="3C5A876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80A895A" w14:textId="6CBE8A1D" w:rsidTr="005C2EB2">
        <w:trPr>
          <w:hidden w:val="0"/>
        </w:trPr>
        <w:tc>
          <w:tcPr>
            <w:tcW w:w="1985" w:type="dxa"/>
          </w:tcPr>
          <w:p w14:paraId="35F36967" w14:textId="3EAA9A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F2</w:t>
            </w:r>
            <w:r w:rsidRPr="00122958">
              <w:rPr>
                <w:rFonts w:ascii="Times New Roman" w:hAnsi="Times New Roman"/>
                <w:vanish w:val="0"/>
              </w:rPr>
              <w:t>HHG20AA801XM01</w:t>
            </w:r>
          </w:p>
        </w:tc>
        <w:tc>
          <w:tcPr>
            <w:tcW w:w="2552" w:type="dxa"/>
            <w:vMerge/>
            <w:vAlign w:val="center"/>
          </w:tcPr>
          <w:p w14:paraId="5060F9F9" w14:textId="39F2E2C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3629568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4C56DC6" w14:textId="780A764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680E30B" w14:textId="05112CDC" w:rsidTr="005C2EB2">
        <w:trPr>
          <w:hidden w:val="0"/>
        </w:trPr>
        <w:tc>
          <w:tcPr>
            <w:tcW w:w="1985" w:type="dxa"/>
          </w:tcPr>
          <w:p w14:paraId="0C6E8754" w14:textId="1362EF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HHG20AA201XB51</w:t>
            </w:r>
          </w:p>
        </w:tc>
        <w:tc>
          <w:tcPr>
            <w:tcW w:w="2552" w:type="dxa"/>
            <w:vMerge w:val="restart"/>
            <w:vAlign w:val="center"/>
          </w:tcPr>
          <w:p w14:paraId="774421FA" w14:textId="561F5E3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4" w:type="dxa"/>
          </w:tcPr>
          <w:p w14:paraId="0BD85D5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EF2A4EC" w14:textId="4469650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E1A88CB" w14:textId="3DADE9FF" w:rsidTr="005C2EB2">
        <w:trPr>
          <w:hidden w:val="0"/>
        </w:trPr>
        <w:tc>
          <w:tcPr>
            <w:tcW w:w="1985" w:type="dxa"/>
          </w:tcPr>
          <w:p w14:paraId="4988E77F" w14:textId="268ED9E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HHG20AA201XB52</w:t>
            </w:r>
          </w:p>
        </w:tc>
        <w:tc>
          <w:tcPr>
            <w:tcW w:w="2552" w:type="dxa"/>
            <w:vMerge/>
            <w:vAlign w:val="center"/>
          </w:tcPr>
          <w:p w14:paraId="1992BEB7" w14:textId="074A541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DAB4248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3F6A3A4" w14:textId="1A559D8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FF1E059" w14:textId="37F0B9C6" w:rsidTr="005C2EB2">
        <w:trPr>
          <w:hidden w:val="0"/>
        </w:trPr>
        <w:tc>
          <w:tcPr>
            <w:tcW w:w="1985" w:type="dxa"/>
          </w:tcPr>
          <w:p w14:paraId="5ACD9220" w14:textId="2A1944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HHG20AA201XM01</w:t>
            </w:r>
          </w:p>
        </w:tc>
        <w:tc>
          <w:tcPr>
            <w:tcW w:w="2552" w:type="dxa"/>
            <w:vMerge/>
            <w:vAlign w:val="center"/>
          </w:tcPr>
          <w:p w14:paraId="7AFE95E8" w14:textId="2425D79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3C9CE09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913A9B0" w14:textId="618911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CEEDAD7" w14:textId="726186B9" w:rsidTr="005C2EB2">
        <w:trPr>
          <w:hidden w:val="0"/>
        </w:trPr>
        <w:tc>
          <w:tcPr>
            <w:tcW w:w="1985" w:type="dxa"/>
          </w:tcPr>
          <w:p w14:paraId="11700947" w14:textId="718CE54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HHG20AA201XL01</w:t>
            </w:r>
          </w:p>
        </w:tc>
        <w:tc>
          <w:tcPr>
            <w:tcW w:w="2552" w:type="dxa"/>
            <w:vMerge/>
            <w:vAlign w:val="center"/>
          </w:tcPr>
          <w:p w14:paraId="3D388F33" w14:textId="1B6BCBA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DDA5B5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27A537B" w14:textId="6277ADD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15337E7" w14:textId="49E15B4B" w:rsidTr="005C2EB2">
        <w:trPr>
          <w:hidden w:val="0"/>
        </w:trPr>
        <w:tc>
          <w:tcPr>
            <w:tcW w:w="1985" w:type="dxa"/>
          </w:tcPr>
          <w:p w14:paraId="0B876D2B" w14:textId="2163A57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NDG10AA001XB51</w:t>
            </w:r>
          </w:p>
        </w:tc>
        <w:tc>
          <w:tcPr>
            <w:tcW w:w="2552" w:type="dxa"/>
            <w:vMerge w:val="restart"/>
            <w:vAlign w:val="center"/>
          </w:tcPr>
          <w:p w14:paraId="724E59D2" w14:textId="1220B33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К-3 на входе котловой воды в ВК-2</w:t>
            </w:r>
          </w:p>
        </w:tc>
        <w:tc>
          <w:tcPr>
            <w:tcW w:w="4394" w:type="dxa"/>
          </w:tcPr>
          <w:p w14:paraId="42D8C6E6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5781C44" w14:textId="2455712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8C40C4B" w14:textId="4BE15C9B" w:rsidTr="005C2EB2">
        <w:trPr>
          <w:hidden w:val="0"/>
        </w:trPr>
        <w:tc>
          <w:tcPr>
            <w:tcW w:w="1985" w:type="dxa"/>
          </w:tcPr>
          <w:p w14:paraId="24FD0EFF" w14:textId="08287D8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NDG10AA001XB52</w:t>
            </w:r>
          </w:p>
        </w:tc>
        <w:tc>
          <w:tcPr>
            <w:tcW w:w="2552" w:type="dxa"/>
            <w:vMerge/>
            <w:vAlign w:val="center"/>
          </w:tcPr>
          <w:p w14:paraId="4094644C" w14:textId="6573C29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7D8871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FAA8279" w14:textId="7CE24FF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7D439A9" w14:textId="6B5C1F77" w:rsidTr="005C2EB2">
        <w:trPr>
          <w:hidden w:val="0"/>
        </w:trPr>
        <w:tc>
          <w:tcPr>
            <w:tcW w:w="1985" w:type="dxa"/>
          </w:tcPr>
          <w:p w14:paraId="5E714641" w14:textId="5FADE08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NDG10AA001XB05</w:t>
            </w:r>
          </w:p>
        </w:tc>
        <w:tc>
          <w:tcPr>
            <w:tcW w:w="2552" w:type="dxa"/>
            <w:vMerge/>
            <w:vAlign w:val="center"/>
          </w:tcPr>
          <w:p w14:paraId="44189241" w14:textId="1B3514F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AFAED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8300B52" w14:textId="1122811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FE9CB58" w14:textId="762F22A0" w:rsidTr="005C2EB2">
        <w:trPr>
          <w:hidden w:val="0"/>
        </w:trPr>
        <w:tc>
          <w:tcPr>
            <w:tcW w:w="1985" w:type="dxa"/>
          </w:tcPr>
          <w:p w14:paraId="4F12FC89" w14:textId="621FEA0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NDG10AA001XB06</w:t>
            </w:r>
          </w:p>
        </w:tc>
        <w:tc>
          <w:tcPr>
            <w:tcW w:w="2552" w:type="dxa"/>
            <w:vMerge/>
            <w:vAlign w:val="center"/>
          </w:tcPr>
          <w:p w14:paraId="03B4FF76" w14:textId="3AA10A4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B8F708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9504C2A" w14:textId="73BDFD7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E876410" w14:textId="68869A6F" w:rsidTr="005C2EB2">
        <w:trPr>
          <w:hidden w:val="0"/>
        </w:trPr>
        <w:tc>
          <w:tcPr>
            <w:tcW w:w="1985" w:type="dxa"/>
          </w:tcPr>
          <w:p w14:paraId="094503D9" w14:textId="2E597D9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NDG10AA001XL01</w:t>
            </w:r>
          </w:p>
        </w:tc>
        <w:tc>
          <w:tcPr>
            <w:tcW w:w="2552" w:type="dxa"/>
            <w:vMerge/>
            <w:vAlign w:val="center"/>
          </w:tcPr>
          <w:p w14:paraId="072AB5DB" w14:textId="266EF1F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C8F3F98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EDF707D" w14:textId="5AB23A2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A14A12E" w14:textId="2CEB2EEC" w:rsidTr="005C2EB2">
        <w:trPr>
          <w:hidden w:val="0"/>
        </w:trPr>
        <w:tc>
          <w:tcPr>
            <w:tcW w:w="1985" w:type="dxa"/>
          </w:tcPr>
          <w:p w14:paraId="26D7EB69" w14:textId="619F058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NDG10AA001XM01</w:t>
            </w:r>
          </w:p>
        </w:tc>
        <w:tc>
          <w:tcPr>
            <w:tcW w:w="2552" w:type="dxa"/>
            <w:vMerge/>
            <w:vAlign w:val="center"/>
          </w:tcPr>
          <w:p w14:paraId="5B169C58" w14:textId="37B146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78B06B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573E076" w14:textId="026D44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D2A7320" w14:textId="5976E8B4" w:rsidTr="005C2EB2">
        <w:trPr>
          <w:hidden w:val="0"/>
        </w:trPr>
        <w:tc>
          <w:tcPr>
            <w:tcW w:w="1985" w:type="dxa"/>
          </w:tcPr>
          <w:p w14:paraId="6BBFA6FF" w14:textId="48D9579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NDG10AA801XC51</w:t>
            </w:r>
          </w:p>
        </w:tc>
        <w:tc>
          <w:tcPr>
            <w:tcW w:w="2552" w:type="dxa"/>
            <w:vMerge w:val="restart"/>
            <w:vAlign w:val="center"/>
          </w:tcPr>
          <w:p w14:paraId="34785746" w14:textId="446EDA7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РК.КА2 регулятор расхода воды через ВК-2</w:t>
            </w:r>
          </w:p>
        </w:tc>
        <w:tc>
          <w:tcPr>
            <w:tcW w:w="4394" w:type="dxa"/>
          </w:tcPr>
          <w:p w14:paraId="07B8F20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1CA396D" w14:textId="34EEAE4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270955ED" w14:textId="0609E3FE" w:rsidTr="005C2EB2">
        <w:trPr>
          <w:hidden w:val="0"/>
        </w:trPr>
        <w:tc>
          <w:tcPr>
            <w:tcW w:w="1985" w:type="dxa"/>
          </w:tcPr>
          <w:p w14:paraId="07E9FCD2" w14:textId="7C77B16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NDG10AA801XC52</w:t>
            </w:r>
          </w:p>
        </w:tc>
        <w:tc>
          <w:tcPr>
            <w:tcW w:w="2552" w:type="dxa"/>
            <w:vMerge/>
            <w:vAlign w:val="center"/>
          </w:tcPr>
          <w:p w14:paraId="408F7861" w14:textId="3276857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B09EE5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47C2F23" w14:textId="439FBE5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D30514C" w14:textId="6B291D77" w:rsidTr="005C2EB2">
        <w:trPr>
          <w:hidden w:val="0"/>
        </w:trPr>
        <w:tc>
          <w:tcPr>
            <w:tcW w:w="1985" w:type="dxa"/>
          </w:tcPr>
          <w:p w14:paraId="0423B751" w14:textId="6DE042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NDG10AA801XC04</w:t>
            </w:r>
          </w:p>
        </w:tc>
        <w:tc>
          <w:tcPr>
            <w:tcW w:w="2552" w:type="dxa"/>
            <w:vMerge/>
            <w:vAlign w:val="center"/>
          </w:tcPr>
          <w:p w14:paraId="2C32222A" w14:textId="3694C3A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A558086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235C5093" w14:textId="62551DF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BD41D1E" w14:textId="278BD213" w:rsidTr="005C2EB2">
        <w:trPr>
          <w:hidden w:val="0"/>
        </w:trPr>
        <w:tc>
          <w:tcPr>
            <w:tcW w:w="1985" w:type="dxa"/>
          </w:tcPr>
          <w:p w14:paraId="4997C2AB" w14:textId="02BEA73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NDG10AA801XC57</w:t>
            </w:r>
          </w:p>
        </w:tc>
        <w:tc>
          <w:tcPr>
            <w:tcW w:w="2552" w:type="dxa"/>
            <w:vMerge/>
            <w:vAlign w:val="center"/>
          </w:tcPr>
          <w:p w14:paraId="21ABA86D" w14:textId="693C4E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6932F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3A06DEFF" w14:textId="766A6B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4D62700" w14:textId="34A5AA0A" w:rsidTr="005C2EB2">
        <w:trPr>
          <w:hidden w:val="0"/>
        </w:trPr>
        <w:tc>
          <w:tcPr>
            <w:tcW w:w="1985" w:type="dxa"/>
          </w:tcPr>
          <w:p w14:paraId="3EB99395" w14:textId="1C23946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NDG10AA801XC10</w:t>
            </w:r>
          </w:p>
        </w:tc>
        <w:tc>
          <w:tcPr>
            <w:tcW w:w="2552" w:type="dxa"/>
            <w:vMerge/>
            <w:vAlign w:val="center"/>
          </w:tcPr>
          <w:p w14:paraId="236DF260" w14:textId="5E13F56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BF8049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52790D76" w14:textId="6BA4925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000C236" w14:textId="09063AD1" w:rsidTr="005C2EB2">
        <w:trPr>
          <w:hidden w:val="0"/>
        </w:trPr>
        <w:tc>
          <w:tcPr>
            <w:tcW w:w="1985" w:type="dxa"/>
          </w:tcPr>
          <w:p w14:paraId="1D952343" w14:textId="14E73EB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NDG10AA801XM01</w:t>
            </w:r>
          </w:p>
        </w:tc>
        <w:tc>
          <w:tcPr>
            <w:tcW w:w="2552" w:type="dxa"/>
            <w:vMerge/>
            <w:vAlign w:val="center"/>
          </w:tcPr>
          <w:p w14:paraId="26A2D94F" w14:textId="705F92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07768EA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F0B1A53" w14:textId="238EF4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AE17B67" w14:textId="77FDB70B" w:rsidTr="005C2EB2">
        <w:trPr>
          <w:hidden w:val="0"/>
        </w:trPr>
        <w:tc>
          <w:tcPr>
            <w:tcW w:w="1985" w:type="dxa"/>
          </w:tcPr>
          <w:p w14:paraId="43CB4ED7" w14:textId="6B1E9E9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0AA001XB51</w:t>
            </w:r>
          </w:p>
        </w:tc>
        <w:tc>
          <w:tcPr>
            <w:tcW w:w="2552" w:type="dxa"/>
            <w:vMerge w:val="restart"/>
            <w:vAlign w:val="center"/>
          </w:tcPr>
          <w:p w14:paraId="082745FF" w14:textId="7D76709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К-4 на выходе котловой воды из ВК-2</w:t>
            </w:r>
          </w:p>
        </w:tc>
        <w:tc>
          <w:tcPr>
            <w:tcW w:w="4394" w:type="dxa"/>
          </w:tcPr>
          <w:p w14:paraId="65B4F9D6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B64197B" w14:textId="3E3AB48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38FAF1A" w14:textId="2A326085" w:rsidTr="005C2EB2">
        <w:trPr>
          <w:hidden w:val="0"/>
        </w:trPr>
        <w:tc>
          <w:tcPr>
            <w:tcW w:w="1985" w:type="dxa"/>
          </w:tcPr>
          <w:p w14:paraId="30580012" w14:textId="75CD2BA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0AA001XB52</w:t>
            </w:r>
          </w:p>
        </w:tc>
        <w:tc>
          <w:tcPr>
            <w:tcW w:w="2552" w:type="dxa"/>
            <w:vMerge/>
            <w:vAlign w:val="center"/>
          </w:tcPr>
          <w:p w14:paraId="67481780" w14:textId="699C683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3BA77B8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9ADAA2D" w14:textId="6D2C3F6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42BC3E18" w14:textId="466674B6" w:rsidTr="005C2EB2">
        <w:trPr>
          <w:hidden w:val="0"/>
        </w:trPr>
        <w:tc>
          <w:tcPr>
            <w:tcW w:w="1985" w:type="dxa"/>
          </w:tcPr>
          <w:p w14:paraId="29179424" w14:textId="2CD141B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0AA001XB05</w:t>
            </w:r>
          </w:p>
        </w:tc>
        <w:tc>
          <w:tcPr>
            <w:tcW w:w="2552" w:type="dxa"/>
            <w:vMerge/>
            <w:vAlign w:val="center"/>
          </w:tcPr>
          <w:p w14:paraId="2A3D4972" w14:textId="3B077B7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C375B7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63984753" w14:textId="55898AF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809E7A1" w14:textId="63F539DB" w:rsidTr="005C2EB2">
        <w:trPr>
          <w:hidden w:val="0"/>
        </w:trPr>
        <w:tc>
          <w:tcPr>
            <w:tcW w:w="1985" w:type="dxa"/>
          </w:tcPr>
          <w:p w14:paraId="3992F3AC" w14:textId="0111E32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0AA001XB06</w:t>
            </w:r>
          </w:p>
        </w:tc>
        <w:tc>
          <w:tcPr>
            <w:tcW w:w="2552" w:type="dxa"/>
            <w:vMerge/>
            <w:vAlign w:val="center"/>
          </w:tcPr>
          <w:p w14:paraId="4AA6E719" w14:textId="089AE6B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FFC95C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1B96651" w14:textId="18A50E4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3983030" w14:textId="50971082" w:rsidTr="005C2EB2">
        <w:trPr>
          <w:hidden w:val="0"/>
        </w:trPr>
        <w:tc>
          <w:tcPr>
            <w:tcW w:w="1985" w:type="dxa"/>
          </w:tcPr>
          <w:p w14:paraId="2F1715F3" w14:textId="616D7E6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0AA001XL01</w:t>
            </w:r>
          </w:p>
        </w:tc>
        <w:tc>
          <w:tcPr>
            <w:tcW w:w="2552" w:type="dxa"/>
            <w:vMerge/>
            <w:vAlign w:val="center"/>
          </w:tcPr>
          <w:p w14:paraId="4F07CF26" w14:textId="559ACF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9A2BF7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E613852" w14:textId="0F20BC5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F38E13A" w14:textId="02BA8D9D" w:rsidTr="005C2EB2">
        <w:trPr>
          <w:hidden w:val="0"/>
        </w:trPr>
        <w:tc>
          <w:tcPr>
            <w:tcW w:w="1985" w:type="dxa"/>
          </w:tcPr>
          <w:p w14:paraId="7B89F7BD" w14:textId="0F4117E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F2</w:t>
            </w:r>
            <w:r w:rsidRPr="00122958">
              <w:rPr>
                <w:rFonts w:ascii="Times New Roman" w:hAnsi="Times New Roman"/>
                <w:vanish w:val="0"/>
              </w:rPr>
              <w:t>0AA001XM01</w:t>
            </w:r>
          </w:p>
        </w:tc>
        <w:tc>
          <w:tcPr>
            <w:tcW w:w="2552" w:type="dxa"/>
            <w:vMerge/>
            <w:vAlign w:val="center"/>
          </w:tcPr>
          <w:p w14:paraId="307D9A4C" w14:textId="23B1EAD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952EF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9D7821F" w14:textId="75E713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1C3383E" w14:textId="6BA7C10B" w:rsidTr="005C2EB2">
        <w:trPr>
          <w:hidden w:val="0"/>
        </w:trPr>
        <w:tc>
          <w:tcPr>
            <w:tcW w:w="10488" w:type="dxa"/>
            <w:gridSpan w:val="4"/>
          </w:tcPr>
          <w:p w14:paraId="0EEACA25" w14:textId="77777777" w:rsidR="009E6445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</w:p>
          <w:p w14:paraId="1DA5B56A" w14:textId="68548E7A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lastRenderedPageBreak/>
              <w:t>Водогрейный котел ВК-3</w:t>
            </w:r>
          </w:p>
        </w:tc>
      </w:tr>
      <w:tr w:rsidR="009E6445" w:rsidRPr="0017406B" w14:paraId="1CFF0983" w14:textId="792D6511" w:rsidTr="005C2EB2">
        <w:trPr>
          <w:hidden w:val="0"/>
        </w:trPr>
        <w:tc>
          <w:tcPr>
            <w:tcW w:w="1985" w:type="dxa"/>
          </w:tcPr>
          <w:p w14:paraId="5258406E" w14:textId="49A4D8C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F3HAD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 w:val="restart"/>
            <w:vAlign w:val="center"/>
          </w:tcPr>
          <w:p w14:paraId="59516762" w14:textId="52423E2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4" w:type="dxa"/>
          </w:tcPr>
          <w:p w14:paraId="22F7F1AC" w14:textId="38EC9C9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в работе</w:t>
            </w:r>
          </w:p>
        </w:tc>
        <w:tc>
          <w:tcPr>
            <w:tcW w:w="1557" w:type="dxa"/>
          </w:tcPr>
          <w:p w14:paraId="5D8B3AE7" w14:textId="357FEA9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97D355F" w14:textId="415FA854" w:rsidTr="005C2EB2">
        <w:trPr>
          <w:hidden w:val="0"/>
        </w:trPr>
        <w:tc>
          <w:tcPr>
            <w:tcW w:w="1985" w:type="dxa"/>
          </w:tcPr>
          <w:p w14:paraId="5CD0B898" w14:textId="0B98D5E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2552" w:type="dxa"/>
            <w:vMerge/>
            <w:vAlign w:val="center"/>
          </w:tcPr>
          <w:p w14:paraId="7F1C98A3" w14:textId="1EAC8E0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18B24F" w14:textId="6B9E383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остановлен</w:t>
            </w:r>
          </w:p>
        </w:tc>
        <w:tc>
          <w:tcPr>
            <w:tcW w:w="1557" w:type="dxa"/>
          </w:tcPr>
          <w:p w14:paraId="0DC97463" w14:textId="07580E8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83E6BB9" w14:textId="0482B397" w:rsidTr="005C2EB2">
        <w:trPr>
          <w:hidden w:val="0"/>
        </w:trPr>
        <w:tc>
          <w:tcPr>
            <w:tcW w:w="1985" w:type="dxa"/>
          </w:tcPr>
          <w:p w14:paraId="018ABB85" w14:textId="5E86C7D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337571F4" w14:textId="4E467F3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A15B75" w14:textId="3AA39B4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котлоагрегата</w:t>
            </w:r>
          </w:p>
        </w:tc>
        <w:tc>
          <w:tcPr>
            <w:tcW w:w="1557" w:type="dxa"/>
          </w:tcPr>
          <w:p w14:paraId="25304F1F" w14:textId="58314E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C1EB31C" w14:textId="495812A1" w:rsidTr="005C2EB2">
        <w:trPr>
          <w:hidden w:val="0"/>
        </w:trPr>
        <w:tc>
          <w:tcPr>
            <w:tcW w:w="1985" w:type="dxa"/>
          </w:tcPr>
          <w:p w14:paraId="75F00185" w14:textId="627B293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F3ANF30BB001XB01</w:t>
            </w:r>
          </w:p>
        </w:tc>
        <w:tc>
          <w:tcPr>
            <w:tcW w:w="2552" w:type="dxa"/>
            <w:vMerge w:val="restart"/>
            <w:vAlign w:val="center"/>
          </w:tcPr>
          <w:p w14:paraId="4DB77857" w14:textId="424897B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ШУГ</w:t>
            </w:r>
          </w:p>
        </w:tc>
        <w:tc>
          <w:tcPr>
            <w:tcW w:w="4394" w:type="dxa"/>
          </w:tcPr>
          <w:p w14:paraId="12907D2C" w14:textId="11D0345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включен</w:t>
            </w:r>
          </w:p>
        </w:tc>
        <w:tc>
          <w:tcPr>
            <w:tcW w:w="1557" w:type="dxa"/>
          </w:tcPr>
          <w:p w14:paraId="52CF976F" w14:textId="76A3CDD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9A74E41" w14:textId="00F15B37" w:rsidTr="005C2EB2">
        <w:trPr>
          <w:hidden w:val="0"/>
        </w:trPr>
        <w:tc>
          <w:tcPr>
            <w:tcW w:w="1985" w:type="dxa"/>
          </w:tcPr>
          <w:p w14:paraId="5F2C4695" w14:textId="0BD4AB6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F3ANF30BB001XB02</w:t>
            </w:r>
          </w:p>
        </w:tc>
        <w:tc>
          <w:tcPr>
            <w:tcW w:w="2552" w:type="dxa"/>
            <w:vMerge/>
            <w:vAlign w:val="center"/>
          </w:tcPr>
          <w:p w14:paraId="50CA26DE" w14:textId="137734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641E97D" w14:textId="45150BA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отключен</w:t>
            </w:r>
          </w:p>
        </w:tc>
        <w:tc>
          <w:tcPr>
            <w:tcW w:w="1557" w:type="dxa"/>
          </w:tcPr>
          <w:p w14:paraId="4644F0F2" w14:textId="051D65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BD7D8C7" w14:textId="5DDC54F2" w:rsidTr="005C2EB2">
        <w:trPr>
          <w:hidden w:val="0"/>
        </w:trPr>
        <w:tc>
          <w:tcPr>
            <w:tcW w:w="1985" w:type="dxa"/>
          </w:tcPr>
          <w:p w14:paraId="53C1E322" w14:textId="4D44BCE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F3ANF30BB001XB46</w:t>
            </w:r>
          </w:p>
        </w:tc>
        <w:tc>
          <w:tcPr>
            <w:tcW w:w="2552" w:type="dxa"/>
            <w:vMerge/>
            <w:vAlign w:val="center"/>
          </w:tcPr>
          <w:p w14:paraId="0271F88C" w14:textId="409CA06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58B9AC" w14:textId="7A97A6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№1</w:t>
            </w:r>
          </w:p>
        </w:tc>
        <w:tc>
          <w:tcPr>
            <w:tcW w:w="1557" w:type="dxa"/>
          </w:tcPr>
          <w:p w14:paraId="68B3B5D5" w14:textId="53D1DE3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D9DA422" w14:textId="51539820" w:rsidTr="005C2EB2">
        <w:trPr>
          <w:hidden w:val="0"/>
        </w:trPr>
        <w:tc>
          <w:tcPr>
            <w:tcW w:w="1985" w:type="dxa"/>
          </w:tcPr>
          <w:p w14:paraId="63148368" w14:textId="062E029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F3ANF30BB001XB47</w:t>
            </w:r>
          </w:p>
        </w:tc>
        <w:tc>
          <w:tcPr>
            <w:tcW w:w="2552" w:type="dxa"/>
            <w:vMerge/>
            <w:vAlign w:val="center"/>
          </w:tcPr>
          <w:p w14:paraId="72A3F3E0" w14:textId="5033822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6CFD150" w14:textId="15F6547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0EFFE51C" w14:textId="3547757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04EB124" w14:textId="0A0522B7" w:rsidTr="005C2EB2">
        <w:trPr>
          <w:hidden w:val="0"/>
        </w:trPr>
        <w:tc>
          <w:tcPr>
            <w:tcW w:w="1985" w:type="dxa"/>
          </w:tcPr>
          <w:p w14:paraId="5B03E514" w14:textId="0B8F590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F3ANF20BB001XB01</w:t>
            </w:r>
          </w:p>
        </w:tc>
        <w:tc>
          <w:tcPr>
            <w:tcW w:w="2552" w:type="dxa"/>
            <w:vMerge/>
            <w:vAlign w:val="center"/>
          </w:tcPr>
          <w:p w14:paraId="63AE7D6C" w14:textId="25020EF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80E869B" w14:textId="3B7DCDC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включен</w:t>
            </w:r>
          </w:p>
        </w:tc>
        <w:tc>
          <w:tcPr>
            <w:tcW w:w="1557" w:type="dxa"/>
          </w:tcPr>
          <w:p w14:paraId="02117B29" w14:textId="117255F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00B9850" w14:textId="73AE7B9B" w:rsidTr="005C2EB2">
        <w:trPr>
          <w:hidden w:val="0"/>
        </w:trPr>
        <w:tc>
          <w:tcPr>
            <w:tcW w:w="1985" w:type="dxa"/>
          </w:tcPr>
          <w:p w14:paraId="7B875B36" w14:textId="4A43E1A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F3ANF20BB001XB02</w:t>
            </w:r>
          </w:p>
        </w:tc>
        <w:tc>
          <w:tcPr>
            <w:tcW w:w="2552" w:type="dxa"/>
            <w:vMerge/>
            <w:vAlign w:val="center"/>
          </w:tcPr>
          <w:p w14:paraId="05EE7AD6" w14:textId="3F780C9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8EB2588" w14:textId="52937C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отключен</w:t>
            </w:r>
          </w:p>
        </w:tc>
        <w:tc>
          <w:tcPr>
            <w:tcW w:w="1557" w:type="dxa"/>
          </w:tcPr>
          <w:p w14:paraId="07C8CD7E" w14:textId="6A5972C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39A7AE5" w14:textId="3D801FA2" w:rsidTr="005C2EB2">
        <w:trPr>
          <w:hidden w:val="0"/>
        </w:trPr>
        <w:tc>
          <w:tcPr>
            <w:tcW w:w="1985" w:type="dxa"/>
          </w:tcPr>
          <w:p w14:paraId="6081DCF8" w14:textId="052C471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F3ANF20BB001XB46</w:t>
            </w:r>
          </w:p>
        </w:tc>
        <w:tc>
          <w:tcPr>
            <w:tcW w:w="2552" w:type="dxa"/>
            <w:vMerge/>
            <w:vAlign w:val="center"/>
          </w:tcPr>
          <w:p w14:paraId="37DF20F6" w14:textId="12C3117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600466D" w14:textId="00C0EF4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№2</w:t>
            </w:r>
          </w:p>
        </w:tc>
        <w:tc>
          <w:tcPr>
            <w:tcW w:w="1557" w:type="dxa"/>
          </w:tcPr>
          <w:p w14:paraId="774A60EA" w14:textId="0494E1B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6156150" w14:textId="7B74F3C1" w:rsidTr="005C2EB2">
        <w:trPr>
          <w:hidden w:val="0"/>
        </w:trPr>
        <w:tc>
          <w:tcPr>
            <w:tcW w:w="1985" w:type="dxa"/>
          </w:tcPr>
          <w:p w14:paraId="31FE97B2" w14:textId="64BE107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F3ANF20BB001XB47</w:t>
            </w:r>
          </w:p>
        </w:tc>
        <w:tc>
          <w:tcPr>
            <w:tcW w:w="2552" w:type="dxa"/>
            <w:vMerge/>
            <w:vAlign w:val="center"/>
          </w:tcPr>
          <w:p w14:paraId="68697EFA" w14:textId="7106EEA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2392A37" w14:textId="4150B76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50B831F7" w14:textId="5EA2C28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CA960FA" w14:textId="4561BE80" w:rsidTr="005C2EB2">
        <w:trPr>
          <w:hidden w:val="0"/>
        </w:trPr>
        <w:tc>
          <w:tcPr>
            <w:tcW w:w="1985" w:type="dxa"/>
          </w:tcPr>
          <w:p w14:paraId="34B12FB1" w14:textId="4BB365E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F3ANF30BB001XG02</w:t>
            </w:r>
          </w:p>
        </w:tc>
        <w:tc>
          <w:tcPr>
            <w:tcW w:w="2552" w:type="dxa"/>
            <w:vMerge/>
            <w:vAlign w:val="center"/>
          </w:tcPr>
          <w:p w14:paraId="0D431208" w14:textId="0F0E5A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11779D2" w14:textId="1FDD514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№1 - минимально</w:t>
            </w:r>
          </w:p>
        </w:tc>
        <w:tc>
          <w:tcPr>
            <w:tcW w:w="1557" w:type="dxa"/>
          </w:tcPr>
          <w:p w14:paraId="51D6124F" w14:textId="250E7C1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3187D34" w14:textId="1C894A6D" w:rsidTr="005C2EB2">
        <w:trPr>
          <w:hidden w:val="0"/>
        </w:trPr>
        <w:tc>
          <w:tcPr>
            <w:tcW w:w="1985" w:type="dxa"/>
          </w:tcPr>
          <w:p w14:paraId="10EF7810" w14:textId="1F84BB9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F3ANF30CC001XG01</w:t>
            </w:r>
          </w:p>
        </w:tc>
        <w:tc>
          <w:tcPr>
            <w:tcW w:w="2552" w:type="dxa"/>
            <w:vMerge/>
            <w:vAlign w:val="center"/>
          </w:tcPr>
          <w:p w14:paraId="68FA420A" w14:textId="0C7F767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3C47710" w14:textId="2959794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запальника горелки №1</w:t>
            </w:r>
          </w:p>
        </w:tc>
        <w:tc>
          <w:tcPr>
            <w:tcW w:w="1557" w:type="dxa"/>
          </w:tcPr>
          <w:p w14:paraId="59F8F663" w14:textId="37BBEC5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141D6C2" w14:textId="3F11160C" w:rsidTr="005C2EB2">
        <w:trPr>
          <w:hidden w:val="0"/>
        </w:trPr>
        <w:tc>
          <w:tcPr>
            <w:tcW w:w="1985" w:type="dxa"/>
          </w:tcPr>
          <w:p w14:paraId="4E686439" w14:textId="059945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F3HHG10AA031XB01</w:t>
            </w:r>
          </w:p>
        </w:tc>
        <w:tc>
          <w:tcPr>
            <w:tcW w:w="2552" w:type="dxa"/>
            <w:vMerge/>
            <w:vAlign w:val="center"/>
          </w:tcPr>
          <w:p w14:paraId="5D87E5F1" w14:textId="4DDDBB5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8D3548" w14:textId="1B23BAD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0D879B49" w14:textId="3F66282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6E7660D" w14:textId="265CF997" w:rsidTr="005C2EB2">
        <w:trPr>
          <w:hidden w:val="0"/>
        </w:trPr>
        <w:tc>
          <w:tcPr>
            <w:tcW w:w="1985" w:type="dxa"/>
          </w:tcPr>
          <w:p w14:paraId="5FF37D37" w14:textId="720D6FB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F3HHG10AA031XB02</w:t>
            </w:r>
          </w:p>
        </w:tc>
        <w:tc>
          <w:tcPr>
            <w:tcW w:w="2552" w:type="dxa"/>
            <w:vMerge/>
            <w:vAlign w:val="center"/>
          </w:tcPr>
          <w:p w14:paraId="35D8B4E2" w14:textId="15D9CF5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5A004DD" w14:textId="40925AB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57DFE6ED" w14:textId="4D1F77F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868D7AD" w14:textId="43AB0078" w:rsidTr="005C2EB2">
        <w:trPr>
          <w:hidden w:val="0"/>
        </w:trPr>
        <w:tc>
          <w:tcPr>
            <w:tcW w:w="1985" w:type="dxa"/>
          </w:tcPr>
          <w:p w14:paraId="719E73F9" w14:textId="17FFCAC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F3HHG10AA032XB01</w:t>
            </w:r>
          </w:p>
        </w:tc>
        <w:tc>
          <w:tcPr>
            <w:tcW w:w="2552" w:type="dxa"/>
            <w:vMerge/>
            <w:vAlign w:val="center"/>
          </w:tcPr>
          <w:p w14:paraId="264303C6" w14:textId="1B178D8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3F490ED" w14:textId="571A833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123DC46D" w14:textId="4B4A657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1F6A23B" w14:textId="66A5525A" w:rsidTr="005C2EB2">
        <w:trPr>
          <w:hidden w:val="0"/>
        </w:trPr>
        <w:tc>
          <w:tcPr>
            <w:tcW w:w="1985" w:type="dxa"/>
          </w:tcPr>
          <w:p w14:paraId="700A123F" w14:textId="17D1F0E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F3HHG10AA032XB02</w:t>
            </w:r>
          </w:p>
        </w:tc>
        <w:tc>
          <w:tcPr>
            <w:tcW w:w="2552" w:type="dxa"/>
            <w:vMerge/>
            <w:vAlign w:val="center"/>
          </w:tcPr>
          <w:p w14:paraId="3926B9D3" w14:textId="66D40D2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DB3B36A" w14:textId="69CFEC7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6F552ED8" w14:textId="0022A60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5351AB6" w14:textId="31F300BE" w:rsidTr="005C2EB2">
        <w:trPr>
          <w:hidden w:val="0"/>
        </w:trPr>
        <w:tc>
          <w:tcPr>
            <w:tcW w:w="1985" w:type="dxa"/>
          </w:tcPr>
          <w:p w14:paraId="17A3478F" w14:textId="7B472E5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3DBA782B" w14:textId="4D6ADC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5A0CF15" w14:textId="2BB42E5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№1 в работе</w:t>
            </w:r>
          </w:p>
        </w:tc>
        <w:tc>
          <w:tcPr>
            <w:tcW w:w="1557" w:type="dxa"/>
          </w:tcPr>
          <w:p w14:paraId="52703EA2" w14:textId="4C48055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3108789" w14:textId="371F9CE0" w:rsidTr="005C2EB2">
        <w:trPr>
          <w:hidden w:val="0"/>
        </w:trPr>
        <w:tc>
          <w:tcPr>
            <w:tcW w:w="1985" w:type="dxa"/>
          </w:tcPr>
          <w:p w14:paraId="1A350CB7" w14:textId="552CEB7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114EC044" w14:textId="6DFCE6F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532A5D5" w14:textId="6973718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№1 – останов котла</w:t>
            </w:r>
          </w:p>
        </w:tc>
        <w:tc>
          <w:tcPr>
            <w:tcW w:w="1557" w:type="dxa"/>
          </w:tcPr>
          <w:p w14:paraId="52D216EA" w14:textId="020136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D4D5C5F" w14:textId="60C5EB2B" w:rsidTr="005C2EB2">
        <w:trPr>
          <w:hidden w:val="0"/>
        </w:trPr>
        <w:tc>
          <w:tcPr>
            <w:tcW w:w="1985" w:type="dxa"/>
          </w:tcPr>
          <w:p w14:paraId="1DEA02CD" w14:textId="57D106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F3ANF30CC002XG01</w:t>
            </w:r>
          </w:p>
        </w:tc>
        <w:tc>
          <w:tcPr>
            <w:tcW w:w="2552" w:type="dxa"/>
            <w:vMerge/>
            <w:vAlign w:val="center"/>
          </w:tcPr>
          <w:p w14:paraId="3C2C8496" w14:textId="0035758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2E744F6" w14:textId="2044D2B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№1</w:t>
            </w:r>
          </w:p>
        </w:tc>
        <w:tc>
          <w:tcPr>
            <w:tcW w:w="1557" w:type="dxa"/>
          </w:tcPr>
          <w:p w14:paraId="23DBBA7F" w14:textId="039452D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01AB37D" w14:textId="3F8E66DD" w:rsidTr="005C2EB2">
        <w:trPr>
          <w:hidden w:val="0"/>
        </w:trPr>
        <w:tc>
          <w:tcPr>
            <w:tcW w:w="1985" w:type="dxa"/>
          </w:tcPr>
          <w:p w14:paraId="2B5C2C56" w14:textId="732C0CF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F3HHG10CP001XG02</w:t>
            </w:r>
          </w:p>
        </w:tc>
        <w:tc>
          <w:tcPr>
            <w:tcW w:w="2552" w:type="dxa"/>
            <w:vMerge/>
            <w:vAlign w:val="center"/>
          </w:tcPr>
          <w:p w14:paraId="2BDD7B89" w14:textId="357A2EA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AD8F422" w14:textId="461A6C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 - минимально</w:t>
            </w:r>
          </w:p>
        </w:tc>
        <w:tc>
          <w:tcPr>
            <w:tcW w:w="1557" w:type="dxa"/>
          </w:tcPr>
          <w:p w14:paraId="550D0620" w14:textId="6C3BF95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886C59F" w14:textId="6FB0CB4B" w:rsidTr="005C2EB2">
        <w:trPr>
          <w:hidden w:val="0"/>
        </w:trPr>
        <w:tc>
          <w:tcPr>
            <w:tcW w:w="1985" w:type="dxa"/>
          </w:tcPr>
          <w:p w14:paraId="2DE293E0" w14:textId="56A8503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F3HHG10CP001XG01</w:t>
            </w:r>
          </w:p>
        </w:tc>
        <w:tc>
          <w:tcPr>
            <w:tcW w:w="2552" w:type="dxa"/>
            <w:vMerge/>
            <w:vAlign w:val="center"/>
          </w:tcPr>
          <w:p w14:paraId="3B64950F" w14:textId="0A1DA22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B72157" w14:textId="50C79B9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максимально</w:t>
            </w:r>
          </w:p>
        </w:tc>
        <w:tc>
          <w:tcPr>
            <w:tcW w:w="1557" w:type="dxa"/>
          </w:tcPr>
          <w:p w14:paraId="6C73FBFF" w14:textId="53D9AEF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966853D" w14:textId="38975A4D" w:rsidTr="005C2EB2">
        <w:trPr>
          <w:hidden w:val="0"/>
        </w:trPr>
        <w:tc>
          <w:tcPr>
            <w:tcW w:w="1985" w:type="dxa"/>
          </w:tcPr>
          <w:p w14:paraId="587162F6" w14:textId="179DEF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F3ANF30BB002XG02</w:t>
            </w:r>
          </w:p>
        </w:tc>
        <w:tc>
          <w:tcPr>
            <w:tcW w:w="2552" w:type="dxa"/>
            <w:vMerge/>
            <w:vAlign w:val="center"/>
          </w:tcPr>
          <w:p w14:paraId="25583563" w14:textId="684FCCD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404DB86" w14:textId="1B2BB1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 №1 минимально</w:t>
            </w:r>
          </w:p>
        </w:tc>
        <w:tc>
          <w:tcPr>
            <w:tcW w:w="1557" w:type="dxa"/>
          </w:tcPr>
          <w:p w14:paraId="21700EC5" w14:textId="611A8DD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B90DC16" w14:textId="62F36A64" w:rsidTr="005C2EB2">
        <w:trPr>
          <w:hidden w:val="0"/>
        </w:trPr>
        <w:tc>
          <w:tcPr>
            <w:tcW w:w="1985" w:type="dxa"/>
          </w:tcPr>
          <w:p w14:paraId="25D5C014" w14:textId="4F79A15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F3ANF20BB001XG02</w:t>
            </w:r>
          </w:p>
        </w:tc>
        <w:tc>
          <w:tcPr>
            <w:tcW w:w="2552" w:type="dxa"/>
            <w:vMerge/>
            <w:vAlign w:val="center"/>
          </w:tcPr>
          <w:p w14:paraId="3D123BAB" w14:textId="10EE6CE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F87E609" w14:textId="52EBEAB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№2 - минимально</w:t>
            </w:r>
          </w:p>
        </w:tc>
        <w:tc>
          <w:tcPr>
            <w:tcW w:w="1557" w:type="dxa"/>
          </w:tcPr>
          <w:p w14:paraId="2F455B77" w14:textId="52C0C6A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28A140A" w14:textId="12D2B59B" w:rsidTr="005C2EB2">
        <w:trPr>
          <w:hidden w:val="0"/>
        </w:trPr>
        <w:tc>
          <w:tcPr>
            <w:tcW w:w="1985" w:type="dxa"/>
          </w:tcPr>
          <w:p w14:paraId="094124AA" w14:textId="7FF1D0D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F3ANF20CC001XG01</w:t>
            </w:r>
          </w:p>
        </w:tc>
        <w:tc>
          <w:tcPr>
            <w:tcW w:w="2552" w:type="dxa"/>
            <w:vMerge/>
            <w:vAlign w:val="center"/>
          </w:tcPr>
          <w:p w14:paraId="1F57F25D" w14:textId="14367C0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BF9A05F" w14:textId="004118E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 факела  запальника  горелки №2</w:t>
            </w:r>
          </w:p>
        </w:tc>
        <w:tc>
          <w:tcPr>
            <w:tcW w:w="1557" w:type="dxa"/>
          </w:tcPr>
          <w:p w14:paraId="388DB8D3" w14:textId="4891C21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AFD357B" w14:textId="2FF8555D" w:rsidTr="005C2EB2">
        <w:trPr>
          <w:hidden w:val="0"/>
        </w:trPr>
        <w:tc>
          <w:tcPr>
            <w:tcW w:w="1985" w:type="dxa"/>
          </w:tcPr>
          <w:p w14:paraId="5872C274" w14:textId="7E4248D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F3HHG20AA031XB01</w:t>
            </w:r>
          </w:p>
        </w:tc>
        <w:tc>
          <w:tcPr>
            <w:tcW w:w="2552" w:type="dxa"/>
            <w:vMerge/>
            <w:vAlign w:val="center"/>
          </w:tcPr>
          <w:p w14:paraId="062F679A" w14:textId="232834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3A6399D" w14:textId="3E7C1A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64EF9B0A" w14:textId="1ACEF85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3DDECCE" w14:textId="571BA8B2" w:rsidTr="005C2EB2">
        <w:trPr>
          <w:hidden w:val="0"/>
        </w:trPr>
        <w:tc>
          <w:tcPr>
            <w:tcW w:w="1985" w:type="dxa"/>
          </w:tcPr>
          <w:p w14:paraId="5CB41F4D" w14:textId="7F32CCF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F3HHG20AA031XB02</w:t>
            </w:r>
          </w:p>
        </w:tc>
        <w:tc>
          <w:tcPr>
            <w:tcW w:w="2552" w:type="dxa"/>
            <w:vMerge/>
            <w:vAlign w:val="center"/>
          </w:tcPr>
          <w:p w14:paraId="5EF9B175" w14:textId="459ABF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C19C66C" w14:textId="3F37B6E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5B239B3D" w14:textId="111B011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75EDB10" w14:textId="0007668E" w:rsidTr="005C2EB2">
        <w:trPr>
          <w:hidden w:val="0"/>
        </w:trPr>
        <w:tc>
          <w:tcPr>
            <w:tcW w:w="1985" w:type="dxa"/>
          </w:tcPr>
          <w:p w14:paraId="7867FB74" w14:textId="69A55C7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F3HHG20AA032XB01</w:t>
            </w:r>
          </w:p>
        </w:tc>
        <w:tc>
          <w:tcPr>
            <w:tcW w:w="2552" w:type="dxa"/>
            <w:vMerge/>
            <w:vAlign w:val="center"/>
          </w:tcPr>
          <w:p w14:paraId="23D2974B" w14:textId="0521AFF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102E6D8" w14:textId="1A8C07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36F5FE93" w14:textId="5405D27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EA49B4E" w14:textId="16340E98" w:rsidTr="005C2EB2">
        <w:trPr>
          <w:hidden w:val="0"/>
        </w:trPr>
        <w:tc>
          <w:tcPr>
            <w:tcW w:w="1985" w:type="dxa"/>
          </w:tcPr>
          <w:p w14:paraId="09F6367B" w14:textId="222C064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F3HHG20AA032XB02</w:t>
            </w:r>
          </w:p>
        </w:tc>
        <w:tc>
          <w:tcPr>
            <w:tcW w:w="2552" w:type="dxa"/>
            <w:vMerge/>
            <w:vAlign w:val="center"/>
          </w:tcPr>
          <w:p w14:paraId="1D06D28D" w14:textId="48268CD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C8279E" w14:textId="2FC3795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66209F61" w14:textId="7E688D9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DB380BF" w14:textId="0C8F34FE" w:rsidTr="005C2EB2">
        <w:trPr>
          <w:hidden w:val="0"/>
        </w:trPr>
        <w:tc>
          <w:tcPr>
            <w:tcW w:w="1985" w:type="dxa"/>
          </w:tcPr>
          <w:p w14:paraId="7466700A" w14:textId="46A3D4B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0BE70769" w14:textId="4594B16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13F53A" w14:textId="395DFEE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№2 в работе</w:t>
            </w:r>
          </w:p>
        </w:tc>
        <w:tc>
          <w:tcPr>
            <w:tcW w:w="1557" w:type="dxa"/>
          </w:tcPr>
          <w:p w14:paraId="6CF0A533" w14:textId="0C0C38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19D50F0" w14:textId="66FE86D1" w:rsidTr="005C2EB2">
        <w:trPr>
          <w:hidden w:val="0"/>
        </w:trPr>
        <w:tc>
          <w:tcPr>
            <w:tcW w:w="1985" w:type="dxa"/>
          </w:tcPr>
          <w:p w14:paraId="2C464C75" w14:textId="21A1A4D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7A5EEE95" w14:textId="18E5359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F3CA1C" w14:textId="5EA8359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№2 – останов котла</w:t>
            </w:r>
          </w:p>
        </w:tc>
        <w:tc>
          <w:tcPr>
            <w:tcW w:w="1557" w:type="dxa"/>
          </w:tcPr>
          <w:p w14:paraId="4D86F257" w14:textId="4BEF394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D07EABA" w14:textId="4D0BDB75" w:rsidTr="005C2EB2">
        <w:trPr>
          <w:hidden w:val="0"/>
        </w:trPr>
        <w:tc>
          <w:tcPr>
            <w:tcW w:w="1985" w:type="dxa"/>
          </w:tcPr>
          <w:p w14:paraId="535C7A64" w14:textId="087AEE5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F3ANF20CC002XG01</w:t>
            </w:r>
          </w:p>
        </w:tc>
        <w:tc>
          <w:tcPr>
            <w:tcW w:w="2552" w:type="dxa"/>
            <w:vMerge/>
            <w:vAlign w:val="center"/>
          </w:tcPr>
          <w:p w14:paraId="3B36ECF1" w14:textId="1FEFF37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52CA6CD" w14:textId="20406FA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№2</w:t>
            </w:r>
          </w:p>
        </w:tc>
        <w:tc>
          <w:tcPr>
            <w:tcW w:w="1557" w:type="dxa"/>
          </w:tcPr>
          <w:p w14:paraId="5AEEE7E7" w14:textId="33761AD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AF2A959" w14:textId="1A435EF0" w:rsidTr="005C2EB2">
        <w:trPr>
          <w:hidden w:val="0"/>
        </w:trPr>
        <w:tc>
          <w:tcPr>
            <w:tcW w:w="1985" w:type="dxa"/>
          </w:tcPr>
          <w:p w14:paraId="58E085EB" w14:textId="214213E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F3HHG20CP001XG02</w:t>
            </w:r>
          </w:p>
        </w:tc>
        <w:tc>
          <w:tcPr>
            <w:tcW w:w="2552" w:type="dxa"/>
            <w:vMerge/>
            <w:vAlign w:val="center"/>
          </w:tcPr>
          <w:p w14:paraId="13C4BCC3" w14:textId="1DD03DD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8A3A7C" w14:textId="471B14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 - минимально</w:t>
            </w:r>
          </w:p>
        </w:tc>
        <w:tc>
          <w:tcPr>
            <w:tcW w:w="1557" w:type="dxa"/>
          </w:tcPr>
          <w:p w14:paraId="259DE4BF" w14:textId="54F051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3F3AF6B" w14:textId="355D38C5" w:rsidTr="005C2EB2">
        <w:trPr>
          <w:hidden w:val="0"/>
        </w:trPr>
        <w:tc>
          <w:tcPr>
            <w:tcW w:w="1985" w:type="dxa"/>
          </w:tcPr>
          <w:p w14:paraId="6337270A" w14:textId="37A169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F3HHG20CP001XG01</w:t>
            </w:r>
          </w:p>
        </w:tc>
        <w:tc>
          <w:tcPr>
            <w:tcW w:w="2552" w:type="dxa"/>
            <w:vMerge/>
            <w:vAlign w:val="center"/>
          </w:tcPr>
          <w:p w14:paraId="0A579061" w14:textId="387E600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C4A92EF" w14:textId="55DE689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максимально</w:t>
            </w:r>
          </w:p>
        </w:tc>
        <w:tc>
          <w:tcPr>
            <w:tcW w:w="1557" w:type="dxa"/>
          </w:tcPr>
          <w:p w14:paraId="5457BF0C" w14:textId="227CC33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854A4BA" w14:textId="45491543" w:rsidTr="005C2EB2">
        <w:trPr>
          <w:hidden w:val="0"/>
        </w:trPr>
        <w:tc>
          <w:tcPr>
            <w:tcW w:w="1985" w:type="dxa"/>
          </w:tcPr>
          <w:p w14:paraId="483C40C6" w14:textId="08F5EEF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F3ANF20BB002XG02</w:t>
            </w:r>
          </w:p>
        </w:tc>
        <w:tc>
          <w:tcPr>
            <w:tcW w:w="2552" w:type="dxa"/>
            <w:vMerge/>
            <w:vAlign w:val="center"/>
          </w:tcPr>
          <w:p w14:paraId="269D787C" w14:textId="55E1887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223F402" w14:textId="50017AC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№2 минимально</w:t>
            </w:r>
          </w:p>
        </w:tc>
        <w:tc>
          <w:tcPr>
            <w:tcW w:w="1557" w:type="dxa"/>
          </w:tcPr>
          <w:p w14:paraId="1FC18661" w14:textId="275AAD2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181BA54" w14:textId="5E4D0550" w:rsidTr="005C2EB2">
        <w:trPr>
          <w:hidden w:val="0"/>
        </w:trPr>
        <w:tc>
          <w:tcPr>
            <w:tcW w:w="1985" w:type="dxa"/>
          </w:tcPr>
          <w:p w14:paraId="3D9AF4B6" w14:textId="6C85A53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HHG20AA801XB51</w:t>
            </w:r>
          </w:p>
        </w:tc>
        <w:tc>
          <w:tcPr>
            <w:tcW w:w="2552" w:type="dxa"/>
            <w:vMerge w:val="restart"/>
            <w:vAlign w:val="center"/>
          </w:tcPr>
          <w:p w14:paraId="22404FA9" w14:textId="4A8DD11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4" w:type="dxa"/>
          </w:tcPr>
          <w:p w14:paraId="183CD9F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BD1B23E" w14:textId="5CB0F77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0FBB890" w14:textId="46AFC8BE" w:rsidTr="005C2EB2">
        <w:trPr>
          <w:hidden w:val="0"/>
        </w:trPr>
        <w:tc>
          <w:tcPr>
            <w:tcW w:w="1985" w:type="dxa"/>
          </w:tcPr>
          <w:p w14:paraId="3CD64F11" w14:textId="6889E1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HHG20AA801XB52</w:t>
            </w:r>
          </w:p>
        </w:tc>
        <w:tc>
          <w:tcPr>
            <w:tcW w:w="2552" w:type="dxa"/>
            <w:vMerge/>
            <w:vAlign w:val="center"/>
          </w:tcPr>
          <w:p w14:paraId="18D6292C" w14:textId="7CAABB0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AF62BD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0B50128" w14:textId="0C12BC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3F9D3B9F" w14:textId="1AFA3719" w:rsidTr="005C2EB2">
        <w:trPr>
          <w:hidden w:val="0"/>
        </w:trPr>
        <w:tc>
          <w:tcPr>
            <w:tcW w:w="1985" w:type="dxa"/>
          </w:tcPr>
          <w:p w14:paraId="25130F21" w14:textId="4498BD2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HHG20AA801XC03</w:t>
            </w:r>
          </w:p>
        </w:tc>
        <w:tc>
          <w:tcPr>
            <w:tcW w:w="2552" w:type="dxa"/>
            <w:vMerge/>
            <w:vAlign w:val="center"/>
          </w:tcPr>
          <w:p w14:paraId="53E4124D" w14:textId="04A4105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F9EF15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0C206C36" w14:textId="45C4B8B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17372A8" w14:textId="52E41AF3" w:rsidTr="005C2EB2">
        <w:trPr>
          <w:hidden w:val="0"/>
        </w:trPr>
        <w:tc>
          <w:tcPr>
            <w:tcW w:w="1985" w:type="dxa"/>
          </w:tcPr>
          <w:p w14:paraId="70A48128" w14:textId="6A434EE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HHG20AA801XC04</w:t>
            </w:r>
          </w:p>
        </w:tc>
        <w:tc>
          <w:tcPr>
            <w:tcW w:w="2552" w:type="dxa"/>
            <w:vMerge/>
            <w:vAlign w:val="center"/>
          </w:tcPr>
          <w:p w14:paraId="0E05126A" w14:textId="673829B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3A02334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13EAB31F" w14:textId="26EFA36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BB76631" w14:textId="2DE673BF" w:rsidTr="005C2EB2">
        <w:trPr>
          <w:hidden w:val="0"/>
        </w:trPr>
        <w:tc>
          <w:tcPr>
            <w:tcW w:w="1985" w:type="dxa"/>
          </w:tcPr>
          <w:p w14:paraId="6207BCA2" w14:textId="57190D5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HHG20AA801XM01</w:t>
            </w:r>
          </w:p>
        </w:tc>
        <w:tc>
          <w:tcPr>
            <w:tcW w:w="2552" w:type="dxa"/>
            <w:vMerge/>
            <w:vAlign w:val="center"/>
          </w:tcPr>
          <w:p w14:paraId="25027F1C" w14:textId="71FBC02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BD3141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CF324CC" w14:textId="525C1BC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C404991" w14:textId="16D7B214" w:rsidTr="005C2EB2">
        <w:trPr>
          <w:hidden w:val="0"/>
        </w:trPr>
        <w:tc>
          <w:tcPr>
            <w:tcW w:w="1985" w:type="dxa"/>
          </w:tcPr>
          <w:p w14:paraId="704D656A" w14:textId="39A1A7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HHG20AA201XB51</w:t>
            </w:r>
          </w:p>
        </w:tc>
        <w:tc>
          <w:tcPr>
            <w:tcW w:w="2552" w:type="dxa"/>
            <w:vMerge w:val="restart"/>
            <w:vAlign w:val="center"/>
          </w:tcPr>
          <w:p w14:paraId="65D82E8E" w14:textId="5DDC87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4" w:type="dxa"/>
          </w:tcPr>
          <w:p w14:paraId="317EE5B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BD7686E" w14:textId="32A283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FAFB93D" w14:textId="41CE2285" w:rsidTr="005C2EB2">
        <w:trPr>
          <w:hidden w:val="0"/>
        </w:trPr>
        <w:tc>
          <w:tcPr>
            <w:tcW w:w="1985" w:type="dxa"/>
          </w:tcPr>
          <w:p w14:paraId="65996C20" w14:textId="48231E2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HHG20AA201XB52</w:t>
            </w:r>
          </w:p>
        </w:tc>
        <w:tc>
          <w:tcPr>
            <w:tcW w:w="2552" w:type="dxa"/>
            <w:vMerge/>
            <w:vAlign w:val="center"/>
          </w:tcPr>
          <w:p w14:paraId="79532B92" w14:textId="6438797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6BB6F76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C0F2B26" w14:textId="1F8B4B5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D50D0F0" w14:textId="0CF71AB0" w:rsidTr="005C2EB2">
        <w:trPr>
          <w:hidden w:val="0"/>
        </w:trPr>
        <w:tc>
          <w:tcPr>
            <w:tcW w:w="1985" w:type="dxa"/>
          </w:tcPr>
          <w:p w14:paraId="31A11114" w14:textId="4692CD2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HHG20AA201XM01</w:t>
            </w:r>
          </w:p>
        </w:tc>
        <w:tc>
          <w:tcPr>
            <w:tcW w:w="2552" w:type="dxa"/>
            <w:vMerge/>
            <w:vAlign w:val="center"/>
          </w:tcPr>
          <w:p w14:paraId="73623BEA" w14:textId="49D5FE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AA16949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EC78928" w14:textId="3DD52CF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18E9613" w14:textId="47E5BEB7" w:rsidTr="005C2EB2">
        <w:trPr>
          <w:hidden w:val="0"/>
        </w:trPr>
        <w:tc>
          <w:tcPr>
            <w:tcW w:w="1985" w:type="dxa"/>
          </w:tcPr>
          <w:p w14:paraId="58BBBA9C" w14:textId="5AF567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HHG20AA201XL01</w:t>
            </w:r>
          </w:p>
        </w:tc>
        <w:tc>
          <w:tcPr>
            <w:tcW w:w="2552" w:type="dxa"/>
            <w:vMerge/>
            <w:vAlign w:val="center"/>
          </w:tcPr>
          <w:p w14:paraId="606C6299" w14:textId="0B18FD5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0F788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3D23DA2" w14:textId="362B68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3186985" w14:textId="439350CF" w:rsidTr="005C2EB2">
        <w:trPr>
          <w:hidden w:val="0"/>
        </w:trPr>
        <w:tc>
          <w:tcPr>
            <w:tcW w:w="1985" w:type="dxa"/>
          </w:tcPr>
          <w:p w14:paraId="64CFCA67" w14:textId="5A938EA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NDG10AA001XB51</w:t>
            </w:r>
          </w:p>
        </w:tc>
        <w:tc>
          <w:tcPr>
            <w:tcW w:w="2552" w:type="dxa"/>
            <w:vMerge w:val="restart"/>
            <w:vAlign w:val="center"/>
          </w:tcPr>
          <w:p w14:paraId="76202CFE" w14:textId="34F2E1D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К-5 на входе котловой воды в ВК-3</w:t>
            </w:r>
          </w:p>
        </w:tc>
        <w:tc>
          <w:tcPr>
            <w:tcW w:w="4394" w:type="dxa"/>
          </w:tcPr>
          <w:p w14:paraId="4B6B0129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58FF0B1" w14:textId="3A5EB0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81F8B95" w14:textId="7E116175" w:rsidTr="005C2EB2">
        <w:trPr>
          <w:hidden w:val="0"/>
        </w:trPr>
        <w:tc>
          <w:tcPr>
            <w:tcW w:w="1985" w:type="dxa"/>
          </w:tcPr>
          <w:p w14:paraId="6E9FDBF2" w14:textId="19B309C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NDG10AA001XB52</w:t>
            </w:r>
          </w:p>
        </w:tc>
        <w:tc>
          <w:tcPr>
            <w:tcW w:w="2552" w:type="dxa"/>
            <w:vMerge/>
            <w:vAlign w:val="center"/>
          </w:tcPr>
          <w:p w14:paraId="3A94F52C" w14:textId="1294B9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F8E7B5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BD4B751" w14:textId="5DA89F9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352DA07" w14:textId="2A899B55" w:rsidTr="005C2EB2">
        <w:trPr>
          <w:hidden w:val="0"/>
        </w:trPr>
        <w:tc>
          <w:tcPr>
            <w:tcW w:w="1985" w:type="dxa"/>
          </w:tcPr>
          <w:p w14:paraId="0E35FA9F" w14:textId="755F50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NDG10AA001XB05</w:t>
            </w:r>
          </w:p>
        </w:tc>
        <w:tc>
          <w:tcPr>
            <w:tcW w:w="2552" w:type="dxa"/>
            <w:vMerge/>
            <w:vAlign w:val="center"/>
          </w:tcPr>
          <w:p w14:paraId="0D3AA315" w14:textId="05C5BED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D8F08D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C18DDEC" w14:textId="28FE3E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789B705" w14:textId="6106A2F7" w:rsidTr="005C2EB2">
        <w:trPr>
          <w:hidden w:val="0"/>
        </w:trPr>
        <w:tc>
          <w:tcPr>
            <w:tcW w:w="1985" w:type="dxa"/>
          </w:tcPr>
          <w:p w14:paraId="6BEAE43C" w14:textId="52B40B7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NDG10AA001XB06</w:t>
            </w:r>
          </w:p>
        </w:tc>
        <w:tc>
          <w:tcPr>
            <w:tcW w:w="2552" w:type="dxa"/>
            <w:vMerge/>
            <w:vAlign w:val="center"/>
          </w:tcPr>
          <w:p w14:paraId="6C8301AD" w14:textId="47DC5D0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8E4407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6A6BDDD" w14:textId="3CC15F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4DC7092C" w14:textId="55CEA2D9" w:rsidTr="005C2EB2">
        <w:trPr>
          <w:hidden w:val="0"/>
        </w:trPr>
        <w:tc>
          <w:tcPr>
            <w:tcW w:w="1985" w:type="dxa"/>
          </w:tcPr>
          <w:p w14:paraId="74AD9C21" w14:textId="29E35A4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NDG10AA001XL01</w:t>
            </w:r>
          </w:p>
        </w:tc>
        <w:tc>
          <w:tcPr>
            <w:tcW w:w="2552" w:type="dxa"/>
            <w:vMerge/>
            <w:vAlign w:val="center"/>
          </w:tcPr>
          <w:p w14:paraId="293F3806" w14:textId="2D42BF3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95505A8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34A3752" w14:textId="61680B6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CEF3A43" w14:textId="0139327D" w:rsidTr="005C2EB2">
        <w:trPr>
          <w:hidden w:val="0"/>
        </w:trPr>
        <w:tc>
          <w:tcPr>
            <w:tcW w:w="1985" w:type="dxa"/>
          </w:tcPr>
          <w:p w14:paraId="46B8B2DB" w14:textId="4EBCB33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F3</w:t>
            </w:r>
            <w:r w:rsidRPr="00122958">
              <w:rPr>
                <w:rFonts w:ascii="Times New Roman" w:hAnsi="Times New Roman"/>
                <w:vanish w:val="0"/>
              </w:rPr>
              <w:t>NDG10AA001XM01</w:t>
            </w:r>
          </w:p>
        </w:tc>
        <w:tc>
          <w:tcPr>
            <w:tcW w:w="2552" w:type="dxa"/>
            <w:vMerge/>
            <w:vAlign w:val="center"/>
          </w:tcPr>
          <w:p w14:paraId="67B7C2A9" w14:textId="434B9C5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B3B9E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A5295E4" w14:textId="6F894E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240354E" w14:textId="1D4D1350" w:rsidTr="005C2EB2">
        <w:trPr>
          <w:hidden w:val="0"/>
        </w:trPr>
        <w:tc>
          <w:tcPr>
            <w:tcW w:w="1985" w:type="dxa"/>
          </w:tcPr>
          <w:p w14:paraId="72B99944" w14:textId="539D8B8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NDG10AA801XC51</w:t>
            </w:r>
          </w:p>
        </w:tc>
        <w:tc>
          <w:tcPr>
            <w:tcW w:w="2552" w:type="dxa"/>
            <w:vMerge w:val="restart"/>
            <w:vAlign w:val="center"/>
          </w:tcPr>
          <w:p w14:paraId="009B25C3" w14:textId="36B256D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РК.КА3 регулятор расхода воды через ВК-3</w:t>
            </w:r>
          </w:p>
        </w:tc>
        <w:tc>
          <w:tcPr>
            <w:tcW w:w="4394" w:type="dxa"/>
          </w:tcPr>
          <w:p w14:paraId="5B046269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0EAADFB" w14:textId="019BEC7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5DE9331" w14:textId="36214413" w:rsidTr="005C2EB2">
        <w:trPr>
          <w:hidden w:val="0"/>
        </w:trPr>
        <w:tc>
          <w:tcPr>
            <w:tcW w:w="1985" w:type="dxa"/>
          </w:tcPr>
          <w:p w14:paraId="241C8A72" w14:textId="782BC9B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NDG10AA801XC52</w:t>
            </w:r>
          </w:p>
        </w:tc>
        <w:tc>
          <w:tcPr>
            <w:tcW w:w="2552" w:type="dxa"/>
            <w:vMerge/>
            <w:vAlign w:val="center"/>
          </w:tcPr>
          <w:p w14:paraId="0449CA81" w14:textId="5539C3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DEA703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53D4C7B" w14:textId="55CA30F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0DFBF83" w14:textId="0BABD611" w:rsidTr="005C2EB2">
        <w:trPr>
          <w:hidden w:val="0"/>
        </w:trPr>
        <w:tc>
          <w:tcPr>
            <w:tcW w:w="1985" w:type="dxa"/>
          </w:tcPr>
          <w:p w14:paraId="4816E3A8" w14:textId="07C1B47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NDG10AA801XC04</w:t>
            </w:r>
          </w:p>
        </w:tc>
        <w:tc>
          <w:tcPr>
            <w:tcW w:w="2552" w:type="dxa"/>
            <w:vMerge/>
            <w:vAlign w:val="center"/>
          </w:tcPr>
          <w:p w14:paraId="06C189A8" w14:textId="75F80CF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9CAB71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5A3FF34F" w14:textId="48C5815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E427B0C" w14:textId="6266132F" w:rsidTr="005C2EB2">
        <w:trPr>
          <w:hidden w:val="0"/>
        </w:trPr>
        <w:tc>
          <w:tcPr>
            <w:tcW w:w="1985" w:type="dxa"/>
          </w:tcPr>
          <w:p w14:paraId="7A185E2E" w14:textId="5549649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NDG10AA801XC57</w:t>
            </w:r>
          </w:p>
        </w:tc>
        <w:tc>
          <w:tcPr>
            <w:tcW w:w="2552" w:type="dxa"/>
            <w:vMerge/>
            <w:vAlign w:val="center"/>
          </w:tcPr>
          <w:p w14:paraId="22C2AE41" w14:textId="3128823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1A3A6CB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00FAEB16" w14:textId="5BFFFDC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2548B32A" w14:textId="35196BE2" w:rsidTr="005C2EB2">
        <w:trPr>
          <w:hidden w:val="0"/>
        </w:trPr>
        <w:tc>
          <w:tcPr>
            <w:tcW w:w="1985" w:type="dxa"/>
          </w:tcPr>
          <w:p w14:paraId="606514CA" w14:textId="16D8061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NDG10AA801XC10</w:t>
            </w:r>
          </w:p>
        </w:tc>
        <w:tc>
          <w:tcPr>
            <w:tcW w:w="2552" w:type="dxa"/>
            <w:vMerge/>
            <w:vAlign w:val="center"/>
          </w:tcPr>
          <w:p w14:paraId="77774D84" w14:textId="13E201A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6E5B47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2B4C7C1E" w14:textId="06B8DD2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39C5A77C" w14:textId="30426706" w:rsidTr="005C2EB2">
        <w:trPr>
          <w:hidden w:val="0"/>
        </w:trPr>
        <w:tc>
          <w:tcPr>
            <w:tcW w:w="1985" w:type="dxa"/>
          </w:tcPr>
          <w:p w14:paraId="1E4BD2EC" w14:textId="52415ED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NDG10AA801XM01</w:t>
            </w:r>
          </w:p>
        </w:tc>
        <w:tc>
          <w:tcPr>
            <w:tcW w:w="2552" w:type="dxa"/>
            <w:vMerge/>
            <w:vAlign w:val="center"/>
          </w:tcPr>
          <w:p w14:paraId="710E10BF" w14:textId="20DB76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3A55BF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E772462" w14:textId="7D0994D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B5A0F94" w14:textId="3BBBCBEF" w:rsidTr="005C2EB2">
        <w:trPr>
          <w:hidden w:val="0"/>
        </w:trPr>
        <w:tc>
          <w:tcPr>
            <w:tcW w:w="1985" w:type="dxa"/>
          </w:tcPr>
          <w:p w14:paraId="0FC8569C" w14:textId="3E568CB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0AA001XB51</w:t>
            </w:r>
          </w:p>
        </w:tc>
        <w:tc>
          <w:tcPr>
            <w:tcW w:w="2552" w:type="dxa"/>
            <w:vMerge w:val="restart"/>
            <w:vAlign w:val="center"/>
          </w:tcPr>
          <w:p w14:paraId="6EB725F2" w14:textId="5DE75C2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К-6 на выходе котловой воды из ВК-3</w:t>
            </w:r>
          </w:p>
        </w:tc>
        <w:tc>
          <w:tcPr>
            <w:tcW w:w="4394" w:type="dxa"/>
          </w:tcPr>
          <w:p w14:paraId="0337B65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E8B6984" w14:textId="739FA3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E3A209F" w14:textId="355BB0B0" w:rsidTr="005C2EB2">
        <w:trPr>
          <w:hidden w:val="0"/>
        </w:trPr>
        <w:tc>
          <w:tcPr>
            <w:tcW w:w="1985" w:type="dxa"/>
          </w:tcPr>
          <w:p w14:paraId="4B56464A" w14:textId="73C45D3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0AA001XB52</w:t>
            </w:r>
          </w:p>
        </w:tc>
        <w:tc>
          <w:tcPr>
            <w:tcW w:w="2552" w:type="dxa"/>
            <w:vMerge/>
            <w:vAlign w:val="center"/>
          </w:tcPr>
          <w:p w14:paraId="1914658E" w14:textId="13AF68D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E88B95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9963192" w14:textId="4E5F4D0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2CA5A3C" w14:textId="31F87B84" w:rsidTr="005C2EB2">
        <w:trPr>
          <w:hidden w:val="0"/>
        </w:trPr>
        <w:tc>
          <w:tcPr>
            <w:tcW w:w="1985" w:type="dxa"/>
          </w:tcPr>
          <w:p w14:paraId="156C73C9" w14:textId="7D3934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0AA001XB05</w:t>
            </w:r>
          </w:p>
        </w:tc>
        <w:tc>
          <w:tcPr>
            <w:tcW w:w="2552" w:type="dxa"/>
            <w:vMerge/>
            <w:vAlign w:val="center"/>
          </w:tcPr>
          <w:p w14:paraId="37023ACB" w14:textId="47D36F9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B965F1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24A749C0" w14:textId="391BC2D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47035D8" w14:textId="40C51993" w:rsidTr="005C2EB2">
        <w:trPr>
          <w:hidden w:val="0"/>
        </w:trPr>
        <w:tc>
          <w:tcPr>
            <w:tcW w:w="1985" w:type="dxa"/>
          </w:tcPr>
          <w:p w14:paraId="03DC1AD7" w14:textId="34571B1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0AA001XB06</w:t>
            </w:r>
          </w:p>
        </w:tc>
        <w:tc>
          <w:tcPr>
            <w:tcW w:w="2552" w:type="dxa"/>
            <w:vMerge/>
            <w:vAlign w:val="center"/>
          </w:tcPr>
          <w:p w14:paraId="27F46CDD" w14:textId="7CA2928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01358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472F989" w14:textId="790F7BA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ABCE715" w14:textId="29DBF482" w:rsidTr="005C2EB2">
        <w:trPr>
          <w:hidden w:val="0"/>
        </w:trPr>
        <w:tc>
          <w:tcPr>
            <w:tcW w:w="1985" w:type="dxa"/>
          </w:tcPr>
          <w:p w14:paraId="123C3019" w14:textId="006B381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0AA001XL01</w:t>
            </w:r>
          </w:p>
        </w:tc>
        <w:tc>
          <w:tcPr>
            <w:tcW w:w="2552" w:type="dxa"/>
            <w:vMerge/>
            <w:vAlign w:val="center"/>
          </w:tcPr>
          <w:p w14:paraId="4FCE6E38" w14:textId="2DFE5CD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D67308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63FDCBD" w14:textId="620716D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82B9911" w14:textId="0B0443BD" w:rsidTr="005C2EB2">
        <w:trPr>
          <w:hidden w:val="0"/>
        </w:trPr>
        <w:tc>
          <w:tcPr>
            <w:tcW w:w="1985" w:type="dxa"/>
          </w:tcPr>
          <w:p w14:paraId="7215557B" w14:textId="6F55C0B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F3</w:t>
            </w:r>
            <w:r w:rsidRPr="00122958">
              <w:rPr>
                <w:rFonts w:ascii="Times New Roman" w:hAnsi="Times New Roman"/>
                <w:vanish w:val="0"/>
              </w:rPr>
              <w:t>0AA001XM01</w:t>
            </w:r>
          </w:p>
        </w:tc>
        <w:tc>
          <w:tcPr>
            <w:tcW w:w="2552" w:type="dxa"/>
            <w:vMerge/>
            <w:vAlign w:val="center"/>
          </w:tcPr>
          <w:p w14:paraId="7BF9F421" w14:textId="2A0DE4F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179E9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DA74D8D" w14:textId="4505503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429E93C3" w14:textId="5656F449" w:rsidTr="005C2EB2">
        <w:trPr>
          <w:hidden w:val="0"/>
        </w:trPr>
        <w:tc>
          <w:tcPr>
            <w:tcW w:w="10488" w:type="dxa"/>
            <w:gridSpan w:val="4"/>
          </w:tcPr>
          <w:p w14:paraId="60E67B18" w14:textId="377D3EA7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Водогрейный котел ВК-4</w:t>
            </w:r>
          </w:p>
        </w:tc>
      </w:tr>
      <w:tr w:rsidR="009E6445" w:rsidRPr="0017406B" w14:paraId="0E411134" w14:textId="050D3B1D" w:rsidTr="005C2EB2">
        <w:trPr>
          <w:hidden w:val="0"/>
        </w:trPr>
        <w:tc>
          <w:tcPr>
            <w:tcW w:w="1985" w:type="dxa"/>
          </w:tcPr>
          <w:p w14:paraId="45D87E4A" w14:textId="2D68973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 w:val="restart"/>
            <w:vAlign w:val="center"/>
          </w:tcPr>
          <w:p w14:paraId="589768BE" w14:textId="614F9A1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4" w:type="dxa"/>
          </w:tcPr>
          <w:p w14:paraId="439A371C" w14:textId="16B260C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в работе</w:t>
            </w:r>
          </w:p>
        </w:tc>
        <w:tc>
          <w:tcPr>
            <w:tcW w:w="1557" w:type="dxa"/>
          </w:tcPr>
          <w:p w14:paraId="67A17085" w14:textId="5AFB16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6F05250" w14:textId="376685DE" w:rsidTr="005C2EB2">
        <w:trPr>
          <w:hidden w:val="0"/>
        </w:trPr>
        <w:tc>
          <w:tcPr>
            <w:tcW w:w="1985" w:type="dxa"/>
          </w:tcPr>
          <w:p w14:paraId="2D14590C" w14:textId="0C181DE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2552" w:type="dxa"/>
            <w:vMerge/>
            <w:vAlign w:val="center"/>
          </w:tcPr>
          <w:p w14:paraId="713DBE2C" w14:textId="1D71AD5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8B5865B" w14:textId="7F366E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остановлен</w:t>
            </w:r>
          </w:p>
        </w:tc>
        <w:tc>
          <w:tcPr>
            <w:tcW w:w="1557" w:type="dxa"/>
          </w:tcPr>
          <w:p w14:paraId="732A7089" w14:textId="6DAADDF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4C08CBF" w14:textId="3E2C1E46" w:rsidTr="005C2EB2">
        <w:trPr>
          <w:hidden w:val="0"/>
        </w:trPr>
        <w:tc>
          <w:tcPr>
            <w:tcW w:w="1985" w:type="dxa"/>
          </w:tcPr>
          <w:p w14:paraId="6A5E2BDE" w14:textId="6BB95F4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1C928734" w14:textId="00A8E4C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C599BF3" w14:textId="18BB566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котлоагрегата</w:t>
            </w:r>
          </w:p>
        </w:tc>
        <w:tc>
          <w:tcPr>
            <w:tcW w:w="1557" w:type="dxa"/>
          </w:tcPr>
          <w:p w14:paraId="3D92297D" w14:textId="4F12D14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242E9F4" w14:textId="2B4E73E2" w:rsidTr="005C2EB2">
        <w:trPr>
          <w:hidden w:val="0"/>
        </w:trPr>
        <w:tc>
          <w:tcPr>
            <w:tcW w:w="1985" w:type="dxa"/>
          </w:tcPr>
          <w:p w14:paraId="72A15A6E" w14:textId="10A7436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F4ANF40BB001XB01</w:t>
            </w:r>
          </w:p>
        </w:tc>
        <w:tc>
          <w:tcPr>
            <w:tcW w:w="2552" w:type="dxa"/>
            <w:vMerge w:val="restart"/>
            <w:vAlign w:val="center"/>
          </w:tcPr>
          <w:p w14:paraId="79E4628F" w14:textId="39C5C19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ШУГ</w:t>
            </w:r>
          </w:p>
        </w:tc>
        <w:tc>
          <w:tcPr>
            <w:tcW w:w="4394" w:type="dxa"/>
          </w:tcPr>
          <w:p w14:paraId="49A60CB9" w14:textId="740AE68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включен</w:t>
            </w:r>
          </w:p>
        </w:tc>
        <w:tc>
          <w:tcPr>
            <w:tcW w:w="1557" w:type="dxa"/>
          </w:tcPr>
          <w:p w14:paraId="7BC065E9" w14:textId="1FF29A2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2DC100C" w14:textId="1F12A06B" w:rsidTr="005C2EB2">
        <w:trPr>
          <w:hidden w:val="0"/>
        </w:trPr>
        <w:tc>
          <w:tcPr>
            <w:tcW w:w="1985" w:type="dxa"/>
          </w:tcPr>
          <w:p w14:paraId="1A951B8B" w14:textId="5C5959D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F4ANF40BB001XB02</w:t>
            </w:r>
          </w:p>
        </w:tc>
        <w:tc>
          <w:tcPr>
            <w:tcW w:w="2552" w:type="dxa"/>
            <w:vMerge/>
            <w:vAlign w:val="center"/>
          </w:tcPr>
          <w:p w14:paraId="5C15F9D3" w14:textId="3317293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21DF8BB" w14:textId="2A41054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отключен</w:t>
            </w:r>
          </w:p>
        </w:tc>
        <w:tc>
          <w:tcPr>
            <w:tcW w:w="1557" w:type="dxa"/>
          </w:tcPr>
          <w:p w14:paraId="28A0FD9E" w14:textId="3911C24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AD3442A" w14:textId="432E5A95" w:rsidTr="005C2EB2">
        <w:trPr>
          <w:hidden w:val="0"/>
        </w:trPr>
        <w:tc>
          <w:tcPr>
            <w:tcW w:w="1985" w:type="dxa"/>
          </w:tcPr>
          <w:p w14:paraId="0AE9AEEF" w14:textId="5EC034C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F4ANF40BB001XB46</w:t>
            </w:r>
          </w:p>
        </w:tc>
        <w:tc>
          <w:tcPr>
            <w:tcW w:w="2552" w:type="dxa"/>
            <w:vMerge/>
            <w:vAlign w:val="center"/>
          </w:tcPr>
          <w:p w14:paraId="2F608EB4" w14:textId="654E60E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4F49E9" w14:textId="6678679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№1</w:t>
            </w:r>
          </w:p>
        </w:tc>
        <w:tc>
          <w:tcPr>
            <w:tcW w:w="1557" w:type="dxa"/>
          </w:tcPr>
          <w:p w14:paraId="6455EB35" w14:textId="7958243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4C04CA0" w14:textId="4F2D2B5E" w:rsidTr="005C2EB2">
        <w:trPr>
          <w:hidden w:val="0"/>
        </w:trPr>
        <w:tc>
          <w:tcPr>
            <w:tcW w:w="1985" w:type="dxa"/>
          </w:tcPr>
          <w:p w14:paraId="1688216F" w14:textId="663E8CD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F4ANF40BB001XB47</w:t>
            </w:r>
          </w:p>
        </w:tc>
        <w:tc>
          <w:tcPr>
            <w:tcW w:w="2552" w:type="dxa"/>
            <w:vMerge/>
            <w:vAlign w:val="center"/>
          </w:tcPr>
          <w:p w14:paraId="25EAD4E7" w14:textId="41E8AED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CF66CFF" w14:textId="463FCA8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12E58A32" w14:textId="45734C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0D4AA78" w14:textId="0AF359DD" w:rsidTr="005C2EB2">
        <w:trPr>
          <w:hidden w:val="0"/>
        </w:trPr>
        <w:tc>
          <w:tcPr>
            <w:tcW w:w="1985" w:type="dxa"/>
          </w:tcPr>
          <w:p w14:paraId="22201815" w14:textId="439D051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F4ANF20BB001XB01</w:t>
            </w:r>
          </w:p>
        </w:tc>
        <w:tc>
          <w:tcPr>
            <w:tcW w:w="2552" w:type="dxa"/>
            <w:vMerge/>
            <w:vAlign w:val="center"/>
          </w:tcPr>
          <w:p w14:paraId="704875BB" w14:textId="7F77630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D97E72" w14:textId="6197213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включен</w:t>
            </w:r>
          </w:p>
        </w:tc>
        <w:tc>
          <w:tcPr>
            <w:tcW w:w="1557" w:type="dxa"/>
          </w:tcPr>
          <w:p w14:paraId="34CB2184" w14:textId="7351168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D957C4A" w14:textId="6FD1A190" w:rsidTr="005C2EB2">
        <w:trPr>
          <w:hidden w:val="0"/>
        </w:trPr>
        <w:tc>
          <w:tcPr>
            <w:tcW w:w="1985" w:type="dxa"/>
          </w:tcPr>
          <w:p w14:paraId="32DBDD7A" w14:textId="7DCAD52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F4ANF20BB001XB02</w:t>
            </w:r>
          </w:p>
        </w:tc>
        <w:tc>
          <w:tcPr>
            <w:tcW w:w="2552" w:type="dxa"/>
            <w:vMerge/>
            <w:vAlign w:val="center"/>
          </w:tcPr>
          <w:p w14:paraId="799C62E8" w14:textId="4448AB2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F8B49A7" w14:textId="49CBAA6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отключен</w:t>
            </w:r>
          </w:p>
        </w:tc>
        <w:tc>
          <w:tcPr>
            <w:tcW w:w="1557" w:type="dxa"/>
          </w:tcPr>
          <w:p w14:paraId="582FFEA2" w14:textId="08DB4F0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C716EAC" w14:textId="4448674A" w:rsidTr="005C2EB2">
        <w:trPr>
          <w:hidden w:val="0"/>
        </w:trPr>
        <w:tc>
          <w:tcPr>
            <w:tcW w:w="1985" w:type="dxa"/>
          </w:tcPr>
          <w:p w14:paraId="35F32FB1" w14:textId="3B498DB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F4ANF20BB001XB46</w:t>
            </w:r>
          </w:p>
        </w:tc>
        <w:tc>
          <w:tcPr>
            <w:tcW w:w="2552" w:type="dxa"/>
            <w:vMerge/>
            <w:vAlign w:val="center"/>
          </w:tcPr>
          <w:p w14:paraId="0ACDD6A9" w14:textId="37CC5C0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5B0D894" w14:textId="6681F36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№2</w:t>
            </w:r>
          </w:p>
        </w:tc>
        <w:tc>
          <w:tcPr>
            <w:tcW w:w="1557" w:type="dxa"/>
          </w:tcPr>
          <w:p w14:paraId="28AF64F1" w14:textId="6072B84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77803CE" w14:textId="6BC029F8" w:rsidTr="005C2EB2">
        <w:trPr>
          <w:hidden w:val="0"/>
        </w:trPr>
        <w:tc>
          <w:tcPr>
            <w:tcW w:w="1985" w:type="dxa"/>
          </w:tcPr>
          <w:p w14:paraId="45771271" w14:textId="53FBD9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F4ANF20BB001XB47</w:t>
            </w:r>
          </w:p>
        </w:tc>
        <w:tc>
          <w:tcPr>
            <w:tcW w:w="2552" w:type="dxa"/>
            <w:vMerge/>
            <w:vAlign w:val="center"/>
          </w:tcPr>
          <w:p w14:paraId="66AF8C35" w14:textId="4D79672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7A2B148" w14:textId="61823B8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461706AE" w14:textId="2C151AC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E589F41" w14:textId="7C681726" w:rsidTr="005C2EB2">
        <w:trPr>
          <w:hidden w:val="0"/>
        </w:trPr>
        <w:tc>
          <w:tcPr>
            <w:tcW w:w="1985" w:type="dxa"/>
          </w:tcPr>
          <w:p w14:paraId="427A7ADC" w14:textId="3C19334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F4ANF40BB001XG02</w:t>
            </w:r>
          </w:p>
        </w:tc>
        <w:tc>
          <w:tcPr>
            <w:tcW w:w="2552" w:type="dxa"/>
            <w:vMerge/>
            <w:vAlign w:val="center"/>
          </w:tcPr>
          <w:p w14:paraId="1236B800" w14:textId="040B59A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83D9A63" w14:textId="4A790CB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№1 - минимально</w:t>
            </w:r>
          </w:p>
        </w:tc>
        <w:tc>
          <w:tcPr>
            <w:tcW w:w="1557" w:type="dxa"/>
          </w:tcPr>
          <w:p w14:paraId="404D1A1F" w14:textId="40B0C54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0F8ADBB" w14:textId="68EFE0EA" w:rsidTr="005C2EB2">
        <w:trPr>
          <w:hidden w:val="0"/>
        </w:trPr>
        <w:tc>
          <w:tcPr>
            <w:tcW w:w="1985" w:type="dxa"/>
          </w:tcPr>
          <w:p w14:paraId="6DE82C4D" w14:textId="5E7870D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F4ANF40CC001XG01</w:t>
            </w:r>
          </w:p>
        </w:tc>
        <w:tc>
          <w:tcPr>
            <w:tcW w:w="2552" w:type="dxa"/>
            <w:vMerge/>
            <w:vAlign w:val="center"/>
          </w:tcPr>
          <w:p w14:paraId="38E271E8" w14:textId="6FC8300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389D55" w14:textId="2F7D5CC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запальника горелки №1</w:t>
            </w:r>
          </w:p>
        </w:tc>
        <w:tc>
          <w:tcPr>
            <w:tcW w:w="1557" w:type="dxa"/>
          </w:tcPr>
          <w:p w14:paraId="5594600D" w14:textId="588CA96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536B01D" w14:textId="3835B3E8" w:rsidTr="005C2EB2">
        <w:trPr>
          <w:hidden w:val="0"/>
        </w:trPr>
        <w:tc>
          <w:tcPr>
            <w:tcW w:w="1985" w:type="dxa"/>
          </w:tcPr>
          <w:p w14:paraId="1BA8677B" w14:textId="5888EB3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F4HHG10AA031XB01</w:t>
            </w:r>
          </w:p>
        </w:tc>
        <w:tc>
          <w:tcPr>
            <w:tcW w:w="2552" w:type="dxa"/>
            <w:vMerge/>
            <w:vAlign w:val="center"/>
          </w:tcPr>
          <w:p w14:paraId="4F2DAF55" w14:textId="7EF86E3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AC25E6" w14:textId="776610D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7F43954F" w14:textId="274BBD3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8A07E18" w14:textId="5EC3E338" w:rsidTr="005C2EB2">
        <w:trPr>
          <w:hidden w:val="0"/>
        </w:trPr>
        <w:tc>
          <w:tcPr>
            <w:tcW w:w="1985" w:type="dxa"/>
          </w:tcPr>
          <w:p w14:paraId="7BD70B5A" w14:textId="687A054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F4HHG10AA031XB02</w:t>
            </w:r>
          </w:p>
        </w:tc>
        <w:tc>
          <w:tcPr>
            <w:tcW w:w="2552" w:type="dxa"/>
            <w:vMerge/>
            <w:vAlign w:val="center"/>
          </w:tcPr>
          <w:p w14:paraId="0E0F0DEC" w14:textId="2696A22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95D1DA" w14:textId="19B701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1BF0CE5C" w14:textId="1FA7D1C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6D2CE4C" w14:textId="0029724C" w:rsidTr="005C2EB2">
        <w:trPr>
          <w:hidden w:val="0"/>
        </w:trPr>
        <w:tc>
          <w:tcPr>
            <w:tcW w:w="1985" w:type="dxa"/>
          </w:tcPr>
          <w:p w14:paraId="15A8BE41" w14:textId="25027E6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F4HHG10AA032XB01</w:t>
            </w:r>
          </w:p>
        </w:tc>
        <w:tc>
          <w:tcPr>
            <w:tcW w:w="2552" w:type="dxa"/>
            <w:vMerge/>
            <w:vAlign w:val="center"/>
          </w:tcPr>
          <w:p w14:paraId="4012601F" w14:textId="03DB787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BFE536A" w14:textId="7CD4C3E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51127D0A" w14:textId="0427D2D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9802B5D" w14:textId="4D53C1A6" w:rsidTr="005C2EB2">
        <w:trPr>
          <w:hidden w:val="0"/>
        </w:trPr>
        <w:tc>
          <w:tcPr>
            <w:tcW w:w="1985" w:type="dxa"/>
          </w:tcPr>
          <w:p w14:paraId="1F6457A8" w14:textId="0A37A1D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F4HHG10AA032XB02</w:t>
            </w:r>
          </w:p>
        </w:tc>
        <w:tc>
          <w:tcPr>
            <w:tcW w:w="2552" w:type="dxa"/>
            <w:vMerge/>
            <w:vAlign w:val="center"/>
          </w:tcPr>
          <w:p w14:paraId="6040E358" w14:textId="05977B5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5E877A" w14:textId="480314B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2138DD71" w14:textId="06CFDB7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E99A089" w14:textId="1D93ED41" w:rsidTr="005C2EB2">
        <w:trPr>
          <w:hidden w:val="0"/>
        </w:trPr>
        <w:tc>
          <w:tcPr>
            <w:tcW w:w="1985" w:type="dxa"/>
          </w:tcPr>
          <w:p w14:paraId="3F1F629C" w14:textId="30208E6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350C52AC" w14:textId="67839CB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CC59B1" w14:textId="3069D0A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№1 в работе</w:t>
            </w:r>
          </w:p>
        </w:tc>
        <w:tc>
          <w:tcPr>
            <w:tcW w:w="1557" w:type="dxa"/>
          </w:tcPr>
          <w:p w14:paraId="4F0188BD" w14:textId="6F2262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663BD8A" w14:textId="08E7A85C" w:rsidTr="005C2EB2">
        <w:trPr>
          <w:hidden w:val="0"/>
        </w:trPr>
        <w:tc>
          <w:tcPr>
            <w:tcW w:w="1985" w:type="dxa"/>
          </w:tcPr>
          <w:p w14:paraId="2D70FEF7" w14:textId="1504BB9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06B07B52" w14:textId="3216BD8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779A35" w14:textId="708F034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№1 – останов котла</w:t>
            </w:r>
          </w:p>
        </w:tc>
        <w:tc>
          <w:tcPr>
            <w:tcW w:w="1557" w:type="dxa"/>
          </w:tcPr>
          <w:p w14:paraId="3A3281E7" w14:textId="1525056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06C8E5D" w14:textId="3EAE4266" w:rsidTr="005C2EB2">
        <w:trPr>
          <w:hidden w:val="0"/>
        </w:trPr>
        <w:tc>
          <w:tcPr>
            <w:tcW w:w="1985" w:type="dxa"/>
          </w:tcPr>
          <w:p w14:paraId="7E1A8BE8" w14:textId="17D1E4D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F4ANF40CC002XG01</w:t>
            </w:r>
          </w:p>
        </w:tc>
        <w:tc>
          <w:tcPr>
            <w:tcW w:w="2552" w:type="dxa"/>
            <w:vMerge/>
            <w:vAlign w:val="center"/>
          </w:tcPr>
          <w:p w14:paraId="6B6B529D" w14:textId="62F2224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4D3811" w14:textId="1F1E1AC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№1</w:t>
            </w:r>
          </w:p>
        </w:tc>
        <w:tc>
          <w:tcPr>
            <w:tcW w:w="1557" w:type="dxa"/>
          </w:tcPr>
          <w:p w14:paraId="3E3627D5" w14:textId="484CCBB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874D0CC" w14:textId="3EA2FBFB" w:rsidTr="005C2EB2">
        <w:trPr>
          <w:hidden w:val="0"/>
        </w:trPr>
        <w:tc>
          <w:tcPr>
            <w:tcW w:w="1985" w:type="dxa"/>
          </w:tcPr>
          <w:p w14:paraId="61F6AA01" w14:textId="6349BB7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F4HHG10CP001XG02</w:t>
            </w:r>
          </w:p>
        </w:tc>
        <w:tc>
          <w:tcPr>
            <w:tcW w:w="2552" w:type="dxa"/>
            <w:vMerge/>
            <w:vAlign w:val="center"/>
          </w:tcPr>
          <w:p w14:paraId="7F9E435F" w14:textId="5B763C5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58B9F8D" w14:textId="075D874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 - минимально</w:t>
            </w:r>
          </w:p>
        </w:tc>
        <w:tc>
          <w:tcPr>
            <w:tcW w:w="1557" w:type="dxa"/>
          </w:tcPr>
          <w:p w14:paraId="0DA9B1B7" w14:textId="4530AF2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2EE2E7F" w14:textId="421371AD" w:rsidTr="005C2EB2">
        <w:trPr>
          <w:hidden w:val="0"/>
        </w:trPr>
        <w:tc>
          <w:tcPr>
            <w:tcW w:w="1985" w:type="dxa"/>
          </w:tcPr>
          <w:p w14:paraId="3A17A9C3" w14:textId="47842F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F4HHG10CP001XG01</w:t>
            </w:r>
          </w:p>
        </w:tc>
        <w:tc>
          <w:tcPr>
            <w:tcW w:w="2552" w:type="dxa"/>
            <w:vMerge/>
            <w:vAlign w:val="center"/>
          </w:tcPr>
          <w:p w14:paraId="047ADD3B" w14:textId="4EE4C99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885DFF8" w14:textId="2010508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максимально</w:t>
            </w:r>
          </w:p>
        </w:tc>
        <w:tc>
          <w:tcPr>
            <w:tcW w:w="1557" w:type="dxa"/>
          </w:tcPr>
          <w:p w14:paraId="7EFCDC86" w14:textId="77BD674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0E6EB38" w14:textId="45A50959" w:rsidTr="005C2EB2">
        <w:trPr>
          <w:hidden w:val="0"/>
        </w:trPr>
        <w:tc>
          <w:tcPr>
            <w:tcW w:w="1985" w:type="dxa"/>
          </w:tcPr>
          <w:p w14:paraId="5FBCAAB0" w14:textId="14123DC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F4ANF40BB002XG02</w:t>
            </w:r>
          </w:p>
        </w:tc>
        <w:tc>
          <w:tcPr>
            <w:tcW w:w="2552" w:type="dxa"/>
            <w:vMerge/>
            <w:vAlign w:val="center"/>
          </w:tcPr>
          <w:p w14:paraId="467A8C49" w14:textId="38D85EE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664B7AA" w14:textId="3A0079E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 №1 минимально</w:t>
            </w:r>
          </w:p>
        </w:tc>
        <w:tc>
          <w:tcPr>
            <w:tcW w:w="1557" w:type="dxa"/>
          </w:tcPr>
          <w:p w14:paraId="67648128" w14:textId="382FFA6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C117A1F" w14:textId="15BBD5F8" w:rsidTr="005C2EB2">
        <w:trPr>
          <w:hidden w:val="0"/>
        </w:trPr>
        <w:tc>
          <w:tcPr>
            <w:tcW w:w="1985" w:type="dxa"/>
          </w:tcPr>
          <w:p w14:paraId="18A5CEE3" w14:textId="79F6D48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F4ANF20BB001XG02</w:t>
            </w:r>
          </w:p>
        </w:tc>
        <w:tc>
          <w:tcPr>
            <w:tcW w:w="2552" w:type="dxa"/>
            <w:vMerge/>
            <w:vAlign w:val="center"/>
          </w:tcPr>
          <w:p w14:paraId="75DAA3D9" w14:textId="63ED10A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FCCBA3C" w14:textId="4CD2C89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№2 - минимально</w:t>
            </w:r>
          </w:p>
        </w:tc>
        <w:tc>
          <w:tcPr>
            <w:tcW w:w="1557" w:type="dxa"/>
          </w:tcPr>
          <w:p w14:paraId="620C36ED" w14:textId="23A5A1E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7F99064" w14:textId="09A405E8" w:rsidTr="005C2EB2">
        <w:trPr>
          <w:hidden w:val="0"/>
        </w:trPr>
        <w:tc>
          <w:tcPr>
            <w:tcW w:w="1985" w:type="dxa"/>
          </w:tcPr>
          <w:p w14:paraId="5FB2070F" w14:textId="7381D96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F4ANF20CC001XG01</w:t>
            </w:r>
          </w:p>
        </w:tc>
        <w:tc>
          <w:tcPr>
            <w:tcW w:w="2552" w:type="dxa"/>
            <w:vMerge/>
            <w:vAlign w:val="center"/>
          </w:tcPr>
          <w:p w14:paraId="5586C76F" w14:textId="2BFE8E9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E9DD4CD" w14:textId="74C0A3D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 факела  запальника  горелки №2</w:t>
            </w:r>
          </w:p>
        </w:tc>
        <w:tc>
          <w:tcPr>
            <w:tcW w:w="1557" w:type="dxa"/>
          </w:tcPr>
          <w:p w14:paraId="748346A8" w14:textId="243FD62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AE1CB04" w14:textId="6B3A8FC4" w:rsidTr="005C2EB2">
        <w:trPr>
          <w:hidden w:val="0"/>
        </w:trPr>
        <w:tc>
          <w:tcPr>
            <w:tcW w:w="1985" w:type="dxa"/>
          </w:tcPr>
          <w:p w14:paraId="785C1B21" w14:textId="43A5774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F4HHG20AA031XB01</w:t>
            </w:r>
          </w:p>
        </w:tc>
        <w:tc>
          <w:tcPr>
            <w:tcW w:w="2552" w:type="dxa"/>
            <w:vMerge/>
            <w:vAlign w:val="center"/>
          </w:tcPr>
          <w:p w14:paraId="3C2536F4" w14:textId="4BC5A51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AB9F465" w14:textId="3FC3B63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40AA5268" w14:textId="400796D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CAA1501" w14:textId="61283187" w:rsidTr="005C2EB2">
        <w:trPr>
          <w:hidden w:val="0"/>
        </w:trPr>
        <w:tc>
          <w:tcPr>
            <w:tcW w:w="1985" w:type="dxa"/>
          </w:tcPr>
          <w:p w14:paraId="3EA8B347" w14:textId="0C466C2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F4HHG20AA031XB02</w:t>
            </w:r>
          </w:p>
        </w:tc>
        <w:tc>
          <w:tcPr>
            <w:tcW w:w="2552" w:type="dxa"/>
            <w:vMerge/>
            <w:vAlign w:val="center"/>
          </w:tcPr>
          <w:p w14:paraId="533629E6" w14:textId="0089B9C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FF24767" w14:textId="75B033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5E00E866" w14:textId="7E31CB6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0B452EB" w14:textId="63E08185" w:rsidTr="005C2EB2">
        <w:trPr>
          <w:hidden w:val="0"/>
        </w:trPr>
        <w:tc>
          <w:tcPr>
            <w:tcW w:w="1985" w:type="dxa"/>
          </w:tcPr>
          <w:p w14:paraId="38AC50F3" w14:textId="6928987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F4HHG20AA032XB01</w:t>
            </w:r>
          </w:p>
        </w:tc>
        <w:tc>
          <w:tcPr>
            <w:tcW w:w="2552" w:type="dxa"/>
            <w:vMerge/>
            <w:vAlign w:val="center"/>
          </w:tcPr>
          <w:p w14:paraId="53F4B85B" w14:textId="68F2762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E515199" w14:textId="50A0C4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36D5BDCF" w14:textId="57553B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28AF804" w14:textId="40DF76A8" w:rsidTr="005C2EB2">
        <w:trPr>
          <w:hidden w:val="0"/>
        </w:trPr>
        <w:tc>
          <w:tcPr>
            <w:tcW w:w="1985" w:type="dxa"/>
          </w:tcPr>
          <w:p w14:paraId="2F9B34E7" w14:textId="0B09091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F4HHG20AA032XB02</w:t>
            </w:r>
          </w:p>
        </w:tc>
        <w:tc>
          <w:tcPr>
            <w:tcW w:w="2552" w:type="dxa"/>
            <w:vMerge/>
            <w:vAlign w:val="center"/>
          </w:tcPr>
          <w:p w14:paraId="60DDD06B" w14:textId="45AA416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8918AEA" w14:textId="666646B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57D7D74F" w14:textId="7BE444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2E9EB77" w14:textId="0E6BC818" w:rsidTr="005C2EB2">
        <w:trPr>
          <w:hidden w:val="0"/>
        </w:trPr>
        <w:tc>
          <w:tcPr>
            <w:tcW w:w="1985" w:type="dxa"/>
          </w:tcPr>
          <w:p w14:paraId="486BFD7F" w14:textId="1AC4C3C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68599674" w14:textId="704955C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FEDDAA6" w14:textId="6F6D915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№2 в работе</w:t>
            </w:r>
          </w:p>
        </w:tc>
        <w:tc>
          <w:tcPr>
            <w:tcW w:w="1557" w:type="dxa"/>
          </w:tcPr>
          <w:p w14:paraId="57E804C1" w14:textId="7F2E375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60ECE5F" w14:textId="7B0B3740" w:rsidTr="005C2EB2">
        <w:trPr>
          <w:hidden w:val="0"/>
        </w:trPr>
        <w:tc>
          <w:tcPr>
            <w:tcW w:w="1985" w:type="dxa"/>
          </w:tcPr>
          <w:p w14:paraId="085E45EA" w14:textId="02AE4EE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12FB3A48" w14:textId="71E8BB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AF78DFC" w14:textId="690998D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№2 – останов котла</w:t>
            </w:r>
          </w:p>
        </w:tc>
        <w:tc>
          <w:tcPr>
            <w:tcW w:w="1557" w:type="dxa"/>
          </w:tcPr>
          <w:p w14:paraId="78539BF7" w14:textId="2B0DEA6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2A83DD6" w14:textId="3A934D8A" w:rsidTr="005C2EB2">
        <w:trPr>
          <w:hidden w:val="0"/>
        </w:trPr>
        <w:tc>
          <w:tcPr>
            <w:tcW w:w="1985" w:type="dxa"/>
          </w:tcPr>
          <w:p w14:paraId="372DD73D" w14:textId="09AD333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F4ANF20CC002XG01</w:t>
            </w:r>
          </w:p>
        </w:tc>
        <w:tc>
          <w:tcPr>
            <w:tcW w:w="2552" w:type="dxa"/>
            <w:vMerge/>
            <w:vAlign w:val="center"/>
          </w:tcPr>
          <w:p w14:paraId="510FD379" w14:textId="23ACCC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30B54D" w14:textId="4745FFE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№2</w:t>
            </w:r>
          </w:p>
        </w:tc>
        <w:tc>
          <w:tcPr>
            <w:tcW w:w="1557" w:type="dxa"/>
          </w:tcPr>
          <w:p w14:paraId="401275E2" w14:textId="4FE7787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5391763" w14:textId="1F413545" w:rsidTr="005C2EB2">
        <w:trPr>
          <w:hidden w:val="0"/>
        </w:trPr>
        <w:tc>
          <w:tcPr>
            <w:tcW w:w="1985" w:type="dxa"/>
          </w:tcPr>
          <w:p w14:paraId="48C4AEB1" w14:textId="190323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F4HHG20CP001XG02</w:t>
            </w:r>
          </w:p>
        </w:tc>
        <w:tc>
          <w:tcPr>
            <w:tcW w:w="2552" w:type="dxa"/>
            <w:vMerge/>
            <w:vAlign w:val="center"/>
          </w:tcPr>
          <w:p w14:paraId="1B59260B" w14:textId="74A7145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6152BAB" w14:textId="6CEB236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 - минимально</w:t>
            </w:r>
          </w:p>
        </w:tc>
        <w:tc>
          <w:tcPr>
            <w:tcW w:w="1557" w:type="dxa"/>
          </w:tcPr>
          <w:p w14:paraId="23A56D90" w14:textId="7E056CC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14A5425" w14:textId="1C68EA75" w:rsidTr="005C2EB2">
        <w:trPr>
          <w:hidden w:val="0"/>
        </w:trPr>
        <w:tc>
          <w:tcPr>
            <w:tcW w:w="1985" w:type="dxa"/>
          </w:tcPr>
          <w:p w14:paraId="777D4C07" w14:textId="1203B9F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F4HHG20CP001XG01</w:t>
            </w:r>
          </w:p>
        </w:tc>
        <w:tc>
          <w:tcPr>
            <w:tcW w:w="2552" w:type="dxa"/>
            <w:vMerge/>
            <w:vAlign w:val="center"/>
          </w:tcPr>
          <w:p w14:paraId="6A4309C1" w14:textId="3C6E88A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8DA1452" w14:textId="5887BEF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максимально</w:t>
            </w:r>
          </w:p>
        </w:tc>
        <w:tc>
          <w:tcPr>
            <w:tcW w:w="1557" w:type="dxa"/>
          </w:tcPr>
          <w:p w14:paraId="7FF7465E" w14:textId="312A2E2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9C89507" w14:textId="4C53895F" w:rsidTr="005C2EB2">
        <w:trPr>
          <w:hidden w:val="0"/>
        </w:trPr>
        <w:tc>
          <w:tcPr>
            <w:tcW w:w="1985" w:type="dxa"/>
          </w:tcPr>
          <w:p w14:paraId="07A5E5E2" w14:textId="6269581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F4ANF20BB002XG02</w:t>
            </w:r>
          </w:p>
        </w:tc>
        <w:tc>
          <w:tcPr>
            <w:tcW w:w="2552" w:type="dxa"/>
            <w:vMerge/>
            <w:vAlign w:val="center"/>
          </w:tcPr>
          <w:p w14:paraId="2B8AFEC9" w14:textId="1CDA8ED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E5D3BB7" w14:textId="3A9AEBD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№2 минимально</w:t>
            </w:r>
          </w:p>
        </w:tc>
        <w:tc>
          <w:tcPr>
            <w:tcW w:w="1557" w:type="dxa"/>
          </w:tcPr>
          <w:p w14:paraId="3BC9D9DA" w14:textId="3A39B31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1DBCED0" w14:textId="49B75FF4" w:rsidTr="005C2EB2">
        <w:trPr>
          <w:hidden w:val="0"/>
        </w:trPr>
        <w:tc>
          <w:tcPr>
            <w:tcW w:w="1985" w:type="dxa"/>
          </w:tcPr>
          <w:p w14:paraId="3CD6C311" w14:textId="66198E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HHG20AA801XB51</w:t>
            </w:r>
          </w:p>
        </w:tc>
        <w:tc>
          <w:tcPr>
            <w:tcW w:w="2552" w:type="dxa"/>
            <w:vMerge w:val="restart"/>
            <w:vAlign w:val="center"/>
          </w:tcPr>
          <w:p w14:paraId="0F09F434" w14:textId="0270CF8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4" w:type="dxa"/>
          </w:tcPr>
          <w:p w14:paraId="0BEA2D6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AE8F2BA" w14:textId="529824D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2769DAAF" w14:textId="75B4904D" w:rsidTr="005C2EB2">
        <w:trPr>
          <w:hidden w:val="0"/>
        </w:trPr>
        <w:tc>
          <w:tcPr>
            <w:tcW w:w="1985" w:type="dxa"/>
          </w:tcPr>
          <w:p w14:paraId="04F2F294" w14:textId="3C6470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F4</w:t>
            </w:r>
            <w:r w:rsidRPr="00122958">
              <w:rPr>
                <w:rFonts w:ascii="Times New Roman" w:hAnsi="Times New Roman"/>
                <w:vanish w:val="0"/>
              </w:rPr>
              <w:t>HHG20AA801XB52</w:t>
            </w:r>
          </w:p>
        </w:tc>
        <w:tc>
          <w:tcPr>
            <w:tcW w:w="2552" w:type="dxa"/>
            <w:vMerge/>
            <w:vAlign w:val="center"/>
          </w:tcPr>
          <w:p w14:paraId="5899BC9B" w14:textId="1606262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E5653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B10C5CC" w14:textId="31C926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BC04CD0" w14:textId="3D80E546" w:rsidTr="005C2EB2">
        <w:trPr>
          <w:hidden w:val="0"/>
        </w:trPr>
        <w:tc>
          <w:tcPr>
            <w:tcW w:w="1985" w:type="dxa"/>
          </w:tcPr>
          <w:p w14:paraId="6EC8FB44" w14:textId="511EC12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HHG20AA801XC03</w:t>
            </w:r>
          </w:p>
        </w:tc>
        <w:tc>
          <w:tcPr>
            <w:tcW w:w="2552" w:type="dxa"/>
            <w:vMerge/>
            <w:vAlign w:val="center"/>
          </w:tcPr>
          <w:p w14:paraId="22F73947" w14:textId="7750B8A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15D1A2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14E870D2" w14:textId="0CE5BED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C516561" w14:textId="343CD938" w:rsidTr="005C2EB2">
        <w:trPr>
          <w:hidden w:val="0"/>
        </w:trPr>
        <w:tc>
          <w:tcPr>
            <w:tcW w:w="1985" w:type="dxa"/>
          </w:tcPr>
          <w:p w14:paraId="03BBB158" w14:textId="36889EA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HHG20AA801XC04</w:t>
            </w:r>
          </w:p>
        </w:tc>
        <w:tc>
          <w:tcPr>
            <w:tcW w:w="2552" w:type="dxa"/>
            <w:vMerge/>
            <w:vAlign w:val="center"/>
          </w:tcPr>
          <w:p w14:paraId="4B4FA5D3" w14:textId="2F5C51D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999620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1D660446" w14:textId="64D5FE1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7F0FFAB" w14:textId="6DBEBD7B" w:rsidTr="005C2EB2">
        <w:trPr>
          <w:hidden w:val="0"/>
        </w:trPr>
        <w:tc>
          <w:tcPr>
            <w:tcW w:w="1985" w:type="dxa"/>
          </w:tcPr>
          <w:p w14:paraId="5C5BDEE7" w14:textId="111BF79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HHG20AA801XM01</w:t>
            </w:r>
          </w:p>
        </w:tc>
        <w:tc>
          <w:tcPr>
            <w:tcW w:w="2552" w:type="dxa"/>
            <w:vMerge/>
            <w:vAlign w:val="center"/>
          </w:tcPr>
          <w:p w14:paraId="79AB09BC" w14:textId="528F3E7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1A166C9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977FF89" w14:textId="0080971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5F42A6E" w14:textId="1B92FB52" w:rsidTr="005C2EB2">
        <w:trPr>
          <w:hidden w:val="0"/>
        </w:trPr>
        <w:tc>
          <w:tcPr>
            <w:tcW w:w="1985" w:type="dxa"/>
          </w:tcPr>
          <w:p w14:paraId="7F86D3BE" w14:textId="2914FFE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HHG20AA201XB51</w:t>
            </w:r>
          </w:p>
        </w:tc>
        <w:tc>
          <w:tcPr>
            <w:tcW w:w="2552" w:type="dxa"/>
            <w:vMerge w:val="restart"/>
            <w:vAlign w:val="center"/>
          </w:tcPr>
          <w:p w14:paraId="138D0403" w14:textId="4B8319E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4" w:type="dxa"/>
          </w:tcPr>
          <w:p w14:paraId="23DFA61B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0C03661" w14:textId="6031EB3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07364E8" w14:textId="18F30CEB" w:rsidTr="005C2EB2">
        <w:trPr>
          <w:hidden w:val="0"/>
        </w:trPr>
        <w:tc>
          <w:tcPr>
            <w:tcW w:w="1985" w:type="dxa"/>
          </w:tcPr>
          <w:p w14:paraId="35AE6633" w14:textId="37DAC3E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HHG20AA201XB52</w:t>
            </w:r>
          </w:p>
        </w:tc>
        <w:tc>
          <w:tcPr>
            <w:tcW w:w="2552" w:type="dxa"/>
            <w:vMerge/>
            <w:vAlign w:val="center"/>
          </w:tcPr>
          <w:p w14:paraId="130CA8E3" w14:textId="72760BC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B7C7A8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F435994" w14:textId="7619288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4E8A075" w14:textId="15D0642D" w:rsidTr="005C2EB2">
        <w:trPr>
          <w:hidden w:val="0"/>
        </w:trPr>
        <w:tc>
          <w:tcPr>
            <w:tcW w:w="1985" w:type="dxa"/>
          </w:tcPr>
          <w:p w14:paraId="7BA55907" w14:textId="6F81D0B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HHG20AA201XM01</w:t>
            </w:r>
          </w:p>
        </w:tc>
        <w:tc>
          <w:tcPr>
            <w:tcW w:w="2552" w:type="dxa"/>
            <w:vMerge/>
            <w:vAlign w:val="center"/>
          </w:tcPr>
          <w:p w14:paraId="35F2C8D6" w14:textId="7E9380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E0F883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69FCAEA" w14:textId="3E345A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50FBE20" w14:textId="6B387887" w:rsidTr="005C2EB2">
        <w:trPr>
          <w:hidden w:val="0"/>
        </w:trPr>
        <w:tc>
          <w:tcPr>
            <w:tcW w:w="1985" w:type="dxa"/>
          </w:tcPr>
          <w:p w14:paraId="1154C800" w14:textId="1F20BF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HHG20AA201XL01</w:t>
            </w:r>
          </w:p>
        </w:tc>
        <w:tc>
          <w:tcPr>
            <w:tcW w:w="2552" w:type="dxa"/>
            <w:vMerge/>
            <w:vAlign w:val="center"/>
          </w:tcPr>
          <w:p w14:paraId="1B608E7C" w14:textId="115552C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46E6C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074C741" w14:textId="79836E6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C946EAF" w14:textId="4B0CFE53" w:rsidTr="005C2EB2">
        <w:trPr>
          <w:hidden w:val="0"/>
        </w:trPr>
        <w:tc>
          <w:tcPr>
            <w:tcW w:w="1985" w:type="dxa"/>
          </w:tcPr>
          <w:p w14:paraId="404A1DAB" w14:textId="777A1FE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NDG10AA001XB51</w:t>
            </w:r>
          </w:p>
        </w:tc>
        <w:tc>
          <w:tcPr>
            <w:tcW w:w="2552" w:type="dxa"/>
            <w:vMerge w:val="restart"/>
            <w:vAlign w:val="center"/>
          </w:tcPr>
          <w:p w14:paraId="57FDB20E" w14:textId="7C89749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К-7 на входе котловой воды в ВК-4</w:t>
            </w:r>
          </w:p>
        </w:tc>
        <w:tc>
          <w:tcPr>
            <w:tcW w:w="4394" w:type="dxa"/>
          </w:tcPr>
          <w:p w14:paraId="3AA4BA86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C859DC7" w14:textId="422E42D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422815F1" w14:textId="3D02BD26" w:rsidTr="005C2EB2">
        <w:trPr>
          <w:hidden w:val="0"/>
        </w:trPr>
        <w:tc>
          <w:tcPr>
            <w:tcW w:w="1985" w:type="dxa"/>
          </w:tcPr>
          <w:p w14:paraId="02C128C9" w14:textId="4EBE39F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NDG10AA001XB52</w:t>
            </w:r>
          </w:p>
        </w:tc>
        <w:tc>
          <w:tcPr>
            <w:tcW w:w="2552" w:type="dxa"/>
            <w:vMerge/>
            <w:vAlign w:val="center"/>
          </w:tcPr>
          <w:p w14:paraId="45671EC5" w14:textId="7661031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14345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D1F3D30" w14:textId="03C66C8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28E0079" w14:textId="227B20DF" w:rsidTr="005C2EB2">
        <w:trPr>
          <w:hidden w:val="0"/>
        </w:trPr>
        <w:tc>
          <w:tcPr>
            <w:tcW w:w="1985" w:type="dxa"/>
          </w:tcPr>
          <w:p w14:paraId="6FBD1ACF" w14:textId="1DE5105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NDG10AA001XB05</w:t>
            </w:r>
          </w:p>
        </w:tc>
        <w:tc>
          <w:tcPr>
            <w:tcW w:w="2552" w:type="dxa"/>
            <w:vMerge/>
            <w:vAlign w:val="center"/>
          </w:tcPr>
          <w:p w14:paraId="16DE8476" w14:textId="474651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18C6866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68A8DAF5" w14:textId="6E3D27C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D555E5D" w14:textId="30E4E1F0" w:rsidTr="005C2EB2">
        <w:trPr>
          <w:hidden w:val="0"/>
        </w:trPr>
        <w:tc>
          <w:tcPr>
            <w:tcW w:w="1985" w:type="dxa"/>
          </w:tcPr>
          <w:p w14:paraId="40CB58DB" w14:textId="57C5DEA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NDG10AA001XB06</w:t>
            </w:r>
          </w:p>
        </w:tc>
        <w:tc>
          <w:tcPr>
            <w:tcW w:w="2552" w:type="dxa"/>
            <w:vMerge/>
            <w:vAlign w:val="center"/>
          </w:tcPr>
          <w:p w14:paraId="0CB4FFB2" w14:textId="44BA794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6C20C0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7BC9478" w14:textId="3B2C608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F407800" w14:textId="7898A917" w:rsidTr="005C2EB2">
        <w:trPr>
          <w:hidden w:val="0"/>
        </w:trPr>
        <w:tc>
          <w:tcPr>
            <w:tcW w:w="1985" w:type="dxa"/>
          </w:tcPr>
          <w:p w14:paraId="6B72DDAE" w14:textId="60D0295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NDG10AA001XL01</w:t>
            </w:r>
          </w:p>
        </w:tc>
        <w:tc>
          <w:tcPr>
            <w:tcW w:w="2552" w:type="dxa"/>
            <w:vMerge/>
            <w:vAlign w:val="center"/>
          </w:tcPr>
          <w:p w14:paraId="3F11D121" w14:textId="541CAF0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90B36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39BCDF8" w14:textId="3080D7E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11BED35" w14:textId="5B396B40" w:rsidTr="005C2EB2">
        <w:trPr>
          <w:hidden w:val="0"/>
        </w:trPr>
        <w:tc>
          <w:tcPr>
            <w:tcW w:w="1985" w:type="dxa"/>
          </w:tcPr>
          <w:p w14:paraId="4EAAAC05" w14:textId="7E7A461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NDG10AA001XM01</w:t>
            </w:r>
          </w:p>
        </w:tc>
        <w:tc>
          <w:tcPr>
            <w:tcW w:w="2552" w:type="dxa"/>
            <w:vMerge/>
            <w:vAlign w:val="center"/>
          </w:tcPr>
          <w:p w14:paraId="57486733" w14:textId="30AF43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ABE92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4D44D04" w14:textId="59E80BE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D702056" w14:textId="1F9B7955" w:rsidTr="005C2EB2">
        <w:trPr>
          <w:hidden w:val="0"/>
        </w:trPr>
        <w:tc>
          <w:tcPr>
            <w:tcW w:w="1985" w:type="dxa"/>
          </w:tcPr>
          <w:p w14:paraId="0F1CA4F0" w14:textId="3567D29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NDG10AA801XC51</w:t>
            </w:r>
          </w:p>
        </w:tc>
        <w:tc>
          <w:tcPr>
            <w:tcW w:w="2552" w:type="dxa"/>
            <w:vMerge w:val="restart"/>
            <w:vAlign w:val="center"/>
          </w:tcPr>
          <w:p w14:paraId="3767F002" w14:textId="0496252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РК.КА4 регулятор расхода воды через ВК-4</w:t>
            </w:r>
          </w:p>
        </w:tc>
        <w:tc>
          <w:tcPr>
            <w:tcW w:w="4394" w:type="dxa"/>
          </w:tcPr>
          <w:p w14:paraId="296F49D4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A8A746B" w14:textId="361DFD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BDF4D5A" w14:textId="1CA0EBBD" w:rsidTr="005C2EB2">
        <w:trPr>
          <w:hidden w:val="0"/>
        </w:trPr>
        <w:tc>
          <w:tcPr>
            <w:tcW w:w="1985" w:type="dxa"/>
          </w:tcPr>
          <w:p w14:paraId="1233C1DB" w14:textId="26CA792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NDG10AA801XC52</w:t>
            </w:r>
          </w:p>
        </w:tc>
        <w:tc>
          <w:tcPr>
            <w:tcW w:w="2552" w:type="dxa"/>
            <w:vMerge/>
            <w:vAlign w:val="center"/>
          </w:tcPr>
          <w:p w14:paraId="4195404F" w14:textId="58F0352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5D0F1F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4807458" w14:textId="3780DA6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4E0315F" w14:textId="2EFC4723" w:rsidTr="005C2EB2">
        <w:trPr>
          <w:hidden w:val="0"/>
        </w:trPr>
        <w:tc>
          <w:tcPr>
            <w:tcW w:w="1985" w:type="dxa"/>
          </w:tcPr>
          <w:p w14:paraId="3F157B2B" w14:textId="517158D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NDG10AA801XC04</w:t>
            </w:r>
          </w:p>
        </w:tc>
        <w:tc>
          <w:tcPr>
            <w:tcW w:w="2552" w:type="dxa"/>
            <w:vMerge/>
            <w:vAlign w:val="center"/>
          </w:tcPr>
          <w:p w14:paraId="10A72727" w14:textId="66A0BA3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795B22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1F41C429" w14:textId="6547414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C05280B" w14:textId="390F2672" w:rsidTr="005C2EB2">
        <w:trPr>
          <w:hidden w:val="0"/>
        </w:trPr>
        <w:tc>
          <w:tcPr>
            <w:tcW w:w="1985" w:type="dxa"/>
          </w:tcPr>
          <w:p w14:paraId="789B9F44" w14:textId="1EF960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NDG10AA801XC57</w:t>
            </w:r>
          </w:p>
        </w:tc>
        <w:tc>
          <w:tcPr>
            <w:tcW w:w="2552" w:type="dxa"/>
            <w:vMerge/>
            <w:vAlign w:val="center"/>
          </w:tcPr>
          <w:p w14:paraId="67D2F422" w14:textId="362305A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2ECA866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1542BD2E" w14:textId="799F88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535125F" w14:textId="3C60586A" w:rsidTr="005C2EB2">
        <w:trPr>
          <w:hidden w:val="0"/>
        </w:trPr>
        <w:tc>
          <w:tcPr>
            <w:tcW w:w="1985" w:type="dxa"/>
          </w:tcPr>
          <w:p w14:paraId="1B34FE45" w14:textId="34A4168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NDG10AA801XC10</w:t>
            </w:r>
          </w:p>
        </w:tc>
        <w:tc>
          <w:tcPr>
            <w:tcW w:w="2552" w:type="dxa"/>
            <w:vMerge/>
            <w:vAlign w:val="center"/>
          </w:tcPr>
          <w:p w14:paraId="1CDE29C8" w14:textId="0539F33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1F593D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572CB804" w14:textId="784DE65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B12C2BD" w14:textId="699C65AA" w:rsidTr="005C2EB2">
        <w:trPr>
          <w:hidden w:val="0"/>
        </w:trPr>
        <w:tc>
          <w:tcPr>
            <w:tcW w:w="1985" w:type="dxa"/>
          </w:tcPr>
          <w:p w14:paraId="5DF24116" w14:textId="61FF4C0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NDG10AA801XM01</w:t>
            </w:r>
          </w:p>
        </w:tc>
        <w:tc>
          <w:tcPr>
            <w:tcW w:w="2552" w:type="dxa"/>
            <w:vMerge/>
            <w:vAlign w:val="center"/>
          </w:tcPr>
          <w:p w14:paraId="300E7EA2" w14:textId="5B0B5CC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71CE89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FF52066" w14:textId="5F89B70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2C18A42B" w14:textId="69E8A346" w:rsidTr="005C2EB2">
        <w:trPr>
          <w:hidden w:val="0"/>
        </w:trPr>
        <w:tc>
          <w:tcPr>
            <w:tcW w:w="1985" w:type="dxa"/>
          </w:tcPr>
          <w:p w14:paraId="747A775D" w14:textId="077F83A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0AA001XB51</w:t>
            </w:r>
          </w:p>
        </w:tc>
        <w:tc>
          <w:tcPr>
            <w:tcW w:w="2552" w:type="dxa"/>
            <w:vMerge w:val="restart"/>
            <w:vAlign w:val="center"/>
          </w:tcPr>
          <w:p w14:paraId="49C5B21D" w14:textId="31B7D5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К-8 на выходе котловой воды из ВК-4</w:t>
            </w:r>
          </w:p>
        </w:tc>
        <w:tc>
          <w:tcPr>
            <w:tcW w:w="4394" w:type="dxa"/>
          </w:tcPr>
          <w:p w14:paraId="404EDA4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CCC9371" w14:textId="413F35E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DC94ABD" w14:textId="6F4115D0" w:rsidTr="005C2EB2">
        <w:trPr>
          <w:hidden w:val="0"/>
        </w:trPr>
        <w:tc>
          <w:tcPr>
            <w:tcW w:w="1985" w:type="dxa"/>
          </w:tcPr>
          <w:p w14:paraId="18923397" w14:textId="7B278D7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0AA001XB52</w:t>
            </w:r>
          </w:p>
        </w:tc>
        <w:tc>
          <w:tcPr>
            <w:tcW w:w="2552" w:type="dxa"/>
            <w:vMerge/>
            <w:vAlign w:val="center"/>
          </w:tcPr>
          <w:p w14:paraId="485EDF4F" w14:textId="19421E5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AA9C3CB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EEEBC82" w14:textId="3104894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EF96153" w14:textId="17C28917" w:rsidTr="005C2EB2">
        <w:trPr>
          <w:hidden w:val="0"/>
        </w:trPr>
        <w:tc>
          <w:tcPr>
            <w:tcW w:w="1985" w:type="dxa"/>
          </w:tcPr>
          <w:p w14:paraId="7FC09C0D" w14:textId="561309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0AA001XB05</w:t>
            </w:r>
          </w:p>
        </w:tc>
        <w:tc>
          <w:tcPr>
            <w:tcW w:w="2552" w:type="dxa"/>
            <w:vMerge/>
            <w:vAlign w:val="center"/>
          </w:tcPr>
          <w:p w14:paraId="0E452894" w14:textId="3BD1EEB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E32692B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1D12043C" w14:textId="1613743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FF354F3" w14:textId="57393335" w:rsidTr="005C2EB2">
        <w:trPr>
          <w:hidden w:val="0"/>
        </w:trPr>
        <w:tc>
          <w:tcPr>
            <w:tcW w:w="1985" w:type="dxa"/>
          </w:tcPr>
          <w:p w14:paraId="0DE510C8" w14:textId="3E68703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F4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0AA001XB06</w:t>
            </w:r>
          </w:p>
        </w:tc>
        <w:tc>
          <w:tcPr>
            <w:tcW w:w="2552" w:type="dxa"/>
            <w:vMerge/>
            <w:vAlign w:val="center"/>
          </w:tcPr>
          <w:p w14:paraId="00178AAB" w14:textId="1B2FA54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22F699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86E680C" w14:textId="035EFCE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A8C8CAC" w14:textId="4E9A6E7F" w:rsidTr="005C2EB2">
        <w:trPr>
          <w:hidden w:val="0"/>
        </w:trPr>
        <w:tc>
          <w:tcPr>
            <w:tcW w:w="1985" w:type="dxa"/>
          </w:tcPr>
          <w:p w14:paraId="43F21F77" w14:textId="50E5D41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0AA001XL01</w:t>
            </w:r>
          </w:p>
        </w:tc>
        <w:tc>
          <w:tcPr>
            <w:tcW w:w="2552" w:type="dxa"/>
            <w:vMerge/>
            <w:vAlign w:val="center"/>
          </w:tcPr>
          <w:p w14:paraId="050EB623" w14:textId="27C176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6E179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58DEBAF" w14:textId="6E194BB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986873C" w14:textId="0097617C" w:rsidTr="005C2EB2">
        <w:trPr>
          <w:hidden w:val="0"/>
        </w:trPr>
        <w:tc>
          <w:tcPr>
            <w:tcW w:w="1985" w:type="dxa"/>
          </w:tcPr>
          <w:p w14:paraId="3D325976" w14:textId="4E57C96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F4</w:t>
            </w:r>
            <w:r w:rsidRPr="00122958">
              <w:rPr>
                <w:rFonts w:ascii="Times New Roman" w:hAnsi="Times New Roman"/>
                <w:vanish w:val="0"/>
              </w:rPr>
              <w:t>0AA001XM01</w:t>
            </w:r>
          </w:p>
        </w:tc>
        <w:tc>
          <w:tcPr>
            <w:tcW w:w="2552" w:type="dxa"/>
            <w:vMerge/>
            <w:vAlign w:val="center"/>
          </w:tcPr>
          <w:p w14:paraId="3CFD6386" w14:textId="3AADEB8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FDFD8A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A837B68" w14:textId="5B797EF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2CB1DF9" w14:textId="312228D0" w:rsidTr="005C2EB2">
        <w:trPr>
          <w:hidden w:val="0"/>
        </w:trPr>
        <w:tc>
          <w:tcPr>
            <w:tcW w:w="10488" w:type="dxa"/>
            <w:gridSpan w:val="4"/>
          </w:tcPr>
          <w:p w14:paraId="06848550" w14:textId="4F9EEA85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Водогрейный котел ВК-5</w:t>
            </w:r>
          </w:p>
        </w:tc>
      </w:tr>
      <w:tr w:rsidR="009E6445" w:rsidRPr="0017406B" w14:paraId="29F01BA7" w14:textId="24FB080F" w:rsidTr="005C2EB2">
        <w:trPr>
          <w:hidden w:val="0"/>
        </w:trPr>
        <w:tc>
          <w:tcPr>
            <w:tcW w:w="1985" w:type="dxa"/>
          </w:tcPr>
          <w:p w14:paraId="6DA58ACE" w14:textId="0F0898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 w:val="restart"/>
            <w:vAlign w:val="center"/>
          </w:tcPr>
          <w:p w14:paraId="454983F1" w14:textId="3F52FC4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4" w:type="dxa"/>
          </w:tcPr>
          <w:p w14:paraId="30578E05" w14:textId="32B25AA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в работе</w:t>
            </w:r>
          </w:p>
        </w:tc>
        <w:tc>
          <w:tcPr>
            <w:tcW w:w="1557" w:type="dxa"/>
          </w:tcPr>
          <w:p w14:paraId="4D70F18E" w14:textId="315069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3F9C3E6" w14:textId="00EFA0B8" w:rsidTr="005C2EB2">
        <w:trPr>
          <w:hidden w:val="0"/>
        </w:trPr>
        <w:tc>
          <w:tcPr>
            <w:tcW w:w="1985" w:type="dxa"/>
          </w:tcPr>
          <w:p w14:paraId="4094D2B9" w14:textId="0D8E989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2552" w:type="dxa"/>
            <w:vMerge/>
            <w:vAlign w:val="center"/>
          </w:tcPr>
          <w:p w14:paraId="7B61943B" w14:textId="02CAFE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808EF9" w14:textId="5EB094D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остановлен</w:t>
            </w:r>
          </w:p>
        </w:tc>
        <w:tc>
          <w:tcPr>
            <w:tcW w:w="1557" w:type="dxa"/>
          </w:tcPr>
          <w:p w14:paraId="03F554F1" w14:textId="74E76D4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53C66D1" w14:textId="75C84776" w:rsidTr="005C2EB2">
        <w:trPr>
          <w:hidden w:val="0"/>
        </w:trPr>
        <w:tc>
          <w:tcPr>
            <w:tcW w:w="1985" w:type="dxa"/>
          </w:tcPr>
          <w:p w14:paraId="3FE8A4E4" w14:textId="162A8E1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1FDCEF13" w14:textId="2864D91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9CC7F4B" w14:textId="53AFA98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котлоагрегата</w:t>
            </w:r>
          </w:p>
        </w:tc>
        <w:tc>
          <w:tcPr>
            <w:tcW w:w="1557" w:type="dxa"/>
          </w:tcPr>
          <w:p w14:paraId="1F6A821F" w14:textId="6D57273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6D49716" w14:textId="540EAA6A" w:rsidTr="005C2EB2">
        <w:trPr>
          <w:hidden w:val="0"/>
        </w:trPr>
        <w:tc>
          <w:tcPr>
            <w:tcW w:w="1985" w:type="dxa"/>
          </w:tcPr>
          <w:p w14:paraId="3D5F4E86" w14:textId="5B69078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F5ANF50BB001XB01</w:t>
            </w:r>
          </w:p>
        </w:tc>
        <w:tc>
          <w:tcPr>
            <w:tcW w:w="2552" w:type="dxa"/>
            <w:vMerge w:val="restart"/>
            <w:vAlign w:val="center"/>
          </w:tcPr>
          <w:p w14:paraId="69414274" w14:textId="5B0A836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ШУГ</w:t>
            </w:r>
          </w:p>
        </w:tc>
        <w:tc>
          <w:tcPr>
            <w:tcW w:w="4394" w:type="dxa"/>
          </w:tcPr>
          <w:p w14:paraId="079F56E0" w14:textId="3DE9322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включен</w:t>
            </w:r>
          </w:p>
        </w:tc>
        <w:tc>
          <w:tcPr>
            <w:tcW w:w="1557" w:type="dxa"/>
          </w:tcPr>
          <w:p w14:paraId="51AC8577" w14:textId="438913B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AB8B09C" w14:textId="628901B7" w:rsidTr="005C2EB2">
        <w:trPr>
          <w:hidden w:val="0"/>
        </w:trPr>
        <w:tc>
          <w:tcPr>
            <w:tcW w:w="1985" w:type="dxa"/>
          </w:tcPr>
          <w:p w14:paraId="14EFD55B" w14:textId="01D4E4C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F5ANF50BB001XB02</w:t>
            </w:r>
          </w:p>
        </w:tc>
        <w:tc>
          <w:tcPr>
            <w:tcW w:w="2552" w:type="dxa"/>
            <w:vMerge/>
            <w:vAlign w:val="center"/>
          </w:tcPr>
          <w:p w14:paraId="24B4D3F3" w14:textId="0C5431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833EA84" w14:textId="6D51824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отключен</w:t>
            </w:r>
          </w:p>
        </w:tc>
        <w:tc>
          <w:tcPr>
            <w:tcW w:w="1557" w:type="dxa"/>
          </w:tcPr>
          <w:p w14:paraId="3D13C15E" w14:textId="7CC65B7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409993E" w14:textId="39EDFE9A" w:rsidTr="005C2EB2">
        <w:trPr>
          <w:hidden w:val="0"/>
        </w:trPr>
        <w:tc>
          <w:tcPr>
            <w:tcW w:w="1985" w:type="dxa"/>
          </w:tcPr>
          <w:p w14:paraId="4C10A5E2" w14:textId="6CDEA27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F5ANF50BB001XB46</w:t>
            </w:r>
          </w:p>
        </w:tc>
        <w:tc>
          <w:tcPr>
            <w:tcW w:w="2552" w:type="dxa"/>
            <w:vMerge/>
            <w:vAlign w:val="center"/>
          </w:tcPr>
          <w:p w14:paraId="6A5BFE4D" w14:textId="4FD8D28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637C190" w14:textId="7697FE8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№1</w:t>
            </w:r>
          </w:p>
        </w:tc>
        <w:tc>
          <w:tcPr>
            <w:tcW w:w="1557" w:type="dxa"/>
          </w:tcPr>
          <w:p w14:paraId="7A4D3069" w14:textId="60B024C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043518E" w14:textId="7E471D82" w:rsidTr="005C2EB2">
        <w:trPr>
          <w:hidden w:val="0"/>
        </w:trPr>
        <w:tc>
          <w:tcPr>
            <w:tcW w:w="1985" w:type="dxa"/>
          </w:tcPr>
          <w:p w14:paraId="0A07A247" w14:textId="1E01B75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F5ANF50BB001XB47</w:t>
            </w:r>
          </w:p>
        </w:tc>
        <w:tc>
          <w:tcPr>
            <w:tcW w:w="2552" w:type="dxa"/>
            <w:vMerge/>
            <w:vAlign w:val="center"/>
          </w:tcPr>
          <w:p w14:paraId="7F489086" w14:textId="35B8B51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DDD5CF1" w14:textId="0F97D10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0943FDB0" w14:textId="6080790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79DBC4C" w14:textId="10680D5A" w:rsidTr="005C2EB2">
        <w:trPr>
          <w:hidden w:val="0"/>
        </w:trPr>
        <w:tc>
          <w:tcPr>
            <w:tcW w:w="1985" w:type="dxa"/>
          </w:tcPr>
          <w:p w14:paraId="47B29128" w14:textId="2A31CFF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F5ANF20BB001XB01</w:t>
            </w:r>
          </w:p>
        </w:tc>
        <w:tc>
          <w:tcPr>
            <w:tcW w:w="2552" w:type="dxa"/>
            <w:vMerge/>
            <w:vAlign w:val="center"/>
          </w:tcPr>
          <w:p w14:paraId="419CA3C8" w14:textId="61E9216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143F86A" w14:textId="381B77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включен</w:t>
            </w:r>
          </w:p>
        </w:tc>
        <w:tc>
          <w:tcPr>
            <w:tcW w:w="1557" w:type="dxa"/>
          </w:tcPr>
          <w:p w14:paraId="02D4E2F5" w14:textId="3BB0EAD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8D25841" w14:textId="3C137964" w:rsidTr="005C2EB2">
        <w:trPr>
          <w:hidden w:val="0"/>
        </w:trPr>
        <w:tc>
          <w:tcPr>
            <w:tcW w:w="1985" w:type="dxa"/>
          </w:tcPr>
          <w:p w14:paraId="0AE5AEF7" w14:textId="5C6FA17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F5ANF20BB001XB02</w:t>
            </w:r>
          </w:p>
        </w:tc>
        <w:tc>
          <w:tcPr>
            <w:tcW w:w="2552" w:type="dxa"/>
            <w:vMerge/>
            <w:vAlign w:val="center"/>
          </w:tcPr>
          <w:p w14:paraId="194D7585" w14:textId="28777C3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BA234D9" w14:textId="05FB8D8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отключен</w:t>
            </w:r>
          </w:p>
        </w:tc>
        <w:tc>
          <w:tcPr>
            <w:tcW w:w="1557" w:type="dxa"/>
          </w:tcPr>
          <w:p w14:paraId="5224C77F" w14:textId="0D2E5BB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FFD235C" w14:textId="68063FA1" w:rsidTr="005C2EB2">
        <w:trPr>
          <w:hidden w:val="0"/>
        </w:trPr>
        <w:tc>
          <w:tcPr>
            <w:tcW w:w="1985" w:type="dxa"/>
          </w:tcPr>
          <w:p w14:paraId="4FA3D5B8" w14:textId="0892EA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F5ANF20BB001XB46</w:t>
            </w:r>
          </w:p>
        </w:tc>
        <w:tc>
          <w:tcPr>
            <w:tcW w:w="2552" w:type="dxa"/>
            <w:vMerge/>
            <w:vAlign w:val="center"/>
          </w:tcPr>
          <w:p w14:paraId="28906CEA" w14:textId="2875F0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7AF026E" w14:textId="7AEE127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№2</w:t>
            </w:r>
          </w:p>
        </w:tc>
        <w:tc>
          <w:tcPr>
            <w:tcW w:w="1557" w:type="dxa"/>
          </w:tcPr>
          <w:p w14:paraId="52C4044A" w14:textId="4681C0B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93B7787" w14:textId="44E56DF0" w:rsidTr="005C2EB2">
        <w:trPr>
          <w:hidden w:val="0"/>
        </w:trPr>
        <w:tc>
          <w:tcPr>
            <w:tcW w:w="1985" w:type="dxa"/>
          </w:tcPr>
          <w:p w14:paraId="5ECA4F5E" w14:textId="7483167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F5ANF20BB001XB47</w:t>
            </w:r>
          </w:p>
        </w:tc>
        <w:tc>
          <w:tcPr>
            <w:tcW w:w="2552" w:type="dxa"/>
            <w:vMerge/>
            <w:vAlign w:val="center"/>
          </w:tcPr>
          <w:p w14:paraId="4D423B64" w14:textId="5B4AC73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0ED434C" w14:textId="4526D1F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30B76EF9" w14:textId="7ACA232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7C247C3" w14:textId="082917AF" w:rsidTr="005C2EB2">
        <w:trPr>
          <w:hidden w:val="0"/>
        </w:trPr>
        <w:tc>
          <w:tcPr>
            <w:tcW w:w="1985" w:type="dxa"/>
          </w:tcPr>
          <w:p w14:paraId="2EEE0695" w14:textId="0A73883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F5ANF50BB001XG02</w:t>
            </w:r>
          </w:p>
        </w:tc>
        <w:tc>
          <w:tcPr>
            <w:tcW w:w="2552" w:type="dxa"/>
            <w:vMerge/>
            <w:vAlign w:val="center"/>
          </w:tcPr>
          <w:p w14:paraId="6965435E" w14:textId="1253ABA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CD663DF" w14:textId="39A641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№1 - минимально</w:t>
            </w:r>
          </w:p>
        </w:tc>
        <w:tc>
          <w:tcPr>
            <w:tcW w:w="1557" w:type="dxa"/>
          </w:tcPr>
          <w:p w14:paraId="2B7E4428" w14:textId="37B2D19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15E3AD3" w14:textId="2609731F" w:rsidTr="005C2EB2">
        <w:trPr>
          <w:hidden w:val="0"/>
        </w:trPr>
        <w:tc>
          <w:tcPr>
            <w:tcW w:w="1985" w:type="dxa"/>
          </w:tcPr>
          <w:p w14:paraId="3A406A10" w14:textId="16939FB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F5ANF50CC001XG01</w:t>
            </w:r>
          </w:p>
        </w:tc>
        <w:tc>
          <w:tcPr>
            <w:tcW w:w="2552" w:type="dxa"/>
            <w:vMerge/>
            <w:vAlign w:val="center"/>
          </w:tcPr>
          <w:p w14:paraId="7347F774" w14:textId="7C7F49D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ED0179" w14:textId="02F1345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запальника горелки №1</w:t>
            </w:r>
          </w:p>
        </w:tc>
        <w:tc>
          <w:tcPr>
            <w:tcW w:w="1557" w:type="dxa"/>
          </w:tcPr>
          <w:p w14:paraId="539235C4" w14:textId="621EE8E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B4B068E" w14:textId="2B258150" w:rsidTr="005C2EB2">
        <w:trPr>
          <w:hidden w:val="0"/>
        </w:trPr>
        <w:tc>
          <w:tcPr>
            <w:tcW w:w="1985" w:type="dxa"/>
          </w:tcPr>
          <w:p w14:paraId="13C7F661" w14:textId="2FA774A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F5HHG10AA031XB01</w:t>
            </w:r>
          </w:p>
        </w:tc>
        <w:tc>
          <w:tcPr>
            <w:tcW w:w="2552" w:type="dxa"/>
            <w:vMerge/>
            <w:vAlign w:val="center"/>
          </w:tcPr>
          <w:p w14:paraId="77038F82" w14:textId="5431C10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EA56CC7" w14:textId="5DF674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58DE9D1F" w14:textId="56DA442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B0B8697" w14:textId="6F3E9DE7" w:rsidTr="005C2EB2">
        <w:trPr>
          <w:hidden w:val="0"/>
        </w:trPr>
        <w:tc>
          <w:tcPr>
            <w:tcW w:w="1985" w:type="dxa"/>
          </w:tcPr>
          <w:p w14:paraId="30B2FA3E" w14:textId="229BE70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F5HHG10AA031XB02</w:t>
            </w:r>
          </w:p>
        </w:tc>
        <w:tc>
          <w:tcPr>
            <w:tcW w:w="2552" w:type="dxa"/>
            <w:vMerge/>
            <w:vAlign w:val="center"/>
          </w:tcPr>
          <w:p w14:paraId="58473D84" w14:textId="794394D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00FD92E" w14:textId="34948E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503C997C" w14:textId="0E7582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7521247" w14:textId="3FD8F98C" w:rsidTr="005C2EB2">
        <w:trPr>
          <w:hidden w:val="0"/>
        </w:trPr>
        <w:tc>
          <w:tcPr>
            <w:tcW w:w="1985" w:type="dxa"/>
          </w:tcPr>
          <w:p w14:paraId="1CF2C95C" w14:textId="03B6FFE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F5HHG10AA032XB01</w:t>
            </w:r>
          </w:p>
        </w:tc>
        <w:tc>
          <w:tcPr>
            <w:tcW w:w="2552" w:type="dxa"/>
            <w:vMerge/>
            <w:vAlign w:val="center"/>
          </w:tcPr>
          <w:p w14:paraId="44371045" w14:textId="5D36DE1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77F080" w14:textId="5B69798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01EA3EFD" w14:textId="4D213AF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F12265F" w14:textId="127F1C32" w:rsidTr="005C2EB2">
        <w:trPr>
          <w:hidden w:val="0"/>
        </w:trPr>
        <w:tc>
          <w:tcPr>
            <w:tcW w:w="1985" w:type="dxa"/>
          </w:tcPr>
          <w:p w14:paraId="56CA31B8" w14:textId="1E0593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F5HHG10AA032XB02</w:t>
            </w:r>
          </w:p>
        </w:tc>
        <w:tc>
          <w:tcPr>
            <w:tcW w:w="2552" w:type="dxa"/>
            <w:vMerge/>
            <w:vAlign w:val="center"/>
          </w:tcPr>
          <w:p w14:paraId="7293F4F9" w14:textId="2923A05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129E3BA" w14:textId="3F0436E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31696B0E" w14:textId="0EE120A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FF33A7C" w14:textId="343CCE1B" w:rsidTr="005C2EB2">
        <w:trPr>
          <w:hidden w:val="0"/>
        </w:trPr>
        <w:tc>
          <w:tcPr>
            <w:tcW w:w="1985" w:type="dxa"/>
          </w:tcPr>
          <w:p w14:paraId="74F3A76A" w14:textId="7D14769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6656CF25" w14:textId="25E2481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B55A6F8" w14:textId="3F50D1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№1 в работе</w:t>
            </w:r>
          </w:p>
        </w:tc>
        <w:tc>
          <w:tcPr>
            <w:tcW w:w="1557" w:type="dxa"/>
          </w:tcPr>
          <w:p w14:paraId="1BBBA95E" w14:textId="6DAF771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19F7DCD" w14:textId="095D4089" w:rsidTr="005C2EB2">
        <w:trPr>
          <w:hidden w:val="0"/>
        </w:trPr>
        <w:tc>
          <w:tcPr>
            <w:tcW w:w="1985" w:type="dxa"/>
          </w:tcPr>
          <w:p w14:paraId="09223B07" w14:textId="2F90484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011757FB" w14:textId="426A754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796DCBF" w14:textId="54B0275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№1 – останов котла</w:t>
            </w:r>
          </w:p>
        </w:tc>
        <w:tc>
          <w:tcPr>
            <w:tcW w:w="1557" w:type="dxa"/>
          </w:tcPr>
          <w:p w14:paraId="598182E3" w14:textId="7F78C34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A99452A" w14:textId="5887245E" w:rsidTr="005C2EB2">
        <w:trPr>
          <w:hidden w:val="0"/>
        </w:trPr>
        <w:tc>
          <w:tcPr>
            <w:tcW w:w="1985" w:type="dxa"/>
          </w:tcPr>
          <w:p w14:paraId="711277F1" w14:textId="2750DE3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F5ANF50CC002XG01</w:t>
            </w:r>
          </w:p>
        </w:tc>
        <w:tc>
          <w:tcPr>
            <w:tcW w:w="2552" w:type="dxa"/>
            <w:vMerge/>
            <w:vAlign w:val="center"/>
          </w:tcPr>
          <w:p w14:paraId="0EAA14F1" w14:textId="013F364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DF21195" w14:textId="00EC324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№1</w:t>
            </w:r>
          </w:p>
        </w:tc>
        <w:tc>
          <w:tcPr>
            <w:tcW w:w="1557" w:type="dxa"/>
          </w:tcPr>
          <w:p w14:paraId="538B052F" w14:textId="56E8B3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4E69771" w14:textId="1752D084" w:rsidTr="005C2EB2">
        <w:trPr>
          <w:hidden w:val="0"/>
        </w:trPr>
        <w:tc>
          <w:tcPr>
            <w:tcW w:w="1985" w:type="dxa"/>
          </w:tcPr>
          <w:p w14:paraId="762E7DE7" w14:textId="25B819A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F5HHG10CP001XG02</w:t>
            </w:r>
          </w:p>
        </w:tc>
        <w:tc>
          <w:tcPr>
            <w:tcW w:w="2552" w:type="dxa"/>
            <w:vMerge/>
            <w:vAlign w:val="center"/>
          </w:tcPr>
          <w:p w14:paraId="24FF3367" w14:textId="6C9048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D63B368" w14:textId="7D41D1C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 - минимально</w:t>
            </w:r>
          </w:p>
        </w:tc>
        <w:tc>
          <w:tcPr>
            <w:tcW w:w="1557" w:type="dxa"/>
          </w:tcPr>
          <w:p w14:paraId="5F1615C4" w14:textId="382F396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73E6768" w14:textId="6D4DFAC9" w:rsidTr="005C2EB2">
        <w:trPr>
          <w:hidden w:val="0"/>
        </w:trPr>
        <w:tc>
          <w:tcPr>
            <w:tcW w:w="1985" w:type="dxa"/>
          </w:tcPr>
          <w:p w14:paraId="6AE615AA" w14:textId="49118C2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F5HHG10CP001XG01</w:t>
            </w:r>
          </w:p>
        </w:tc>
        <w:tc>
          <w:tcPr>
            <w:tcW w:w="2552" w:type="dxa"/>
            <w:vMerge/>
            <w:vAlign w:val="center"/>
          </w:tcPr>
          <w:p w14:paraId="3D4C8ADD" w14:textId="70A0FBB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C781EB2" w14:textId="1CCE01E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максимально</w:t>
            </w:r>
          </w:p>
        </w:tc>
        <w:tc>
          <w:tcPr>
            <w:tcW w:w="1557" w:type="dxa"/>
          </w:tcPr>
          <w:p w14:paraId="639AD127" w14:textId="06B97BF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937D455" w14:textId="4556A0CE" w:rsidTr="005C2EB2">
        <w:trPr>
          <w:hidden w:val="0"/>
        </w:trPr>
        <w:tc>
          <w:tcPr>
            <w:tcW w:w="1985" w:type="dxa"/>
          </w:tcPr>
          <w:p w14:paraId="22694239" w14:textId="7B34ECE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F5ANF50BB002XG02</w:t>
            </w:r>
          </w:p>
        </w:tc>
        <w:tc>
          <w:tcPr>
            <w:tcW w:w="2552" w:type="dxa"/>
            <w:vMerge/>
            <w:vAlign w:val="center"/>
          </w:tcPr>
          <w:p w14:paraId="6011EB54" w14:textId="17DA07C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7DDA98" w14:textId="4F5BB9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 №1 минимально</w:t>
            </w:r>
          </w:p>
        </w:tc>
        <w:tc>
          <w:tcPr>
            <w:tcW w:w="1557" w:type="dxa"/>
          </w:tcPr>
          <w:p w14:paraId="2763DE4C" w14:textId="14D53C8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2966656" w14:textId="3D53CCD2" w:rsidTr="005C2EB2">
        <w:trPr>
          <w:hidden w:val="0"/>
        </w:trPr>
        <w:tc>
          <w:tcPr>
            <w:tcW w:w="1985" w:type="dxa"/>
          </w:tcPr>
          <w:p w14:paraId="15382864" w14:textId="1D2EBC2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F5ANF20BB001XG02</w:t>
            </w:r>
          </w:p>
        </w:tc>
        <w:tc>
          <w:tcPr>
            <w:tcW w:w="2552" w:type="dxa"/>
            <w:vMerge/>
            <w:vAlign w:val="center"/>
          </w:tcPr>
          <w:p w14:paraId="2DD995ED" w14:textId="3B1E51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595ECC" w14:textId="375CB75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№2 - минимально</w:t>
            </w:r>
          </w:p>
        </w:tc>
        <w:tc>
          <w:tcPr>
            <w:tcW w:w="1557" w:type="dxa"/>
          </w:tcPr>
          <w:p w14:paraId="52E56B81" w14:textId="538098D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4EE9756" w14:textId="465A1E30" w:rsidTr="005C2EB2">
        <w:trPr>
          <w:hidden w:val="0"/>
        </w:trPr>
        <w:tc>
          <w:tcPr>
            <w:tcW w:w="1985" w:type="dxa"/>
          </w:tcPr>
          <w:p w14:paraId="07A58212" w14:textId="61E1B1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F5ANF20CC001XG01</w:t>
            </w:r>
          </w:p>
        </w:tc>
        <w:tc>
          <w:tcPr>
            <w:tcW w:w="2552" w:type="dxa"/>
            <w:vMerge/>
            <w:vAlign w:val="center"/>
          </w:tcPr>
          <w:p w14:paraId="0EE0F438" w14:textId="26723D4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05CF4C" w14:textId="4952F78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 факела  запальника  горелки №2</w:t>
            </w:r>
          </w:p>
        </w:tc>
        <w:tc>
          <w:tcPr>
            <w:tcW w:w="1557" w:type="dxa"/>
          </w:tcPr>
          <w:p w14:paraId="0A44E79D" w14:textId="0773F24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92EDF15" w14:textId="10763327" w:rsidTr="005C2EB2">
        <w:trPr>
          <w:hidden w:val="0"/>
        </w:trPr>
        <w:tc>
          <w:tcPr>
            <w:tcW w:w="1985" w:type="dxa"/>
          </w:tcPr>
          <w:p w14:paraId="698E216C" w14:textId="7735ABA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F5HHG20AA031XB01</w:t>
            </w:r>
          </w:p>
        </w:tc>
        <w:tc>
          <w:tcPr>
            <w:tcW w:w="2552" w:type="dxa"/>
            <w:vMerge/>
            <w:vAlign w:val="center"/>
          </w:tcPr>
          <w:p w14:paraId="30309A55" w14:textId="737BA5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39D6B6C" w14:textId="7CA3CC0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21950CBA" w14:textId="062271E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94A03B7" w14:textId="6E15FFD4" w:rsidTr="005C2EB2">
        <w:trPr>
          <w:hidden w:val="0"/>
        </w:trPr>
        <w:tc>
          <w:tcPr>
            <w:tcW w:w="1985" w:type="dxa"/>
          </w:tcPr>
          <w:p w14:paraId="3744DAC2" w14:textId="14406A4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F5HHG20AA031XB02</w:t>
            </w:r>
          </w:p>
        </w:tc>
        <w:tc>
          <w:tcPr>
            <w:tcW w:w="2552" w:type="dxa"/>
            <w:vMerge/>
            <w:vAlign w:val="center"/>
          </w:tcPr>
          <w:p w14:paraId="76310217" w14:textId="0CA529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2A27E9" w14:textId="66FCFEC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5D045410" w14:textId="727851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5685FC6" w14:textId="0A19C0F5" w:rsidTr="005C2EB2">
        <w:trPr>
          <w:hidden w:val="0"/>
        </w:trPr>
        <w:tc>
          <w:tcPr>
            <w:tcW w:w="1985" w:type="dxa"/>
          </w:tcPr>
          <w:p w14:paraId="104BF2E6" w14:textId="03D86A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F5HHG20AA032XB01</w:t>
            </w:r>
          </w:p>
        </w:tc>
        <w:tc>
          <w:tcPr>
            <w:tcW w:w="2552" w:type="dxa"/>
            <w:vMerge/>
            <w:vAlign w:val="center"/>
          </w:tcPr>
          <w:p w14:paraId="077D56CE" w14:textId="6789108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E77CFB6" w14:textId="734CCAA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190C3400" w14:textId="0CE7301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E7BA8D7" w14:textId="043391EF" w:rsidTr="005C2EB2">
        <w:trPr>
          <w:hidden w:val="0"/>
        </w:trPr>
        <w:tc>
          <w:tcPr>
            <w:tcW w:w="1985" w:type="dxa"/>
          </w:tcPr>
          <w:p w14:paraId="657375DF" w14:textId="4830AA6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F5HHG20AA032XB02</w:t>
            </w:r>
          </w:p>
        </w:tc>
        <w:tc>
          <w:tcPr>
            <w:tcW w:w="2552" w:type="dxa"/>
            <w:vMerge/>
            <w:vAlign w:val="center"/>
          </w:tcPr>
          <w:p w14:paraId="102EDCB7" w14:textId="4CB20B9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0D60B47" w14:textId="0A15B2E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49723E90" w14:textId="1C2CBDB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1A27C4B" w14:textId="3ED6F1C1" w:rsidTr="005C2EB2">
        <w:trPr>
          <w:hidden w:val="0"/>
        </w:trPr>
        <w:tc>
          <w:tcPr>
            <w:tcW w:w="1985" w:type="dxa"/>
          </w:tcPr>
          <w:p w14:paraId="0C1E6B36" w14:textId="2E404A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4909184C" w14:textId="197DD9E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CF5ED6D" w14:textId="6D1C2D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№2 в работе</w:t>
            </w:r>
          </w:p>
        </w:tc>
        <w:tc>
          <w:tcPr>
            <w:tcW w:w="1557" w:type="dxa"/>
          </w:tcPr>
          <w:p w14:paraId="570551FA" w14:textId="7B76193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3CF6774" w14:textId="0226CDFF" w:rsidTr="005C2EB2">
        <w:trPr>
          <w:hidden w:val="0"/>
        </w:trPr>
        <w:tc>
          <w:tcPr>
            <w:tcW w:w="1985" w:type="dxa"/>
          </w:tcPr>
          <w:p w14:paraId="56C65F33" w14:textId="72EE269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5186E8F1" w14:textId="0603B1B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A33906" w14:textId="0987E15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№2 – останов котла</w:t>
            </w:r>
          </w:p>
        </w:tc>
        <w:tc>
          <w:tcPr>
            <w:tcW w:w="1557" w:type="dxa"/>
          </w:tcPr>
          <w:p w14:paraId="25B971E0" w14:textId="7CB37F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6D397F2" w14:textId="565267BB" w:rsidTr="005C2EB2">
        <w:trPr>
          <w:hidden w:val="0"/>
        </w:trPr>
        <w:tc>
          <w:tcPr>
            <w:tcW w:w="1985" w:type="dxa"/>
          </w:tcPr>
          <w:p w14:paraId="735242C0" w14:textId="708308D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F5ANF20CC002XG01</w:t>
            </w:r>
          </w:p>
        </w:tc>
        <w:tc>
          <w:tcPr>
            <w:tcW w:w="2552" w:type="dxa"/>
            <w:vMerge/>
            <w:vAlign w:val="center"/>
          </w:tcPr>
          <w:p w14:paraId="76C0C9E5" w14:textId="133F029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0E40AA" w14:textId="707B125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№2</w:t>
            </w:r>
          </w:p>
        </w:tc>
        <w:tc>
          <w:tcPr>
            <w:tcW w:w="1557" w:type="dxa"/>
          </w:tcPr>
          <w:p w14:paraId="32625B1C" w14:textId="0D403CB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603D16C" w14:textId="024E036A" w:rsidTr="005C2EB2">
        <w:trPr>
          <w:hidden w:val="0"/>
        </w:trPr>
        <w:tc>
          <w:tcPr>
            <w:tcW w:w="1985" w:type="dxa"/>
          </w:tcPr>
          <w:p w14:paraId="2CB8B5C2" w14:textId="5459171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F5HHG20CP001XG02</w:t>
            </w:r>
          </w:p>
        </w:tc>
        <w:tc>
          <w:tcPr>
            <w:tcW w:w="2552" w:type="dxa"/>
            <w:vMerge/>
            <w:vAlign w:val="center"/>
          </w:tcPr>
          <w:p w14:paraId="7E78DEC0" w14:textId="35D7A3E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E0662A8" w14:textId="7A4D17E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 - минимально</w:t>
            </w:r>
          </w:p>
        </w:tc>
        <w:tc>
          <w:tcPr>
            <w:tcW w:w="1557" w:type="dxa"/>
          </w:tcPr>
          <w:p w14:paraId="05E59C81" w14:textId="7465C4D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D2C0564" w14:textId="54B1ADAC" w:rsidTr="005C2EB2">
        <w:trPr>
          <w:hidden w:val="0"/>
        </w:trPr>
        <w:tc>
          <w:tcPr>
            <w:tcW w:w="1985" w:type="dxa"/>
          </w:tcPr>
          <w:p w14:paraId="343FD96C" w14:textId="1B40717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F5HHG20CP001XG01</w:t>
            </w:r>
          </w:p>
        </w:tc>
        <w:tc>
          <w:tcPr>
            <w:tcW w:w="2552" w:type="dxa"/>
            <w:vMerge/>
            <w:vAlign w:val="center"/>
          </w:tcPr>
          <w:p w14:paraId="6B8608F4" w14:textId="4521943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01267FD" w14:textId="10B6850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максимально</w:t>
            </w:r>
          </w:p>
        </w:tc>
        <w:tc>
          <w:tcPr>
            <w:tcW w:w="1557" w:type="dxa"/>
          </w:tcPr>
          <w:p w14:paraId="3F6081C8" w14:textId="7F3D6B2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843356D" w14:textId="745FAC32" w:rsidTr="005C2EB2">
        <w:trPr>
          <w:hidden w:val="0"/>
        </w:trPr>
        <w:tc>
          <w:tcPr>
            <w:tcW w:w="1985" w:type="dxa"/>
          </w:tcPr>
          <w:p w14:paraId="5422F241" w14:textId="42F12F6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F5ANF20BB002XG02</w:t>
            </w:r>
          </w:p>
        </w:tc>
        <w:tc>
          <w:tcPr>
            <w:tcW w:w="2552" w:type="dxa"/>
            <w:vMerge/>
            <w:vAlign w:val="center"/>
          </w:tcPr>
          <w:p w14:paraId="0CD794D0" w14:textId="1084DD1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574ADFA" w14:textId="2619EE8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№2 минимально</w:t>
            </w:r>
          </w:p>
        </w:tc>
        <w:tc>
          <w:tcPr>
            <w:tcW w:w="1557" w:type="dxa"/>
          </w:tcPr>
          <w:p w14:paraId="155DF280" w14:textId="7245C64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02143BC" w14:textId="502CE78C" w:rsidTr="005C2EB2">
        <w:trPr>
          <w:hidden w:val="0"/>
        </w:trPr>
        <w:tc>
          <w:tcPr>
            <w:tcW w:w="1985" w:type="dxa"/>
          </w:tcPr>
          <w:p w14:paraId="390D5756" w14:textId="4C0F62B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HHG20AA801XB51</w:t>
            </w:r>
          </w:p>
        </w:tc>
        <w:tc>
          <w:tcPr>
            <w:tcW w:w="2552" w:type="dxa"/>
            <w:vMerge w:val="restart"/>
            <w:vAlign w:val="center"/>
          </w:tcPr>
          <w:p w14:paraId="356555C3" w14:textId="5BB4903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4" w:type="dxa"/>
          </w:tcPr>
          <w:p w14:paraId="0B97F86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5BBD7E6" w14:textId="79D5B59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78C24212" w14:textId="72567DED" w:rsidTr="005C2EB2">
        <w:trPr>
          <w:hidden w:val="0"/>
        </w:trPr>
        <w:tc>
          <w:tcPr>
            <w:tcW w:w="1985" w:type="dxa"/>
          </w:tcPr>
          <w:p w14:paraId="522C1ACF" w14:textId="25ABEE8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HHG20AA801XB52</w:t>
            </w:r>
          </w:p>
        </w:tc>
        <w:tc>
          <w:tcPr>
            <w:tcW w:w="2552" w:type="dxa"/>
            <w:vMerge/>
            <w:vAlign w:val="center"/>
          </w:tcPr>
          <w:p w14:paraId="7730659A" w14:textId="4FDC516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6B6AAC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B29D219" w14:textId="16A53E0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2C77AC7" w14:textId="0E6E0398" w:rsidTr="005C2EB2">
        <w:trPr>
          <w:hidden w:val="0"/>
        </w:trPr>
        <w:tc>
          <w:tcPr>
            <w:tcW w:w="1985" w:type="dxa"/>
          </w:tcPr>
          <w:p w14:paraId="7A1279F6" w14:textId="7549017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HHG20AA801XC03</w:t>
            </w:r>
          </w:p>
        </w:tc>
        <w:tc>
          <w:tcPr>
            <w:tcW w:w="2552" w:type="dxa"/>
            <w:vMerge/>
            <w:vAlign w:val="center"/>
          </w:tcPr>
          <w:p w14:paraId="4F6DAC11" w14:textId="010D661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D6EE80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2D8C9119" w14:textId="5C4A2F7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98DBD7C" w14:textId="04A72C60" w:rsidTr="005C2EB2">
        <w:trPr>
          <w:hidden w:val="0"/>
        </w:trPr>
        <w:tc>
          <w:tcPr>
            <w:tcW w:w="1985" w:type="dxa"/>
          </w:tcPr>
          <w:p w14:paraId="24C1B550" w14:textId="5217FBA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HHG20AA801XC04</w:t>
            </w:r>
          </w:p>
        </w:tc>
        <w:tc>
          <w:tcPr>
            <w:tcW w:w="2552" w:type="dxa"/>
            <w:vMerge/>
            <w:vAlign w:val="center"/>
          </w:tcPr>
          <w:p w14:paraId="19BE0D45" w14:textId="31DDCB0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B0FD5E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1C5E0C82" w14:textId="250CEC8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36ADFDA8" w14:textId="5F12A274" w:rsidTr="005C2EB2">
        <w:trPr>
          <w:hidden w:val="0"/>
        </w:trPr>
        <w:tc>
          <w:tcPr>
            <w:tcW w:w="1985" w:type="dxa"/>
          </w:tcPr>
          <w:p w14:paraId="0B9A7723" w14:textId="6FB3D8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HHG20AA801XM01</w:t>
            </w:r>
          </w:p>
        </w:tc>
        <w:tc>
          <w:tcPr>
            <w:tcW w:w="2552" w:type="dxa"/>
            <w:vMerge/>
            <w:vAlign w:val="center"/>
          </w:tcPr>
          <w:p w14:paraId="6DAB0B38" w14:textId="365590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5DA66FE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8EF2410" w14:textId="7BDA1B1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215FEB2C" w14:textId="3947778B" w:rsidTr="005C2EB2">
        <w:trPr>
          <w:hidden w:val="0"/>
        </w:trPr>
        <w:tc>
          <w:tcPr>
            <w:tcW w:w="1985" w:type="dxa"/>
          </w:tcPr>
          <w:p w14:paraId="0C004772" w14:textId="646423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HHG20AA201XB51</w:t>
            </w:r>
          </w:p>
        </w:tc>
        <w:tc>
          <w:tcPr>
            <w:tcW w:w="2552" w:type="dxa"/>
            <w:vMerge w:val="restart"/>
            <w:vAlign w:val="center"/>
          </w:tcPr>
          <w:p w14:paraId="4BE8F8A3" w14:textId="3FD93CD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4" w:type="dxa"/>
          </w:tcPr>
          <w:p w14:paraId="4397608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5C1E166" w14:textId="794EB98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3785E81" w14:textId="79F0A79F" w:rsidTr="005C2EB2">
        <w:trPr>
          <w:hidden w:val="0"/>
        </w:trPr>
        <w:tc>
          <w:tcPr>
            <w:tcW w:w="1985" w:type="dxa"/>
          </w:tcPr>
          <w:p w14:paraId="7D69DFEF" w14:textId="7C26732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HHG20AA201XB52</w:t>
            </w:r>
          </w:p>
        </w:tc>
        <w:tc>
          <w:tcPr>
            <w:tcW w:w="2552" w:type="dxa"/>
            <w:vMerge/>
            <w:vAlign w:val="center"/>
          </w:tcPr>
          <w:p w14:paraId="77CDCAAD" w14:textId="01C1A88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CE54AEE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05B66FD" w14:textId="5C2FED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DEF8DD5" w14:textId="6D8AC4DC" w:rsidTr="005C2EB2">
        <w:trPr>
          <w:hidden w:val="0"/>
        </w:trPr>
        <w:tc>
          <w:tcPr>
            <w:tcW w:w="1985" w:type="dxa"/>
          </w:tcPr>
          <w:p w14:paraId="3A657DE5" w14:textId="0599F20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HHG20AA201XM01</w:t>
            </w:r>
          </w:p>
        </w:tc>
        <w:tc>
          <w:tcPr>
            <w:tcW w:w="2552" w:type="dxa"/>
            <w:vMerge/>
            <w:vAlign w:val="center"/>
          </w:tcPr>
          <w:p w14:paraId="6BCE7718" w14:textId="61C0BED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ABBB3D9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FAF1AAA" w14:textId="35B9D42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7D484A4" w14:textId="7B9ED794" w:rsidTr="005C2EB2">
        <w:trPr>
          <w:hidden w:val="0"/>
        </w:trPr>
        <w:tc>
          <w:tcPr>
            <w:tcW w:w="1985" w:type="dxa"/>
          </w:tcPr>
          <w:p w14:paraId="01B694AF" w14:textId="0074E11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HHG20AA201XL01</w:t>
            </w:r>
          </w:p>
        </w:tc>
        <w:tc>
          <w:tcPr>
            <w:tcW w:w="2552" w:type="dxa"/>
            <w:vMerge/>
            <w:vAlign w:val="center"/>
          </w:tcPr>
          <w:p w14:paraId="2A2103D7" w14:textId="629B7A7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F9D125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7C1314B" w14:textId="350DAFE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09E08D5" w14:textId="698CCCB5" w:rsidTr="005C2EB2">
        <w:trPr>
          <w:hidden w:val="0"/>
        </w:trPr>
        <w:tc>
          <w:tcPr>
            <w:tcW w:w="1985" w:type="dxa"/>
          </w:tcPr>
          <w:p w14:paraId="4CCE8A9D" w14:textId="3408D1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NDG10AA001XB51</w:t>
            </w:r>
          </w:p>
        </w:tc>
        <w:tc>
          <w:tcPr>
            <w:tcW w:w="2552" w:type="dxa"/>
            <w:vMerge w:val="restart"/>
            <w:vAlign w:val="center"/>
          </w:tcPr>
          <w:p w14:paraId="0EF171E8" w14:textId="5472A27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К-9 на входе котловой воды в ВК-5</w:t>
            </w:r>
          </w:p>
        </w:tc>
        <w:tc>
          <w:tcPr>
            <w:tcW w:w="4394" w:type="dxa"/>
          </w:tcPr>
          <w:p w14:paraId="5FAB7B1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9961A03" w14:textId="6921AD1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FF9387C" w14:textId="6E70D242" w:rsidTr="005C2EB2">
        <w:trPr>
          <w:hidden w:val="0"/>
        </w:trPr>
        <w:tc>
          <w:tcPr>
            <w:tcW w:w="1985" w:type="dxa"/>
          </w:tcPr>
          <w:p w14:paraId="20C5399D" w14:textId="246078D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NDG10AA001XB52</w:t>
            </w:r>
          </w:p>
        </w:tc>
        <w:tc>
          <w:tcPr>
            <w:tcW w:w="2552" w:type="dxa"/>
            <w:vMerge/>
            <w:vAlign w:val="center"/>
          </w:tcPr>
          <w:p w14:paraId="59C5A74C" w14:textId="2AA8976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EAFF93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93F20C3" w14:textId="4BFA67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4113CC3D" w14:textId="05D8E389" w:rsidTr="005C2EB2">
        <w:trPr>
          <w:hidden w:val="0"/>
        </w:trPr>
        <w:tc>
          <w:tcPr>
            <w:tcW w:w="1985" w:type="dxa"/>
          </w:tcPr>
          <w:p w14:paraId="3804A189" w14:textId="0EFEB92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F5</w:t>
            </w:r>
            <w:r w:rsidRPr="00122958">
              <w:rPr>
                <w:rFonts w:ascii="Times New Roman" w:hAnsi="Times New Roman"/>
                <w:vanish w:val="0"/>
              </w:rPr>
              <w:t>NDG10AA001XB05</w:t>
            </w:r>
          </w:p>
        </w:tc>
        <w:tc>
          <w:tcPr>
            <w:tcW w:w="2552" w:type="dxa"/>
            <w:vMerge/>
            <w:vAlign w:val="center"/>
          </w:tcPr>
          <w:p w14:paraId="66F89DAC" w14:textId="494004C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AC5CB4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6C9DBAA3" w14:textId="606D2DD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7977482" w14:textId="7A0DDE12" w:rsidTr="005C2EB2">
        <w:trPr>
          <w:hidden w:val="0"/>
        </w:trPr>
        <w:tc>
          <w:tcPr>
            <w:tcW w:w="1985" w:type="dxa"/>
          </w:tcPr>
          <w:p w14:paraId="6D2D3ABE" w14:textId="2E29AEC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NDG10AA001XB06</w:t>
            </w:r>
          </w:p>
        </w:tc>
        <w:tc>
          <w:tcPr>
            <w:tcW w:w="2552" w:type="dxa"/>
            <w:vMerge/>
            <w:vAlign w:val="center"/>
          </w:tcPr>
          <w:p w14:paraId="2F8F2697" w14:textId="24B5CAA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1C82DF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10D573F" w14:textId="578563E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B0AEF4A" w14:textId="77D8C55B" w:rsidTr="005C2EB2">
        <w:trPr>
          <w:hidden w:val="0"/>
        </w:trPr>
        <w:tc>
          <w:tcPr>
            <w:tcW w:w="1985" w:type="dxa"/>
          </w:tcPr>
          <w:p w14:paraId="00ED1ECA" w14:textId="7AEC8BF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NDG10AA001XL01</w:t>
            </w:r>
          </w:p>
        </w:tc>
        <w:tc>
          <w:tcPr>
            <w:tcW w:w="2552" w:type="dxa"/>
            <w:vMerge/>
            <w:vAlign w:val="center"/>
          </w:tcPr>
          <w:p w14:paraId="285D5FAB" w14:textId="7B337A7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12BDEB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2181A1C" w14:textId="335789D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BF0EC76" w14:textId="01AE98B1" w:rsidTr="005C2EB2">
        <w:trPr>
          <w:hidden w:val="0"/>
        </w:trPr>
        <w:tc>
          <w:tcPr>
            <w:tcW w:w="1985" w:type="dxa"/>
          </w:tcPr>
          <w:p w14:paraId="07456014" w14:textId="45D2293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NDG10AA001XM01</w:t>
            </w:r>
          </w:p>
        </w:tc>
        <w:tc>
          <w:tcPr>
            <w:tcW w:w="2552" w:type="dxa"/>
            <w:vMerge/>
            <w:vAlign w:val="center"/>
          </w:tcPr>
          <w:p w14:paraId="5D8AAC31" w14:textId="23C2E7D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BFCCA7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2245CB9" w14:textId="404FB18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1DEF2A8" w14:textId="6805F54E" w:rsidTr="005C2EB2">
        <w:trPr>
          <w:hidden w:val="0"/>
        </w:trPr>
        <w:tc>
          <w:tcPr>
            <w:tcW w:w="1985" w:type="dxa"/>
          </w:tcPr>
          <w:p w14:paraId="53EA4A60" w14:textId="35AC307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NDG10AA801XC51</w:t>
            </w:r>
          </w:p>
        </w:tc>
        <w:tc>
          <w:tcPr>
            <w:tcW w:w="2552" w:type="dxa"/>
            <w:vMerge w:val="restart"/>
            <w:vAlign w:val="center"/>
          </w:tcPr>
          <w:p w14:paraId="04AC368C" w14:textId="0B83A1F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РК.КА5 регулятор расхода воды через ВК-5</w:t>
            </w:r>
          </w:p>
        </w:tc>
        <w:tc>
          <w:tcPr>
            <w:tcW w:w="4394" w:type="dxa"/>
          </w:tcPr>
          <w:p w14:paraId="5DB55DDE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7A0A8D9" w14:textId="4C5B741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7D31740" w14:textId="797A5BCE" w:rsidTr="005C2EB2">
        <w:trPr>
          <w:hidden w:val="0"/>
        </w:trPr>
        <w:tc>
          <w:tcPr>
            <w:tcW w:w="1985" w:type="dxa"/>
          </w:tcPr>
          <w:p w14:paraId="14274A9D" w14:textId="2D8DA15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NDG10AA801XC52</w:t>
            </w:r>
          </w:p>
        </w:tc>
        <w:tc>
          <w:tcPr>
            <w:tcW w:w="2552" w:type="dxa"/>
            <w:vMerge/>
            <w:vAlign w:val="center"/>
          </w:tcPr>
          <w:p w14:paraId="310FC4D0" w14:textId="5E3436C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4FE38BA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620D8E8" w14:textId="6B82937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9B20A78" w14:textId="152E2BDA" w:rsidTr="005C2EB2">
        <w:trPr>
          <w:hidden w:val="0"/>
        </w:trPr>
        <w:tc>
          <w:tcPr>
            <w:tcW w:w="1985" w:type="dxa"/>
          </w:tcPr>
          <w:p w14:paraId="657FBB4F" w14:textId="29EC518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NDG10AA801XC04</w:t>
            </w:r>
          </w:p>
        </w:tc>
        <w:tc>
          <w:tcPr>
            <w:tcW w:w="2552" w:type="dxa"/>
            <w:vMerge/>
            <w:vAlign w:val="center"/>
          </w:tcPr>
          <w:p w14:paraId="282FF0BB" w14:textId="4266315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23300C9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27550F6E" w14:textId="0B5F292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574978D" w14:textId="053DC283" w:rsidTr="005C2EB2">
        <w:trPr>
          <w:hidden w:val="0"/>
        </w:trPr>
        <w:tc>
          <w:tcPr>
            <w:tcW w:w="1985" w:type="dxa"/>
          </w:tcPr>
          <w:p w14:paraId="214A3A88" w14:textId="57492E3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NDG10AA801XC57</w:t>
            </w:r>
          </w:p>
        </w:tc>
        <w:tc>
          <w:tcPr>
            <w:tcW w:w="2552" w:type="dxa"/>
            <w:vMerge/>
            <w:vAlign w:val="center"/>
          </w:tcPr>
          <w:p w14:paraId="0E486335" w14:textId="7041A4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A1291EB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2D5BBD02" w14:textId="5CBA5B3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EBF7A07" w14:textId="336ED004" w:rsidTr="005C2EB2">
        <w:trPr>
          <w:hidden w:val="0"/>
        </w:trPr>
        <w:tc>
          <w:tcPr>
            <w:tcW w:w="1985" w:type="dxa"/>
          </w:tcPr>
          <w:p w14:paraId="15F0F604" w14:textId="6F44212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NDG10AA801XC10</w:t>
            </w:r>
          </w:p>
        </w:tc>
        <w:tc>
          <w:tcPr>
            <w:tcW w:w="2552" w:type="dxa"/>
            <w:vMerge/>
            <w:vAlign w:val="center"/>
          </w:tcPr>
          <w:p w14:paraId="64E6B205" w14:textId="37B42B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14853B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3D2EFE92" w14:textId="744A209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4B7F808" w14:textId="4EE90E11" w:rsidTr="005C2EB2">
        <w:trPr>
          <w:hidden w:val="0"/>
        </w:trPr>
        <w:tc>
          <w:tcPr>
            <w:tcW w:w="1985" w:type="dxa"/>
          </w:tcPr>
          <w:p w14:paraId="153B5A2F" w14:textId="14269F2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NDG10AA801XM01</w:t>
            </w:r>
          </w:p>
        </w:tc>
        <w:tc>
          <w:tcPr>
            <w:tcW w:w="2552" w:type="dxa"/>
            <w:vMerge/>
            <w:vAlign w:val="center"/>
          </w:tcPr>
          <w:p w14:paraId="22B93863" w14:textId="581ABF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6B4E4B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DCD72A6" w14:textId="5AD182B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32F9D730" w14:textId="2DB4274B" w:rsidTr="005C2EB2">
        <w:trPr>
          <w:hidden w:val="0"/>
        </w:trPr>
        <w:tc>
          <w:tcPr>
            <w:tcW w:w="1985" w:type="dxa"/>
          </w:tcPr>
          <w:p w14:paraId="03459A9F" w14:textId="3966F59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0AA001XB51</w:t>
            </w:r>
          </w:p>
        </w:tc>
        <w:tc>
          <w:tcPr>
            <w:tcW w:w="2552" w:type="dxa"/>
            <w:vMerge w:val="restart"/>
            <w:vAlign w:val="center"/>
          </w:tcPr>
          <w:p w14:paraId="30B32EC9" w14:textId="20FF755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К-10 на выходе котловой воды из ВК-5</w:t>
            </w:r>
          </w:p>
        </w:tc>
        <w:tc>
          <w:tcPr>
            <w:tcW w:w="4394" w:type="dxa"/>
          </w:tcPr>
          <w:p w14:paraId="6516B3BA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3542BAE" w14:textId="328FBCE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08A434A" w14:textId="7F1C9E54" w:rsidTr="005C2EB2">
        <w:trPr>
          <w:hidden w:val="0"/>
        </w:trPr>
        <w:tc>
          <w:tcPr>
            <w:tcW w:w="1985" w:type="dxa"/>
          </w:tcPr>
          <w:p w14:paraId="3E63A355" w14:textId="5AEDFF1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0AA001XB52</w:t>
            </w:r>
          </w:p>
        </w:tc>
        <w:tc>
          <w:tcPr>
            <w:tcW w:w="2552" w:type="dxa"/>
            <w:vMerge/>
            <w:vAlign w:val="center"/>
          </w:tcPr>
          <w:p w14:paraId="35C12681" w14:textId="20497D9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DEEE314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7F300EB" w14:textId="4F4EEC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DBD5174" w14:textId="1076E95A" w:rsidTr="005C2EB2">
        <w:trPr>
          <w:hidden w:val="0"/>
        </w:trPr>
        <w:tc>
          <w:tcPr>
            <w:tcW w:w="1985" w:type="dxa"/>
          </w:tcPr>
          <w:p w14:paraId="6A57E5D9" w14:textId="43ABEF2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0AA001XB05</w:t>
            </w:r>
          </w:p>
        </w:tc>
        <w:tc>
          <w:tcPr>
            <w:tcW w:w="2552" w:type="dxa"/>
            <w:vMerge/>
            <w:vAlign w:val="center"/>
          </w:tcPr>
          <w:p w14:paraId="33446399" w14:textId="0F7DDB6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1ADA5C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3CE2DB17" w14:textId="21DD146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5957078" w14:textId="65FBE070" w:rsidTr="005C2EB2">
        <w:trPr>
          <w:hidden w:val="0"/>
        </w:trPr>
        <w:tc>
          <w:tcPr>
            <w:tcW w:w="1985" w:type="dxa"/>
          </w:tcPr>
          <w:p w14:paraId="768F554C" w14:textId="1EA91CD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0AA001XB06</w:t>
            </w:r>
          </w:p>
        </w:tc>
        <w:tc>
          <w:tcPr>
            <w:tcW w:w="2552" w:type="dxa"/>
            <w:vMerge/>
            <w:vAlign w:val="center"/>
          </w:tcPr>
          <w:p w14:paraId="42EAB5A5" w14:textId="49199C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47410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ADE15C9" w14:textId="3964BC6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5CEE491" w14:textId="04F6857B" w:rsidTr="005C2EB2">
        <w:trPr>
          <w:hidden w:val="0"/>
        </w:trPr>
        <w:tc>
          <w:tcPr>
            <w:tcW w:w="1985" w:type="dxa"/>
          </w:tcPr>
          <w:p w14:paraId="64105C60" w14:textId="7DE8E7C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0AA001XL01</w:t>
            </w:r>
          </w:p>
        </w:tc>
        <w:tc>
          <w:tcPr>
            <w:tcW w:w="2552" w:type="dxa"/>
            <w:vMerge/>
            <w:vAlign w:val="center"/>
          </w:tcPr>
          <w:p w14:paraId="310892C5" w14:textId="73C83E7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0F36DFA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06B81C6" w14:textId="689BFD4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BC98630" w14:textId="375E4459" w:rsidTr="005C2EB2">
        <w:trPr>
          <w:hidden w:val="0"/>
        </w:trPr>
        <w:tc>
          <w:tcPr>
            <w:tcW w:w="1985" w:type="dxa"/>
          </w:tcPr>
          <w:p w14:paraId="4A822614" w14:textId="7EAACAC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F5</w:t>
            </w:r>
            <w:r w:rsidRPr="00122958">
              <w:rPr>
                <w:rFonts w:ascii="Times New Roman" w:hAnsi="Times New Roman"/>
                <w:vanish w:val="0"/>
              </w:rPr>
              <w:t>0AA001XM01</w:t>
            </w:r>
          </w:p>
        </w:tc>
        <w:tc>
          <w:tcPr>
            <w:tcW w:w="2552" w:type="dxa"/>
            <w:vMerge/>
            <w:vAlign w:val="center"/>
          </w:tcPr>
          <w:p w14:paraId="6D2352DC" w14:textId="62B4BB4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F2EA6F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670E5BF" w14:textId="43515CE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CF322D0" w14:textId="242AA668" w:rsidTr="005C2EB2">
        <w:trPr>
          <w:hidden w:val="0"/>
        </w:trPr>
        <w:tc>
          <w:tcPr>
            <w:tcW w:w="10488" w:type="dxa"/>
            <w:gridSpan w:val="4"/>
          </w:tcPr>
          <w:p w14:paraId="133EAB57" w14:textId="7DFBB470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Водогрейный котел ВК-6</w:t>
            </w:r>
          </w:p>
        </w:tc>
      </w:tr>
      <w:tr w:rsidR="009E6445" w:rsidRPr="0017406B" w14:paraId="207B5AD4" w14:textId="663FEDFD" w:rsidTr="005C2EB2">
        <w:trPr>
          <w:hidden w:val="0"/>
        </w:trPr>
        <w:tc>
          <w:tcPr>
            <w:tcW w:w="1985" w:type="dxa"/>
          </w:tcPr>
          <w:p w14:paraId="30F55B39" w14:textId="3F45EE7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 w:val="restart"/>
            <w:vAlign w:val="center"/>
          </w:tcPr>
          <w:p w14:paraId="168B8911" w14:textId="6BE4509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4" w:type="dxa"/>
          </w:tcPr>
          <w:p w14:paraId="0215FC43" w14:textId="4977A15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в работе</w:t>
            </w:r>
          </w:p>
        </w:tc>
        <w:tc>
          <w:tcPr>
            <w:tcW w:w="1557" w:type="dxa"/>
          </w:tcPr>
          <w:p w14:paraId="3D99E464" w14:textId="7DAF1AC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DA18B01" w14:textId="53DBB63B" w:rsidTr="005C2EB2">
        <w:trPr>
          <w:hidden w:val="0"/>
        </w:trPr>
        <w:tc>
          <w:tcPr>
            <w:tcW w:w="1985" w:type="dxa"/>
          </w:tcPr>
          <w:p w14:paraId="1487C217" w14:textId="7570CA0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2552" w:type="dxa"/>
            <w:vMerge/>
            <w:vAlign w:val="center"/>
          </w:tcPr>
          <w:p w14:paraId="37582B3E" w14:textId="4FB958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7FCB28" w14:textId="06536C7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остановлен</w:t>
            </w:r>
          </w:p>
        </w:tc>
        <w:tc>
          <w:tcPr>
            <w:tcW w:w="1557" w:type="dxa"/>
          </w:tcPr>
          <w:p w14:paraId="2EEAD079" w14:textId="41A231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FB4B6FF" w14:textId="014C8009" w:rsidTr="005C2EB2">
        <w:trPr>
          <w:hidden w:val="0"/>
        </w:trPr>
        <w:tc>
          <w:tcPr>
            <w:tcW w:w="1985" w:type="dxa"/>
          </w:tcPr>
          <w:p w14:paraId="70251456" w14:textId="428F137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195E9E86" w14:textId="372DB92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F44981" w14:textId="7B0D6B2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котлоагрегата</w:t>
            </w:r>
          </w:p>
        </w:tc>
        <w:tc>
          <w:tcPr>
            <w:tcW w:w="1557" w:type="dxa"/>
          </w:tcPr>
          <w:p w14:paraId="6ED89715" w14:textId="066087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F98E6C8" w14:textId="0628FB37" w:rsidTr="005C2EB2">
        <w:trPr>
          <w:hidden w:val="0"/>
        </w:trPr>
        <w:tc>
          <w:tcPr>
            <w:tcW w:w="1985" w:type="dxa"/>
          </w:tcPr>
          <w:p w14:paraId="2240A75F" w14:textId="56E2928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F6ANF60BB001XB01</w:t>
            </w:r>
          </w:p>
        </w:tc>
        <w:tc>
          <w:tcPr>
            <w:tcW w:w="2552" w:type="dxa"/>
            <w:vMerge w:val="restart"/>
            <w:vAlign w:val="center"/>
          </w:tcPr>
          <w:p w14:paraId="52DD4C5F" w14:textId="598A1B2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ШУГ</w:t>
            </w:r>
          </w:p>
        </w:tc>
        <w:tc>
          <w:tcPr>
            <w:tcW w:w="4394" w:type="dxa"/>
          </w:tcPr>
          <w:p w14:paraId="0EC7BC8B" w14:textId="1937D5E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включен</w:t>
            </w:r>
          </w:p>
        </w:tc>
        <w:tc>
          <w:tcPr>
            <w:tcW w:w="1557" w:type="dxa"/>
          </w:tcPr>
          <w:p w14:paraId="6D3A3249" w14:textId="404BDE0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7D18A5B" w14:textId="6CA81B65" w:rsidTr="005C2EB2">
        <w:trPr>
          <w:hidden w:val="0"/>
        </w:trPr>
        <w:tc>
          <w:tcPr>
            <w:tcW w:w="1985" w:type="dxa"/>
          </w:tcPr>
          <w:p w14:paraId="310A1977" w14:textId="74A23F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F6ANF60BB001XB02</w:t>
            </w:r>
          </w:p>
        </w:tc>
        <w:tc>
          <w:tcPr>
            <w:tcW w:w="2552" w:type="dxa"/>
            <w:vMerge/>
            <w:vAlign w:val="center"/>
          </w:tcPr>
          <w:p w14:paraId="47DA48AB" w14:textId="2561B92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22A2F0" w14:textId="084EB6A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отключен</w:t>
            </w:r>
          </w:p>
        </w:tc>
        <w:tc>
          <w:tcPr>
            <w:tcW w:w="1557" w:type="dxa"/>
          </w:tcPr>
          <w:p w14:paraId="082FDBB8" w14:textId="399266B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7B53213" w14:textId="2F0CD638" w:rsidTr="005C2EB2">
        <w:trPr>
          <w:hidden w:val="0"/>
        </w:trPr>
        <w:tc>
          <w:tcPr>
            <w:tcW w:w="1985" w:type="dxa"/>
          </w:tcPr>
          <w:p w14:paraId="1DD42C42" w14:textId="64A6A74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F6ANF60BB001XB46</w:t>
            </w:r>
          </w:p>
        </w:tc>
        <w:tc>
          <w:tcPr>
            <w:tcW w:w="2552" w:type="dxa"/>
            <w:vMerge/>
            <w:vAlign w:val="center"/>
          </w:tcPr>
          <w:p w14:paraId="3CB5B59A" w14:textId="6B7FB87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204A831" w14:textId="1A0A6D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№1</w:t>
            </w:r>
          </w:p>
        </w:tc>
        <w:tc>
          <w:tcPr>
            <w:tcW w:w="1557" w:type="dxa"/>
          </w:tcPr>
          <w:p w14:paraId="1A82FAE9" w14:textId="407BA46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6CFD754" w14:textId="2DE08AF2" w:rsidTr="005C2EB2">
        <w:trPr>
          <w:hidden w:val="0"/>
        </w:trPr>
        <w:tc>
          <w:tcPr>
            <w:tcW w:w="1985" w:type="dxa"/>
          </w:tcPr>
          <w:p w14:paraId="347E7065" w14:textId="77203F7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F6ANF60BB001XB47</w:t>
            </w:r>
          </w:p>
        </w:tc>
        <w:tc>
          <w:tcPr>
            <w:tcW w:w="2552" w:type="dxa"/>
            <w:vMerge/>
            <w:vAlign w:val="center"/>
          </w:tcPr>
          <w:p w14:paraId="6D4EC74F" w14:textId="6FB2AC0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2411BB0" w14:textId="62992EB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1A3F38A3" w14:textId="625F753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1D191F5" w14:textId="066C8D13" w:rsidTr="005C2EB2">
        <w:trPr>
          <w:hidden w:val="0"/>
        </w:trPr>
        <w:tc>
          <w:tcPr>
            <w:tcW w:w="1985" w:type="dxa"/>
          </w:tcPr>
          <w:p w14:paraId="3A453F1D" w14:textId="7070178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F6ANF20BB001XB01</w:t>
            </w:r>
          </w:p>
        </w:tc>
        <w:tc>
          <w:tcPr>
            <w:tcW w:w="2552" w:type="dxa"/>
            <w:vMerge/>
            <w:vAlign w:val="center"/>
          </w:tcPr>
          <w:p w14:paraId="3E846153" w14:textId="71AAA33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7967348" w14:textId="6D1F48E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включен</w:t>
            </w:r>
          </w:p>
        </w:tc>
        <w:tc>
          <w:tcPr>
            <w:tcW w:w="1557" w:type="dxa"/>
          </w:tcPr>
          <w:p w14:paraId="0D6CCCCD" w14:textId="032078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051DDE9" w14:textId="21F97F1C" w:rsidTr="005C2EB2">
        <w:trPr>
          <w:hidden w:val="0"/>
        </w:trPr>
        <w:tc>
          <w:tcPr>
            <w:tcW w:w="1985" w:type="dxa"/>
          </w:tcPr>
          <w:p w14:paraId="6073C0DA" w14:textId="181B52E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F6ANF20BB001XB02</w:t>
            </w:r>
          </w:p>
        </w:tc>
        <w:tc>
          <w:tcPr>
            <w:tcW w:w="2552" w:type="dxa"/>
            <w:vMerge/>
            <w:vAlign w:val="center"/>
          </w:tcPr>
          <w:p w14:paraId="3FD94722" w14:textId="0D93215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8AC91C" w14:textId="7F63058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отключен</w:t>
            </w:r>
          </w:p>
        </w:tc>
        <w:tc>
          <w:tcPr>
            <w:tcW w:w="1557" w:type="dxa"/>
          </w:tcPr>
          <w:p w14:paraId="7B8E1635" w14:textId="0FB6D9F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53D3E72" w14:textId="14F6E292" w:rsidTr="005C2EB2">
        <w:trPr>
          <w:hidden w:val="0"/>
        </w:trPr>
        <w:tc>
          <w:tcPr>
            <w:tcW w:w="1985" w:type="dxa"/>
          </w:tcPr>
          <w:p w14:paraId="3091C6EB" w14:textId="1F3FBC4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F6ANF20BB001XB46</w:t>
            </w:r>
          </w:p>
        </w:tc>
        <w:tc>
          <w:tcPr>
            <w:tcW w:w="2552" w:type="dxa"/>
            <w:vMerge/>
            <w:vAlign w:val="center"/>
          </w:tcPr>
          <w:p w14:paraId="7FBB09F5" w14:textId="53BA63C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57A05CC" w14:textId="173C0CC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№2</w:t>
            </w:r>
          </w:p>
        </w:tc>
        <w:tc>
          <w:tcPr>
            <w:tcW w:w="1557" w:type="dxa"/>
          </w:tcPr>
          <w:p w14:paraId="5E5EC37E" w14:textId="74D4791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A424824" w14:textId="747EAB69" w:rsidTr="005C2EB2">
        <w:trPr>
          <w:hidden w:val="0"/>
        </w:trPr>
        <w:tc>
          <w:tcPr>
            <w:tcW w:w="1985" w:type="dxa"/>
          </w:tcPr>
          <w:p w14:paraId="19630FEA" w14:textId="7718D6E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F6ANF20BB001XB47</w:t>
            </w:r>
          </w:p>
        </w:tc>
        <w:tc>
          <w:tcPr>
            <w:tcW w:w="2552" w:type="dxa"/>
            <w:vMerge/>
            <w:vAlign w:val="center"/>
          </w:tcPr>
          <w:p w14:paraId="4991855D" w14:textId="6388FD1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EB614A1" w14:textId="6855202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3A82D7E7" w14:textId="1636B6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5FFF196" w14:textId="48A17D07" w:rsidTr="005C2EB2">
        <w:trPr>
          <w:hidden w:val="0"/>
        </w:trPr>
        <w:tc>
          <w:tcPr>
            <w:tcW w:w="1985" w:type="dxa"/>
          </w:tcPr>
          <w:p w14:paraId="5465A1FA" w14:textId="3A8E08B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F6ANF60BB001XG02</w:t>
            </w:r>
          </w:p>
        </w:tc>
        <w:tc>
          <w:tcPr>
            <w:tcW w:w="2552" w:type="dxa"/>
            <w:vMerge/>
            <w:vAlign w:val="center"/>
          </w:tcPr>
          <w:p w14:paraId="3BD67D65" w14:textId="0866375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E95703F" w14:textId="36304D3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№1 - минимально</w:t>
            </w:r>
          </w:p>
        </w:tc>
        <w:tc>
          <w:tcPr>
            <w:tcW w:w="1557" w:type="dxa"/>
          </w:tcPr>
          <w:p w14:paraId="764653A6" w14:textId="4C13C1D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CFE387F" w14:textId="03040CE8" w:rsidTr="005C2EB2">
        <w:trPr>
          <w:hidden w:val="0"/>
        </w:trPr>
        <w:tc>
          <w:tcPr>
            <w:tcW w:w="1985" w:type="dxa"/>
          </w:tcPr>
          <w:p w14:paraId="6020909D" w14:textId="2945833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F6ANF60CC001XG01</w:t>
            </w:r>
          </w:p>
        </w:tc>
        <w:tc>
          <w:tcPr>
            <w:tcW w:w="2552" w:type="dxa"/>
            <w:vMerge/>
            <w:vAlign w:val="center"/>
          </w:tcPr>
          <w:p w14:paraId="36E3D305" w14:textId="5A03D57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234440" w14:textId="499DF1D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запальника горелки №1</w:t>
            </w:r>
          </w:p>
        </w:tc>
        <w:tc>
          <w:tcPr>
            <w:tcW w:w="1557" w:type="dxa"/>
          </w:tcPr>
          <w:p w14:paraId="4D6FCEA9" w14:textId="2CFF391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0481191" w14:textId="555813F2" w:rsidTr="005C2EB2">
        <w:trPr>
          <w:hidden w:val="0"/>
        </w:trPr>
        <w:tc>
          <w:tcPr>
            <w:tcW w:w="1985" w:type="dxa"/>
          </w:tcPr>
          <w:p w14:paraId="5637DCFD" w14:textId="7166560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F6HHG10AA031XB01</w:t>
            </w:r>
          </w:p>
        </w:tc>
        <w:tc>
          <w:tcPr>
            <w:tcW w:w="2552" w:type="dxa"/>
            <w:vMerge/>
            <w:vAlign w:val="center"/>
          </w:tcPr>
          <w:p w14:paraId="2FCA3389" w14:textId="5C58D0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B27C89C" w14:textId="5E3FA70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2F0200A2" w14:textId="563E93E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BFF2964" w14:textId="7ADF18E5" w:rsidTr="005C2EB2">
        <w:trPr>
          <w:hidden w:val="0"/>
        </w:trPr>
        <w:tc>
          <w:tcPr>
            <w:tcW w:w="1985" w:type="dxa"/>
          </w:tcPr>
          <w:p w14:paraId="1952A4BC" w14:textId="28D421D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F6HHG10AA031XB02</w:t>
            </w:r>
          </w:p>
        </w:tc>
        <w:tc>
          <w:tcPr>
            <w:tcW w:w="2552" w:type="dxa"/>
            <w:vMerge/>
            <w:vAlign w:val="center"/>
          </w:tcPr>
          <w:p w14:paraId="27D6BC1F" w14:textId="3825B30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3FBBFEF" w14:textId="2849223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5BCB056C" w14:textId="39BCEF9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285A4D6" w14:textId="169BE05F" w:rsidTr="005C2EB2">
        <w:trPr>
          <w:hidden w:val="0"/>
        </w:trPr>
        <w:tc>
          <w:tcPr>
            <w:tcW w:w="1985" w:type="dxa"/>
          </w:tcPr>
          <w:p w14:paraId="4C957345" w14:textId="64CA66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F6HHG10AA032XB01</w:t>
            </w:r>
          </w:p>
        </w:tc>
        <w:tc>
          <w:tcPr>
            <w:tcW w:w="2552" w:type="dxa"/>
            <w:vMerge/>
            <w:vAlign w:val="center"/>
          </w:tcPr>
          <w:p w14:paraId="26E394A8" w14:textId="12867DD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3CAB4C5" w14:textId="76C4027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74FB51B5" w14:textId="20414D0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08B79E7" w14:textId="687A8B9B" w:rsidTr="005C2EB2">
        <w:trPr>
          <w:hidden w:val="0"/>
        </w:trPr>
        <w:tc>
          <w:tcPr>
            <w:tcW w:w="1985" w:type="dxa"/>
          </w:tcPr>
          <w:p w14:paraId="2B6429A4" w14:textId="6A90F14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F6HHG10AA032XB02</w:t>
            </w:r>
          </w:p>
        </w:tc>
        <w:tc>
          <w:tcPr>
            <w:tcW w:w="2552" w:type="dxa"/>
            <w:vMerge/>
            <w:vAlign w:val="center"/>
          </w:tcPr>
          <w:p w14:paraId="2C117338" w14:textId="1C740EB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7DFE24" w14:textId="0C45EF2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404AA714" w14:textId="0435BE9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59D5E62" w14:textId="0AF88814" w:rsidTr="005C2EB2">
        <w:trPr>
          <w:hidden w:val="0"/>
        </w:trPr>
        <w:tc>
          <w:tcPr>
            <w:tcW w:w="1985" w:type="dxa"/>
          </w:tcPr>
          <w:p w14:paraId="1CF590C6" w14:textId="73E4E5C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61D0700D" w14:textId="3C9E38C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4679A76" w14:textId="6602AAF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№1 в работе</w:t>
            </w:r>
          </w:p>
        </w:tc>
        <w:tc>
          <w:tcPr>
            <w:tcW w:w="1557" w:type="dxa"/>
          </w:tcPr>
          <w:p w14:paraId="7B892A9F" w14:textId="1CDDA3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A9E9C7E" w14:textId="58352147" w:rsidTr="005C2EB2">
        <w:trPr>
          <w:hidden w:val="0"/>
        </w:trPr>
        <w:tc>
          <w:tcPr>
            <w:tcW w:w="1985" w:type="dxa"/>
          </w:tcPr>
          <w:p w14:paraId="3FE64A58" w14:textId="2EF00AD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613AB44F" w14:textId="13BFCB4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4242B52" w14:textId="71869EF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№1 – останов котла</w:t>
            </w:r>
          </w:p>
        </w:tc>
        <w:tc>
          <w:tcPr>
            <w:tcW w:w="1557" w:type="dxa"/>
          </w:tcPr>
          <w:p w14:paraId="094A8307" w14:textId="7DC3831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B4C5989" w14:textId="0A915C0B" w:rsidTr="005C2EB2">
        <w:trPr>
          <w:hidden w:val="0"/>
        </w:trPr>
        <w:tc>
          <w:tcPr>
            <w:tcW w:w="1985" w:type="dxa"/>
          </w:tcPr>
          <w:p w14:paraId="37917410" w14:textId="7A7F17C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F6ANF60CC002XG01</w:t>
            </w:r>
          </w:p>
        </w:tc>
        <w:tc>
          <w:tcPr>
            <w:tcW w:w="2552" w:type="dxa"/>
            <w:vMerge/>
            <w:vAlign w:val="center"/>
          </w:tcPr>
          <w:p w14:paraId="51E64DFC" w14:textId="00BEECD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B4AAFF1" w14:textId="4A3DCB9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№1</w:t>
            </w:r>
          </w:p>
        </w:tc>
        <w:tc>
          <w:tcPr>
            <w:tcW w:w="1557" w:type="dxa"/>
          </w:tcPr>
          <w:p w14:paraId="0584C3D4" w14:textId="5089748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4D9CB59" w14:textId="51594779" w:rsidTr="005C2EB2">
        <w:trPr>
          <w:hidden w:val="0"/>
        </w:trPr>
        <w:tc>
          <w:tcPr>
            <w:tcW w:w="1985" w:type="dxa"/>
          </w:tcPr>
          <w:p w14:paraId="3FEAFCF2" w14:textId="725B6BB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F6HHG10CP001XG02</w:t>
            </w:r>
          </w:p>
        </w:tc>
        <w:tc>
          <w:tcPr>
            <w:tcW w:w="2552" w:type="dxa"/>
            <w:vMerge/>
            <w:vAlign w:val="center"/>
          </w:tcPr>
          <w:p w14:paraId="4B13C452" w14:textId="621E4FD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05F58AD" w14:textId="2329A48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 - минимально</w:t>
            </w:r>
          </w:p>
        </w:tc>
        <w:tc>
          <w:tcPr>
            <w:tcW w:w="1557" w:type="dxa"/>
          </w:tcPr>
          <w:p w14:paraId="6917D448" w14:textId="44494C0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3DB472D" w14:textId="5237BA80" w:rsidTr="005C2EB2">
        <w:trPr>
          <w:hidden w:val="0"/>
        </w:trPr>
        <w:tc>
          <w:tcPr>
            <w:tcW w:w="1985" w:type="dxa"/>
          </w:tcPr>
          <w:p w14:paraId="76A7399A" w14:textId="6EA80B5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F6HHG10CP001XG01</w:t>
            </w:r>
          </w:p>
        </w:tc>
        <w:tc>
          <w:tcPr>
            <w:tcW w:w="2552" w:type="dxa"/>
            <w:vMerge/>
            <w:vAlign w:val="center"/>
          </w:tcPr>
          <w:p w14:paraId="625B01C0" w14:textId="34F6AF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85F1CA8" w14:textId="7207E9D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максимально</w:t>
            </w:r>
          </w:p>
        </w:tc>
        <w:tc>
          <w:tcPr>
            <w:tcW w:w="1557" w:type="dxa"/>
          </w:tcPr>
          <w:p w14:paraId="3EFAB35E" w14:textId="4AF62CE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8C958E8" w14:textId="32BFE215" w:rsidTr="005C2EB2">
        <w:trPr>
          <w:hidden w:val="0"/>
        </w:trPr>
        <w:tc>
          <w:tcPr>
            <w:tcW w:w="1985" w:type="dxa"/>
          </w:tcPr>
          <w:p w14:paraId="73DA92C3" w14:textId="00AACA2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F6ANF60BB002XG02</w:t>
            </w:r>
          </w:p>
        </w:tc>
        <w:tc>
          <w:tcPr>
            <w:tcW w:w="2552" w:type="dxa"/>
            <w:vMerge/>
            <w:vAlign w:val="center"/>
          </w:tcPr>
          <w:p w14:paraId="1E4663A3" w14:textId="0859B0A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693956" w14:textId="6C9A119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 №1 минимально</w:t>
            </w:r>
          </w:p>
        </w:tc>
        <w:tc>
          <w:tcPr>
            <w:tcW w:w="1557" w:type="dxa"/>
          </w:tcPr>
          <w:p w14:paraId="06511DAB" w14:textId="6124EED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26299F4" w14:textId="70EBDB05" w:rsidTr="005C2EB2">
        <w:trPr>
          <w:hidden w:val="0"/>
        </w:trPr>
        <w:tc>
          <w:tcPr>
            <w:tcW w:w="1985" w:type="dxa"/>
          </w:tcPr>
          <w:p w14:paraId="00EB6731" w14:textId="0D5B616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F6ANF20BB001XG02</w:t>
            </w:r>
          </w:p>
        </w:tc>
        <w:tc>
          <w:tcPr>
            <w:tcW w:w="2552" w:type="dxa"/>
            <w:vMerge/>
            <w:vAlign w:val="center"/>
          </w:tcPr>
          <w:p w14:paraId="7F648CC0" w14:textId="233D4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F78A519" w14:textId="1054BA4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№2 - минимально</w:t>
            </w:r>
          </w:p>
        </w:tc>
        <w:tc>
          <w:tcPr>
            <w:tcW w:w="1557" w:type="dxa"/>
          </w:tcPr>
          <w:p w14:paraId="233E4DF9" w14:textId="60EB50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D2958AD" w14:textId="28420660" w:rsidTr="005C2EB2">
        <w:trPr>
          <w:hidden w:val="0"/>
        </w:trPr>
        <w:tc>
          <w:tcPr>
            <w:tcW w:w="1985" w:type="dxa"/>
          </w:tcPr>
          <w:p w14:paraId="47F4728F" w14:textId="15B44F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F6ANF20CC001XG01</w:t>
            </w:r>
          </w:p>
        </w:tc>
        <w:tc>
          <w:tcPr>
            <w:tcW w:w="2552" w:type="dxa"/>
            <w:vMerge/>
            <w:vAlign w:val="center"/>
          </w:tcPr>
          <w:p w14:paraId="7BB918BA" w14:textId="61E276C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6F697C7" w14:textId="76D967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 факела  запальника  горелки №2</w:t>
            </w:r>
          </w:p>
        </w:tc>
        <w:tc>
          <w:tcPr>
            <w:tcW w:w="1557" w:type="dxa"/>
          </w:tcPr>
          <w:p w14:paraId="07FB5E34" w14:textId="3E7EE02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5C3319F" w14:textId="5159B5C0" w:rsidTr="005C2EB2">
        <w:trPr>
          <w:hidden w:val="0"/>
        </w:trPr>
        <w:tc>
          <w:tcPr>
            <w:tcW w:w="1985" w:type="dxa"/>
          </w:tcPr>
          <w:p w14:paraId="1554009F" w14:textId="46ACAF2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F6HHG20AA031XB01</w:t>
            </w:r>
          </w:p>
        </w:tc>
        <w:tc>
          <w:tcPr>
            <w:tcW w:w="2552" w:type="dxa"/>
            <w:vMerge/>
            <w:vAlign w:val="center"/>
          </w:tcPr>
          <w:p w14:paraId="763BC534" w14:textId="07DBC65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E094C5B" w14:textId="59D5B7F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799E5DD0" w14:textId="246A46A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AAB14C5" w14:textId="4B81F750" w:rsidTr="005C2EB2">
        <w:trPr>
          <w:hidden w:val="0"/>
        </w:trPr>
        <w:tc>
          <w:tcPr>
            <w:tcW w:w="1985" w:type="dxa"/>
          </w:tcPr>
          <w:p w14:paraId="29895C1B" w14:textId="18303D0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F6HHG20AA031XB02</w:t>
            </w:r>
          </w:p>
        </w:tc>
        <w:tc>
          <w:tcPr>
            <w:tcW w:w="2552" w:type="dxa"/>
            <w:vMerge/>
            <w:vAlign w:val="center"/>
          </w:tcPr>
          <w:p w14:paraId="5C53969F" w14:textId="52A89C8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C64754" w14:textId="64CF3FB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53F9908D" w14:textId="1C266D7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F6023F4" w14:textId="282B5EEB" w:rsidTr="005C2EB2">
        <w:trPr>
          <w:hidden w:val="0"/>
        </w:trPr>
        <w:tc>
          <w:tcPr>
            <w:tcW w:w="1985" w:type="dxa"/>
          </w:tcPr>
          <w:p w14:paraId="190F8161" w14:textId="28CE4EA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F6HHG20AA032XB01</w:t>
            </w:r>
          </w:p>
        </w:tc>
        <w:tc>
          <w:tcPr>
            <w:tcW w:w="2552" w:type="dxa"/>
            <w:vMerge/>
            <w:vAlign w:val="center"/>
          </w:tcPr>
          <w:p w14:paraId="60488655" w14:textId="159F3DB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5650A1" w14:textId="37A8C5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22E53437" w14:textId="0942F39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64E3497" w14:textId="4E10E976" w:rsidTr="005C2EB2">
        <w:trPr>
          <w:hidden w:val="0"/>
        </w:trPr>
        <w:tc>
          <w:tcPr>
            <w:tcW w:w="1985" w:type="dxa"/>
          </w:tcPr>
          <w:p w14:paraId="609A2DE8" w14:textId="4B11B9F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F6HHG20AA032XB02</w:t>
            </w:r>
          </w:p>
        </w:tc>
        <w:tc>
          <w:tcPr>
            <w:tcW w:w="2552" w:type="dxa"/>
            <w:vMerge/>
            <w:vAlign w:val="center"/>
          </w:tcPr>
          <w:p w14:paraId="06501DF6" w14:textId="02E32F4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A9A236F" w14:textId="0707C7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79D938A4" w14:textId="6887642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FF4FF46" w14:textId="1D5EF78C" w:rsidTr="005C2EB2">
        <w:trPr>
          <w:hidden w:val="0"/>
        </w:trPr>
        <w:tc>
          <w:tcPr>
            <w:tcW w:w="1985" w:type="dxa"/>
          </w:tcPr>
          <w:p w14:paraId="4C630593" w14:textId="53100A9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51444179" w14:textId="15DFF9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29096C6" w14:textId="7B86AAC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№2 в работе</w:t>
            </w:r>
          </w:p>
        </w:tc>
        <w:tc>
          <w:tcPr>
            <w:tcW w:w="1557" w:type="dxa"/>
          </w:tcPr>
          <w:p w14:paraId="5F4B7506" w14:textId="2D1B3CB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2646A49" w14:textId="6CD545BD" w:rsidTr="005C2EB2">
        <w:trPr>
          <w:hidden w:val="0"/>
        </w:trPr>
        <w:tc>
          <w:tcPr>
            <w:tcW w:w="1985" w:type="dxa"/>
          </w:tcPr>
          <w:p w14:paraId="735B68E9" w14:textId="3864237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34F1F600" w14:textId="0DD9B0A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77221C" w14:textId="1D272A0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№2 – останов котла</w:t>
            </w:r>
          </w:p>
        </w:tc>
        <w:tc>
          <w:tcPr>
            <w:tcW w:w="1557" w:type="dxa"/>
          </w:tcPr>
          <w:p w14:paraId="4CE14657" w14:textId="08F5D41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64C6D38" w14:textId="795459FC" w:rsidTr="005C2EB2">
        <w:trPr>
          <w:hidden w:val="0"/>
        </w:trPr>
        <w:tc>
          <w:tcPr>
            <w:tcW w:w="1985" w:type="dxa"/>
          </w:tcPr>
          <w:p w14:paraId="3A85928E" w14:textId="72BB84F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F6ANF20CC002XG01</w:t>
            </w:r>
          </w:p>
        </w:tc>
        <w:tc>
          <w:tcPr>
            <w:tcW w:w="2552" w:type="dxa"/>
            <w:vMerge/>
            <w:vAlign w:val="center"/>
          </w:tcPr>
          <w:p w14:paraId="314E2B64" w14:textId="14D495D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EE37000" w14:textId="05DC598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№2</w:t>
            </w:r>
          </w:p>
        </w:tc>
        <w:tc>
          <w:tcPr>
            <w:tcW w:w="1557" w:type="dxa"/>
          </w:tcPr>
          <w:p w14:paraId="340D0558" w14:textId="59D6170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5B13757" w14:textId="7292D0EA" w:rsidTr="005C2EB2">
        <w:trPr>
          <w:hidden w:val="0"/>
        </w:trPr>
        <w:tc>
          <w:tcPr>
            <w:tcW w:w="1985" w:type="dxa"/>
          </w:tcPr>
          <w:p w14:paraId="028C035F" w14:textId="4FCBB10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F6HHG20CP001XG02</w:t>
            </w:r>
          </w:p>
        </w:tc>
        <w:tc>
          <w:tcPr>
            <w:tcW w:w="2552" w:type="dxa"/>
            <w:vMerge/>
            <w:vAlign w:val="center"/>
          </w:tcPr>
          <w:p w14:paraId="0D06C02F" w14:textId="31541A9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7077F73" w14:textId="04061D5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 - минимально</w:t>
            </w:r>
          </w:p>
        </w:tc>
        <w:tc>
          <w:tcPr>
            <w:tcW w:w="1557" w:type="dxa"/>
          </w:tcPr>
          <w:p w14:paraId="056599F2" w14:textId="053E228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107733D" w14:textId="25CF92FC" w:rsidTr="005C2EB2">
        <w:trPr>
          <w:hidden w:val="0"/>
        </w:trPr>
        <w:tc>
          <w:tcPr>
            <w:tcW w:w="1985" w:type="dxa"/>
          </w:tcPr>
          <w:p w14:paraId="0F83BF1D" w14:textId="3D61ED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F6HHG20CP001XG01</w:t>
            </w:r>
          </w:p>
        </w:tc>
        <w:tc>
          <w:tcPr>
            <w:tcW w:w="2552" w:type="dxa"/>
            <w:vMerge/>
            <w:vAlign w:val="center"/>
          </w:tcPr>
          <w:p w14:paraId="0AA4F946" w14:textId="506A0D0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5FB9EC9" w14:textId="760BC61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максимально</w:t>
            </w:r>
          </w:p>
        </w:tc>
        <w:tc>
          <w:tcPr>
            <w:tcW w:w="1557" w:type="dxa"/>
          </w:tcPr>
          <w:p w14:paraId="27469E9F" w14:textId="3BBED38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C1D96F1" w14:textId="5B4001C4" w:rsidTr="005C2EB2">
        <w:trPr>
          <w:hidden w:val="0"/>
        </w:trPr>
        <w:tc>
          <w:tcPr>
            <w:tcW w:w="1985" w:type="dxa"/>
          </w:tcPr>
          <w:p w14:paraId="6AD3DF43" w14:textId="144D736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F6ANF20BB002XG02</w:t>
            </w:r>
          </w:p>
        </w:tc>
        <w:tc>
          <w:tcPr>
            <w:tcW w:w="2552" w:type="dxa"/>
            <w:vMerge/>
            <w:vAlign w:val="center"/>
          </w:tcPr>
          <w:p w14:paraId="25DCCC7E" w14:textId="4C476A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29DD5BE" w14:textId="072D18A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№2 минимально</w:t>
            </w:r>
          </w:p>
        </w:tc>
        <w:tc>
          <w:tcPr>
            <w:tcW w:w="1557" w:type="dxa"/>
          </w:tcPr>
          <w:p w14:paraId="4190AB66" w14:textId="22C6D1D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95C78A6" w14:textId="660C30CF" w:rsidTr="005C2EB2">
        <w:trPr>
          <w:hidden w:val="0"/>
        </w:trPr>
        <w:tc>
          <w:tcPr>
            <w:tcW w:w="1985" w:type="dxa"/>
          </w:tcPr>
          <w:p w14:paraId="067B92FA" w14:textId="07AF06F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HHG20AA801XB51</w:t>
            </w:r>
          </w:p>
        </w:tc>
        <w:tc>
          <w:tcPr>
            <w:tcW w:w="2552" w:type="dxa"/>
            <w:vMerge w:val="restart"/>
            <w:vAlign w:val="center"/>
          </w:tcPr>
          <w:p w14:paraId="363468E1" w14:textId="5D28EF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4" w:type="dxa"/>
          </w:tcPr>
          <w:p w14:paraId="13A8449A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CB95D59" w14:textId="406DFEF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5646D36" w14:textId="6E3F0B9A" w:rsidTr="005C2EB2">
        <w:trPr>
          <w:hidden w:val="0"/>
        </w:trPr>
        <w:tc>
          <w:tcPr>
            <w:tcW w:w="1985" w:type="dxa"/>
          </w:tcPr>
          <w:p w14:paraId="2F29301A" w14:textId="2AC891D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HHG20AA801XB52</w:t>
            </w:r>
          </w:p>
        </w:tc>
        <w:tc>
          <w:tcPr>
            <w:tcW w:w="2552" w:type="dxa"/>
            <w:vMerge/>
            <w:vAlign w:val="center"/>
          </w:tcPr>
          <w:p w14:paraId="2B8D54B1" w14:textId="4DC2399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F6E2B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3ACFEEC" w14:textId="56DB81A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F3F1027" w14:textId="1EBC4D79" w:rsidTr="005C2EB2">
        <w:trPr>
          <w:hidden w:val="0"/>
        </w:trPr>
        <w:tc>
          <w:tcPr>
            <w:tcW w:w="1985" w:type="dxa"/>
          </w:tcPr>
          <w:p w14:paraId="28A1DF7C" w14:textId="2857C0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HHG20AA801XC03</w:t>
            </w:r>
          </w:p>
        </w:tc>
        <w:tc>
          <w:tcPr>
            <w:tcW w:w="2552" w:type="dxa"/>
            <w:vMerge/>
            <w:vAlign w:val="center"/>
          </w:tcPr>
          <w:p w14:paraId="78BE6537" w14:textId="5A2716C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3DDC74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38F4D51A" w14:textId="3E0AC74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8BA7B06" w14:textId="23A01E7D" w:rsidTr="005C2EB2">
        <w:trPr>
          <w:hidden w:val="0"/>
        </w:trPr>
        <w:tc>
          <w:tcPr>
            <w:tcW w:w="1985" w:type="dxa"/>
          </w:tcPr>
          <w:p w14:paraId="6492BDB8" w14:textId="752BEB8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HHG20AA801XC04</w:t>
            </w:r>
          </w:p>
        </w:tc>
        <w:tc>
          <w:tcPr>
            <w:tcW w:w="2552" w:type="dxa"/>
            <w:vMerge/>
            <w:vAlign w:val="center"/>
          </w:tcPr>
          <w:p w14:paraId="415B82FB" w14:textId="65074F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EBCB6B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50BE654B" w14:textId="3E8BCB2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7BA7026B" w14:textId="3340DDD1" w:rsidTr="005C2EB2">
        <w:trPr>
          <w:hidden w:val="0"/>
        </w:trPr>
        <w:tc>
          <w:tcPr>
            <w:tcW w:w="1985" w:type="dxa"/>
          </w:tcPr>
          <w:p w14:paraId="4C5AE12E" w14:textId="2339136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HHG20AA801XM01</w:t>
            </w:r>
          </w:p>
        </w:tc>
        <w:tc>
          <w:tcPr>
            <w:tcW w:w="2552" w:type="dxa"/>
            <w:vMerge/>
            <w:vAlign w:val="center"/>
          </w:tcPr>
          <w:p w14:paraId="050E686E" w14:textId="6C852E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4C8EFD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A8A6029" w14:textId="13FE7C2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7C7F68DD" w14:textId="0997D871" w:rsidTr="005C2EB2">
        <w:trPr>
          <w:hidden w:val="0"/>
        </w:trPr>
        <w:tc>
          <w:tcPr>
            <w:tcW w:w="1985" w:type="dxa"/>
          </w:tcPr>
          <w:p w14:paraId="4B3B9369" w14:textId="2EC550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HHG20AA201XB51</w:t>
            </w:r>
          </w:p>
        </w:tc>
        <w:tc>
          <w:tcPr>
            <w:tcW w:w="2552" w:type="dxa"/>
            <w:vMerge w:val="restart"/>
            <w:vAlign w:val="center"/>
          </w:tcPr>
          <w:p w14:paraId="5114BCDB" w14:textId="557D83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4" w:type="dxa"/>
          </w:tcPr>
          <w:p w14:paraId="239DEC4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1572ED6" w14:textId="24ECBE5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D9BB03C" w14:textId="28AC7BAB" w:rsidTr="005C2EB2">
        <w:trPr>
          <w:hidden w:val="0"/>
        </w:trPr>
        <w:tc>
          <w:tcPr>
            <w:tcW w:w="1985" w:type="dxa"/>
          </w:tcPr>
          <w:p w14:paraId="6CC0E410" w14:textId="153CA8F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HHG20AA201XB52</w:t>
            </w:r>
          </w:p>
        </w:tc>
        <w:tc>
          <w:tcPr>
            <w:tcW w:w="2552" w:type="dxa"/>
            <w:vMerge/>
            <w:vAlign w:val="center"/>
          </w:tcPr>
          <w:p w14:paraId="3EE6E224" w14:textId="4792FB5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A7E62A9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C11243C" w14:textId="294F5DA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FCED1AD" w14:textId="38A81F30" w:rsidTr="005C2EB2">
        <w:trPr>
          <w:hidden w:val="0"/>
        </w:trPr>
        <w:tc>
          <w:tcPr>
            <w:tcW w:w="1985" w:type="dxa"/>
          </w:tcPr>
          <w:p w14:paraId="1CD62823" w14:textId="2FDB42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HHG20AA201XM01</w:t>
            </w:r>
          </w:p>
        </w:tc>
        <w:tc>
          <w:tcPr>
            <w:tcW w:w="2552" w:type="dxa"/>
            <w:vMerge/>
            <w:vAlign w:val="center"/>
          </w:tcPr>
          <w:p w14:paraId="78C4A22B" w14:textId="3EFA212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8E4A8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4C144FD" w14:textId="64C8E38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0CC6E17" w14:textId="25805B81" w:rsidTr="005C2EB2">
        <w:trPr>
          <w:hidden w:val="0"/>
        </w:trPr>
        <w:tc>
          <w:tcPr>
            <w:tcW w:w="1985" w:type="dxa"/>
          </w:tcPr>
          <w:p w14:paraId="36FDE440" w14:textId="3393DA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HHG20AA201XL01</w:t>
            </w:r>
          </w:p>
        </w:tc>
        <w:tc>
          <w:tcPr>
            <w:tcW w:w="2552" w:type="dxa"/>
            <w:vMerge/>
            <w:vAlign w:val="center"/>
          </w:tcPr>
          <w:p w14:paraId="2C4E9425" w14:textId="5ECE9A2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960F0E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843232D" w14:textId="09CC8D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FA18754" w14:textId="52A961D8" w:rsidTr="005C2EB2">
        <w:trPr>
          <w:hidden w:val="0"/>
        </w:trPr>
        <w:tc>
          <w:tcPr>
            <w:tcW w:w="1985" w:type="dxa"/>
          </w:tcPr>
          <w:p w14:paraId="0258AD24" w14:textId="25171AF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NDG10AA001XB51</w:t>
            </w:r>
          </w:p>
        </w:tc>
        <w:tc>
          <w:tcPr>
            <w:tcW w:w="2552" w:type="dxa"/>
            <w:vMerge w:val="restart"/>
            <w:vAlign w:val="center"/>
          </w:tcPr>
          <w:p w14:paraId="1DA858AD" w14:textId="452A49A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К-11 на входе котловой воды в ВК-6</w:t>
            </w:r>
          </w:p>
        </w:tc>
        <w:tc>
          <w:tcPr>
            <w:tcW w:w="4394" w:type="dxa"/>
          </w:tcPr>
          <w:p w14:paraId="5E5EA309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71B75E8" w14:textId="0768C55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A905D39" w14:textId="03872857" w:rsidTr="005C2EB2">
        <w:trPr>
          <w:hidden w:val="0"/>
        </w:trPr>
        <w:tc>
          <w:tcPr>
            <w:tcW w:w="1985" w:type="dxa"/>
          </w:tcPr>
          <w:p w14:paraId="051EA96D" w14:textId="6418D86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NDG10AA001XB52</w:t>
            </w:r>
          </w:p>
        </w:tc>
        <w:tc>
          <w:tcPr>
            <w:tcW w:w="2552" w:type="dxa"/>
            <w:vMerge/>
            <w:vAlign w:val="center"/>
          </w:tcPr>
          <w:p w14:paraId="22D19369" w14:textId="1EF7024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10DA3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3234A06" w14:textId="5966981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AF5E138" w14:textId="2BDBBFC4" w:rsidTr="005C2EB2">
        <w:trPr>
          <w:hidden w:val="0"/>
        </w:trPr>
        <w:tc>
          <w:tcPr>
            <w:tcW w:w="1985" w:type="dxa"/>
          </w:tcPr>
          <w:p w14:paraId="00AD38E4" w14:textId="214E962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NDG10AA001XB05</w:t>
            </w:r>
          </w:p>
        </w:tc>
        <w:tc>
          <w:tcPr>
            <w:tcW w:w="2552" w:type="dxa"/>
            <w:vMerge/>
            <w:vAlign w:val="center"/>
          </w:tcPr>
          <w:p w14:paraId="3F554D77" w14:textId="04565FF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689AE7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28589826" w14:textId="4FE5276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7FD45C3" w14:textId="69D1AA64" w:rsidTr="005C2EB2">
        <w:trPr>
          <w:hidden w:val="0"/>
        </w:trPr>
        <w:tc>
          <w:tcPr>
            <w:tcW w:w="1985" w:type="dxa"/>
          </w:tcPr>
          <w:p w14:paraId="237A53DB" w14:textId="4694150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NDG10AA001XB06</w:t>
            </w:r>
          </w:p>
        </w:tc>
        <w:tc>
          <w:tcPr>
            <w:tcW w:w="2552" w:type="dxa"/>
            <w:vMerge/>
            <w:vAlign w:val="center"/>
          </w:tcPr>
          <w:p w14:paraId="35CDF5B7" w14:textId="106C3D5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58353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B82AE33" w14:textId="2526A3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54CEF58" w14:textId="4F619545" w:rsidTr="005C2EB2">
        <w:trPr>
          <w:hidden w:val="0"/>
        </w:trPr>
        <w:tc>
          <w:tcPr>
            <w:tcW w:w="1985" w:type="dxa"/>
          </w:tcPr>
          <w:p w14:paraId="54BFEA55" w14:textId="4F01ACE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NDG10AA001XL01</w:t>
            </w:r>
          </w:p>
        </w:tc>
        <w:tc>
          <w:tcPr>
            <w:tcW w:w="2552" w:type="dxa"/>
            <w:vMerge/>
            <w:vAlign w:val="center"/>
          </w:tcPr>
          <w:p w14:paraId="1A69FCB8" w14:textId="26EFB35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F10DF2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DA8617D" w14:textId="566C2D7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0A82782" w14:textId="6FB0E80D" w:rsidTr="005C2EB2">
        <w:trPr>
          <w:hidden w:val="0"/>
        </w:trPr>
        <w:tc>
          <w:tcPr>
            <w:tcW w:w="1985" w:type="dxa"/>
          </w:tcPr>
          <w:p w14:paraId="103E2B96" w14:textId="46322B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NDG10AA001XM01</w:t>
            </w:r>
          </w:p>
        </w:tc>
        <w:tc>
          <w:tcPr>
            <w:tcW w:w="2552" w:type="dxa"/>
            <w:vMerge/>
            <w:vAlign w:val="center"/>
          </w:tcPr>
          <w:p w14:paraId="2386F4A3" w14:textId="618D994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B63D9D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0C32D6F" w14:textId="0F1A058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4B85842" w14:textId="0AB2FF20" w:rsidTr="005C2EB2">
        <w:trPr>
          <w:hidden w:val="0"/>
        </w:trPr>
        <w:tc>
          <w:tcPr>
            <w:tcW w:w="1985" w:type="dxa"/>
          </w:tcPr>
          <w:p w14:paraId="6CC885A8" w14:textId="79F4EB8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NDG10AA801XC51</w:t>
            </w:r>
          </w:p>
        </w:tc>
        <w:tc>
          <w:tcPr>
            <w:tcW w:w="2552" w:type="dxa"/>
            <w:vMerge w:val="restart"/>
            <w:vAlign w:val="center"/>
          </w:tcPr>
          <w:p w14:paraId="1E004E04" w14:textId="3C1AD77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РК.КА6 регулятор расхода воды через ВК-6</w:t>
            </w:r>
          </w:p>
        </w:tc>
        <w:tc>
          <w:tcPr>
            <w:tcW w:w="4394" w:type="dxa"/>
          </w:tcPr>
          <w:p w14:paraId="0CBDB43E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FF23596" w14:textId="7453D6B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73966B3D" w14:textId="59FE6F7E" w:rsidTr="005C2EB2">
        <w:trPr>
          <w:hidden w:val="0"/>
        </w:trPr>
        <w:tc>
          <w:tcPr>
            <w:tcW w:w="1985" w:type="dxa"/>
          </w:tcPr>
          <w:p w14:paraId="50F8D8E8" w14:textId="7059DA2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NDG10AA801XC52</w:t>
            </w:r>
          </w:p>
        </w:tc>
        <w:tc>
          <w:tcPr>
            <w:tcW w:w="2552" w:type="dxa"/>
            <w:vMerge/>
            <w:vAlign w:val="center"/>
          </w:tcPr>
          <w:p w14:paraId="0F1EBC7D" w14:textId="63BC7C4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31B91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10810DD" w14:textId="4F60811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3AEDE61D" w14:textId="7D7BAAD3" w:rsidTr="005C2EB2">
        <w:trPr>
          <w:hidden w:val="0"/>
        </w:trPr>
        <w:tc>
          <w:tcPr>
            <w:tcW w:w="1985" w:type="dxa"/>
          </w:tcPr>
          <w:p w14:paraId="7F74D763" w14:textId="6AFB444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NDG10AA801XC04</w:t>
            </w:r>
          </w:p>
        </w:tc>
        <w:tc>
          <w:tcPr>
            <w:tcW w:w="2552" w:type="dxa"/>
            <w:vMerge/>
            <w:vAlign w:val="center"/>
          </w:tcPr>
          <w:p w14:paraId="6C9CF2BA" w14:textId="75A614B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C18B53E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0C5557DE" w14:textId="444651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0A58071" w14:textId="411892D3" w:rsidTr="005C2EB2">
        <w:trPr>
          <w:hidden w:val="0"/>
        </w:trPr>
        <w:tc>
          <w:tcPr>
            <w:tcW w:w="1985" w:type="dxa"/>
          </w:tcPr>
          <w:p w14:paraId="5499CE4C" w14:textId="4FD165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NDG10AA801XC57</w:t>
            </w:r>
          </w:p>
        </w:tc>
        <w:tc>
          <w:tcPr>
            <w:tcW w:w="2552" w:type="dxa"/>
            <w:vMerge/>
            <w:vAlign w:val="center"/>
          </w:tcPr>
          <w:p w14:paraId="53A1B12A" w14:textId="4077F25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166EC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66C584D0" w14:textId="58C134B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281753A8" w14:textId="42850970" w:rsidTr="005C2EB2">
        <w:trPr>
          <w:hidden w:val="0"/>
        </w:trPr>
        <w:tc>
          <w:tcPr>
            <w:tcW w:w="1985" w:type="dxa"/>
          </w:tcPr>
          <w:p w14:paraId="3A6AF693" w14:textId="13BDD37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NDG10AA801XC10</w:t>
            </w:r>
          </w:p>
        </w:tc>
        <w:tc>
          <w:tcPr>
            <w:tcW w:w="2552" w:type="dxa"/>
            <w:vMerge/>
            <w:vAlign w:val="center"/>
          </w:tcPr>
          <w:p w14:paraId="483D6477" w14:textId="2B8C24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643F4E8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04C7DA6B" w14:textId="070FCE2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2FDE778C" w14:textId="0212EE5A" w:rsidTr="005C2EB2">
        <w:trPr>
          <w:hidden w:val="0"/>
        </w:trPr>
        <w:tc>
          <w:tcPr>
            <w:tcW w:w="1985" w:type="dxa"/>
          </w:tcPr>
          <w:p w14:paraId="04C0D3B0" w14:textId="6FC7CEE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NDG10AA801XM01</w:t>
            </w:r>
          </w:p>
        </w:tc>
        <w:tc>
          <w:tcPr>
            <w:tcW w:w="2552" w:type="dxa"/>
            <w:vMerge/>
            <w:vAlign w:val="center"/>
          </w:tcPr>
          <w:p w14:paraId="21F112C0" w14:textId="348245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869048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B4E9E01" w14:textId="0464BC8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34A9452" w14:textId="021065C2" w:rsidTr="005C2EB2">
        <w:trPr>
          <w:hidden w:val="0"/>
        </w:trPr>
        <w:tc>
          <w:tcPr>
            <w:tcW w:w="1985" w:type="dxa"/>
          </w:tcPr>
          <w:p w14:paraId="4BC2C9DB" w14:textId="46E932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F6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0AA001XB51</w:t>
            </w:r>
          </w:p>
        </w:tc>
        <w:tc>
          <w:tcPr>
            <w:tcW w:w="2552" w:type="dxa"/>
            <w:vMerge w:val="restart"/>
            <w:vAlign w:val="center"/>
          </w:tcPr>
          <w:p w14:paraId="049CEF8F" w14:textId="7485CAD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К-12 на выходе котловой воды из ВК-6</w:t>
            </w:r>
          </w:p>
        </w:tc>
        <w:tc>
          <w:tcPr>
            <w:tcW w:w="4394" w:type="dxa"/>
          </w:tcPr>
          <w:p w14:paraId="139EEF2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A1C8257" w14:textId="27A18B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4596D302" w14:textId="42C12CA8" w:rsidTr="005C2EB2">
        <w:trPr>
          <w:hidden w:val="0"/>
        </w:trPr>
        <w:tc>
          <w:tcPr>
            <w:tcW w:w="1985" w:type="dxa"/>
          </w:tcPr>
          <w:p w14:paraId="06162BF3" w14:textId="78658C6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0AA001XB52</w:t>
            </w:r>
          </w:p>
        </w:tc>
        <w:tc>
          <w:tcPr>
            <w:tcW w:w="2552" w:type="dxa"/>
            <w:vMerge/>
            <w:vAlign w:val="center"/>
          </w:tcPr>
          <w:p w14:paraId="6F28FB1B" w14:textId="0AC6C23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2363B8A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7DB0CD7" w14:textId="7B7AC5C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F373523" w14:textId="7988457B" w:rsidTr="005C2EB2">
        <w:trPr>
          <w:hidden w:val="0"/>
        </w:trPr>
        <w:tc>
          <w:tcPr>
            <w:tcW w:w="1985" w:type="dxa"/>
          </w:tcPr>
          <w:p w14:paraId="02E2EDDB" w14:textId="5A6E49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0AA001XB05</w:t>
            </w:r>
          </w:p>
        </w:tc>
        <w:tc>
          <w:tcPr>
            <w:tcW w:w="2552" w:type="dxa"/>
            <w:vMerge/>
            <w:vAlign w:val="center"/>
          </w:tcPr>
          <w:p w14:paraId="4629BE35" w14:textId="1BA0CC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A72BFD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BDE746B" w14:textId="300311C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4B02C93" w14:textId="20252D13" w:rsidTr="005C2EB2">
        <w:trPr>
          <w:hidden w:val="0"/>
        </w:trPr>
        <w:tc>
          <w:tcPr>
            <w:tcW w:w="1985" w:type="dxa"/>
          </w:tcPr>
          <w:p w14:paraId="5B3E5F2B" w14:textId="0FFC3AA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0AA001XB06</w:t>
            </w:r>
          </w:p>
        </w:tc>
        <w:tc>
          <w:tcPr>
            <w:tcW w:w="2552" w:type="dxa"/>
            <w:vMerge/>
            <w:vAlign w:val="center"/>
          </w:tcPr>
          <w:p w14:paraId="73FE4DDD" w14:textId="56CB95C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FE026E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D3F03A6" w14:textId="00CDE4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4CAB6A5B" w14:textId="057BD7AB" w:rsidTr="005C2EB2">
        <w:trPr>
          <w:hidden w:val="0"/>
        </w:trPr>
        <w:tc>
          <w:tcPr>
            <w:tcW w:w="1985" w:type="dxa"/>
          </w:tcPr>
          <w:p w14:paraId="61B15BC4" w14:textId="63B4D95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0AA001XL01</w:t>
            </w:r>
          </w:p>
        </w:tc>
        <w:tc>
          <w:tcPr>
            <w:tcW w:w="2552" w:type="dxa"/>
            <w:vMerge/>
            <w:vAlign w:val="center"/>
          </w:tcPr>
          <w:p w14:paraId="45AACB8F" w14:textId="02D5DDF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45003B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B0D5EDC" w14:textId="75B36C2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6E2A17C" w14:textId="4AFD1069" w:rsidTr="005C2EB2">
        <w:trPr>
          <w:hidden w:val="0"/>
        </w:trPr>
        <w:tc>
          <w:tcPr>
            <w:tcW w:w="1985" w:type="dxa"/>
          </w:tcPr>
          <w:p w14:paraId="4B9D64E1" w14:textId="697D1B3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F6</w:t>
            </w:r>
            <w:r w:rsidRPr="00122958">
              <w:rPr>
                <w:rFonts w:ascii="Times New Roman" w:hAnsi="Times New Roman"/>
                <w:vanish w:val="0"/>
              </w:rPr>
              <w:t>0AA001XM01</w:t>
            </w:r>
          </w:p>
        </w:tc>
        <w:tc>
          <w:tcPr>
            <w:tcW w:w="2552" w:type="dxa"/>
            <w:vMerge/>
            <w:vAlign w:val="center"/>
          </w:tcPr>
          <w:p w14:paraId="671C0DF5" w14:textId="6C1A64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A50553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96B7AF6" w14:textId="7F48869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34DCD38" w14:textId="5B592202" w:rsidTr="005C2EB2">
        <w:trPr>
          <w:hidden w:val="0"/>
        </w:trPr>
        <w:tc>
          <w:tcPr>
            <w:tcW w:w="10488" w:type="dxa"/>
            <w:gridSpan w:val="4"/>
          </w:tcPr>
          <w:p w14:paraId="057A7D1F" w14:textId="7033F4DC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Водогрейный котел ВК-7</w:t>
            </w:r>
          </w:p>
        </w:tc>
      </w:tr>
      <w:tr w:rsidR="009E6445" w:rsidRPr="0017406B" w14:paraId="5E193ED8" w14:textId="471ED24C" w:rsidTr="005C2EB2">
        <w:trPr>
          <w:hidden w:val="0"/>
        </w:trPr>
        <w:tc>
          <w:tcPr>
            <w:tcW w:w="1985" w:type="dxa"/>
          </w:tcPr>
          <w:p w14:paraId="5C5E0098" w14:textId="3229FF5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 w:val="restart"/>
            <w:vAlign w:val="center"/>
          </w:tcPr>
          <w:p w14:paraId="6AC6C9B0" w14:textId="4C9A73E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4" w:type="dxa"/>
          </w:tcPr>
          <w:p w14:paraId="673457CD" w14:textId="268A978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в работе</w:t>
            </w:r>
          </w:p>
        </w:tc>
        <w:tc>
          <w:tcPr>
            <w:tcW w:w="1557" w:type="dxa"/>
          </w:tcPr>
          <w:p w14:paraId="047684C1" w14:textId="4CF1AF4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4C2ED9B" w14:textId="51CF9D1B" w:rsidTr="005C2EB2">
        <w:trPr>
          <w:hidden w:val="0"/>
        </w:trPr>
        <w:tc>
          <w:tcPr>
            <w:tcW w:w="1985" w:type="dxa"/>
          </w:tcPr>
          <w:p w14:paraId="30AE2057" w14:textId="1DC50B2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2552" w:type="dxa"/>
            <w:vMerge/>
            <w:vAlign w:val="center"/>
          </w:tcPr>
          <w:p w14:paraId="098CC97A" w14:textId="1D49BB9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919FB19" w14:textId="6FA3870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остановлен</w:t>
            </w:r>
          </w:p>
        </w:tc>
        <w:tc>
          <w:tcPr>
            <w:tcW w:w="1557" w:type="dxa"/>
          </w:tcPr>
          <w:p w14:paraId="24CAE91B" w14:textId="6EDD513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930CCED" w14:textId="175D718D" w:rsidTr="005C2EB2">
        <w:trPr>
          <w:hidden w:val="0"/>
        </w:trPr>
        <w:tc>
          <w:tcPr>
            <w:tcW w:w="1985" w:type="dxa"/>
          </w:tcPr>
          <w:p w14:paraId="715500AB" w14:textId="1F585E3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75225981" w14:textId="231B81F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D08FFE" w14:textId="304CD1A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котлоагрегата</w:t>
            </w:r>
          </w:p>
        </w:tc>
        <w:tc>
          <w:tcPr>
            <w:tcW w:w="1557" w:type="dxa"/>
          </w:tcPr>
          <w:p w14:paraId="76D9DF4C" w14:textId="3B8092F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369491D" w14:textId="1F5865D7" w:rsidTr="005C2EB2">
        <w:trPr>
          <w:hidden w:val="0"/>
        </w:trPr>
        <w:tc>
          <w:tcPr>
            <w:tcW w:w="1985" w:type="dxa"/>
          </w:tcPr>
          <w:p w14:paraId="716798D8" w14:textId="51CC6E2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F7ANF70BB001XB01</w:t>
            </w:r>
          </w:p>
        </w:tc>
        <w:tc>
          <w:tcPr>
            <w:tcW w:w="2552" w:type="dxa"/>
            <w:vMerge w:val="restart"/>
            <w:vAlign w:val="center"/>
          </w:tcPr>
          <w:p w14:paraId="60328F24" w14:textId="6507A59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ШУГ</w:t>
            </w:r>
          </w:p>
        </w:tc>
        <w:tc>
          <w:tcPr>
            <w:tcW w:w="4394" w:type="dxa"/>
          </w:tcPr>
          <w:p w14:paraId="0EAA396A" w14:textId="1ECCF87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включен</w:t>
            </w:r>
          </w:p>
        </w:tc>
        <w:tc>
          <w:tcPr>
            <w:tcW w:w="1557" w:type="dxa"/>
          </w:tcPr>
          <w:p w14:paraId="1D47AD11" w14:textId="4E925F8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510BD73" w14:textId="61C73559" w:rsidTr="005C2EB2">
        <w:trPr>
          <w:hidden w:val="0"/>
        </w:trPr>
        <w:tc>
          <w:tcPr>
            <w:tcW w:w="1985" w:type="dxa"/>
          </w:tcPr>
          <w:p w14:paraId="22218D4F" w14:textId="36DF8A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F7ANF70BB001XB02</w:t>
            </w:r>
          </w:p>
        </w:tc>
        <w:tc>
          <w:tcPr>
            <w:tcW w:w="2552" w:type="dxa"/>
            <w:vMerge/>
            <w:vAlign w:val="center"/>
          </w:tcPr>
          <w:p w14:paraId="69269A73" w14:textId="2E5F894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9002178" w14:textId="25263B7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отключен</w:t>
            </w:r>
          </w:p>
        </w:tc>
        <w:tc>
          <w:tcPr>
            <w:tcW w:w="1557" w:type="dxa"/>
          </w:tcPr>
          <w:p w14:paraId="32567ECF" w14:textId="6066889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DED56FD" w14:textId="3B4B9F1F" w:rsidTr="005C2EB2">
        <w:trPr>
          <w:hidden w:val="0"/>
        </w:trPr>
        <w:tc>
          <w:tcPr>
            <w:tcW w:w="1985" w:type="dxa"/>
          </w:tcPr>
          <w:p w14:paraId="5D2978AA" w14:textId="55C1D18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F7ANF70BB001XB46</w:t>
            </w:r>
          </w:p>
        </w:tc>
        <w:tc>
          <w:tcPr>
            <w:tcW w:w="2552" w:type="dxa"/>
            <w:vMerge/>
            <w:vAlign w:val="center"/>
          </w:tcPr>
          <w:p w14:paraId="4E40E235" w14:textId="7C36CB7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32E7A4" w14:textId="0F0D1F4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№1</w:t>
            </w:r>
          </w:p>
        </w:tc>
        <w:tc>
          <w:tcPr>
            <w:tcW w:w="1557" w:type="dxa"/>
          </w:tcPr>
          <w:p w14:paraId="5F242C85" w14:textId="5891FF1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E6D79B5" w14:textId="09CCD65E" w:rsidTr="005C2EB2">
        <w:trPr>
          <w:hidden w:val="0"/>
        </w:trPr>
        <w:tc>
          <w:tcPr>
            <w:tcW w:w="1985" w:type="dxa"/>
          </w:tcPr>
          <w:p w14:paraId="73EAD9DB" w14:textId="2FDB32A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F7ANF70BB001XB47</w:t>
            </w:r>
          </w:p>
        </w:tc>
        <w:tc>
          <w:tcPr>
            <w:tcW w:w="2552" w:type="dxa"/>
            <w:vMerge/>
            <w:vAlign w:val="center"/>
          </w:tcPr>
          <w:p w14:paraId="152F3501" w14:textId="1B06EE2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F111C0A" w14:textId="68BAAD3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124884C8" w14:textId="73F2E13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7852F21" w14:textId="031A9BB7" w:rsidTr="005C2EB2">
        <w:trPr>
          <w:hidden w:val="0"/>
        </w:trPr>
        <w:tc>
          <w:tcPr>
            <w:tcW w:w="1985" w:type="dxa"/>
          </w:tcPr>
          <w:p w14:paraId="109D0490" w14:textId="4CA5693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F7ANF20BB001XB01</w:t>
            </w:r>
          </w:p>
        </w:tc>
        <w:tc>
          <w:tcPr>
            <w:tcW w:w="2552" w:type="dxa"/>
            <w:vMerge/>
            <w:vAlign w:val="center"/>
          </w:tcPr>
          <w:p w14:paraId="28E2F8EF" w14:textId="13B48D4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74BD0C" w14:textId="1D2F2F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включен</w:t>
            </w:r>
          </w:p>
        </w:tc>
        <w:tc>
          <w:tcPr>
            <w:tcW w:w="1557" w:type="dxa"/>
          </w:tcPr>
          <w:p w14:paraId="2ED471A8" w14:textId="47B754C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91A88E4" w14:textId="2718FA06" w:rsidTr="005C2EB2">
        <w:trPr>
          <w:hidden w:val="0"/>
        </w:trPr>
        <w:tc>
          <w:tcPr>
            <w:tcW w:w="1985" w:type="dxa"/>
          </w:tcPr>
          <w:p w14:paraId="7EA1BA5B" w14:textId="2CA5C91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F7ANF20BB001XB02</w:t>
            </w:r>
          </w:p>
        </w:tc>
        <w:tc>
          <w:tcPr>
            <w:tcW w:w="2552" w:type="dxa"/>
            <w:vMerge/>
            <w:vAlign w:val="center"/>
          </w:tcPr>
          <w:p w14:paraId="7B6DE08C" w14:textId="72C4B00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4C59B7" w14:textId="0D4F1E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отключен</w:t>
            </w:r>
          </w:p>
        </w:tc>
        <w:tc>
          <w:tcPr>
            <w:tcW w:w="1557" w:type="dxa"/>
          </w:tcPr>
          <w:p w14:paraId="043C874F" w14:textId="5F3CF12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E4B4266" w14:textId="211F8DFC" w:rsidTr="005C2EB2">
        <w:trPr>
          <w:hidden w:val="0"/>
        </w:trPr>
        <w:tc>
          <w:tcPr>
            <w:tcW w:w="1985" w:type="dxa"/>
          </w:tcPr>
          <w:p w14:paraId="006E66A9" w14:textId="1B43B2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F7ANF20BB001XB46</w:t>
            </w:r>
          </w:p>
        </w:tc>
        <w:tc>
          <w:tcPr>
            <w:tcW w:w="2552" w:type="dxa"/>
            <w:vMerge/>
            <w:vAlign w:val="center"/>
          </w:tcPr>
          <w:p w14:paraId="7A024A46" w14:textId="1D772FB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4E84927" w14:textId="5023075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№2</w:t>
            </w:r>
          </w:p>
        </w:tc>
        <w:tc>
          <w:tcPr>
            <w:tcW w:w="1557" w:type="dxa"/>
          </w:tcPr>
          <w:p w14:paraId="5296BD6F" w14:textId="3FFC0CE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4947D76" w14:textId="7BEE30B3" w:rsidTr="005C2EB2">
        <w:trPr>
          <w:hidden w:val="0"/>
        </w:trPr>
        <w:tc>
          <w:tcPr>
            <w:tcW w:w="1985" w:type="dxa"/>
          </w:tcPr>
          <w:p w14:paraId="0F8DD8CD" w14:textId="4A49CED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F7ANF20BB001XB47</w:t>
            </w:r>
          </w:p>
        </w:tc>
        <w:tc>
          <w:tcPr>
            <w:tcW w:w="2552" w:type="dxa"/>
            <w:vMerge/>
            <w:vAlign w:val="center"/>
          </w:tcPr>
          <w:p w14:paraId="483F05BE" w14:textId="2665197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CC16D3" w14:textId="75ECF8E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7BCF3A03" w14:textId="4386F7E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E391EEA" w14:textId="57F17003" w:rsidTr="005C2EB2">
        <w:trPr>
          <w:hidden w:val="0"/>
        </w:trPr>
        <w:tc>
          <w:tcPr>
            <w:tcW w:w="1985" w:type="dxa"/>
          </w:tcPr>
          <w:p w14:paraId="012A347A" w14:textId="2498314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F7ANF70BB001XG02</w:t>
            </w:r>
          </w:p>
        </w:tc>
        <w:tc>
          <w:tcPr>
            <w:tcW w:w="2552" w:type="dxa"/>
            <w:vMerge/>
            <w:vAlign w:val="center"/>
          </w:tcPr>
          <w:p w14:paraId="1F9DE56C" w14:textId="4FC2D9C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7713A4" w14:textId="06DA2A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№1 - минимально</w:t>
            </w:r>
          </w:p>
        </w:tc>
        <w:tc>
          <w:tcPr>
            <w:tcW w:w="1557" w:type="dxa"/>
          </w:tcPr>
          <w:p w14:paraId="646304B8" w14:textId="2BE1C69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C98C8FC" w14:textId="45B8FAAF" w:rsidTr="005C2EB2">
        <w:trPr>
          <w:hidden w:val="0"/>
        </w:trPr>
        <w:tc>
          <w:tcPr>
            <w:tcW w:w="1985" w:type="dxa"/>
          </w:tcPr>
          <w:p w14:paraId="6D7783CE" w14:textId="122326F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F7ANF70CC001XG01</w:t>
            </w:r>
          </w:p>
        </w:tc>
        <w:tc>
          <w:tcPr>
            <w:tcW w:w="2552" w:type="dxa"/>
            <w:vMerge/>
            <w:vAlign w:val="center"/>
          </w:tcPr>
          <w:p w14:paraId="7063FAE1" w14:textId="4B2BE18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69C7DF4" w14:textId="3964788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запальника горелки №1</w:t>
            </w:r>
          </w:p>
        </w:tc>
        <w:tc>
          <w:tcPr>
            <w:tcW w:w="1557" w:type="dxa"/>
          </w:tcPr>
          <w:p w14:paraId="6475DE5E" w14:textId="0F8C6EF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F0C585B" w14:textId="18E0B157" w:rsidTr="005C2EB2">
        <w:trPr>
          <w:hidden w:val="0"/>
        </w:trPr>
        <w:tc>
          <w:tcPr>
            <w:tcW w:w="1985" w:type="dxa"/>
          </w:tcPr>
          <w:p w14:paraId="6796FB89" w14:textId="161E204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F7HHG10AA031XB01</w:t>
            </w:r>
          </w:p>
        </w:tc>
        <w:tc>
          <w:tcPr>
            <w:tcW w:w="2552" w:type="dxa"/>
            <w:vMerge/>
            <w:vAlign w:val="center"/>
          </w:tcPr>
          <w:p w14:paraId="0C637977" w14:textId="1D086EF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F377EE7" w14:textId="4AE0A7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7F000D60" w14:textId="198ABB7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366183E" w14:textId="400E139C" w:rsidTr="005C2EB2">
        <w:trPr>
          <w:hidden w:val="0"/>
        </w:trPr>
        <w:tc>
          <w:tcPr>
            <w:tcW w:w="1985" w:type="dxa"/>
          </w:tcPr>
          <w:p w14:paraId="7E0E509F" w14:textId="5B6E2F3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F7HHG10AA031XB02</w:t>
            </w:r>
          </w:p>
        </w:tc>
        <w:tc>
          <w:tcPr>
            <w:tcW w:w="2552" w:type="dxa"/>
            <w:vMerge/>
            <w:vAlign w:val="center"/>
          </w:tcPr>
          <w:p w14:paraId="47A67F3D" w14:textId="263C9AE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6C1B74" w14:textId="4F45D07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77132BB3" w14:textId="7A46E97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863FE64" w14:textId="35805EAD" w:rsidTr="005C2EB2">
        <w:trPr>
          <w:hidden w:val="0"/>
        </w:trPr>
        <w:tc>
          <w:tcPr>
            <w:tcW w:w="1985" w:type="dxa"/>
          </w:tcPr>
          <w:p w14:paraId="2AC0DA94" w14:textId="3C6E9F7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F7HHG10AA032XB01</w:t>
            </w:r>
          </w:p>
        </w:tc>
        <w:tc>
          <w:tcPr>
            <w:tcW w:w="2552" w:type="dxa"/>
            <w:vMerge/>
            <w:vAlign w:val="center"/>
          </w:tcPr>
          <w:p w14:paraId="1EBCD9F8" w14:textId="0637EE6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E02B198" w14:textId="11F3255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18BCD503" w14:textId="0D76A81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B75E618" w14:textId="1F44967B" w:rsidTr="005C2EB2">
        <w:trPr>
          <w:hidden w:val="0"/>
        </w:trPr>
        <w:tc>
          <w:tcPr>
            <w:tcW w:w="1985" w:type="dxa"/>
          </w:tcPr>
          <w:p w14:paraId="3EEF0764" w14:textId="2AF25C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F7HHG10AA032XB02</w:t>
            </w:r>
          </w:p>
        </w:tc>
        <w:tc>
          <w:tcPr>
            <w:tcW w:w="2552" w:type="dxa"/>
            <w:vMerge/>
            <w:vAlign w:val="center"/>
          </w:tcPr>
          <w:p w14:paraId="0F232AEE" w14:textId="438E235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332B5D1" w14:textId="797A3B4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254D9D9D" w14:textId="1C1C11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0781961" w14:textId="2DA45AF7" w:rsidTr="005C2EB2">
        <w:trPr>
          <w:hidden w:val="0"/>
        </w:trPr>
        <w:tc>
          <w:tcPr>
            <w:tcW w:w="1985" w:type="dxa"/>
          </w:tcPr>
          <w:p w14:paraId="302D6768" w14:textId="6D57F6F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55091862" w14:textId="72FB5D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8F9567F" w14:textId="04E7B4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№1 в работе</w:t>
            </w:r>
          </w:p>
        </w:tc>
        <w:tc>
          <w:tcPr>
            <w:tcW w:w="1557" w:type="dxa"/>
          </w:tcPr>
          <w:p w14:paraId="154281C9" w14:textId="7BC58DE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2595961" w14:textId="3379BD82" w:rsidTr="005C2EB2">
        <w:trPr>
          <w:hidden w:val="0"/>
        </w:trPr>
        <w:tc>
          <w:tcPr>
            <w:tcW w:w="1985" w:type="dxa"/>
          </w:tcPr>
          <w:p w14:paraId="5E0E5E28" w14:textId="10F3A07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4A7296DF" w14:textId="58E4D6B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12D3F0" w14:textId="1F423A7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№1 – останов котла</w:t>
            </w:r>
          </w:p>
        </w:tc>
        <w:tc>
          <w:tcPr>
            <w:tcW w:w="1557" w:type="dxa"/>
          </w:tcPr>
          <w:p w14:paraId="6067F49F" w14:textId="64E2EE9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48AE8CE" w14:textId="0F207425" w:rsidTr="005C2EB2">
        <w:trPr>
          <w:hidden w:val="0"/>
        </w:trPr>
        <w:tc>
          <w:tcPr>
            <w:tcW w:w="1985" w:type="dxa"/>
          </w:tcPr>
          <w:p w14:paraId="56FE6E29" w14:textId="1A6B743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F7ANF70CC002XG01</w:t>
            </w:r>
          </w:p>
        </w:tc>
        <w:tc>
          <w:tcPr>
            <w:tcW w:w="2552" w:type="dxa"/>
            <w:vMerge/>
            <w:vAlign w:val="center"/>
          </w:tcPr>
          <w:p w14:paraId="48C6CB1C" w14:textId="683F146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6AC818" w14:textId="160C53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№1</w:t>
            </w:r>
          </w:p>
        </w:tc>
        <w:tc>
          <w:tcPr>
            <w:tcW w:w="1557" w:type="dxa"/>
          </w:tcPr>
          <w:p w14:paraId="6B1476FF" w14:textId="70E86F9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39171D5" w14:textId="0B260063" w:rsidTr="005C2EB2">
        <w:trPr>
          <w:hidden w:val="0"/>
        </w:trPr>
        <w:tc>
          <w:tcPr>
            <w:tcW w:w="1985" w:type="dxa"/>
          </w:tcPr>
          <w:p w14:paraId="7C138711" w14:textId="3A689B1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F7HHG10CP001XG02</w:t>
            </w:r>
          </w:p>
        </w:tc>
        <w:tc>
          <w:tcPr>
            <w:tcW w:w="2552" w:type="dxa"/>
            <w:vMerge/>
            <w:vAlign w:val="center"/>
          </w:tcPr>
          <w:p w14:paraId="7012077E" w14:textId="79D5045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EB652BF" w14:textId="49CEC9B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 - минимально</w:t>
            </w:r>
          </w:p>
        </w:tc>
        <w:tc>
          <w:tcPr>
            <w:tcW w:w="1557" w:type="dxa"/>
          </w:tcPr>
          <w:p w14:paraId="4BE9913C" w14:textId="200F134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70823BE" w14:textId="5A757845" w:rsidTr="005C2EB2">
        <w:trPr>
          <w:hidden w:val="0"/>
        </w:trPr>
        <w:tc>
          <w:tcPr>
            <w:tcW w:w="1985" w:type="dxa"/>
          </w:tcPr>
          <w:p w14:paraId="4B83CD43" w14:textId="7A19E9E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F7HHG10CP001XG01</w:t>
            </w:r>
          </w:p>
        </w:tc>
        <w:tc>
          <w:tcPr>
            <w:tcW w:w="2552" w:type="dxa"/>
            <w:vMerge/>
            <w:vAlign w:val="center"/>
          </w:tcPr>
          <w:p w14:paraId="6DC8C960" w14:textId="143189E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AE24F47" w14:textId="2CA832C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№1 максимально</w:t>
            </w:r>
          </w:p>
        </w:tc>
        <w:tc>
          <w:tcPr>
            <w:tcW w:w="1557" w:type="dxa"/>
          </w:tcPr>
          <w:p w14:paraId="6793E839" w14:textId="7D62A56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594DBE4" w14:textId="3040C7E5" w:rsidTr="005C2EB2">
        <w:trPr>
          <w:hidden w:val="0"/>
        </w:trPr>
        <w:tc>
          <w:tcPr>
            <w:tcW w:w="1985" w:type="dxa"/>
          </w:tcPr>
          <w:p w14:paraId="66F9FDE3" w14:textId="0833B3B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F7ANF70BB002XG02</w:t>
            </w:r>
          </w:p>
        </w:tc>
        <w:tc>
          <w:tcPr>
            <w:tcW w:w="2552" w:type="dxa"/>
            <w:vMerge/>
            <w:vAlign w:val="center"/>
          </w:tcPr>
          <w:p w14:paraId="3E501EC5" w14:textId="1A66709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2B930E1" w14:textId="6BC01C7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 №1 минимально</w:t>
            </w:r>
          </w:p>
        </w:tc>
        <w:tc>
          <w:tcPr>
            <w:tcW w:w="1557" w:type="dxa"/>
          </w:tcPr>
          <w:p w14:paraId="40417954" w14:textId="4C70B69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D5C4D81" w14:textId="2AD85CE4" w:rsidTr="005C2EB2">
        <w:trPr>
          <w:hidden w:val="0"/>
        </w:trPr>
        <w:tc>
          <w:tcPr>
            <w:tcW w:w="1985" w:type="dxa"/>
          </w:tcPr>
          <w:p w14:paraId="1E182204" w14:textId="003AF2B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F7ANF20BB001XG02</w:t>
            </w:r>
          </w:p>
        </w:tc>
        <w:tc>
          <w:tcPr>
            <w:tcW w:w="2552" w:type="dxa"/>
            <w:vMerge/>
            <w:vAlign w:val="center"/>
          </w:tcPr>
          <w:p w14:paraId="2AC47D7D" w14:textId="1F8DCDA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F0EFF13" w14:textId="5527197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№2 - минимально</w:t>
            </w:r>
          </w:p>
        </w:tc>
        <w:tc>
          <w:tcPr>
            <w:tcW w:w="1557" w:type="dxa"/>
          </w:tcPr>
          <w:p w14:paraId="49705458" w14:textId="1B18914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4C6E201" w14:textId="756092AD" w:rsidTr="005C2EB2">
        <w:trPr>
          <w:hidden w:val="0"/>
        </w:trPr>
        <w:tc>
          <w:tcPr>
            <w:tcW w:w="1985" w:type="dxa"/>
          </w:tcPr>
          <w:p w14:paraId="3D47B15C" w14:textId="4D17CB3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F7ANF20CC001XG01</w:t>
            </w:r>
          </w:p>
        </w:tc>
        <w:tc>
          <w:tcPr>
            <w:tcW w:w="2552" w:type="dxa"/>
            <w:vMerge/>
            <w:vAlign w:val="center"/>
          </w:tcPr>
          <w:p w14:paraId="2915F9EC" w14:textId="1EDDC7D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B21A515" w14:textId="0D74F31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 факела  запальника  горелки №2</w:t>
            </w:r>
          </w:p>
        </w:tc>
        <w:tc>
          <w:tcPr>
            <w:tcW w:w="1557" w:type="dxa"/>
          </w:tcPr>
          <w:p w14:paraId="14E7E778" w14:textId="1888FD0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04D36D0" w14:textId="1FA79A5F" w:rsidTr="005C2EB2">
        <w:trPr>
          <w:hidden w:val="0"/>
        </w:trPr>
        <w:tc>
          <w:tcPr>
            <w:tcW w:w="1985" w:type="dxa"/>
          </w:tcPr>
          <w:p w14:paraId="00F2F744" w14:textId="039B583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F7HHG20AA031XB01</w:t>
            </w:r>
          </w:p>
        </w:tc>
        <w:tc>
          <w:tcPr>
            <w:tcW w:w="2552" w:type="dxa"/>
            <w:vMerge/>
            <w:vAlign w:val="center"/>
          </w:tcPr>
          <w:p w14:paraId="3CD9363A" w14:textId="026BE9B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021E31" w14:textId="2D88488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7BD9F5B1" w14:textId="5A60830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89B9032" w14:textId="73B37691" w:rsidTr="005C2EB2">
        <w:trPr>
          <w:hidden w:val="0"/>
        </w:trPr>
        <w:tc>
          <w:tcPr>
            <w:tcW w:w="1985" w:type="dxa"/>
          </w:tcPr>
          <w:p w14:paraId="42471A44" w14:textId="3653EE8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F7HHG20AA031XB02</w:t>
            </w:r>
          </w:p>
        </w:tc>
        <w:tc>
          <w:tcPr>
            <w:tcW w:w="2552" w:type="dxa"/>
            <w:vMerge/>
            <w:vAlign w:val="center"/>
          </w:tcPr>
          <w:p w14:paraId="7D3C8A86" w14:textId="0404ABF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69B2307" w14:textId="761107B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46D88ED6" w14:textId="4390BE2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F7ABAD4" w14:textId="7CEC92D0" w:rsidTr="005C2EB2">
        <w:trPr>
          <w:hidden w:val="0"/>
        </w:trPr>
        <w:tc>
          <w:tcPr>
            <w:tcW w:w="1985" w:type="dxa"/>
          </w:tcPr>
          <w:p w14:paraId="4B5761D9" w14:textId="74C888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F7HHG20AA032XB01</w:t>
            </w:r>
          </w:p>
        </w:tc>
        <w:tc>
          <w:tcPr>
            <w:tcW w:w="2552" w:type="dxa"/>
            <w:vMerge/>
            <w:vAlign w:val="center"/>
          </w:tcPr>
          <w:p w14:paraId="62F7A108" w14:textId="3CC7781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0E9AC10" w14:textId="04D88B7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1AC9250F" w14:textId="22DBA0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08AEBA3" w14:textId="319F6EB7" w:rsidTr="005C2EB2">
        <w:trPr>
          <w:hidden w:val="0"/>
        </w:trPr>
        <w:tc>
          <w:tcPr>
            <w:tcW w:w="1985" w:type="dxa"/>
          </w:tcPr>
          <w:p w14:paraId="42184CC6" w14:textId="6B0F5AA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F7HHG20AA032XB02</w:t>
            </w:r>
          </w:p>
        </w:tc>
        <w:tc>
          <w:tcPr>
            <w:tcW w:w="2552" w:type="dxa"/>
            <w:vMerge/>
            <w:vAlign w:val="center"/>
          </w:tcPr>
          <w:p w14:paraId="125E28C4" w14:textId="7251AAF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4EA133" w14:textId="44A7CCB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4C673A25" w14:textId="5EAE1EB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F25D578" w14:textId="2F2E8B36" w:rsidTr="005C2EB2">
        <w:trPr>
          <w:hidden w:val="0"/>
        </w:trPr>
        <w:tc>
          <w:tcPr>
            <w:tcW w:w="1985" w:type="dxa"/>
          </w:tcPr>
          <w:p w14:paraId="52FD4F10" w14:textId="2204C2F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6C7E71FA" w14:textId="394624C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9E772A4" w14:textId="060BB4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№2 в работе</w:t>
            </w:r>
          </w:p>
        </w:tc>
        <w:tc>
          <w:tcPr>
            <w:tcW w:w="1557" w:type="dxa"/>
          </w:tcPr>
          <w:p w14:paraId="279F746E" w14:textId="58DE728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DA6E37F" w14:textId="2B426353" w:rsidTr="005C2EB2">
        <w:trPr>
          <w:hidden w:val="0"/>
        </w:trPr>
        <w:tc>
          <w:tcPr>
            <w:tcW w:w="1985" w:type="dxa"/>
          </w:tcPr>
          <w:p w14:paraId="5439548F" w14:textId="7AD9538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797B38E7" w14:textId="5ACF0D2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42EDBB" w14:textId="30AAC8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№2 – останов котла</w:t>
            </w:r>
          </w:p>
        </w:tc>
        <w:tc>
          <w:tcPr>
            <w:tcW w:w="1557" w:type="dxa"/>
          </w:tcPr>
          <w:p w14:paraId="2CE925F2" w14:textId="68DDA46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753CDF5" w14:textId="076170A3" w:rsidTr="005C2EB2">
        <w:trPr>
          <w:hidden w:val="0"/>
        </w:trPr>
        <w:tc>
          <w:tcPr>
            <w:tcW w:w="1985" w:type="dxa"/>
          </w:tcPr>
          <w:p w14:paraId="2CF658A5" w14:textId="7540EE4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F7ANF20CC002XG01</w:t>
            </w:r>
          </w:p>
        </w:tc>
        <w:tc>
          <w:tcPr>
            <w:tcW w:w="2552" w:type="dxa"/>
            <w:vMerge/>
            <w:vAlign w:val="center"/>
          </w:tcPr>
          <w:p w14:paraId="76723A54" w14:textId="366DCA4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7349564" w14:textId="79FF28E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№2</w:t>
            </w:r>
          </w:p>
        </w:tc>
        <w:tc>
          <w:tcPr>
            <w:tcW w:w="1557" w:type="dxa"/>
          </w:tcPr>
          <w:p w14:paraId="402AC7C6" w14:textId="19F7DB3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A6757EB" w14:textId="443ED75D" w:rsidTr="005C2EB2">
        <w:trPr>
          <w:hidden w:val="0"/>
        </w:trPr>
        <w:tc>
          <w:tcPr>
            <w:tcW w:w="1985" w:type="dxa"/>
          </w:tcPr>
          <w:p w14:paraId="5B0FC27D" w14:textId="1B01D34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F7HHG20CP001XG02</w:t>
            </w:r>
          </w:p>
        </w:tc>
        <w:tc>
          <w:tcPr>
            <w:tcW w:w="2552" w:type="dxa"/>
            <w:vMerge/>
            <w:vAlign w:val="center"/>
          </w:tcPr>
          <w:p w14:paraId="4511056C" w14:textId="01B36A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09DCC6" w14:textId="65E81AB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 - минимально</w:t>
            </w:r>
          </w:p>
        </w:tc>
        <w:tc>
          <w:tcPr>
            <w:tcW w:w="1557" w:type="dxa"/>
          </w:tcPr>
          <w:p w14:paraId="39D8DBDC" w14:textId="54A13C0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A9B467F" w14:textId="4F774EED" w:rsidTr="005C2EB2">
        <w:trPr>
          <w:hidden w:val="0"/>
        </w:trPr>
        <w:tc>
          <w:tcPr>
            <w:tcW w:w="1985" w:type="dxa"/>
          </w:tcPr>
          <w:p w14:paraId="07F8D3E4" w14:textId="401C28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F7HHG20CP001XG01</w:t>
            </w:r>
          </w:p>
        </w:tc>
        <w:tc>
          <w:tcPr>
            <w:tcW w:w="2552" w:type="dxa"/>
            <w:vMerge/>
            <w:vAlign w:val="center"/>
          </w:tcPr>
          <w:p w14:paraId="79A4B0DA" w14:textId="06A5213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E219D45" w14:textId="3F2CBBA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максимально</w:t>
            </w:r>
          </w:p>
        </w:tc>
        <w:tc>
          <w:tcPr>
            <w:tcW w:w="1557" w:type="dxa"/>
          </w:tcPr>
          <w:p w14:paraId="2F1BC94B" w14:textId="4889704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4BF3F32" w14:textId="58060B00" w:rsidTr="005C2EB2">
        <w:trPr>
          <w:hidden w:val="0"/>
        </w:trPr>
        <w:tc>
          <w:tcPr>
            <w:tcW w:w="1985" w:type="dxa"/>
          </w:tcPr>
          <w:p w14:paraId="530CB4F2" w14:textId="1864486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F7ANF20BB002XG02</w:t>
            </w:r>
          </w:p>
        </w:tc>
        <w:tc>
          <w:tcPr>
            <w:tcW w:w="2552" w:type="dxa"/>
            <w:vMerge/>
            <w:vAlign w:val="center"/>
          </w:tcPr>
          <w:p w14:paraId="21EC353A" w14:textId="6FE5842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C2C9A8" w14:textId="36D89E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№2 минимально</w:t>
            </w:r>
          </w:p>
        </w:tc>
        <w:tc>
          <w:tcPr>
            <w:tcW w:w="1557" w:type="dxa"/>
          </w:tcPr>
          <w:p w14:paraId="7AE0E726" w14:textId="5BA4238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F2E49DA" w14:textId="21108914" w:rsidTr="005C2EB2">
        <w:trPr>
          <w:hidden w:val="0"/>
        </w:trPr>
        <w:tc>
          <w:tcPr>
            <w:tcW w:w="1985" w:type="dxa"/>
          </w:tcPr>
          <w:p w14:paraId="2BA1F2F4" w14:textId="6FAFCC5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HHG20AA801XB51</w:t>
            </w:r>
          </w:p>
        </w:tc>
        <w:tc>
          <w:tcPr>
            <w:tcW w:w="2552" w:type="dxa"/>
            <w:vMerge w:val="restart"/>
            <w:vAlign w:val="center"/>
          </w:tcPr>
          <w:p w14:paraId="27E84319" w14:textId="298698D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4" w:type="dxa"/>
          </w:tcPr>
          <w:p w14:paraId="1462D91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26789E1" w14:textId="42F51C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1818AD4" w14:textId="29212666" w:rsidTr="005C2EB2">
        <w:trPr>
          <w:hidden w:val="0"/>
        </w:trPr>
        <w:tc>
          <w:tcPr>
            <w:tcW w:w="1985" w:type="dxa"/>
          </w:tcPr>
          <w:p w14:paraId="31100AD3" w14:textId="2A6ABAC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HHG20AA801XB52</w:t>
            </w:r>
          </w:p>
        </w:tc>
        <w:tc>
          <w:tcPr>
            <w:tcW w:w="2552" w:type="dxa"/>
            <w:vMerge/>
            <w:vAlign w:val="center"/>
          </w:tcPr>
          <w:p w14:paraId="1DD40085" w14:textId="7EF250B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24BD5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7CAF097" w14:textId="505D295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26AAA38" w14:textId="3F7CD362" w:rsidTr="005C2EB2">
        <w:trPr>
          <w:hidden w:val="0"/>
        </w:trPr>
        <w:tc>
          <w:tcPr>
            <w:tcW w:w="1985" w:type="dxa"/>
          </w:tcPr>
          <w:p w14:paraId="63624FDD" w14:textId="083645C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HHG20AA801XC03</w:t>
            </w:r>
          </w:p>
        </w:tc>
        <w:tc>
          <w:tcPr>
            <w:tcW w:w="2552" w:type="dxa"/>
            <w:vMerge/>
            <w:vAlign w:val="center"/>
          </w:tcPr>
          <w:p w14:paraId="21B7AC07" w14:textId="4F7C01E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E4F472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32C61A43" w14:textId="21072F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6E7ABC3" w14:textId="74EA5700" w:rsidTr="005C2EB2">
        <w:trPr>
          <w:hidden w:val="0"/>
        </w:trPr>
        <w:tc>
          <w:tcPr>
            <w:tcW w:w="1985" w:type="dxa"/>
          </w:tcPr>
          <w:p w14:paraId="5C5F6D8D" w14:textId="626A83E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HHG20AA801XC04</w:t>
            </w:r>
          </w:p>
        </w:tc>
        <w:tc>
          <w:tcPr>
            <w:tcW w:w="2552" w:type="dxa"/>
            <w:vMerge/>
            <w:vAlign w:val="center"/>
          </w:tcPr>
          <w:p w14:paraId="3110FF82" w14:textId="4D9EB3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26FDE8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5D1892F5" w14:textId="2BBF56A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9954A5C" w14:textId="12CAB9DE" w:rsidTr="005C2EB2">
        <w:trPr>
          <w:hidden w:val="0"/>
        </w:trPr>
        <w:tc>
          <w:tcPr>
            <w:tcW w:w="1985" w:type="dxa"/>
          </w:tcPr>
          <w:p w14:paraId="53534A57" w14:textId="28C3C42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HHG20AA801XM01</w:t>
            </w:r>
          </w:p>
        </w:tc>
        <w:tc>
          <w:tcPr>
            <w:tcW w:w="2552" w:type="dxa"/>
            <w:vMerge/>
            <w:vAlign w:val="center"/>
          </w:tcPr>
          <w:p w14:paraId="50B522B1" w14:textId="53FAB08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000CBB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6492C9B" w14:textId="666C1B3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7F675E2" w14:textId="4040D734" w:rsidTr="005C2EB2">
        <w:trPr>
          <w:hidden w:val="0"/>
        </w:trPr>
        <w:tc>
          <w:tcPr>
            <w:tcW w:w="1985" w:type="dxa"/>
          </w:tcPr>
          <w:p w14:paraId="6C35ACF6" w14:textId="2458437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HHG20AA201XB51</w:t>
            </w:r>
          </w:p>
        </w:tc>
        <w:tc>
          <w:tcPr>
            <w:tcW w:w="2552" w:type="dxa"/>
            <w:vMerge w:val="restart"/>
            <w:vAlign w:val="center"/>
          </w:tcPr>
          <w:p w14:paraId="7F527B71" w14:textId="3D57CB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4" w:type="dxa"/>
          </w:tcPr>
          <w:p w14:paraId="1A569DF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28CB5C4" w14:textId="5C5CB89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4209B7D" w14:textId="3B25EBCE" w:rsidTr="005C2EB2">
        <w:trPr>
          <w:hidden w:val="0"/>
        </w:trPr>
        <w:tc>
          <w:tcPr>
            <w:tcW w:w="1985" w:type="dxa"/>
          </w:tcPr>
          <w:p w14:paraId="4BBE1857" w14:textId="582305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HHG20AA201XB52</w:t>
            </w:r>
          </w:p>
        </w:tc>
        <w:tc>
          <w:tcPr>
            <w:tcW w:w="2552" w:type="dxa"/>
            <w:vMerge/>
            <w:vAlign w:val="center"/>
          </w:tcPr>
          <w:p w14:paraId="15150338" w14:textId="62394FF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2943F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8D4223E" w14:textId="6C2247C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6374434" w14:textId="3D326749" w:rsidTr="005C2EB2">
        <w:trPr>
          <w:hidden w:val="0"/>
        </w:trPr>
        <w:tc>
          <w:tcPr>
            <w:tcW w:w="1985" w:type="dxa"/>
          </w:tcPr>
          <w:p w14:paraId="02BA5B64" w14:textId="34B4098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HHG20AA201XM01</w:t>
            </w:r>
          </w:p>
        </w:tc>
        <w:tc>
          <w:tcPr>
            <w:tcW w:w="2552" w:type="dxa"/>
            <w:vMerge/>
            <w:vAlign w:val="center"/>
          </w:tcPr>
          <w:p w14:paraId="51F9FEEC" w14:textId="56B8985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EB58EE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1B12F4A" w14:textId="7A279B3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454EB8D7" w14:textId="15700692" w:rsidTr="005C2EB2">
        <w:trPr>
          <w:hidden w:val="0"/>
        </w:trPr>
        <w:tc>
          <w:tcPr>
            <w:tcW w:w="1985" w:type="dxa"/>
          </w:tcPr>
          <w:p w14:paraId="30F67C84" w14:textId="4EA165C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F7</w:t>
            </w:r>
            <w:r w:rsidRPr="00122958">
              <w:rPr>
                <w:rFonts w:ascii="Times New Roman" w:hAnsi="Times New Roman"/>
                <w:vanish w:val="0"/>
              </w:rPr>
              <w:t>HHG20AA201XL01</w:t>
            </w:r>
          </w:p>
        </w:tc>
        <w:tc>
          <w:tcPr>
            <w:tcW w:w="2552" w:type="dxa"/>
            <w:vMerge/>
            <w:vAlign w:val="center"/>
          </w:tcPr>
          <w:p w14:paraId="6140391C" w14:textId="4250CDD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7DBC62E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5B8DCF8" w14:textId="5C7A809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6E58DA7" w14:textId="2001C5FA" w:rsidTr="005C2EB2">
        <w:trPr>
          <w:hidden w:val="0"/>
        </w:trPr>
        <w:tc>
          <w:tcPr>
            <w:tcW w:w="1985" w:type="dxa"/>
          </w:tcPr>
          <w:p w14:paraId="3CF956AD" w14:textId="30582B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NDG10AA001XB51</w:t>
            </w:r>
          </w:p>
        </w:tc>
        <w:tc>
          <w:tcPr>
            <w:tcW w:w="2552" w:type="dxa"/>
            <w:vMerge w:val="restart"/>
            <w:vAlign w:val="center"/>
          </w:tcPr>
          <w:p w14:paraId="7815D9C2" w14:textId="7B13ADA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К-13 на входе котловой воды в ВК-7</w:t>
            </w:r>
          </w:p>
        </w:tc>
        <w:tc>
          <w:tcPr>
            <w:tcW w:w="4394" w:type="dxa"/>
          </w:tcPr>
          <w:p w14:paraId="794FD684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F14BDEA" w14:textId="62A42B8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485D88C" w14:textId="59C6BFC1" w:rsidTr="005C2EB2">
        <w:trPr>
          <w:hidden w:val="0"/>
        </w:trPr>
        <w:tc>
          <w:tcPr>
            <w:tcW w:w="1985" w:type="dxa"/>
          </w:tcPr>
          <w:p w14:paraId="590E9829" w14:textId="635D026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NDG10AA001XB52</w:t>
            </w:r>
          </w:p>
        </w:tc>
        <w:tc>
          <w:tcPr>
            <w:tcW w:w="2552" w:type="dxa"/>
            <w:vMerge/>
            <w:vAlign w:val="center"/>
          </w:tcPr>
          <w:p w14:paraId="2F77F159" w14:textId="447F0C7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772A738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8B731CB" w14:textId="4F277C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4486F481" w14:textId="66FE1B0D" w:rsidTr="005C2EB2">
        <w:trPr>
          <w:hidden w:val="0"/>
        </w:trPr>
        <w:tc>
          <w:tcPr>
            <w:tcW w:w="1985" w:type="dxa"/>
          </w:tcPr>
          <w:p w14:paraId="5C626820" w14:textId="7C2B7A8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NDG10AA001XB05</w:t>
            </w:r>
          </w:p>
        </w:tc>
        <w:tc>
          <w:tcPr>
            <w:tcW w:w="2552" w:type="dxa"/>
            <w:vMerge/>
            <w:vAlign w:val="center"/>
          </w:tcPr>
          <w:p w14:paraId="4DD15E75" w14:textId="1FF02FB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21820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3D60A78D" w14:textId="38CD7D5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4562F55" w14:textId="4008A04B" w:rsidTr="005C2EB2">
        <w:trPr>
          <w:hidden w:val="0"/>
        </w:trPr>
        <w:tc>
          <w:tcPr>
            <w:tcW w:w="1985" w:type="dxa"/>
          </w:tcPr>
          <w:p w14:paraId="578FBA36" w14:textId="29720DA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NDG10AA001XB06</w:t>
            </w:r>
          </w:p>
        </w:tc>
        <w:tc>
          <w:tcPr>
            <w:tcW w:w="2552" w:type="dxa"/>
            <w:vMerge/>
            <w:vAlign w:val="center"/>
          </w:tcPr>
          <w:p w14:paraId="085ED34E" w14:textId="464170C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8DD1407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5FA2F72" w14:textId="3E4E754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D6B4CE5" w14:textId="09FAE5DC" w:rsidTr="005C2EB2">
        <w:trPr>
          <w:hidden w:val="0"/>
        </w:trPr>
        <w:tc>
          <w:tcPr>
            <w:tcW w:w="1985" w:type="dxa"/>
          </w:tcPr>
          <w:p w14:paraId="312C1FD9" w14:textId="1700585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NDG10AA001XL01</w:t>
            </w:r>
          </w:p>
        </w:tc>
        <w:tc>
          <w:tcPr>
            <w:tcW w:w="2552" w:type="dxa"/>
            <w:vMerge/>
            <w:vAlign w:val="center"/>
          </w:tcPr>
          <w:p w14:paraId="49627ABD" w14:textId="3FE78D7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0B7A9A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950DA4C" w14:textId="62F61C9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2F335E3" w14:textId="2DD38A59" w:rsidTr="005C2EB2">
        <w:trPr>
          <w:hidden w:val="0"/>
        </w:trPr>
        <w:tc>
          <w:tcPr>
            <w:tcW w:w="1985" w:type="dxa"/>
          </w:tcPr>
          <w:p w14:paraId="03C7300F" w14:textId="559C84F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NDG10AA001XM01</w:t>
            </w:r>
          </w:p>
        </w:tc>
        <w:tc>
          <w:tcPr>
            <w:tcW w:w="2552" w:type="dxa"/>
            <w:vMerge/>
            <w:vAlign w:val="center"/>
          </w:tcPr>
          <w:p w14:paraId="4871DD0F" w14:textId="04CE92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33A69A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76F522C" w14:textId="16B42AC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85CDC46" w14:textId="74B033A7" w:rsidTr="005C2EB2">
        <w:trPr>
          <w:hidden w:val="0"/>
        </w:trPr>
        <w:tc>
          <w:tcPr>
            <w:tcW w:w="1985" w:type="dxa"/>
          </w:tcPr>
          <w:p w14:paraId="7F4799C8" w14:textId="260C43B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NDG10AA801XC51</w:t>
            </w:r>
          </w:p>
        </w:tc>
        <w:tc>
          <w:tcPr>
            <w:tcW w:w="2552" w:type="dxa"/>
            <w:vMerge w:val="restart"/>
            <w:vAlign w:val="center"/>
          </w:tcPr>
          <w:p w14:paraId="4766E443" w14:textId="0B8B6F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РК.КА7 регулятор расхода воды через ВК-7</w:t>
            </w:r>
          </w:p>
        </w:tc>
        <w:tc>
          <w:tcPr>
            <w:tcW w:w="4394" w:type="dxa"/>
          </w:tcPr>
          <w:p w14:paraId="514FAAEB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6BA8D6C" w14:textId="18DA885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196540F" w14:textId="5DD03688" w:rsidTr="005C2EB2">
        <w:trPr>
          <w:hidden w:val="0"/>
        </w:trPr>
        <w:tc>
          <w:tcPr>
            <w:tcW w:w="1985" w:type="dxa"/>
          </w:tcPr>
          <w:p w14:paraId="4B3394C6" w14:textId="4BBD6DB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NDG10AA801XC52</w:t>
            </w:r>
          </w:p>
        </w:tc>
        <w:tc>
          <w:tcPr>
            <w:tcW w:w="2552" w:type="dxa"/>
            <w:vMerge/>
            <w:vAlign w:val="center"/>
          </w:tcPr>
          <w:p w14:paraId="1D7B60A5" w14:textId="78E3835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1374D1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7C8F87E" w14:textId="12AD15E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EFD3294" w14:textId="13F1C1A2" w:rsidTr="005C2EB2">
        <w:trPr>
          <w:hidden w:val="0"/>
        </w:trPr>
        <w:tc>
          <w:tcPr>
            <w:tcW w:w="1985" w:type="dxa"/>
          </w:tcPr>
          <w:p w14:paraId="56544E45" w14:textId="759CE2B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NDG10AA801XC04</w:t>
            </w:r>
          </w:p>
        </w:tc>
        <w:tc>
          <w:tcPr>
            <w:tcW w:w="2552" w:type="dxa"/>
            <w:vMerge/>
            <w:vAlign w:val="center"/>
          </w:tcPr>
          <w:p w14:paraId="5F23AD52" w14:textId="14DF51D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6BD15E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3C9E1EBF" w14:textId="152CE28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3EE54262" w14:textId="190E5663" w:rsidTr="005C2EB2">
        <w:trPr>
          <w:hidden w:val="0"/>
        </w:trPr>
        <w:tc>
          <w:tcPr>
            <w:tcW w:w="1985" w:type="dxa"/>
          </w:tcPr>
          <w:p w14:paraId="1DBC6A59" w14:textId="2219279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NDG10AA801XC57</w:t>
            </w:r>
          </w:p>
        </w:tc>
        <w:tc>
          <w:tcPr>
            <w:tcW w:w="2552" w:type="dxa"/>
            <w:vMerge/>
            <w:vAlign w:val="center"/>
          </w:tcPr>
          <w:p w14:paraId="628A2983" w14:textId="7B4B95B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6766F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5614D500" w14:textId="75FC338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AEF7BAF" w14:textId="783C5450" w:rsidTr="005C2EB2">
        <w:trPr>
          <w:hidden w:val="0"/>
        </w:trPr>
        <w:tc>
          <w:tcPr>
            <w:tcW w:w="1985" w:type="dxa"/>
          </w:tcPr>
          <w:p w14:paraId="5E4A2647" w14:textId="112EC0A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NDG10AA801XC10</w:t>
            </w:r>
          </w:p>
        </w:tc>
        <w:tc>
          <w:tcPr>
            <w:tcW w:w="2552" w:type="dxa"/>
            <w:vMerge/>
            <w:vAlign w:val="center"/>
          </w:tcPr>
          <w:p w14:paraId="7C3075BA" w14:textId="6048A7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A214F6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3D7B6FCF" w14:textId="6752C3D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0CD1D04" w14:textId="437D1DA8" w:rsidTr="005C2EB2">
        <w:trPr>
          <w:hidden w:val="0"/>
        </w:trPr>
        <w:tc>
          <w:tcPr>
            <w:tcW w:w="1985" w:type="dxa"/>
          </w:tcPr>
          <w:p w14:paraId="1221F944" w14:textId="78D9D95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NDG10AA801XM01</w:t>
            </w:r>
          </w:p>
        </w:tc>
        <w:tc>
          <w:tcPr>
            <w:tcW w:w="2552" w:type="dxa"/>
            <w:vMerge/>
            <w:vAlign w:val="center"/>
          </w:tcPr>
          <w:p w14:paraId="70689F92" w14:textId="5DAB5D2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8BE8A5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1E79E7C" w14:textId="6D30400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AFCFBBC" w14:textId="1DB7B678" w:rsidTr="005C2EB2">
        <w:trPr>
          <w:hidden w:val="0"/>
        </w:trPr>
        <w:tc>
          <w:tcPr>
            <w:tcW w:w="1985" w:type="dxa"/>
          </w:tcPr>
          <w:p w14:paraId="6FE39535" w14:textId="346AB77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0AA001XB51</w:t>
            </w:r>
          </w:p>
        </w:tc>
        <w:tc>
          <w:tcPr>
            <w:tcW w:w="2552" w:type="dxa"/>
            <w:vMerge w:val="restart"/>
            <w:vAlign w:val="center"/>
          </w:tcPr>
          <w:p w14:paraId="17DF0955" w14:textId="3C64537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К-14 на выходе котловой воды из ВК-7</w:t>
            </w:r>
          </w:p>
        </w:tc>
        <w:tc>
          <w:tcPr>
            <w:tcW w:w="4394" w:type="dxa"/>
          </w:tcPr>
          <w:p w14:paraId="6275C46A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BDFCEA5" w14:textId="6F14874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38E1428" w14:textId="44075A7F" w:rsidTr="005C2EB2">
        <w:trPr>
          <w:hidden w:val="0"/>
        </w:trPr>
        <w:tc>
          <w:tcPr>
            <w:tcW w:w="1985" w:type="dxa"/>
          </w:tcPr>
          <w:p w14:paraId="18111A2B" w14:textId="4394B4E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0AA001XB52</w:t>
            </w:r>
          </w:p>
        </w:tc>
        <w:tc>
          <w:tcPr>
            <w:tcW w:w="2552" w:type="dxa"/>
            <w:vMerge/>
            <w:vAlign w:val="center"/>
          </w:tcPr>
          <w:p w14:paraId="36524459" w14:textId="08E0184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14D72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92789B5" w14:textId="0197C1D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060C848" w14:textId="2CDAE136" w:rsidTr="005C2EB2">
        <w:trPr>
          <w:hidden w:val="0"/>
        </w:trPr>
        <w:tc>
          <w:tcPr>
            <w:tcW w:w="1985" w:type="dxa"/>
          </w:tcPr>
          <w:p w14:paraId="32EED998" w14:textId="27245B1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0AA001XB05</w:t>
            </w:r>
          </w:p>
        </w:tc>
        <w:tc>
          <w:tcPr>
            <w:tcW w:w="2552" w:type="dxa"/>
            <w:vMerge/>
            <w:vAlign w:val="center"/>
          </w:tcPr>
          <w:p w14:paraId="2CA83672" w14:textId="63258F1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3D8D4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63FEA324" w14:textId="35F3E4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30CA7A4" w14:textId="3AC583B4" w:rsidTr="005C2EB2">
        <w:trPr>
          <w:hidden w:val="0"/>
        </w:trPr>
        <w:tc>
          <w:tcPr>
            <w:tcW w:w="1985" w:type="dxa"/>
          </w:tcPr>
          <w:p w14:paraId="78AA3164" w14:textId="798DA62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0AA001XB06</w:t>
            </w:r>
          </w:p>
        </w:tc>
        <w:tc>
          <w:tcPr>
            <w:tcW w:w="2552" w:type="dxa"/>
            <w:vMerge/>
            <w:vAlign w:val="center"/>
          </w:tcPr>
          <w:p w14:paraId="4BF071E9" w14:textId="101E623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4EC5F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65A723F" w14:textId="687F4C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9B4C11D" w14:textId="16DDBD45" w:rsidTr="005C2EB2">
        <w:trPr>
          <w:hidden w:val="0"/>
        </w:trPr>
        <w:tc>
          <w:tcPr>
            <w:tcW w:w="1985" w:type="dxa"/>
          </w:tcPr>
          <w:p w14:paraId="0B5F3C2A" w14:textId="5898706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0AA001XL01</w:t>
            </w:r>
          </w:p>
        </w:tc>
        <w:tc>
          <w:tcPr>
            <w:tcW w:w="2552" w:type="dxa"/>
            <w:vMerge/>
            <w:vAlign w:val="center"/>
          </w:tcPr>
          <w:p w14:paraId="1787E013" w14:textId="3435B4A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2ABF3C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3B2C680" w14:textId="76B67BA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422C8AC" w14:textId="0C75EC74" w:rsidTr="005C2EB2">
        <w:trPr>
          <w:hidden w:val="0"/>
        </w:trPr>
        <w:tc>
          <w:tcPr>
            <w:tcW w:w="1985" w:type="dxa"/>
          </w:tcPr>
          <w:p w14:paraId="439902AF" w14:textId="1124B37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F7</w:t>
            </w:r>
            <w:r w:rsidRPr="00122958">
              <w:rPr>
                <w:rFonts w:ascii="Times New Roman" w:hAnsi="Times New Roman"/>
                <w:vanish w:val="0"/>
              </w:rPr>
              <w:t>0AA001XM01</w:t>
            </w:r>
          </w:p>
        </w:tc>
        <w:tc>
          <w:tcPr>
            <w:tcW w:w="2552" w:type="dxa"/>
            <w:vMerge/>
            <w:vAlign w:val="center"/>
          </w:tcPr>
          <w:p w14:paraId="16612D82" w14:textId="5F93C92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1BA20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2FCCA5A" w14:textId="51B3B7C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F81AA46" w14:textId="56EB989D" w:rsidTr="005C2EB2">
        <w:trPr>
          <w:hidden w:val="0"/>
        </w:trPr>
        <w:tc>
          <w:tcPr>
            <w:tcW w:w="10488" w:type="dxa"/>
            <w:gridSpan w:val="4"/>
          </w:tcPr>
          <w:p w14:paraId="274AA889" w14:textId="5D011ABB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Водогрейный котел ВК-8</w:t>
            </w:r>
          </w:p>
        </w:tc>
      </w:tr>
      <w:tr w:rsidR="009E6445" w:rsidRPr="0017406B" w14:paraId="0DDADD1D" w14:textId="76306004" w:rsidTr="005C2EB2">
        <w:trPr>
          <w:hidden w:val="0"/>
        </w:trPr>
        <w:tc>
          <w:tcPr>
            <w:tcW w:w="1985" w:type="dxa"/>
          </w:tcPr>
          <w:p w14:paraId="79753803" w14:textId="662B126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 w:val="restart"/>
            <w:vAlign w:val="center"/>
          </w:tcPr>
          <w:p w14:paraId="0C6E3346" w14:textId="68DCCB6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ШКА</w:t>
            </w:r>
          </w:p>
        </w:tc>
        <w:tc>
          <w:tcPr>
            <w:tcW w:w="4394" w:type="dxa"/>
          </w:tcPr>
          <w:p w14:paraId="7AB1B0DC" w14:textId="2A2F976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в работе</w:t>
            </w:r>
          </w:p>
        </w:tc>
        <w:tc>
          <w:tcPr>
            <w:tcW w:w="1557" w:type="dxa"/>
          </w:tcPr>
          <w:p w14:paraId="38E067E6" w14:textId="0959C83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E5AB66C" w14:textId="13FEB282" w:rsidTr="005C2EB2">
        <w:trPr>
          <w:hidden w:val="0"/>
        </w:trPr>
        <w:tc>
          <w:tcPr>
            <w:tcW w:w="1985" w:type="dxa"/>
          </w:tcPr>
          <w:p w14:paraId="1E56A372" w14:textId="2CDDBB5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02</w:t>
            </w:r>
          </w:p>
        </w:tc>
        <w:tc>
          <w:tcPr>
            <w:tcW w:w="2552" w:type="dxa"/>
            <w:vMerge/>
            <w:vAlign w:val="center"/>
          </w:tcPr>
          <w:p w14:paraId="2061584F" w14:textId="20F2D15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85A012" w14:textId="7E31AE4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Котлоагрегат остановлен</w:t>
            </w:r>
          </w:p>
        </w:tc>
        <w:tc>
          <w:tcPr>
            <w:tcW w:w="1557" w:type="dxa"/>
          </w:tcPr>
          <w:p w14:paraId="2D12D170" w14:textId="5463262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E835CAA" w14:textId="45F96F9B" w:rsidTr="005C2EB2">
        <w:trPr>
          <w:hidden w:val="0"/>
        </w:trPr>
        <w:tc>
          <w:tcPr>
            <w:tcW w:w="1985" w:type="dxa"/>
          </w:tcPr>
          <w:p w14:paraId="47B42C7D" w14:textId="5F0DAD1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F8HAD</w:t>
            </w:r>
            <w:r>
              <w:rPr>
                <w:rFonts w:ascii="Times New Roman" w:hAnsi="Times New Roman"/>
                <w:vanish w:val="0"/>
              </w:rPr>
              <w:t>10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49150595" w14:textId="7CC90AE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683EF62" w14:textId="1FF35A3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котлоагрегата</w:t>
            </w:r>
          </w:p>
        </w:tc>
        <w:tc>
          <w:tcPr>
            <w:tcW w:w="1557" w:type="dxa"/>
          </w:tcPr>
          <w:p w14:paraId="0D3B76D0" w14:textId="7ABC3C4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5FE426B" w14:textId="3D49B373" w:rsidTr="005C2EB2">
        <w:trPr>
          <w:hidden w:val="0"/>
        </w:trPr>
        <w:tc>
          <w:tcPr>
            <w:tcW w:w="1985" w:type="dxa"/>
          </w:tcPr>
          <w:p w14:paraId="4BC548BB" w14:textId="40F8FCB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F8ANF80BB001XB01</w:t>
            </w:r>
          </w:p>
        </w:tc>
        <w:tc>
          <w:tcPr>
            <w:tcW w:w="2552" w:type="dxa"/>
            <w:vMerge w:val="restart"/>
            <w:vAlign w:val="center"/>
          </w:tcPr>
          <w:p w14:paraId="2086CC56" w14:textId="661B98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ШУГ</w:t>
            </w:r>
          </w:p>
        </w:tc>
        <w:tc>
          <w:tcPr>
            <w:tcW w:w="4394" w:type="dxa"/>
          </w:tcPr>
          <w:p w14:paraId="6E59CC44" w14:textId="782AF5D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включен</w:t>
            </w:r>
          </w:p>
        </w:tc>
        <w:tc>
          <w:tcPr>
            <w:tcW w:w="1557" w:type="dxa"/>
          </w:tcPr>
          <w:p w14:paraId="4F760ADC" w14:textId="28B2862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3FC89A4" w14:textId="7E8B69B8" w:rsidTr="005C2EB2">
        <w:trPr>
          <w:hidden w:val="0"/>
        </w:trPr>
        <w:tc>
          <w:tcPr>
            <w:tcW w:w="1985" w:type="dxa"/>
          </w:tcPr>
          <w:p w14:paraId="66590688" w14:textId="5BB2821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F8ANF80BB001XB02</w:t>
            </w:r>
          </w:p>
        </w:tc>
        <w:tc>
          <w:tcPr>
            <w:tcW w:w="2552" w:type="dxa"/>
            <w:vMerge/>
            <w:vAlign w:val="center"/>
          </w:tcPr>
          <w:p w14:paraId="0646C423" w14:textId="6A8408F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3DF2E35" w14:textId="625EA1F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№1 отключен</w:t>
            </w:r>
          </w:p>
        </w:tc>
        <w:tc>
          <w:tcPr>
            <w:tcW w:w="1557" w:type="dxa"/>
          </w:tcPr>
          <w:p w14:paraId="4563A2D7" w14:textId="142EF8D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DBA3830" w14:textId="1A6AFAA2" w:rsidTr="005C2EB2">
        <w:trPr>
          <w:hidden w:val="0"/>
        </w:trPr>
        <w:tc>
          <w:tcPr>
            <w:tcW w:w="1985" w:type="dxa"/>
          </w:tcPr>
          <w:p w14:paraId="75CB15B5" w14:textId="40D0761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F8ANF80BB001XB46</w:t>
            </w:r>
          </w:p>
        </w:tc>
        <w:tc>
          <w:tcPr>
            <w:tcW w:w="2552" w:type="dxa"/>
            <w:vMerge/>
            <w:vAlign w:val="center"/>
          </w:tcPr>
          <w:p w14:paraId="0A38F8A7" w14:textId="005C739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6A7C841" w14:textId="0CD52A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№1</w:t>
            </w:r>
          </w:p>
        </w:tc>
        <w:tc>
          <w:tcPr>
            <w:tcW w:w="1557" w:type="dxa"/>
          </w:tcPr>
          <w:p w14:paraId="151DDB3E" w14:textId="63CB4E5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914B533" w14:textId="35708A74" w:rsidTr="005C2EB2">
        <w:trPr>
          <w:hidden w:val="0"/>
        </w:trPr>
        <w:tc>
          <w:tcPr>
            <w:tcW w:w="1985" w:type="dxa"/>
          </w:tcPr>
          <w:p w14:paraId="0444CC47" w14:textId="44A140B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F8ANF80BB001XB47</w:t>
            </w:r>
          </w:p>
        </w:tc>
        <w:tc>
          <w:tcPr>
            <w:tcW w:w="2552" w:type="dxa"/>
            <w:vMerge/>
            <w:vAlign w:val="center"/>
          </w:tcPr>
          <w:p w14:paraId="5C0A435B" w14:textId="0B0CC74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0C6E390" w14:textId="4BC1BCB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397C4F12" w14:textId="1F3A810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AF8AB98" w14:textId="70F23197" w:rsidTr="005C2EB2">
        <w:trPr>
          <w:hidden w:val="0"/>
        </w:trPr>
        <w:tc>
          <w:tcPr>
            <w:tcW w:w="1985" w:type="dxa"/>
          </w:tcPr>
          <w:p w14:paraId="423B8E51" w14:textId="007B2B3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F8ANF20BB001XB01</w:t>
            </w:r>
          </w:p>
        </w:tc>
        <w:tc>
          <w:tcPr>
            <w:tcW w:w="2552" w:type="dxa"/>
            <w:vMerge/>
            <w:vAlign w:val="center"/>
          </w:tcPr>
          <w:p w14:paraId="6A782D9B" w14:textId="5E5D74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F7A8979" w14:textId="2FD23B0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включен</w:t>
            </w:r>
          </w:p>
        </w:tc>
        <w:tc>
          <w:tcPr>
            <w:tcW w:w="1557" w:type="dxa"/>
          </w:tcPr>
          <w:p w14:paraId="166555B5" w14:textId="1E2C37F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66FB65A" w14:textId="4895D14D" w:rsidTr="005C2EB2">
        <w:trPr>
          <w:hidden w:val="0"/>
        </w:trPr>
        <w:tc>
          <w:tcPr>
            <w:tcW w:w="1985" w:type="dxa"/>
          </w:tcPr>
          <w:p w14:paraId="1234D62E" w14:textId="1CAA3E3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F8ANF20BB001XB02</w:t>
            </w:r>
          </w:p>
        </w:tc>
        <w:tc>
          <w:tcPr>
            <w:tcW w:w="2552" w:type="dxa"/>
            <w:vMerge/>
            <w:vAlign w:val="center"/>
          </w:tcPr>
          <w:p w14:paraId="70DBA861" w14:textId="01CF8BD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5D779FD" w14:textId="38525EE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Дутьевой вентилятор №2 отключен</w:t>
            </w:r>
          </w:p>
        </w:tc>
        <w:tc>
          <w:tcPr>
            <w:tcW w:w="1557" w:type="dxa"/>
          </w:tcPr>
          <w:p w14:paraId="368B5AEE" w14:textId="36032D9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B67D0DD" w14:textId="1B2C1BC7" w:rsidTr="005C2EB2">
        <w:trPr>
          <w:hidden w:val="0"/>
        </w:trPr>
        <w:tc>
          <w:tcPr>
            <w:tcW w:w="1985" w:type="dxa"/>
          </w:tcPr>
          <w:p w14:paraId="54D14EDB" w14:textId="1034755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F8ANF20BB001XB46</w:t>
            </w:r>
          </w:p>
        </w:tc>
        <w:tc>
          <w:tcPr>
            <w:tcW w:w="2552" w:type="dxa"/>
            <w:vMerge/>
            <w:vAlign w:val="center"/>
          </w:tcPr>
          <w:p w14:paraId="26B37390" w14:textId="10096E1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D651F1F" w14:textId="1A9510F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дутьевого вентилятора №2</w:t>
            </w:r>
          </w:p>
        </w:tc>
        <w:tc>
          <w:tcPr>
            <w:tcW w:w="1557" w:type="dxa"/>
          </w:tcPr>
          <w:p w14:paraId="0632676E" w14:textId="0D23794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C000E0D" w14:textId="56B69B09" w:rsidTr="005C2EB2">
        <w:trPr>
          <w:hidden w:val="0"/>
        </w:trPr>
        <w:tc>
          <w:tcPr>
            <w:tcW w:w="1985" w:type="dxa"/>
          </w:tcPr>
          <w:p w14:paraId="15CA57A8" w14:textId="2359749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F8ANF20BB001XB47</w:t>
            </w:r>
          </w:p>
        </w:tc>
        <w:tc>
          <w:tcPr>
            <w:tcW w:w="2552" w:type="dxa"/>
            <w:vMerge/>
            <w:vAlign w:val="center"/>
          </w:tcPr>
          <w:p w14:paraId="18C477A5" w14:textId="7CCB13F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42EA1C0" w14:textId="3DBF790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Авария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чрп</w:t>
            </w:r>
            <w:proofErr w:type="spellEnd"/>
          </w:p>
        </w:tc>
        <w:tc>
          <w:tcPr>
            <w:tcW w:w="1557" w:type="dxa"/>
          </w:tcPr>
          <w:p w14:paraId="36668B53" w14:textId="123A2ED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D23FB37" w14:textId="16FBCDF1" w:rsidTr="005C2EB2">
        <w:trPr>
          <w:hidden w:val="0"/>
        </w:trPr>
        <w:tc>
          <w:tcPr>
            <w:tcW w:w="1985" w:type="dxa"/>
          </w:tcPr>
          <w:p w14:paraId="004164A0" w14:textId="7397C48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F8ANF80BB001XG02</w:t>
            </w:r>
          </w:p>
        </w:tc>
        <w:tc>
          <w:tcPr>
            <w:tcW w:w="2552" w:type="dxa"/>
            <w:vMerge/>
            <w:vAlign w:val="center"/>
          </w:tcPr>
          <w:p w14:paraId="3927F79E" w14:textId="0E9188F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D533BA5" w14:textId="24046A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запальником горелки №1 - минимально</w:t>
            </w:r>
          </w:p>
        </w:tc>
        <w:tc>
          <w:tcPr>
            <w:tcW w:w="1557" w:type="dxa"/>
          </w:tcPr>
          <w:p w14:paraId="55184169" w14:textId="50A6693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7C9E508" w14:textId="1E922F17" w:rsidTr="005C2EB2">
        <w:trPr>
          <w:hidden w:val="0"/>
        </w:trPr>
        <w:tc>
          <w:tcPr>
            <w:tcW w:w="1985" w:type="dxa"/>
          </w:tcPr>
          <w:p w14:paraId="7D5099A3" w14:textId="0D802D2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F8ANF80CC001XG01</w:t>
            </w:r>
          </w:p>
        </w:tc>
        <w:tc>
          <w:tcPr>
            <w:tcW w:w="2552" w:type="dxa"/>
            <w:vMerge/>
            <w:vAlign w:val="center"/>
          </w:tcPr>
          <w:p w14:paraId="38693164" w14:textId="67BDF44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6989CF3" w14:textId="38E5D1A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запальника горелки №1</w:t>
            </w:r>
          </w:p>
        </w:tc>
        <w:tc>
          <w:tcPr>
            <w:tcW w:w="1557" w:type="dxa"/>
          </w:tcPr>
          <w:p w14:paraId="692545F1" w14:textId="053F72D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7951FE2C" w14:textId="55F91E6B" w:rsidTr="005C2EB2">
        <w:trPr>
          <w:hidden w:val="0"/>
        </w:trPr>
        <w:tc>
          <w:tcPr>
            <w:tcW w:w="1985" w:type="dxa"/>
          </w:tcPr>
          <w:p w14:paraId="0F29B6C3" w14:textId="249952E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F8HHG10AA031XB01</w:t>
            </w:r>
          </w:p>
        </w:tc>
        <w:tc>
          <w:tcPr>
            <w:tcW w:w="2552" w:type="dxa"/>
            <w:vMerge/>
            <w:vAlign w:val="center"/>
          </w:tcPr>
          <w:p w14:paraId="376413B6" w14:textId="1822EEA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555029D" w14:textId="00A4358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5110CFFA" w14:textId="3D3C61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13DA431" w14:textId="0D07933F" w:rsidTr="005C2EB2">
        <w:trPr>
          <w:hidden w:val="0"/>
        </w:trPr>
        <w:tc>
          <w:tcPr>
            <w:tcW w:w="1985" w:type="dxa"/>
          </w:tcPr>
          <w:p w14:paraId="3284940D" w14:textId="1C942AF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F8HHG10AA031XB02</w:t>
            </w:r>
          </w:p>
        </w:tc>
        <w:tc>
          <w:tcPr>
            <w:tcW w:w="2552" w:type="dxa"/>
            <w:vMerge/>
            <w:vAlign w:val="center"/>
          </w:tcPr>
          <w:p w14:paraId="5990E694" w14:textId="4E551E9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EA9AB4" w14:textId="0616C2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76A8A12A" w14:textId="0867173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3A30456" w14:textId="3E3BBAD3" w:rsidTr="005C2EB2">
        <w:trPr>
          <w:hidden w:val="0"/>
        </w:trPr>
        <w:tc>
          <w:tcPr>
            <w:tcW w:w="1985" w:type="dxa"/>
          </w:tcPr>
          <w:p w14:paraId="18719E22" w14:textId="3683309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F8HHG10AA032XB01</w:t>
            </w:r>
          </w:p>
        </w:tc>
        <w:tc>
          <w:tcPr>
            <w:tcW w:w="2552" w:type="dxa"/>
            <w:vMerge/>
            <w:vAlign w:val="center"/>
          </w:tcPr>
          <w:p w14:paraId="04D09324" w14:textId="23308BD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0A98D6A" w14:textId="5E5AA0E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147B0027" w14:textId="75AF3FF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00336F9" w14:textId="4DC1A74B" w:rsidTr="005C2EB2">
        <w:trPr>
          <w:hidden w:val="0"/>
        </w:trPr>
        <w:tc>
          <w:tcPr>
            <w:tcW w:w="1985" w:type="dxa"/>
          </w:tcPr>
          <w:p w14:paraId="0DF8D1A4" w14:textId="4FA0F1E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F8HHG10AA032XB02</w:t>
            </w:r>
          </w:p>
        </w:tc>
        <w:tc>
          <w:tcPr>
            <w:tcW w:w="2552" w:type="dxa"/>
            <w:vMerge/>
            <w:vAlign w:val="center"/>
          </w:tcPr>
          <w:p w14:paraId="6FEA0F23" w14:textId="59CC4ED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1539EE4" w14:textId="6F63600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193BBAE5" w14:textId="36897B4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E8DE486" w14:textId="237DA415" w:rsidTr="005C2EB2">
        <w:trPr>
          <w:hidden w:val="0"/>
        </w:trPr>
        <w:tc>
          <w:tcPr>
            <w:tcW w:w="1985" w:type="dxa"/>
          </w:tcPr>
          <w:p w14:paraId="1C311337" w14:textId="43E4482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16608D08" w14:textId="1D8F44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10F2F15" w14:textId="68F4B9B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№1 в работе</w:t>
            </w:r>
          </w:p>
        </w:tc>
        <w:tc>
          <w:tcPr>
            <w:tcW w:w="1557" w:type="dxa"/>
          </w:tcPr>
          <w:p w14:paraId="260C78A5" w14:textId="16B9F3B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FBA37B0" w14:textId="477D2290" w:rsidTr="005C2EB2">
        <w:trPr>
          <w:hidden w:val="0"/>
        </w:trPr>
        <w:tc>
          <w:tcPr>
            <w:tcW w:w="1985" w:type="dxa"/>
          </w:tcPr>
          <w:p w14:paraId="18ACEB11" w14:textId="1FCE8FD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74848E92" w14:textId="21BADC9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5E7BA5" w14:textId="05A0D4A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№1 – останов котла</w:t>
            </w:r>
          </w:p>
        </w:tc>
        <w:tc>
          <w:tcPr>
            <w:tcW w:w="1557" w:type="dxa"/>
          </w:tcPr>
          <w:p w14:paraId="26A3D93D" w14:textId="4880C9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BBC2B3E" w14:textId="76D1B45A" w:rsidTr="005C2EB2">
        <w:trPr>
          <w:hidden w:val="0"/>
        </w:trPr>
        <w:tc>
          <w:tcPr>
            <w:tcW w:w="1985" w:type="dxa"/>
          </w:tcPr>
          <w:p w14:paraId="11C3190A" w14:textId="60508F2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F8ANF80CC002XG01</w:t>
            </w:r>
          </w:p>
        </w:tc>
        <w:tc>
          <w:tcPr>
            <w:tcW w:w="2552" w:type="dxa"/>
            <w:vMerge/>
            <w:vAlign w:val="center"/>
          </w:tcPr>
          <w:p w14:paraId="55F75778" w14:textId="3CC2A1B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CE36C3D" w14:textId="54F97DB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№1</w:t>
            </w:r>
          </w:p>
        </w:tc>
        <w:tc>
          <w:tcPr>
            <w:tcW w:w="1557" w:type="dxa"/>
          </w:tcPr>
          <w:p w14:paraId="6600CD90" w14:textId="5271CC5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270A5A7" w14:textId="47DB0AAB" w:rsidTr="005C2EB2">
        <w:trPr>
          <w:hidden w:val="0"/>
        </w:trPr>
        <w:tc>
          <w:tcPr>
            <w:tcW w:w="1985" w:type="dxa"/>
          </w:tcPr>
          <w:p w14:paraId="30CAA52D" w14:textId="5C81F4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F8HHG10CP001XG02</w:t>
            </w:r>
          </w:p>
        </w:tc>
        <w:tc>
          <w:tcPr>
            <w:tcW w:w="2552" w:type="dxa"/>
            <w:vMerge/>
            <w:vAlign w:val="center"/>
          </w:tcPr>
          <w:p w14:paraId="4CD39D26" w14:textId="04A45E8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D409A69" w14:textId="3646C5B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газа перед горелкой №1 - минимально</w:t>
            </w:r>
          </w:p>
        </w:tc>
        <w:tc>
          <w:tcPr>
            <w:tcW w:w="1557" w:type="dxa"/>
          </w:tcPr>
          <w:p w14:paraId="3935178A" w14:textId="5479493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9A33DB6" w14:textId="44D4E5AB" w:rsidTr="005C2EB2">
        <w:trPr>
          <w:hidden w:val="0"/>
        </w:trPr>
        <w:tc>
          <w:tcPr>
            <w:tcW w:w="1985" w:type="dxa"/>
          </w:tcPr>
          <w:p w14:paraId="5EEE30C6" w14:textId="3A5B500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F8HHG10CP001XG01</w:t>
            </w:r>
          </w:p>
        </w:tc>
        <w:tc>
          <w:tcPr>
            <w:tcW w:w="2552" w:type="dxa"/>
            <w:vMerge/>
            <w:vAlign w:val="center"/>
          </w:tcPr>
          <w:p w14:paraId="168FED15" w14:textId="692F842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870A4F" w14:textId="64741CE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газа перед горелкой №1 максимально</w:t>
            </w:r>
          </w:p>
        </w:tc>
        <w:tc>
          <w:tcPr>
            <w:tcW w:w="1557" w:type="dxa"/>
          </w:tcPr>
          <w:p w14:paraId="367BB779" w14:textId="14577B8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9B88FED" w14:textId="433A7B71" w:rsidTr="005C2EB2">
        <w:trPr>
          <w:hidden w:val="0"/>
        </w:trPr>
        <w:tc>
          <w:tcPr>
            <w:tcW w:w="1985" w:type="dxa"/>
          </w:tcPr>
          <w:p w14:paraId="7CDF6BF3" w14:textId="0F4FE66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F8ANF80BB002XG02</w:t>
            </w:r>
          </w:p>
        </w:tc>
        <w:tc>
          <w:tcPr>
            <w:tcW w:w="2552" w:type="dxa"/>
            <w:vMerge/>
            <w:vAlign w:val="center"/>
          </w:tcPr>
          <w:p w14:paraId="26832DC2" w14:textId="72D1FC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17F3FA0" w14:textId="62AC1E4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 №1 минимально</w:t>
            </w:r>
          </w:p>
        </w:tc>
        <w:tc>
          <w:tcPr>
            <w:tcW w:w="1557" w:type="dxa"/>
          </w:tcPr>
          <w:p w14:paraId="359E79C4" w14:textId="290735B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10FF8CC9" w14:textId="1BB21445" w:rsidTr="005C2EB2">
        <w:trPr>
          <w:hidden w:val="0"/>
        </w:trPr>
        <w:tc>
          <w:tcPr>
            <w:tcW w:w="1985" w:type="dxa"/>
          </w:tcPr>
          <w:p w14:paraId="22FC93A9" w14:textId="1529691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F8ANF20BB001XG02</w:t>
            </w:r>
          </w:p>
        </w:tc>
        <w:tc>
          <w:tcPr>
            <w:tcW w:w="2552" w:type="dxa"/>
            <w:vMerge/>
            <w:vAlign w:val="center"/>
          </w:tcPr>
          <w:p w14:paraId="187656C9" w14:textId="223D413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EEC0EC6" w14:textId="4E1475D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воздуха  перед  запальником горелки №2 - минимально</w:t>
            </w:r>
          </w:p>
        </w:tc>
        <w:tc>
          <w:tcPr>
            <w:tcW w:w="1557" w:type="dxa"/>
          </w:tcPr>
          <w:p w14:paraId="19C05A29" w14:textId="248CD1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89D85E4" w14:textId="034F8820" w:rsidTr="005C2EB2">
        <w:trPr>
          <w:hidden w:val="0"/>
        </w:trPr>
        <w:tc>
          <w:tcPr>
            <w:tcW w:w="1985" w:type="dxa"/>
          </w:tcPr>
          <w:p w14:paraId="3AA4B697" w14:textId="659D76D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F8ANF20CC001XG01</w:t>
            </w:r>
          </w:p>
        </w:tc>
        <w:tc>
          <w:tcPr>
            <w:tcW w:w="2552" w:type="dxa"/>
            <w:vMerge/>
            <w:vAlign w:val="center"/>
          </w:tcPr>
          <w:p w14:paraId="36C8C01B" w14:textId="4EB96D5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E7E916B" w14:textId="598AE6A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 факела  запальника  горелки №2</w:t>
            </w:r>
          </w:p>
        </w:tc>
        <w:tc>
          <w:tcPr>
            <w:tcW w:w="1557" w:type="dxa"/>
          </w:tcPr>
          <w:p w14:paraId="1D25F411" w14:textId="2AAD078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47C2FBE" w14:textId="5410EBBF" w:rsidTr="005C2EB2">
        <w:trPr>
          <w:hidden w:val="0"/>
        </w:trPr>
        <w:tc>
          <w:tcPr>
            <w:tcW w:w="1985" w:type="dxa"/>
          </w:tcPr>
          <w:p w14:paraId="2959678A" w14:textId="17ED9D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F8HHG20AA031XB01</w:t>
            </w:r>
          </w:p>
        </w:tc>
        <w:tc>
          <w:tcPr>
            <w:tcW w:w="2552" w:type="dxa"/>
            <w:vMerge/>
            <w:vAlign w:val="center"/>
          </w:tcPr>
          <w:p w14:paraId="7E267BBA" w14:textId="5BFD8EB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5659119" w14:textId="7E046F6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открыт</w:t>
            </w:r>
          </w:p>
        </w:tc>
        <w:tc>
          <w:tcPr>
            <w:tcW w:w="1557" w:type="dxa"/>
          </w:tcPr>
          <w:p w14:paraId="2830D861" w14:textId="375B6CE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4823D45" w14:textId="74E9BA7B" w:rsidTr="005C2EB2">
        <w:trPr>
          <w:hidden w:val="0"/>
        </w:trPr>
        <w:tc>
          <w:tcPr>
            <w:tcW w:w="1985" w:type="dxa"/>
          </w:tcPr>
          <w:p w14:paraId="3D7C9C1C" w14:textId="482F4EC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F8HHG20AA031XB02</w:t>
            </w:r>
          </w:p>
        </w:tc>
        <w:tc>
          <w:tcPr>
            <w:tcW w:w="2552" w:type="dxa"/>
            <w:vMerge/>
            <w:vAlign w:val="center"/>
          </w:tcPr>
          <w:p w14:paraId="6B4066AF" w14:textId="65E5D72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B03F89" w14:textId="2F3CC62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№1 закрыт</w:t>
            </w:r>
          </w:p>
        </w:tc>
        <w:tc>
          <w:tcPr>
            <w:tcW w:w="1557" w:type="dxa"/>
          </w:tcPr>
          <w:p w14:paraId="45A3F832" w14:textId="2DD8DA2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BAFBEC6" w14:textId="3E756537" w:rsidTr="005C2EB2">
        <w:trPr>
          <w:hidden w:val="0"/>
        </w:trPr>
        <w:tc>
          <w:tcPr>
            <w:tcW w:w="1985" w:type="dxa"/>
          </w:tcPr>
          <w:p w14:paraId="2120473D" w14:textId="296D7BE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F8HHG20AA032XB01</w:t>
            </w:r>
          </w:p>
        </w:tc>
        <w:tc>
          <w:tcPr>
            <w:tcW w:w="2552" w:type="dxa"/>
            <w:vMerge/>
            <w:vAlign w:val="center"/>
          </w:tcPr>
          <w:p w14:paraId="33753305" w14:textId="707DB1F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2330E13" w14:textId="0734E1C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открыт</w:t>
            </w:r>
          </w:p>
        </w:tc>
        <w:tc>
          <w:tcPr>
            <w:tcW w:w="1557" w:type="dxa"/>
          </w:tcPr>
          <w:p w14:paraId="38B8BAA9" w14:textId="4D7FBEC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B67CC36" w14:textId="21DDAA68" w:rsidTr="005C2EB2">
        <w:trPr>
          <w:hidden w:val="0"/>
        </w:trPr>
        <w:tc>
          <w:tcPr>
            <w:tcW w:w="1985" w:type="dxa"/>
          </w:tcPr>
          <w:p w14:paraId="03BAAB1C" w14:textId="230B1DD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F8HHG20AA032XB02</w:t>
            </w:r>
          </w:p>
        </w:tc>
        <w:tc>
          <w:tcPr>
            <w:tcW w:w="2552" w:type="dxa"/>
            <w:vMerge/>
            <w:vAlign w:val="center"/>
          </w:tcPr>
          <w:p w14:paraId="5036A3E5" w14:textId="6E59BD2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B3A6CAB" w14:textId="76D7F0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Газовый клапан №2 закрыт</w:t>
            </w:r>
          </w:p>
        </w:tc>
        <w:tc>
          <w:tcPr>
            <w:tcW w:w="1557" w:type="dxa"/>
          </w:tcPr>
          <w:p w14:paraId="4FDF166C" w14:textId="58CCAD8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AA9E57F" w14:textId="3C6C0161" w:rsidTr="005C2EB2">
        <w:trPr>
          <w:hidden w:val="0"/>
        </w:trPr>
        <w:tc>
          <w:tcPr>
            <w:tcW w:w="1985" w:type="dxa"/>
          </w:tcPr>
          <w:p w14:paraId="44DCA890" w14:textId="7B2D101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01</w:t>
            </w:r>
          </w:p>
        </w:tc>
        <w:tc>
          <w:tcPr>
            <w:tcW w:w="2552" w:type="dxa"/>
            <w:vMerge/>
            <w:vAlign w:val="center"/>
          </w:tcPr>
          <w:p w14:paraId="081229A2" w14:textId="2B43032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D3E2A0" w14:textId="532AB8A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Горелка №2 в работе</w:t>
            </w:r>
          </w:p>
        </w:tc>
        <w:tc>
          <w:tcPr>
            <w:tcW w:w="1557" w:type="dxa"/>
          </w:tcPr>
          <w:p w14:paraId="167DBF68" w14:textId="4D93B8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4F4D7283" w14:textId="7124B219" w:rsidTr="005C2EB2">
        <w:trPr>
          <w:hidden w:val="0"/>
        </w:trPr>
        <w:tc>
          <w:tcPr>
            <w:tcW w:w="1985" w:type="dxa"/>
          </w:tcPr>
          <w:p w14:paraId="64F9BEC9" w14:textId="256AF8A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lastRenderedPageBreak/>
              <w:t>F8ANF20</w:t>
            </w:r>
            <w:r w:rsidR="00BC6585">
              <w:rPr>
                <w:rFonts w:ascii="Times New Roman" w:hAnsi="Times New Roman"/>
                <w:vanish w:val="0"/>
                <w:lang w:val="en-US"/>
              </w:rPr>
              <w:t>ZM</w:t>
            </w:r>
            <w:r>
              <w:rPr>
                <w:rFonts w:ascii="Times New Roman" w:hAnsi="Times New Roman"/>
                <w:vanish w:val="0"/>
                <w:lang w:val="en-US"/>
              </w:rPr>
              <w:t>46</w:t>
            </w:r>
          </w:p>
        </w:tc>
        <w:tc>
          <w:tcPr>
            <w:tcW w:w="2552" w:type="dxa"/>
            <w:vMerge/>
            <w:vAlign w:val="center"/>
          </w:tcPr>
          <w:p w14:paraId="72D61D03" w14:textId="603B7B6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B24012A" w14:textId="4271B0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 горелки №2 – останов котла</w:t>
            </w:r>
          </w:p>
        </w:tc>
        <w:tc>
          <w:tcPr>
            <w:tcW w:w="1557" w:type="dxa"/>
          </w:tcPr>
          <w:p w14:paraId="27D16790" w14:textId="00884F2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28EE23EA" w14:textId="277ECA2B" w:rsidTr="005C2EB2">
        <w:trPr>
          <w:hidden w:val="0"/>
        </w:trPr>
        <w:tc>
          <w:tcPr>
            <w:tcW w:w="1985" w:type="dxa"/>
          </w:tcPr>
          <w:p w14:paraId="48A7F08E" w14:textId="4A5289B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F8ANF20CC002XG01</w:t>
            </w:r>
          </w:p>
        </w:tc>
        <w:tc>
          <w:tcPr>
            <w:tcW w:w="2552" w:type="dxa"/>
            <w:vMerge/>
            <w:vAlign w:val="center"/>
          </w:tcPr>
          <w:p w14:paraId="692EE5A7" w14:textId="5C1910D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72D1E3F" w14:textId="027AFF8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Наличие факела горелки №2</w:t>
            </w:r>
          </w:p>
        </w:tc>
        <w:tc>
          <w:tcPr>
            <w:tcW w:w="1557" w:type="dxa"/>
          </w:tcPr>
          <w:p w14:paraId="461E98B4" w14:textId="1BF1B70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6639EC8F" w14:textId="1ED51D5D" w:rsidTr="005C2EB2">
        <w:trPr>
          <w:hidden w:val="0"/>
        </w:trPr>
        <w:tc>
          <w:tcPr>
            <w:tcW w:w="1985" w:type="dxa"/>
          </w:tcPr>
          <w:p w14:paraId="20A54690" w14:textId="767DFE8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F8HHG20CP001XG02</w:t>
            </w:r>
          </w:p>
        </w:tc>
        <w:tc>
          <w:tcPr>
            <w:tcW w:w="2552" w:type="dxa"/>
            <w:vMerge/>
            <w:vAlign w:val="center"/>
          </w:tcPr>
          <w:p w14:paraId="52E4975B" w14:textId="6DC4595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8F659D" w14:textId="5B1B0EA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 - минимально</w:t>
            </w:r>
          </w:p>
        </w:tc>
        <w:tc>
          <w:tcPr>
            <w:tcW w:w="1557" w:type="dxa"/>
          </w:tcPr>
          <w:p w14:paraId="70D448CE" w14:textId="7D98D14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04729000" w14:textId="1AFA06BE" w:rsidTr="005C2EB2">
        <w:trPr>
          <w:hidden w:val="0"/>
        </w:trPr>
        <w:tc>
          <w:tcPr>
            <w:tcW w:w="1985" w:type="dxa"/>
          </w:tcPr>
          <w:p w14:paraId="71103038" w14:textId="6D61301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F8HHG20CP001XG01</w:t>
            </w:r>
          </w:p>
        </w:tc>
        <w:tc>
          <w:tcPr>
            <w:tcW w:w="2552" w:type="dxa"/>
            <w:vMerge/>
            <w:vAlign w:val="center"/>
          </w:tcPr>
          <w:p w14:paraId="57351073" w14:textId="7F90CCD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C4F833" w14:textId="275E60D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 газа  перед  горелкой  №2 максимально</w:t>
            </w:r>
          </w:p>
        </w:tc>
        <w:tc>
          <w:tcPr>
            <w:tcW w:w="1557" w:type="dxa"/>
          </w:tcPr>
          <w:p w14:paraId="04E15CE7" w14:textId="395892F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3106FA34" w14:textId="54B5AE08" w:rsidTr="005C2EB2">
        <w:trPr>
          <w:hidden w:val="0"/>
        </w:trPr>
        <w:tc>
          <w:tcPr>
            <w:tcW w:w="1985" w:type="dxa"/>
          </w:tcPr>
          <w:p w14:paraId="275AD6D1" w14:textId="35F3859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  <w:lang w:val="en-US"/>
              </w:rPr>
              <w:t>F8ANF20BB002XG02</w:t>
            </w:r>
          </w:p>
        </w:tc>
        <w:tc>
          <w:tcPr>
            <w:tcW w:w="2552" w:type="dxa"/>
            <w:vMerge/>
            <w:vAlign w:val="center"/>
          </w:tcPr>
          <w:p w14:paraId="3A0B10D0" w14:textId="1516D0F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590D9F9" w14:textId="7CEE219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воздуха перед горелкой №2 минимально</w:t>
            </w:r>
          </w:p>
        </w:tc>
        <w:tc>
          <w:tcPr>
            <w:tcW w:w="1557" w:type="dxa"/>
          </w:tcPr>
          <w:p w14:paraId="58E257E0" w14:textId="4289AB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TCP</w:t>
            </w:r>
          </w:p>
        </w:tc>
      </w:tr>
      <w:tr w:rsidR="009E6445" w:rsidRPr="0017406B" w14:paraId="5E224A5F" w14:textId="7E520696" w:rsidTr="005C2EB2">
        <w:trPr>
          <w:hidden w:val="0"/>
        </w:trPr>
        <w:tc>
          <w:tcPr>
            <w:tcW w:w="1985" w:type="dxa"/>
          </w:tcPr>
          <w:p w14:paraId="2508227F" w14:textId="2B4C27E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HHG20AA801XB51</w:t>
            </w:r>
          </w:p>
        </w:tc>
        <w:tc>
          <w:tcPr>
            <w:tcW w:w="2552" w:type="dxa"/>
            <w:vMerge w:val="restart"/>
            <w:vAlign w:val="center"/>
          </w:tcPr>
          <w:p w14:paraId="73B96113" w14:textId="62EFCFE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Заслонка регулирующая газа котла</w:t>
            </w:r>
          </w:p>
        </w:tc>
        <w:tc>
          <w:tcPr>
            <w:tcW w:w="4394" w:type="dxa"/>
          </w:tcPr>
          <w:p w14:paraId="29CDFAFB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BD39D02" w14:textId="19F6014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2934FC5E" w14:textId="703B1A95" w:rsidTr="005C2EB2">
        <w:trPr>
          <w:hidden w:val="0"/>
        </w:trPr>
        <w:tc>
          <w:tcPr>
            <w:tcW w:w="1985" w:type="dxa"/>
          </w:tcPr>
          <w:p w14:paraId="1E31D67A" w14:textId="47FDD28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HHG20AA801XB52</w:t>
            </w:r>
          </w:p>
        </w:tc>
        <w:tc>
          <w:tcPr>
            <w:tcW w:w="2552" w:type="dxa"/>
            <w:vMerge/>
            <w:vAlign w:val="center"/>
          </w:tcPr>
          <w:p w14:paraId="648BFA86" w14:textId="4420177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16C29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677C390" w14:textId="0D9CB2E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8148C9D" w14:textId="5B96217C" w:rsidTr="005C2EB2">
        <w:trPr>
          <w:hidden w:val="0"/>
        </w:trPr>
        <w:tc>
          <w:tcPr>
            <w:tcW w:w="1985" w:type="dxa"/>
          </w:tcPr>
          <w:p w14:paraId="3A8B24BD" w14:textId="2493EE8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HHG20AA801XC03</w:t>
            </w:r>
          </w:p>
        </w:tc>
        <w:tc>
          <w:tcPr>
            <w:tcW w:w="2552" w:type="dxa"/>
            <w:vMerge/>
            <w:vAlign w:val="center"/>
          </w:tcPr>
          <w:p w14:paraId="70C27B3C" w14:textId="78FDC56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FFEABD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298F7867" w14:textId="4F87154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31B4570E" w14:textId="000ABF8B" w:rsidTr="005C2EB2">
        <w:trPr>
          <w:hidden w:val="0"/>
        </w:trPr>
        <w:tc>
          <w:tcPr>
            <w:tcW w:w="1985" w:type="dxa"/>
          </w:tcPr>
          <w:p w14:paraId="1EA4ABE3" w14:textId="640063F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HHG20AA801XC04</w:t>
            </w:r>
          </w:p>
        </w:tc>
        <w:tc>
          <w:tcPr>
            <w:tcW w:w="2552" w:type="dxa"/>
            <w:vMerge/>
            <w:vAlign w:val="center"/>
          </w:tcPr>
          <w:p w14:paraId="67632D96" w14:textId="070D272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D8C96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3762ECD9" w14:textId="0C48908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3B27F8B" w14:textId="692500E5" w:rsidTr="005C2EB2">
        <w:trPr>
          <w:hidden w:val="0"/>
        </w:trPr>
        <w:tc>
          <w:tcPr>
            <w:tcW w:w="1985" w:type="dxa"/>
          </w:tcPr>
          <w:p w14:paraId="22919991" w14:textId="357769C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HHG20AA801XM01</w:t>
            </w:r>
          </w:p>
        </w:tc>
        <w:tc>
          <w:tcPr>
            <w:tcW w:w="2552" w:type="dxa"/>
            <w:vMerge/>
            <w:vAlign w:val="center"/>
          </w:tcPr>
          <w:p w14:paraId="6E7C829C" w14:textId="2E62E25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AB824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BA04448" w14:textId="56DD39F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1F63ED3" w14:textId="5E6857FE" w:rsidTr="005C2EB2">
        <w:trPr>
          <w:hidden w:val="0"/>
        </w:trPr>
        <w:tc>
          <w:tcPr>
            <w:tcW w:w="1985" w:type="dxa"/>
          </w:tcPr>
          <w:p w14:paraId="5FFA5520" w14:textId="612EC4D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HHG20AA201XB51</w:t>
            </w:r>
          </w:p>
        </w:tc>
        <w:tc>
          <w:tcPr>
            <w:tcW w:w="2552" w:type="dxa"/>
            <w:vMerge w:val="restart"/>
            <w:vAlign w:val="center"/>
          </w:tcPr>
          <w:p w14:paraId="71D3BA7B" w14:textId="46BD1C7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продувной свечи газа котла</w:t>
            </w:r>
          </w:p>
        </w:tc>
        <w:tc>
          <w:tcPr>
            <w:tcW w:w="4394" w:type="dxa"/>
          </w:tcPr>
          <w:p w14:paraId="62A5E95B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404A34F" w14:textId="0004EDE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C1A835D" w14:textId="20F9E717" w:rsidTr="005C2EB2">
        <w:trPr>
          <w:hidden w:val="0"/>
        </w:trPr>
        <w:tc>
          <w:tcPr>
            <w:tcW w:w="1985" w:type="dxa"/>
          </w:tcPr>
          <w:p w14:paraId="2A3BA7E6" w14:textId="4E370F2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HHG20AA201XB52</w:t>
            </w:r>
          </w:p>
        </w:tc>
        <w:tc>
          <w:tcPr>
            <w:tcW w:w="2552" w:type="dxa"/>
            <w:vMerge/>
            <w:vAlign w:val="center"/>
          </w:tcPr>
          <w:p w14:paraId="2ED4D44F" w14:textId="21A0A08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5E1A24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E232B95" w14:textId="582698F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22EF353" w14:textId="164BBEE2" w:rsidTr="005C2EB2">
        <w:trPr>
          <w:hidden w:val="0"/>
        </w:trPr>
        <w:tc>
          <w:tcPr>
            <w:tcW w:w="1985" w:type="dxa"/>
          </w:tcPr>
          <w:p w14:paraId="4B2EDA7D" w14:textId="55359B2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HHG20AA201XM01</w:t>
            </w:r>
          </w:p>
        </w:tc>
        <w:tc>
          <w:tcPr>
            <w:tcW w:w="2552" w:type="dxa"/>
            <w:vMerge/>
            <w:vAlign w:val="center"/>
          </w:tcPr>
          <w:p w14:paraId="102E41E8" w14:textId="4DA4ED4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A320D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2E6B013" w14:textId="5BC73FD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4039C17D" w14:textId="16FDD027" w:rsidTr="005C2EB2">
        <w:trPr>
          <w:hidden w:val="0"/>
        </w:trPr>
        <w:tc>
          <w:tcPr>
            <w:tcW w:w="1985" w:type="dxa"/>
          </w:tcPr>
          <w:p w14:paraId="689CC89D" w14:textId="3E0FD82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HHG20AA201XL01</w:t>
            </w:r>
          </w:p>
        </w:tc>
        <w:tc>
          <w:tcPr>
            <w:tcW w:w="2552" w:type="dxa"/>
            <w:vMerge/>
            <w:vAlign w:val="center"/>
          </w:tcPr>
          <w:p w14:paraId="3E39AB97" w14:textId="5F80BB4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578A409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2271667" w14:textId="05E898A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F947FF1" w14:textId="509323AA" w:rsidTr="005C2EB2">
        <w:trPr>
          <w:hidden w:val="0"/>
        </w:trPr>
        <w:tc>
          <w:tcPr>
            <w:tcW w:w="1985" w:type="dxa"/>
          </w:tcPr>
          <w:p w14:paraId="7968FF68" w14:textId="6BF8F22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NDG10AA001XB51</w:t>
            </w:r>
          </w:p>
        </w:tc>
        <w:tc>
          <w:tcPr>
            <w:tcW w:w="2552" w:type="dxa"/>
            <w:vMerge w:val="restart"/>
            <w:vAlign w:val="center"/>
          </w:tcPr>
          <w:p w14:paraId="02C0B88C" w14:textId="61C90F9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К-15 на входе котловой воды в ВК-8</w:t>
            </w:r>
          </w:p>
        </w:tc>
        <w:tc>
          <w:tcPr>
            <w:tcW w:w="4394" w:type="dxa"/>
          </w:tcPr>
          <w:p w14:paraId="3674880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7CC1E14" w14:textId="473458E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426EAFA" w14:textId="2CAABFA1" w:rsidTr="005C2EB2">
        <w:trPr>
          <w:hidden w:val="0"/>
        </w:trPr>
        <w:tc>
          <w:tcPr>
            <w:tcW w:w="1985" w:type="dxa"/>
          </w:tcPr>
          <w:p w14:paraId="477D9A4D" w14:textId="4F50E77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NDG10AA001XB52</w:t>
            </w:r>
          </w:p>
        </w:tc>
        <w:tc>
          <w:tcPr>
            <w:tcW w:w="2552" w:type="dxa"/>
            <w:vMerge/>
            <w:vAlign w:val="center"/>
          </w:tcPr>
          <w:p w14:paraId="6EFD1EE2" w14:textId="4C1B1EE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F96B83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D865F94" w14:textId="3E43EF9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DDD8C6A" w14:textId="170D6D4F" w:rsidTr="005C2EB2">
        <w:trPr>
          <w:hidden w:val="0"/>
        </w:trPr>
        <w:tc>
          <w:tcPr>
            <w:tcW w:w="1985" w:type="dxa"/>
          </w:tcPr>
          <w:p w14:paraId="51779BD9" w14:textId="7EB294F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NDG10AA001XB05</w:t>
            </w:r>
          </w:p>
        </w:tc>
        <w:tc>
          <w:tcPr>
            <w:tcW w:w="2552" w:type="dxa"/>
            <w:vMerge/>
            <w:vAlign w:val="center"/>
          </w:tcPr>
          <w:p w14:paraId="74116B88" w14:textId="389544A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B57442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927408B" w14:textId="4F4B1A8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D2EFCE2" w14:textId="71E41452" w:rsidTr="005C2EB2">
        <w:trPr>
          <w:hidden w:val="0"/>
        </w:trPr>
        <w:tc>
          <w:tcPr>
            <w:tcW w:w="1985" w:type="dxa"/>
          </w:tcPr>
          <w:p w14:paraId="234EAA3B" w14:textId="096C79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NDG10AA001XB06</w:t>
            </w:r>
          </w:p>
        </w:tc>
        <w:tc>
          <w:tcPr>
            <w:tcW w:w="2552" w:type="dxa"/>
            <w:vMerge/>
            <w:vAlign w:val="center"/>
          </w:tcPr>
          <w:p w14:paraId="7760A3F5" w14:textId="74A2C43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7EEBF5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5EC897F" w14:textId="0F452FA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05F2E19" w14:textId="6E63A2C7" w:rsidTr="005C2EB2">
        <w:trPr>
          <w:hidden w:val="0"/>
        </w:trPr>
        <w:tc>
          <w:tcPr>
            <w:tcW w:w="1985" w:type="dxa"/>
          </w:tcPr>
          <w:p w14:paraId="4A8A2CDD" w14:textId="7EB71C0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NDG10AA001XL01</w:t>
            </w:r>
          </w:p>
        </w:tc>
        <w:tc>
          <w:tcPr>
            <w:tcW w:w="2552" w:type="dxa"/>
            <w:vMerge/>
            <w:vAlign w:val="center"/>
          </w:tcPr>
          <w:p w14:paraId="5EA82CA3" w14:textId="1BE5661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C54E71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F689DBB" w14:textId="6C42744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8276325" w14:textId="6B780F6F" w:rsidTr="005C2EB2">
        <w:trPr>
          <w:hidden w:val="0"/>
        </w:trPr>
        <w:tc>
          <w:tcPr>
            <w:tcW w:w="1985" w:type="dxa"/>
          </w:tcPr>
          <w:p w14:paraId="29F20848" w14:textId="30B4BB3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NDG10AA001XM01</w:t>
            </w:r>
          </w:p>
        </w:tc>
        <w:tc>
          <w:tcPr>
            <w:tcW w:w="2552" w:type="dxa"/>
            <w:vMerge/>
            <w:vAlign w:val="center"/>
          </w:tcPr>
          <w:p w14:paraId="6E786865" w14:textId="31E7F01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49D97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7F502F1" w14:textId="4C74D59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B83D229" w14:textId="0D7ECDDE" w:rsidTr="005C2EB2">
        <w:trPr>
          <w:hidden w:val="0"/>
        </w:trPr>
        <w:tc>
          <w:tcPr>
            <w:tcW w:w="1985" w:type="dxa"/>
          </w:tcPr>
          <w:p w14:paraId="0AB51548" w14:textId="5E33EC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NDG10AA801XC51</w:t>
            </w:r>
          </w:p>
        </w:tc>
        <w:tc>
          <w:tcPr>
            <w:tcW w:w="2552" w:type="dxa"/>
            <w:vMerge w:val="restart"/>
            <w:vAlign w:val="center"/>
          </w:tcPr>
          <w:p w14:paraId="7A136AE3" w14:textId="453483E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РК.КА8 регулятор расхода воды через ВК-8</w:t>
            </w:r>
          </w:p>
        </w:tc>
        <w:tc>
          <w:tcPr>
            <w:tcW w:w="4394" w:type="dxa"/>
          </w:tcPr>
          <w:p w14:paraId="55F88E9C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4AC69EE" w14:textId="3932C21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32E8A9F" w14:textId="7568B6B6" w:rsidTr="005C2EB2">
        <w:trPr>
          <w:hidden w:val="0"/>
        </w:trPr>
        <w:tc>
          <w:tcPr>
            <w:tcW w:w="1985" w:type="dxa"/>
          </w:tcPr>
          <w:p w14:paraId="308E59AF" w14:textId="002BB31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NDG10AA801XC52</w:t>
            </w:r>
          </w:p>
        </w:tc>
        <w:tc>
          <w:tcPr>
            <w:tcW w:w="2552" w:type="dxa"/>
            <w:vMerge/>
            <w:vAlign w:val="center"/>
          </w:tcPr>
          <w:p w14:paraId="4B22406B" w14:textId="5FFE0EE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C0E1452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D36497F" w14:textId="6B4BF99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3D812C5E" w14:textId="36AE5DD6" w:rsidTr="005C2EB2">
        <w:trPr>
          <w:hidden w:val="0"/>
        </w:trPr>
        <w:tc>
          <w:tcPr>
            <w:tcW w:w="1985" w:type="dxa"/>
          </w:tcPr>
          <w:p w14:paraId="60FE9A2E" w14:textId="657285D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NDG10AA801XC04</w:t>
            </w:r>
          </w:p>
        </w:tc>
        <w:tc>
          <w:tcPr>
            <w:tcW w:w="2552" w:type="dxa"/>
            <w:vMerge/>
            <w:vAlign w:val="center"/>
          </w:tcPr>
          <w:p w14:paraId="6B88C0EA" w14:textId="6013570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85DB1F6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5A52A645" w14:textId="5CB1FF0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EB90F36" w14:textId="2FC18281" w:rsidTr="005C2EB2">
        <w:trPr>
          <w:hidden w:val="0"/>
        </w:trPr>
        <w:tc>
          <w:tcPr>
            <w:tcW w:w="1985" w:type="dxa"/>
          </w:tcPr>
          <w:p w14:paraId="6A5666A0" w14:textId="0B5F2EC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NDG10AA801XC57</w:t>
            </w:r>
          </w:p>
        </w:tc>
        <w:tc>
          <w:tcPr>
            <w:tcW w:w="2552" w:type="dxa"/>
            <w:vMerge/>
            <w:vAlign w:val="center"/>
          </w:tcPr>
          <w:p w14:paraId="1F8FF1AF" w14:textId="226DD37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03790C0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2DB855BF" w14:textId="339170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67F8102" w14:textId="13BE53C9" w:rsidTr="005C2EB2">
        <w:trPr>
          <w:hidden w:val="0"/>
        </w:trPr>
        <w:tc>
          <w:tcPr>
            <w:tcW w:w="1985" w:type="dxa"/>
          </w:tcPr>
          <w:p w14:paraId="5560D4D8" w14:textId="6098709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lastRenderedPageBreak/>
              <w:t>F8</w:t>
            </w:r>
            <w:r w:rsidRPr="00122958">
              <w:rPr>
                <w:rFonts w:ascii="Times New Roman" w:hAnsi="Times New Roman"/>
                <w:vanish w:val="0"/>
              </w:rPr>
              <w:t>NDG10AA801XC10</w:t>
            </w:r>
          </w:p>
        </w:tc>
        <w:tc>
          <w:tcPr>
            <w:tcW w:w="2552" w:type="dxa"/>
            <w:vMerge/>
            <w:vAlign w:val="center"/>
          </w:tcPr>
          <w:p w14:paraId="3C894F07" w14:textId="0FAC05A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AA99329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07A0FFDE" w14:textId="6DA170B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6E18C1E" w14:textId="4684A3D1" w:rsidTr="005C2EB2">
        <w:trPr>
          <w:hidden w:val="0"/>
        </w:trPr>
        <w:tc>
          <w:tcPr>
            <w:tcW w:w="1985" w:type="dxa"/>
          </w:tcPr>
          <w:p w14:paraId="618BBDF0" w14:textId="308EDD6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NDG10AA801XM01</w:t>
            </w:r>
          </w:p>
        </w:tc>
        <w:tc>
          <w:tcPr>
            <w:tcW w:w="2552" w:type="dxa"/>
            <w:vMerge/>
            <w:vAlign w:val="center"/>
          </w:tcPr>
          <w:p w14:paraId="7484FFF7" w14:textId="7ED236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D5CA98F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98D5D4B" w14:textId="656D18A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1C18D324" w14:textId="6F40F450" w:rsidTr="005C2EB2">
        <w:trPr>
          <w:hidden w:val="0"/>
        </w:trPr>
        <w:tc>
          <w:tcPr>
            <w:tcW w:w="1985" w:type="dxa"/>
          </w:tcPr>
          <w:p w14:paraId="0473F224" w14:textId="780E844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0AA001XB51</w:t>
            </w:r>
          </w:p>
        </w:tc>
        <w:tc>
          <w:tcPr>
            <w:tcW w:w="2552" w:type="dxa"/>
            <w:vMerge w:val="restart"/>
            <w:vAlign w:val="center"/>
          </w:tcPr>
          <w:p w14:paraId="25C94B71" w14:textId="49029DF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К-16 на выходе котловой воды из ВК-8</w:t>
            </w:r>
          </w:p>
        </w:tc>
        <w:tc>
          <w:tcPr>
            <w:tcW w:w="4394" w:type="dxa"/>
          </w:tcPr>
          <w:p w14:paraId="36600126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9E99ABF" w14:textId="2558B81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1DBC4C8" w14:textId="01E26AA1" w:rsidTr="005C2EB2">
        <w:trPr>
          <w:hidden w:val="0"/>
        </w:trPr>
        <w:tc>
          <w:tcPr>
            <w:tcW w:w="1985" w:type="dxa"/>
          </w:tcPr>
          <w:p w14:paraId="496A7711" w14:textId="14C4161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0AA001XB52</w:t>
            </w:r>
          </w:p>
        </w:tc>
        <w:tc>
          <w:tcPr>
            <w:tcW w:w="2552" w:type="dxa"/>
            <w:vMerge/>
            <w:vAlign w:val="center"/>
          </w:tcPr>
          <w:p w14:paraId="7F68D8BA" w14:textId="6F1D12E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4F50CD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62162C6" w14:textId="579AD48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99C6E53" w14:textId="29D7404B" w:rsidTr="005C2EB2">
        <w:trPr>
          <w:hidden w:val="0"/>
        </w:trPr>
        <w:tc>
          <w:tcPr>
            <w:tcW w:w="1985" w:type="dxa"/>
          </w:tcPr>
          <w:p w14:paraId="3DC38494" w14:textId="0AC46F1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0AA001XB05</w:t>
            </w:r>
          </w:p>
        </w:tc>
        <w:tc>
          <w:tcPr>
            <w:tcW w:w="2552" w:type="dxa"/>
            <w:vMerge/>
            <w:vAlign w:val="center"/>
          </w:tcPr>
          <w:p w14:paraId="0718ED53" w14:textId="1466908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553343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1CA391D" w14:textId="69D8CD4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3666C03" w14:textId="05FDEC66" w:rsidTr="005C2EB2">
        <w:trPr>
          <w:hidden w:val="0"/>
        </w:trPr>
        <w:tc>
          <w:tcPr>
            <w:tcW w:w="1985" w:type="dxa"/>
          </w:tcPr>
          <w:p w14:paraId="7AB09411" w14:textId="3E3B45B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0AA001XB06</w:t>
            </w:r>
          </w:p>
        </w:tc>
        <w:tc>
          <w:tcPr>
            <w:tcW w:w="2552" w:type="dxa"/>
            <w:vMerge/>
            <w:vAlign w:val="center"/>
          </w:tcPr>
          <w:p w14:paraId="01414FF5" w14:textId="10C1ED1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A50966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7962B6E1" w14:textId="3D49305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3976F3E" w14:textId="5B0ECDEC" w:rsidTr="005C2EB2">
        <w:trPr>
          <w:hidden w:val="0"/>
        </w:trPr>
        <w:tc>
          <w:tcPr>
            <w:tcW w:w="1985" w:type="dxa"/>
          </w:tcPr>
          <w:p w14:paraId="5B74765D" w14:textId="579B4FC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0AA001XL01</w:t>
            </w:r>
          </w:p>
        </w:tc>
        <w:tc>
          <w:tcPr>
            <w:tcW w:w="2552" w:type="dxa"/>
            <w:vMerge/>
            <w:vAlign w:val="center"/>
          </w:tcPr>
          <w:p w14:paraId="3B4AB237" w14:textId="632D49C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A3BD06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1FEBE0F" w14:textId="3BD0F90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F0B3187" w14:textId="04CE31CD" w:rsidTr="005C2EB2">
        <w:trPr>
          <w:hidden w:val="0"/>
        </w:trPr>
        <w:tc>
          <w:tcPr>
            <w:tcW w:w="1985" w:type="dxa"/>
          </w:tcPr>
          <w:p w14:paraId="44D96D8B" w14:textId="7FD5D06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ND</w:t>
            </w:r>
            <w:r>
              <w:rPr>
                <w:rFonts w:ascii="Times New Roman" w:hAnsi="Times New Roman"/>
                <w:vanish w:val="0"/>
              </w:rPr>
              <w:t>F8</w:t>
            </w:r>
            <w:r w:rsidRPr="00122958">
              <w:rPr>
                <w:rFonts w:ascii="Times New Roman" w:hAnsi="Times New Roman"/>
                <w:vanish w:val="0"/>
              </w:rPr>
              <w:t>0AA001XM01</w:t>
            </w:r>
          </w:p>
        </w:tc>
        <w:tc>
          <w:tcPr>
            <w:tcW w:w="2552" w:type="dxa"/>
            <w:vMerge/>
            <w:vAlign w:val="center"/>
          </w:tcPr>
          <w:p w14:paraId="33934BC1" w14:textId="1DEDBF8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CE07BA" w14:textId="7777777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5592B9C" w14:textId="5AEEB04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C748580" w14:textId="78EAEAF7" w:rsidTr="005C2EB2">
        <w:trPr>
          <w:hidden w:val="0"/>
        </w:trPr>
        <w:tc>
          <w:tcPr>
            <w:tcW w:w="10488" w:type="dxa"/>
            <w:gridSpan w:val="4"/>
          </w:tcPr>
          <w:p w14:paraId="67450A20" w14:textId="644C3C9E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Система кислотной промывки</w:t>
            </w:r>
          </w:p>
        </w:tc>
      </w:tr>
      <w:tr w:rsidR="009E6445" w:rsidRPr="0017406B" w14:paraId="0E43A68F" w14:textId="5EA26C54" w:rsidTr="005C2EB2">
        <w:trPr>
          <w:hidden w:val="0"/>
        </w:trPr>
        <w:tc>
          <w:tcPr>
            <w:tcW w:w="1985" w:type="dxa"/>
          </w:tcPr>
          <w:p w14:paraId="5FA70348" w14:textId="6C5573CC" w:rsidR="009E6445" w:rsidRPr="009E6445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F0LFM11CP151XG02</w:t>
            </w:r>
          </w:p>
        </w:tc>
        <w:tc>
          <w:tcPr>
            <w:tcW w:w="2552" w:type="dxa"/>
            <w:vAlign w:val="center"/>
          </w:tcPr>
          <w:p w14:paraId="4B77E268" w14:textId="3437E70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358BDE" w14:textId="0C9568A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Датчик "сухого хода" на напоре НКП-1</w:t>
            </w:r>
          </w:p>
        </w:tc>
        <w:tc>
          <w:tcPr>
            <w:tcW w:w="1557" w:type="dxa"/>
          </w:tcPr>
          <w:p w14:paraId="1822B247" w14:textId="02A5BC4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0A6ECF2C" w14:textId="061E0684" w:rsidTr="005C2EB2">
        <w:trPr>
          <w:hidden w:val="0"/>
        </w:trPr>
        <w:tc>
          <w:tcPr>
            <w:tcW w:w="1985" w:type="dxa"/>
          </w:tcPr>
          <w:p w14:paraId="1DB1C801" w14:textId="25484CF3" w:rsidR="009E6445" w:rsidRPr="009E6445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F0LFM12CP151XG02</w:t>
            </w:r>
          </w:p>
        </w:tc>
        <w:tc>
          <w:tcPr>
            <w:tcW w:w="2552" w:type="dxa"/>
            <w:vAlign w:val="center"/>
          </w:tcPr>
          <w:p w14:paraId="65792CD3" w14:textId="2535D82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B97949" w14:textId="5ADC93D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Датчик "сухого хода" на напоре НКП-2</w:t>
            </w:r>
          </w:p>
        </w:tc>
        <w:tc>
          <w:tcPr>
            <w:tcW w:w="1557" w:type="dxa"/>
          </w:tcPr>
          <w:p w14:paraId="48ECBCAF" w14:textId="2B340C8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sz w:val="22"/>
                <w:szCs w:val="22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721DFCFC" w14:textId="3D0F7166" w:rsidTr="005C2EB2">
        <w:trPr>
          <w:hidden w:val="0"/>
        </w:trPr>
        <w:tc>
          <w:tcPr>
            <w:tcW w:w="10488" w:type="dxa"/>
            <w:gridSpan w:val="4"/>
          </w:tcPr>
          <w:p w14:paraId="147E1825" w14:textId="4852898E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Линии отопления</w:t>
            </w:r>
          </w:p>
        </w:tc>
      </w:tr>
      <w:tr w:rsidR="009E6445" w:rsidRPr="0017406B" w14:paraId="60166021" w14:textId="4470FEDC" w:rsidTr="005C2EB2">
        <w:trPr>
          <w:hidden w:val="0"/>
        </w:trPr>
        <w:tc>
          <w:tcPr>
            <w:tcW w:w="1985" w:type="dxa"/>
          </w:tcPr>
          <w:p w14:paraId="212301B0" w14:textId="293E206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F0NDG24AA801XB51</w:t>
            </w:r>
          </w:p>
        </w:tc>
        <w:tc>
          <w:tcPr>
            <w:tcW w:w="2552" w:type="dxa"/>
            <w:vMerge w:val="restart"/>
            <w:vAlign w:val="center"/>
          </w:tcPr>
          <w:p w14:paraId="2F59DEDA" w14:textId="7935D46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Клапан регулирующий до теплообменников по сети Т21 РТ-70</w:t>
            </w:r>
          </w:p>
        </w:tc>
        <w:tc>
          <w:tcPr>
            <w:tcW w:w="4394" w:type="dxa"/>
          </w:tcPr>
          <w:p w14:paraId="25C70BA4" w14:textId="0F14FC4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3DEE1956" w14:textId="1DE7079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BBDD957" w14:textId="724EC2CB" w:rsidTr="005C2EB2">
        <w:trPr>
          <w:hidden w:val="0"/>
        </w:trPr>
        <w:tc>
          <w:tcPr>
            <w:tcW w:w="1985" w:type="dxa"/>
          </w:tcPr>
          <w:p w14:paraId="6161D848" w14:textId="4F6D044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F0NDG24AA801XB52</w:t>
            </w:r>
          </w:p>
        </w:tc>
        <w:tc>
          <w:tcPr>
            <w:tcW w:w="2552" w:type="dxa"/>
            <w:vMerge/>
            <w:vAlign w:val="center"/>
          </w:tcPr>
          <w:p w14:paraId="3D2DBB86" w14:textId="5704774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E7FE696" w14:textId="331F710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5293DBAF" w14:textId="431A3C7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2867FCF" w14:textId="0D5F9ED2" w:rsidTr="005C2EB2">
        <w:trPr>
          <w:hidden w:val="0"/>
        </w:trPr>
        <w:tc>
          <w:tcPr>
            <w:tcW w:w="1985" w:type="dxa"/>
          </w:tcPr>
          <w:p w14:paraId="4FE11053" w14:textId="2449E5D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F0NDG24AA801XM01</w:t>
            </w:r>
          </w:p>
        </w:tc>
        <w:tc>
          <w:tcPr>
            <w:tcW w:w="2552" w:type="dxa"/>
            <w:vMerge/>
            <w:vAlign w:val="center"/>
          </w:tcPr>
          <w:p w14:paraId="28FECE1B" w14:textId="01B3200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235BC52" w14:textId="58402B0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85C9464" w14:textId="608D6AB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04E2D3C" w14:textId="02B5795A" w:rsidTr="005C2EB2">
        <w:trPr>
          <w:hidden w:val="0"/>
        </w:trPr>
        <w:tc>
          <w:tcPr>
            <w:tcW w:w="1985" w:type="dxa"/>
          </w:tcPr>
          <w:p w14:paraId="05D20189" w14:textId="420459D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F0GCN01AA001XB51</w:t>
            </w:r>
          </w:p>
        </w:tc>
        <w:tc>
          <w:tcPr>
            <w:tcW w:w="2552" w:type="dxa"/>
            <w:vMerge w:val="restart"/>
            <w:vAlign w:val="center"/>
          </w:tcPr>
          <w:p w14:paraId="0B9BD9FA" w14:textId="083C213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Кран запорный бака раствора щелочи 9Д</w:t>
            </w:r>
          </w:p>
        </w:tc>
        <w:tc>
          <w:tcPr>
            <w:tcW w:w="4394" w:type="dxa"/>
          </w:tcPr>
          <w:p w14:paraId="7505F328" w14:textId="30C0882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6FD2DF1" w14:textId="2C436950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552445F" w14:textId="39D82B87" w:rsidTr="005C2EB2">
        <w:trPr>
          <w:hidden w:val="0"/>
        </w:trPr>
        <w:tc>
          <w:tcPr>
            <w:tcW w:w="1985" w:type="dxa"/>
          </w:tcPr>
          <w:p w14:paraId="43113D76" w14:textId="3BF6EE3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F0GCN01AA001XB52</w:t>
            </w:r>
          </w:p>
        </w:tc>
        <w:tc>
          <w:tcPr>
            <w:tcW w:w="2552" w:type="dxa"/>
            <w:vMerge/>
            <w:vAlign w:val="center"/>
          </w:tcPr>
          <w:p w14:paraId="042539D4" w14:textId="6491A91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3281FA2" w14:textId="6535539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50AB49F" w14:textId="312BE77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829D792" w14:textId="76C01977" w:rsidTr="005C2EB2">
        <w:trPr>
          <w:hidden w:val="0"/>
        </w:trPr>
        <w:tc>
          <w:tcPr>
            <w:tcW w:w="1985" w:type="dxa"/>
          </w:tcPr>
          <w:p w14:paraId="61F5EA74" w14:textId="0B1E53E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F0GCN01AA001XL01</w:t>
            </w:r>
          </w:p>
        </w:tc>
        <w:tc>
          <w:tcPr>
            <w:tcW w:w="2552" w:type="dxa"/>
            <w:vMerge/>
            <w:vAlign w:val="center"/>
          </w:tcPr>
          <w:p w14:paraId="5A969F93" w14:textId="076FAAB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F749FF8" w14:textId="49D4532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29DE50A" w14:textId="7C5AE1E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9936347" w14:textId="3E687F62" w:rsidTr="005C2EB2">
        <w:trPr>
          <w:hidden w:val="0"/>
        </w:trPr>
        <w:tc>
          <w:tcPr>
            <w:tcW w:w="1985" w:type="dxa"/>
          </w:tcPr>
          <w:p w14:paraId="7FA6F946" w14:textId="2586AD0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F0GCN01AA001XM01</w:t>
            </w:r>
          </w:p>
        </w:tc>
        <w:tc>
          <w:tcPr>
            <w:tcW w:w="2552" w:type="dxa"/>
            <w:vMerge/>
            <w:vAlign w:val="center"/>
          </w:tcPr>
          <w:p w14:paraId="183FB3CA" w14:textId="32303D2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EE10540" w14:textId="718782D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9EBA8C5" w14:textId="4598F41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524A6D2" w14:textId="70B6630F" w:rsidTr="005C2EB2">
        <w:trPr>
          <w:hidden w:val="0"/>
        </w:trPr>
        <w:tc>
          <w:tcPr>
            <w:tcW w:w="10488" w:type="dxa"/>
            <w:gridSpan w:val="4"/>
          </w:tcPr>
          <w:p w14:paraId="200319F5" w14:textId="43B5F927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Сигналы из АОВ.1</w:t>
            </w:r>
          </w:p>
        </w:tc>
      </w:tr>
      <w:tr w:rsidR="009E6445" w:rsidRPr="0017406B" w14:paraId="03B627C0" w14:textId="320787DF" w:rsidTr="005C2EB2">
        <w:trPr>
          <w:hidden w:val="0"/>
        </w:trPr>
        <w:tc>
          <w:tcPr>
            <w:tcW w:w="1985" w:type="dxa"/>
          </w:tcPr>
          <w:p w14:paraId="5D4B9E2F" w14:textId="081D5AE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K3XG02</w:t>
            </w:r>
          </w:p>
        </w:tc>
        <w:tc>
          <w:tcPr>
            <w:tcW w:w="2552" w:type="dxa"/>
            <w:vAlign w:val="center"/>
          </w:tcPr>
          <w:p w14:paraId="2654A4BD" w14:textId="7EA3644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840A993" w14:textId="356E7F0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Сигнализация "сухого хода" насосов К3 раб, К3 рез</w:t>
            </w:r>
          </w:p>
        </w:tc>
        <w:tc>
          <w:tcPr>
            <w:tcW w:w="1557" w:type="dxa"/>
          </w:tcPr>
          <w:p w14:paraId="65F454DE" w14:textId="475C0DF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E63886F" w14:textId="6968C733" w:rsidTr="005C2EB2">
        <w:trPr>
          <w:hidden w:val="0"/>
        </w:trPr>
        <w:tc>
          <w:tcPr>
            <w:tcW w:w="1985" w:type="dxa"/>
          </w:tcPr>
          <w:p w14:paraId="5F1DD873" w14:textId="693430E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K4XG02</w:t>
            </w:r>
          </w:p>
        </w:tc>
        <w:tc>
          <w:tcPr>
            <w:tcW w:w="2552" w:type="dxa"/>
            <w:vAlign w:val="center"/>
          </w:tcPr>
          <w:p w14:paraId="7E1F9ED4" w14:textId="3900648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E1D200E" w14:textId="3532DCB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Сигнализация "сухого хода" насосов К4 раб, К4 рез</w:t>
            </w:r>
          </w:p>
        </w:tc>
        <w:tc>
          <w:tcPr>
            <w:tcW w:w="1557" w:type="dxa"/>
          </w:tcPr>
          <w:p w14:paraId="73AEE7B6" w14:textId="319012B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608365D7" w14:textId="17FC1872" w:rsidTr="005C2EB2">
        <w:trPr>
          <w:hidden w:val="0"/>
        </w:trPr>
        <w:tc>
          <w:tcPr>
            <w:tcW w:w="1985" w:type="dxa"/>
          </w:tcPr>
          <w:p w14:paraId="4C86A784" w14:textId="124596A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K12XG02</w:t>
            </w:r>
          </w:p>
        </w:tc>
        <w:tc>
          <w:tcPr>
            <w:tcW w:w="2552" w:type="dxa"/>
            <w:vAlign w:val="center"/>
          </w:tcPr>
          <w:p w14:paraId="2B75F1E0" w14:textId="1705973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6CCF943" w14:textId="4C448A5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Сигнализация "сухого хода" насосов К12</w:t>
            </w:r>
          </w:p>
        </w:tc>
        <w:tc>
          <w:tcPr>
            <w:tcW w:w="1557" w:type="dxa"/>
          </w:tcPr>
          <w:p w14:paraId="3D429379" w14:textId="7F2A145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2CB4DBC5" w14:textId="3E205C6D" w:rsidTr="005C2EB2">
        <w:trPr>
          <w:hidden w:val="0"/>
        </w:trPr>
        <w:tc>
          <w:tcPr>
            <w:tcW w:w="1985" w:type="dxa"/>
          </w:tcPr>
          <w:p w14:paraId="674E89A3" w14:textId="12B0E14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F0NDF24AA801XC01</w:t>
            </w:r>
          </w:p>
        </w:tc>
        <w:tc>
          <w:tcPr>
            <w:tcW w:w="2552" w:type="dxa"/>
            <w:vMerge w:val="restart"/>
            <w:vAlign w:val="center"/>
          </w:tcPr>
          <w:p w14:paraId="2BE6D587" w14:textId="64D555E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Клапан регулирующий К5 по сети Т1 до </w:t>
            </w:r>
            <w:r w:rsidRPr="00274B2D">
              <w:rPr>
                <w:rFonts w:ascii="Times New Roman" w:hAnsi="Times New Roman"/>
                <w:vanish w:val="0"/>
              </w:rPr>
              <w:lastRenderedPageBreak/>
              <w:t>теплообменника К1 отопления и ГВС</w:t>
            </w:r>
          </w:p>
        </w:tc>
        <w:tc>
          <w:tcPr>
            <w:tcW w:w="4394" w:type="dxa"/>
          </w:tcPr>
          <w:p w14:paraId="519A6F83" w14:textId="2AB90998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lastRenderedPageBreak/>
              <w:t>Открыто</w:t>
            </w:r>
          </w:p>
        </w:tc>
        <w:tc>
          <w:tcPr>
            <w:tcW w:w="1557" w:type="dxa"/>
          </w:tcPr>
          <w:p w14:paraId="7A86A8C5" w14:textId="0C5A8FF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0EB4F7D8" w14:textId="1B059258" w:rsidTr="005C2EB2">
        <w:trPr>
          <w:hidden w:val="0"/>
        </w:trPr>
        <w:tc>
          <w:tcPr>
            <w:tcW w:w="1985" w:type="dxa"/>
          </w:tcPr>
          <w:p w14:paraId="54058C4D" w14:textId="26C02B0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F0NDF24AA801XC02</w:t>
            </w:r>
          </w:p>
        </w:tc>
        <w:tc>
          <w:tcPr>
            <w:tcW w:w="2552" w:type="dxa"/>
            <w:vMerge/>
            <w:vAlign w:val="center"/>
          </w:tcPr>
          <w:p w14:paraId="315FCC9D" w14:textId="4B032DE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33977C7" w14:textId="1EEA9E1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3FCBE85A" w14:textId="0950D7A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CC82C7B" w14:textId="0C9D88E2" w:rsidTr="005C2EB2">
        <w:trPr>
          <w:hidden w:val="0"/>
        </w:trPr>
        <w:tc>
          <w:tcPr>
            <w:tcW w:w="1985" w:type="dxa"/>
          </w:tcPr>
          <w:p w14:paraId="18EF0387" w14:textId="353E8BA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lastRenderedPageBreak/>
              <w:t>F0NDF24AA801XM01</w:t>
            </w:r>
          </w:p>
        </w:tc>
        <w:tc>
          <w:tcPr>
            <w:tcW w:w="2552" w:type="dxa"/>
            <w:vMerge/>
            <w:vAlign w:val="center"/>
          </w:tcPr>
          <w:p w14:paraId="4F94D82F" w14:textId="73E4507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365E31" w14:textId="3521F38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29904D2" w14:textId="7D6E305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B0C5CBF" w14:textId="135AA10B" w:rsidTr="005C2EB2">
        <w:trPr>
          <w:hidden w:val="0"/>
        </w:trPr>
        <w:tc>
          <w:tcPr>
            <w:tcW w:w="1985" w:type="dxa"/>
          </w:tcPr>
          <w:p w14:paraId="201A87AE" w14:textId="3B80215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F0NDF24AA802XC01</w:t>
            </w:r>
          </w:p>
        </w:tc>
        <w:tc>
          <w:tcPr>
            <w:tcW w:w="2552" w:type="dxa"/>
            <w:vMerge w:val="restart"/>
            <w:vAlign w:val="center"/>
          </w:tcPr>
          <w:p w14:paraId="565F4ABE" w14:textId="24670AE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Клапан регулирующий К5а по сети Т1 до теплообменника К1 отопления и ГВС</w:t>
            </w:r>
          </w:p>
        </w:tc>
        <w:tc>
          <w:tcPr>
            <w:tcW w:w="4394" w:type="dxa"/>
          </w:tcPr>
          <w:p w14:paraId="20C32FC5" w14:textId="62650C2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16E0D1AE" w14:textId="074100B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9610CE6" w14:textId="49D8B9E8" w:rsidTr="005C2EB2">
        <w:trPr>
          <w:hidden w:val="0"/>
        </w:trPr>
        <w:tc>
          <w:tcPr>
            <w:tcW w:w="1985" w:type="dxa"/>
          </w:tcPr>
          <w:p w14:paraId="3E95CDCC" w14:textId="3D8AFB3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F0NDF24AA802XC02</w:t>
            </w:r>
          </w:p>
        </w:tc>
        <w:tc>
          <w:tcPr>
            <w:tcW w:w="2552" w:type="dxa"/>
            <w:vMerge/>
            <w:vAlign w:val="center"/>
          </w:tcPr>
          <w:p w14:paraId="244F16D5" w14:textId="34D3DB6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92B9E35" w14:textId="7889D4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1A60CDE1" w14:textId="63C59CEF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13A9F22" w14:textId="0EC6E6FD" w:rsidTr="005C2EB2">
        <w:trPr>
          <w:hidden w:val="0"/>
        </w:trPr>
        <w:tc>
          <w:tcPr>
            <w:tcW w:w="1985" w:type="dxa"/>
          </w:tcPr>
          <w:p w14:paraId="1AF28E66" w14:textId="17D532B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F0NDF24AA802XM01</w:t>
            </w:r>
          </w:p>
        </w:tc>
        <w:tc>
          <w:tcPr>
            <w:tcW w:w="2552" w:type="dxa"/>
            <w:vMerge/>
            <w:vAlign w:val="center"/>
          </w:tcPr>
          <w:p w14:paraId="4B38D5DB" w14:textId="1404E5D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E710787" w14:textId="4AF09649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F983EDD" w14:textId="2F2273F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5785C8FC" w14:textId="0EB0A504" w:rsidTr="005C2EB2">
        <w:trPr>
          <w:hidden w:val="0"/>
        </w:trPr>
        <w:tc>
          <w:tcPr>
            <w:tcW w:w="1985" w:type="dxa"/>
          </w:tcPr>
          <w:p w14:paraId="4D004EC7" w14:textId="6906A0D7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F0NDF24AA803XC01</w:t>
            </w:r>
          </w:p>
        </w:tc>
        <w:tc>
          <w:tcPr>
            <w:tcW w:w="2552" w:type="dxa"/>
            <w:vMerge w:val="restart"/>
            <w:vAlign w:val="center"/>
          </w:tcPr>
          <w:p w14:paraId="30F7B411" w14:textId="664DAD5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Клапан регулирующий К6 по сети Т1 до теплообменника К2 вентиляции</w:t>
            </w:r>
          </w:p>
        </w:tc>
        <w:tc>
          <w:tcPr>
            <w:tcW w:w="4394" w:type="dxa"/>
          </w:tcPr>
          <w:p w14:paraId="29C3CC6A" w14:textId="5850BAC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29B74054" w14:textId="57C776D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760EC3C5" w14:textId="762BA0FE" w:rsidTr="005C2EB2">
        <w:trPr>
          <w:hidden w:val="0"/>
        </w:trPr>
        <w:tc>
          <w:tcPr>
            <w:tcW w:w="1985" w:type="dxa"/>
          </w:tcPr>
          <w:p w14:paraId="32FB80D9" w14:textId="3E555191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F0NDF24AA803XC02</w:t>
            </w:r>
          </w:p>
        </w:tc>
        <w:tc>
          <w:tcPr>
            <w:tcW w:w="2552" w:type="dxa"/>
            <w:vMerge/>
            <w:vAlign w:val="center"/>
          </w:tcPr>
          <w:p w14:paraId="427C5A84" w14:textId="1FDB168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7A9542B" w14:textId="6CC7304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02CC1F3F" w14:textId="1A27D59A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3A525904" w14:textId="6BD767CF" w:rsidTr="005C2EB2">
        <w:trPr>
          <w:hidden w:val="0"/>
        </w:trPr>
        <w:tc>
          <w:tcPr>
            <w:tcW w:w="1985" w:type="dxa"/>
          </w:tcPr>
          <w:p w14:paraId="6A3A0D6A" w14:textId="6A26EC0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F0NDF24AA803XM01</w:t>
            </w:r>
          </w:p>
        </w:tc>
        <w:tc>
          <w:tcPr>
            <w:tcW w:w="2552" w:type="dxa"/>
            <w:vMerge/>
            <w:vAlign w:val="center"/>
          </w:tcPr>
          <w:p w14:paraId="2F7947B7" w14:textId="758AD5D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AC107BA" w14:textId="49CAAE4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1B66BAF" w14:textId="053A3C3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18BFC16A" w14:textId="0E4DF052" w:rsidTr="005C2EB2">
        <w:trPr>
          <w:hidden w:val="0"/>
        </w:trPr>
        <w:tc>
          <w:tcPr>
            <w:tcW w:w="1985" w:type="dxa"/>
          </w:tcPr>
          <w:p w14:paraId="3270FD09" w14:textId="7238FBBD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F0NDG24AA001XM01</w:t>
            </w:r>
          </w:p>
        </w:tc>
        <w:tc>
          <w:tcPr>
            <w:tcW w:w="2552" w:type="dxa"/>
            <w:vAlign w:val="center"/>
          </w:tcPr>
          <w:p w14:paraId="042DBE41" w14:textId="50218ED2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Клапан электромагнитный К7 по сети Т94 подпитки контура отопления и ГВС</w:t>
            </w:r>
          </w:p>
        </w:tc>
        <w:tc>
          <w:tcPr>
            <w:tcW w:w="4394" w:type="dxa"/>
          </w:tcPr>
          <w:p w14:paraId="69E8883F" w14:textId="71FFE40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F0921CD" w14:textId="262466C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234870FA" w14:textId="7C628F29" w:rsidTr="005C2EB2">
        <w:trPr>
          <w:hidden w:val="0"/>
        </w:trPr>
        <w:tc>
          <w:tcPr>
            <w:tcW w:w="1985" w:type="dxa"/>
          </w:tcPr>
          <w:p w14:paraId="50379347" w14:textId="0F1E7AE6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9E6445">
              <w:rPr>
                <w:rFonts w:ascii="Times New Roman" w:hAnsi="Times New Roman"/>
                <w:vanish w:val="0"/>
              </w:rPr>
              <w:t>F0SAH21AA001XM01</w:t>
            </w:r>
          </w:p>
        </w:tc>
        <w:tc>
          <w:tcPr>
            <w:tcW w:w="2552" w:type="dxa"/>
            <w:vAlign w:val="center"/>
          </w:tcPr>
          <w:p w14:paraId="0F6BC1E6" w14:textId="33A80794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Клапан электромагнитный К13 на линии заполнения теплоносителя по сети Т21 системы вентиляции</w:t>
            </w:r>
          </w:p>
        </w:tc>
        <w:tc>
          <w:tcPr>
            <w:tcW w:w="4394" w:type="dxa"/>
          </w:tcPr>
          <w:p w14:paraId="33FA457C" w14:textId="04C9FE8C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C1B01FE" w14:textId="5D8738CE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40D188E6" w14:textId="63284EE7" w:rsidTr="005C2EB2">
        <w:trPr>
          <w:hidden w:val="0"/>
        </w:trPr>
        <w:tc>
          <w:tcPr>
            <w:tcW w:w="10488" w:type="dxa"/>
            <w:gridSpan w:val="4"/>
          </w:tcPr>
          <w:p w14:paraId="1C67E7D6" w14:textId="7F19F4D0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Сборка задвижек здания котельной</w:t>
            </w:r>
          </w:p>
        </w:tc>
      </w:tr>
      <w:tr w:rsidR="009E6445" w:rsidRPr="0017406B" w14:paraId="2647BAAF" w14:textId="5935B024" w:rsidTr="005C2EB2">
        <w:trPr>
          <w:hidden/>
        </w:trPr>
        <w:tc>
          <w:tcPr>
            <w:tcW w:w="1985" w:type="dxa"/>
          </w:tcPr>
          <w:p w14:paraId="5E3CAE4D" w14:textId="0CEEC599" w:rsidR="009E6445" w:rsidRPr="0037397F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</w:t>
            </w:r>
            <w:r w:rsidRPr="0037397F">
              <w:rPr>
                <w:rFonts w:ascii="Times New Roman" w:hAnsi="Times New Roman"/>
                <w:vanish w:val="0"/>
              </w:rPr>
              <w:t>0CDA01GH001XM01</w:t>
            </w:r>
          </w:p>
        </w:tc>
        <w:tc>
          <w:tcPr>
            <w:tcW w:w="2552" w:type="dxa"/>
            <w:vAlign w:val="center"/>
          </w:tcPr>
          <w:p w14:paraId="2D22F2E0" w14:textId="093C029B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0CC3CDD" w14:textId="73369EC5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 шкафа ввода Ш-1 сборки задвижек</w:t>
            </w:r>
          </w:p>
        </w:tc>
        <w:tc>
          <w:tcPr>
            <w:tcW w:w="1557" w:type="dxa"/>
          </w:tcPr>
          <w:p w14:paraId="7BB34624" w14:textId="098E09F3" w:rsidR="009E6445" w:rsidRPr="00274B2D" w:rsidRDefault="009E6445" w:rsidP="009E6445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17406B" w14:paraId="6C2BFE14" w14:textId="2796D6F4" w:rsidTr="005C2EB2">
        <w:trPr>
          <w:hidden w:val="0"/>
        </w:trPr>
        <w:tc>
          <w:tcPr>
            <w:tcW w:w="10488" w:type="dxa"/>
            <w:gridSpan w:val="4"/>
          </w:tcPr>
          <w:p w14:paraId="60C11C7D" w14:textId="58F7B070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Шкаф ПТК</w:t>
            </w:r>
          </w:p>
        </w:tc>
      </w:tr>
      <w:tr w:rsidR="003C1D49" w:rsidRPr="0017406B" w14:paraId="2D9D96AE" w14:textId="6B6EDD0C" w:rsidTr="003C1D49">
        <w:trPr>
          <w:hidden w:val="0"/>
        </w:trPr>
        <w:tc>
          <w:tcPr>
            <w:tcW w:w="1985" w:type="dxa"/>
            <w:vAlign w:val="bottom"/>
          </w:tcPr>
          <w:p w14:paraId="6DA459E5" w14:textId="385626E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F0CJU01GH001</w:t>
            </w:r>
          </w:p>
        </w:tc>
        <w:tc>
          <w:tcPr>
            <w:tcW w:w="2552" w:type="dxa"/>
            <w:vAlign w:val="center"/>
          </w:tcPr>
          <w:p w14:paraId="28D1A198" w14:textId="660BCC2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310BC7" w14:textId="03182CE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№1 в норме</w:t>
            </w:r>
          </w:p>
        </w:tc>
        <w:tc>
          <w:tcPr>
            <w:tcW w:w="1557" w:type="dxa"/>
          </w:tcPr>
          <w:p w14:paraId="1722F5F2" w14:textId="6E5CDEB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08989BEA" w14:textId="3341FDA3" w:rsidTr="003C1D49">
        <w:trPr>
          <w:hidden w:val="0"/>
        </w:trPr>
        <w:tc>
          <w:tcPr>
            <w:tcW w:w="1985" w:type="dxa"/>
            <w:vAlign w:val="bottom"/>
          </w:tcPr>
          <w:p w14:paraId="538D0863" w14:textId="5C1F963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F0CJU01GH002</w:t>
            </w:r>
          </w:p>
        </w:tc>
        <w:tc>
          <w:tcPr>
            <w:tcW w:w="2552" w:type="dxa"/>
            <w:vAlign w:val="center"/>
          </w:tcPr>
          <w:p w14:paraId="11AA4C55" w14:textId="5519A2F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D3F186B" w14:textId="51806D6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№2 в норме</w:t>
            </w:r>
          </w:p>
        </w:tc>
        <w:tc>
          <w:tcPr>
            <w:tcW w:w="1557" w:type="dxa"/>
          </w:tcPr>
          <w:p w14:paraId="05AC1CF3" w14:textId="7BD97D1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7ACD7465" w14:textId="36DF5BBD" w:rsidTr="003C1D49">
        <w:trPr>
          <w:hidden w:val="0"/>
        </w:trPr>
        <w:tc>
          <w:tcPr>
            <w:tcW w:w="1985" w:type="dxa"/>
            <w:vAlign w:val="bottom"/>
          </w:tcPr>
          <w:p w14:paraId="417B6423" w14:textId="42D32A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F0CJU01GH003</w:t>
            </w:r>
          </w:p>
        </w:tc>
        <w:tc>
          <w:tcPr>
            <w:tcW w:w="2552" w:type="dxa"/>
            <w:vAlign w:val="center"/>
          </w:tcPr>
          <w:p w14:paraId="61A207B8" w14:textId="64879C1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0F0206" w14:textId="46F27C3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1 включен</w:t>
            </w:r>
          </w:p>
        </w:tc>
        <w:tc>
          <w:tcPr>
            <w:tcW w:w="1557" w:type="dxa"/>
          </w:tcPr>
          <w:p w14:paraId="31CF23C0" w14:textId="61A05DA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1A4AE65D" w14:textId="729B382A" w:rsidTr="003C1D49">
        <w:trPr>
          <w:hidden w:val="0"/>
        </w:trPr>
        <w:tc>
          <w:tcPr>
            <w:tcW w:w="1985" w:type="dxa"/>
            <w:vAlign w:val="bottom"/>
          </w:tcPr>
          <w:p w14:paraId="3E33FE2F" w14:textId="3A08CAC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F0CJU01GH004</w:t>
            </w:r>
          </w:p>
        </w:tc>
        <w:tc>
          <w:tcPr>
            <w:tcW w:w="2552" w:type="dxa"/>
            <w:vAlign w:val="center"/>
          </w:tcPr>
          <w:p w14:paraId="36F74D30" w14:textId="35BD676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8590613" w14:textId="5F94FCE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2 включен</w:t>
            </w:r>
          </w:p>
        </w:tc>
        <w:tc>
          <w:tcPr>
            <w:tcW w:w="1557" w:type="dxa"/>
          </w:tcPr>
          <w:p w14:paraId="47C6A509" w14:textId="6036A7F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752D8E84" w14:textId="2AB614D3" w:rsidTr="003C1D49">
        <w:trPr>
          <w:hidden w:val="0"/>
        </w:trPr>
        <w:tc>
          <w:tcPr>
            <w:tcW w:w="1985" w:type="dxa"/>
            <w:vAlign w:val="bottom"/>
          </w:tcPr>
          <w:p w14:paraId="1D27AC63" w14:textId="7E57A22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F0CJU01GH005</w:t>
            </w:r>
          </w:p>
        </w:tc>
        <w:tc>
          <w:tcPr>
            <w:tcW w:w="2552" w:type="dxa"/>
            <w:vAlign w:val="center"/>
          </w:tcPr>
          <w:p w14:paraId="467440FF" w14:textId="6BAB13E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EE4DDA" w14:textId="71B66A4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ИБП в норме</w:t>
            </w:r>
          </w:p>
        </w:tc>
        <w:tc>
          <w:tcPr>
            <w:tcW w:w="1557" w:type="dxa"/>
          </w:tcPr>
          <w:p w14:paraId="2649B23A" w14:textId="2BD67AB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3BD0F039" w14:textId="74473129" w:rsidTr="003C1D49">
        <w:trPr>
          <w:hidden w:val="0"/>
        </w:trPr>
        <w:tc>
          <w:tcPr>
            <w:tcW w:w="1985" w:type="dxa"/>
            <w:vAlign w:val="bottom"/>
          </w:tcPr>
          <w:p w14:paraId="0C6893CC" w14:textId="02F4DA6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F0CJU01GH006</w:t>
            </w:r>
          </w:p>
        </w:tc>
        <w:tc>
          <w:tcPr>
            <w:tcW w:w="2552" w:type="dxa"/>
            <w:vAlign w:val="center"/>
          </w:tcPr>
          <w:p w14:paraId="6FC15490" w14:textId="160D043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6D606D4" w14:textId="7E19040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цепей внешних сигналов включено</w:t>
            </w:r>
          </w:p>
        </w:tc>
        <w:tc>
          <w:tcPr>
            <w:tcW w:w="1557" w:type="dxa"/>
          </w:tcPr>
          <w:p w14:paraId="6A35E6C8" w14:textId="5E2E52A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52813395" w14:textId="30E36E49" w:rsidTr="003C1D49">
        <w:trPr>
          <w:hidden w:val="0"/>
        </w:trPr>
        <w:tc>
          <w:tcPr>
            <w:tcW w:w="1985" w:type="dxa"/>
            <w:vAlign w:val="bottom"/>
          </w:tcPr>
          <w:p w14:paraId="040C9B91" w14:textId="066AB33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F0CJU01GH007</w:t>
            </w:r>
          </w:p>
        </w:tc>
        <w:tc>
          <w:tcPr>
            <w:tcW w:w="2552" w:type="dxa"/>
            <w:vAlign w:val="center"/>
          </w:tcPr>
          <w:p w14:paraId="599C8230" w14:textId="22FAA15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43B5037" w14:textId="20BB9A4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цепей внутренних сигналов включено</w:t>
            </w:r>
          </w:p>
        </w:tc>
        <w:tc>
          <w:tcPr>
            <w:tcW w:w="1557" w:type="dxa"/>
          </w:tcPr>
          <w:p w14:paraId="200AA204" w14:textId="32250BB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09B2428A" w14:textId="52F62F78" w:rsidTr="003C1D49">
        <w:trPr>
          <w:hidden w:val="0"/>
        </w:trPr>
        <w:tc>
          <w:tcPr>
            <w:tcW w:w="1985" w:type="dxa"/>
            <w:vAlign w:val="bottom"/>
          </w:tcPr>
          <w:p w14:paraId="34D2CC1E" w14:textId="46697DF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F0CJU01GH008</w:t>
            </w:r>
          </w:p>
        </w:tc>
        <w:tc>
          <w:tcPr>
            <w:tcW w:w="2552" w:type="dxa"/>
            <w:vAlign w:val="center"/>
          </w:tcPr>
          <w:p w14:paraId="41A4C0A8" w14:textId="72B8C10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87FCB97" w14:textId="5819FEF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датчиков 220В включено</w:t>
            </w:r>
          </w:p>
        </w:tc>
        <w:tc>
          <w:tcPr>
            <w:tcW w:w="1557" w:type="dxa"/>
          </w:tcPr>
          <w:p w14:paraId="4987FB64" w14:textId="524000F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2E9E6401" w14:textId="00C3FB48" w:rsidTr="003C1D49">
        <w:trPr>
          <w:hidden w:val="0"/>
        </w:trPr>
        <w:tc>
          <w:tcPr>
            <w:tcW w:w="1985" w:type="dxa"/>
            <w:vAlign w:val="bottom"/>
          </w:tcPr>
          <w:p w14:paraId="4E3A6FA6" w14:textId="5811BC9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F0CJU01GH009</w:t>
            </w:r>
          </w:p>
        </w:tc>
        <w:tc>
          <w:tcPr>
            <w:tcW w:w="2552" w:type="dxa"/>
            <w:vAlign w:val="center"/>
          </w:tcPr>
          <w:p w14:paraId="16AF6414" w14:textId="15ED5DF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19F12BA" w14:textId="78562E0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Дверь шкафа открыта</w:t>
            </w:r>
          </w:p>
        </w:tc>
        <w:tc>
          <w:tcPr>
            <w:tcW w:w="1557" w:type="dxa"/>
          </w:tcPr>
          <w:p w14:paraId="798BA55C" w14:textId="7C70E8A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528B321" w14:textId="7D53C111" w:rsidTr="005C2EB2">
        <w:trPr>
          <w:hidden w:val="0"/>
        </w:trPr>
        <w:tc>
          <w:tcPr>
            <w:tcW w:w="10488" w:type="dxa"/>
            <w:gridSpan w:val="4"/>
          </w:tcPr>
          <w:p w14:paraId="11229E4B" w14:textId="32D9FF82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Шкаф серверный №1</w:t>
            </w:r>
          </w:p>
        </w:tc>
      </w:tr>
      <w:tr w:rsidR="003C1D49" w:rsidRPr="0017406B" w14:paraId="7A25DCDA" w14:textId="781F531F" w:rsidTr="003C1D49">
        <w:trPr>
          <w:hidden w:val="0"/>
        </w:trPr>
        <w:tc>
          <w:tcPr>
            <w:tcW w:w="1985" w:type="dxa"/>
            <w:vAlign w:val="bottom"/>
          </w:tcPr>
          <w:p w14:paraId="67F2607E" w14:textId="01125F3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Z0CJU01GH001</w:t>
            </w:r>
          </w:p>
        </w:tc>
        <w:tc>
          <w:tcPr>
            <w:tcW w:w="2552" w:type="dxa"/>
            <w:vAlign w:val="center"/>
          </w:tcPr>
          <w:p w14:paraId="0D6F4C90" w14:textId="6048E7D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1D8EDC2" w14:textId="1ABE03B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№1 в норме</w:t>
            </w:r>
          </w:p>
        </w:tc>
        <w:tc>
          <w:tcPr>
            <w:tcW w:w="1557" w:type="dxa"/>
          </w:tcPr>
          <w:p w14:paraId="64C4CF16" w14:textId="61FBD3B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2951C8DC" w14:textId="6D495E86" w:rsidTr="003C1D49">
        <w:trPr>
          <w:hidden w:val="0"/>
        </w:trPr>
        <w:tc>
          <w:tcPr>
            <w:tcW w:w="1985" w:type="dxa"/>
            <w:vAlign w:val="bottom"/>
          </w:tcPr>
          <w:p w14:paraId="5C9A252D" w14:textId="38DBEFA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Z0CJU01GH002</w:t>
            </w:r>
          </w:p>
        </w:tc>
        <w:tc>
          <w:tcPr>
            <w:tcW w:w="2552" w:type="dxa"/>
            <w:vAlign w:val="center"/>
          </w:tcPr>
          <w:p w14:paraId="19968BF0" w14:textId="586CAF9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834097" w14:textId="06A03FE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№2 в норме</w:t>
            </w:r>
          </w:p>
        </w:tc>
        <w:tc>
          <w:tcPr>
            <w:tcW w:w="1557" w:type="dxa"/>
          </w:tcPr>
          <w:p w14:paraId="32BC2B39" w14:textId="14F6731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26AE2767" w14:textId="77D2FCF3" w:rsidTr="003C1D49">
        <w:trPr>
          <w:hidden w:val="0"/>
        </w:trPr>
        <w:tc>
          <w:tcPr>
            <w:tcW w:w="1985" w:type="dxa"/>
            <w:vAlign w:val="bottom"/>
          </w:tcPr>
          <w:p w14:paraId="78DD93CD" w14:textId="6885299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Z0CJU01GH003</w:t>
            </w:r>
          </w:p>
        </w:tc>
        <w:tc>
          <w:tcPr>
            <w:tcW w:w="2552" w:type="dxa"/>
            <w:vAlign w:val="center"/>
          </w:tcPr>
          <w:p w14:paraId="419357E5" w14:textId="209114F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9FB9F7" w14:textId="4CC0F11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1 включен</w:t>
            </w:r>
          </w:p>
        </w:tc>
        <w:tc>
          <w:tcPr>
            <w:tcW w:w="1557" w:type="dxa"/>
          </w:tcPr>
          <w:p w14:paraId="743EEEE9" w14:textId="4DA92D9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514AC0D3" w14:textId="2D604B92" w:rsidTr="003C1D49">
        <w:trPr>
          <w:hidden w:val="0"/>
        </w:trPr>
        <w:tc>
          <w:tcPr>
            <w:tcW w:w="1985" w:type="dxa"/>
            <w:vAlign w:val="bottom"/>
          </w:tcPr>
          <w:p w14:paraId="208D1986" w14:textId="57986D7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Z0CJU01GH004</w:t>
            </w:r>
          </w:p>
        </w:tc>
        <w:tc>
          <w:tcPr>
            <w:tcW w:w="2552" w:type="dxa"/>
            <w:vAlign w:val="center"/>
          </w:tcPr>
          <w:p w14:paraId="022A58C3" w14:textId="677C246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D9BE91D" w14:textId="20ECD2B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2 включен</w:t>
            </w:r>
          </w:p>
        </w:tc>
        <w:tc>
          <w:tcPr>
            <w:tcW w:w="1557" w:type="dxa"/>
          </w:tcPr>
          <w:p w14:paraId="623FDB4E" w14:textId="6E47C31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46BD1FE0" w14:textId="46CD332D" w:rsidTr="003C1D49">
        <w:trPr>
          <w:hidden w:val="0"/>
        </w:trPr>
        <w:tc>
          <w:tcPr>
            <w:tcW w:w="1985" w:type="dxa"/>
            <w:vAlign w:val="bottom"/>
          </w:tcPr>
          <w:p w14:paraId="38449289" w14:textId="0DABC37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Z0CJU01GH005</w:t>
            </w:r>
          </w:p>
        </w:tc>
        <w:tc>
          <w:tcPr>
            <w:tcW w:w="2552" w:type="dxa"/>
            <w:vAlign w:val="center"/>
          </w:tcPr>
          <w:p w14:paraId="3BD42D7A" w14:textId="6018F38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5E17E75" w14:textId="385CC9D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ИБП в норме</w:t>
            </w:r>
          </w:p>
        </w:tc>
        <w:tc>
          <w:tcPr>
            <w:tcW w:w="1557" w:type="dxa"/>
          </w:tcPr>
          <w:p w14:paraId="49311825" w14:textId="5214282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6B3C5E67" w14:textId="7B781243" w:rsidTr="003C1D49">
        <w:trPr>
          <w:hidden w:val="0"/>
        </w:trPr>
        <w:tc>
          <w:tcPr>
            <w:tcW w:w="1985" w:type="dxa"/>
            <w:vAlign w:val="bottom"/>
          </w:tcPr>
          <w:p w14:paraId="258A7A03" w14:textId="1175D11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Z0CJU01GH009</w:t>
            </w:r>
          </w:p>
        </w:tc>
        <w:tc>
          <w:tcPr>
            <w:tcW w:w="2552" w:type="dxa"/>
            <w:vAlign w:val="center"/>
          </w:tcPr>
          <w:p w14:paraId="607CB841" w14:textId="39B6669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BB57453" w14:textId="5AB9082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Дверь шкафа открыта</w:t>
            </w:r>
          </w:p>
        </w:tc>
        <w:tc>
          <w:tcPr>
            <w:tcW w:w="1557" w:type="dxa"/>
          </w:tcPr>
          <w:p w14:paraId="486197D7" w14:textId="6A54BE6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40BFAED0" w14:textId="630AE48D" w:rsidTr="005C2EB2">
        <w:trPr>
          <w:hidden w:val="0"/>
        </w:trPr>
        <w:tc>
          <w:tcPr>
            <w:tcW w:w="10488" w:type="dxa"/>
            <w:gridSpan w:val="4"/>
          </w:tcPr>
          <w:p w14:paraId="33EEE012" w14:textId="4C777FAF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Шкаф серверный №2</w:t>
            </w:r>
          </w:p>
        </w:tc>
      </w:tr>
      <w:tr w:rsidR="0037397F" w:rsidRPr="0017406B" w14:paraId="4B0B12FC" w14:textId="6E16ED20" w:rsidTr="003C1D49">
        <w:trPr>
          <w:hidden w:val="0"/>
        </w:trPr>
        <w:tc>
          <w:tcPr>
            <w:tcW w:w="1985" w:type="dxa"/>
            <w:vAlign w:val="bottom"/>
          </w:tcPr>
          <w:p w14:paraId="0F88A1B3" w14:textId="42AFE009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Z0CJU02GH001</w:t>
            </w:r>
          </w:p>
        </w:tc>
        <w:tc>
          <w:tcPr>
            <w:tcW w:w="2552" w:type="dxa"/>
            <w:vAlign w:val="center"/>
          </w:tcPr>
          <w:p w14:paraId="14A24585" w14:textId="48F58F56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051BEA2" w14:textId="77777777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№1 в норме</w:t>
            </w:r>
          </w:p>
        </w:tc>
        <w:tc>
          <w:tcPr>
            <w:tcW w:w="1557" w:type="dxa"/>
          </w:tcPr>
          <w:p w14:paraId="0093D59F" w14:textId="7C890736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7397F" w:rsidRPr="0017406B" w14:paraId="501BDFBB" w14:textId="4276E4F1" w:rsidTr="003C1D49">
        <w:trPr>
          <w:hidden w:val="0"/>
        </w:trPr>
        <w:tc>
          <w:tcPr>
            <w:tcW w:w="1985" w:type="dxa"/>
            <w:vAlign w:val="bottom"/>
          </w:tcPr>
          <w:p w14:paraId="0601E35C" w14:textId="70329DF8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Z0CJU02GH002</w:t>
            </w:r>
          </w:p>
        </w:tc>
        <w:tc>
          <w:tcPr>
            <w:tcW w:w="2552" w:type="dxa"/>
            <w:vAlign w:val="center"/>
          </w:tcPr>
          <w:p w14:paraId="02E427FD" w14:textId="07B00023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5DED19B" w14:textId="77777777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№2 в норме</w:t>
            </w:r>
          </w:p>
        </w:tc>
        <w:tc>
          <w:tcPr>
            <w:tcW w:w="1557" w:type="dxa"/>
          </w:tcPr>
          <w:p w14:paraId="6639C386" w14:textId="2FE69B8E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7397F" w:rsidRPr="0017406B" w14:paraId="73A45227" w14:textId="510EC60B" w:rsidTr="003C1D49">
        <w:trPr>
          <w:hidden w:val="0"/>
        </w:trPr>
        <w:tc>
          <w:tcPr>
            <w:tcW w:w="1985" w:type="dxa"/>
            <w:vAlign w:val="bottom"/>
          </w:tcPr>
          <w:p w14:paraId="5A42FBFE" w14:textId="60E33817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Z0CJU02GH003</w:t>
            </w:r>
          </w:p>
        </w:tc>
        <w:tc>
          <w:tcPr>
            <w:tcW w:w="2552" w:type="dxa"/>
            <w:vAlign w:val="center"/>
          </w:tcPr>
          <w:p w14:paraId="5862F126" w14:textId="117BED15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6CA22C2" w14:textId="77777777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1 включен</w:t>
            </w:r>
          </w:p>
        </w:tc>
        <w:tc>
          <w:tcPr>
            <w:tcW w:w="1557" w:type="dxa"/>
          </w:tcPr>
          <w:p w14:paraId="3ED07015" w14:textId="3CEA50A8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7397F" w:rsidRPr="0017406B" w14:paraId="392E6339" w14:textId="5D68B888" w:rsidTr="003C1D49">
        <w:trPr>
          <w:hidden w:val="0"/>
        </w:trPr>
        <w:tc>
          <w:tcPr>
            <w:tcW w:w="1985" w:type="dxa"/>
            <w:vAlign w:val="bottom"/>
          </w:tcPr>
          <w:p w14:paraId="26962CA4" w14:textId="07EBB415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Z0CJU02GH004</w:t>
            </w:r>
          </w:p>
        </w:tc>
        <w:tc>
          <w:tcPr>
            <w:tcW w:w="2552" w:type="dxa"/>
            <w:vAlign w:val="center"/>
          </w:tcPr>
          <w:p w14:paraId="01F08EAB" w14:textId="56CA3669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49DEA33" w14:textId="77777777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2 включен</w:t>
            </w:r>
          </w:p>
        </w:tc>
        <w:tc>
          <w:tcPr>
            <w:tcW w:w="1557" w:type="dxa"/>
          </w:tcPr>
          <w:p w14:paraId="157C309F" w14:textId="04250E1C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7397F" w:rsidRPr="0017406B" w14:paraId="2B8A69CF" w14:textId="5861F6DD" w:rsidTr="003C1D49">
        <w:trPr>
          <w:hidden w:val="0"/>
        </w:trPr>
        <w:tc>
          <w:tcPr>
            <w:tcW w:w="1985" w:type="dxa"/>
            <w:vAlign w:val="bottom"/>
          </w:tcPr>
          <w:p w14:paraId="0433E074" w14:textId="7868486A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Z0CJU02GH005</w:t>
            </w:r>
          </w:p>
        </w:tc>
        <w:tc>
          <w:tcPr>
            <w:tcW w:w="2552" w:type="dxa"/>
            <w:vAlign w:val="center"/>
          </w:tcPr>
          <w:p w14:paraId="43A1511F" w14:textId="6A3B68E4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EB1F17F" w14:textId="77777777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ИБП в норме</w:t>
            </w:r>
          </w:p>
        </w:tc>
        <w:tc>
          <w:tcPr>
            <w:tcW w:w="1557" w:type="dxa"/>
          </w:tcPr>
          <w:p w14:paraId="4148517B" w14:textId="1C9AE9D1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7397F" w:rsidRPr="0017406B" w14:paraId="2311187F" w14:textId="0E6AA352" w:rsidTr="003C1D49">
        <w:trPr>
          <w:hidden w:val="0"/>
        </w:trPr>
        <w:tc>
          <w:tcPr>
            <w:tcW w:w="1985" w:type="dxa"/>
            <w:vAlign w:val="bottom"/>
          </w:tcPr>
          <w:p w14:paraId="23CCB146" w14:textId="53AF12F4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Z0CJU02GH009</w:t>
            </w:r>
          </w:p>
        </w:tc>
        <w:tc>
          <w:tcPr>
            <w:tcW w:w="2552" w:type="dxa"/>
            <w:vAlign w:val="center"/>
          </w:tcPr>
          <w:p w14:paraId="7809E76A" w14:textId="55366BA6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EFFB6B5" w14:textId="77777777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Дверь шкафа открыта</w:t>
            </w:r>
          </w:p>
        </w:tc>
        <w:tc>
          <w:tcPr>
            <w:tcW w:w="1557" w:type="dxa"/>
          </w:tcPr>
          <w:p w14:paraId="2C0826C7" w14:textId="7E08BFC1" w:rsidR="0037397F" w:rsidRPr="00274B2D" w:rsidRDefault="0037397F" w:rsidP="0037397F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9E6445" w:rsidRPr="0017406B" w14:paraId="50034372" w14:textId="4FC47DA7" w:rsidTr="005C2EB2">
        <w:trPr>
          <w:hidden w:val="0"/>
        </w:trPr>
        <w:tc>
          <w:tcPr>
            <w:tcW w:w="10488" w:type="dxa"/>
            <w:gridSpan w:val="4"/>
          </w:tcPr>
          <w:p w14:paraId="401555F2" w14:textId="7EB98878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Котельная</w:t>
            </w:r>
          </w:p>
        </w:tc>
      </w:tr>
      <w:tr w:rsidR="003C1D49" w:rsidRPr="0017406B" w14:paraId="06A86721" w14:textId="0D8EFC6F" w:rsidTr="005C2EB2">
        <w:trPr>
          <w:hidden w:val="0"/>
        </w:trPr>
        <w:tc>
          <w:tcPr>
            <w:tcW w:w="1985" w:type="dxa"/>
          </w:tcPr>
          <w:p w14:paraId="316CFD98" w14:textId="62F1AF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F0EKG10AA001XB51</w:t>
            </w:r>
          </w:p>
        </w:tc>
        <w:tc>
          <w:tcPr>
            <w:tcW w:w="2552" w:type="dxa"/>
            <w:vMerge w:val="restart"/>
            <w:vAlign w:val="center"/>
          </w:tcPr>
          <w:p w14:paraId="05FE95D9" w14:textId="7C4D02A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ГК-3</w:t>
            </w:r>
          </w:p>
        </w:tc>
        <w:tc>
          <w:tcPr>
            <w:tcW w:w="4394" w:type="dxa"/>
          </w:tcPr>
          <w:p w14:paraId="12C76633" w14:textId="1F91432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176E7CB" w14:textId="2F766D9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773B4A9" w14:textId="09A73CCD" w:rsidTr="005C2EB2">
        <w:trPr>
          <w:hidden w:val="0"/>
        </w:trPr>
        <w:tc>
          <w:tcPr>
            <w:tcW w:w="1985" w:type="dxa"/>
          </w:tcPr>
          <w:p w14:paraId="46E0CE8A" w14:textId="6CD78AB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F0EKG10AA001XB52</w:t>
            </w:r>
          </w:p>
        </w:tc>
        <w:tc>
          <w:tcPr>
            <w:tcW w:w="2552" w:type="dxa"/>
            <w:vMerge/>
            <w:vAlign w:val="center"/>
          </w:tcPr>
          <w:p w14:paraId="05892419" w14:textId="3D497A2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93A9504" w14:textId="22C9A4F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FD44715" w14:textId="6D5696C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4287A8E" w14:textId="3DB7DCD3" w:rsidTr="005C2EB2">
        <w:trPr>
          <w:hidden w:val="0"/>
        </w:trPr>
        <w:tc>
          <w:tcPr>
            <w:tcW w:w="1985" w:type="dxa"/>
          </w:tcPr>
          <w:p w14:paraId="3FA33AE8" w14:textId="23F10AD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F0EKG10AA001XB04</w:t>
            </w:r>
          </w:p>
        </w:tc>
        <w:tc>
          <w:tcPr>
            <w:tcW w:w="2552" w:type="dxa"/>
            <w:vMerge/>
            <w:vAlign w:val="center"/>
          </w:tcPr>
          <w:p w14:paraId="0CE69B21" w14:textId="396054D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5D9EB67" w14:textId="2CCAF00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519F6F94" w14:textId="2DE39CE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8FAF946" w14:textId="6C88744D" w:rsidTr="005C2EB2">
        <w:trPr>
          <w:hidden w:val="0"/>
        </w:trPr>
        <w:tc>
          <w:tcPr>
            <w:tcW w:w="1985" w:type="dxa"/>
          </w:tcPr>
          <w:p w14:paraId="4C5660BA" w14:textId="713884E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F0EKG10AA001XB05</w:t>
            </w:r>
          </w:p>
        </w:tc>
        <w:tc>
          <w:tcPr>
            <w:tcW w:w="2552" w:type="dxa"/>
            <w:vMerge/>
            <w:vAlign w:val="center"/>
          </w:tcPr>
          <w:p w14:paraId="6FF24C89" w14:textId="7417B3B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D6F1164" w14:textId="0067E56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9E2B19F" w14:textId="1007E5F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AA588BF" w14:textId="18C50026" w:rsidTr="005C2EB2">
        <w:trPr>
          <w:hidden w:val="0"/>
        </w:trPr>
        <w:tc>
          <w:tcPr>
            <w:tcW w:w="1985" w:type="dxa"/>
          </w:tcPr>
          <w:p w14:paraId="581DADAE" w14:textId="2050A79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F0EKG10AA001XM01</w:t>
            </w:r>
          </w:p>
        </w:tc>
        <w:tc>
          <w:tcPr>
            <w:tcW w:w="2552" w:type="dxa"/>
            <w:vMerge/>
            <w:vAlign w:val="center"/>
          </w:tcPr>
          <w:p w14:paraId="7F39EB5C" w14:textId="28C9931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C072F11" w14:textId="2CD8B9F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8A36E0C" w14:textId="1A0E4BF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31FED26" w14:textId="10C19DB3" w:rsidTr="005C2EB2">
        <w:trPr>
          <w:hidden w:val="0"/>
        </w:trPr>
        <w:tc>
          <w:tcPr>
            <w:tcW w:w="1985" w:type="dxa"/>
          </w:tcPr>
          <w:p w14:paraId="6A77F19E" w14:textId="5139C23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F0EKG10AA001XL01</w:t>
            </w:r>
          </w:p>
        </w:tc>
        <w:tc>
          <w:tcPr>
            <w:tcW w:w="2552" w:type="dxa"/>
            <w:vMerge/>
            <w:vAlign w:val="center"/>
          </w:tcPr>
          <w:p w14:paraId="6B7C050A" w14:textId="059CC68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DA41ED" w14:textId="116259B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ECB9F9C" w14:textId="3183FEC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6CEFCFA" w14:textId="14B71DBC" w:rsidTr="005C2EB2">
        <w:trPr>
          <w:hidden w:val="0"/>
        </w:trPr>
        <w:tc>
          <w:tcPr>
            <w:tcW w:w="1985" w:type="dxa"/>
          </w:tcPr>
          <w:p w14:paraId="59782312" w14:textId="2FDB9B1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F0EKG10AA002XB51</w:t>
            </w:r>
          </w:p>
        </w:tc>
        <w:tc>
          <w:tcPr>
            <w:tcW w:w="2552" w:type="dxa"/>
            <w:vMerge w:val="restart"/>
            <w:vAlign w:val="center"/>
          </w:tcPr>
          <w:p w14:paraId="3AD9B2A8" w14:textId="167D216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на котлы №1-5</w:t>
            </w:r>
          </w:p>
        </w:tc>
        <w:tc>
          <w:tcPr>
            <w:tcW w:w="4394" w:type="dxa"/>
          </w:tcPr>
          <w:p w14:paraId="4CA7A76E" w14:textId="0518EA2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FFC64BA" w14:textId="2FD28BF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D9B6D43" w14:textId="20B10C96" w:rsidTr="005C2EB2">
        <w:trPr>
          <w:hidden w:val="0"/>
        </w:trPr>
        <w:tc>
          <w:tcPr>
            <w:tcW w:w="1985" w:type="dxa"/>
          </w:tcPr>
          <w:p w14:paraId="4D2C6C7A" w14:textId="16D940D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F0EKG10AA002XB52</w:t>
            </w:r>
          </w:p>
        </w:tc>
        <w:tc>
          <w:tcPr>
            <w:tcW w:w="2552" w:type="dxa"/>
            <w:vMerge/>
            <w:vAlign w:val="center"/>
          </w:tcPr>
          <w:p w14:paraId="5DCBF0BD" w14:textId="70E6468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3DF6E67" w14:textId="27DB626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33CA83D" w14:textId="3B502A8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655CE48" w14:textId="090F0C86" w:rsidTr="005C2EB2">
        <w:trPr>
          <w:hidden w:val="0"/>
        </w:trPr>
        <w:tc>
          <w:tcPr>
            <w:tcW w:w="1985" w:type="dxa"/>
          </w:tcPr>
          <w:p w14:paraId="0EC87D04" w14:textId="2798FAC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F0EKG10AA002XB04</w:t>
            </w:r>
          </w:p>
        </w:tc>
        <w:tc>
          <w:tcPr>
            <w:tcW w:w="2552" w:type="dxa"/>
            <w:vMerge/>
            <w:vAlign w:val="center"/>
          </w:tcPr>
          <w:p w14:paraId="2EBB8952" w14:textId="3C4A707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B8FCA6E" w14:textId="265B2F3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2160146C" w14:textId="0D7BF5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216776E" w14:textId="7DFC3F5C" w:rsidTr="005C2EB2">
        <w:trPr>
          <w:hidden w:val="0"/>
        </w:trPr>
        <w:tc>
          <w:tcPr>
            <w:tcW w:w="1985" w:type="dxa"/>
          </w:tcPr>
          <w:p w14:paraId="49B88BE0" w14:textId="32DA78F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F0EKG10AA002XB05</w:t>
            </w:r>
          </w:p>
        </w:tc>
        <w:tc>
          <w:tcPr>
            <w:tcW w:w="2552" w:type="dxa"/>
            <w:vMerge/>
            <w:vAlign w:val="center"/>
          </w:tcPr>
          <w:p w14:paraId="22230429" w14:textId="3C70AD6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63573C" w14:textId="132FE98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1179B3D" w14:textId="6776B68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D99DDC3" w14:textId="11AB65E1" w:rsidTr="005C2EB2">
        <w:trPr>
          <w:hidden w:val="0"/>
        </w:trPr>
        <w:tc>
          <w:tcPr>
            <w:tcW w:w="1985" w:type="dxa"/>
          </w:tcPr>
          <w:p w14:paraId="35B10222" w14:textId="02607F0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F0EKG10AA002XM01</w:t>
            </w:r>
          </w:p>
        </w:tc>
        <w:tc>
          <w:tcPr>
            <w:tcW w:w="2552" w:type="dxa"/>
            <w:vMerge/>
            <w:vAlign w:val="center"/>
          </w:tcPr>
          <w:p w14:paraId="12F0A09D" w14:textId="47DAF33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4E5EDC" w14:textId="301E22D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7701FBC" w14:textId="5045D30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507B40D" w14:textId="237E5593" w:rsidTr="005C2EB2">
        <w:trPr>
          <w:hidden w:val="0"/>
        </w:trPr>
        <w:tc>
          <w:tcPr>
            <w:tcW w:w="1985" w:type="dxa"/>
          </w:tcPr>
          <w:p w14:paraId="6F895F01" w14:textId="4AF6898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F0EKG10AA002XL01</w:t>
            </w:r>
          </w:p>
        </w:tc>
        <w:tc>
          <w:tcPr>
            <w:tcW w:w="2552" w:type="dxa"/>
            <w:vMerge/>
            <w:vAlign w:val="center"/>
          </w:tcPr>
          <w:p w14:paraId="52DD5263" w14:textId="62ABAFE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AE83EC" w14:textId="0F2AE97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0A5BFFE" w14:textId="21BCA56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05934B2" w14:textId="31C35A14" w:rsidTr="005C2EB2">
        <w:trPr>
          <w:hidden w:val="0"/>
        </w:trPr>
        <w:tc>
          <w:tcPr>
            <w:tcW w:w="1985" w:type="dxa"/>
          </w:tcPr>
          <w:p w14:paraId="3F588AC5" w14:textId="6F06292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F0EKG10AA003XB51</w:t>
            </w:r>
          </w:p>
        </w:tc>
        <w:tc>
          <w:tcPr>
            <w:tcW w:w="2552" w:type="dxa"/>
            <w:vMerge w:val="restart"/>
            <w:vAlign w:val="center"/>
          </w:tcPr>
          <w:p w14:paraId="03931CDC" w14:textId="040E9AE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на котлы №6-8</w:t>
            </w:r>
          </w:p>
        </w:tc>
        <w:tc>
          <w:tcPr>
            <w:tcW w:w="4394" w:type="dxa"/>
          </w:tcPr>
          <w:p w14:paraId="3DC6D7FF" w14:textId="7C4C75B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E636CD6" w14:textId="5D224AA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51AEDEC" w14:textId="375310BB" w:rsidTr="005C2EB2">
        <w:trPr>
          <w:hidden w:val="0"/>
        </w:trPr>
        <w:tc>
          <w:tcPr>
            <w:tcW w:w="1985" w:type="dxa"/>
          </w:tcPr>
          <w:p w14:paraId="554BD594" w14:textId="5A64ACD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F0EKG10AA003XB52</w:t>
            </w:r>
          </w:p>
        </w:tc>
        <w:tc>
          <w:tcPr>
            <w:tcW w:w="2552" w:type="dxa"/>
            <w:vMerge/>
            <w:vAlign w:val="center"/>
          </w:tcPr>
          <w:p w14:paraId="49474916" w14:textId="42D08A0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ECBA237" w14:textId="1C4DD43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8B59840" w14:textId="07974B5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93B79E7" w14:textId="399E7936" w:rsidTr="005C2EB2">
        <w:trPr>
          <w:hidden w:val="0"/>
        </w:trPr>
        <w:tc>
          <w:tcPr>
            <w:tcW w:w="1985" w:type="dxa"/>
          </w:tcPr>
          <w:p w14:paraId="0D5909F4" w14:textId="63482DB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F0EKG10AA003XB04</w:t>
            </w:r>
          </w:p>
        </w:tc>
        <w:tc>
          <w:tcPr>
            <w:tcW w:w="2552" w:type="dxa"/>
            <w:vMerge/>
            <w:vAlign w:val="center"/>
          </w:tcPr>
          <w:p w14:paraId="25265DB0" w14:textId="594D80F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BE4F297" w14:textId="70D3F64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F9CDBAB" w14:textId="52319AC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713EC77" w14:textId="0FA3FACD" w:rsidTr="005C2EB2">
        <w:trPr>
          <w:hidden w:val="0"/>
        </w:trPr>
        <w:tc>
          <w:tcPr>
            <w:tcW w:w="1985" w:type="dxa"/>
          </w:tcPr>
          <w:p w14:paraId="3A0C3087" w14:textId="630DBAD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F0EKG10AA003XB05</w:t>
            </w:r>
          </w:p>
        </w:tc>
        <w:tc>
          <w:tcPr>
            <w:tcW w:w="2552" w:type="dxa"/>
            <w:vMerge/>
            <w:vAlign w:val="center"/>
          </w:tcPr>
          <w:p w14:paraId="69C04DBC" w14:textId="2BDF8C0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17315B1" w14:textId="0E9D1FD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0D94F7C" w14:textId="540A8B4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CDAE957" w14:textId="4BCB06B0" w:rsidTr="005C2EB2">
        <w:trPr>
          <w:hidden w:val="0"/>
        </w:trPr>
        <w:tc>
          <w:tcPr>
            <w:tcW w:w="1985" w:type="dxa"/>
          </w:tcPr>
          <w:p w14:paraId="41049118" w14:textId="20C688C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F0EKG10AA003XM01</w:t>
            </w:r>
          </w:p>
        </w:tc>
        <w:tc>
          <w:tcPr>
            <w:tcW w:w="2552" w:type="dxa"/>
            <w:vMerge/>
            <w:vAlign w:val="center"/>
          </w:tcPr>
          <w:p w14:paraId="22633772" w14:textId="00AE7D2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352DC51" w14:textId="3CDB981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6CC6215" w14:textId="338EAA6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3093A22" w14:textId="29DB98CC" w:rsidTr="005C2EB2">
        <w:trPr>
          <w:hidden w:val="0"/>
        </w:trPr>
        <w:tc>
          <w:tcPr>
            <w:tcW w:w="1985" w:type="dxa"/>
          </w:tcPr>
          <w:p w14:paraId="7BF82A97" w14:textId="7B7A019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F0EKG10AA003XL01</w:t>
            </w:r>
          </w:p>
        </w:tc>
        <w:tc>
          <w:tcPr>
            <w:tcW w:w="2552" w:type="dxa"/>
            <w:vMerge/>
            <w:vAlign w:val="center"/>
          </w:tcPr>
          <w:p w14:paraId="6536873E" w14:textId="673F219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7EF5127" w14:textId="4F6625B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881836D" w14:textId="032B989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30404CB1" w14:textId="4B9BEB14" w:rsidTr="005C2EB2">
        <w:trPr>
          <w:hidden w:val="0"/>
        </w:trPr>
        <w:tc>
          <w:tcPr>
            <w:tcW w:w="10488" w:type="dxa"/>
            <w:gridSpan w:val="4"/>
          </w:tcPr>
          <w:p w14:paraId="2E68CA72" w14:textId="77777777" w:rsidR="003C1D49" w:rsidRDefault="003C1D49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</w:pPr>
          </w:p>
          <w:p w14:paraId="3796291F" w14:textId="0F78F557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lastRenderedPageBreak/>
              <w:t>АСУ Здания теплообменников</w:t>
            </w:r>
          </w:p>
        </w:tc>
      </w:tr>
      <w:tr w:rsidR="009E6445" w:rsidRPr="000455E0" w14:paraId="5CAB401B" w14:textId="16B44F59" w:rsidTr="005C2EB2">
        <w:trPr>
          <w:hidden w:val="0"/>
        </w:trPr>
        <w:tc>
          <w:tcPr>
            <w:tcW w:w="10488" w:type="dxa"/>
            <w:gridSpan w:val="4"/>
          </w:tcPr>
          <w:p w14:paraId="1E54CEF1" w14:textId="1D852161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b/>
                <w:bCs/>
                <w:vanish w:val="0"/>
              </w:rPr>
              <w:lastRenderedPageBreak/>
              <w:t>Тепловыводы</w:t>
            </w:r>
            <w:proofErr w:type="spellEnd"/>
            <w:r w:rsidRPr="00274B2D">
              <w:rPr>
                <w:rFonts w:ascii="Times New Roman" w:hAnsi="Times New Roman"/>
                <w:b/>
                <w:bCs/>
                <w:vanish w:val="0"/>
              </w:rPr>
              <w:t>. Обратная сетевая вода</w:t>
            </w:r>
          </w:p>
        </w:tc>
      </w:tr>
      <w:tr w:rsidR="003C1D49" w:rsidRPr="0017406B" w14:paraId="346A39EF" w14:textId="3693C393" w:rsidTr="005C2EB2">
        <w:trPr>
          <w:hidden w:val="0"/>
        </w:trPr>
        <w:tc>
          <w:tcPr>
            <w:tcW w:w="1985" w:type="dxa"/>
          </w:tcPr>
          <w:p w14:paraId="7F562143" w14:textId="0A52A18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N1NDB01AA001XB51</w:t>
            </w:r>
          </w:p>
        </w:tc>
        <w:tc>
          <w:tcPr>
            <w:tcW w:w="2552" w:type="dxa"/>
            <w:vMerge w:val="restart"/>
            <w:vAlign w:val="center"/>
          </w:tcPr>
          <w:p w14:paraId="0407F2A9" w14:textId="15CD482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Т-1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"A"</w:t>
            </w:r>
          </w:p>
        </w:tc>
        <w:tc>
          <w:tcPr>
            <w:tcW w:w="4394" w:type="dxa"/>
          </w:tcPr>
          <w:p w14:paraId="3FF4FBBC" w14:textId="55B8A7A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DC2B7F1" w14:textId="00D3714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8B0AA43" w14:textId="121774B7" w:rsidTr="005C2EB2">
        <w:trPr>
          <w:hidden w:val="0"/>
        </w:trPr>
        <w:tc>
          <w:tcPr>
            <w:tcW w:w="1985" w:type="dxa"/>
          </w:tcPr>
          <w:p w14:paraId="0B41908B" w14:textId="1F0B70D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N1NDB01AA001XB52</w:t>
            </w:r>
          </w:p>
        </w:tc>
        <w:tc>
          <w:tcPr>
            <w:tcW w:w="2552" w:type="dxa"/>
            <w:vMerge/>
            <w:vAlign w:val="center"/>
          </w:tcPr>
          <w:p w14:paraId="6A3D491C" w14:textId="2646F56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2A955B" w14:textId="2805263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8E553FE" w14:textId="4AAC4EE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9BDB28C" w14:textId="00D40401" w:rsidTr="005C2EB2">
        <w:trPr>
          <w:hidden w:val="0"/>
        </w:trPr>
        <w:tc>
          <w:tcPr>
            <w:tcW w:w="1985" w:type="dxa"/>
          </w:tcPr>
          <w:p w14:paraId="1F289223" w14:textId="14F4B5C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N1NDB01AA001XB05</w:t>
            </w:r>
          </w:p>
        </w:tc>
        <w:tc>
          <w:tcPr>
            <w:tcW w:w="2552" w:type="dxa"/>
            <w:vMerge/>
            <w:vAlign w:val="center"/>
          </w:tcPr>
          <w:p w14:paraId="4C809CE3" w14:textId="6D52DE5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0F946A" w14:textId="6898A0D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60AA4DD6" w14:textId="4F5B1B8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8819716" w14:textId="007902C8" w:rsidTr="005C2EB2">
        <w:trPr>
          <w:hidden w:val="0"/>
        </w:trPr>
        <w:tc>
          <w:tcPr>
            <w:tcW w:w="1985" w:type="dxa"/>
          </w:tcPr>
          <w:p w14:paraId="781A7C91" w14:textId="0AEF878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N1NDB01AA001XB06</w:t>
            </w:r>
          </w:p>
        </w:tc>
        <w:tc>
          <w:tcPr>
            <w:tcW w:w="2552" w:type="dxa"/>
            <w:vMerge/>
            <w:vAlign w:val="center"/>
          </w:tcPr>
          <w:p w14:paraId="5D77916E" w14:textId="727B1D2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F130A5E" w14:textId="425F382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3D6C7126" w14:textId="753AFC4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A8F0B54" w14:textId="043D8505" w:rsidTr="005C2EB2">
        <w:trPr>
          <w:hidden w:val="0"/>
        </w:trPr>
        <w:tc>
          <w:tcPr>
            <w:tcW w:w="1985" w:type="dxa"/>
          </w:tcPr>
          <w:p w14:paraId="7B2D0996" w14:textId="222F7B9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N1NDB01AA001XL01</w:t>
            </w:r>
          </w:p>
        </w:tc>
        <w:tc>
          <w:tcPr>
            <w:tcW w:w="2552" w:type="dxa"/>
            <w:vMerge/>
            <w:vAlign w:val="center"/>
          </w:tcPr>
          <w:p w14:paraId="0E8DDFCB" w14:textId="2B29BC6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3CF1615" w14:textId="59FA77D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724B0F6" w14:textId="72ED168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D0BE476" w14:textId="65A5A448" w:rsidTr="005C2EB2">
        <w:trPr>
          <w:hidden w:val="0"/>
        </w:trPr>
        <w:tc>
          <w:tcPr>
            <w:tcW w:w="1985" w:type="dxa"/>
          </w:tcPr>
          <w:p w14:paraId="695B73A5" w14:textId="12A5547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N1NDB01AA001XM01</w:t>
            </w:r>
          </w:p>
        </w:tc>
        <w:tc>
          <w:tcPr>
            <w:tcW w:w="2552" w:type="dxa"/>
            <w:vMerge/>
            <w:vAlign w:val="center"/>
          </w:tcPr>
          <w:p w14:paraId="0CB27E58" w14:textId="09D5C7B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6A5ADDE" w14:textId="78D4C2C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E9C52F9" w14:textId="0C85C75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312258B" w14:textId="6E27D4C0" w:rsidTr="005C2EB2">
        <w:trPr>
          <w:hidden w:val="0"/>
        </w:trPr>
        <w:tc>
          <w:tcPr>
            <w:tcW w:w="1985" w:type="dxa"/>
          </w:tcPr>
          <w:p w14:paraId="1A45638F" w14:textId="6BA6B97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N1NDB02AA001XB51</w:t>
            </w:r>
          </w:p>
        </w:tc>
        <w:tc>
          <w:tcPr>
            <w:tcW w:w="2552" w:type="dxa"/>
            <w:vMerge w:val="restart"/>
            <w:vAlign w:val="center"/>
          </w:tcPr>
          <w:p w14:paraId="1C4828EF" w14:textId="74707BA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Т-2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"B"</w:t>
            </w:r>
          </w:p>
        </w:tc>
        <w:tc>
          <w:tcPr>
            <w:tcW w:w="4394" w:type="dxa"/>
          </w:tcPr>
          <w:p w14:paraId="175716CB" w14:textId="1542462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919AFBB" w14:textId="033DBC3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C6E3339" w14:textId="397754A7" w:rsidTr="005C2EB2">
        <w:trPr>
          <w:hidden w:val="0"/>
        </w:trPr>
        <w:tc>
          <w:tcPr>
            <w:tcW w:w="1985" w:type="dxa"/>
          </w:tcPr>
          <w:p w14:paraId="3E03AA64" w14:textId="7626E33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N1NDB02AA001XB52</w:t>
            </w:r>
          </w:p>
        </w:tc>
        <w:tc>
          <w:tcPr>
            <w:tcW w:w="2552" w:type="dxa"/>
            <w:vMerge/>
            <w:vAlign w:val="center"/>
          </w:tcPr>
          <w:p w14:paraId="6A36F705" w14:textId="730911F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AF7D7E" w14:textId="2A8A46F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1F75B97" w14:textId="726A286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D76B235" w14:textId="79819049" w:rsidTr="005C2EB2">
        <w:trPr>
          <w:hidden w:val="0"/>
        </w:trPr>
        <w:tc>
          <w:tcPr>
            <w:tcW w:w="1985" w:type="dxa"/>
          </w:tcPr>
          <w:p w14:paraId="52A3EC4A" w14:textId="4CE6FFD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N1NDB02AA001XB05</w:t>
            </w:r>
          </w:p>
        </w:tc>
        <w:tc>
          <w:tcPr>
            <w:tcW w:w="2552" w:type="dxa"/>
            <w:vMerge/>
            <w:vAlign w:val="center"/>
          </w:tcPr>
          <w:p w14:paraId="6AAFF37C" w14:textId="2DACA0D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B1CDDD2" w14:textId="15D17B2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A8937F4" w14:textId="6D9CC78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0F9F3BC" w14:textId="7D347A28" w:rsidTr="005C2EB2">
        <w:trPr>
          <w:hidden w:val="0"/>
        </w:trPr>
        <w:tc>
          <w:tcPr>
            <w:tcW w:w="1985" w:type="dxa"/>
          </w:tcPr>
          <w:p w14:paraId="7F7323F5" w14:textId="54F256C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N1NDB02AA001XB06</w:t>
            </w:r>
          </w:p>
        </w:tc>
        <w:tc>
          <w:tcPr>
            <w:tcW w:w="2552" w:type="dxa"/>
            <w:vMerge/>
            <w:vAlign w:val="center"/>
          </w:tcPr>
          <w:p w14:paraId="6D9F6AE6" w14:textId="75ACC0F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7D4FCFB" w14:textId="206E3F9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13F4DBC" w14:textId="329F0A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28E116E" w14:textId="54961337" w:rsidTr="005C2EB2">
        <w:trPr>
          <w:hidden w:val="0"/>
        </w:trPr>
        <w:tc>
          <w:tcPr>
            <w:tcW w:w="1985" w:type="dxa"/>
          </w:tcPr>
          <w:p w14:paraId="0C74BA0A" w14:textId="6FF8623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N1NDB02AA001XL01</w:t>
            </w:r>
          </w:p>
        </w:tc>
        <w:tc>
          <w:tcPr>
            <w:tcW w:w="2552" w:type="dxa"/>
            <w:vMerge/>
            <w:vAlign w:val="center"/>
          </w:tcPr>
          <w:p w14:paraId="7008693B" w14:textId="7F376D9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B9F8E5" w14:textId="408A551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C6C10BB" w14:textId="1A61464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F936487" w14:textId="78CA910D" w:rsidTr="005C2EB2">
        <w:trPr>
          <w:hidden w:val="0"/>
        </w:trPr>
        <w:tc>
          <w:tcPr>
            <w:tcW w:w="1985" w:type="dxa"/>
          </w:tcPr>
          <w:p w14:paraId="45F192C6" w14:textId="26DDBCB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N1NDB02AA001XM01</w:t>
            </w:r>
          </w:p>
        </w:tc>
        <w:tc>
          <w:tcPr>
            <w:tcW w:w="2552" w:type="dxa"/>
            <w:vMerge/>
            <w:vAlign w:val="center"/>
          </w:tcPr>
          <w:p w14:paraId="0F3F7132" w14:textId="7511C64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E6428A" w14:textId="15EEB63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E2B85A1" w14:textId="20D203D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DAD2DC7" w14:textId="36B2262A" w:rsidTr="005C2EB2">
        <w:trPr>
          <w:hidden w:val="0"/>
        </w:trPr>
        <w:tc>
          <w:tcPr>
            <w:tcW w:w="1985" w:type="dxa"/>
          </w:tcPr>
          <w:p w14:paraId="7C62B821" w14:textId="239D8A6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N1NDB03AA001XB51</w:t>
            </w:r>
          </w:p>
        </w:tc>
        <w:tc>
          <w:tcPr>
            <w:tcW w:w="2552" w:type="dxa"/>
            <w:vMerge w:val="restart"/>
            <w:vAlign w:val="center"/>
          </w:tcPr>
          <w:p w14:paraId="248451F5" w14:textId="5F989A4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Т-3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"С"</w:t>
            </w:r>
          </w:p>
        </w:tc>
        <w:tc>
          <w:tcPr>
            <w:tcW w:w="4394" w:type="dxa"/>
          </w:tcPr>
          <w:p w14:paraId="0348DF5A" w14:textId="01D0F63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B6EE755" w14:textId="33E9EDC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DC98529" w14:textId="18AD8C10" w:rsidTr="005C2EB2">
        <w:trPr>
          <w:hidden w:val="0"/>
        </w:trPr>
        <w:tc>
          <w:tcPr>
            <w:tcW w:w="1985" w:type="dxa"/>
          </w:tcPr>
          <w:p w14:paraId="6D94CEE8" w14:textId="6DD2732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N1NDB03AA001XB52</w:t>
            </w:r>
          </w:p>
        </w:tc>
        <w:tc>
          <w:tcPr>
            <w:tcW w:w="2552" w:type="dxa"/>
            <w:vMerge/>
            <w:vAlign w:val="center"/>
          </w:tcPr>
          <w:p w14:paraId="17C1F9F9" w14:textId="723EC83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9F854D" w14:textId="488218C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4E2EFBE" w14:textId="3052C3C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63902B4" w14:textId="21143321" w:rsidTr="005C2EB2">
        <w:trPr>
          <w:hidden w:val="0"/>
        </w:trPr>
        <w:tc>
          <w:tcPr>
            <w:tcW w:w="1985" w:type="dxa"/>
          </w:tcPr>
          <w:p w14:paraId="2A499B20" w14:textId="3D9920D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N1NDB03AA001XB05</w:t>
            </w:r>
          </w:p>
        </w:tc>
        <w:tc>
          <w:tcPr>
            <w:tcW w:w="2552" w:type="dxa"/>
            <w:vMerge/>
            <w:vAlign w:val="center"/>
          </w:tcPr>
          <w:p w14:paraId="0706337D" w14:textId="00D2992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3F201BA" w14:textId="41FCAB9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1EFA2A12" w14:textId="722C97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FF14E53" w14:textId="7E2CA70A" w:rsidTr="005C2EB2">
        <w:trPr>
          <w:hidden w:val="0"/>
        </w:trPr>
        <w:tc>
          <w:tcPr>
            <w:tcW w:w="1985" w:type="dxa"/>
          </w:tcPr>
          <w:p w14:paraId="3A17F1C4" w14:textId="368DF1C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N1NDB03AA001XB06</w:t>
            </w:r>
          </w:p>
        </w:tc>
        <w:tc>
          <w:tcPr>
            <w:tcW w:w="2552" w:type="dxa"/>
            <w:vMerge/>
            <w:vAlign w:val="center"/>
          </w:tcPr>
          <w:p w14:paraId="14298DD5" w14:textId="64D0D21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932E113" w14:textId="154F738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121114CF" w14:textId="33B3982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7D71FF4" w14:textId="34580B83" w:rsidTr="005C2EB2">
        <w:trPr>
          <w:hidden w:val="0"/>
        </w:trPr>
        <w:tc>
          <w:tcPr>
            <w:tcW w:w="1985" w:type="dxa"/>
          </w:tcPr>
          <w:p w14:paraId="54BA1B01" w14:textId="7E81746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N1NDB03AA001XL01</w:t>
            </w:r>
          </w:p>
        </w:tc>
        <w:tc>
          <w:tcPr>
            <w:tcW w:w="2552" w:type="dxa"/>
            <w:vMerge/>
            <w:vAlign w:val="center"/>
          </w:tcPr>
          <w:p w14:paraId="7756975F" w14:textId="43A2B9A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FFA13D1" w14:textId="2410F52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0BE70EA" w14:textId="0BE07CE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00CDD1E" w14:textId="14FE900F" w:rsidTr="005C2EB2">
        <w:trPr>
          <w:hidden w:val="0"/>
        </w:trPr>
        <w:tc>
          <w:tcPr>
            <w:tcW w:w="1985" w:type="dxa"/>
          </w:tcPr>
          <w:p w14:paraId="71F5005B" w14:textId="475B58B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N1NDB03AA001XM01</w:t>
            </w:r>
          </w:p>
        </w:tc>
        <w:tc>
          <w:tcPr>
            <w:tcW w:w="2552" w:type="dxa"/>
            <w:vMerge/>
            <w:vAlign w:val="center"/>
          </w:tcPr>
          <w:p w14:paraId="22F1A41E" w14:textId="02AAEA8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B31C986" w14:textId="399A194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4E95B21" w14:textId="3E24DCB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6D4727B4" w14:textId="0759C600" w:rsidTr="005C2EB2">
        <w:trPr>
          <w:hidden w:val="0"/>
        </w:trPr>
        <w:tc>
          <w:tcPr>
            <w:tcW w:w="10488" w:type="dxa"/>
            <w:gridSpan w:val="4"/>
          </w:tcPr>
          <w:p w14:paraId="1A0DACA5" w14:textId="5F1B9ACB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Коллектор обратной сетевой воды</w:t>
            </w:r>
          </w:p>
        </w:tc>
      </w:tr>
      <w:tr w:rsidR="003C1D49" w:rsidRPr="0017406B" w14:paraId="238AD0A7" w14:textId="19A4E3BA" w:rsidTr="005C2EB2">
        <w:trPr>
          <w:hidden w:val="0"/>
        </w:trPr>
        <w:tc>
          <w:tcPr>
            <w:tcW w:w="1985" w:type="dxa"/>
          </w:tcPr>
          <w:p w14:paraId="3584C352" w14:textId="6F4DA95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N1NDB10AA001XB51</w:t>
            </w:r>
          </w:p>
        </w:tc>
        <w:tc>
          <w:tcPr>
            <w:tcW w:w="2552" w:type="dxa"/>
            <w:vMerge w:val="restart"/>
            <w:vAlign w:val="center"/>
          </w:tcPr>
          <w:p w14:paraId="67576887" w14:textId="5E6DCE0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Т-4 на подаче сетевой воды в ГИГ</w:t>
            </w:r>
          </w:p>
        </w:tc>
        <w:tc>
          <w:tcPr>
            <w:tcW w:w="4394" w:type="dxa"/>
          </w:tcPr>
          <w:p w14:paraId="1F51E354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5C1095F" w14:textId="35B2565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950EAF1" w14:textId="39916132" w:rsidTr="005C2EB2">
        <w:trPr>
          <w:hidden w:val="0"/>
        </w:trPr>
        <w:tc>
          <w:tcPr>
            <w:tcW w:w="1985" w:type="dxa"/>
          </w:tcPr>
          <w:p w14:paraId="34C0E341" w14:textId="1166597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N1NDB10AA001XB52</w:t>
            </w:r>
          </w:p>
        </w:tc>
        <w:tc>
          <w:tcPr>
            <w:tcW w:w="2552" w:type="dxa"/>
            <w:vMerge/>
            <w:vAlign w:val="center"/>
          </w:tcPr>
          <w:p w14:paraId="1F7366EB" w14:textId="4145FB2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400D74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94A9348" w14:textId="15A7ABF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9152156" w14:textId="5D00FC02" w:rsidTr="005C2EB2">
        <w:trPr>
          <w:hidden w:val="0"/>
        </w:trPr>
        <w:tc>
          <w:tcPr>
            <w:tcW w:w="1985" w:type="dxa"/>
          </w:tcPr>
          <w:p w14:paraId="7E221A29" w14:textId="1E8291E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N1NDB10AA001XB05</w:t>
            </w:r>
          </w:p>
        </w:tc>
        <w:tc>
          <w:tcPr>
            <w:tcW w:w="2552" w:type="dxa"/>
            <w:vMerge/>
            <w:vAlign w:val="center"/>
          </w:tcPr>
          <w:p w14:paraId="5051E42F" w14:textId="66DB178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0ABC79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9D0C42D" w14:textId="5C7DD4F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5DE23D8" w14:textId="2902B7F5" w:rsidTr="005C2EB2">
        <w:trPr>
          <w:hidden w:val="0"/>
        </w:trPr>
        <w:tc>
          <w:tcPr>
            <w:tcW w:w="1985" w:type="dxa"/>
          </w:tcPr>
          <w:p w14:paraId="646D0C8C" w14:textId="12233D4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N1NDB10AA001XB06</w:t>
            </w:r>
          </w:p>
        </w:tc>
        <w:tc>
          <w:tcPr>
            <w:tcW w:w="2552" w:type="dxa"/>
            <w:vMerge/>
            <w:vAlign w:val="center"/>
          </w:tcPr>
          <w:p w14:paraId="0AAC9153" w14:textId="7D5296B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94FCFA8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8580206" w14:textId="625FC93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DE37958" w14:textId="1352A016" w:rsidTr="005C2EB2">
        <w:trPr>
          <w:hidden w:val="0"/>
        </w:trPr>
        <w:tc>
          <w:tcPr>
            <w:tcW w:w="1985" w:type="dxa"/>
          </w:tcPr>
          <w:p w14:paraId="5082D9BA" w14:textId="6CF3A7A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N1NDB10AA001XL01</w:t>
            </w:r>
          </w:p>
        </w:tc>
        <w:tc>
          <w:tcPr>
            <w:tcW w:w="2552" w:type="dxa"/>
            <w:vMerge/>
            <w:vAlign w:val="center"/>
          </w:tcPr>
          <w:p w14:paraId="5611D7B4" w14:textId="468752D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58D041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3D421CA" w14:textId="0FB739B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892319D" w14:textId="5C212C41" w:rsidTr="005C2EB2">
        <w:trPr>
          <w:hidden w:val="0"/>
        </w:trPr>
        <w:tc>
          <w:tcPr>
            <w:tcW w:w="1985" w:type="dxa"/>
          </w:tcPr>
          <w:p w14:paraId="3C54E38F" w14:textId="5A72EAE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N1NDB10AA001XM01</w:t>
            </w:r>
          </w:p>
        </w:tc>
        <w:tc>
          <w:tcPr>
            <w:tcW w:w="2552" w:type="dxa"/>
            <w:vMerge/>
            <w:vAlign w:val="center"/>
          </w:tcPr>
          <w:p w14:paraId="6AB2F045" w14:textId="46E78E8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DB875F5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FABACB3" w14:textId="032F040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DE30800" w14:textId="780D4F3A" w:rsidTr="005C2EB2">
        <w:trPr>
          <w:hidden w:val="0"/>
        </w:trPr>
        <w:tc>
          <w:tcPr>
            <w:tcW w:w="1985" w:type="dxa"/>
          </w:tcPr>
          <w:p w14:paraId="7318AC0E" w14:textId="05ABC10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N1NDB10AA002XB51</w:t>
            </w:r>
          </w:p>
        </w:tc>
        <w:tc>
          <w:tcPr>
            <w:tcW w:w="2552" w:type="dxa"/>
            <w:vMerge w:val="restart"/>
            <w:vAlign w:val="center"/>
          </w:tcPr>
          <w:p w14:paraId="59C44CD2" w14:textId="1FAAB61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Т-5 на выходе сетевой воды из ГИГ</w:t>
            </w:r>
          </w:p>
        </w:tc>
        <w:tc>
          <w:tcPr>
            <w:tcW w:w="4394" w:type="dxa"/>
          </w:tcPr>
          <w:p w14:paraId="5AC40AE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1A55C2E" w14:textId="3DBAE18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CFC0C55" w14:textId="2FCE3125" w:rsidTr="005C2EB2">
        <w:trPr>
          <w:hidden w:val="0"/>
        </w:trPr>
        <w:tc>
          <w:tcPr>
            <w:tcW w:w="1985" w:type="dxa"/>
          </w:tcPr>
          <w:p w14:paraId="137A6E1A" w14:textId="2919A4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N1NDB10AA002XB52</w:t>
            </w:r>
          </w:p>
        </w:tc>
        <w:tc>
          <w:tcPr>
            <w:tcW w:w="2552" w:type="dxa"/>
            <w:vMerge/>
            <w:vAlign w:val="center"/>
          </w:tcPr>
          <w:p w14:paraId="79B6B7CC" w14:textId="148D802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1B5F81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4402984" w14:textId="456BC9F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1CB9159" w14:textId="7C8574F5" w:rsidTr="005C2EB2">
        <w:trPr>
          <w:hidden w:val="0"/>
        </w:trPr>
        <w:tc>
          <w:tcPr>
            <w:tcW w:w="1985" w:type="dxa"/>
          </w:tcPr>
          <w:p w14:paraId="29C706C2" w14:textId="57BF229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N1NDB10AA002XB05</w:t>
            </w:r>
          </w:p>
        </w:tc>
        <w:tc>
          <w:tcPr>
            <w:tcW w:w="2552" w:type="dxa"/>
            <w:vMerge/>
            <w:vAlign w:val="center"/>
          </w:tcPr>
          <w:p w14:paraId="1C7201B5" w14:textId="5ADEA0A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CB834B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26E4CA33" w14:textId="5330279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8ADE602" w14:textId="322DCF49" w:rsidTr="005C2EB2">
        <w:trPr>
          <w:hidden w:val="0"/>
        </w:trPr>
        <w:tc>
          <w:tcPr>
            <w:tcW w:w="1985" w:type="dxa"/>
          </w:tcPr>
          <w:p w14:paraId="6658A643" w14:textId="5A9FA21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N1NDB10AA002XB06</w:t>
            </w:r>
          </w:p>
        </w:tc>
        <w:tc>
          <w:tcPr>
            <w:tcW w:w="2552" w:type="dxa"/>
            <w:vMerge/>
            <w:vAlign w:val="center"/>
          </w:tcPr>
          <w:p w14:paraId="1993CBA4" w14:textId="535B084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5F810E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275E54F" w14:textId="796B359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41ADEA1" w14:textId="1FEACD9C" w:rsidTr="005C2EB2">
        <w:trPr>
          <w:hidden w:val="0"/>
        </w:trPr>
        <w:tc>
          <w:tcPr>
            <w:tcW w:w="1985" w:type="dxa"/>
          </w:tcPr>
          <w:p w14:paraId="056F8652" w14:textId="39197FD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N1NDB10AA002XL01</w:t>
            </w:r>
          </w:p>
        </w:tc>
        <w:tc>
          <w:tcPr>
            <w:tcW w:w="2552" w:type="dxa"/>
            <w:vMerge/>
            <w:vAlign w:val="center"/>
          </w:tcPr>
          <w:p w14:paraId="325D9E03" w14:textId="71EF53D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83B74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DDE9F35" w14:textId="20F430C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A0AD047" w14:textId="308E7D4F" w:rsidTr="005C2EB2">
        <w:trPr>
          <w:hidden w:val="0"/>
        </w:trPr>
        <w:tc>
          <w:tcPr>
            <w:tcW w:w="1985" w:type="dxa"/>
          </w:tcPr>
          <w:p w14:paraId="3BD2B169" w14:textId="224ABCF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N1NDB10AA002XM01</w:t>
            </w:r>
          </w:p>
        </w:tc>
        <w:tc>
          <w:tcPr>
            <w:tcW w:w="2552" w:type="dxa"/>
            <w:vMerge/>
            <w:vAlign w:val="center"/>
          </w:tcPr>
          <w:p w14:paraId="45DBBD66" w14:textId="2280A1F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9FDD61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56A1D5C" w14:textId="5301435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CCBAAB6" w14:textId="32F52E36" w:rsidTr="005C2EB2">
        <w:trPr>
          <w:hidden w:val="0"/>
        </w:trPr>
        <w:tc>
          <w:tcPr>
            <w:tcW w:w="1985" w:type="dxa"/>
          </w:tcPr>
          <w:p w14:paraId="4892DAC9" w14:textId="283F2ED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N1NDB10AA003XB51</w:t>
            </w:r>
          </w:p>
        </w:tc>
        <w:tc>
          <w:tcPr>
            <w:tcW w:w="2552" w:type="dxa"/>
            <w:vMerge w:val="restart"/>
            <w:vAlign w:val="center"/>
          </w:tcPr>
          <w:p w14:paraId="6A261BEA" w14:textId="1CECEED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Т-6 на трубопроводе помимо ГИГ</w:t>
            </w:r>
          </w:p>
        </w:tc>
        <w:tc>
          <w:tcPr>
            <w:tcW w:w="4394" w:type="dxa"/>
          </w:tcPr>
          <w:p w14:paraId="5309DF6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2FA94A7" w14:textId="7281987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D70D3CD" w14:textId="622585A3" w:rsidTr="005C2EB2">
        <w:trPr>
          <w:hidden w:val="0"/>
        </w:trPr>
        <w:tc>
          <w:tcPr>
            <w:tcW w:w="1985" w:type="dxa"/>
          </w:tcPr>
          <w:p w14:paraId="66F00A8F" w14:textId="1AF5887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N1NDB10AA003XB52</w:t>
            </w:r>
          </w:p>
        </w:tc>
        <w:tc>
          <w:tcPr>
            <w:tcW w:w="2552" w:type="dxa"/>
            <w:vMerge/>
            <w:vAlign w:val="center"/>
          </w:tcPr>
          <w:p w14:paraId="6C60E879" w14:textId="44E02B7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CC35A6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484962F" w14:textId="70C376C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0901DF6" w14:textId="7D825CFE" w:rsidTr="005C2EB2">
        <w:trPr>
          <w:hidden w:val="0"/>
        </w:trPr>
        <w:tc>
          <w:tcPr>
            <w:tcW w:w="1985" w:type="dxa"/>
          </w:tcPr>
          <w:p w14:paraId="0DC07386" w14:textId="587FF45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N1NDB10AA003XB05</w:t>
            </w:r>
          </w:p>
        </w:tc>
        <w:tc>
          <w:tcPr>
            <w:tcW w:w="2552" w:type="dxa"/>
            <w:vMerge/>
            <w:vAlign w:val="center"/>
          </w:tcPr>
          <w:p w14:paraId="7C7A2EE5" w14:textId="21D1EEB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665F5B5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D3666E6" w14:textId="15B0B73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3062A51" w14:textId="7B164B4F" w:rsidTr="005C2EB2">
        <w:trPr>
          <w:hidden w:val="0"/>
        </w:trPr>
        <w:tc>
          <w:tcPr>
            <w:tcW w:w="1985" w:type="dxa"/>
          </w:tcPr>
          <w:p w14:paraId="011749EF" w14:textId="3FCDD4F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N1NDB10AA003XB06</w:t>
            </w:r>
          </w:p>
        </w:tc>
        <w:tc>
          <w:tcPr>
            <w:tcW w:w="2552" w:type="dxa"/>
            <w:vMerge/>
            <w:vAlign w:val="center"/>
          </w:tcPr>
          <w:p w14:paraId="73DA2DEC" w14:textId="2B1C8B4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420A27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1541A06" w14:textId="37727E3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3B72D4F" w14:textId="327729A1" w:rsidTr="005C2EB2">
        <w:trPr>
          <w:hidden w:val="0"/>
        </w:trPr>
        <w:tc>
          <w:tcPr>
            <w:tcW w:w="1985" w:type="dxa"/>
          </w:tcPr>
          <w:p w14:paraId="300AFCD7" w14:textId="56710C3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N1NDB10AA003XL01</w:t>
            </w:r>
          </w:p>
        </w:tc>
        <w:tc>
          <w:tcPr>
            <w:tcW w:w="2552" w:type="dxa"/>
            <w:vMerge/>
            <w:vAlign w:val="center"/>
          </w:tcPr>
          <w:p w14:paraId="5E9232E6" w14:textId="757BF8F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B79AB7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084C9FA" w14:textId="3E61FD9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B855765" w14:textId="2145300C" w:rsidTr="005C2EB2">
        <w:trPr>
          <w:hidden w:val="0"/>
        </w:trPr>
        <w:tc>
          <w:tcPr>
            <w:tcW w:w="1985" w:type="dxa"/>
          </w:tcPr>
          <w:p w14:paraId="0212F1FD" w14:textId="49EF2C3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N1NDB10AA003XM01</w:t>
            </w:r>
          </w:p>
        </w:tc>
        <w:tc>
          <w:tcPr>
            <w:tcW w:w="2552" w:type="dxa"/>
            <w:vMerge/>
            <w:vAlign w:val="center"/>
          </w:tcPr>
          <w:p w14:paraId="2551E679" w14:textId="309292B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2038154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65106FC" w14:textId="504B823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AC3B3D1" w14:textId="1D85EE74" w:rsidTr="005C2EB2">
        <w:trPr>
          <w:hidden w:val="0"/>
        </w:trPr>
        <w:tc>
          <w:tcPr>
            <w:tcW w:w="1985" w:type="dxa"/>
          </w:tcPr>
          <w:p w14:paraId="6C2E62E9" w14:textId="778032B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N1NDB10AA004XB51</w:t>
            </w:r>
          </w:p>
        </w:tc>
        <w:tc>
          <w:tcPr>
            <w:tcW w:w="2552" w:type="dxa"/>
            <w:vMerge w:val="restart"/>
            <w:vAlign w:val="center"/>
          </w:tcPr>
          <w:p w14:paraId="57A19E00" w14:textId="2BDA2E4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Т-7 на отключение здания теплообменников по сетевой воде</w:t>
            </w:r>
          </w:p>
        </w:tc>
        <w:tc>
          <w:tcPr>
            <w:tcW w:w="4394" w:type="dxa"/>
          </w:tcPr>
          <w:p w14:paraId="6E374E4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619AA30" w14:textId="7BCF86C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207B655" w14:textId="11A2C94F" w:rsidTr="005C2EB2">
        <w:trPr>
          <w:hidden w:val="0"/>
        </w:trPr>
        <w:tc>
          <w:tcPr>
            <w:tcW w:w="1985" w:type="dxa"/>
          </w:tcPr>
          <w:p w14:paraId="65192A5F" w14:textId="0C257BA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N1NDB10AA004XB52</w:t>
            </w:r>
          </w:p>
        </w:tc>
        <w:tc>
          <w:tcPr>
            <w:tcW w:w="2552" w:type="dxa"/>
            <w:vMerge/>
            <w:vAlign w:val="center"/>
          </w:tcPr>
          <w:p w14:paraId="20D63CA8" w14:textId="4A9584E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5E1C9C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D119552" w14:textId="6372FB8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AE3641C" w14:textId="169A386B" w:rsidTr="005C2EB2">
        <w:trPr>
          <w:hidden w:val="0"/>
        </w:trPr>
        <w:tc>
          <w:tcPr>
            <w:tcW w:w="1985" w:type="dxa"/>
          </w:tcPr>
          <w:p w14:paraId="4909AC0A" w14:textId="150691D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N1NDB10AA004XB05</w:t>
            </w:r>
          </w:p>
        </w:tc>
        <w:tc>
          <w:tcPr>
            <w:tcW w:w="2552" w:type="dxa"/>
            <w:vMerge/>
            <w:vAlign w:val="center"/>
          </w:tcPr>
          <w:p w14:paraId="0CEAB432" w14:textId="117B7A2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30FA96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35731B3E" w14:textId="4D28458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1A08F01" w14:textId="1BE8E01C" w:rsidTr="005C2EB2">
        <w:trPr>
          <w:hidden w:val="0"/>
        </w:trPr>
        <w:tc>
          <w:tcPr>
            <w:tcW w:w="1985" w:type="dxa"/>
          </w:tcPr>
          <w:p w14:paraId="643B90CE" w14:textId="381681F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N1NDB10AA004XB06</w:t>
            </w:r>
          </w:p>
        </w:tc>
        <w:tc>
          <w:tcPr>
            <w:tcW w:w="2552" w:type="dxa"/>
            <w:vMerge/>
            <w:vAlign w:val="center"/>
          </w:tcPr>
          <w:p w14:paraId="708451C6" w14:textId="1319EA3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F41FD5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FEA49B1" w14:textId="1D0043E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78F6390" w14:textId="6A19FBFE" w:rsidTr="005C2EB2">
        <w:trPr>
          <w:hidden w:val="0"/>
        </w:trPr>
        <w:tc>
          <w:tcPr>
            <w:tcW w:w="1985" w:type="dxa"/>
          </w:tcPr>
          <w:p w14:paraId="14C2B722" w14:textId="52856AF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N1NDB10AA004XL01</w:t>
            </w:r>
          </w:p>
        </w:tc>
        <w:tc>
          <w:tcPr>
            <w:tcW w:w="2552" w:type="dxa"/>
            <w:vMerge/>
            <w:vAlign w:val="center"/>
          </w:tcPr>
          <w:p w14:paraId="479AED22" w14:textId="5C2F119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D880E0A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1E5204F" w14:textId="2E3ACCE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B6620BA" w14:textId="4E1532CB" w:rsidTr="005C2EB2">
        <w:trPr>
          <w:hidden w:val="0"/>
        </w:trPr>
        <w:tc>
          <w:tcPr>
            <w:tcW w:w="1985" w:type="dxa"/>
          </w:tcPr>
          <w:p w14:paraId="2CEFD71C" w14:textId="6364D44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N1NDB10AA004XM01</w:t>
            </w:r>
          </w:p>
        </w:tc>
        <w:tc>
          <w:tcPr>
            <w:tcW w:w="2552" w:type="dxa"/>
            <w:vMerge/>
            <w:vAlign w:val="center"/>
          </w:tcPr>
          <w:p w14:paraId="22EB3B32" w14:textId="0CF84EB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54AA34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E4A6327" w14:textId="20D4037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567D41A8" w14:textId="26CA8BA3" w:rsidTr="005C2EB2">
        <w:trPr>
          <w:hidden w:val="0"/>
        </w:trPr>
        <w:tc>
          <w:tcPr>
            <w:tcW w:w="10488" w:type="dxa"/>
            <w:gridSpan w:val="4"/>
          </w:tcPr>
          <w:p w14:paraId="435BB618" w14:textId="081C1BDA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Подпитки теплосети</w:t>
            </w:r>
          </w:p>
        </w:tc>
      </w:tr>
      <w:tr w:rsidR="003C1D49" w:rsidRPr="0017406B" w14:paraId="7D2B38B8" w14:textId="3065944E" w:rsidTr="005C2EB2">
        <w:trPr>
          <w:hidden w:val="0"/>
        </w:trPr>
        <w:tc>
          <w:tcPr>
            <w:tcW w:w="1985" w:type="dxa"/>
          </w:tcPr>
          <w:p w14:paraId="5D42A872" w14:textId="55EA73C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N1NDK10AA801XC51</w:t>
            </w:r>
          </w:p>
        </w:tc>
        <w:tc>
          <w:tcPr>
            <w:tcW w:w="2552" w:type="dxa"/>
            <w:vMerge w:val="restart"/>
            <w:vAlign w:val="center"/>
          </w:tcPr>
          <w:p w14:paraId="788B8DA7" w14:textId="77FDC38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Регулирующий клапан РД-80 на линии подпитки теплосети</w:t>
            </w:r>
          </w:p>
        </w:tc>
        <w:tc>
          <w:tcPr>
            <w:tcW w:w="4394" w:type="dxa"/>
          </w:tcPr>
          <w:p w14:paraId="1CC643FE" w14:textId="53C3823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3F74928" w14:textId="3632918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286DD246" w14:textId="00BE4EB0" w:rsidTr="005C2EB2">
        <w:trPr>
          <w:hidden w:val="0"/>
        </w:trPr>
        <w:tc>
          <w:tcPr>
            <w:tcW w:w="1985" w:type="dxa"/>
          </w:tcPr>
          <w:p w14:paraId="2F9A3598" w14:textId="1E6924C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N1NDK10AA801XC52</w:t>
            </w:r>
          </w:p>
        </w:tc>
        <w:tc>
          <w:tcPr>
            <w:tcW w:w="2552" w:type="dxa"/>
            <w:vMerge/>
            <w:vAlign w:val="center"/>
          </w:tcPr>
          <w:p w14:paraId="7E2BD5B0" w14:textId="6145033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B1C209" w14:textId="0E681A6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FDD7089" w14:textId="4D06AD8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1FC54B9D" w14:textId="0D32ECE6" w:rsidTr="005C2EB2">
        <w:trPr>
          <w:hidden w:val="0"/>
        </w:trPr>
        <w:tc>
          <w:tcPr>
            <w:tcW w:w="1985" w:type="dxa"/>
          </w:tcPr>
          <w:p w14:paraId="03F5F851" w14:textId="42B51E6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N1NDK10AA801XC04</w:t>
            </w:r>
          </w:p>
        </w:tc>
        <w:tc>
          <w:tcPr>
            <w:tcW w:w="2552" w:type="dxa"/>
            <w:vMerge/>
            <w:vAlign w:val="center"/>
          </w:tcPr>
          <w:p w14:paraId="18289CC7" w14:textId="4A06DA6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132D7F" w14:textId="4AC9BCC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75B6EA36" w14:textId="143C160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3B563F93" w14:textId="05441A16" w:rsidTr="005C2EB2">
        <w:trPr>
          <w:hidden w:val="0"/>
        </w:trPr>
        <w:tc>
          <w:tcPr>
            <w:tcW w:w="1985" w:type="dxa"/>
          </w:tcPr>
          <w:p w14:paraId="5EE06936" w14:textId="395BC75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N1NDK10AA801XC57</w:t>
            </w:r>
          </w:p>
        </w:tc>
        <w:tc>
          <w:tcPr>
            <w:tcW w:w="2552" w:type="dxa"/>
            <w:vMerge/>
            <w:vAlign w:val="center"/>
          </w:tcPr>
          <w:p w14:paraId="6EF27DC7" w14:textId="0E43ECC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D040E3" w14:textId="385B221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20A96E9F" w14:textId="6026837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212DDD3B" w14:textId="1F059F2F" w:rsidTr="005C2EB2">
        <w:trPr>
          <w:hidden w:val="0"/>
        </w:trPr>
        <w:tc>
          <w:tcPr>
            <w:tcW w:w="1985" w:type="dxa"/>
          </w:tcPr>
          <w:p w14:paraId="10319870" w14:textId="10FADC0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N1NDK10AA801XC10</w:t>
            </w:r>
          </w:p>
        </w:tc>
        <w:tc>
          <w:tcPr>
            <w:tcW w:w="2552" w:type="dxa"/>
            <w:vMerge/>
            <w:vAlign w:val="center"/>
          </w:tcPr>
          <w:p w14:paraId="76D1AE96" w14:textId="6231164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5239592" w14:textId="1B36938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35B88440" w14:textId="408DE2B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51AAF2B8" w14:textId="02B64B3E" w:rsidTr="005C2EB2">
        <w:trPr>
          <w:hidden w:val="0"/>
        </w:trPr>
        <w:tc>
          <w:tcPr>
            <w:tcW w:w="1985" w:type="dxa"/>
          </w:tcPr>
          <w:p w14:paraId="1284737C" w14:textId="02D7AB5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N1NDK10AA801XM01</w:t>
            </w:r>
          </w:p>
        </w:tc>
        <w:tc>
          <w:tcPr>
            <w:tcW w:w="2552" w:type="dxa"/>
            <w:vMerge/>
            <w:vAlign w:val="center"/>
          </w:tcPr>
          <w:p w14:paraId="778CD614" w14:textId="59B1BBF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0FDBF90" w14:textId="17C5B7F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67141A6" w14:textId="1E3F5DB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4CE18E17" w14:textId="61F032A7" w:rsidTr="005C2EB2">
        <w:trPr>
          <w:hidden w:val="0"/>
        </w:trPr>
        <w:tc>
          <w:tcPr>
            <w:tcW w:w="1985" w:type="dxa"/>
          </w:tcPr>
          <w:p w14:paraId="39052582" w14:textId="26D52EA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N1NDK10AA001XB51</w:t>
            </w:r>
          </w:p>
        </w:tc>
        <w:tc>
          <w:tcPr>
            <w:tcW w:w="2552" w:type="dxa"/>
            <w:vMerge w:val="restart"/>
            <w:vAlign w:val="center"/>
          </w:tcPr>
          <w:p w14:paraId="262E5CFB" w14:textId="7E4F087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С-71 на линии подпитки теплосети</w:t>
            </w:r>
          </w:p>
        </w:tc>
        <w:tc>
          <w:tcPr>
            <w:tcW w:w="4394" w:type="dxa"/>
          </w:tcPr>
          <w:p w14:paraId="5BB1BE62" w14:textId="172E90F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6D42E19" w14:textId="7FFA5FF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96AAD28" w14:textId="24F95178" w:rsidTr="005C2EB2">
        <w:trPr>
          <w:hidden w:val="0"/>
        </w:trPr>
        <w:tc>
          <w:tcPr>
            <w:tcW w:w="1985" w:type="dxa"/>
          </w:tcPr>
          <w:p w14:paraId="6F45C628" w14:textId="5B6B94C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N1NDK10AA001XB52</w:t>
            </w:r>
          </w:p>
        </w:tc>
        <w:tc>
          <w:tcPr>
            <w:tcW w:w="2552" w:type="dxa"/>
            <w:vMerge/>
            <w:vAlign w:val="center"/>
          </w:tcPr>
          <w:p w14:paraId="0414F60E" w14:textId="157CC95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3302791" w14:textId="707C033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BB74103" w14:textId="43413D1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CA55780" w14:textId="1045D075" w:rsidTr="005C2EB2">
        <w:trPr>
          <w:hidden w:val="0"/>
        </w:trPr>
        <w:tc>
          <w:tcPr>
            <w:tcW w:w="1985" w:type="dxa"/>
          </w:tcPr>
          <w:p w14:paraId="597B2AED" w14:textId="4937C4E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N1NDK10AA001XB05</w:t>
            </w:r>
          </w:p>
        </w:tc>
        <w:tc>
          <w:tcPr>
            <w:tcW w:w="2552" w:type="dxa"/>
            <w:vMerge/>
            <w:vAlign w:val="center"/>
          </w:tcPr>
          <w:p w14:paraId="6C81BC4F" w14:textId="62CFD06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822084D" w14:textId="6094F4C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615ACD1A" w14:textId="38D136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793164C" w14:textId="737B4BEA" w:rsidTr="005C2EB2">
        <w:trPr>
          <w:hidden w:val="0"/>
        </w:trPr>
        <w:tc>
          <w:tcPr>
            <w:tcW w:w="1985" w:type="dxa"/>
          </w:tcPr>
          <w:p w14:paraId="33BBB885" w14:textId="7B88A7C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N1NDK10AA001XB06</w:t>
            </w:r>
          </w:p>
        </w:tc>
        <w:tc>
          <w:tcPr>
            <w:tcW w:w="2552" w:type="dxa"/>
            <w:vMerge/>
            <w:vAlign w:val="center"/>
          </w:tcPr>
          <w:p w14:paraId="4E1AA80F" w14:textId="652ABDA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FAE2A21" w14:textId="4D7F6A5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C1C384E" w14:textId="4D1B3D7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94587A8" w14:textId="41A9028B" w:rsidTr="005C2EB2">
        <w:trPr>
          <w:hidden w:val="0"/>
        </w:trPr>
        <w:tc>
          <w:tcPr>
            <w:tcW w:w="1985" w:type="dxa"/>
          </w:tcPr>
          <w:p w14:paraId="4D1E3BC9" w14:textId="449883E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N1NDK10AA001XL01</w:t>
            </w:r>
          </w:p>
        </w:tc>
        <w:tc>
          <w:tcPr>
            <w:tcW w:w="2552" w:type="dxa"/>
            <w:vMerge/>
            <w:vAlign w:val="center"/>
          </w:tcPr>
          <w:p w14:paraId="30CB2113" w14:textId="43A286E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BC0A9F8" w14:textId="2C200CC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BD37227" w14:textId="291206F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5FEDD4B" w14:textId="49CF0BF9" w:rsidTr="005C2EB2">
        <w:trPr>
          <w:hidden w:val="0"/>
        </w:trPr>
        <w:tc>
          <w:tcPr>
            <w:tcW w:w="1985" w:type="dxa"/>
          </w:tcPr>
          <w:p w14:paraId="3EFC080D" w14:textId="2A09519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N1NDK10AA001XM01</w:t>
            </w:r>
          </w:p>
        </w:tc>
        <w:tc>
          <w:tcPr>
            <w:tcW w:w="2552" w:type="dxa"/>
            <w:vMerge/>
            <w:vAlign w:val="center"/>
          </w:tcPr>
          <w:p w14:paraId="6B71F58C" w14:textId="1BE86F2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E5DA92" w14:textId="6496574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70B2613" w14:textId="33A26B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8A979D1" w14:textId="71C07FD7" w:rsidTr="005C2EB2">
        <w:trPr>
          <w:hidden w:val="0"/>
        </w:trPr>
        <w:tc>
          <w:tcPr>
            <w:tcW w:w="1985" w:type="dxa"/>
          </w:tcPr>
          <w:p w14:paraId="1D198691" w14:textId="428C06C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N1GAD11AA801XC51</w:t>
            </w:r>
          </w:p>
        </w:tc>
        <w:tc>
          <w:tcPr>
            <w:tcW w:w="2552" w:type="dxa"/>
            <w:vMerge w:val="restart"/>
            <w:vAlign w:val="center"/>
          </w:tcPr>
          <w:p w14:paraId="5D7C604F" w14:textId="65CDA40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Регулирующий клапан РД-79 аварийной подпитки сырой водой</w:t>
            </w:r>
          </w:p>
        </w:tc>
        <w:tc>
          <w:tcPr>
            <w:tcW w:w="4394" w:type="dxa"/>
          </w:tcPr>
          <w:p w14:paraId="07879D48" w14:textId="76A0033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0F54C40" w14:textId="78F96C8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7E3AB9F5" w14:textId="5D7AF184" w:rsidTr="005C2EB2">
        <w:trPr>
          <w:hidden w:val="0"/>
        </w:trPr>
        <w:tc>
          <w:tcPr>
            <w:tcW w:w="1985" w:type="dxa"/>
          </w:tcPr>
          <w:p w14:paraId="4211059A" w14:textId="10ED53A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N1GAD11AA801XC52</w:t>
            </w:r>
          </w:p>
        </w:tc>
        <w:tc>
          <w:tcPr>
            <w:tcW w:w="2552" w:type="dxa"/>
            <w:vMerge/>
            <w:vAlign w:val="center"/>
          </w:tcPr>
          <w:p w14:paraId="18B33CA4" w14:textId="774C381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F2A20D8" w14:textId="73A8DB9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0902C9F" w14:textId="13C6A2E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0BB62AE6" w14:textId="460CA2A2" w:rsidTr="005C2EB2">
        <w:trPr>
          <w:hidden w:val="0"/>
        </w:trPr>
        <w:tc>
          <w:tcPr>
            <w:tcW w:w="1985" w:type="dxa"/>
          </w:tcPr>
          <w:p w14:paraId="7700FBDD" w14:textId="7BAF8A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N1GAD11AA801XC04</w:t>
            </w:r>
          </w:p>
        </w:tc>
        <w:tc>
          <w:tcPr>
            <w:tcW w:w="2552" w:type="dxa"/>
            <w:vMerge/>
            <w:vAlign w:val="center"/>
          </w:tcPr>
          <w:p w14:paraId="2DFCF4C0" w14:textId="2210BBC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C463042" w14:textId="2FFD95D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6DC7F6A4" w14:textId="4663988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732A30C6" w14:textId="2B4DF0F5" w:rsidTr="005C2EB2">
        <w:trPr>
          <w:hidden w:val="0"/>
        </w:trPr>
        <w:tc>
          <w:tcPr>
            <w:tcW w:w="1985" w:type="dxa"/>
          </w:tcPr>
          <w:p w14:paraId="3D4C757E" w14:textId="1857D63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N1GAD11AA801XC57</w:t>
            </w:r>
          </w:p>
        </w:tc>
        <w:tc>
          <w:tcPr>
            <w:tcW w:w="2552" w:type="dxa"/>
            <w:vMerge/>
            <w:vAlign w:val="center"/>
          </w:tcPr>
          <w:p w14:paraId="669861A4" w14:textId="7BCB320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EE6B13B" w14:textId="2E69119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6821B8C0" w14:textId="75DF90D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5D8C5564" w14:textId="70B97E1B" w:rsidTr="005C2EB2">
        <w:trPr>
          <w:hidden w:val="0"/>
        </w:trPr>
        <w:tc>
          <w:tcPr>
            <w:tcW w:w="1985" w:type="dxa"/>
          </w:tcPr>
          <w:p w14:paraId="06E50698" w14:textId="7CC2373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N1GAD11AA801XC10</w:t>
            </w:r>
          </w:p>
        </w:tc>
        <w:tc>
          <w:tcPr>
            <w:tcW w:w="2552" w:type="dxa"/>
            <w:vMerge/>
            <w:vAlign w:val="center"/>
          </w:tcPr>
          <w:p w14:paraId="349DFE03" w14:textId="394428F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C268A17" w14:textId="0FD3F30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1727C247" w14:textId="1CC4767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478CBF9C" w14:textId="6B54E9FE" w:rsidTr="005C2EB2">
        <w:trPr>
          <w:hidden w:val="0"/>
        </w:trPr>
        <w:tc>
          <w:tcPr>
            <w:tcW w:w="1985" w:type="dxa"/>
          </w:tcPr>
          <w:p w14:paraId="3529FD8B" w14:textId="41CD82D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N1GAD11AA801XM01</w:t>
            </w:r>
          </w:p>
        </w:tc>
        <w:tc>
          <w:tcPr>
            <w:tcW w:w="2552" w:type="dxa"/>
            <w:vMerge/>
            <w:vAlign w:val="center"/>
          </w:tcPr>
          <w:p w14:paraId="6BB4D0A4" w14:textId="1B3AADC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2B51253" w14:textId="511FC12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3A1AB10" w14:textId="3801EF3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62D0987B" w14:textId="5C2C4CF8" w:rsidTr="005C2EB2">
        <w:trPr>
          <w:hidden w:val="0"/>
        </w:trPr>
        <w:tc>
          <w:tcPr>
            <w:tcW w:w="1985" w:type="dxa"/>
          </w:tcPr>
          <w:p w14:paraId="7518E4DD" w14:textId="042132C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N1NDE10AA802XC51</w:t>
            </w:r>
          </w:p>
        </w:tc>
        <w:tc>
          <w:tcPr>
            <w:tcW w:w="2552" w:type="dxa"/>
            <w:vMerge w:val="restart"/>
            <w:vAlign w:val="center"/>
          </w:tcPr>
          <w:p w14:paraId="7D9FAC1E" w14:textId="26F08B3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Регулирующий клапан РД-75 от аккумуляторной насосной</w:t>
            </w:r>
          </w:p>
        </w:tc>
        <w:tc>
          <w:tcPr>
            <w:tcW w:w="4394" w:type="dxa"/>
          </w:tcPr>
          <w:p w14:paraId="719B030A" w14:textId="4A415B3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A919CDD" w14:textId="3D4353C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4B4EAC22" w14:textId="2F3B8ACD" w:rsidTr="005C2EB2">
        <w:trPr>
          <w:hidden w:val="0"/>
        </w:trPr>
        <w:tc>
          <w:tcPr>
            <w:tcW w:w="1985" w:type="dxa"/>
          </w:tcPr>
          <w:p w14:paraId="3CB29F82" w14:textId="08A5800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N1NDE10AA802XC52</w:t>
            </w:r>
          </w:p>
        </w:tc>
        <w:tc>
          <w:tcPr>
            <w:tcW w:w="2552" w:type="dxa"/>
            <w:vMerge/>
            <w:vAlign w:val="center"/>
          </w:tcPr>
          <w:p w14:paraId="77769EA4" w14:textId="5710DB1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B0F25D" w14:textId="4856393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A489D03" w14:textId="5AF276C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0E1C6974" w14:textId="6EBC3AF4" w:rsidTr="005C2EB2">
        <w:trPr>
          <w:hidden w:val="0"/>
        </w:trPr>
        <w:tc>
          <w:tcPr>
            <w:tcW w:w="1985" w:type="dxa"/>
          </w:tcPr>
          <w:p w14:paraId="693F4AAB" w14:textId="502DDC9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N1NDE10AA802XC04</w:t>
            </w:r>
          </w:p>
        </w:tc>
        <w:tc>
          <w:tcPr>
            <w:tcW w:w="2552" w:type="dxa"/>
            <w:vMerge/>
            <w:vAlign w:val="center"/>
          </w:tcPr>
          <w:p w14:paraId="242E5FBB" w14:textId="2B9E0C0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21B586F" w14:textId="2EDD7E5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462E8BB1" w14:textId="22C3769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36798393" w14:textId="02B1D242" w:rsidTr="005C2EB2">
        <w:trPr>
          <w:hidden w:val="0"/>
        </w:trPr>
        <w:tc>
          <w:tcPr>
            <w:tcW w:w="1985" w:type="dxa"/>
          </w:tcPr>
          <w:p w14:paraId="42158B49" w14:textId="0A75833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N1NDE10AA802XC57</w:t>
            </w:r>
          </w:p>
        </w:tc>
        <w:tc>
          <w:tcPr>
            <w:tcW w:w="2552" w:type="dxa"/>
            <w:vMerge/>
            <w:vAlign w:val="center"/>
          </w:tcPr>
          <w:p w14:paraId="7306336C" w14:textId="3C2066D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FEF9D7C" w14:textId="0245CD5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7ADBCFFE" w14:textId="3FA8CDC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42CFCABE" w14:textId="5DC72EF2" w:rsidTr="005C2EB2">
        <w:trPr>
          <w:hidden w:val="0"/>
        </w:trPr>
        <w:tc>
          <w:tcPr>
            <w:tcW w:w="1985" w:type="dxa"/>
          </w:tcPr>
          <w:p w14:paraId="7CA2A4CD" w14:textId="5937014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N1NDE10AA802XC10</w:t>
            </w:r>
          </w:p>
        </w:tc>
        <w:tc>
          <w:tcPr>
            <w:tcW w:w="2552" w:type="dxa"/>
            <w:vMerge/>
            <w:vAlign w:val="center"/>
          </w:tcPr>
          <w:p w14:paraId="6EB97CF6" w14:textId="4F8D592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CFBCC0C" w14:textId="4AE4543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3D60EB6E" w14:textId="49EB26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512CECC1" w14:textId="4A34BBEB" w:rsidTr="005C2EB2">
        <w:trPr>
          <w:hidden w:val="0"/>
        </w:trPr>
        <w:tc>
          <w:tcPr>
            <w:tcW w:w="1985" w:type="dxa"/>
          </w:tcPr>
          <w:p w14:paraId="43F9A52E" w14:textId="2E392B7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N1NDE10AA802XM01</w:t>
            </w:r>
          </w:p>
        </w:tc>
        <w:tc>
          <w:tcPr>
            <w:tcW w:w="2552" w:type="dxa"/>
            <w:vMerge/>
            <w:vAlign w:val="center"/>
          </w:tcPr>
          <w:p w14:paraId="6548F671" w14:textId="0699590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233820" w14:textId="3480476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41A01DB" w14:textId="5D21B95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2FAE49B5" w14:textId="54C62671" w:rsidTr="005C2EB2">
        <w:trPr>
          <w:hidden w:val="0"/>
        </w:trPr>
        <w:tc>
          <w:tcPr>
            <w:tcW w:w="1985" w:type="dxa"/>
          </w:tcPr>
          <w:p w14:paraId="29D99470" w14:textId="6245DEF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N1NDE10AA002XB51</w:t>
            </w:r>
          </w:p>
        </w:tc>
        <w:tc>
          <w:tcPr>
            <w:tcW w:w="2552" w:type="dxa"/>
            <w:vMerge w:val="restart"/>
            <w:vAlign w:val="center"/>
          </w:tcPr>
          <w:p w14:paraId="43838CBE" w14:textId="5B42B9A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С-10 от аккумуляторной насосной</w:t>
            </w:r>
          </w:p>
        </w:tc>
        <w:tc>
          <w:tcPr>
            <w:tcW w:w="4394" w:type="dxa"/>
          </w:tcPr>
          <w:p w14:paraId="28BB2CB1" w14:textId="384047C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0BDAEDE" w14:textId="71D02F2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2E8166C" w14:textId="17EA511E" w:rsidTr="005C2EB2">
        <w:trPr>
          <w:hidden w:val="0"/>
        </w:trPr>
        <w:tc>
          <w:tcPr>
            <w:tcW w:w="1985" w:type="dxa"/>
          </w:tcPr>
          <w:p w14:paraId="42161CBA" w14:textId="2D88201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N1NDE10AA002XB52</w:t>
            </w:r>
          </w:p>
        </w:tc>
        <w:tc>
          <w:tcPr>
            <w:tcW w:w="2552" w:type="dxa"/>
            <w:vMerge/>
            <w:vAlign w:val="center"/>
          </w:tcPr>
          <w:p w14:paraId="4C4E8290" w14:textId="1B2052D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AF3B808" w14:textId="150FA0A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336B6E8" w14:textId="5AAD97E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40A556B" w14:textId="35138EF1" w:rsidTr="005C2EB2">
        <w:trPr>
          <w:hidden w:val="0"/>
        </w:trPr>
        <w:tc>
          <w:tcPr>
            <w:tcW w:w="1985" w:type="dxa"/>
          </w:tcPr>
          <w:p w14:paraId="1FC74EE9" w14:textId="5A441B8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N1NDE10AA002XB05</w:t>
            </w:r>
          </w:p>
        </w:tc>
        <w:tc>
          <w:tcPr>
            <w:tcW w:w="2552" w:type="dxa"/>
            <w:vMerge/>
            <w:vAlign w:val="center"/>
          </w:tcPr>
          <w:p w14:paraId="4CB10F77" w14:textId="6558EEA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AB272A" w14:textId="1393C37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A5F70EB" w14:textId="50A93D5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3B9927C" w14:textId="4A7BB825" w:rsidTr="005C2EB2">
        <w:trPr>
          <w:hidden w:val="0"/>
        </w:trPr>
        <w:tc>
          <w:tcPr>
            <w:tcW w:w="1985" w:type="dxa"/>
          </w:tcPr>
          <w:p w14:paraId="5B594797" w14:textId="01E1BA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N1NDE10AA002XB06</w:t>
            </w:r>
          </w:p>
        </w:tc>
        <w:tc>
          <w:tcPr>
            <w:tcW w:w="2552" w:type="dxa"/>
            <w:vMerge/>
            <w:vAlign w:val="center"/>
          </w:tcPr>
          <w:p w14:paraId="3B7BB793" w14:textId="3C2B11D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43E43BE" w14:textId="26BEBC6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75435F1" w14:textId="07A2932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DA775BB" w14:textId="44A61181" w:rsidTr="005C2EB2">
        <w:trPr>
          <w:hidden w:val="0"/>
        </w:trPr>
        <w:tc>
          <w:tcPr>
            <w:tcW w:w="1985" w:type="dxa"/>
          </w:tcPr>
          <w:p w14:paraId="58A198B4" w14:textId="4BAD550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N1NDE10AA002XL01</w:t>
            </w:r>
          </w:p>
        </w:tc>
        <w:tc>
          <w:tcPr>
            <w:tcW w:w="2552" w:type="dxa"/>
            <w:vMerge/>
            <w:vAlign w:val="center"/>
          </w:tcPr>
          <w:p w14:paraId="71357D4E" w14:textId="0B1C52C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C150682" w14:textId="7E4E347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1FA491F" w14:textId="02F3747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0CB4ED6" w14:textId="69D3FA22" w:rsidTr="005C2EB2">
        <w:trPr>
          <w:hidden w:val="0"/>
        </w:trPr>
        <w:tc>
          <w:tcPr>
            <w:tcW w:w="1985" w:type="dxa"/>
          </w:tcPr>
          <w:p w14:paraId="2F0E7B90" w14:textId="53A3E8B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N1NDE10AA002XM01</w:t>
            </w:r>
          </w:p>
        </w:tc>
        <w:tc>
          <w:tcPr>
            <w:tcW w:w="2552" w:type="dxa"/>
            <w:vMerge/>
            <w:vAlign w:val="center"/>
          </w:tcPr>
          <w:p w14:paraId="5C5C4BDE" w14:textId="4A6C127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BD761AF" w14:textId="193EFDB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42FDC52" w14:textId="50C7CF6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1E0653BB" w14:textId="3B23F3D5" w:rsidTr="005C2EB2">
        <w:trPr>
          <w:hidden w:val="0"/>
        </w:trPr>
        <w:tc>
          <w:tcPr>
            <w:tcW w:w="10488" w:type="dxa"/>
            <w:gridSpan w:val="4"/>
          </w:tcPr>
          <w:p w14:paraId="6D4DF523" w14:textId="59A70C97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Коллекторы сетевых насосов</w:t>
            </w:r>
          </w:p>
        </w:tc>
      </w:tr>
      <w:tr w:rsidR="003C1D49" w:rsidRPr="0017406B" w14:paraId="5B16E948" w14:textId="62C239D9" w:rsidTr="005C2EB2">
        <w:trPr>
          <w:hidden w:val="0"/>
        </w:trPr>
        <w:tc>
          <w:tcPr>
            <w:tcW w:w="1985" w:type="dxa"/>
          </w:tcPr>
          <w:p w14:paraId="277B088D" w14:textId="6EC4ABD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N1NDB11AA001XB51</w:t>
            </w:r>
          </w:p>
        </w:tc>
        <w:tc>
          <w:tcPr>
            <w:tcW w:w="2552" w:type="dxa"/>
            <w:vMerge w:val="restart"/>
            <w:vAlign w:val="center"/>
          </w:tcPr>
          <w:p w14:paraId="429C66E5" w14:textId="6ADFD1A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Т-8 на входе насосной группы №1</w:t>
            </w:r>
          </w:p>
        </w:tc>
        <w:tc>
          <w:tcPr>
            <w:tcW w:w="4394" w:type="dxa"/>
          </w:tcPr>
          <w:p w14:paraId="0524427A" w14:textId="562B25C1" w:rsidR="003C1D49" w:rsidRPr="00274B2D" w:rsidRDefault="003C1D49" w:rsidP="003C1D49">
            <w:pPr>
              <w:pStyle w:val="34a0"/>
              <w:tabs>
                <w:tab w:val="left" w:pos="930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03216AB" w14:textId="09A3BEF7" w:rsidR="003C1D49" w:rsidRPr="00274B2D" w:rsidRDefault="003C1D49" w:rsidP="003C1D49">
            <w:pPr>
              <w:pStyle w:val="34a0"/>
              <w:tabs>
                <w:tab w:val="left" w:pos="930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E0316BA" w14:textId="2C9C79FC" w:rsidTr="005C2EB2">
        <w:trPr>
          <w:hidden w:val="0"/>
        </w:trPr>
        <w:tc>
          <w:tcPr>
            <w:tcW w:w="1985" w:type="dxa"/>
          </w:tcPr>
          <w:p w14:paraId="4DB7B3A8" w14:textId="0A006F1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N1NDB11AA001XB52</w:t>
            </w:r>
          </w:p>
        </w:tc>
        <w:tc>
          <w:tcPr>
            <w:tcW w:w="2552" w:type="dxa"/>
            <w:vMerge/>
            <w:vAlign w:val="center"/>
          </w:tcPr>
          <w:p w14:paraId="19005A62" w14:textId="3603E01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D98124E" w14:textId="505430B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A00868D" w14:textId="69E1D1B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1396F60" w14:textId="51368612" w:rsidTr="005C2EB2">
        <w:trPr>
          <w:hidden w:val="0"/>
        </w:trPr>
        <w:tc>
          <w:tcPr>
            <w:tcW w:w="1985" w:type="dxa"/>
          </w:tcPr>
          <w:p w14:paraId="4FE8A2CD" w14:textId="4DB33FB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N1NDB11AA001XB05</w:t>
            </w:r>
          </w:p>
        </w:tc>
        <w:tc>
          <w:tcPr>
            <w:tcW w:w="2552" w:type="dxa"/>
            <w:vMerge/>
            <w:vAlign w:val="center"/>
          </w:tcPr>
          <w:p w14:paraId="278B8FA0" w14:textId="1B7418D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011AD7D" w14:textId="48DE6B0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33C238E1" w14:textId="1738087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AA715E4" w14:textId="3D0CEF7F" w:rsidTr="005C2EB2">
        <w:trPr>
          <w:hidden w:val="0"/>
        </w:trPr>
        <w:tc>
          <w:tcPr>
            <w:tcW w:w="1985" w:type="dxa"/>
          </w:tcPr>
          <w:p w14:paraId="4E9A768F" w14:textId="709F3DD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N1NDB11AA001XB06</w:t>
            </w:r>
          </w:p>
        </w:tc>
        <w:tc>
          <w:tcPr>
            <w:tcW w:w="2552" w:type="dxa"/>
            <w:vMerge/>
            <w:vAlign w:val="center"/>
          </w:tcPr>
          <w:p w14:paraId="03727CFC" w14:textId="2ABA780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A31917C" w14:textId="17BD818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344CBA39" w14:textId="5BAA928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17A0ED1" w14:textId="7E90E370" w:rsidTr="005C2EB2">
        <w:trPr>
          <w:hidden w:val="0"/>
        </w:trPr>
        <w:tc>
          <w:tcPr>
            <w:tcW w:w="1985" w:type="dxa"/>
          </w:tcPr>
          <w:p w14:paraId="58E0B8CB" w14:textId="281376E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N1NDB11AA001XL01</w:t>
            </w:r>
          </w:p>
        </w:tc>
        <w:tc>
          <w:tcPr>
            <w:tcW w:w="2552" w:type="dxa"/>
            <w:vMerge/>
            <w:vAlign w:val="center"/>
          </w:tcPr>
          <w:p w14:paraId="36FFAF7C" w14:textId="16C32EA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9FBF1DB" w14:textId="5C1EED8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7722B83" w14:textId="39C42D3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740250F" w14:textId="11FC02C1" w:rsidTr="005C2EB2">
        <w:trPr>
          <w:hidden w:val="0"/>
        </w:trPr>
        <w:tc>
          <w:tcPr>
            <w:tcW w:w="1985" w:type="dxa"/>
          </w:tcPr>
          <w:p w14:paraId="602DC078" w14:textId="0DC679F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N1NDB11AA001XM01</w:t>
            </w:r>
          </w:p>
        </w:tc>
        <w:tc>
          <w:tcPr>
            <w:tcW w:w="2552" w:type="dxa"/>
            <w:vMerge/>
            <w:vAlign w:val="center"/>
          </w:tcPr>
          <w:p w14:paraId="62971A80" w14:textId="401E299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E091A4" w14:textId="298B844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C026881" w14:textId="36069D1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D96D47B" w14:textId="536FCDCA" w:rsidTr="005C2EB2">
        <w:trPr>
          <w:hidden w:val="0"/>
        </w:trPr>
        <w:tc>
          <w:tcPr>
            <w:tcW w:w="1985" w:type="dxa"/>
          </w:tcPr>
          <w:p w14:paraId="18351FFA" w14:textId="12424CC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N1NDB12AA001XB51</w:t>
            </w:r>
          </w:p>
        </w:tc>
        <w:tc>
          <w:tcPr>
            <w:tcW w:w="2552" w:type="dxa"/>
            <w:vMerge w:val="restart"/>
            <w:vAlign w:val="center"/>
          </w:tcPr>
          <w:p w14:paraId="12DA7A2F" w14:textId="563DB42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Т-9 на входе насосной группы №2</w:t>
            </w:r>
          </w:p>
        </w:tc>
        <w:tc>
          <w:tcPr>
            <w:tcW w:w="4394" w:type="dxa"/>
          </w:tcPr>
          <w:p w14:paraId="628E065C" w14:textId="685E53A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336AFAE" w14:textId="36C4A77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9A90280" w14:textId="63FE4BE6" w:rsidTr="005C2EB2">
        <w:trPr>
          <w:hidden w:val="0"/>
        </w:trPr>
        <w:tc>
          <w:tcPr>
            <w:tcW w:w="1985" w:type="dxa"/>
          </w:tcPr>
          <w:p w14:paraId="48D551E7" w14:textId="148849C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N1NDB12AA001XB52</w:t>
            </w:r>
          </w:p>
        </w:tc>
        <w:tc>
          <w:tcPr>
            <w:tcW w:w="2552" w:type="dxa"/>
            <w:vMerge/>
            <w:vAlign w:val="center"/>
          </w:tcPr>
          <w:p w14:paraId="1E626374" w14:textId="49186B3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8E1ADA" w14:textId="05BC594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DB29E69" w14:textId="31583CB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88005F3" w14:textId="3873E32F" w:rsidTr="005C2EB2">
        <w:trPr>
          <w:hidden w:val="0"/>
        </w:trPr>
        <w:tc>
          <w:tcPr>
            <w:tcW w:w="1985" w:type="dxa"/>
          </w:tcPr>
          <w:p w14:paraId="2255F869" w14:textId="4B834F2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N1NDB12AA001XB05</w:t>
            </w:r>
          </w:p>
        </w:tc>
        <w:tc>
          <w:tcPr>
            <w:tcW w:w="2552" w:type="dxa"/>
            <w:vMerge/>
            <w:vAlign w:val="center"/>
          </w:tcPr>
          <w:p w14:paraId="73D1B227" w14:textId="3AB3E49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EAC7136" w14:textId="25B8EAC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50DF4F06" w14:textId="211F22B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FB6F03D" w14:textId="21E787ED" w:rsidTr="005C2EB2">
        <w:trPr>
          <w:hidden w:val="0"/>
        </w:trPr>
        <w:tc>
          <w:tcPr>
            <w:tcW w:w="1985" w:type="dxa"/>
          </w:tcPr>
          <w:p w14:paraId="23B5A2FC" w14:textId="0781632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N1NDB12AA001XB06</w:t>
            </w:r>
          </w:p>
        </w:tc>
        <w:tc>
          <w:tcPr>
            <w:tcW w:w="2552" w:type="dxa"/>
            <w:vMerge/>
            <w:vAlign w:val="center"/>
          </w:tcPr>
          <w:p w14:paraId="7271133E" w14:textId="57278F6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6FC14CD" w14:textId="4214B2A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A565468" w14:textId="42826F5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388BB36" w14:textId="6CF0F44B" w:rsidTr="005C2EB2">
        <w:trPr>
          <w:hidden w:val="0"/>
        </w:trPr>
        <w:tc>
          <w:tcPr>
            <w:tcW w:w="1985" w:type="dxa"/>
          </w:tcPr>
          <w:p w14:paraId="7EF4AECA" w14:textId="09C618B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N1NDB12AA001XL01</w:t>
            </w:r>
          </w:p>
        </w:tc>
        <w:tc>
          <w:tcPr>
            <w:tcW w:w="2552" w:type="dxa"/>
            <w:vMerge/>
            <w:vAlign w:val="center"/>
          </w:tcPr>
          <w:p w14:paraId="682B200F" w14:textId="0A3A705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79DFBA" w14:textId="2F16BE5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2D8CB44" w14:textId="20F709D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CD0EE68" w14:textId="01FAF0CF" w:rsidTr="005C2EB2">
        <w:trPr>
          <w:hidden w:val="0"/>
        </w:trPr>
        <w:tc>
          <w:tcPr>
            <w:tcW w:w="1985" w:type="dxa"/>
          </w:tcPr>
          <w:p w14:paraId="0B2A758D" w14:textId="0FAF629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N1NDB12AA001XM01</w:t>
            </w:r>
          </w:p>
        </w:tc>
        <w:tc>
          <w:tcPr>
            <w:tcW w:w="2552" w:type="dxa"/>
            <w:vMerge/>
            <w:vAlign w:val="center"/>
          </w:tcPr>
          <w:p w14:paraId="1F82DBE3" w14:textId="0BE27EE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A3A6210" w14:textId="1691956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2F4E77B" w14:textId="4040784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A83BC08" w14:textId="58610897" w:rsidTr="005C2EB2">
        <w:trPr>
          <w:hidden w:val="0"/>
        </w:trPr>
        <w:tc>
          <w:tcPr>
            <w:tcW w:w="1985" w:type="dxa"/>
          </w:tcPr>
          <w:p w14:paraId="662D0857" w14:textId="5665746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N1NDB11AA002XB51</w:t>
            </w:r>
          </w:p>
        </w:tc>
        <w:tc>
          <w:tcPr>
            <w:tcW w:w="2552" w:type="dxa"/>
            <w:vMerge w:val="restart"/>
            <w:vAlign w:val="center"/>
          </w:tcPr>
          <w:p w14:paraId="6656E984" w14:textId="76EC66B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Т-18 на выходе насосной группы №1</w:t>
            </w:r>
          </w:p>
        </w:tc>
        <w:tc>
          <w:tcPr>
            <w:tcW w:w="4394" w:type="dxa"/>
          </w:tcPr>
          <w:p w14:paraId="2F494FB6" w14:textId="6A1D834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D936E76" w14:textId="045253F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246E458" w14:textId="3C016408" w:rsidTr="005C2EB2">
        <w:trPr>
          <w:hidden w:val="0"/>
        </w:trPr>
        <w:tc>
          <w:tcPr>
            <w:tcW w:w="1985" w:type="dxa"/>
          </w:tcPr>
          <w:p w14:paraId="3EF5BDFF" w14:textId="0D3036F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N1NDB11AA002XB52</w:t>
            </w:r>
          </w:p>
        </w:tc>
        <w:tc>
          <w:tcPr>
            <w:tcW w:w="2552" w:type="dxa"/>
            <w:vMerge/>
            <w:vAlign w:val="center"/>
          </w:tcPr>
          <w:p w14:paraId="1AD13A41" w14:textId="68A5E2A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B47DB1" w14:textId="09424C7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C676578" w14:textId="656B27D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49502E9" w14:textId="45AC68E9" w:rsidTr="005C2EB2">
        <w:trPr>
          <w:hidden w:val="0"/>
        </w:trPr>
        <w:tc>
          <w:tcPr>
            <w:tcW w:w="1985" w:type="dxa"/>
          </w:tcPr>
          <w:p w14:paraId="6DBA63AF" w14:textId="0DB9728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N1NDB11AA002XB05</w:t>
            </w:r>
          </w:p>
        </w:tc>
        <w:tc>
          <w:tcPr>
            <w:tcW w:w="2552" w:type="dxa"/>
            <w:vMerge/>
            <w:vAlign w:val="center"/>
          </w:tcPr>
          <w:p w14:paraId="44B2ACCE" w14:textId="7486AD7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59C3474" w14:textId="4F7BDC2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24194F4" w14:textId="5AE3E3B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E4A64D5" w14:textId="28FC141B" w:rsidTr="005C2EB2">
        <w:trPr>
          <w:hidden w:val="0"/>
        </w:trPr>
        <w:tc>
          <w:tcPr>
            <w:tcW w:w="1985" w:type="dxa"/>
          </w:tcPr>
          <w:p w14:paraId="6597CA5B" w14:textId="1E6A915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N1NDB11AA002XB06</w:t>
            </w:r>
          </w:p>
        </w:tc>
        <w:tc>
          <w:tcPr>
            <w:tcW w:w="2552" w:type="dxa"/>
            <w:vMerge/>
            <w:vAlign w:val="center"/>
          </w:tcPr>
          <w:p w14:paraId="039D640A" w14:textId="228F114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8137A5F" w14:textId="5DBA829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99C23E1" w14:textId="73A35B9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E52DBF9" w14:textId="261957F1" w:rsidTr="005C2EB2">
        <w:trPr>
          <w:hidden w:val="0"/>
        </w:trPr>
        <w:tc>
          <w:tcPr>
            <w:tcW w:w="1985" w:type="dxa"/>
          </w:tcPr>
          <w:p w14:paraId="6E2C7C37" w14:textId="79574FB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N1NDB11AA002XL01</w:t>
            </w:r>
          </w:p>
        </w:tc>
        <w:tc>
          <w:tcPr>
            <w:tcW w:w="2552" w:type="dxa"/>
            <w:vMerge/>
            <w:vAlign w:val="center"/>
          </w:tcPr>
          <w:p w14:paraId="770AFC71" w14:textId="0B3AE9E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B837CAC" w14:textId="573199D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54F6CED" w14:textId="5CFE6D1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0B4FBF0" w14:textId="431298AA" w:rsidTr="005C2EB2">
        <w:trPr>
          <w:hidden w:val="0"/>
        </w:trPr>
        <w:tc>
          <w:tcPr>
            <w:tcW w:w="1985" w:type="dxa"/>
          </w:tcPr>
          <w:p w14:paraId="70DB53E5" w14:textId="259ACCE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N1NDB11AA002XM01</w:t>
            </w:r>
          </w:p>
        </w:tc>
        <w:tc>
          <w:tcPr>
            <w:tcW w:w="2552" w:type="dxa"/>
            <w:vMerge/>
            <w:vAlign w:val="center"/>
          </w:tcPr>
          <w:p w14:paraId="4BCDEBA6" w14:textId="3BA62B6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5D61373" w14:textId="24E716D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B77800F" w14:textId="27AC5AF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F9FA8BB" w14:textId="7278922B" w:rsidTr="005C2EB2">
        <w:trPr>
          <w:hidden w:val="0"/>
        </w:trPr>
        <w:tc>
          <w:tcPr>
            <w:tcW w:w="1985" w:type="dxa"/>
          </w:tcPr>
          <w:p w14:paraId="7799A354" w14:textId="3EB4235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N1NDB12AA002XB51</w:t>
            </w:r>
          </w:p>
        </w:tc>
        <w:tc>
          <w:tcPr>
            <w:tcW w:w="2552" w:type="dxa"/>
            <w:vMerge w:val="restart"/>
            <w:vAlign w:val="center"/>
          </w:tcPr>
          <w:p w14:paraId="6A322C3B" w14:textId="292E7DB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Т-19 на выходе насосной группы №2</w:t>
            </w:r>
          </w:p>
        </w:tc>
        <w:tc>
          <w:tcPr>
            <w:tcW w:w="4394" w:type="dxa"/>
          </w:tcPr>
          <w:p w14:paraId="21D7D1FD" w14:textId="5064BC4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68C69D8" w14:textId="1A2B358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3BF0987" w14:textId="23C53E70" w:rsidTr="005C2EB2">
        <w:trPr>
          <w:hidden w:val="0"/>
        </w:trPr>
        <w:tc>
          <w:tcPr>
            <w:tcW w:w="1985" w:type="dxa"/>
          </w:tcPr>
          <w:p w14:paraId="301A8FE7" w14:textId="1FBBD35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N1NDB12AA002XB52</w:t>
            </w:r>
          </w:p>
        </w:tc>
        <w:tc>
          <w:tcPr>
            <w:tcW w:w="2552" w:type="dxa"/>
            <w:vMerge/>
            <w:vAlign w:val="center"/>
          </w:tcPr>
          <w:p w14:paraId="5B18F542" w14:textId="5C1BC32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85D165" w14:textId="4397DF2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0F926A7" w14:textId="06B1A74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ABBD1D7" w14:textId="514CB7F2" w:rsidTr="005C2EB2">
        <w:trPr>
          <w:hidden w:val="0"/>
        </w:trPr>
        <w:tc>
          <w:tcPr>
            <w:tcW w:w="1985" w:type="dxa"/>
          </w:tcPr>
          <w:p w14:paraId="159CA763" w14:textId="03A850B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N1NDB12AA002XB05</w:t>
            </w:r>
          </w:p>
        </w:tc>
        <w:tc>
          <w:tcPr>
            <w:tcW w:w="2552" w:type="dxa"/>
            <w:vMerge/>
            <w:vAlign w:val="center"/>
          </w:tcPr>
          <w:p w14:paraId="22DD40DC" w14:textId="060F578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D0DEFF8" w14:textId="3458186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739B29B" w14:textId="686A445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67AD87B" w14:textId="4B85A92B" w:rsidTr="005C2EB2">
        <w:trPr>
          <w:hidden w:val="0"/>
        </w:trPr>
        <w:tc>
          <w:tcPr>
            <w:tcW w:w="1985" w:type="dxa"/>
          </w:tcPr>
          <w:p w14:paraId="462B5D47" w14:textId="6B2CF2E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N1NDB12AA002XB06</w:t>
            </w:r>
          </w:p>
        </w:tc>
        <w:tc>
          <w:tcPr>
            <w:tcW w:w="2552" w:type="dxa"/>
            <w:vMerge/>
            <w:vAlign w:val="center"/>
          </w:tcPr>
          <w:p w14:paraId="526DE94A" w14:textId="35CE4B4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9BA0F6" w14:textId="32AD2DB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1B7ADB0" w14:textId="4FCC0A9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3752B14" w14:textId="5E8F1553" w:rsidTr="005C2EB2">
        <w:trPr>
          <w:hidden w:val="0"/>
        </w:trPr>
        <w:tc>
          <w:tcPr>
            <w:tcW w:w="1985" w:type="dxa"/>
          </w:tcPr>
          <w:p w14:paraId="6F3B17A6" w14:textId="366EE51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N1NDB12AA002XL01</w:t>
            </w:r>
          </w:p>
        </w:tc>
        <w:tc>
          <w:tcPr>
            <w:tcW w:w="2552" w:type="dxa"/>
            <w:vMerge/>
            <w:vAlign w:val="center"/>
          </w:tcPr>
          <w:p w14:paraId="21CFBBBB" w14:textId="08A64F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61AEA1" w14:textId="38BEA5F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231E992" w14:textId="61BEB53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396DF20" w14:textId="3FDA4667" w:rsidTr="005C2EB2">
        <w:trPr>
          <w:hidden w:val="0"/>
        </w:trPr>
        <w:tc>
          <w:tcPr>
            <w:tcW w:w="1985" w:type="dxa"/>
          </w:tcPr>
          <w:p w14:paraId="33693415" w14:textId="5756F86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N1NDB12AA002XM01</w:t>
            </w:r>
          </w:p>
        </w:tc>
        <w:tc>
          <w:tcPr>
            <w:tcW w:w="2552" w:type="dxa"/>
            <w:vMerge/>
            <w:vAlign w:val="center"/>
          </w:tcPr>
          <w:p w14:paraId="7102A13D" w14:textId="49072D7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CF08E7C" w14:textId="04F18CD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3CBB862" w14:textId="6C3AFCE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19D72E4A" w14:textId="296D4EB6" w:rsidTr="005C2EB2">
        <w:trPr>
          <w:hidden w:val="0"/>
        </w:trPr>
        <w:tc>
          <w:tcPr>
            <w:tcW w:w="10488" w:type="dxa"/>
            <w:gridSpan w:val="4"/>
          </w:tcPr>
          <w:p w14:paraId="61715E0D" w14:textId="65FFE663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Сетевой насос СН-1</w:t>
            </w:r>
          </w:p>
        </w:tc>
      </w:tr>
      <w:tr w:rsidR="003C1D49" w:rsidRPr="0017406B" w14:paraId="10CCC5D8" w14:textId="553212EE" w:rsidTr="005C2EB2">
        <w:trPr>
          <w:hidden w:val="0"/>
        </w:trPr>
        <w:tc>
          <w:tcPr>
            <w:tcW w:w="1985" w:type="dxa"/>
          </w:tcPr>
          <w:p w14:paraId="5A6AA4DA" w14:textId="201ACAB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N1NDC01AA001XB51</w:t>
            </w:r>
          </w:p>
        </w:tc>
        <w:tc>
          <w:tcPr>
            <w:tcW w:w="2552" w:type="dxa"/>
            <w:vMerge w:val="restart"/>
            <w:vAlign w:val="center"/>
          </w:tcPr>
          <w:p w14:paraId="4DFA8B51" w14:textId="31EFDFD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Т-10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СН №1</w:t>
            </w:r>
          </w:p>
        </w:tc>
        <w:tc>
          <w:tcPr>
            <w:tcW w:w="4394" w:type="dxa"/>
          </w:tcPr>
          <w:p w14:paraId="1FBF8136" w14:textId="17C0E6E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D0D181D" w14:textId="470A9F7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69FA491" w14:textId="7A6300B3" w:rsidTr="005C2EB2">
        <w:trPr>
          <w:hidden w:val="0"/>
        </w:trPr>
        <w:tc>
          <w:tcPr>
            <w:tcW w:w="1985" w:type="dxa"/>
          </w:tcPr>
          <w:p w14:paraId="5171DC73" w14:textId="3EDF597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N1NDC01AA001XB52</w:t>
            </w:r>
          </w:p>
        </w:tc>
        <w:tc>
          <w:tcPr>
            <w:tcW w:w="2552" w:type="dxa"/>
            <w:vMerge/>
            <w:vAlign w:val="center"/>
          </w:tcPr>
          <w:p w14:paraId="1ACE9F0D" w14:textId="48431B0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3B87651" w14:textId="5E65CF6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31ED015" w14:textId="7D93CA2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C08EFE8" w14:textId="1021959E" w:rsidTr="005C2EB2">
        <w:trPr>
          <w:hidden w:val="0"/>
        </w:trPr>
        <w:tc>
          <w:tcPr>
            <w:tcW w:w="1985" w:type="dxa"/>
          </w:tcPr>
          <w:p w14:paraId="12833641" w14:textId="19792B8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N1NDC01AA001XB05</w:t>
            </w:r>
          </w:p>
        </w:tc>
        <w:tc>
          <w:tcPr>
            <w:tcW w:w="2552" w:type="dxa"/>
            <w:vMerge/>
            <w:vAlign w:val="center"/>
          </w:tcPr>
          <w:p w14:paraId="45792FC8" w14:textId="182304F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52AF514" w14:textId="02D28CD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37575A8" w14:textId="29BF300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4C1A101" w14:textId="7C2FB520" w:rsidTr="005C2EB2">
        <w:trPr>
          <w:hidden w:val="0"/>
        </w:trPr>
        <w:tc>
          <w:tcPr>
            <w:tcW w:w="1985" w:type="dxa"/>
          </w:tcPr>
          <w:p w14:paraId="79C3CCCF" w14:textId="58871A4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N1NDC01AA001XB06</w:t>
            </w:r>
          </w:p>
        </w:tc>
        <w:tc>
          <w:tcPr>
            <w:tcW w:w="2552" w:type="dxa"/>
            <w:vMerge/>
            <w:vAlign w:val="center"/>
          </w:tcPr>
          <w:p w14:paraId="2DE889D9" w14:textId="4EC5150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FD1955" w14:textId="6271051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D4479A5" w14:textId="26A272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D248933" w14:textId="56FB93DE" w:rsidTr="005C2EB2">
        <w:trPr>
          <w:hidden w:val="0"/>
        </w:trPr>
        <w:tc>
          <w:tcPr>
            <w:tcW w:w="1985" w:type="dxa"/>
          </w:tcPr>
          <w:p w14:paraId="5C523F11" w14:textId="5207FFE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N1NDC01AA001XL01</w:t>
            </w:r>
          </w:p>
        </w:tc>
        <w:tc>
          <w:tcPr>
            <w:tcW w:w="2552" w:type="dxa"/>
            <w:vMerge/>
            <w:vAlign w:val="center"/>
          </w:tcPr>
          <w:p w14:paraId="334A7603" w14:textId="67950E4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A9E11FA" w14:textId="24DC408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C649F31" w14:textId="41004F6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442F734" w14:textId="0B3BD1BA" w:rsidTr="005C2EB2">
        <w:trPr>
          <w:hidden w:val="0"/>
        </w:trPr>
        <w:tc>
          <w:tcPr>
            <w:tcW w:w="1985" w:type="dxa"/>
          </w:tcPr>
          <w:p w14:paraId="711076E7" w14:textId="17F0AF7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N1NDC01AA001XM01</w:t>
            </w:r>
          </w:p>
        </w:tc>
        <w:tc>
          <w:tcPr>
            <w:tcW w:w="2552" w:type="dxa"/>
            <w:vMerge/>
            <w:vAlign w:val="center"/>
          </w:tcPr>
          <w:p w14:paraId="6DB03A26" w14:textId="5A4A57A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B3AEBB" w14:textId="30A48CB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0E98585" w14:textId="43F3C55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D1185BD" w14:textId="69B3F497" w:rsidTr="005C2EB2">
        <w:trPr>
          <w:hidden w:val="0"/>
        </w:trPr>
        <w:tc>
          <w:tcPr>
            <w:tcW w:w="1985" w:type="dxa"/>
          </w:tcPr>
          <w:p w14:paraId="0418E039" w14:textId="07880F5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N1NDC01AA002XB51</w:t>
            </w:r>
          </w:p>
        </w:tc>
        <w:tc>
          <w:tcPr>
            <w:tcW w:w="2552" w:type="dxa"/>
            <w:vMerge w:val="restart"/>
            <w:vAlign w:val="center"/>
          </w:tcPr>
          <w:p w14:paraId="0812535F" w14:textId="1FAE7DB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Т-11 на напоре СН №1</w:t>
            </w:r>
          </w:p>
        </w:tc>
        <w:tc>
          <w:tcPr>
            <w:tcW w:w="4394" w:type="dxa"/>
          </w:tcPr>
          <w:p w14:paraId="42150FF2" w14:textId="33B6B36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7BB2451" w14:textId="79E7668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6DCC990" w14:textId="216CFAA3" w:rsidTr="005C2EB2">
        <w:trPr>
          <w:hidden w:val="0"/>
        </w:trPr>
        <w:tc>
          <w:tcPr>
            <w:tcW w:w="1985" w:type="dxa"/>
          </w:tcPr>
          <w:p w14:paraId="4C5D7477" w14:textId="09C175C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N1NDC01AA002XB52</w:t>
            </w:r>
          </w:p>
        </w:tc>
        <w:tc>
          <w:tcPr>
            <w:tcW w:w="2552" w:type="dxa"/>
            <w:vMerge/>
            <w:vAlign w:val="center"/>
          </w:tcPr>
          <w:p w14:paraId="644480CB" w14:textId="495E93E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30DE37C" w14:textId="030E34D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CD8166E" w14:textId="3D55893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B81A463" w14:textId="38E16449" w:rsidTr="005C2EB2">
        <w:trPr>
          <w:hidden w:val="0"/>
        </w:trPr>
        <w:tc>
          <w:tcPr>
            <w:tcW w:w="1985" w:type="dxa"/>
          </w:tcPr>
          <w:p w14:paraId="01811EBE" w14:textId="5DCFAF0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N1NDC01AA002XB05</w:t>
            </w:r>
          </w:p>
        </w:tc>
        <w:tc>
          <w:tcPr>
            <w:tcW w:w="2552" w:type="dxa"/>
            <w:vMerge/>
            <w:vAlign w:val="center"/>
          </w:tcPr>
          <w:p w14:paraId="4F2D7805" w14:textId="3849C7C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E624870" w14:textId="530EDB1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39D114C5" w14:textId="157E993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8793108" w14:textId="251691A6" w:rsidTr="005C2EB2">
        <w:trPr>
          <w:hidden w:val="0"/>
        </w:trPr>
        <w:tc>
          <w:tcPr>
            <w:tcW w:w="1985" w:type="dxa"/>
          </w:tcPr>
          <w:p w14:paraId="7A571C55" w14:textId="037A7CA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N1NDC01AA002XB06</w:t>
            </w:r>
          </w:p>
        </w:tc>
        <w:tc>
          <w:tcPr>
            <w:tcW w:w="2552" w:type="dxa"/>
            <w:vMerge/>
            <w:vAlign w:val="center"/>
          </w:tcPr>
          <w:p w14:paraId="778C508A" w14:textId="51851A8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CFAB185" w14:textId="7BF74B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DDE5D1A" w14:textId="34C7B0D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3EE70E4" w14:textId="06A69972" w:rsidTr="005C2EB2">
        <w:trPr>
          <w:hidden w:val="0"/>
        </w:trPr>
        <w:tc>
          <w:tcPr>
            <w:tcW w:w="1985" w:type="dxa"/>
          </w:tcPr>
          <w:p w14:paraId="0657EA17" w14:textId="0D0DF09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N1NDC01AA002XL01</w:t>
            </w:r>
          </w:p>
        </w:tc>
        <w:tc>
          <w:tcPr>
            <w:tcW w:w="2552" w:type="dxa"/>
            <w:vMerge/>
            <w:vAlign w:val="center"/>
          </w:tcPr>
          <w:p w14:paraId="7C5AC117" w14:textId="7AE6E12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0AE909B" w14:textId="59094E8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0596C93" w14:textId="6BD7D8E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C1222E4" w14:textId="41A72C27" w:rsidTr="005C2EB2">
        <w:trPr>
          <w:hidden w:val="0"/>
        </w:trPr>
        <w:tc>
          <w:tcPr>
            <w:tcW w:w="1985" w:type="dxa"/>
          </w:tcPr>
          <w:p w14:paraId="4BC74547" w14:textId="6AD3680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N1NDC01AA002XM01</w:t>
            </w:r>
          </w:p>
        </w:tc>
        <w:tc>
          <w:tcPr>
            <w:tcW w:w="2552" w:type="dxa"/>
            <w:vMerge/>
            <w:vAlign w:val="center"/>
          </w:tcPr>
          <w:p w14:paraId="6D6D817D" w14:textId="75BC16E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D0D8E20" w14:textId="55169DD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555AB76" w14:textId="52A8397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0FACAD67" w14:textId="029F98CD" w:rsidTr="005C2EB2">
        <w:trPr>
          <w:hidden w:val="0"/>
        </w:trPr>
        <w:tc>
          <w:tcPr>
            <w:tcW w:w="10488" w:type="dxa"/>
            <w:gridSpan w:val="4"/>
          </w:tcPr>
          <w:p w14:paraId="3FB59629" w14:textId="36B998D3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Сетевой насос СН-2</w:t>
            </w:r>
          </w:p>
        </w:tc>
      </w:tr>
      <w:tr w:rsidR="003C1D49" w:rsidRPr="0017406B" w14:paraId="586B74F5" w14:textId="344E8AC0" w:rsidTr="005C2EB2">
        <w:trPr>
          <w:hidden w:val="0"/>
        </w:trPr>
        <w:tc>
          <w:tcPr>
            <w:tcW w:w="1985" w:type="dxa"/>
          </w:tcPr>
          <w:p w14:paraId="474C3057" w14:textId="1F5E78D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N1NDC02AA001XB51</w:t>
            </w:r>
          </w:p>
        </w:tc>
        <w:tc>
          <w:tcPr>
            <w:tcW w:w="2552" w:type="dxa"/>
            <w:vMerge w:val="restart"/>
            <w:vAlign w:val="center"/>
          </w:tcPr>
          <w:p w14:paraId="6E84FE70" w14:textId="7619653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Т-12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СН №2</w:t>
            </w:r>
          </w:p>
        </w:tc>
        <w:tc>
          <w:tcPr>
            <w:tcW w:w="4394" w:type="dxa"/>
          </w:tcPr>
          <w:p w14:paraId="7F220D7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42DA8CA" w14:textId="7A5AB95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DF6A0B8" w14:textId="26B11A56" w:rsidTr="005C2EB2">
        <w:trPr>
          <w:hidden w:val="0"/>
        </w:trPr>
        <w:tc>
          <w:tcPr>
            <w:tcW w:w="1985" w:type="dxa"/>
          </w:tcPr>
          <w:p w14:paraId="56538442" w14:textId="064F8C6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N1NDC02AA001XB52</w:t>
            </w:r>
          </w:p>
        </w:tc>
        <w:tc>
          <w:tcPr>
            <w:tcW w:w="2552" w:type="dxa"/>
            <w:vMerge/>
            <w:vAlign w:val="center"/>
          </w:tcPr>
          <w:p w14:paraId="2D72B60B" w14:textId="50E7592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4BE921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34C1D9F" w14:textId="05854DB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6902F79" w14:textId="4A19486F" w:rsidTr="005C2EB2">
        <w:trPr>
          <w:hidden w:val="0"/>
        </w:trPr>
        <w:tc>
          <w:tcPr>
            <w:tcW w:w="1985" w:type="dxa"/>
          </w:tcPr>
          <w:p w14:paraId="3D80BC3D" w14:textId="34C933C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N1NDC02AA001XB05</w:t>
            </w:r>
          </w:p>
        </w:tc>
        <w:tc>
          <w:tcPr>
            <w:tcW w:w="2552" w:type="dxa"/>
            <w:vMerge/>
            <w:vAlign w:val="center"/>
          </w:tcPr>
          <w:p w14:paraId="39808710" w14:textId="5D05AB1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2CA50F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6FCA4EA" w14:textId="66036EA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8ADFCE7" w14:textId="654F6FA2" w:rsidTr="005C2EB2">
        <w:trPr>
          <w:hidden w:val="0"/>
        </w:trPr>
        <w:tc>
          <w:tcPr>
            <w:tcW w:w="1985" w:type="dxa"/>
          </w:tcPr>
          <w:p w14:paraId="4CA3CA6F" w14:textId="25D3A77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N1NDC02AA001XB06</w:t>
            </w:r>
          </w:p>
        </w:tc>
        <w:tc>
          <w:tcPr>
            <w:tcW w:w="2552" w:type="dxa"/>
            <w:vMerge/>
            <w:vAlign w:val="center"/>
          </w:tcPr>
          <w:p w14:paraId="147A33D0" w14:textId="0EC23CD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F2279F8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337A96C2" w14:textId="2CB9ACB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BD76B05" w14:textId="00F66274" w:rsidTr="005C2EB2">
        <w:trPr>
          <w:hidden w:val="0"/>
        </w:trPr>
        <w:tc>
          <w:tcPr>
            <w:tcW w:w="1985" w:type="dxa"/>
          </w:tcPr>
          <w:p w14:paraId="235189EA" w14:textId="43CC621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N1NDC02AA001XL01</w:t>
            </w:r>
          </w:p>
        </w:tc>
        <w:tc>
          <w:tcPr>
            <w:tcW w:w="2552" w:type="dxa"/>
            <w:vMerge/>
            <w:vAlign w:val="center"/>
          </w:tcPr>
          <w:p w14:paraId="25CC13A5" w14:textId="4299DA1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11A5FB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72BA4AE" w14:textId="6A24392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2894FC5" w14:textId="305964F4" w:rsidTr="005C2EB2">
        <w:trPr>
          <w:hidden w:val="0"/>
        </w:trPr>
        <w:tc>
          <w:tcPr>
            <w:tcW w:w="1985" w:type="dxa"/>
          </w:tcPr>
          <w:p w14:paraId="3B447779" w14:textId="12DBC86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N1NDC02AA001XM01</w:t>
            </w:r>
          </w:p>
        </w:tc>
        <w:tc>
          <w:tcPr>
            <w:tcW w:w="2552" w:type="dxa"/>
            <w:vMerge/>
            <w:vAlign w:val="center"/>
          </w:tcPr>
          <w:p w14:paraId="62314960" w14:textId="0A24A7C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7D8C84F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082BD64" w14:textId="0AB1885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FE7FE71" w14:textId="62A8983B" w:rsidTr="005C2EB2">
        <w:trPr>
          <w:hidden w:val="0"/>
        </w:trPr>
        <w:tc>
          <w:tcPr>
            <w:tcW w:w="1985" w:type="dxa"/>
          </w:tcPr>
          <w:p w14:paraId="69EF5CF0" w14:textId="14A2D15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N1NDC02AA002XB51</w:t>
            </w:r>
          </w:p>
        </w:tc>
        <w:tc>
          <w:tcPr>
            <w:tcW w:w="2552" w:type="dxa"/>
            <w:vMerge w:val="restart"/>
            <w:vAlign w:val="center"/>
          </w:tcPr>
          <w:p w14:paraId="18C626F0" w14:textId="4CA8271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Т-13 на напоре СН №2</w:t>
            </w:r>
          </w:p>
        </w:tc>
        <w:tc>
          <w:tcPr>
            <w:tcW w:w="4394" w:type="dxa"/>
          </w:tcPr>
          <w:p w14:paraId="04D08E1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8E4EB11" w14:textId="57C8AFD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103D305" w14:textId="011AF100" w:rsidTr="005C2EB2">
        <w:trPr>
          <w:hidden w:val="0"/>
        </w:trPr>
        <w:tc>
          <w:tcPr>
            <w:tcW w:w="1985" w:type="dxa"/>
          </w:tcPr>
          <w:p w14:paraId="45CFE301" w14:textId="454493A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N1NDC02AA002XB52</w:t>
            </w:r>
          </w:p>
        </w:tc>
        <w:tc>
          <w:tcPr>
            <w:tcW w:w="2552" w:type="dxa"/>
            <w:vMerge/>
            <w:vAlign w:val="center"/>
          </w:tcPr>
          <w:p w14:paraId="12191915" w14:textId="1ECD520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E400E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19C505D" w14:textId="490EF8C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EC9B96E" w14:textId="64C3BE93" w:rsidTr="005C2EB2">
        <w:trPr>
          <w:hidden w:val="0"/>
        </w:trPr>
        <w:tc>
          <w:tcPr>
            <w:tcW w:w="1985" w:type="dxa"/>
          </w:tcPr>
          <w:p w14:paraId="04199D84" w14:textId="72E119D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N1NDC02AA002XB05</w:t>
            </w:r>
          </w:p>
        </w:tc>
        <w:tc>
          <w:tcPr>
            <w:tcW w:w="2552" w:type="dxa"/>
            <w:vMerge/>
            <w:vAlign w:val="center"/>
          </w:tcPr>
          <w:p w14:paraId="7AC341A0" w14:textId="534473C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FB99D0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472FAFC" w14:textId="5E6B38D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24DA644" w14:textId="0A135E28" w:rsidTr="005C2EB2">
        <w:trPr>
          <w:hidden w:val="0"/>
        </w:trPr>
        <w:tc>
          <w:tcPr>
            <w:tcW w:w="1985" w:type="dxa"/>
          </w:tcPr>
          <w:p w14:paraId="0BC9C64B" w14:textId="40AA86A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N1NDC02AA002XB06</w:t>
            </w:r>
          </w:p>
        </w:tc>
        <w:tc>
          <w:tcPr>
            <w:tcW w:w="2552" w:type="dxa"/>
            <w:vMerge/>
            <w:vAlign w:val="center"/>
          </w:tcPr>
          <w:p w14:paraId="1BDBB164" w14:textId="65BC81B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63109B1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40FD862" w14:textId="5271948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8DA4857" w14:textId="0EECF5C1" w:rsidTr="005C2EB2">
        <w:trPr>
          <w:hidden w:val="0"/>
        </w:trPr>
        <w:tc>
          <w:tcPr>
            <w:tcW w:w="1985" w:type="dxa"/>
          </w:tcPr>
          <w:p w14:paraId="72407A72" w14:textId="68FCC49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N1NDC02AA002XL01</w:t>
            </w:r>
          </w:p>
        </w:tc>
        <w:tc>
          <w:tcPr>
            <w:tcW w:w="2552" w:type="dxa"/>
            <w:vMerge/>
            <w:vAlign w:val="center"/>
          </w:tcPr>
          <w:p w14:paraId="67F045CF" w14:textId="56C8D92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B2FE81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39CB1E6" w14:textId="6A5C173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D866AD1" w14:textId="1D6194A8" w:rsidTr="005C2EB2">
        <w:trPr>
          <w:hidden w:val="0"/>
        </w:trPr>
        <w:tc>
          <w:tcPr>
            <w:tcW w:w="1985" w:type="dxa"/>
          </w:tcPr>
          <w:p w14:paraId="4085EE49" w14:textId="440F458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N1NDC02AA002XM01</w:t>
            </w:r>
          </w:p>
        </w:tc>
        <w:tc>
          <w:tcPr>
            <w:tcW w:w="2552" w:type="dxa"/>
            <w:vMerge/>
            <w:vAlign w:val="center"/>
          </w:tcPr>
          <w:p w14:paraId="69163B9F" w14:textId="2EA6653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4FA3315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390AB2D" w14:textId="69F3BC2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7CB69BF5" w14:textId="2003B564" w:rsidTr="005C2EB2">
        <w:trPr>
          <w:hidden w:val="0"/>
        </w:trPr>
        <w:tc>
          <w:tcPr>
            <w:tcW w:w="10488" w:type="dxa"/>
            <w:gridSpan w:val="4"/>
          </w:tcPr>
          <w:p w14:paraId="49528137" w14:textId="6D13314C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Сетевой насос СН-3</w:t>
            </w:r>
          </w:p>
        </w:tc>
      </w:tr>
      <w:tr w:rsidR="003C1D49" w:rsidRPr="0017406B" w14:paraId="30EC8959" w14:textId="7D33E42F" w:rsidTr="005C2EB2">
        <w:trPr>
          <w:hidden w:val="0"/>
        </w:trPr>
        <w:tc>
          <w:tcPr>
            <w:tcW w:w="1985" w:type="dxa"/>
          </w:tcPr>
          <w:p w14:paraId="46C14483" w14:textId="4403E37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N1NDC03AA001XB51</w:t>
            </w:r>
          </w:p>
        </w:tc>
        <w:tc>
          <w:tcPr>
            <w:tcW w:w="2552" w:type="dxa"/>
            <w:vMerge w:val="restart"/>
            <w:vAlign w:val="center"/>
          </w:tcPr>
          <w:p w14:paraId="0489F307" w14:textId="6BD0DD2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Т-14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СН №3</w:t>
            </w:r>
          </w:p>
        </w:tc>
        <w:tc>
          <w:tcPr>
            <w:tcW w:w="4394" w:type="dxa"/>
          </w:tcPr>
          <w:p w14:paraId="3B3D121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AC5CAAC" w14:textId="19A5178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B168F64" w14:textId="20FCFC08" w:rsidTr="005C2EB2">
        <w:trPr>
          <w:hidden w:val="0"/>
        </w:trPr>
        <w:tc>
          <w:tcPr>
            <w:tcW w:w="1985" w:type="dxa"/>
          </w:tcPr>
          <w:p w14:paraId="40FBE22F" w14:textId="643A3C1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N1NDC03AA001XB52</w:t>
            </w:r>
          </w:p>
        </w:tc>
        <w:tc>
          <w:tcPr>
            <w:tcW w:w="2552" w:type="dxa"/>
            <w:vMerge/>
            <w:vAlign w:val="center"/>
          </w:tcPr>
          <w:p w14:paraId="7D5DF89D" w14:textId="7F6E2E8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917A4B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45D86B1" w14:textId="6D83441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FAC4483" w14:textId="3304E83A" w:rsidTr="005C2EB2">
        <w:trPr>
          <w:hidden w:val="0"/>
        </w:trPr>
        <w:tc>
          <w:tcPr>
            <w:tcW w:w="1985" w:type="dxa"/>
          </w:tcPr>
          <w:p w14:paraId="007E1610" w14:textId="29206C3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N1NDC03AA001XB05</w:t>
            </w:r>
          </w:p>
        </w:tc>
        <w:tc>
          <w:tcPr>
            <w:tcW w:w="2552" w:type="dxa"/>
            <w:vMerge/>
            <w:vAlign w:val="center"/>
          </w:tcPr>
          <w:p w14:paraId="6B87CEC9" w14:textId="1A2109B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414DE98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5E4DCE30" w14:textId="5FD8283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148B001" w14:textId="69EBEE76" w:rsidTr="005C2EB2">
        <w:trPr>
          <w:hidden w:val="0"/>
        </w:trPr>
        <w:tc>
          <w:tcPr>
            <w:tcW w:w="1985" w:type="dxa"/>
          </w:tcPr>
          <w:p w14:paraId="0DC42360" w14:textId="5BE356D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N1NDC03AA001XB06</w:t>
            </w:r>
          </w:p>
        </w:tc>
        <w:tc>
          <w:tcPr>
            <w:tcW w:w="2552" w:type="dxa"/>
            <w:vMerge/>
            <w:vAlign w:val="center"/>
          </w:tcPr>
          <w:p w14:paraId="4ECD2084" w14:textId="002104D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E655A5F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1B281BB5" w14:textId="028B4AD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36BAEEC" w14:textId="6CBBA560" w:rsidTr="005C2EB2">
        <w:trPr>
          <w:hidden w:val="0"/>
        </w:trPr>
        <w:tc>
          <w:tcPr>
            <w:tcW w:w="1985" w:type="dxa"/>
          </w:tcPr>
          <w:p w14:paraId="31669632" w14:textId="3B88259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N1NDC03AA001XL01</w:t>
            </w:r>
          </w:p>
        </w:tc>
        <w:tc>
          <w:tcPr>
            <w:tcW w:w="2552" w:type="dxa"/>
            <w:vMerge/>
            <w:vAlign w:val="center"/>
          </w:tcPr>
          <w:p w14:paraId="5C94C066" w14:textId="388DC25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A5DF1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5C43DAC" w14:textId="34C35F9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4BDB5DB" w14:textId="047EDB9C" w:rsidTr="005C2EB2">
        <w:trPr>
          <w:hidden w:val="0"/>
        </w:trPr>
        <w:tc>
          <w:tcPr>
            <w:tcW w:w="1985" w:type="dxa"/>
          </w:tcPr>
          <w:p w14:paraId="66889902" w14:textId="7115F7E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N1NDC03AA001XM01</w:t>
            </w:r>
          </w:p>
        </w:tc>
        <w:tc>
          <w:tcPr>
            <w:tcW w:w="2552" w:type="dxa"/>
            <w:vMerge/>
            <w:vAlign w:val="center"/>
          </w:tcPr>
          <w:p w14:paraId="35227777" w14:textId="479CD44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64DE102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1BBA759" w14:textId="463802B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857D9BE" w14:textId="670FB33B" w:rsidTr="005C2EB2">
        <w:trPr>
          <w:hidden w:val="0"/>
        </w:trPr>
        <w:tc>
          <w:tcPr>
            <w:tcW w:w="1985" w:type="dxa"/>
          </w:tcPr>
          <w:p w14:paraId="6665FCF4" w14:textId="72D3422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N1NDC03AA002XB51</w:t>
            </w:r>
          </w:p>
        </w:tc>
        <w:tc>
          <w:tcPr>
            <w:tcW w:w="2552" w:type="dxa"/>
            <w:vMerge w:val="restart"/>
            <w:vAlign w:val="center"/>
          </w:tcPr>
          <w:p w14:paraId="2CF6923D" w14:textId="2162CD2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Т-15 на напоре СН №3</w:t>
            </w:r>
          </w:p>
        </w:tc>
        <w:tc>
          <w:tcPr>
            <w:tcW w:w="4394" w:type="dxa"/>
          </w:tcPr>
          <w:p w14:paraId="0A54F56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05BDD96" w14:textId="6DCE3BC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A2A130E" w14:textId="3F50A6B3" w:rsidTr="005C2EB2">
        <w:trPr>
          <w:hidden w:val="0"/>
        </w:trPr>
        <w:tc>
          <w:tcPr>
            <w:tcW w:w="1985" w:type="dxa"/>
          </w:tcPr>
          <w:p w14:paraId="0B34CD16" w14:textId="2D9E0D6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N1NDC03AA002XB52</w:t>
            </w:r>
          </w:p>
        </w:tc>
        <w:tc>
          <w:tcPr>
            <w:tcW w:w="2552" w:type="dxa"/>
            <w:vMerge/>
            <w:vAlign w:val="center"/>
          </w:tcPr>
          <w:p w14:paraId="5D493FFD" w14:textId="71A6130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E28B16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417E763" w14:textId="1BD7BB0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FD327D8" w14:textId="741489F1" w:rsidTr="005C2EB2">
        <w:trPr>
          <w:hidden w:val="0"/>
        </w:trPr>
        <w:tc>
          <w:tcPr>
            <w:tcW w:w="1985" w:type="dxa"/>
          </w:tcPr>
          <w:p w14:paraId="0AF26121" w14:textId="2375725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N1NDC03AA002XB05</w:t>
            </w:r>
          </w:p>
        </w:tc>
        <w:tc>
          <w:tcPr>
            <w:tcW w:w="2552" w:type="dxa"/>
            <w:vMerge/>
            <w:vAlign w:val="center"/>
          </w:tcPr>
          <w:p w14:paraId="1B29F61A" w14:textId="03AC7AD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3D2FA25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52FCDF9B" w14:textId="3E2DBEF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16D063C" w14:textId="4A1B1D4B" w:rsidTr="005C2EB2">
        <w:trPr>
          <w:hidden w:val="0"/>
        </w:trPr>
        <w:tc>
          <w:tcPr>
            <w:tcW w:w="1985" w:type="dxa"/>
          </w:tcPr>
          <w:p w14:paraId="7B1B5C6E" w14:textId="6BB0AE2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N1NDC03AA002XB06</w:t>
            </w:r>
          </w:p>
        </w:tc>
        <w:tc>
          <w:tcPr>
            <w:tcW w:w="2552" w:type="dxa"/>
            <w:vMerge/>
            <w:vAlign w:val="center"/>
          </w:tcPr>
          <w:p w14:paraId="22AC7179" w14:textId="0F84F79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89E6E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D3F93E0" w14:textId="7C0342D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2134E76" w14:textId="5B18B2BE" w:rsidTr="005C2EB2">
        <w:trPr>
          <w:hidden w:val="0"/>
        </w:trPr>
        <w:tc>
          <w:tcPr>
            <w:tcW w:w="1985" w:type="dxa"/>
          </w:tcPr>
          <w:p w14:paraId="52D7F92E" w14:textId="7416D92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N1NDC03AA002XL01</w:t>
            </w:r>
          </w:p>
        </w:tc>
        <w:tc>
          <w:tcPr>
            <w:tcW w:w="2552" w:type="dxa"/>
            <w:vMerge/>
            <w:vAlign w:val="center"/>
          </w:tcPr>
          <w:p w14:paraId="2E951A78" w14:textId="63B5DC7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252BF0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D8E0FF8" w14:textId="24285F1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44C88E6" w14:textId="2E077AFB" w:rsidTr="005C2EB2">
        <w:trPr>
          <w:hidden w:val="0"/>
        </w:trPr>
        <w:tc>
          <w:tcPr>
            <w:tcW w:w="1985" w:type="dxa"/>
          </w:tcPr>
          <w:p w14:paraId="247F1EAE" w14:textId="2B94864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N1NDC03AA002XM01</w:t>
            </w:r>
          </w:p>
        </w:tc>
        <w:tc>
          <w:tcPr>
            <w:tcW w:w="2552" w:type="dxa"/>
            <w:vMerge/>
            <w:vAlign w:val="center"/>
          </w:tcPr>
          <w:p w14:paraId="09B5C828" w14:textId="427F30C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DCC5E5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005B983" w14:textId="3BD5C51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45884745" w14:textId="26AAB7A0" w:rsidTr="005C2EB2">
        <w:trPr>
          <w:hidden w:val="0"/>
        </w:trPr>
        <w:tc>
          <w:tcPr>
            <w:tcW w:w="10488" w:type="dxa"/>
            <w:gridSpan w:val="4"/>
          </w:tcPr>
          <w:p w14:paraId="7E53314A" w14:textId="3BC8D1A0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Сетевой насос СН-4</w:t>
            </w:r>
          </w:p>
        </w:tc>
      </w:tr>
      <w:tr w:rsidR="003C1D49" w:rsidRPr="0017406B" w14:paraId="39292066" w14:textId="5896DE9D" w:rsidTr="005C2EB2">
        <w:trPr>
          <w:hidden w:val="0"/>
        </w:trPr>
        <w:tc>
          <w:tcPr>
            <w:tcW w:w="1985" w:type="dxa"/>
          </w:tcPr>
          <w:p w14:paraId="37088F01" w14:textId="40C89CF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N1NDC04AA001XB51</w:t>
            </w:r>
          </w:p>
        </w:tc>
        <w:tc>
          <w:tcPr>
            <w:tcW w:w="2552" w:type="dxa"/>
            <w:vMerge w:val="restart"/>
            <w:vAlign w:val="center"/>
          </w:tcPr>
          <w:p w14:paraId="1822EF52" w14:textId="12CBFF2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Т-16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СН №4</w:t>
            </w:r>
          </w:p>
        </w:tc>
        <w:tc>
          <w:tcPr>
            <w:tcW w:w="4394" w:type="dxa"/>
          </w:tcPr>
          <w:p w14:paraId="0F43DAAF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EE71B42" w14:textId="1ACACCF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351A295" w14:textId="730D6DDE" w:rsidTr="005C2EB2">
        <w:trPr>
          <w:hidden w:val="0"/>
        </w:trPr>
        <w:tc>
          <w:tcPr>
            <w:tcW w:w="1985" w:type="dxa"/>
          </w:tcPr>
          <w:p w14:paraId="1183ECD2" w14:textId="6B3B60E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N1NDC04AA001XB52</w:t>
            </w:r>
          </w:p>
        </w:tc>
        <w:tc>
          <w:tcPr>
            <w:tcW w:w="2552" w:type="dxa"/>
            <w:vMerge/>
            <w:vAlign w:val="center"/>
          </w:tcPr>
          <w:p w14:paraId="79CCC510" w14:textId="5E62DB4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B0F91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53CD502" w14:textId="7125B6B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2948A80" w14:textId="69C49533" w:rsidTr="005C2EB2">
        <w:trPr>
          <w:hidden w:val="0"/>
        </w:trPr>
        <w:tc>
          <w:tcPr>
            <w:tcW w:w="1985" w:type="dxa"/>
          </w:tcPr>
          <w:p w14:paraId="43E0AAEF" w14:textId="6001C40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N1NDC04AA001XB05</w:t>
            </w:r>
          </w:p>
        </w:tc>
        <w:tc>
          <w:tcPr>
            <w:tcW w:w="2552" w:type="dxa"/>
            <w:vMerge/>
            <w:vAlign w:val="center"/>
          </w:tcPr>
          <w:p w14:paraId="6DD6E7D2" w14:textId="0D20F19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8885E3F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359CBFD0" w14:textId="4EE01B1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AFE84FB" w14:textId="597752D2" w:rsidTr="005C2EB2">
        <w:trPr>
          <w:hidden w:val="0"/>
        </w:trPr>
        <w:tc>
          <w:tcPr>
            <w:tcW w:w="1985" w:type="dxa"/>
          </w:tcPr>
          <w:p w14:paraId="337BECFE" w14:textId="3ECA244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N1NDC04AA001XB06</w:t>
            </w:r>
          </w:p>
        </w:tc>
        <w:tc>
          <w:tcPr>
            <w:tcW w:w="2552" w:type="dxa"/>
            <w:vMerge/>
            <w:vAlign w:val="center"/>
          </w:tcPr>
          <w:p w14:paraId="279234C2" w14:textId="1D0A697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EFEAB4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1B12E56" w14:textId="067B543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4703F6B" w14:textId="154B703D" w:rsidTr="005C2EB2">
        <w:trPr>
          <w:hidden w:val="0"/>
        </w:trPr>
        <w:tc>
          <w:tcPr>
            <w:tcW w:w="1985" w:type="dxa"/>
          </w:tcPr>
          <w:p w14:paraId="0692B235" w14:textId="6BDE623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N1NDC04AA001XL01</w:t>
            </w:r>
          </w:p>
        </w:tc>
        <w:tc>
          <w:tcPr>
            <w:tcW w:w="2552" w:type="dxa"/>
            <w:vMerge/>
            <w:vAlign w:val="center"/>
          </w:tcPr>
          <w:p w14:paraId="1140937D" w14:textId="343F970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566D11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A1D8338" w14:textId="4459765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38E3E31" w14:textId="293FB185" w:rsidTr="005C2EB2">
        <w:trPr>
          <w:hidden w:val="0"/>
        </w:trPr>
        <w:tc>
          <w:tcPr>
            <w:tcW w:w="1985" w:type="dxa"/>
          </w:tcPr>
          <w:p w14:paraId="442E2969" w14:textId="4D6A376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N1NDC04AA001XM01</w:t>
            </w:r>
          </w:p>
        </w:tc>
        <w:tc>
          <w:tcPr>
            <w:tcW w:w="2552" w:type="dxa"/>
            <w:vMerge/>
            <w:vAlign w:val="center"/>
          </w:tcPr>
          <w:p w14:paraId="613D9A40" w14:textId="44CB3E9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35373C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B89FB4F" w14:textId="371D338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0C210C3" w14:textId="477ABDD2" w:rsidTr="005C2EB2">
        <w:trPr>
          <w:hidden w:val="0"/>
        </w:trPr>
        <w:tc>
          <w:tcPr>
            <w:tcW w:w="1985" w:type="dxa"/>
          </w:tcPr>
          <w:p w14:paraId="66B181A8" w14:textId="7EDBAA5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N1NDC04AA002XB51</w:t>
            </w:r>
          </w:p>
        </w:tc>
        <w:tc>
          <w:tcPr>
            <w:tcW w:w="2552" w:type="dxa"/>
            <w:vMerge w:val="restart"/>
            <w:vAlign w:val="center"/>
          </w:tcPr>
          <w:p w14:paraId="02F4928E" w14:textId="39F77E3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Т-17 на напоре СН №4</w:t>
            </w:r>
          </w:p>
        </w:tc>
        <w:tc>
          <w:tcPr>
            <w:tcW w:w="4394" w:type="dxa"/>
          </w:tcPr>
          <w:p w14:paraId="7BA7004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AD0FD00" w14:textId="764EB90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53A6F77" w14:textId="4E86CF6D" w:rsidTr="005C2EB2">
        <w:trPr>
          <w:hidden w:val="0"/>
        </w:trPr>
        <w:tc>
          <w:tcPr>
            <w:tcW w:w="1985" w:type="dxa"/>
          </w:tcPr>
          <w:p w14:paraId="0B9CFB3F" w14:textId="4C23334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N1NDC04AA002XB52</w:t>
            </w:r>
          </w:p>
        </w:tc>
        <w:tc>
          <w:tcPr>
            <w:tcW w:w="2552" w:type="dxa"/>
            <w:vMerge/>
            <w:vAlign w:val="center"/>
          </w:tcPr>
          <w:p w14:paraId="4009F483" w14:textId="42C7F20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8F6201A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4D06E0D" w14:textId="451D2C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8568B90" w14:textId="6B1AC050" w:rsidTr="005C2EB2">
        <w:trPr>
          <w:hidden w:val="0"/>
        </w:trPr>
        <w:tc>
          <w:tcPr>
            <w:tcW w:w="1985" w:type="dxa"/>
          </w:tcPr>
          <w:p w14:paraId="023F1D48" w14:textId="7D73434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N1NDC04AA002XB05</w:t>
            </w:r>
          </w:p>
        </w:tc>
        <w:tc>
          <w:tcPr>
            <w:tcW w:w="2552" w:type="dxa"/>
            <w:vMerge/>
            <w:vAlign w:val="center"/>
          </w:tcPr>
          <w:p w14:paraId="5DD32941" w14:textId="205F474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8E29ABA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C50A3DC" w14:textId="0B3FB2D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FA55659" w14:textId="3CAB3738" w:rsidTr="005C2EB2">
        <w:trPr>
          <w:hidden w:val="0"/>
        </w:trPr>
        <w:tc>
          <w:tcPr>
            <w:tcW w:w="1985" w:type="dxa"/>
          </w:tcPr>
          <w:p w14:paraId="6FD313C5" w14:textId="49E8A06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N1NDC04AA002XB06</w:t>
            </w:r>
          </w:p>
        </w:tc>
        <w:tc>
          <w:tcPr>
            <w:tcW w:w="2552" w:type="dxa"/>
            <w:vMerge/>
            <w:vAlign w:val="center"/>
          </w:tcPr>
          <w:p w14:paraId="2B3503C8" w14:textId="4A53117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BDEDBD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F722268" w14:textId="25BD95C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249EB39" w14:textId="289EB910" w:rsidTr="005C2EB2">
        <w:trPr>
          <w:hidden w:val="0"/>
        </w:trPr>
        <w:tc>
          <w:tcPr>
            <w:tcW w:w="1985" w:type="dxa"/>
          </w:tcPr>
          <w:p w14:paraId="182CD28A" w14:textId="7C5E96C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N1NDC04AA002XL01</w:t>
            </w:r>
          </w:p>
        </w:tc>
        <w:tc>
          <w:tcPr>
            <w:tcW w:w="2552" w:type="dxa"/>
            <w:vMerge/>
            <w:vAlign w:val="center"/>
          </w:tcPr>
          <w:p w14:paraId="24EE5C7D" w14:textId="0FAA6D3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5EFE2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C2E6703" w14:textId="75272CA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6A295D1" w14:textId="4B32D3E0" w:rsidTr="005C2EB2">
        <w:trPr>
          <w:hidden w:val="0"/>
        </w:trPr>
        <w:tc>
          <w:tcPr>
            <w:tcW w:w="1985" w:type="dxa"/>
          </w:tcPr>
          <w:p w14:paraId="2DEA8E8E" w14:textId="53CC8C0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N1NDC04AA002XM01</w:t>
            </w:r>
          </w:p>
        </w:tc>
        <w:tc>
          <w:tcPr>
            <w:tcW w:w="2552" w:type="dxa"/>
            <w:vMerge/>
            <w:vAlign w:val="center"/>
          </w:tcPr>
          <w:p w14:paraId="28D1D29C" w14:textId="0A95BFC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489698A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7F726E4" w14:textId="7AE8380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4FA4CAA5" w14:textId="5F9BF5F5" w:rsidTr="005C2EB2">
        <w:trPr>
          <w:hidden w:val="0"/>
        </w:trPr>
        <w:tc>
          <w:tcPr>
            <w:tcW w:w="10488" w:type="dxa"/>
            <w:gridSpan w:val="4"/>
          </w:tcPr>
          <w:p w14:paraId="7D379F07" w14:textId="1A6BBAF3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Общие трубопроводы обвязки теплообменников по сетевой воде. Обратная сетевая вода</w:t>
            </w:r>
          </w:p>
        </w:tc>
      </w:tr>
      <w:tr w:rsidR="003C1D49" w:rsidRPr="0017406B" w14:paraId="4E4B9A6B" w14:textId="59DCC661" w:rsidTr="005C2EB2">
        <w:trPr>
          <w:hidden w:val="0"/>
        </w:trPr>
        <w:tc>
          <w:tcPr>
            <w:tcW w:w="1985" w:type="dxa"/>
          </w:tcPr>
          <w:p w14:paraId="676EB242" w14:textId="6D6ABCE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N1NDB20AA001XB51</w:t>
            </w:r>
          </w:p>
        </w:tc>
        <w:tc>
          <w:tcPr>
            <w:tcW w:w="2552" w:type="dxa"/>
            <w:vMerge w:val="restart"/>
            <w:vAlign w:val="center"/>
          </w:tcPr>
          <w:p w14:paraId="4ED14052" w14:textId="55137B5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секционирующий Т-1С на входе сетевой воды в теплообменники</w:t>
            </w:r>
          </w:p>
        </w:tc>
        <w:tc>
          <w:tcPr>
            <w:tcW w:w="4394" w:type="dxa"/>
          </w:tcPr>
          <w:p w14:paraId="4C9D6C2B" w14:textId="2B08F49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5B35461" w14:textId="549B866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0285434" w14:textId="4BB8B83F" w:rsidTr="005C2EB2">
        <w:trPr>
          <w:hidden w:val="0"/>
        </w:trPr>
        <w:tc>
          <w:tcPr>
            <w:tcW w:w="1985" w:type="dxa"/>
          </w:tcPr>
          <w:p w14:paraId="11A51985" w14:textId="32DEDA9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N1NDB20AA001XB52</w:t>
            </w:r>
          </w:p>
        </w:tc>
        <w:tc>
          <w:tcPr>
            <w:tcW w:w="2552" w:type="dxa"/>
            <w:vMerge/>
            <w:vAlign w:val="center"/>
          </w:tcPr>
          <w:p w14:paraId="456FCAD2" w14:textId="1CB9740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CC4ACDC" w14:textId="119B715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8812CC5" w14:textId="6D80E60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95973BD" w14:textId="5E9F39E9" w:rsidTr="005C2EB2">
        <w:trPr>
          <w:hidden w:val="0"/>
        </w:trPr>
        <w:tc>
          <w:tcPr>
            <w:tcW w:w="1985" w:type="dxa"/>
          </w:tcPr>
          <w:p w14:paraId="35C19BBC" w14:textId="2A73B9E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N1NDB20AA001XB05</w:t>
            </w:r>
          </w:p>
        </w:tc>
        <w:tc>
          <w:tcPr>
            <w:tcW w:w="2552" w:type="dxa"/>
            <w:vMerge/>
            <w:vAlign w:val="center"/>
          </w:tcPr>
          <w:p w14:paraId="36333877" w14:textId="05D0C92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60A0472" w14:textId="1356CF9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1D7D9044" w14:textId="0506747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A9EE07B" w14:textId="75143467" w:rsidTr="005C2EB2">
        <w:trPr>
          <w:hidden w:val="0"/>
        </w:trPr>
        <w:tc>
          <w:tcPr>
            <w:tcW w:w="1985" w:type="dxa"/>
          </w:tcPr>
          <w:p w14:paraId="5769273E" w14:textId="34B09D5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N1NDB20AA001XB06</w:t>
            </w:r>
          </w:p>
        </w:tc>
        <w:tc>
          <w:tcPr>
            <w:tcW w:w="2552" w:type="dxa"/>
            <w:vMerge/>
            <w:vAlign w:val="center"/>
          </w:tcPr>
          <w:p w14:paraId="67B9E9D5" w14:textId="5F80487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4C77DA" w14:textId="0466E9A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32B39FF" w14:textId="63AFAB5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8CCAB92" w14:textId="4C5CB8BD" w:rsidTr="005C2EB2">
        <w:trPr>
          <w:hidden w:val="0"/>
        </w:trPr>
        <w:tc>
          <w:tcPr>
            <w:tcW w:w="1985" w:type="dxa"/>
          </w:tcPr>
          <w:p w14:paraId="18AA4B05" w14:textId="769160E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N1NDB20AA001XL01</w:t>
            </w:r>
          </w:p>
        </w:tc>
        <w:tc>
          <w:tcPr>
            <w:tcW w:w="2552" w:type="dxa"/>
            <w:vMerge/>
            <w:vAlign w:val="center"/>
          </w:tcPr>
          <w:p w14:paraId="2C1692F2" w14:textId="781354D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9101398" w14:textId="7B1DEFD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C2800FB" w14:textId="654BF5F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E6A65C4" w14:textId="45BA5A40" w:rsidTr="005C2EB2">
        <w:trPr>
          <w:hidden w:val="0"/>
        </w:trPr>
        <w:tc>
          <w:tcPr>
            <w:tcW w:w="1985" w:type="dxa"/>
          </w:tcPr>
          <w:p w14:paraId="7AFB2F16" w14:textId="423E9A1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N1NDB20AA001XM01</w:t>
            </w:r>
          </w:p>
        </w:tc>
        <w:tc>
          <w:tcPr>
            <w:tcW w:w="2552" w:type="dxa"/>
            <w:vMerge/>
            <w:vAlign w:val="center"/>
          </w:tcPr>
          <w:p w14:paraId="5EDEFBE5" w14:textId="580CB7F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B7263C6" w14:textId="4688402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9252484" w14:textId="2E28507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D966532" w14:textId="40F69892" w:rsidTr="005C2EB2">
        <w:trPr>
          <w:hidden w:val="0"/>
        </w:trPr>
        <w:tc>
          <w:tcPr>
            <w:tcW w:w="1985" w:type="dxa"/>
          </w:tcPr>
          <w:p w14:paraId="6C301E8C" w14:textId="76AB267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N1NDB21AA801XC51</w:t>
            </w:r>
          </w:p>
        </w:tc>
        <w:tc>
          <w:tcPr>
            <w:tcW w:w="2552" w:type="dxa"/>
            <w:vMerge w:val="restart"/>
            <w:vAlign w:val="center"/>
          </w:tcPr>
          <w:p w14:paraId="32CEEAF1" w14:textId="114A587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Регулирующий клапан РДТА-1 на линии помимо теплообменников</w:t>
            </w:r>
          </w:p>
        </w:tc>
        <w:tc>
          <w:tcPr>
            <w:tcW w:w="4394" w:type="dxa"/>
          </w:tcPr>
          <w:p w14:paraId="4717F81E" w14:textId="7412525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F47F0DB" w14:textId="5BA3942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5F126D54" w14:textId="15EFD6E8" w:rsidTr="005C2EB2">
        <w:trPr>
          <w:hidden w:val="0"/>
        </w:trPr>
        <w:tc>
          <w:tcPr>
            <w:tcW w:w="1985" w:type="dxa"/>
          </w:tcPr>
          <w:p w14:paraId="5AA85F38" w14:textId="1EEFC4E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N1NDB21AA801XC52</w:t>
            </w:r>
          </w:p>
        </w:tc>
        <w:tc>
          <w:tcPr>
            <w:tcW w:w="2552" w:type="dxa"/>
            <w:vMerge/>
            <w:vAlign w:val="center"/>
          </w:tcPr>
          <w:p w14:paraId="6FB82B64" w14:textId="0D10DAD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659504" w14:textId="7DEEA21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D14317D" w14:textId="2D76D15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4032CFA0" w14:textId="7ABB4C84" w:rsidTr="005C2EB2">
        <w:trPr>
          <w:hidden w:val="0"/>
        </w:trPr>
        <w:tc>
          <w:tcPr>
            <w:tcW w:w="1985" w:type="dxa"/>
          </w:tcPr>
          <w:p w14:paraId="75C82014" w14:textId="6F62915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N1NDB21AA801XC04</w:t>
            </w:r>
          </w:p>
        </w:tc>
        <w:tc>
          <w:tcPr>
            <w:tcW w:w="2552" w:type="dxa"/>
            <w:vMerge/>
            <w:vAlign w:val="center"/>
          </w:tcPr>
          <w:p w14:paraId="60F9162A" w14:textId="0859BD8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ED4439D" w14:textId="46CCF9D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7E73686C" w14:textId="4248D8A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59F12367" w14:textId="2C79FCD5" w:rsidTr="005C2EB2">
        <w:trPr>
          <w:hidden w:val="0"/>
        </w:trPr>
        <w:tc>
          <w:tcPr>
            <w:tcW w:w="1985" w:type="dxa"/>
          </w:tcPr>
          <w:p w14:paraId="6AFC5F95" w14:textId="336E76E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N1NDB21AA801XC57</w:t>
            </w:r>
          </w:p>
        </w:tc>
        <w:tc>
          <w:tcPr>
            <w:tcW w:w="2552" w:type="dxa"/>
            <w:vMerge/>
            <w:vAlign w:val="center"/>
          </w:tcPr>
          <w:p w14:paraId="7854150C" w14:textId="1983A92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B86B17" w14:textId="40996A7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5EE54C1F" w14:textId="7FAC82C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1CD78E7E" w14:textId="1DA62BD0" w:rsidTr="005C2EB2">
        <w:trPr>
          <w:hidden w:val="0"/>
        </w:trPr>
        <w:tc>
          <w:tcPr>
            <w:tcW w:w="1985" w:type="dxa"/>
          </w:tcPr>
          <w:p w14:paraId="63B18340" w14:textId="2FD4035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N1NDB21AA801XC10</w:t>
            </w:r>
          </w:p>
        </w:tc>
        <w:tc>
          <w:tcPr>
            <w:tcW w:w="2552" w:type="dxa"/>
            <w:vMerge/>
            <w:vAlign w:val="center"/>
          </w:tcPr>
          <w:p w14:paraId="12E7FC4A" w14:textId="6EEBB5F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8C65C80" w14:textId="589674B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0AEB8948" w14:textId="18217BF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3004D011" w14:textId="08FE43E9" w:rsidTr="005C2EB2">
        <w:trPr>
          <w:hidden w:val="0"/>
        </w:trPr>
        <w:tc>
          <w:tcPr>
            <w:tcW w:w="1985" w:type="dxa"/>
          </w:tcPr>
          <w:p w14:paraId="58FA21AE" w14:textId="7390D36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N1NDB21AA801XM01</w:t>
            </w:r>
          </w:p>
        </w:tc>
        <w:tc>
          <w:tcPr>
            <w:tcW w:w="2552" w:type="dxa"/>
            <w:vMerge/>
            <w:vAlign w:val="center"/>
          </w:tcPr>
          <w:p w14:paraId="14823225" w14:textId="2C050E1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1CA7C06" w14:textId="1F08FC6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D7FF054" w14:textId="579D4F6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1BE10AA6" w14:textId="50338036" w:rsidTr="005C2EB2">
        <w:trPr>
          <w:hidden w:val="0"/>
        </w:trPr>
        <w:tc>
          <w:tcPr>
            <w:tcW w:w="1985" w:type="dxa"/>
          </w:tcPr>
          <w:p w14:paraId="67666C45" w14:textId="160B1C7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N1NDB22AA801XC51</w:t>
            </w:r>
          </w:p>
        </w:tc>
        <w:tc>
          <w:tcPr>
            <w:tcW w:w="2552" w:type="dxa"/>
            <w:vMerge w:val="restart"/>
            <w:vAlign w:val="center"/>
          </w:tcPr>
          <w:p w14:paraId="43AEE681" w14:textId="0EEAF93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Регулирующий клапан РДТА-2 на линии </w:t>
            </w:r>
            <w:r w:rsidRPr="00274B2D">
              <w:rPr>
                <w:rFonts w:ascii="Times New Roman" w:hAnsi="Times New Roman"/>
                <w:vanish w:val="0"/>
              </w:rPr>
              <w:lastRenderedPageBreak/>
              <w:t>помимо теплообменников</w:t>
            </w:r>
          </w:p>
        </w:tc>
        <w:tc>
          <w:tcPr>
            <w:tcW w:w="4394" w:type="dxa"/>
          </w:tcPr>
          <w:p w14:paraId="27CDC3E6" w14:textId="36C8E14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lastRenderedPageBreak/>
              <w:t>Не открыто</w:t>
            </w:r>
          </w:p>
        </w:tc>
        <w:tc>
          <w:tcPr>
            <w:tcW w:w="1557" w:type="dxa"/>
          </w:tcPr>
          <w:p w14:paraId="62CA6C36" w14:textId="48FCF83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33088D13" w14:textId="0AA6303B" w:rsidTr="005C2EB2">
        <w:trPr>
          <w:hidden w:val="0"/>
        </w:trPr>
        <w:tc>
          <w:tcPr>
            <w:tcW w:w="1985" w:type="dxa"/>
          </w:tcPr>
          <w:p w14:paraId="468C3ED0" w14:textId="434FD96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N1NDB22AA801XC52</w:t>
            </w:r>
          </w:p>
        </w:tc>
        <w:tc>
          <w:tcPr>
            <w:tcW w:w="2552" w:type="dxa"/>
            <w:vMerge/>
            <w:vAlign w:val="center"/>
          </w:tcPr>
          <w:p w14:paraId="23624FB5" w14:textId="5F5477F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989E96" w14:textId="5377280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4950E65" w14:textId="2BCC2EB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6EED0CC9" w14:textId="0555ECB2" w:rsidTr="005C2EB2">
        <w:trPr>
          <w:hidden w:val="0"/>
        </w:trPr>
        <w:tc>
          <w:tcPr>
            <w:tcW w:w="1985" w:type="dxa"/>
          </w:tcPr>
          <w:p w14:paraId="333EFA24" w14:textId="6954D60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N1NDB22AA801XC04</w:t>
            </w:r>
          </w:p>
        </w:tc>
        <w:tc>
          <w:tcPr>
            <w:tcW w:w="2552" w:type="dxa"/>
            <w:vMerge/>
            <w:vAlign w:val="center"/>
          </w:tcPr>
          <w:p w14:paraId="6A18EEA9" w14:textId="0D528ED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88C4A6" w14:textId="1D484A9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4C661E63" w14:textId="532964F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6448CD20" w14:textId="04A89EE0" w:rsidTr="005C2EB2">
        <w:trPr>
          <w:hidden w:val="0"/>
        </w:trPr>
        <w:tc>
          <w:tcPr>
            <w:tcW w:w="1985" w:type="dxa"/>
          </w:tcPr>
          <w:p w14:paraId="674DD5F0" w14:textId="76A4BE6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N1NDB22AA801XC57</w:t>
            </w:r>
          </w:p>
        </w:tc>
        <w:tc>
          <w:tcPr>
            <w:tcW w:w="2552" w:type="dxa"/>
            <w:vMerge/>
            <w:vAlign w:val="center"/>
          </w:tcPr>
          <w:p w14:paraId="17107E39" w14:textId="120F12B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EC70647" w14:textId="79629B2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53E3A1DC" w14:textId="761452C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3F02042F" w14:textId="5EC54E62" w:rsidTr="005C2EB2">
        <w:trPr>
          <w:hidden w:val="0"/>
        </w:trPr>
        <w:tc>
          <w:tcPr>
            <w:tcW w:w="1985" w:type="dxa"/>
          </w:tcPr>
          <w:p w14:paraId="3A88AD0F" w14:textId="2929AE7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N1NDB22AA801XC10</w:t>
            </w:r>
          </w:p>
        </w:tc>
        <w:tc>
          <w:tcPr>
            <w:tcW w:w="2552" w:type="dxa"/>
            <w:vMerge/>
            <w:vAlign w:val="center"/>
          </w:tcPr>
          <w:p w14:paraId="57F21DDD" w14:textId="301541C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E708DEF" w14:textId="56E83E7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525D0128" w14:textId="04B90C8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2DD7DFD0" w14:textId="55024986" w:rsidTr="005C2EB2">
        <w:trPr>
          <w:hidden w:val="0"/>
        </w:trPr>
        <w:tc>
          <w:tcPr>
            <w:tcW w:w="1985" w:type="dxa"/>
          </w:tcPr>
          <w:p w14:paraId="1A0B7852" w14:textId="3F17E46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N1NDB22AA801XM01</w:t>
            </w:r>
          </w:p>
        </w:tc>
        <w:tc>
          <w:tcPr>
            <w:tcW w:w="2552" w:type="dxa"/>
            <w:vMerge/>
            <w:vAlign w:val="center"/>
          </w:tcPr>
          <w:p w14:paraId="4B674A60" w14:textId="2863DC6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49D33C5" w14:textId="26B1B77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3CB8C65" w14:textId="4A21E49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0CE269CB" w14:textId="42D5DC0D" w:rsidTr="005C2EB2">
        <w:trPr>
          <w:hidden w:val="0"/>
        </w:trPr>
        <w:tc>
          <w:tcPr>
            <w:tcW w:w="1985" w:type="dxa"/>
          </w:tcPr>
          <w:p w14:paraId="1D5D4BD7" w14:textId="12A2FC7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N1NDB23AA001XB51</w:t>
            </w:r>
          </w:p>
        </w:tc>
        <w:tc>
          <w:tcPr>
            <w:tcW w:w="2552" w:type="dxa"/>
            <w:vMerge w:val="restart"/>
            <w:vAlign w:val="center"/>
          </w:tcPr>
          <w:p w14:paraId="4DB200D5" w14:textId="4513A2E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зТА-0 помимо регуляторов расхода</w:t>
            </w:r>
          </w:p>
        </w:tc>
        <w:tc>
          <w:tcPr>
            <w:tcW w:w="4394" w:type="dxa"/>
          </w:tcPr>
          <w:p w14:paraId="40D6D627" w14:textId="0AD7643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167C501" w14:textId="114C51E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602FACF" w14:textId="24FD6885" w:rsidTr="005C2EB2">
        <w:trPr>
          <w:hidden w:val="0"/>
        </w:trPr>
        <w:tc>
          <w:tcPr>
            <w:tcW w:w="1985" w:type="dxa"/>
          </w:tcPr>
          <w:p w14:paraId="0B794AD6" w14:textId="11BC5D6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N1NDB23AA001XB52</w:t>
            </w:r>
          </w:p>
        </w:tc>
        <w:tc>
          <w:tcPr>
            <w:tcW w:w="2552" w:type="dxa"/>
            <w:vMerge/>
            <w:vAlign w:val="center"/>
          </w:tcPr>
          <w:p w14:paraId="65013921" w14:textId="1F333B5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AF9A384" w14:textId="042B3BC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89F6FCA" w14:textId="37EDB50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887B583" w14:textId="07905813" w:rsidTr="005C2EB2">
        <w:trPr>
          <w:hidden w:val="0"/>
        </w:trPr>
        <w:tc>
          <w:tcPr>
            <w:tcW w:w="1985" w:type="dxa"/>
          </w:tcPr>
          <w:p w14:paraId="6306A5EE" w14:textId="025777F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N1NDB23AA001XB05</w:t>
            </w:r>
          </w:p>
        </w:tc>
        <w:tc>
          <w:tcPr>
            <w:tcW w:w="2552" w:type="dxa"/>
            <w:vMerge/>
            <w:vAlign w:val="center"/>
          </w:tcPr>
          <w:p w14:paraId="4B5CBAC7" w14:textId="4738A45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764D7E" w14:textId="09A075C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78F9383" w14:textId="3545847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6E92D19" w14:textId="6A1AF4C9" w:rsidTr="005C2EB2">
        <w:trPr>
          <w:hidden w:val="0"/>
        </w:trPr>
        <w:tc>
          <w:tcPr>
            <w:tcW w:w="1985" w:type="dxa"/>
          </w:tcPr>
          <w:p w14:paraId="72C057FC" w14:textId="70A2A9E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N1NDB23AA001XB06</w:t>
            </w:r>
          </w:p>
        </w:tc>
        <w:tc>
          <w:tcPr>
            <w:tcW w:w="2552" w:type="dxa"/>
            <w:vMerge/>
            <w:vAlign w:val="center"/>
          </w:tcPr>
          <w:p w14:paraId="494B3B28" w14:textId="1118780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6293BD4" w14:textId="6BD2B67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72DA7F3" w14:textId="46F6827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A5D3D6F" w14:textId="1D90E275" w:rsidTr="005C2EB2">
        <w:trPr>
          <w:hidden w:val="0"/>
        </w:trPr>
        <w:tc>
          <w:tcPr>
            <w:tcW w:w="1985" w:type="dxa"/>
          </w:tcPr>
          <w:p w14:paraId="087DF57B" w14:textId="2B5DEFD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N1NDB23AA001XL01</w:t>
            </w:r>
          </w:p>
        </w:tc>
        <w:tc>
          <w:tcPr>
            <w:tcW w:w="2552" w:type="dxa"/>
            <w:vMerge/>
            <w:vAlign w:val="center"/>
          </w:tcPr>
          <w:p w14:paraId="4A74064D" w14:textId="57FC636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022993A" w14:textId="0DAE0FE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A4C596D" w14:textId="79F72D5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76B530B" w14:textId="3E0F89E8" w:rsidTr="005C2EB2">
        <w:trPr>
          <w:hidden w:val="0"/>
        </w:trPr>
        <w:tc>
          <w:tcPr>
            <w:tcW w:w="1985" w:type="dxa"/>
          </w:tcPr>
          <w:p w14:paraId="0B22EBD1" w14:textId="4DC62C7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N1NDB23AA001XM01</w:t>
            </w:r>
          </w:p>
        </w:tc>
        <w:tc>
          <w:tcPr>
            <w:tcW w:w="2552" w:type="dxa"/>
            <w:vMerge/>
            <w:vAlign w:val="center"/>
          </w:tcPr>
          <w:p w14:paraId="560A8C5C" w14:textId="633F36B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DB798BC" w14:textId="69A3E3E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52A64EA" w14:textId="1A948D2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6581F9AE" w14:textId="766E6AD4" w:rsidTr="005C2EB2">
        <w:trPr>
          <w:hidden w:val="0"/>
        </w:trPr>
        <w:tc>
          <w:tcPr>
            <w:tcW w:w="10488" w:type="dxa"/>
            <w:gridSpan w:val="4"/>
          </w:tcPr>
          <w:p w14:paraId="050530BE" w14:textId="55BD6287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Общие трубопроводы обвязки теплообменников по сетевой воде. Обратная сетевая вода</w:t>
            </w:r>
          </w:p>
        </w:tc>
      </w:tr>
      <w:tr w:rsidR="003C1D49" w:rsidRPr="0017406B" w14:paraId="036206A4" w14:textId="332BA7E4" w:rsidTr="005C2EB2">
        <w:trPr>
          <w:hidden w:val="0"/>
        </w:trPr>
        <w:tc>
          <w:tcPr>
            <w:tcW w:w="1985" w:type="dxa"/>
          </w:tcPr>
          <w:p w14:paraId="3BC1D48B" w14:textId="2169E58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N1NDA10AA001XB51</w:t>
            </w:r>
          </w:p>
        </w:tc>
        <w:tc>
          <w:tcPr>
            <w:tcW w:w="2552" w:type="dxa"/>
            <w:vMerge w:val="restart"/>
            <w:vAlign w:val="center"/>
          </w:tcPr>
          <w:p w14:paraId="2B5D9275" w14:textId="21A1157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секционирующий Т-2С на выходе сетевой воды из теплообменников</w:t>
            </w:r>
          </w:p>
        </w:tc>
        <w:tc>
          <w:tcPr>
            <w:tcW w:w="4394" w:type="dxa"/>
          </w:tcPr>
          <w:p w14:paraId="3FC85497" w14:textId="0871B09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CD49884" w14:textId="5C59FE7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8617A93" w14:textId="72EBCCC0" w:rsidTr="005C2EB2">
        <w:trPr>
          <w:hidden w:val="0"/>
        </w:trPr>
        <w:tc>
          <w:tcPr>
            <w:tcW w:w="1985" w:type="dxa"/>
          </w:tcPr>
          <w:p w14:paraId="267303B3" w14:textId="769748A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N1NDA10AA001XB52</w:t>
            </w:r>
          </w:p>
        </w:tc>
        <w:tc>
          <w:tcPr>
            <w:tcW w:w="2552" w:type="dxa"/>
            <w:vMerge/>
            <w:vAlign w:val="center"/>
          </w:tcPr>
          <w:p w14:paraId="62A576A0" w14:textId="1603AF9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0C4C90C" w14:textId="0C8F88D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B1AE8EB" w14:textId="038487D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2205430" w14:textId="32667349" w:rsidTr="005C2EB2">
        <w:trPr>
          <w:hidden w:val="0"/>
        </w:trPr>
        <w:tc>
          <w:tcPr>
            <w:tcW w:w="1985" w:type="dxa"/>
          </w:tcPr>
          <w:p w14:paraId="326D4FC7" w14:textId="24CB1BF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N1NDA10AA001XB05</w:t>
            </w:r>
          </w:p>
        </w:tc>
        <w:tc>
          <w:tcPr>
            <w:tcW w:w="2552" w:type="dxa"/>
            <w:vMerge/>
            <w:vAlign w:val="center"/>
          </w:tcPr>
          <w:p w14:paraId="6EA80921" w14:textId="2561C27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733761" w14:textId="7982461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1F619149" w14:textId="0E5CA7D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171574D" w14:textId="7D0F6838" w:rsidTr="005C2EB2">
        <w:trPr>
          <w:hidden w:val="0"/>
        </w:trPr>
        <w:tc>
          <w:tcPr>
            <w:tcW w:w="1985" w:type="dxa"/>
          </w:tcPr>
          <w:p w14:paraId="0B6B8B16" w14:textId="1EFD935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N1NDA10AA001XB06</w:t>
            </w:r>
          </w:p>
        </w:tc>
        <w:tc>
          <w:tcPr>
            <w:tcW w:w="2552" w:type="dxa"/>
            <w:vMerge/>
            <w:vAlign w:val="center"/>
          </w:tcPr>
          <w:p w14:paraId="6D4A8802" w14:textId="269A604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F509502" w14:textId="15C90A2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31E3037" w14:textId="13A091D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A69B403" w14:textId="482CA232" w:rsidTr="005C2EB2">
        <w:trPr>
          <w:hidden w:val="0"/>
        </w:trPr>
        <w:tc>
          <w:tcPr>
            <w:tcW w:w="1985" w:type="dxa"/>
          </w:tcPr>
          <w:p w14:paraId="64025A4E" w14:textId="010AA06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N1NDA10AA001XL01</w:t>
            </w:r>
          </w:p>
        </w:tc>
        <w:tc>
          <w:tcPr>
            <w:tcW w:w="2552" w:type="dxa"/>
            <w:vMerge/>
            <w:vAlign w:val="center"/>
          </w:tcPr>
          <w:p w14:paraId="642EFC30" w14:textId="37C38CE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98DA7C2" w14:textId="5C981E0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357276F" w14:textId="1206D22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7F049A0" w14:textId="7190D444" w:rsidTr="005C2EB2">
        <w:trPr>
          <w:hidden w:val="0"/>
        </w:trPr>
        <w:tc>
          <w:tcPr>
            <w:tcW w:w="1985" w:type="dxa"/>
          </w:tcPr>
          <w:p w14:paraId="013CEB15" w14:textId="0FB7D4C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N1NDA10AA001XM01</w:t>
            </w:r>
          </w:p>
        </w:tc>
        <w:tc>
          <w:tcPr>
            <w:tcW w:w="2552" w:type="dxa"/>
            <w:vMerge/>
            <w:vAlign w:val="center"/>
          </w:tcPr>
          <w:p w14:paraId="542BBEB7" w14:textId="494F45F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D405457" w14:textId="52C445B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C2C3A26" w14:textId="2AB9B44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778B76D8" w14:textId="27BFB0FA" w:rsidTr="005C2EB2">
        <w:trPr>
          <w:hidden w:val="0"/>
        </w:trPr>
        <w:tc>
          <w:tcPr>
            <w:tcW w:w="10488" w:type="dxa"/>
            <w:gridSpan w:val="4"/>
          </w:tcPr>
          <w:p w14:paraId="7FF5333E" w14:textId="191334E3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b/>
                <w:bCs/>
                <w:vanish w:val="0"/>
              </w:rPr>
              <w:t>Тепловыводы</w:t>
            </w:r>
            <w:proofErr w:type="spellEnd"/>
            <w:r w:rsidRPr="00274B2D">
              <w:rPr>
                <w:rFonts w:ascii="Times New Roman" w:hAnsi="Times New Roman"/>
                <w:b/>
                <w:bCs/>
                <w:vanish w:val="0"/>
              </w:rPr>
              <w:t>. Прямая сетевая вода</w:t>
            </w:r>
          </w:p>
        </w:tc>
      </w:tr>
      <w:tr w:rsidR="003C1D49" w:rsidRPr="0017406B" w14:paraId="0ED48BE0" w14:textId="7CBBDC36" w:rsidTr="005C2EB2">
        <w:trPr>
          <w:hidden w:val="0"/>
        </w:trPr>
        <w:tc>
          <w:tcPr>
            <w:tcW w:w="1985" w:type="dxa"/>
          </w:tcPr>
          <w:p w14:paraId="4D8B2F8E" w14:textId="6A0B049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N1NDA01AA001XB51</w:t>
            </w:r>
          </w:p>
        </w:tc>
        <w:tc>
          <w:tcPr>
            <w:tcW w:w="2552" w:type="dxa"/>
            <w:vMerge w:val="restart"/>
            <w:vAlign w:val="center"/>
          </w:tcPr>
          <w:p w14:paraId="3C5B23F2" w14:textId="13A8CB4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Т-29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"A"</w:t>
            </w:r>
          </w:p>
        </w:tc>
        <w:tc>
          <w:tcPr>
            <w:tcW w:w="4394" w:type="dxa"/>
          </w:tcPr>
          <w:p w14:paraId="0F7ECEE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DFC0C36" w14:textId="1C55296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A18087B" w14:textId="596D528D" w:rsidTr="005C2EB2">
        <w:trPr>
          <w:hidden w:val="0"/>
        </w:trPr>
        <w:tc>
          <w:tcPr>
            <w:tcW w:w="1985" w:type="dxa"/>
          </w:tcPr>
          <w:p w14:paraId="3FC9941C" w14:textId="43BD24A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N1NDA01AA001XB52</w:t>
            </w:r>
          </w:p>
        </w:tc>
        <w:tc>
          <w:tcPr>
            <w:tcW w:w="2552" w:type="dxa"/>
            <w:vMerge/>
            <w:vAlign w:val="center"/>
          </w:tcPr>
          <w:p w14:paraId="0B06D1F1" w14:textId="6FAC4B1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FB0BB8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204CA61" w14:textId="0A2285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DB8803D" w14:textId="1CD4DF4E" w:rsidTr="005C2EB2">
        <w:trPr>
          <w:hidden w:val="0"/>
        </w:trPr>
        <w:tc>
          <w:tcPr>
            <w:tcW w:w="1985" w:type="dxa"/>
          </w:tcPr>
          <w:p w14:paraId="4DE5B9DD" w14:textId="4A34BD5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N1NDA01AA001XB05</w:t>
            </w:r>
          </w:p>
        </w:tc>
        <w:tc>
          <w:tcPr>
            <w:tcW w:w="2552" w:type="dxa"/>
            <w:vMerge/>
            <w:vAlign w:val="center"/>
          </w:tcPr>
          <w:p w14:paraId="670A44FA" w14:textId="3343DF9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005130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2D8774AD" w14:textId="695EB58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38EA284" w14:textId="4093D34F" w:rsidTr="005C2EB2">
        <w:trPr>
          <w:hidden w:val="0"/>
        </w:trPr>
        <w:tc>
          <w:tcPr>
            <w:tcW w:w="1985" w:type="dxa"/>
          </w:tcPr>
          <w:p w14:paraId="157CCDD6" w14:textId="644F964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N1NDA01AA001XB06</w:t>
            </w:r>
          </w:p>
        </w:tc>
        <w:tc>
          <w:tcPr>
            <w:tcW w:w="2552" w:type="dxa"/>
            <w:vMerge/>
            <w:vAlign w:val="center"/>
          </w:tcPr>
          <w:p w14:paraId="1A1C6593" w14:textId="01181F7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E7181D5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21E5BF7" w14:textId="7165D3C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811273F" w14:textId="61BAB32C" w:rsidTr="005C2EB2">
        <w:trPr>
          <w:hidden w:val="0"/>
        </w:trPr>
        <w:tc>
          <w:tcPr>
            <w:tcW w:w="1985" w:type="dxa"/>
          </w:tcPr>
          <w:p w14:paraId="180623D3" w14:textId="5C460BE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N1NDA01AA001XL01</w:t>
            </w:r>
          </w:p>
        </w:tc>
        <w:tc>
          <w:tcPr>
            <w:tcW w:w="2552" w:type="dxa"/>
            <w:vMerge/>
            <w:vAlign w:val="center"/>
          </w:tcPr>
          <w:p w14:paraId="41FD8F80" w14:textId="6FF152E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776EA8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27891C7" w14:textId="6A796E4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93B0F12" w14:textId="767D5442" w:rsidTr="005C2EB2">
        <w:trPr>
          <w:hidden w:val="0"/>
        </w:trPr>
        <w:tc>
          <w:tcPr>
            <w:tcW w:w="1985" w:type="dxa"/>
          </w:tcPr>
          <w:p w14:paraId="142798D0" w14:textId="0644318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N1NDA01AA001XM01</w:t>
            </w:r>
          </w:p>
        </w:tc>
        <w:tc>
          <w:tcPr>
            <w:tcW w:w="2552" w:type="dxa"/>
            <w:vMerge/>
            <w:vAlign w:val="center"/>
          </w:tcPr>
          <w:p w14:paraId="751B77AC" w14:textId="3E9924D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CAEEE1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116676E" w14:textId="4F895C0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B0B55C5" w14:textId="138ABFC1" w:rsidTr="005C2EB2">
        <w:trPr>
          <w:hidden w:val="0"/>
        </w:trPr>
        <w:tc>
          <w:tcPr>
            <w:tcW w:w="1985" w:type="dxa"/>
          </w:tcPr>
          <w:p w14:paraId="74CB1C44" w14:textId="012DDFB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N1NDA02AA001XB51</w:t>
            </w:r>
          </w:p>
        </w:tc>
        <w:tc>
          <w:tcPr>
            <w:tcW w:w="2552" w:type="dxa"/>
            <w:vMerge w:val="restart"/>
            <w:vAlign w:val="center"/>
          </w:tcPr>
          <w:p w14:paraId="29BDFD82" w14:textId="4E1E205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Т-30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"B"</w:t>
            </w:r>
          </w:p>
        </w:tc>
        <w:tc>
          <w:tcPr>
            <w:tcW w:w="4394" w:type="dxa"/>
          </w:tcPr>
          <w:p w14:paraId="78B32124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CEB0BF4" w14:textId="639D8E5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CBE1525" w14:textId="70367C5C" w:rsidTr="005C2EB2">
        <w:trPr>
          <w:hidden w:val="0"/>
        </w:trPr>
        <w:tc>
          <w:tcPr>
            <w:tcW w:w="1985" w:type="dxa"/>
          </w:tcPr>
          <w:p w14:paraId="6CF85803" w14:textId="57ED369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N1NDA02AA001XB52</w:t>
            </w:r>
          </w:p>
        </w:tc>
        <w:tc>
          <w:tcPr>
            <w:tcW w:w="2552" w:type="dxa"/>
            <w:vMerge/>
            <w:vAlign w:val="center"/>
          </w:tcPr>
          <w:p w14:paraId="4CE62B6D" w14:textId="2F08502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51CCBAA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54DC4C3" w14:textId="2E6B09E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4A8C77C" w14:textId="43826A0C" w:rsidTr="005C2EB2">
        <w:trPr>
          <w:hidden w:val="0"/>
        </w:trPr>
        <w:tc>
          <w:tcPr>
            <w:tcW w:w="1985" w:type="dxa"/>
          </w:tcPr>
          <w:p w14:paraId="7ABD738C" w14:textId="425526E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N1NDA02AA001XB05</w:t>
            </w:r>
          </w:p>
        </w:tc>
        <w:tc>
          <w:tcPr>
            <w:tcW w:w="2552" w:type="dxa"/>
            <w:vMerge/>
            <w:vAlign w:val="center"/>
          </w:tcPr>
          <w:p w14:paraId="133E04DC" w14:textId="0E55557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D4D2C4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D2B15EA" w14:textId="5B67E2B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7BDAE70" w14:textId="78F49DC0" w:rsidTr="005C2EB2">
        <w:trPr>
          <w:hidden w:val="0"/>
        </w:trPr>
        <w:tc>
          <w:tcPr>
            <w:tcW w:w="1985" w:type="dxa"/>
          </w:tcPr>
          <w:p w14:paraId="0CBCC137" w14:textId="57C1AF7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N1NDA02AA001XB06</w:t>
            </w:r>
          </w:p>
        </w:tc>
        <w:tc>
          <w:tcPr>
            <w:tcW w:w="2552" w:type="dxa"/>
            <w:vMerge/>
            <w:vAlign w:val="center"/>
          </w:tcPr>
          <w:p w14:paraId="79F9A727" w14:textId="5106CB9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98E6B77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B54D6BE" w14:textId="3B728E9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3C2D396" w14:textId="60BF2AF0" w:rsidTr="005C2EB2">
        <w:trPr>
          <w:hidden w:val="0"/>
        </w:trPr>
        <w:tc>
          <w:tcPr>
            <w:tcW w:w="1985" w:type="dxa"/>
          </w:tcPr>
          <w:p w14:paraId="65842371" w14:textId="3C74B89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N1NDA02AA001XL01</w:t>
            </w:r>
          </w:p>
        </w:tc>
        <w:tc>
          <w:tcPr>
            <w:tcW w:w="2552" w:type="dxa"/>
            <w:vMerge/>
            <w:vAlign w:val="center"/>
          </w:tcPr>
          <w:p w14:paraId="72D9E26A" w14:textId="404D034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BCFF3A5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0DF12F4" w14:textId="34D4B1C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A21AE0A" w14:textId="28E6E559" w:rsidTr="005C2EB2">
        <w:trPr>
          <w:hidden w:val="0"/>
        </w:trPr>
        <w:tc>
          <w:tcPr>
            <w:tcW w:w="1985" w:type="dxa"/>
          </w:tcPr>
          <w:p w14:paraId="45FE3DAC" w14:textId="64D9CB8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N1NDA02AA001XM01</w:t>
            </w:r>
          </w:p>
        </w:tc>
        <w:tc>
          <w:tcPr>
            <w:tcW w:w="2552" w:type="dxa"/>
            <w:vMerge/>
            <w:vAlign w:val="center"/>
          </w:tcPr>
          <w:p w14:paraId="443C08BE" w14:textId="1950A60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E284667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CF93E7B" w14:textId="5EB4523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DBFB6E6" w14:textId="40DEC289" w:rsidTr="005C2EB2">
        <w:trPr>
          <w:hidden w:val="0"/>
        </w:trPr>
        <w:tc>
          <w:tcPr>
            <w:tcW w:w="1985" w:type="dxa"/>
          </w:tcPr>
          <w:p w14:paraId="60515242" w14:textId="1261B1A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N1NDA03AA001XB51</w:t>
            </w:r>
          </w:p>
        </w:tc>
        <w:tc>
          <w:tcPr>
            <w:tcW w:w="2552" w:type="dxa"/>
            <w:vMerge w:val="restart"/>
            <w:vAlign w:val="center"/>
          </w:tcPr>
          <w:p w14:paraId="791EA08D" w14:textId="4590D53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Затвор дисковый Т-31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тепловывод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"С"</w:t>
            </w:r>
          </w:p>
        </w:tc>
        <w:tc>
          <w:tcPr>
            <w:tcW w:w="4394" w:type="dxa"/>
          </w:tcPr>
          <w:p w14:paraId="27024938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CD9D10B" w14:textId="46C1FF2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2426244" w14:textId="0B357395" w:rsidTr="005C2EB2">
        <w:trPr>
          <w:hidden w:val="0"/>
        </w:trPr>
        <w:tc>
          <w:tcPr>
            <w:tcW w:w="1985" w:type="dxa"/>
          </w:tcPr>
          <w:p w14:paraId="2F18D276" w14:textId="48E8B1E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N1NDA03AA001XB52</w:t>
            </w:r>
          </w:p>
        </w:tc>
        <w:tc>
          <w:tcPr>
            <w:tcW w:w="2552" w:type="dxa"/>
            <w:vMerge/>
            <w:vAlign w:val="center"/>
          </w:tcPr>
          <w:p w14:paraId="5ED848F4" w14:textId="2ACDAAA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73A9B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C9FD3C7" w14:textId="1B66AE2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4432E81" w14:textId="3A8C390F" w:rsidTr="005C2EB2">
        <w:trPr>
          <w:hidden w:val="0"/>
        </w:trPr>
        <w:tc>
          <w:tcPr>
            <w:tcW w:w="1985" w:type="dxa"/>
          </w:tcPr>
          <w:p w14:paraId="792CD8F7" w14:textId="21FCBB4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N1NDA03AA001XB05</w:t>
            </w:r>
          </w:p>
        </w:tc>
        <w:tc>
          <w:tcPr>
            <w:tcW w:w="2552" w:type="dxa"/>
            <w:vMerge/>
            <w:vAlign w:val="center"/>
          </w:tcPr>
          <w:p w14:paraId="37C0988E" w14:textId="664ED42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A94ED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3075BE08" w14:textId="4D34A58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360F68D" w14:textId="3007FA9F" w:rsidTr="005C2EB2">
        <w:trPr>
          <w:hidden w:val="0"/>
        </w:trPr>
        <w:tc>
          <w:tcPr>
            <w:tcW w:w="1985" w:type="dxa"/>
          </w:tcPr>
          <w:p w14:paraId="502DB4FD" w14:textId="77A9C25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N1NDA03AA001XB06</w:t>
            </w:r>
          </w:p>
        </w:tc>
        <w:tc>
          <w:tcPr>
            <w:tcW w:w="2552" w:type="dxa"/>
            <w:vMerge/>
            <w:vAlign w:val="center"/>
          </w:tcPr>
          <w:p w14:paraId="005BE9F4" w14:textId="488C79E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12AD602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3D2664B4" w14:textId="77BDFF5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580962D" w14:textId="04F2170D" w:rsidTr="005C2EB2">
        <w:trPr>
          <w:hidden w:val="0"/>
        </w:trPr>
        <w:tc>
          <w:tcPr>
            <w:tcW w:w="1985" w:type="dxa"/>
          </w:tcPr>
          <w:p w14:paraId="02AEE9CC" w14:textId="4691C09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N1NDA03AA001XL01</w:t>
            </w:r>
          </w:p>
        </w:tc>
        <w:tc>
          <w:tcPr>
            <w:tcW w:w="2552" w:type="dxa"/>
            <w:vMerge/>
            <w:vAlign w:val="center"/>
          </w:tcPr>
          <w:p w14:paraId="79DF4FB1" w14:textId="0485237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013CA7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66AF00A" w14:textId="4EF945E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8C6CDB6" w14:textId="5F8790D0" w:rsidTr="005C2EB2">
        <w:trPr>
          <w:hidden w:val="0"/>
        </w:trPr>
        <w:tc>
          <w:tcPr>
            <w:tcW w:w="1985" w:type="dxa"/>
          </w:tcPr>
          <w:p w14:paraId="7B1726CB" w14:textId="6095A52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N1NDA03AA001XM01</w:t>
            </w:r>
          </w:p>
        </w:tc>
        <w:tc>
          <w:tcPr>
            <w:tcW w:w="2552" w:type="dxa"/>
            <w:vMerge/>
            <w:vAlign w:val="center"/>
          </w:tcPr>
          <w:p w14:paraId="410E2F70" w14:textId="0B4BEED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83EB58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ECB6BF4" w14:textId="4BFCA49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10720A14" w14:textId="0CF95B2B" w:rsidTr="005C2EB2">
        <w:trPr>
          <w:hidden w:val="0"/>
        </w:trPr>
        <w:tc>
          <w:tcPr>
            <w:tcW w:w="10488" w:type="dxa"/>
            <w:gridSpan w:val="4"/>
          </w:tcPr>
          <w:p w14:paraId="552B26E9" w14:textId="42382569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Общие трубопроводы обвязки теплообменников по котловой воде. Прямая котловая вода</w:t>
            </w:r>
          </w:p>
        </w:tc>
      </w:tr>
      <w:tr w:rsidR="003C1D49" w:rsidRPr="0017406B" w14:paraId="1901A034" w14:textId="73808B83" w:rsidTr="005C2EB2">
        <w:trPr>
          <w:hidden w:val="0"/>
        </w:trPr>
        <w:tc>
          <w:tcPr>
            <w:tcW w:w="1985" w:type="dxa"/>
          </w:tcPr>
          <w:p w14:paraId="22A9D5F2" w14:textId="0F62C17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N1NDF10AA01XB51</w:t>
            </w:r>
          </w:p>
        </w:tc>
        <w:tc>
          <w:tcPr>
            <w:tcW w:w="2552" w:type="dxa"/>
            <w:vMerge w:val="restart"/>
            <w:vAlign w:val="center"/>
          </w:tcPr>
          <w:p w14:paraId="7845458E" w14:textId="3CEB1C4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секционирующий К-3С на входе котловой воды в теплообменники</w:t>
            </w:r>
          </w:p>
        </w:tc>
        <w:tc>
          <w:tcPr>
            <w:tcW w:w="4394" w:type="dxa"/>
          </w:tcPr>
          <w:p w14:paraId="148A4EE7" w14:textId="71F324B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5751CBF" w14:textId="73B207A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59D552F" w14:textId="18DCA47B" w:rsidTr="005C2EB2">
        <w:trPr>
          <w:hidden w:val="0"/>
        </w:trPr>
        <w:tc>
          <w:tcPr>
            <w:tcW w:w="1985" w:type="dxa"/>
          </w:tcPr>
          <w:p w14:paraId="49C630D9" w14:textId="5AA46C2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N1NDF10AA001XB52</w:t>
            </w:r>
          </w:p>
        </w:tc>
        <w:tc>
          <w:tcPr>
            <w:tcW w:w="2552" w:type="dxa"/>
            <w:vMerge/>
            <w:vAlign w:val="center"/>
          </w:tcPr>
          <w:p w14:paraId="6E6BABC7" w14:textId="6881772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3A9D6AC" w14:textId="17D4484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39EB509" w14:textId="0FDBFE3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3FBB27C" w14:textId="5A93F681" w:rsidTr="005C2EB2">
        <w:trPr>
          <w:hidden w:val="0"/>
        </w:trPr>
        <w:tc>
          <w:tcPr>
            <w:tcW w:w="1985" w:type="dxa"/>
          </w:tcPr>
          <w:p w14:paraId="43B2D8E4" w14:textId="70D645B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N1NDF10AA001XB05</w:t>
            </w:r>
          </w:p>
        </w:tc>
        <w:tc>
          <w:tcPr>
            <w:tcW w:w="2552" w:type="dxa"/>
            <w:vMerge/>
            <w:vAlign w:val="center"/>
          </w:tcPr>
          <w:p w14:paraId="4FD9B79A" w14:textId="534CC87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E656C61" w14:textId="45E50CC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964A3B4" w14:textId="05B3489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E9CEF49" w14:textId="24E91F5D" w:rsidTr="005C2EB2">
        <w:trPr>
          <w:hidden w:val="0"/>
        </w:trPr>
        <w:tc>
          <w:tcPr>
            <w:tcW w:w="1985" w:type="dxa"/>
          </w:tcPr>
          <w:p w14:paraId="4E29A421" w14:textId="673E9CF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N1NDF10AA001XB06</w:t>
            </w:r>
          </w:p>
        </w:tc>
        <w:tc>
          <w:tcPr>
            <w:tcW w:w="2552" w:type="dxa"/>
            <w:vMerge/>
            <w:vAlign w:val="center"/>
          </w:tcPr>
          <w:p w14:paraId="29FB1298" w14:textId="3F3778F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051901" w14:textId="7F28115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1E64E6B6" w14:textId="49F471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CD4BF03" w14:textId="1FF3A93D" w:rsidTr="005C2EB2">
        <w:trPr>
          <w:hidden w:val="0"/>
        </w:trPr>
        <w:tc>
          <w:tcPr>
            <w:tcW w:w="1985" w:type="dxa"/>
          </w:tcPr>
          <w:p w14:paraId="0EFDE902" w14:textId="6818447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N1NDF10AA001XL01</w:t>
            </w:r>
          </w:p>
        </w:tc>
        <w:tc>
          <w:tcPr>
            <w:tcW w:w="2552" w:type="dxa"/>
            <w:vMerge/>
            <w:vAlign w:val="center"/>
          </w:tcPr>
          <w:p w14:paraId="6594BF00" w14:textId="2E8A697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6704A07" w14:textId="3F2E621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1B049D2" w14:textId="41B1CD4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7676C0A" w14:textId="430CF420" w:rsidTr="005C2EB2">
        <w:trPr>
          <w:hidden w:val="0"/>
        </w:trPr>
        <w:tc>
          <w:tcPr>
            <w:tcW w:w="1985" w:type="dxa"/>
          </w:tcPr>
          <w:p w14:paraId="6EEF24E5" w14:textId="06082EF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N1NDF10AA001XM01</w:t>
            </w:r>
          </w:p>
        </w:tc>
        <w:tc>
          <w:tcPr>
            <w:tcW w:w="2552" w:type="dxa"/>
            <w:vMerge/>
            <w:vAlign w:val="center"/>
          </w:tcPr>
          <w:p w14:paraId="38B0D971" w14:textId="3DE0AA3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392878F" w14:textId="7176EA3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2FE4C9C" w14:textId="5D1DF2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0B361C69" w14:textId="50CDE678" w:rsidTr="005C2EB2">
        <w:trPr>
          <w:hidden w:val="0"/>
        </w:trPr>
        <w:tc>
          <w:tcPr>
            <w:tcW w:w="10488" w:type="dxa"/>
            <w:gridSpan w:val="4"/>
          </w:tcPr>
          <w:p w14:paraId="060F75B8" w14:textId="67675D60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Общие трубопроводы обвязки теплообменников по котловой воде. Прямая котловая вода</w:t>
            </w:r>
          </w:p>
        </w:tc>
      </w:tr>
      <w:tr w:rsidR="003C1D49" w:rsidRPr="0017406B" w14:paraId="4D5EE58E" w14:textId="1A23CB71" w:rsidTr="005C2EB2">
        <w:trPr>
          <w:hidden w:val="0"/>
        </w:trPr>
        <w:tc>
          <w:tcPr>
            <w:tcW w:w="1985" w:type="dxa"/>
          </w:tcPr>
          <w:p w14:paraId="0FC298E1" w14:textId="6BCEB12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N1NDG20AA001XB51</w:t>
            </w:r>
          </w:p>
        </w:tc>
        <w:tc>
          <w:tcPr>
            <w:tcW w:w="2552" w:type="dxa"/>
            <w:vMerge w:val="restart"/>
            <w:vAlign w:val="center"/>
          </w:tcPr>
          <w:p w14:paraId="35EC94E1" w14:textId="63CB77D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секционирующий К-4С на выходе котловой воды из теплообменников</w:t>
            </w:r>
          </w:p>
        </w:tc>
        <w:tc>
          <w:tcPr>
            <w:tcW w:w="4394" w:type="dxa"/>
          </w:tcPr>
          <w:p w14:paraId="50184012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A407F59" w14:textId="755C861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CCF45A0" w14:textId="4762563E" w:rsidTr="005C2EB2">
        <w:trPr>
          <w:hidden w:val="0"/>
        </w:trPr>
        <w:tc>
          <w:tcPr>
            <w:tcW w:w="1985" w:type="dxa"/>
          </w:tcPr>
          <w:p w14:paraId="53730885" w14:textId="736ED89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N1NDG20AA001XB52</w:t>
            </w:r>
          </w:p>
        </w:tc>
        <w:tc>
          <w:tcPr>
            <w:tcW w:w="2552" w:type="dxa"/>
            <w:vMerge/>
            <w:vAlign w:val="center"/>
          </w:tcPr>
          <w:p w14:paraId="4C994B75" w14:textId="376FB4A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FF09D4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2936B5B" w14:textId="7990BB2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5C501C4" w14:textId="0C8A4BF1" w:rsidTr="005C2EB2">
        <w:trPr>
          <w:hidden w:val="0"/>
        </w:trPr>
        <w:tc>
          <w:tcPr>
            <w:tcW w:w="1985" w:type="dxa"/>
          </w:tcPr>
          <w:p w14:paraId="3DA862EB" w14:textId="7E7723E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N1NDG20AA001XB05</w:t>
            </w:r>
          </w:p>
        </w:tc>
        <w:tc>
          <w:tcPr>
            <w:tcW w:w="2552" w:type="dxa"/>
            <w:vMerge/>
            <w:vAlign w:val="center"/>
          </w:tcPr>
          <w:p w14:paraId="76AEDCDE" w14:textId="7F1AAE9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D5C375F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309013C6" w14:textId="4069AEC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FC1B82E" w14:textId="225367C0" w:rsidTr="005C2EB2">
        <w:trPr>
          <w:hidden w:val="0"/>
        </w:trPr>
        <w:tc>
          <w:tcPr>
            <w:tcW w:w="1985" w:type="dxa"/>
          </w:tcPr>
          <w:p w14:paraId="770A37FE" w14:textId="3BA8CD5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N1NDG20AA001XB06</w:t>
            </w:r>
          </w:p>
        </w:tc>
        <w:tc>
          <w:tcPr>
            <w:tcW w:w="2552" w:type="dxa"/>
            <w:vMerge/>
            <w:vAlign w:val="center"/>
          </w:tcPr>
          <w:p w14:paraId="31E19645" w14:textId="7FE7B4A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64E9548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74BFFBE6" w14:textId="3161C9E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51399C7" w14:textId="042FADE1" w:rsidTr="005C2EB2">
        <w:trPr>
          <w:hidden w:val="0"/>
        </w:trPr>
        <w:tc>
          <w:tcPr>
            <w:tcW w:w="1985" w:type="dxa"/>
          </w:tcPr>
          <w:p w14:paraId="18873D48" w14:textId="55DAC25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N1NDG20AA001XL01</w:t>
            </w:r>
          </w:p>
        </w:tc>
        <w:tc>
          <w:tcPr>
            <w:tcW w:w="2552" w:type="dxa"/>
            <w:vMerge/>
            <w:vAlign w:val="center"/>
          </w:tcPr>
          <w:p w14:paraId="45C3B26C" w14:textId="5E12F67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FA0C0D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42E4603" w14:textId="0F8B67B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E9AC609" w14:textId="6E40C08C" w:rsidTr="005C2EB2">
        <w:trPr>
          <w:hidden w:val="0"/>
        </w:trPr>
        <w:tc>
          <w:tcPr>
            <w:tcW w:w="1985" w:type="dxa"/>
          </w:tcPr>
          <w:p w14:paraId="0DE0761A" w14:textId="445EA33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N1NDG20AA001XM01</w:t>
            </w:r>
          </w:p>
        </w:tc>
        <w:tc>
          <w:tcPr>
            <w:tcW w:w="2552" w:type="dxa"/>
            <w:vMerge/>
            <w:vAlign w:val="center"/>
          </w:tcPr>
          <w:p w14:paraId="6BFF49D2" w14:textId="1746B02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BFF80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527A46F" w14:textId="7216347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27864784" w14:textId="1CDC0D9E" w:rsidTr="005C2EB2">
        <w:trPr>
          <w:hidden w:val="0"/>
        </w:trPr>
        <w:tc>
          <w:tcPr>
            <w:tcW w:w="10488" w:type="dxa"/>
            <w:gridSpan w:val="4"/>
          </w:tcPr>
          <w:p w14:paraId="41033154" w14:textId="771F842E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Теплообменник ТА-1</w:t>
            </w:r>
          </w:p>
        </w:tc>
      </w:tr>
      <w:tr w:rsidR="003C1D49" w:rsidRPr="0017406B" w14:paraId="4FD33DE1" w14:textId="32882F92" w:rsidTr="005C2EB2">
        <w:trPr>
          <w:hidden w:val="0"/>
        </w:trPr>
        <w:tc>
          <w:tcPr>
            <w:tcW w:w="1985" w:type="dxa"/>
          </w:tcPr>
          <w:p w14:paraId="1AFD41F9" w14:textId="335C4DF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N1NDD01AA002XB51</w:t>
            </w:r>
          </w:p>
        </w:tc>
        <w:tc>
          <w:tcPr>
            <w:tcW w:w="2552" w:type="dxa"/>
            <w:vMerge w:val="restart"/>
            <w:vAlign w:val="center"/>
          </w:tcPr>
          <w:p w14:paraId="35A89579" w14:textId="2D185EE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Т-20 на выходе сетевой воды из ТА-1</w:t>
            </w:r>
          </w:p>
        </w:tc>
        <w:tc>
          <w:tcPr>
            <w:tcW w:w="4394" w:type="dxa"/>
          </w:tcPr>
          <w:p w14:paraId="1F7B14A2" w14:textId="063AE5F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D95B587" w14:textId="52F0952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971321A" w14:textId="6361CC70" w:rsidTr="005C2EB2">
        <w:trPr>
          <w:hidden w:val="0"/>
        </w:trPr>
        <w:tc>
          <w:tcPr>
            <w:tcW w:w="1985" w:type="dxa"/>
          </w:tcPr>
          <w:p w14:paraId="133AF023" w14:textId="7726F02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N1NDD01AA002XB52</w:t>
            </w:r>
          </w:p>
        </w:tc>
        <w:tc>
          <w:tcPr>
            <w:tcW w:w="2552" w:type="dxa"/>
            <w:vMerge/>
            <w:vAlign w:val="center"/>
          </w:tcPr>
          <w:p w14:paraId="75F9AEF6" w14:textId="00D8AB9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6BA057D" w14:textId="1C95AE2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9ECE112" w14:textId="72960FE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C8C2DCE" w14:textId="4F833718" w:rsidTr="005C2EB2">
        <w:trPr>
          <w:hidden w:val="0"/>
        </w:trPr>
        <w:tc>
          <w:tcPr>
            <w:tcW w:w="1985" w:type="dxa"/>
          </w:tcPr>
          <w:p w14:paraId="4574A090" w14:textId="2BD85E6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N1NDD01AA002XB05</w:t>
            </w:r>
          </w:p>
        </w:tc>
        <w:tc>
          <w:tcPr>
            <w:tcW w:w="2552" w:type="dxa"/>
            <w:vMerge/>
            <w:vAlign w:val="center"/>
          </w:tcPr>
          <w:p w14:paraId="769BD0EE" w14:textId="571B180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2AB3139" w14:textId="3547753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7E57F76" w14:textId="01EC962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D1BE945" w14:textId="3A57D9B6" w:rsidTr="005C2EB2">
        <w:trPr>
          <w:hidden w:val="0"/>
        </w:trPr>
        <w:tc>
          <w:tcPr>
            <w:tcW w:w="1985" w:type="dxa"/>
          </w:tcPr>
          <w:p w14:paraId="157AA144" w14:textId="26A9E1C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N1NDD01AA002XB06</w:t>
            </w:r>
          </w:p>
        </w:tc>
        <w:tc>
          <w:tcPr>
            <w:tcW w:w="2552" w:type="dxa"/>
            <w:vMerge/>
            <w:vAlign w:val="center"/>
          </w:tcPr>
          <w:p w14:paraId="78C5DFFF" w14:textId="26408D5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A2F2143" w14:textId="1169D29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7480118" w14:textId="6C49984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4C06766" w14:textId="005ED7BB" w:rsidTr="005C2EB2">
        <w:trPr>
          <w:hidden w:val="0"/>
        </w:trPr>
        <w:tc>
          <w:tcPr>
            <w:tcW w:w="1985" w:type="dxa"/>
          </w:tcPr>
          <w:p w14:paraId="5E5C0821" w14:textId="5E47FCD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N1NDD01AA002XL01</w:t>
            </w:r>
          </w:p>
        </w:tc>
        <w:tc>
          <w:tcPr>
            <w:tcW w:w="2552" w:type="dxa"/>
            <w:vMerge/>
            <w:vAlign w:val="center"/>
          </w:tcPr>
          <w:p w14:paraId="12D0E56B" w14:textId="1C8967B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FDFC2E" w14:textId="23C1E45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186C486" w14:textId="5E64DA6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C28766A" w14:textId="3A2E2D3C" w:rsidTr="005C2EB2">
        <w:trPr>
          <w:hidden w:val="0"/>
        </w:trPr>
        <w:tc>
          <w:tcPr>
            <w:tcW w:w="1985" w:type="dxa"/>
          </w:tcPr>
          <w:p w14:paraId="18A15324" w14:textId="0ABAB02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N1NDD01AA002XM01</w:t>
            </w:r>
          </w:p>
        </w:tc>
        <w:tc>
          <w:tcPr>
            <w:tcW w:w="2552" w:type="dxa"/>
            <w:vMerge/>
            <w:vAlign w:val="center"/>
          </w:tcPr>
          <w:p w14:paraId="344B831B" w14:textId="0BB0CC7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FF16E7C" w14:textId="6061E1D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88A35E2" w14:textId="5E1A975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0A2DB7C" w14:textId="0941E5D6" w:rsidTr="005C2EB2">
        <w:trPr>
          <w:hidden w:val="0"/>
        </w:trPr>
        <w:tc>
          <w:tcPr>
            <w:tcW w:w="1985" w:type="dxa"/>
          </w:tcPr>
          <w:p w14:paraId="01ED7174" w14:textId="3703791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N1NDD01AA004XB51</w:t>
            </w:r>
          </w:p>
        </w:tc>
        <w:tc>
          <w:tcPr>
            <w:tcW w:w="2552" w:type="dxa"/>
            <w:vMerge w:val="restart"/>
            <w:vAlign w:val="center"/>
          </w:tcPr>
          <w:p w14:paraId="3753CBE0" w14:textId="7FFF585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К-17 на выходе котловой воды из ТА-1</w:t>
            </w:r>
          </w:p>
        </w:tc>
        <w:tc>
          <w:tcPr>
            <w:tcW w:w="4394" w:type="dxa"/>
          </w:tcPr>
          <w:p w14:paraId="24C12485" w14:textId="262258E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01B0833" w14:textId="3D2C2E0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CA3F68E" w14:textId="681674FA" w:rsidTr="005C2EB2">
        <w:trPr>
          <w:hidden w:val="0"/>
        </w:trPr>
        <w:tc>
          <w:tcPr>
            <w:tcW w:w="1985" w:type="dxa"/>
          </w:tcPr>
          <w:p w14:paraId="0D88FC5E" w14:textId="1B4858E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N1NDD01AA004XB52</w:t>
            </w:r>
          </w:p>
        </w:tc>
        <w:tc>
          <w:tcPr>
            <w:tcW w:w="2552" w:type="dxa"/>
            <w:vMerge/>
            <w:vAlign w:val="center"/>
          </w:tcPr>
          <w:p w14:paraId="22CADD5E" w14:textId="0D2633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B9B3743" w14:textId="0EB8DD8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0927C9A" w14:textId="62EFC64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BAE0681" w14:textId="4EC2FB5B" w:rsidTr="005C2EB2">
        <w:trPr>
          <w:hidden w:val="0"/>
        </w:trPr>
        <w:tc>
          <w:tcPr>
            <w:tcW w:w="1985" w:type="dxa"/>
          </w:tcPr>
          <w:p w14:paraId="32D10206" w14:textId="4187FDB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N1NDD01AA004XB05</w:t>
            </w:r>
          </w:p>
        </w:tc>
        <w:tc>
          <w:tcPr>
            <w:tcW w:w="2552" w:type="dxa"/>
            <w:vMerge/>
            <w:vAlign w:val="center"/>
          </w:tcPr>
          <w:p w14:paraId="69369108" w14:textId="5B464BA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D66CC06" w14:textId="6516339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2931C2FA" w14:textId="23972B1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327E698" w14:textId="7511C064" w:rsidTr="005C2EB2">
        <w:trPr>
          <w:hidden w:val="0"/>
        </w:trPr>
        <w:tc>
          <w:tcPr>
            <w:tcW w:w="1985" w:type="dxa"/>
          </w:tcPr>
          <w:p w14:paraId="2B0A1009" w14:textId="191E621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N1NDD01AA004XB06</w:t>
            </w:r>
          </w:p>
        </w:tc>
        <w:tc>
          <w:tcPr>
            <w:tcW w:w="2552" w:type="dxa"/>
            <w:vMerge/>
            <w:vAlign w:val="center"/>
          </w:tcPr>
          <w:p w14:paraId="7E3C544F" w14:textId="174772C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B7B458B" w14:textId="1FC61B9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450EB8C9" w14:textId="795C4D1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DCE9C4B" w14:textId="60D3C59E" w:rsidTr="005C2EB2">
        <w:trPr>
          <w:hidden w:val="0"/>
        </w:trPr>
        <w:tc>
          <w:tcPr>
            <w:tcW w:w="1985" w:type="dxa"/>
          </w:tcPr>
          <w:p w14:paraId="301B2208" w14:textId="3DA55D0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N1NDD01AA004XL01</w:t>
            </w:r>
          </w:p>
        </w:tc>
        <w:tc>
          <w:tcPr>
            <w:tcW w:w="2552" w:type="dxa"/>
            <w:vMerge/>
            <w:vAlign w:val="center"/>
          </w:tcPr>
          <w:p w14:paraId="5CC65439" w14:textId="3C15EC6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99E40D" w14:textId="0E1E6E9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7512CFE" w14:textId="65067FB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35902DA" w14:textId="4037EA02" w:rsidTr="005C2EB2">
        <w:trPr>
          <w:hidden w:val="0"/>
        </w:trPr>
        <w:tc>
          <w:tcPr>
            <w:tcW w:w="1985" w:type="dxa"/>
          </w:tcPr>
          <w:p w14:paraId="2DCA3DB6" w14:textId="0BEDAAA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N1NDD01AA004XM01</w:t>
            </w:r>
          </w:p>
        </w:tc>
        <w:tc>
          <w:tcPr>
            <w:tcW w:w="2552" w:type="dxa"/>
            <w:vMerge/>
            <w:vAlign w:val="center"/>
          </w:tcPr>
          <w:p w14:paraId="4A4EAD5B" w14:textId="1BF554F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75D5A2B" w14:textId="408569C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C19317C" w14:textId="455E5BD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9E6445" w:rsidRPr="000455E0" w14:paraId="0E0A5EF9" w14:textId="2D8C24F6" w:rsidTr="005C2EB2">
        <w:trPr>
          <w:hidden w:val="0"/>
        </w:trPr>
        <w:tc>
          <w:tcPr>
            <w:tcW w:w="10488" w:type="dxa"/>
            <w:gridSpan w:val="4"/>
          </w:tcPr>
          <w:p w14:paraId="7472ACB5" w14:textId="42AE33C0" w:rsidR="009E6445" w:rsidRPr="00274B2D" w:rsidRDefault="009E6445" w:rsidP="009E6445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Теплообменник ТА-2</w:t>
            </w:r>
          </w:p>
        </w:tc>
      </w:tr>
      <w:tr w:rsidR="003C1D49" w:rsidRPr="0017406B" w14:paraId="1C5F44E9" w14:textId="6E58968F" w:rsidTr="005C2EB2">
        <w:trPr>
          <w:hidden w:val="0"/>
        </w:trPr>
        <w:tc>
          <w:tcPr>
            <w:tcW w:w="1985" w:type="dxa"/>
          </w:tcPr>
          <w:p w14:paraId="45266701" w14:textId="33E3A6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AA002XB51</w:t>
            </w:r>
          </w:p>
        </w:tc>
        <w:tc>
          <w:tcPr>
            <w:tcW w:w="2552" w:type="dxa"/>
            <w:vMerge w:val="restart"/>
            <w:vAlign w:val="center"/>
          </w:tcPr>
          <w:p w14:paraId="3EEA3A1E" w14:textId="2C7CA72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Т-21 на выходе сетевой воды из ТА-2</w:t>
            </w:r>
          </w:p>
        </w:tc>
        <w:tc>
          <w:tcPr>
            <w:tcW w:w="4394" w:type="dxa"/>
          </w:tcPr>
          <w:p w14:paraId="3AC46B90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794E110" w14:textId="0579490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8AABF0E" w14:textId="058AF90F" w:rsidTr="005C2EB2">
        <w:trPr>
          <w:hidden w:val="0"/>
        </w:trPr>
        <w:tc>
          <w:tcPr>
            <w:tcW w:w="1985" w:type="dxa"/>
          </w:tcPr>
          <w:p w14:paraId="58C3754C" w14:textId="180E817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AA002XB52</w:t>
            </w:r>
          </w:p>
        </w:tc>
        <w:tc>
          <w:tcPr>
            <w:tcW w:w="2552" w:type="dxa"/>
            <w:vMerge/>
            <w:vAlign w:val="center"/>
          </w:tcPr>
          <w:p w14:paraId="0DE37112" w14:textId="6D4A5C4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756B85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F816A8C" w14:textId="18F3948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629B011" w14:textId="62E15C3E" w:rsidTr="005C2EB2">
        <w:trPr>
          <w:hidden w:val="0"/>
        </w:trPr>
        <w:tc>
          <w:tcPr>
            <w:tcW w:w="1985" w:type="dxa"/>
          </w:tcPr>
          <w:p w14:paraId="57EE7B23" w14:textId="4D13DE6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AA002XB05</w:t>
            </w:r>
          </w:p>
        </w:tc>
        <w:tc>
          <w:tcPr>
            <w:tcW w:w="2552" w:type="dxa"/>
            <w:vMerge/>
            <w:vAlign w:val="center"/>
          </w:tcPr>
          <w:p w14:paraId="297071F3" w14:textId="5D77CC8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D0466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A9C9920" w14:textId="5395794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2F14C6D" w14:textId="64AB6253" w:rsidTr="005C2EB2">
        <w:trPr>
          <w:hidden w:val="0"/>
        </w:trPr>
        <w:tc>
          <w:tcPr>
            <w:tcW w:w="1985" w:type="dxa"/>
          </w:tcPr>
          <w:p w14:paraId="7F21B1F6" w14:textId="5290BFD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AA002XB06</w:t>
            </w:r>
          </w:p>
        </w:tc>
        <w:tc>
          <w:tcPr>
            <w:tcW w:w="2552" w:type="dxa"/>
            <w:vMerge/>
            <w:vAlign w:val="center"/>
          </w:tcPr>
          <w:p w14:paraId="28543D11" w14:textId="72F6BF9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2B77431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1DE7F42E" w14:textId="285A4CC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04D7EDC" w14:textId="668F3D02" w:rsidTr="005C2EB2">
        <w:trPr>
          <w:hidden w:val="0"/>
        </w:trPr>
        <w:tc>
          <w:tcPr>
            <w:tcW w:w="1985" w:type="dxa"/>
          </w:tcPr>
          <w:p w14:paraId="2556DBF5" w14:textId="5B8E874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AA002XL01</w:t>
            </w:r>
          </w:p>
        </w:tc>
        <w:tc>
          <w:tcPr>
            <w:tcW w:w="2552" w:type="dxa"/>
            <w:vMerge/>
            <w:vAlign w:val="center"/>
          </w:tcPr>
          <w:p w14:paraId="4E0DB628" w14:textId="4AB538F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F11FE1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0246DB0" w14:textId="2B40E3D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47E9C07" w14:textId="3090CB5C" w:rsidTr="005C2EB2">
        <w:trPr>
          <w:hidden w:val="0"/>
        </w:trPr>
        <w:tc>
          <w:tcPr>
            <w:tcW w:w="1985" w:type="dxa"/>
          </w:tcPr>
          <w:p w14:paraId="2AD1B146" w14:textId="5DF55ED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AA002XM01</w:t>
            </w:r>
          </w:p>
        </w:tc>
        <w:tc>
          <w:tcPr>
            <w:tcW w:w="2552" w:type="dxa"/>
            <w:vMerge/>
            <w:vAlign w:val="center"/>
          </w:tcPr>
          <w:p w14:paraId="6808BB46" w14:textId="10410E6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205684A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DD65AC5" w14:textId="7371454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A46618E" w14:textId="636502F1" w:rsidTr="005C2EB2">
        <w:trPr>
          <w:hidden w:val="0"/>
        </w:trPr>
        <w:tc>
          <w:tcPr>
            <w:tcW w:w="1985" w:type="dxa"/>
          </w:tcPr>
          <w:p w14:paraId="66E69B92" w14:textId="2FBA3CF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AA004XB51</w:t>
            </w:r>
          </w:p>
        </w:tc>
        <w:tc>
          <w:tcPr>
            <w:tcW w:w="2552" w:type="dxa"/>
            <w:vMerge w:val="restart"/>
            <w:vAlign w:val="center"/>
          </w:tcPr>
          <w:p w14:paraId="58347469" w14:textId="498AA4F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К-18 на выходе котловой воды из ТА-2</w:t>
            </w:r>
          </w:p>
        </w:tc>
        <w:tc>
          <w:tcPr>
            <w:tcW w:w="4394" w:type="dxa"/>
          </w:tcPr>
          <w:p w14:paraId="6F62BF00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52ECD6A" w14:textId="5B7BD25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0A1510B" w14:textId="5F8B2AA1" w:rsidTr="005C2EB2">
        <w:trPr>
          <w:hidden w:val="0"/>
        </w:trPr>
        <w:tc>
          <w:tcPr>
            <w:tcW w:w="1985" w:type="dxa"/>
          </w:tcPr>
          <w:p w14:paraId="54C62AC6" w14:textId="18DED96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AA004XB52</w:t>
            </w:r>
          </w:p>
        </w:tc>
        <w:tc>
          <w:tcPr>
            <w:tcW w:w="2552" w:type="dxa"/>
            <w:vMerge/>
            <w:vAlign w:val="center"/>
          </w:tcPr>
          <w:p w14:paraId="3919567C" w14:textId="37EB311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179AF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8EF5B7F" w14:textId="384239B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BEEB7D5" w14:textId="1195FE64" w:rsidTr="005C2EB2">
        <w:trPr>
          <w:hidden w:val="0"/>
        </w:trPr>
        <w:tc>
          <w:tcPr>
            <w:tcW w:w="1985" w:type="dxa"/>
          </w:tcPr>
          <w:p w14:paraId="7AD70F0A" w14:textId="2456747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AA004XB05</w:t>
            </w:r>
          </w:p>
        </w:tc>
        <w:tc>
          <w:tcPr>
            <w:tcW w:w="2552" w:type="dxa"/>
            <w:vMerge/>
            <w:vAlign w:val="center"/>
          </w:tcPr>
          <w:p w14:paraId="57AF063C" w14:textId="5163C05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08F1392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24D017E" w14:textId="5FABF11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F18F868" w14:textId="1F3F1D56" w:rsidTr="005C2EB2">
        <w:trPr>
          <w:hidden w:val="0"/>
        </w:trPr>
        <w:tc>
          <w:tcPr>
            <w:tcW w:w="1985" w:type="dxa"/>
          </w:tcPr>
          <w:p w14:paraId="7E0E0685" w14:textId="4F7C64B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AA004XB06</w:t>
            </w:r>
          </w:p>
        </w:tc>
        <w:tc>
          <w:tcPr>
            <w:tcW w:w="2552" w:type="dxa"/>
            <w:vMerge/>
            <w:vAlign w:val="center"/>
          </w:tcPr>
          <w:p w14:paraId="500F4084" w14:textId="2768E46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2AF57F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355288F" w14:textId="624D35F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C92FE5E" w14:textId="0501D842" w:rsidTr="005C2EB2">
        <w:trPr>
          <w:hidden w:val="0"/>
        </w:trPr>
        <w:tc>
          <w:tcPr>
            <w:tcW w:w="1985" w:type="dxa"/>
          </w:tcPr>
          <w:p w14:paraId="27578694" w14:textId="330BFF7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AA004XL01</w:t>
            </w:r>
          </w:p>
        </w:tc>
        <w:tc>
          <w:tcPr>
            <w:tcW w:w="2552" w:type="dxa"/>
            <w:vMerge/>
            <w:vAlign w:val="center"/>
          </w:tcPr>
          <w:p w14:paraId="6BFE7D94" w14:textId="7B1D1FB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D2481C4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2D21B71" w14:textId="471BC4B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B2341BD" w14:textId="4173921F" w:rsidTr="005C2EB2">
        <w:trPr>
          <w:hidden w:val="0"/>
        </w:trPr>
        <w:tc>
          <w:tcPr>
            <w:tcW w:w="1985" w:type="dxa"/>
          </w:tcPr>
          <w:p w14:paraId="2406DE92" w14:textId="17F90F7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D02</w:t>
            </w:r>
            <w:r w:rsidRPr="003C1D49">
              <w:rPr>
                <w:rFonts w:ascii="Times New Roman" w:hAnsi="Times New Roman"/>
                <w:vanish w:val="0"/>
              </w:rPr>
              <w:t>AA004XM01</w:t>
            </w:r>
          </w:p>
        </w:tc>
        <w:tc>
          <w:tcPr>
            <w:tcW w:w="2552" w:type="dxa"/>
            <w:vMerge/>
            <w:vAlign w:val="center"/>
          </w:tcPr>
          <w:p w14:paraId="4E351E89" w14:textId="63D2AB6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6E1450F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9B98176" w14:textId="0F5713C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30D8D26E" w14:textId="2CA8494F" w:rsidTr="005C2EB2">
        <w:trPr>
          <w:hidden w:val="0"/>
        </w:trPr>
        <w:tc>
          <w:tcPr>
            <w:tcW w:w="10488" w:type="dxa"/>
            <w:gridSpan w:val="4"/>
          </w:tcPr>
          <w:p w14:paraId="4F113371" w14:textId="36955172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Теплообменник ТА-3</w:t>
            </w:r>
          </w:p>
        </w:tc>
      </w:tr>
      <w:tr w:rsidR="003C1D49" w:rsidRPr="0017406B" w14:paraId="2BFF031C" w14:textId="61EF446D" w:rsidTr="005C2EB2">
        <w:trPr>
          <w:hidden w:val="0"/>
        </w:trPr>
        <w:tc>
          <w:tcPr>
            <w:tcW w:w="1985" w:type="dxa"/>
          </w:tcPr>
          <w:p w14:paraId="58D25E39" w14:textId="5F7BAE0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AA002XB51</w:t>
            </w:r>
          </w:p>
        </w:tc>
        <w:tc>
          <w:tcPr>
            <w:tcW w:w="2552" w:type="dxa"/>
            <w:vMerge w:val="restart"/>
            <w:vAlign w:val="center"/>
          </w:tcPr>
          <w:p w14:paraId="090D93F7" w14:textId="69D9850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Т-22 на выходе сетевой воды из ТА-3</w:t>
            </w:r>
          </w:p>
        </w:tc>
        <w:tc>
          <w:tcPr>
            <w:tcW w:w="4394" w:type="dxa"/>
          </w:tcPr>
          <w:p w14:paraId="68F2219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320E34A" w14:textId="4A7A96D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B8C26A6" w14:textId="0FBC519F" w:rsidTr="005C2EB2">
        <w:trPr>
          <w:hidden w:val="0"/>
        </w:trPr>
        <w:tc>
          <w:tcPr>
            <w:tcW w:w="1985" w:type="dxa"/>
          </w:tcPr>
          <w:p w14:paraId="50700A94" w14:textId="13462DA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AA002XB52</w:t>
            </w:r>
          </w:p>
        </w:tc>
        <w:tc>
          <w:tcPr>
            <w:tcW w:w="2552" w:type="dxa"/>
            <w:vMerge/>
            <w:vAlign w:val="center"/>
          </w:tcPr>
          <w:p w14:paraId="71270290" w14:textId="19759F6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09A53C4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693FC08" w14:textId="5BF917D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B6484B5" w14:textId="36388C62" w:rsidTr="005C2EB2">
        <w:trPr>
          <w:hidden w:val="0"/>
        </w:trPr>
        <w:tc>
          <w:tcPr>
            <w:tcW w:w="1985" w:type="dxa"/>
          </w:tcPr>
          <w:p w14:paraId="7FF968B3" w14:textId="40BC548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AA002XB05</w:t>
            </w:r>
          </w:p>
        </w:tc>
        <w:tc>
          <w:tcPr>
            <w:tcW w:w="2552" w:type="dxa"/>
            <w:vMerge/>
            <w:vAlign w:val="center"/>
          </w:tcPr>
          <w:p w14:paraId="0AB37ABC" w14:textId="7552AE6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27847B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326E5E66" w14:textId="7E1437E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257DA34" w14:textId="4F283DE1" w:rsidTr="005C2EB2">
        <w:trPr>
          <w:hidden w:val="0"/>
        </w:trPr>
        <w:tc>
          <w:tcPr>
            <w:tcW w:w="1985" w:type="dxa"/>
          </w:tcPr>
          <w:p w14:paraId="1726706C" w14:textId="768C0C5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AA002XB06</w:t>
            </w:r>
          </w:p>
        </w:tc>
        <w:tc>
          <w:tcPr>
            <w:tcW w:w="2552" w:type="dxa"/>
            <w:vMerge/>
            <w:vAlign w:val="center"/>
          </w:tcPr>
          <w:p w14:paraId="5A44014C" w14:textId="1E329FB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F2B00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5DABDE0" w14:textId="68B12D2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0E7C9A3" w14:textId="43B30BBF" w:rsidTr="005C2EB2">
        <w:trPr>
          <w:hidden w:val="0"/>
        </w:trPr>
        <w:tc>
          <w:tcPr>
            <w:tcW w:w="1985" w:type="dxa"/>
          </w:tcPr>
          <w:p w14:paraId="603A91CF" w14:textId="20465BD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AA002XL01</w:t>
            </w:r>
          </w:p>
        </w:tc>
        <w:tc>
          <w:tcPr>
            <w:tcW w:w="2552" w:type="dxa"/>
            <w:vMerge/>
            <w:vAlign w:val="center"/>
          </w:tcPr>
          <w:p w14:paraId="5F5AD8D3" w14:textId="38B3AE8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3D11F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6D68244" w14:textId="701DE67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36F6582" w14:textId="2E50496A" w:rsidTr="005C2EB2">
        <w:trPr>
          <w:hidden w:val="0"/>
        </w:trPr>
        <w:tc>
          <w:tcPr>
            <w:tcW w:w="1985" w:type="dxa"/>
          </w:tcPr>
          <w:p w14:paraId="77E78461" w14:textId="3301E58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AA002XM01</w:t>
            </w:r>
          </w:p>
        </w:tc>
        <w:tc>
          <w:tcPr>
            <w:tcW w:w="2552" w:type="dxa"/>
            <w:vMerge/>
            <w:vAlign w:val="center"/>
          </w:tcPr>
          <w:p w14:paraId="472F4AEE" w14:textId="41F8913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C5A68B2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91D31C3" w14:textId="461E5C8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E128E26" w14:textId="500ADFE7" w:rsidTr="005C2EB2">
        <w:trPr>
          <w:hidden w:val="0"/>
        </w:trPr>
        <w:tc>
          <w:tcPr>
            <w:tcW w:w="1985" w:type="dxa"/>
          </w:tcPr>
          <w:p w14:paraId="153F65F0" w14:textId="36F08B1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AA004XB51</w:t>
            </w:r>
          </w:p>
        </w:tc>
        <w:tc>
          <w:tcPr>
            <w:tcW w:w="2552" w:type="dxa"/>
            <w:vMerge w:val="restart"/>
            <w:vAlign w:val="center"/>
          </w:tcPr>
          <w:p w14:paraId="5395F4FB" w14:textId="07CE6D2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К-19 на выходе котловой воды из ТА-3</w:t>
            </w:r>
          </w:p>
        </w:tc>
        <w:tc>
          <w:tcPr>
            <w:tcW w:w="4394" w:type="dxa"/>
          </w:tcPr>
          <w:p w14:paraId="3AE4295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C3C877F" w14:textId="15CFD0F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12E7813" w14:textId="4926E02A" w:rsidTr="005C2EB2">
        <w:trPr>
          <w:hidden w:val="0"/>
        </w:trPr>
        <w:tc>
          <w:tcPr>
            <w:tcW w:w="1985" w:type="dxa"/>
          </w:tcPr>
          <w:p w14:paraId="1035CE97" w14:textId="455D418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AA004XB52</w:t>
            </w:r>
          </w:p>
        </w:tc>
        <w:tc>
          <w:tcPr>
            <w:tcW w:w="2552" w:type="dxa"/>
            <w:vMerge/>
            <w:vAlign w:val="center"/>
          </w:tcPr>
          <w:p w14:paraId="08E433B5" w14:textId="3C36751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5A04972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3727A9B" w14:textId="608FDF6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CAF4337" w14:textId="09D673DD" w:rsidTr="005C2EB2">
        <w:trPr>
          <w:hidden w:val="0"/>
        </w:trPr>
        <w:tc>
          <w:tcPr>
            <w:tcW w:w="1985" w:type="dxa"/>
          </w:tcPr>
          <w:p w14:paraId="5E060AA8" w14:textId="33AF741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AA004XB05</w:t>
            </w:r>
          </w:p>
        </w:tc>
        <w:tc>
          <w:tcPr>
            <w:tcW w:w="2552" w:type="dxa"/>
            <w:vMerge/>
            <w:vAlign w:val="center"/>
          </w:tcPr>
          <w:p w14:paraId="4EC14CB0" w14:textId="7B43404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8A7E955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32799F7" w14:textId="0A7B610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EB87A79" w14:textId="214A4072" w:rsidTr="005C2EB2">
        <w:trPr>
          <w:hidden w:val="0"/>
        </w:trPr>
        <w:tc>
          <w:tcPr>
            <w:tcW w:w="1985" w:type="dxa"/>
          </w:tcPr>
          <w:p w14:paraId="5DF9228A" w14:textId="083A56F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AA004XB06</w:t>
            </w:r>
          </w:p>
        </w:tc>
        <w:tc>
          <w:tcPr>
            <w:tcW w:w="2552" w:type="dxa"/>
            <w:vMerge/>
            <w:vAlign w:val="center"/>
          </w:tcPr>
          <w:p w14:paraId="3AB24695" w14:textId="28D3BCA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44AA568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3897133C" w14:textId="3A46B3E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4286CAA" w14:textId="16C9A9A9" w:rsidTr="005C2EB2">
        <w:trPr>
          <w:hidden w:val="0"/>
        </w:trPr>
        <w:tc>
          <w:tcPr>
            <w:tcW w:w="1985" w:type="dxa"/>
          </w:tcPr>
          <w:p w14:paraId="08BD757D" w14:textId="1A5E3C6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AA004XL01</w:t>
            </w:r>
          </w:p>
        </w:tc>
        <w:tc>
          <w:tcPr>
            <w:tcW w:w="2552" w:type="dxa"/>
            <w:vMerge/>
            <w:vAlign w:val="center"/>
          </w:tcPr>
          <w:p w14:paraId="263F38D1" w14:textId="39AEFA1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7380F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17E6919" w14:textId="45711EC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FE79D10" w14:textId="7992C077" w:rsidTr="005C2EB2">
        <w:trPr>
          <w:hidden w:val="0"/>
        </w:trPr>
        <w:tc>
          <w:tcPr>
            <w:tcW w:w="1985" w:type="dxa"/>
          </w:tcPr>
          <w:p w14:paraId="295A0EC2" w14:textId="2298C22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D03</w:t>
            </w:r>
            <w:r w:rsidRPr="003C1D49">
              <w:rPr>
                <w:rFonts w:ascii="Times New Roman" w:hAnsi="Times New Roman"/>
                <w:vanish w:val="0"/>
              </w:rPr>
              <w:t>AA004XM01</w:t>
            </w:r>
          </w:p>
        </w:tc>
        <w:tc>
          <w:tcPr>
            <w:tcW w:w="2552" w:type="dxa"/>
            <w:vMerge/>
            <w:vAlign w:val="center"/>
          </w:tcPr>
          <w:p w14:paraId="1DDD67D0" w14:textId="6750FF2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E456E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DEE9403" w14:textId="1FB795E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55F4B204" w14:textId="14B0F775" w:rsidTr="005C2EB2">
        <w:trPr>
          <w:hidden w:val="0"/>
        </w:trPr>
        <w:tc>
          <w:tcPr>
            <w:tcW w:w="10488" w:type="dxa"/>
            <w:gridSpan w:val="4"/>
          </w:tcPr>
          <w:p w14:paraId="6411F81A" w14:textId="7EF4DECC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Теплообменник ТА-4</w:t>
            </w:r>
          </w:p>
        </w:tc>
      </w:tr>
      <w:tr w:rsidR="003C1D49" w:rsidRPr="0017406B" w14:paraId="3CF33752" w14:textId="2067EAEB" w:rsidTr="005C2EB2">
        <w:trPr>
          <w:hidden w:val="0"/>
        </w:trPr>
        <w:tc>
          <w:tcPr>
            <w:tcW w:w="1985" w:type="dxa"/>
          </w:tcPr>
          <w:p w14:paraId="543C0F12" w14:textId="6C1C0E8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AA002XB51</w:t>
            </w:r>
          </w:p>
        </w:tc>
        <w:tc>
          <w:tcPr>
            <w:tcW w:w="2552" w:type="dxa"/>
            <w:vMerge w:val="restart"/>
            <w:vAlign w:val="center"/>
          </w:tcPr>
          <w:p w14:paraId="275E34E5" w14:textId="07F81B4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Т-23 на выходе сетевой воды из ТА-4</w:t>
            </w:r>
          </w:p>
        </w:tc>
        <w:tc>
          <w:tcPr>
            <w:tcW w:w="4394" w:type="dxa"/>
          </w:tcPr>
          <w:p w14:paraId="64200F2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DABFB4F" w14:textId="59F7DF7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6CE7AF7" w14:textId="59D4D98B" w:rsidTr="005C2EB2">
        <w:trPr>
          <w:hidden w:val="0"/>
        </w:trPr>
        <w:tc>
          <w:tcPr>
            <w:tcW w:w="1985" w:type="dxa"/>
          </w:tcPr>
          <w:p w14:paraId="6A98B456" w14:textId="6471CC8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AA002XB52</w:t>
            </w:r>
          </w:p>
        </w:tc>
        <w:tc>
          <w:tcPr>
            <w:tcW w:w="2552" w:type="dxa"/>
            <w:vMerge/>
            <w:vAlign w:val="center"/>
          </w:tcPr>
          <w:p w14:paraId="599E15EF" w14:textId="1F1B04E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0BC672A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5AA8D26" w14:textId="1543C53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7543AE8" w14:textId="0AF5DAFA" w:rsidTr="005C2EB2">
        <w:trPr>
          <w:hidden w:val="0"/>
        </w:trPr>
        <w:tc>
          <w:tcPr>
            <w:tcW w:w="1985" w:type="dxa"/>
          </w:tcPr>
          <w:p w14:paraId="063A2F81" w14:textId="577589F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AA002XB05</w:t>
            </w:r>
          </w:p>
        </w:tc>
        <w:tc>
          <w:tcPr>
            <w:tcW w:w="2552" w:type="dxa"/>
            <w:vMerge/>
            <w:vAlign w:val="center"/>
          </w:tcPr>
          <w:p w14:paraId="6A504539" w14:textId="7F4B48F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47C805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14DE5914" w14:textId="63F1E70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F34BF21" w14:textId="310C06D8" w:rsidTr="005C2EB2">
        <w:trPr>
          <w:hidden w:val="0"/>
        </w:trPr>
        <w:tc>
          <w:tcPr>
            <w:tcW w:w="1985" w:type="dxa"/>
          </w:tcPr>
          <w:p w14:paraId="1F68B4A0" w14:textId="6A5BCA3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AA002XB06</w:t>
            </w:r>
          </w:p>
        </w:tc>
        <w:tc>
          <w:tcPr>
            <w:tcW w:w="2552" w:type="dxa"/>
            <w:vMerge/>
            <w:vAlign w:val="center"/>
          </w:tcPr>
          <w:p w14:paraId="5564C40D" w14:textId="013D155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5C2048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356F5740" w14:textId="5238269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B3D4AD2" w14:textId="0B72F05E" w:rsidTr="005C2EB2">
        <w:trPr>
          <w:hidden w:val="0"/>
        </w:trPr>
        <w:tc>
          <w:tcPr>
            <w:tcW w:w="1985" w:type="dxa"/>
          </w:tcPr>
          <w:p w14:paraId="2E96B795" w14:textId="1A46424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AA002XL01</w:t>
            </w:r>
          </w:p>
        </w:tc>
        <w:tc>
          <w:tcPr>
            <w:tcW w:w="2552" w:type="dxa"/>
            <w:vMerge/>
            <w:vAlign w:val="center"/>
          </w:tcPr>
          <w:p w14:paraId="35953A24" w14:textId="0EE627E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8E4592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37C0FE1" w14:textId="4F2E750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3457624" w14:textId="5979FA63" w:rsidTr="005C2EB2">
        <w:trPr>
          <w:hidden w:val="0"/>
        </w:trPr>
        <w:tc>
          <w:tcPr>
            <w:tcW w:w="1985" w:type="dxa"/>
          </w:tcPr>
          <w:p w14:paraId="0E67BE41" w14:textId="40DCB02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AA002XM01</w:t>
            </w:r>
          </w:p>
        </w:tc>
        <w:tc>
          <w:tcPr>
            <w:tcW w:w="2552" w:type="dxa"/>
            <w:vMerge/>
            <w:vAlign w:val="center"/>
          </w:tcPr>
          <w:p w14:paraId="696C145B" w14:textId="670D905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55DE7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7878507" w14:textId="444B9FF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1260D1E" w14:textId="650727F2" w:rsidTr="005C2EB2">
        <w:trPr>
          <w:hidden w:val="0"/>
        </w:trPr>
        <w:tc>
          <w:tcPr>
            <w:tcW w:w="1985" w:type="dxa"/>
          </w:tcPr>
          <w:p w14:paraId="6E6CEDE6" w14:textId="7A47E63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AA004XB51</w:t>
            </w:r>
          </w:p>
        </w:tc>
        <w:tc>
          <w:tcPr>
            <w:tcW w:w="2552" w:type="dxa"/>
            <w:vMerge w:val="restart"/>
            <w:vAlign w:val="center"/>
          </w:tcPr>
          <w:p w14:paraId="7AD23258" w14:textId="3CFA6E7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К-20 на выходе котловой воды из ТА-4</w:t>
            </w:r>
          </w:p>
        </w:tc>
        <w:tc>
          <w:tcPr>
            <w:tcW w:w="4394" w:type="dxa"/>
          </w:tcPr>
          <w:p w14:paraId="6CE2500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E9456EA" w14:textId="2445E46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25C77DA" w14:textId="7BD72D57" w:rsidTr="005C2EB2">
        <w:trPr>
          <w:hidden w:val="0"/>
        </w:trPr>
        <w:tc>
          <w:tcPr>
            <w:tcW w:w="1985" w:type="dxa"/>
          </w:tcPr>
          <w:p w14:paraId="74C87FE1" w14:textId="573BE35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AA004XB52</w:t>
            </w:r>
          </w:p>
        </w:tc>
        <w:tc>
          <w:tcPr>
            <w:tcW w:w="2552" w:type="dxa"/>
            <w:vMerge/>
            <w:vAlign w:val="center"/>
          </w:tcPr>
          <w:p w14:paraId="6BD1FE41" w14:textId="63EF778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13F2F4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8F356BF" w14:textId="285863C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C565A99" w14:textId="7A53A5D7" w:rsidTr="005C2EB2">
        <w:trPr>
          <w:hidden w:val="0"/>
        </w:trPr>
        <w:tc>
          <w:tcPr>
            <w:tcW w:w="1985" w:type="dxa"/>
          </w:tcPr>
          <w:p w14:paraId="5FEFDEFD" w14:textId="400684C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AA004XB05</w:t>
            </w:r>
          </w:p>
        </w:tc>
        <w:tc>
          <w:tcPr>
            <w:tcW w:w="2552" w:type="dxa"/>
            <w:vMerge/>
            <w:vAlign w:val="center"/>
          </w:tcPr>
          <w:p w14:paraId="306E8764" w14:textId="4ADEC9C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B4CCCB7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760E1BBE" w14:textId="61F824F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E91D22F" w14:textId="164B44EF" w:rsidTr="005C2EB2">
        <w:trPr>
          <w:hidden w:val="0"/>
        </w:trPr>
        <w:tc>
          <w:tcPr>
            <w:tcW w:w="1985" w:type="dxa"/>
          </w:tcPr>
          <w:p w14:paraId="117FDFA8" w14:textId="0AEF77B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AA004XB06</w:t>
            </w:r>
          </w:p>
        </w:tc>
        <w:tc>
          <w:tcPr>
            <w:tcW w:w="2552" w:type="dxa"/>
            <w:vMerge/>
            <w:vAlign w:val="center"/>
          </w:tcPr>
          <w:p w14:paraId="47DEA2C8" w14:textId="104A67E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317AE98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0A03081" w14:textId="07AE7AD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E09A995" w14:textId="7C71C117" w:rsidTr="005C2EB2">
        <w:trPr>
          <w:hidden w:val="0"/>
        </w:trPr>
        <w:tc>
          <w:tcPr>
            <w:tcW w:w="1985" w:type="dxa"/>
          </w:tcPr>
          <w:p w14:paraId="210B7748" w14:textId="3484098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AA004XL01</w:t>
            </w:r>
          </w:p>
        </w:tc>
        <w:tc>
          <w:tcPr>
            <w:tcW w:w="2552" w:type="dxa"/>
            <w:vMerge/>
            <w:vAlign w:val="center"/>
          </w:tcPr>
          <w:p w14:paraId="3B395487" w14:textId="71B3FD5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16C97D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30995B4" w14:textId="4BAA2CB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BF44609" w14:textId="11C0E818" w:rsidTr="005C2EB2">
        <w:trPr>
          <w:hidden w:val="0"/>
        </w:trPr>
        <w:tc>
          <w:tcPr>
            <w:tcW w:w="1985" w:type="dxa"/>
          </w:tcPr>
          <w:p w14:paraId="266F32F7" w14:textId="46622AF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D04</w:t>
            </w:r>
            <w:r w:rsidRPr="003C1D49">
              <w:rPr>
                <w:rFonts w:ascii="Times New Roman" w:hAnsi="Times New Roman"/>
                <w:vanish w:val="0"/>
              </w:rPr>
              <w:t>AA004XM01</w:t>
            </w:r>
          </w:p>
        </w:tc>
        <w:tc>
          <w:tcPr>
            <w:tcW w:w="2552" w:type="dxa"/>
            <w:vMerge/>
            <w:vAlign w:val="center"/>
          </w:tcPr>
          <w:p w14:paraId="33BBA5DA" w14:textId="4FEBDC4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0D6652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094A20F" w14:textId="5A8165C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475C9396" w14:textId="5119DBE9" w:rsidTr="005C2EB2">
        <w:trPr>
          <w:hidden w:val="0"/>
        </w:trPr>
        <w:tc>
          <w:tcPr>
            <w:tcW w:w="10488" w:type="dxa"/>
            <w:gridSpan w:val="4"/>
          </w:tcPr>
          <w:p w14:paraId="681657E7" w14:textId="13030207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Теплообменник ТА-5</w:t>
            </w:r>
          </w:p>
        </w:tc>
      </w:tr>
      <w:tr w:rsidR="003C1D49" w:rsidRPr="0017406B" w14:paraId="1D6B07B8" w14:textId="3C372617" w:rsidTr="005C2EB2">
        <w:trPr>
          <w:hidden w:val="0"/>
        </w:trPr>
        <w:tc>
          <w:tcPr>
            <w:tcW w:w="1985" w:type="dxa"/>
          </w:tcPr>
          <w:p w14:paraId="346D4286" w14:textId="01683FC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AA002XB51</w:t>
            </w:r>
          </w:p>
        </w:tc>
        <w:tc>
          <w:tcPr>
            <w:tcW w:w="2552" w:type="dxa"/>
            <w:vMerge w:val="restart"/>
            <w:vAlign w:val="center"/>
          </w:tcPr>
          <w:p w14:paraId="4596B1AA" w14:textId="1F5FAC9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Т-24 на выходе сетевой воды из ТА-5</w:t>
            </w:r>
          </w:p>
        </w:tc>
        <w:tc>
          <w:tcPr>
            <w:tcW w:w="4394" w:type="dxa"/>
          </w:tcPr>
          <w:p w14:paraId="412AAE3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ABD0CC9" w14:textId="3236DCC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8B817C3" w14:textId="31A038FD" w:rsidTr="005C2EB2">
        <w:trPr>
          <w:hidden w:val="0"/>
        </w:trPr>
        <w:tc>
          <w:tcPr>
            <w:tcW w:w="1985" w:type="dxa"/>
          </w:tcPr>
          <w:p w14:paraId="68AC41FB" w14:textId="65900DD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AA002XB52</w:t>
            </w:r>
          </w:p>
        </w:tc>
        <w:tc>
          <w:tcPr>
            <w:tcW w:w="2552" w:type="dxa"/>
            <w:vMerge/>
            <w:vAlign w:val="center"/>
          </w:tcPr>
          <w:p w14:paraId="2E13E21B" w14:textId="5E9DD97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BD5EB7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AB6FDB3" w14:textId="7DC1A0B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4A3810A" w14:textId="092FBA49" w:rsidTr="005C2EB2">
        <w:trPr>
          <w:hidden w:val="0"/>
        </w:trPr>
        <w:tc>
          <w:tcPr>
            <w:tcW w:w="1985" w:type="dxa"/>
          </w:tcPr>
          <w:p w14:paraId="579EB571" w14:textId="597F2D6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AA002XB05</w:t>
            </w:r>
          </w:p>
        </w:tc>
        <w:tc>
          <w:tcPr>
            <w:tcW w:w="2552" w:type="dxa"/>
            <w:vMerge/>
            <w:vAlign w:val="center"/>
          </w:tcPr>
          <w:p w14:paraId="79748F9E" w14:textId="336C2A4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B6A34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70A3879" w14:textId="083EF96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935FBEA" w14:textId="2E25250B" w:rsidTr="005C2EB2">
        <w:trPr>
          <w:hidden w:val="0"/>
        </w:trPr>
        <w:tc>
          <w:tcPr>
            <w:tcW w:w="1985" w:type="dxa"/>
          </w:tcPr>
          <w:p w14:paraId="63695BF0" w14:textId="49ACB68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AA002XB06</w:t>
            </w:r>
          </w:p>
        </w:tc>
        <w:tc>
          <w:tcPr>
            <w:tcW w:w="2552" w:type="dxa"/>
            <w:vMerge/>
            <w:vAlign w:val="center"/>
          </w:tcPr>
          <w:p w14:paraId="0F9A1BBA" w14:textId="7EA38D1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265FC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20ADB7B" w14:textId="72F1A59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7C3F16C" w14:textId="5592D845" w:rsidTr="005C2EB2">
        <w:trPr>
          <w:hidden w:val="0"/>
        </w:trPr>
        <w:tc>
          <w:tcPr>
            <w:tcW w:w="1985" w:type="dxa"/>
          </w:tcPr>
          <w:p w14:paraId="77D965A4" w14:textId="6CA6685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AA002XL01</w:t>
            </w:r>
          </w:p>
        </w:tc>
        <w:tc>
          <w:tcPr>
            <w:tcW w:w="2552" w:type="dxa"/>
            <w:vMerge/>
            <w:vAlign w:val="center"/>
          </w:tcPr>
          <w:p w14:paraId="170DFB94" w14:textId="5BF8EE4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E791FC1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D7FC00E" w14:textId="3B69E0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981A8B2" w14:textId="28F7D5FE" w:rsidTr="005C2EB2">
        <w:trPr>
          <w:hidden w:val="0"/>
        </w:trPr>
        <w:tc>
          <w:tcPr>
            <w:tcW w:w="1985" w:type="dxa"/>
          </w:tcPr>
          <w:p w14:paraId="7D779A55" w14:textId="740478D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AA002XM01</w:t>
            </w:r>
          </w:p>
        </w:tc>
        <w:tc>
          <w:tcPr>
            <w:tcW w:w="2552" w:type="dxa"/>
            <w:vMerge/>
            <w:vAlign w:val="center"/>
          </w:tcPr>
          <w:p w14:paraId="1311B2ED" w14:textId="6A1D349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09D6C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6D94352" w14:textId="67C72E4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4915786" w14:textId="17F876A9" w:rsidTr="005C2EB2">
        <w:trPr>
          <w:hidden w:val="0"/>
        </w:trPr>
        <w:tc>
          <w:tcPr>
            <w:tcW w:w="1985" w:type="dxa"/>
          </w:tcPr>
          <w:p w14:paraId="7D3691BF" w14:textId="0872448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AA004XB51</w:t>
            </w:r>
          </w:p>
        </w:tc>
        <w:tc>
          <w:tcPr>
            <w:tcW w:w="2552" w:type="dxa"/>
            <w:vMerge w:val="restart"/>
            <w:vAlign w:val="center"/>
          </w:tcPr>
          <w:p w14:paraId="7E31A008" w14:textId="7068BD6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К-21 на выходе котловой воды из ТА-5</w:t>
            </w:r>
          </w:p>
        </w:tc>
        <w:tc>
          <w:tcPr>
            <w:tcW w:w="4394" w:type="dxa"/>
          </w:tcPr>
          <w:p w14:paraId="50D55E5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1ECEB04" w14:textId="5F46EB5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9F7EE2F" w14:textId="6900C614" w:rsidTr="005C2EB2">
        <w:trPr>
          <w:hidden w:val="0"/>
        </w:trPr>
        <w:tc>
          <w:tcPr>
            <w:tcW w:w="1985" w:type="dxa"/>
          </w:tcPr>
          <w:p w14:paraId="6DCF9977" w14:textId="2C9D16E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AA004XB52</w:t>
            </w:r>
          </w:p>
        </w:tc>
        <w:tc>
          <w:tcPr>
            <w:tcW w:w="2552" w:type="dxa"/>
            <w:vMerge/>
            <w:vAlign w:val="center"/>
          </w:tcPr>
          <w:p w14:paraId="76D76553" w14:textId="3182464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0572374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DBBCDFF" w14:textId="3EBEBC5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3A60586" w14:textId="08DA9C96" w:rsidTr="005C2EB2">
        <w:trPr>
          <w:hidden w:val="0"/>
        </w:trPr>
        <w:tc>
          <w:tcPr>
            <w:tcW w:w="1985" w:type="dxa"/>
          </w:tcPr>
          <w:p w14:paraId="273FCB8F" w14:textId="4A7388A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AA004XB05</w:t>
            </w:r>
          </w:p>
        </w:tc>
        <w:tc>
          <w:tcPr>
            <w:tcW w:w="2552" w:type="dxa"/>
            <w:vMerge/>
            <w:vAlign w:val="center"/>
          </w:tcPr>
          <w:p w14:paraId="67796121" w14:textId="503F4B7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69029F2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5B5DE04" w14:textId="364B889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5ACA8DE" w14:textId="6D1309C8" w:rsidTr="005C2EB2">
        <w:trPr>
          <w:hidden w:val="0"/>
        </w:trPr>
        <w:tc>
          <w:tcPr>
            <w:tcW w:w="1985" w:type="dxa"/>
          </w:tcPr>
          <w:p w14:paraId="6A7D77CE" w14:textId="26FF648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AA004XB06</w:t>
            </w:r>
          </w:p>
        </w:tc>
        <w:tc>
          <w:tcPr>
            <w:tcW w:w="2552" w:type="dxa"/>
            <w:vMerge/>
            <w:vAlign w:val="center"/>
          </w:tcPr>
          <w:p w14:paraId="232ED301" w14:textId="5570FBE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661815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E6B1EB1" w14:textId="0AC37A1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D8AE2E2" w14:textId="3E852878" w:rsidTr="005C2EB2">
        <w:trPr>
          <w:hidden w:val="0"/>
        </w:trPr>
        <w:tc>
          <w:tcPr>
            <w:tcW w:w="1985" w:type="dxa"/>
          </w:tcPr>
          <w:p w14:paraId="00F4C026" w14:textId="2CD10F3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AA004XL01</w:t>
            </w:r>
          </w:p>
        </w:tc>
        <w:tc>
          <w:tcPr>
            <w:tcW w:w="2552" w:type="dxa"/>
            <w:vMerge/>
            <w:vAlign w:val="center"/>
          </w:tcPr>
          <w:p w14:paraId="7BD755EA" w14:textId="6A6A095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07E93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56E57F7" w14:textId="082FCCE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1EC22B4" w14:textId="45316670" w:rsidTr="005C2EB2">
        <w:trPr>
          <w:hidden w:val="0"/>
        </w:trPr>
        <w:tc>
          <w:tcPr>
            <w:tcW w:w="1985" w:type="dxa"/>
          </w:tcPr>
          <w:p w14:paraId="5D5BB094" w14:textId="566199C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D05</w:t>
            </w:r>
            <w:r w:rsidRPr="003C1D49">
              <w:rPr>
                <w:rFonts w:ascii="Times New Roman" w:hAnsi="Times New Roman"/>
                <w:vanish w:val="0"/>
              </w:rPr>
              <w:t>AA004XM01</w:t>
            </w:r>
          </w:p>
        </w:tc>
        <w:tc>
          <w:tcPr>
            <w:tcW w:w="2552" w:type="dxa"/>
            <w:vMerge/>
            <w:vAlign w:val="center"/>
          </w:tcPr>
          <w:p w14:paraId="142ED444" w14:textId="487C23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391F83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333AA03" w14:textId="2CD3854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6C9A8D8B" w14:textId="400DE7F7" w:rsidTr="005C2EB2">
        <w:trPr>
          <w:hidden w:val="0"/>
        </w:trPr>
        <w:tc>
          <w:tcPr>
            <w:tcW w:w="10488" w:type="dxa"/>
            <w:gridSpan w:val="4"/>
          </w:tcPr>
          <w:p w14:paraId="7088D561" w14:textId="2192070B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Теплообменник ТА-6</w:t>
            </w:r>
          </w:p>
        </w:tc>
      </w:tr>
      <w:tr w:rsidR="003C1D49" w:rsidRPr="0017406B" w14:paraId="197E15C5" w14:textId="4C6EE499" w:rsidTr="005C2EB2">
        <w:trPr>
          <w:hidden w:val="0"/>
        </w:trPr>
        <w:tc>
          <w:tcPr>
            <w:tcW w:w="1985" w:type="dxa"/>
          </w:tcPr>
          <w:p w14:paraId="07A1B37A" w14:textId="76CE6F9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AA002XB51</w:t>
            </w:r>
          </w:p>
        </w:tc>
        <w:tc>
          <w:tcPr>
            <w:tcW w:w="2552" w:type="dxa"/>
            <w:vMerge w:val="restart"/>
            <w:vAlign w:val="center"/>
          </w:tcPr>
          <w:p w14:paraId="0035066F" w14:textId="758B9A0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Т-25 на выходе сетевой воды из ТА-6</w:t>
            </w:r>
          </w:p>
        </w:tc>
        <w:tc>
          <w:tcPr>
            <w:tcW w:w="4394" w:type="dxa"/>
          </w:tcPr>
          <w:p w14:paraId="0D448A6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5448CE2" w14:textId="56D5D93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CBC664A" w14:textId="41DDA8FF" w:rsidTr="005C2EB2">
        <w:trPr>
          <w:hidden w:val="0"/>
        </w:trPr>
        <w:tc>
          <w:tcPr>
            <w:tcW w:w="1985" w:type="dxa"/>
          </w:tcPr>
          <w:p w14:paraId="7A4123FC" w14:textId="6C494D6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AA002XB52</w:t>
            </w:r>
          </w:p>
        </w:tc>
        <w:tc>
          <w:tcPr>
            <w:tcW w:w="2552" w:type="dxa"/>
            <w:vMerge/>
            <w:vAlign w:val="center"/>
          </w:tcPr>
          <w:p w14:paraId="1515D697" w14:textId="616EFF3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1D613A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FA911E1" w14:textId="64FB9BB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60A4E60" w14:textId="441FDD5F" w:rsidTr="005C2EB2">
        <w:trPr>
          <w:hidden w:val="0"/>
        </w:trPr>
        <w:tc>
          <w:tcPr>
            <w:tcW w:w="1985" w:type="dxa"/>
          </w:tcPr>
          <w:p w14:paraId="375C9FED" w14:textId="1AF5DEC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AA002XB05</w:t>
            </w:r>
          </w:p>
        </w:tc>
        <w:tc>
          <w:tcPr>
            <w:tcW w:w="2552" w:type="dxa"/>
            <w:vMerge/>
            <w:vAlign w:val="center"/>
          </w:tcPr>
          <w:p w14:paraId="32ACEFB4" w14:textId="300E804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F7491C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157C7070" w14:textId="2391181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BB1F112" w14:textId="61F233E1" w:rsidTr="005C2EB2">
        <w:trPr>
          <w:hidden w:val="0"/>
        </w:trPr>
        <w:tc>
          <w:tcPr>
            <w:tcW w:w="1985" w:type="dxa"/>
          </w:tcPr>
          <w:p w14:paraId="24F13A3F" w14:textId="1419692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AA002XB06</w:t>
            </w:r>
          </w:p>
        </w:tc>
        <w:tc>
          <w:tcPr>
            <w:tcW w:w="2552" w:type="dxa"/>
            <w:vMerge/>
            <w:vAlign w:val="center"/>
          </w:tcPr>
          <w:p w14:paraId="746D77BD" w14:textId="7770296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9776B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3BD2B9C" w14:textId="1056F49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4B7B683" w14:textId="2B3ED697" w:rsidTr="005C2EB2">
        <w:trPr>
          <w:hidden w:val="0"/>
        </w:trPr>
        <w:tc>
          <w:tcPr>
            <w:tcW w:w="1985" w:type="dxa"/>
          </w:tcPr>
          <w:p w14:paraId="1F9BA713" w14:textId="00DA2C7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AA002XL01</w:t>
            </w:r>
          </w:p>
        </w:tc>
        <w:tc>
          <w:tcPr>
            <w:tcW w:w="2552" w:type="dxa"/>
            <w:vMerge/>
            <w:vAlign w:val="center"/>
          </w:tcPr>
          <w:p w14:paraId="147A07EC" w14:textId="5554570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88EAE0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4BB2D4F" w14:textId="72F124F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8E3CA9A" w14:textId="3BC5E9FE" w:rsidTr="005C2EB2">
        <w:trPr>
          <w:hidden w:val="0"/>
        </w:trPr>
        <w:tc>
          <w:tcPr>
            <w:tcW w:w="1985" w:type="dxa"/>
          </w:tcPr>
          <w:p w14:paraId="13EA8BD3" w14:textId="23319F5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AA002XM01</w:t>
            </w:r>
          </w:p>
        </w:tc>
        <w:tc>
          <w:tcPr>
            <w:tcW w:w="2552" w:type="dxa"/>
            <w:vMerge/>
            <w:vAlign w:val="center"/>
          </w:tcPr>
          <w:p w14:paraId="16E18341" w14:textId="31653D3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47508E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2AE9B41" w14:textId="2823B36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96A6B89" w14:textId="6F86C841" w:rsidTr="005C2EB2">
        <w:trPr>
          <w:hidden w:val="0"/>
        </w:trPr>
        <w:tc>
          <w:tcPr>
            <w:tcW w:w="1985" w:type="dxa"/>
          </w:tcPr>
          <w:p w14:paraId="129E8850" w14:textId="489D601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AA004XB51</w:t>
            </w:r>
          </w:p>
        </w:tc>
        <w:tc>
          <w:tcPr>
            <w:tcW w:w="2552" w:type="dxa"/>
            <w:vMerge w:val="restart"/>
            <w:vAlign w:val="center"/>
          </w:tcPr>
          <w:p w14:paraId="55E06EBB" w14:textId="2802E88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К-22 на выходе котловой воды из ТА-6</w:t>
            </w:r>
          </w:p>
        </w:tc>
        <w:tc>
          <w:tcPr>
            <w:tcW w:w="4394" w:type="dxa"/>
          </w:tcPr>
          <w:p w14:paraId="1E04CE48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0BD55EF" w14:textId="7CA56B1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9355E73" w14:textId="1A967018" w:rsidTr="005C2EB2">
        <w:trPr>
          <w:hidden w:val="0"/>
        </w:trPr>
        <w:tc>
          <w:tcPr>
            <w:tcW w:w="1985" w:type="dxa"/>
          </w:tcPr>
          <w:p w14:paraId="40D1D882" w14:textId="11589E2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AA004XB52</w:t>
            </w:r>
          </w:p>
        </w:tc>
        <w:tc>
          <w:tcPr>
            <w:tcW w:w="2552" w:type="dxa"/>
            <w:vMerge/>
            <w:vAlign w:val="center"/>
          </w:tcPr>
          <w:p w14:paraId="42AC3645" w14:textId="66E02AA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3AAC430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856FA06" w14:textId="710B912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52E446A" w14:textId="5BC27F96" w:rsidTr="005C2EB2">
        <w:trPr>
          <w:hidden w:val="0"/>
        </w:trPr>
        <w:tc>
          <w:tcPr>
            <w:tcW w:w="1985" w:type="dxa"/>
          </w:tcPr>
          <w:p w14:paraId="3B9B575E" w14:textId="2483962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AA004XB05</w:t>
            </w:r>
          </w:p>
        </w:tc>
        <w:tc>
          <w:tcPr>
            <w:tcW w:w="2552" w:type="dxa"/>
            <w:vMerge/>
            <w:vAlign w:val="center"/>
          </w:tcPr>
          <w:p w14:paraId="7F7522A9" w14:textId="4D6BCCC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BBFB92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FA57B4D" w14:textId="63CB650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E5776A2" w14:textId="1A7822B3" w:rsidTr="005C2EB2">
        <w:trPr>
          <w:hidden w:val="0"/>
        </w:trPr>
        <w:tc>
          <w:tcPr>
            <w:tcW w:w="1985" w:type="dxa"/>
          </w:tcPr>
          <w:p w14:paraId="554F441F" w14:textId="5FC5E40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AA004XB06</w:t>
            </w:r>
          </w:p>
        </w:tc>
        <w:tc>
          <w:tcPr>
            <w:tcW w:w="2552" w:type="dxa"/>
            <w:vMerge/>
            <w:vAlign w:val="center"/>
          </w:tcPr>
          <w:p w14:paraId="2B03620A" w14:textId="517374A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D4D0B5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DD7EBD2" w14:textId="0CF050E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7414824" w14:textId="2F7E9302" w:rsidTr="005C2EB2">
        <w:trPr>
          <w:hidden w:val="0"/>
        </w:trPr>
        <w:tc>
          <w:tcPr>
            <w:tcW w:w="1985" w:type="dxa"/>
          </w:tcPr>
          <w:p w14:paraId="45B63E1E" w14:textId="00942CA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AA004XL01</w:t>
            </w:r>
          </w:p>
        </w:tc>
        <w:tc>
          <w:tcPr>
            <w:tcW w:w="2552" w:type="dxa"/>
            <w:vMerge/>
            <w:vAlign w:val="center"/>
          </w:tcPr>
          <w:p w14:paraId="2C6F1E9D" w14:textId="5CF5331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DF626F5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5DA84A7" w14:textId="7A5C9C0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141E862" w14:textId="4B1FB4BD" w:rsidTr="005C2EB2">
        <w:trPr>
          <w:hidden w:val="0"/>
        </w:trPr>
        <w:tc>
          <w:tcPr>
            <w:tcW w:w="1985" w:type="dxa"/>
          </w:tcPr>
          <w:p w14:paraId="0D518B1D" w14:textId="5C921D6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D06</w:t>
            </w:r>
            <w:r w:rsidRPr="003C1D49">
              <w:rPr>
                <w:rFonts w:ascii="Times New Roman" w:hAnsi="Times New Roman"/>
                <w:vanish w:val="0"/>
              </w:rPr>
              <w:t>AA004XM01</w:t>
            </w:r>
          </w:p>
        </w:tc>
        <w:tc>
          <w:tcPr>
            <w:tcW w:w="2552" w:type="dxa"/>
            <w:vMerge/>
            <w:vAlign w:val="center"/>
          </w:tcPr>
          <w:p w14:paraId="0E795D54" w14:textId="7B79DE4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0FE2798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A6587BC" w14:textId="4DDBEC1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21565F64" w14:textId="4414FF4E" w:rsidTr="005C2EB2">
        <w:trPr>
          <w:hidden w:val="0"/>
        </w:trPr>
        <w:tc>
          <w:tcPr>
            <w:tcW w:w="10488" w:type="dxa"/>
            <w:gridSpan w:val="4"/>
          </w:tcPr>
          <w:p w14:paraId="74931C2A" w14:textId="0C527CEE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Теплообменник ТА-7</w:t>
            </w:r>
          </w:p>
        </w:tc>
      </w:tr>
      <w:tr w:rsidR="003C1D49" w:rsidRPr="0017406B" w14:paraId="0D9673E3" w14:textId="4AAC6660" w:rsidTr="005C2EB2">
        <w:trPr>
          <w:hidden w:val="0"/>
        </w:trPr>
        <w:tc>
          <w:tcPr>
            <w:tcW w:w="1985" w:type="dxa"/>
          </w:tcPr>
          <w:p w14:paraId="5BD2648A" w14:textId="4F0ECD6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AA002XB51</w:t>
            </w:r>
          </w:p>
        </w:tc>
        <w:tc>
          <w:tcPr>
            <w:tcW w:w="2552" w:type="dxa"/>
            <w:vMerge w:val="restart"/>
            <w:vAlign w:val="center"/>
          </w:tcPr>
          <w:p w14:paraId="09965593" w14:textId="3DCC25C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Т-26 на выходе сетевой воды из ТА-7</w:t>
            </w:r>
          </w:p>
        </w:tc>
        <w:tc>
          <w:tcPr>
            <w:tcW w:w="4394" w:type="dxa"/>
          </w:tcPr>
          <w:p w14:paraId="675D9E80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2E05919" w14:textId="6E51EFE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A158A4F" w14:textId="03C70753" w:rsidTr="005C2EB2">
        <w:trPr>
          <w:hidden w:val="0"/>
        </w:trPr>
        <w:tc>
          <w:tcPr>
            <w:tcW w:w="1985" w:type="dxa"/>
          </w:tcPr>
          <w:p w14:paraId="77CDB85E" w14:textId="0499481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AA002XB52</w:t>
            </w:r>
          </w:p>
        </w:tc>
        <w:tc>
          <w:tcPr>
            <w:tcW w:w="2552" w:type="dxa"/>
            <w:vMerge/>
            <w:vAlign w:val="center"/>
          </w:tcPr>
          <w:p w14:paraId="5FE887B5" w14:textId="3167D7C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6AB0617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570BC92" w14:textId="586C5CC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0E9DDF4" w14:textId="50FED01B" w:rsidTr="005C2EB2">
        <w:trPr>
          <w:hidden w:val="0"/>
        </w:trPr>
        <w:tc>
          <w:tcPr>
            <w:tcW w:w="1985" w:type="dxa"/>
          </w:tcPr>
          <w:p w14:paraId="3298842F" w14:textId="5046C16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AA002XB05</w:t>
            </w:r>
          </w:p>
        </w:tc>
        <w:tc>
          <w:tcPr>
            <w:tcW w:w="2552" w:type="dxa"/>
            <w:vMerge/>
            <w:vAlign w:val="center"/>
          </w:tcPr>
          <w:p w14:paraId="4767A62E" w14:textId="2A26EE8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E5F165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5A8275F2" w14:textId="503060F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CAEE80A" w14:textId="59F3B275" w:rsidTr="005C2EB2">
        <w:trPr>
          <w:hidden w:val="0"/>
        </w:trPr>
        <w:tc>
          <w:tcPr>
            <w:tcW w:w="1985" w:type="dxa"/>
          </w:tcPr>
          <w:p w14:paraId="34333DA8" w14:textId="41DA34D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AA002XB06</w:t>
            </w:r>
          </w:p>
        </w:tc>
        <w:tc>
          <w:tcPr>
            <w:tcW w:w="2552" w:type="dxa"/>
            <w:vMerge/>
            <w:vAlign w:val="center"/>
          </w:tcPr>
          <w:p w14:paraId="36F4B055" w14:textId="2013D73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41D8CC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751221C5" w14:textId="6B04A45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98777CE" w14:textId="53A678A7" w:rsidTr="005C2EB2">
        <w:trPr>
          <w:hidden w:val="0"/>
        </w:trPr>
        <w:tc>
          <w:tcPr>
            <w:tcW w:w="1985" w:type="dxa"/>
          </w:tcPr>
          <w:p w14:paraId="6D0A1381" w14:textId="3A83E18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AA002XL01</w:t>
            </w:r>
          </w:p>
        </w:tc>
        <w:tc>
          <w:tcPr>
            <w:tcW w:w="2552" w:type="dxa"/>
            <w:vMerge/>
            <w:vAlign w:val="center"/>
          </w:tcPr>
          <w:p w14:paraId="3D08AC7D" w14:textId="2CD11B1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0CDFD9F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46F82B3" w14:textId="2C20A74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0E4B96C" w14:textId="34F5D350" w:rsidTr="005C2EB2">
        <w:trPr>
          <w:hidden w:val="0"/>
        </w:trPr>
        <w:tc>
          <w:tcPr>
            <w:tcW w:w="1985" w:type="dxa"/>
          </w:tcPr>
          <w:p w14:paraId="7AE39AC9" w14:textId="1D15E18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AA002XM01</w:t>
            </w:r>
          </w:p>
        </w:tc>
        <w:tc>
          <w:tcPr>
            <w:tcW w:w="2552" w:type="dxa"/>
            <w:vMerge/>
            <w:vAlign w:val="center"/>
          </w:tcPr>
          <w:p w14:paraId="6D0BF8C5" w14:textId="369B324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F537CB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5B86613" w14:textId="7BBEC96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4FE6819" w14:textId="1E30C1B8" w:rsidTr="005C2EB2">
        <w:trPr>
          <w:hidden w:val="0"/>
        </w:trPr>
        <w:tc>
          <w:tcPr>
            <w:tcW w:w="1985" w:type="dxa"/>
          </w:tcPr>
          <w:p w14:paraId="4C18A585" w14:textId="21464A5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AA004XB51</w:t>
            </w:r>
          </w:p>
        </w:tc>
        <w:tc>
          <w:tcPr>
            <w:tcW w:w="2552" w:type="dxa"/>
            <w:vMerge w:val="restart"/>
            <w:vAlign w:val="center"/>
          </w:tcPr>
          <w:p w14:paraId="21AA3396" w14:textId="08B6138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К-23 на выходе котловой воды из ТА-7</w:t>
            </w:r>
          </w:p>
        </w:tc>
        <w:tc>
          <w:tcPr>
            <w:tcW w:w="4394" w:type="dxa"/>
          </w:tcPr>
          <w:p w14:paraId="1989C2AF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F846903" w14:textId="61424AF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98AC9B1" w14:textId="25BD88A2" w:rsidTr="005C2EB2">
        <w:trPr>
          <w:hidden w:val="0"/>
        </w:trPr>
        <w:tc>
          <w:tcPr>
            <w:tcW w:w="1985" w:type="dxa"/>
          </w:tcPr>
          <w:p w14:paraId="5FF5A3C7" w14:textId="25A80BE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AA004XB52</w:t>
            </w:r>
          </w:p>
        </w:tc>
        <w:tc>
          <w:tcPr>
            <w:tcW w:w="2552" w:type="dxa"/>
            <w:vMerge/>
            <w:vAlign w:val="center"/>
          </w:tcPr>
          <w:p w14:paraId="3EEC6D96" w14:textId="6892B9F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34D98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32F81F2" w14:textId="4743B76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D4C0A8C" w14:textId="00990B9E" w:rsidTr="005C2EB2">
        <w:trPr>
          <w:hidden w:val="0"/>
        </w:trPr>
        <w:tc>
          <w:tcPr>
            <w:tcW w:w="1985" w:type="dxa"/>
          </w:tcPr>
          <w:p w14:paraId="21F18B9D" w14:textId="5FF061D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AA004XB05</w:t>
            </w:r>
          </w:p>
        </w:tc>
        <w:tc>
          <w:tcPr>
            <w:tcW w:w="2552" w:type="dxa"/>
            <w:vMerge/>
            <w:vAlign w:val="center"/>
          </w:tcPr>
          <w:p w14:paraId="5C68727A" w14:textId="6D99021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DFC90C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A5F52B1" w14:textId="0BE0E9E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47B6432" w14:textId="05F3FCD0" w:rsidTr="005C2EB2">
        <w:trPr>
          <w:hidden w:val="0"/>
        </w:trPr>
        <w:tc>
          <w:tcPr>
            <w:tcW w:w="1985" w:type="dxa"/>
          </w:tcPr>
          <w:p w14:paraId="0AC27EE2" w14:textId="33B4701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AA004XB06</w:t>
            </w:r>
          </w:p>
        </w:tc>
        <w:tc>
          <w:tcPr>
            <w:tcW w:w="2552" w:type="dxa"/>
            <w:vMerge/>
            <w:vAlign w:val="center"/>
          </w:tcPr>
          <w:p w14:paraId="793D8348" w14:textId="4A85D17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7E26CF9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7C36727E" w14:textId="4E7A0ED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8CCD568" w14:textId="4FD33370" w:rsidTr="005C2EB2">
        <w:trPr>
          <w:hidden w:val="0"/>
        </w:trPr>
        <w:tc>
          <w:tcPr>
            <w:tcW w:w="1985" w:type="dxa"/>
          </w:tcPr>
          <w:p w14:paraId="6E15740B" w14:textId="2D52B53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AA004XL01</w:t>
            </w:r>
          </w:p>
        </w:tc>
        <w:tc>
          <w:tcPr>
            <w:tcW w:w="2552" w:type="dxa"/>
            <w:vMerge/>
            <w:vAlign w:val="center"/>
          </w:tcPr>
          <w:p w14:paraId="1CBFC6E8" w14:textId="628A48B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43E659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46921E2" w14:textId="3B97683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E34C157" w14:textId="0045BEE9" w:rsidTr="005C2EB2">
        <w:trPr>
          <w:hidden w:val="0"/>
        </w:trPr>
        <w:tc>
          <w:tcPr>
            <w:tcW w:w="1985" w:type="dxa"/>
          </w:tcPr>
          <w:p w14:paraId="6942896A" w14:textId="460FA81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D07</w:t>
            </w:r>
            <w:r w:rsidRPr="003C1D49">
              <w:rPr>
                <w:rFonts w:ascii="Times New Roman" w:hAnsi="Times New Roman"/>
                <w:vanish w:val="0"/>
              </w:rPr>
              <w:t>AA004XM01</w:t>
            </w:r>
          </w:p>
        </w:tc>
        <w:tc>
          <w:tcPr>
            <w:tcW w:w="2552" w:type="dxa"/>
            <w:vMerge/>
            <w:vAlign w:val="center"/>
          </w:tcPr>
          <w:p w14:paraId="1523D86A" w14:textId="4811ADB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B3227FC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EB9A207" w14:textId="3A856B8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1EDC7F4C" w14:textId="02898E8F" w:rsidTr="005C2EB2">
        <w:trPr>
          <w:hidden w:val="0"/>
        </w:trPr>
        <w:tc>
          <w:tcPr>
            <w:tcW w:w="10488" w:type="dxa"/>
            <w:gridSpan w:val="4"/>
          </w:tcPr>
          <w:p w14:paraId="722EC5A4" w14:textId="389EA756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Теплообменник ТА-8</w:t>
            </w:r>
          </w:p>
        </w:tc>
      </w:tr>
      <w:tr w:rsidR="003C1D49" w:rsidRPr="0017406B" w14:paraId="672332E7" w14:textId="076111BC" w:rsidTr="005C2EB2">
        <w:trPr>
          <w:hidden w:val="0"/>
        </w:trPr>
        <w:tc>
          <w:tcPr>
            <w:tcW w:w="1985" w:type="dxa"/>
          </w:tcPr>
          <w:p w14:paraId="16D12125" w14:textId="794C340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AA002XB51</w:t>
            </w:r>
          </w:p>
        </w:tc>
        <w:tc>
          <w:tcPr>
            <w:tcW w:w="2552" w:type="dxa"/>
            <w:vMerge w:val="restart"/>
            <w:vAlign w:val="center"/>
          </w:tcPr>
          <w:p w14:paraId="0C0C4747" w14:textId="73A1875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Т-27 на выходе сетевой воды из ТА-8</w:t>
            </w:r>
          </w:p>
        </w:tc>
        <w:tc>
          <w:tcPr>
            <w:tcW w:w="4394" w:type="dxa"/>
          </w:tcPr>
          <w:p w14:paraId="4E1718E7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1F21E4F" w14:textId="6A10D94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697E2E8" w14:textId="30817B57" w:rsidTr="005C2EB2">
        <w:trPr>
          <w:hidden w:val="0"/>
        </w:trPr>
        <w:tc>
          <w:tcPr>
            <w:tcW w:w="1985" w:type="dxa"/>
          </w:tcPr>
          <w:p w14:paraId="151E71D7" w14:textId="7A65BBE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AA002XB52</w:t>
            </w:r>
          </w:p>
        </w:tc>
        <w:tc>
          <w:tcPr>
            <w:tcW w:w="2552" w:type="dxa"/>
            <w:vMerge/>
            <w:vAlign w:val="center"/>
          </w:tcPr>
          <w:p w14:paraId="4C64B1B7" w14:textId="6FF13F8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E02A59A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2658CBF" w14:textId="236C77B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E41D8AD" w14:textId="3CD57AEA" w:rsidTr="005C2EB2">
        <w:trPr>
          <w:hidden w:val="0"/>
        </w:trPr>
        <w:tc>
          <w:tcPr>
            <w:tcW w:w="1985" w:type="dxa"/>
          </w:tcPr>
          <w:p w14:paraId="01B8C8AB" w14:textId="41B8E9F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AA002XB05</w:t>
            </w:r>
          </w:p>
        </w:tc>
        <w:tc>
          <w:tcPr>
            <w:tcW w:w="2552" w:type="dxa"/>
            <w:vMerge/>
            <w:vAlign w:val="center"/>
          </w:tcPr>
          <w:p w14:paraId="1BE8AF95" w14:textId="4C01F24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8A49DA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64D942D7" w14:textId="1339C28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193222F" w14:textId="7DE61828" w:rsidTr="005C2EB2">
        <w:trPr>
          <w:hidden w:val="0"/>
        </w:trPr>
        <w:tc>
          <w:tcPr>
            <w:tcW w:w="1985" w:type="dxa"/>
          </w:tcPr>
          <w:p w14:paraId="26302D7B" w14:textId="3D35444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AA002XB06</w:t>
            </w:r>
          </w:p>
        </w:tc>
        <w:tc>
          <w:tcPr>
            <w:tcW w:w="2552" w:type="dxa"/>
            <w:vMerge/>
            <w:vAlign w:val="center"/>
          </w:tcPr>
          <w:p w14:paraId="6F225516" w14:textId="28F6FC0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3273118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7F399F81" w14:textId="29E7C7F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1B761E8" w14:textId="60A90422" w:rsidTr="005C2EB2">
        <w:trPr>
          <w:hidden w:val="0"/>
        </w:trPr>
        <w:tc>
          <w:tcPr>
            <w:tcW w:w="1985" w:type="dxa"/>
          </w:tcPr>
          <w:p w14:paraId="39E7071A" w14:textId="6F2FFFD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AA002XL01</w:t>
            </w:r>
          </w:p>
        </w:tc>
        <w:tc>
          <w:tcPr>
            <w:tcW w:w="2552" w:type="dxa"/>
            <w:vMerge/>
            <w:vAlign w:val="center"/>
          </w:tcPr>
          <w:p w14:paraId="64935551" w14:textId="214D9F5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33CE204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F107853" w14:textId="3BEE7D2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BCFA8F6" w14:textId="45E4D82D" w:rsidTr="005C2EB2">
        <w:trPr>
          <w:hidden w:val="0"/>
        </w:trPr>
        <w:tc>
          <w:tcPr>
            <w:tcW w:w="1985" w:type="dxa"/>
          </w:tcPr>
          <w:p w14:paraId="2CAEFD57" w14:textId="42D8C4D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AA002XM01</w:t>
            </w:r>
          </w:p>
        </w:tc>
        <w:tc>
          <w:tcPr>
            <w:tcW w:w="2552" w:type="dxa"/>
            <w:vMerge/>
            <w:vAlign w:val="center"/>
          </w:tcPr>
          <w:p w14:paraId="0333F2CE" w14:textId="6F084E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AF67411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7460FE2" w14:textId="4743629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52ED7BF" w14:textId="55DC53A0" w:rsidTr="005C2EB2">
        <w:trPr>
          <w:hidden w:val="0"/>
        </w:trPr>
        <w:tc>
          <w:tcPr>
            <w:tcW w:w="1985" w:type="dxa"/>
          </w:tcPr>
          <w:p w14:paraId="505A31A4" w14:textId="5E74626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AA004XB51</w:t>
            </w:r>
          </w:p>
        </w:tc>
        <w:tc>
          <w:tcPr>
            <w:tcW w:w="2552" w:type="dxa"/>
            <w:vMerge w:val="restart"/>
            <w:vAlign w:val="center"/>
          </w:tcPr>
          <w:p w14:paraId="4891CECB" w14:textId="5039B17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К-24 на выходе котловой воды из ТА-8</w:t>
            </w:r>
          </w:p>
        </w:tc>
        <w:tc>
          <w:tcPr>
            <w:tcW w:w="4394" w:type="dxa"/>
          </w:tcPr>
          <w:p w14:paraId="1CB70B07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0810B27" w14:textId="7F2ACBA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2D1419C" w14:textId="71958B77" w:rsidTr="005C2EB2">
        <w:trPr>
          <w:hidden w:val="0"/>
        </w:trPr>
        <w:tc>
          <w:tcPr>
            <w:tcW w:w="1985" w:type="dxa"/>
          </w:tcPr>
          <w:p w14:paraId="45AC80D5" w14:textId="7A2824F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AA004XB52</w:t>
            </w:r>
          </w:p>
        </w:tc>
        <w:tc>
          <w:tcPr>
            <w:tcW w:w="2552" w:type="dxa"/>
            <w:vMerge/>
            <w:vAlign w:val="center"/>
          </w:tcPr>
          <w:p w14:paraId="611789CF" w14:textId="2F2F53B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F0EB8B8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1144C32" w14:textId="27D4468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AF072B5" w14:textId="52BBD1D6" w:rsidTr="005C2EB2">
        <w:trPr>
          <w:hidden w:val="0"/>
        </w:trPr>
        <w:tc>
          <w:tcPr>
            <w:tcW w:w="1985" w:type="dxa"/>
          </w:tcPr>
          <w:p w14:paraId="2CAFDC3A" w14:textId="74D17FE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AA004XB05</w:t>
            </w:r>
          </w:p>
        </w:tc>
        <w:tc>
          <w:tcPr>
            <w:tcW w:w="2552" w:type="dxa"/>
            <w:vMerge/>
            <w:vAlign w:val="center"/>
          </w:tcPr>
          <w:p w14:paraId="40CEE48C" w14:textId="05D738E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C22B7C2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A6DD703" w14:textId="15A24FA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6A92701" w14:textId="32DE4085" w:rsidTr="005C2EB2">
        <w:trPr>
          <w:hidden w:val="0"/>
        </w:trPr>
        <w:tc>
          <w:tcPr>
            <w:tcW w:w="1985" w:type="dxa"/>
          </w:tcPr>
          <w:p w14:paraId="31B9F471" w14:textId="57A657A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AA004XB06</w:t>
            </w:r>
          </w:p>
        </w:tc>
        <w:tc>
          <w:tcPr>
            <w:tcW w:w="2552" w:type="dxa"/>
            <w:vMerge/>
            <w:vAlign w:val="center"/>
          </w:tcPr>
          <w:p w14:paraId="356D4C71" w14:textId="71A067C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D1A57DA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135DEB29" w14:textId="0ED5C23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EA606A3" w14:textId="15134A41" w:rsidTr="005C2EB2">
        <w:trPr>
          <w:hidden w:val="0"/>
        </w:trPr>
        <w:tc>
          <w:tcPr>
            <w:tcW w:w="1985" w:type="dxa"/>
          </w:tcPr>
          <w:p w14:paraId="3F094D31" w14:textId="14DD1BC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AA004XL01</w:t>
            </w:r>
          </w:p>
        </w:tc>
        <w:tc>
          <w:tcPr>
            <w:tcW w:w="2552" w:type="dxa"/>
            <w:vMerge/>
            <w:vAlign w:val="center"/>
          </w:tcPr>
          <w:p w14:paraId="124A1EEB" w14:textId="45E360E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090D0C6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0146899" w14:textId="39893D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395477C" w14:textId="49FD65E9" w:rsidTr="005C2EB2">
        <w:trPr>
          <w:hidden w:val="0"/>
        </w:trPr>
        <w:tc>
          <w:tcPr>
            <w:tcW w:w="1985" w:type="dxa"/>
          </w:tcPr>
          <w:p w14:paraId="40EA5B9C" w14:textId="36725C9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D08</w:t>
            </w:r>
            <w:r w:rsidRPr="003C1D49">
              <w:rPr>
                <w:rFonts w:ascii="Times New Roman" w:hAnsi="Times New Roman"/>
                <w:vanish w:val="0"/>
              </w:rPr>
              <w:t>AA004XM01</w:t>
            </w:r>
          </w:p>
        </w:tc>
        <w:tc>
          <w:tcPr>
            <w:tcW w:w="2552" w:type="dxa"/>
            <w:vMerge/>
            <w:vAlign w:val="center"/>
          </w:tcPr>
          <w:p w14:paraId="1259525D" w14:textId="62E3316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B987A4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93B7B8E" w14:textId="60FA0F5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4554F6F8" w14:textId="19FFBD3F" w:rsidTr="005C2EB2">
        <w:trPr>
          <w:hidden w:val="0"/>
        </w:trPr>
        <w:tc>
          <w:tcPr>
            <w:tcW w:w="10488" w:type="dxa"/>
            <w:gridSpan w:val="4"/>
          </w:tcPr>
          <w:p w14:paraId="030BD862" w14:textId="79C955CC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Теплообменник ТА-9</w:t>
            </w:r>
          </w:p>
        </w:tc>
      </w:tr>
      <w:tr w:rsidR="003C1D49" w:rsidRPr="0017406B" w14:paraId="71508E6D" w14:textId="7878C771" w:rsidTr="005C2EB2">
        <w:trPr>
          <w:hidden w:val="0"/>
        </w:trPr>
        <w:tc>
          <w:tcPr>
            <w:tcW w:w="1985" w:type="dxa"/>
          </w:tcPr>
          <w:p w14:paraId="506C2427" w14:textId="0EEB727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AA002XB51</w:t>
            </w:r>
          </w:p>
        </w:tc>
        <w:tc>
          <w:tcPr>
            <w:tcW w:w="2552" w:type="dxa"/>
            <w:vMerge w:val="restart"/>
            <w:vAlign w:val="center"/>
          </w:tcPr>
          <w:p w14:paraId="67935DE2" w14:textId="1CFDD1F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Т-28 на выходе сетевой воды из ТА-9</w:t>
            </w:r>
          </w:p>
        </w:tc>
        <w:tc>
          <w:tcPr>
            <w:tcW w:w="4394" w:type="dxa"/>
          </w:tcPr>
          <w:p w14:paraId="1B85A67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C8841D3" w14:textId="52CE7F4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69EC60F" w14:textId="22520B4E" w:rsidTr="005C2EB2">
        <w:trPr>
          <w:hidden w:val="0"/>
        </w:trPr>
        <w:tc>
          <w:tcPr>
            <w:tcW w:w="1985" w:type="dxa"/>
          </w:tcPr>
          <w:p w14:paraId="10D6B459" w14:textId="08AEAE9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AA002XB52</w:t>
            </w:r>
          </w:p>
        </w:tc>
        <w:tc>
          <w:tcPr>
            <w:tcW w:w="2552" w:type="dxa"/>
            <w:vMerge/>
            <w:vAlign w:val="center"/>
          </w:tcPr>
          <w:p w14:paraId="3A74F252" w14:textId="5FB3D3F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380FE0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0886609" w14:textId="56F4E60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3201942" w14:textId="4BBF31AC" w:rsidTr="005C2EB2">
        <w:trPr>
          <w:hidden w:val="0"/>
        </w:trPr>
        <w:tc>
          <w:tcPr>
            <w:tcW w:w="1985" w:type="dxa"/>
          </w:tcPr>
          <w:p w14:paraId="5879EF5A" w14:textId="619BDA6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AA002XB05</w:t>
            </w:r>
          </w:p>
        </w:tc>
        <w:tc>
          <w:tcPr>
            <w:tcW w:w="2552" w:type="dxa"/>
            <w:vMerge/>
            <w:vAlign w:val="center"/>
          </w:tcPr>
          <w:p w14:paraId="44211407" w14:textId="17D16E1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40A1DA5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0E17B7D" w14:textId="0C2ABA8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A1F51FB" w14:textId="654B2261" w:rsidTr="005C2EB2">
        <w:trPr>
          <w:hidden w:val="0"/>
        </w:trPr>
        <w:tc>
          <w:tcPr>
            <w:tcW w:w="1985" w:type="dxa"/>
          </w:tcPr>
          <w:p w14:paraId="2DDC5975" w14:textId="6A14270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AA002XB06</w:t>
            </w:r>
          </w:p>
        </w:tc>
        <w:tc>
          <w:tcPr>
            <w:tcW w:w="2552" w:type="dxa"/>
            <w:vMerge/>
            <w:vAlign w:val="center"/>
          </w:tcPr>
          <w:p w14:paraId="1175DC69" w14:textId="58E03EF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1955D0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E72D762" w14:textId="5E43525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AB77A69" w14:textId="66BD7802" w:rsidTr="005C2EB2">
        <w:trPr>
          <w:hidden w:val="0"/>
        </w:trPr>
        <w:tc>
          <w:tcPr>
            <w:tcW w:w="1985" w:type="dxa"/>
          </w:tcPr>
          <w:p w14:paraId="0A2DAD45" w14:textId="57B53EC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AA002XL01</w:t>
            </w:r>
          </w:p>
        </w:tc>
        <w:tc>
          <w:tcPr>
            <w:tcW w:w="2552" w:type="dxa"/>
            <w:vMerge/>
            <w:vAlign w:val="center"/>
          </w:tcPr>
          <w:p w14:paraId="6E98BBB5" w14:textId="79609B2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66116D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DB1C16B" w14:textId="57B9D5E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1CD44C9" w14:textId="7755CD6E" w:rsidTr="005C2EB2">
        <w:trPr>
          <w:hidden w:val="0"/>
        </w:trPr>
        <w:tc>
          <w:tcPr>
            <w:tcW w:w="1985" w:type="dxa"/>
          </w:tcPr>
          <w:p w14:paraId="29C583D2" w14:textId="266E5A0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AA002XM01</w:t>
            </w:r>
          </w:p>
        </w:tc>
        <w:tc>
          <w:tcPr>
            <w:tcW w:w="2552" w:type="dxa"/>
            <w:vMerge/>
            <w:vAlign w:val="center"/>
          </w:tcPr>
          <w:p w14:paraId="3BDFD2B4" w14:textId="155CF23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4A324F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1B6F191" w14:textId="0F4ED42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1D88FE0" w14:textId="525E2436" w:rsidTr="005C2EB2">
        <w:trPr>
          <w:hidden w:val="0"/>
        </w:trPr>
        <w:tc>
          <w:tcPr>
            <w:tcW w:w="1985" w:type="dxa"/>
          </w:tcPr>
          <w:p w14:paraId="68C0AD0E" w14:textId="597A0B7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AA004XB51</w:t>
            </w:r>
          </w:p>
        </w:tc>
        <w:tc>
          <w:tcPr>
            <w:tcW w:w="2552" w:type="dxa"/>
            <w:vMerge w:val="restart"/>
            <w:vAlign w:val="center"/>
          </w:tcPr>
          <w:p w14:paraId="4AD4A9F0" w14:textId="195EE69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К-25 на выходе котловой воды из ТА-9</w:t>
            </w:r>
          </w:p>
        </w:tc>
        <w:tc>
          <w:tcPr>
            <w:tcW w:w="4394" w:type="dxa"/>
          </w:tcPr>
          <w:p w14:paraId="5B882AA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0A011F9" w14:textId="5E2DDDF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5255B54" w14:textId="17DE3595" w:rsidTr="005C2EB2">
        <w:trPr>
          <w:hidden w:val="0"/>
        </w:trPr>
        <w:tc>
          <w:tcPr>
            <w:tcW w:w="1985" w:type="dxa"/>
          </w:tcPr>
          <w:p w14:paraId="3D39EA5A" w14:textId="0B2D95C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AA004XB52</w:t>
            </w:r>
          </w:p>
        </w:tc>
        <w:tc>
          <w:tcPr>
            <w:tcW w:w="2552" w:type="dxa"/>
            <w:vMerge/>
            <w:vAlign w:val="center"/>
          </w:tcPr>
          <w:p w14:paraId="3C1443FD" w14:textId="42BBE48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08122EA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2BA4A7B" w14:textId="20A8577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440828F" w14:textId="7FC81C3F" w:rsidTr="005C2EB2">
        <w:trPr>
          <w:hidden w:val="0"/>
        </w:trPr>
        <w:tc>
          <w:tcPr>
            <w:tcW w:w="1985" w:type="dxa"/>
          </w:tcPr>
          <w:p w14:paraId="454721BD" w14:textId="6264E26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AA004XB05</w:t>
            </w:r>
          </w:p>
        </w:tc>
        <w:tc>
          <w:tcPr>
            <w:tcW w:w="2552" w:type="dxa"/>
            <w:vMerge/>
            <w:vAlign w:val="center"/>
          </w:tcPr>
          <w:p w14:paraId="252D63C8" w14:textId="71E04F1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59C752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3AF09107" w14:textId="7530662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9DB82AE" w14:textId="39F88200" w:rsidTr="005C2EB2">
        <w:trPr>
          <w:hidden w:val="0"/>
        </w:trPr>
        <w:tc>
          <w:tcPr>
            <w:tcW w:w="1985" w:type="dxa"/>
          </w:tcPr>
          <w:p w14:paraId="1A1584BB" w14:textId="739B49E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AA004XB06</w:t>
            </w:r>
          </w:p>
        </w:tc>
        <w:tc>
          <w:tcPr>
            <w:tcW w:w="2552" w:type="dxa"/>
            <w:vMerge/>
            <w:vAlign w:val="center"/>
          </w:tcPr>
          <w:p w14:paraId="19DD85C3" w14:textId="54E6173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614D33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0DA00648" w14:textId="5CCC55B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9354F0D" w14:textId="4F1DA82F" w:rsidTr="005C2EB2">
        <w:trPr>
          <w:hidden w:val="0"/>
        </w:trPr>
        <w:tc>
          <w:tcPr>
            <w:tcW w:w="1985" w:type="dxa"/>
          </w:tcPr>
          <w:p w14:paraId="5EDB99A0" w14:textId="7129C56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AA004XL01</w:t>
            </w:r>
          </w:p>
        </w:tc>
        <w:tc>
          <w:tcPr>
            <w:tcW w:w="2552" w:type="dxa"/>
            <w:vMerge/>
            <w:vAlign w:val="center"/>
          </w:tcPr>
          <w:p w14:paraId="05312F4C" w14:textId="4691B50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AF0212B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FC9FD79" w14:textId="26011C1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857277E" w14:textId="430DE219" w:rsidTr="005C2EB2">
        <w:trPr>
          <w:hidden w:val="0"/>
        </w:trPr>
        <w:tc>
          <w:tcPr>
            <w:tcW w:w="1985" w:type="dxa"/>
          </w:tcPr>
          <w:p w14:paraId="30729B56" w14:textId="4F36ECC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N1ND</w:t>
            </w:r>
            <w:r>
              <w:rPr>
                <w:rFonts w:ascii="Times New Roman" w:hAnsi="Times New Roman"/>
                <w:vanish w:val="0"/>
              </w:rPr>
              <w:t>D09</w:t>
            </w:r>
            <w:r w:rsidRPr="003C1D49">
              <w:rPr>
                <w:rFonts w:ascii="Times New Roman" w:hAnsi="Times New Roman"/>
                <w:vanish w:val="0"/>
              </w:rPr>
              <w:t>AA004XM01</w:t>
            </w:r>
          </w:p>
        </w:tc>
        <w:tc>
          <w:tcPr>
            <w:tcW w:w="2552" w:type="dxa"/>
            <w:vMerge/>
            <w:vAlign w:val="center"/>
          </w:tcPr>
          <w:p w14:paraId="0D269D29" w14:textId="29A16A2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D67F60E" w14:textId="7777777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6A7BC71" w14:textId="139F19D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43FA20A4" w14:textId="77777777" w:rsidTr="005C2EB2">
        <w:trPr>
          <w:hidden w:val="0"/>
        </w:trPr>
        <w:tc>
          <w:tcPr>
            <w:tcW w:w="10488" w:type="dxa"/>
            <w:gridSpan w:val="4"/>
          </w:tcPr>
          <w:p w14:paraId="2D9ACC49" w14:textId="37BDF00F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lastRenderedPageBreak/>
              <w:t>Пожарный водопровод</w:t>
            </w:r>
          </w:p>
        </w:tc>
      </w:tr>
      <w:tr w:rsidR="003C1D49" w:rsidRPr="0017406B" w14:paraId="2AA6ED81" w14:textId="269BE3F6" w:rsidTr="005C2EB2">
        <w:trPr>
          <w:hidden w:val="0"/>
        </w:trPr>
        <w:tc>
          <w:tcPr>
            <w:tcW w:w="1985" w:type="dxa"/>
          </w:tcPr>
          <w:p w14:paraId="0625B42E" w14:textId="762F3426" w:rsidR="003C1D49" w:rsidRPr="003C1D49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Calibri" w:hAnsi="Calibri" w:cs="Calibri"/>
                <w:vanish w:val="0"/>
                <w:color w:val="000000"/>
                <w:sz w:val="20"/>
              </w:rPr>
            </w:pPr>
            <w:r w:rsidRPr="003C1D49">
              <w:rPr>
                <w:rFonts w:ascii="Times New Roman" w:hAnsi="Times New Roman"/>
                <w:vanish w:val="0"/>
              </w:rPr>
              <w:t>N1SGA01CP001XG02</w:t>
            </w:r>
          </w:p>
        </w:tc>
        <w:tc>
          <w:tcPr>
            <w:tcW w:w="2552" w:type="dxa"/>
            <w:vAlign w:val="center"/>
          </w:tcPr>
          <w:p w14:paraId="68CF603A" w14:textId="3AC3D7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  <w:vAlign w:val="center"/>
          </w:tcPr>
          <w:p w14:paraId="76AB74A6" w14:textId="3EBC6A2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Давление воды до пожарных насосов ниже уставки. Датчик "сухого хода"</w:t>
            </w:r>
          </w:p>
        </w:tc>
        <w:tc>
          <w:tcPr>
            <w:tcW w:w="1557" w:type="dxa"/>
          </w:tcPr>
          <w:p w14:paraId="45852D3B" w14:textId="52F650D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C1D49" w:rsidRPr="000455E0" w14:paraId="6DC30134" w14:textId="77777777" w:rsidTr="005C2EB2">
        <w:trPr>
          <w:hidden w:val="0"/>
        </w:trPr>
        <w:tc>
          <w:tcPr>
            <w:tcW w:w="10488" w:type="dxa"/>
            <w:gridSpan w:val="4"/>
          </w:tcPr>
          <w:p w14:paraId="277A94E9" w14:textId="4A713975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Сборка задвижек здания теплообменников</w:t>
            </w:r>
          </w:p>
        </w:tc>
      </w:tr>
      <w:tr w:rsidR="003C1D49" w:rsidRPr="0017406B" w14:paraId="0197B3E5" w14:textId="24AF7800" w:rsidTr="005C2EB2">
        <w:trPr>
          <w:hidden w:val="0"/>
        </w:trPr>
        <w:tc>
          <w:tcPr>
            <w:tcW w:w="1985" w:type="dxa"/>
          </w:tcPr>
          <w:p w14:paraId="50DB04E3" w14:textId="19EB4799" w:rsidR="003C1D49" w:rsidRPr="003C1D49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Calibri" w:hAnsi="Calibri" w:cs="Calibri"/>
                <w:vanish w:val="0"/>
                <w:color w:val="000000"/>
                <w:sz w:val="20"/>
              </w:rPr>
            </w:pPr>
            <w:r w:rsidRPr="003C1D49">
              <w:rPr>
                <w:rFonts w:ascii="Times New Roman" w:hAnsi="Times New Roman"/>
                <w:vanish w:val="0"/>
              </w:rPr>
              <w:t>N1CDA01GH001XM01</w:t>
            </w:r>
          </w:p>
        </w:tc>
        <w:tc>
          <w:tcPr>
            <w:tcW w:w="2552" w:type="dxa"/>
            <w:vAlign w:val="center"/>
          </w:tcPr>
          <w:p w14:paraId="60F2489A" w14:textId="39CB8C8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  <w:vAlign w:val="center"/>
          </w:tcPr>
          <w:p w14:paraId="49D81483" w14:textId="13147BF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 шкафа ввода Ш-1 сборки задвижек</w:t>
            </w:r>
          </w:p>
        </w:tc>
        <w:tc>
          <w:tcPr>
            <w:tcW w:w="1557" w:type="dxa"/>
          </w:tcPr>
          <w:p w14:paraId="7A9B6B2B" w14:textId="2517842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6D12089F" w14:textId="77777777" w:rsidTr="005C2EB2">
        <w:trPr>
          <w:hidden w:val="0"/>
        </w:trPr>
        <w:tc>
          <w:tcPr>
            <w:tcW w:w="10488" w:type="dxa"/>
            <w:gridSpan w:val="4"/>
          </w:tcPr>
          <w:p w14:paraId="28DAD97D" w14:textId="7D575D3D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Шкаф ПТК</w:t>
            </w:r>
          </w:p>
        </w:tc>
      </w:tr>
      <w:tr w:rsidR="003C1D49" w:rsidRPr="0017406B" w14:paraId="5F73B506" w14:textId="6ED66A9F" w:rsidTr="003C1D49">
        <w:trPr>
          <w:hidden w:val="0"/>
        </w:trPr>
        <w:tc>
          <w:tcPr>
            <w:tcW w:w="1985" w:type="dxa"/>
            <w:vAlign w:val="bottom"/>
          </w:tcPr>
          <w:p w14:paraId="60FE84BA" w14:textId="0B058E8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N1CJU01GH001</w:t>
            </w:r>
          </w:p>
        </w:tc>
        <w:tc>
          <w:tcPr>
            <w:tcW w:w="2552" w:type="dxa"/>
            <w:vAlign w:val="center"/>
          </w:tcPr>
          <w:p w14:paraId="33DD048D" w14:textId="0982262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045D15" w14:textId="2FE5326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№1 в норме</w:t>
            </w:r>
          </w:p>
        </w:tc>
        <w:tc>
          <w:tcPr>
            <w:tcW w:w="1557" w:type="dxa"/>
          </w:tcPr>
          <w:p w14:paraId="32C54A47" w14:textId="2990124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33F76475" w14:textId="55BF4AA7" w:rsidTr="003C1D49">
        <w:trPr>
          <w:hidden w:val="0"/>
        </w:trPr>
        <w:tc>
          <w:tcPr>
            <w:tcW w:w="1985" w:type="dxa"/>
            <w:vAlign w:val="bottom"/>
          </w:tcPr>
          <w:p w14:paraId="10FA978F" w14:textId="6F38C73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N1CJU01GH003</w:t>
            </w:r>
          </w:p>
        </w:tc>
        <w:tc>
          <w:tcPr>
            <w:tcW w:w="2552" w:type="dxa"/>
            <w:vAlign w:val="center"/>
          </w:tcPr>
          <w:p w14:paraId="74F486C9" w14:textId="1F36B64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3E3C487" w14:textId="06CCA01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1 включен</w:t>
            </w:r>
          </w:p>
        </w:tc>
        <w:tc>
          <w:tcPr>
            <w:tcW w:w="1557" w:type="dxa"/>
          </w:tcPr>
          <w:p w14:paraId="269FBFBD" w14:textId="1719C16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72EB82A1" w14:textId="598B6BAF" w:rsidTr="003C1D49">
        <w:trPr>
          <w:hidden w:val="0"/>
        </w:trPr>
        <w:tc>
          <w:tcPr>
            <w:tcW w:w="1985" w:type="dxa"/>
            <w:vAlign w:val="bottom"/>
          </w:tcPr>
          <w:p w14:paraId="08709E95" w14:textId="7040BAA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N1CJU01GH005</w:t>
            </w:r>
          </w:p>
        </w:tc>
        <w:tc>
          <w:tcPr>
            <w:tcW w:w="2552" w:type="dxa"/>
            <w:vAlign w:val="center"/>
          </w:tcPr>
          <w:p w14:paraId="34D5A82F" w14:textId="7895086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3A1D816" w14:textId="7326956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ИБП в норме</w:t>
            </w:r>
          </w:p>
        </w:tc>
        <w:tc>
          <w:tcPr>
            <w:tcW w:w="1557" w:type="dxa"/>
          </w:tcPr>
          <w:p w14:paraId="54AEF0FD" w14:textId="521E3CB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0D71DF08" w14:textId="566000A3" w:rsidTr="003C1D49">
        <w:trPr>
          <w:hidden w:val="0"/>
        </w:trPr>
        <w:tc>
          <w:tcPr>
            <w:tcW w:w="1985" w:type="dxa"/>
            <w:vAlign w:val="bottom"/>
          </w:tcPr>
          <w:p w14:paraId="4FDA31EA" w14:textId="7E45F27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N1CJU01GH006</w:t>
            </w:r>
          </w:p>
        </w:tc>
        <w:tc>
          <w:tcPr>
            <w:tcW w:w="2552" w:type="dxa"/>
            <w:vAlign w:val="center"/>
          </w:tcPr>
          <w:p w14:paraId="4FFF54FF" w14:textId="6380661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16C93E1" w14:textId="2A3E84B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цепей внешних сигналов включено</w:t>
            </w:r>
          </w:p>
        </w:tc>
        <w:tc>
          <w:tcPr>
            <w:tcW w:w="1557" w:type="dxa"/>
          </w:tcPr>
          <w:p w14:paraId="3C05482E" w14:textId="6D0B918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10EFE15A" w14:textId="31AED3D2" w:rsidTr="003C1D49">
        <w:trPr>
          <w:hidden w:val="0"/>
        </w:trPr>
        <w:tc>
          <w:tcPr>
            <w:tcW w:w="1985" w:type="dxa"/>
            <w:vAlign w:val="bottom"/>
          </w:tcPr>
          <w:p w14:paraId="6E422359" w14:textId="5C745A1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N1CJU01GH007</w:t>
            </w:r>
          </w:p>
        </w:tc>
        <w:tc>
          <w:tcPr>
            <w:tcW w:w="2552" w:type="dxa"/>
            <w:vAlign w:val="center"/>
          </w:tcPr>
          <w:p w14:paraId="6485E389" w14:textId="00B9AD8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F76F05B" w14:textId="3B75E9F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цепей внутренних сигналов включено</w:t>
            </w:r>
          </w:p>
        </w:tc>
        <w:tc>
          <w:tcPr>
            <w:tcW w:w="1557" w:type="dxa"/>
          </w:tcPr>
          <w:p w14:paraId="1B00E13B" w14:textId="6FDA63C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267303EC" w14:textId="0BCD41EB" w:rsidTr="003C1D49">
        <w:trPr>
          <w:hidden w:val="0"/>
        </w:trPr>
        <w:tc>
          <w:tcPr>
            <w:tcW w:w="1985" w:type="dxa"/>
            <w:vAlign w:val="bottom"/>
          </w:tcPr>
          <w:p w14:paraId="5E272A78" w14:textId="76B0CC2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N1CJU01GH008</w:t>
            </w:r>
          </w:p>
        </w:tc>
        <w:tc>
          <w:tcPr>
            <w:tcW w:w="2552" w:type="dxa"/>
            <w:vAlign w:val="center"/>
          </w:tcPr>
          <w:p w14:paraId="5DA4EAC6" w14:textId="7A53065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ACF86CC" w14:textId="359EB81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датчиков 220В включено</w:t>
            </w:r>
          </w:p>
        </w:tc>
        <w:tc>
          <w:tcPr>
            <w:tcW w:w="1557" w:type="dxa"/>
          </w:tcPr>
          <w:p w14:paraId="5C6691A9" w14:textId="28326F4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005779BD" w14:textId="65EEF08F" w:rsidTr="003C1D49">
        <w:trPr>
          <w:hidden w:val="0"/>
        </w:trPr>
        <w:tc>
          <w:tcPr>
            <w:tcW w:w="1985" w:type="dxa"/>
            <w:vAlign w:val="bottom"/>
          </w:tcPr>
          <w:p w14:paraId="385170BC" w14:textId="77946C3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N1CJU01GH009</w:t>
            </w:r>
          </w:p>
        </w:tc>
        <w:tc>
          <w:tcPr>
            <w:tcW w:w="2552" w:type="dxa"/>
            <w:vAlign w:val="center"/>
          </w:tcPr>
          <w:p w14:paraId="256A36F9" w14:textId="1F9528F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6CBB7CF" w14:textId="2509767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Дверь шкафа открыта</w:t>
            </w:r>
          </w:p>
        </w:tc>
        <w:tc>
          <w:tcPr>
            <w:tcW w:w="1557" w:type="dxa"/>
          </w:tcPr>
          <w:p w14:paraId="1A8F9AEF" w14:textId="31E3FA9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0455E0" w14:paraId="01F5ED3F" w14:textId="12377567" w:rsidTr="005C2EB2">
        <w:trPr>
          <w:hidden w:val="0"/>
        </w:trPr>
        <w:tc>
          <w:tcPr>
            <w:tcW w:w="10488" w:type="dxa"/>
            <w:gridSpan w:val="4"/>
          </w:tcPr>
          <w:p w14:paraId="749FBB32" w14:textId="275EB071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 ТП НАБ</w:t>
            </w:r>
          </w:p>
        </w:tc>
      </w:tr>
      <w:tr w:rsidR="003C1D49" w:rsidRPr="000455E0" w14:paraId="28882AB8" w14:textId="2EDD51A5" w:rsidTr="005C2EB2">
        <w:trPr>
          <w:hidden w:val="0"/>
        </w:trPr>
        <w:tc>
          <w:tcPr>
            <w:tcW w:w="10488" w:type="dxa"/>
            <w:gridSpan w:val="4"/>
          </w:tcPr>
          <w:p w14:paraId="7B91F0BE" w14:textId="01DEF5AB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Общие трубопроводы заполнения баков</w:t>
            </w:r>
          </w:p>
        </w:tc>
      </w:tr>
      <w:tr w:rsidR="003C1D49" w:rsidRPr="0017406B" w14:paraId="2AD9A2A6" w14:textId="28CDA601" w:rsidTr="005C2EB2">
        <w:trPr>
          <w:hidden w:val="0"/>
        </w:trPr>
        <w:tc>
          <w:tcPr>
            <w:tcW w:w="1985" w:type="dxa"/>
          </w:tcPr>
          <w:p w14:paraId="7C80EB68" w14:textId="3DE11CA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N2NDE10AA001XB51</w:t>
            </w:r>
          </w:p>
        </w:tc>
        <w:tc>
          <w:tcPr>
            <w:tcW w:w="2552" w:type="dxa"/>
            <w:vMerge w:val="restart"/>
            <w:vAlign w:val="center"/>
          </w:tcPr>
          <w:p w14:paraId="61793DD4" w14:textId="061206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12ПТА</w:t>
            </w:r>
          </w:p>
        </w:tc>
        <w:tc>
          <w:tcPr>
            <w:tcW w:w="4394" w:type="dxa"/>
          </w:tcPr>
          <w:p w14:paraId="0345E11C" w14:textId="04439C5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4664D4D" w14:textId="32DFF3F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DC39125" w14:textId="13B0741E" w:rsidTr="005C2EB2">
        <w:trPr>
          <w:hidden w:val="0"/>
        </w:trPr>
        <w:tc>
          <w:tcPr>
            <w:tcW w:w="1985" w:type="dxa"/>
          </w:tcPr>
          <w:p w14:paraId="77D468FF" w14:textId="0015349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N2NDE10AA001XB52</w:t>
            </w:r>
          </w:p>
        </w:tc>
        <w:tc>
          <w:tcPr>
            <w:tcW w:w="2552" w:type="dxa"/>
            <w:vMerge/>
            <w:vAlign w:val="center"/>
          </w:tcPr>
          <w:p w14:paraId="7A418BFA" w14:textId="78D3FE6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A3E637" w14:textId="30D2009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3636129" w14:textId="549EDD6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A5B10BC" w14:textId="46935FED" w:rsidTr="005C2EB2">
        <w:trPr>
          <w:hidden w:val="0"/>
        </w:trPr>
        <w:tc>
          <w:tcPr>
            <w:tcW w:w="1985" w:type="dxa"/>
          </w:tcPr>
          <w:p w14:paraId="1342A7E9" w14:textId="488F83B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N2NDE10AA001XB05</w:t>
            </w:r>
          </w:p>
        </w:tc>
        <w:tc>
          <w:tcPr>
            <w:tcW w:w="2552" w:type="dxa"/>
            <w:vMerge/>
            <w:vAlign w:val="center"/>
          </w:tcPr>
          <w:p w14:paraId="22A3DEA8" w14:textId="2ACCF0E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3A19EF0" w14:textId="036D56C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1ED3CEA8" w14:textId="6DA0019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663AF20" w14:textId="3EABC86A" w:rsidTr="005C2EB2">
        <w:trPr>
          <w:hidden w:val="0"/>
        </w:trPr>
        <w:tc>
          <w:tcPr>
            <w:tcW w:w="1985" w:type="dxa"/>
          </w:tcPr>
          <w:p w14:paraId="7B4F51F9" w14:textId="44BCA47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N2NDE10AA001XB06</w:t>
            </w:r>
          </w:p>
        </w:tc>
        <w:tc>
          <w:tcPr>
            <w:tcW w:w="2552" w:type="dxa"/>
            <w:vMerge/>
            <w:vAlign w:val="center"/>
          </w:tcPr>
          <w:p w14:paraId="429DFB4D" w14:textId="7F304EE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BE8E3E" w14:textId="14A7EE4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F346BFD" w14:textId="2E69196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7A88914" w14:textId="791FAECF" w:rsidTr="005C2EB2">
        <w:trPr>
          <w:hidden w:val="0"/>
        </w:trPr>
        <w:tc>
          <w:tcPr>
            <w:tcW w:w="1985" w:type="dxa"/>
          </w:tcPr>
          <w:p w14:paraId="41C2E0C4" w14:textId="13FDB44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N2NDE10AA001XL01</w:t>
            </w:r>
          </w:p>
        </w:tc>
        <w:tc>
          <w:tcPr>
            <w:tcW w:w="2552" w:type="dxa"/>
            <w:vMerge/>
            <w:vAlign w:val="center"/>
          </w:tcPr>
          <w:p w14:paraId="794226DA" w14:textId="2D08B2D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9D97D4A" w14:textId="096D2B0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F823C9A" w14:textId="10FF61E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4B6EE40" w14:textId="525BAE18" w:rsidTr="005C2EB2">
        <w:trPr>
          <w:hidden w:val="0"/>
        </w:trPr>
        <w:tc>
          <w:tcPr>
            <w:tcW w:w="1985" w:type="dxa"/>
          </w:tcPr>
          <w:p w14:paraId="5D294497" w14:textId="06F911B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N2NDE10AA001XM01</w:t>
            </w:r>
          </w:p>
        </w:tc>
        <w:tc>
          <w:tcPr>
            <w:tcW w:w="2552" w:type="dxa"/>
            <w:vMerge/>
            <w:vAlign w:val="center"/>
          </w:tcPr>
          <w:p w14:paraId="079F8E39" w14:textId="6C358B2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1FDEE7" w14:textId="3C179FF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232B9DE" w14:textId="305B8F3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0E7BFD7" w14:textId="0F1149C0" w:rsidTr="005C2EB2">
        <w:trPr>
          <w:hidden w:val="0"/>
        </w:trPr>
        <w:tc>
          <w:tcPr>
            <w:tcW w:w="1985" w:type="dxa"/>
          </w:tcPr>
          <w:p w14:paraId="18B7BB2D" w14:textId="1C291C6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N2NDE10AA801XC51</w:t>
            </w:r>
          </w:p>
        </w:tc>
        <w:tc>
          <w:tcPr>
            <w:tcW w:w="2552" w:type="dxa"/>
            <w:vMerge w:val="restart"/>
            <w:vAlign w:val="center"/>
          </w:tcPr>
          <w:p w14:paraId="08DEFF25" w14:textId="13394FD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Регулирующий клапан РД1</w:t>
            </w:r>
          </w:p>
        </w:tc>
        <w:tc>
          <w:tcPr>
            <w:tcW w:w="4394" w:type="dxa"/>
          </w:tcPr>
          <w:p w14:paraId="6DEEE583" w14:textId="71601E4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54704E5" w14:textId="439228F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52D58D82" w14:textId="30939D3C" w:rsidTr="005C2EB2">
        <w:trPr>
          <w:hidden w:val="0"/>
        </w:trPr>
        <w:tc>
          <w:tcPr>
            <w:tcW w:w="1985" w:type="dxa"/>
          </w:tcPr>
          <w:p w14:paraId="693EAEB3" w14:textId="7033787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N2NDE10AA801XC52</w:t>
            </w:r>
          </w:p>
        </w:tc>
        <w:tc>
          <w:tcPr>
            <w:tcW w:w="2552" w:type="dxa"/>
            <w:vMerge/>
            <w:vAlign w:val="center"/>
          </w:tcPr>
          <w:p w14:paraId="55B74849" w14:textId="5B94744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35D06AA" w14:textId="0F76139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2A03CAAF" w14:textId="593977F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27A5EF9D" w14:textId="6E8364C7" w:rsidTr="005C2EB2">
        <w:trPr>
          <w:hidden w:val="0"/>
        </w:trPr>
        <w:tc>
          <w:tcPr>
            <w:tcW w:w="1985" w:type="dxa"/>
          </w:tcPr>
          <w:p w14:paraId="17226C71" w14:textId="01A1D11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N2NDE10AA801XC04</w:t>
            </w:r>
          </w:p>
        </w:tc>
        <w:tc>
          <w:tcPr>
            <w:tcW w:w="2552" w:type="dxa"/>
            <w:vMerge/>
            <w:vAlign w:val="center"/>
          </w:tcPr>
          <w:p w14:paraId="65A2A7D7" w14:textId="24C0E51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C0DC75C" w14:textId="3FDB19B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41BE11E4" w14:textId="0CBC5DC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7F25DE8E" w14:textId="33C12B60" w:rsidTr="005C2EB2">
        <w:trPr>
          <w:hidden w:val="0"/>
        </w:trPr>
        <w:tc>
          <w:tcPr>
            <w:tcW w:w="1985" w:type="dxa"/>
          </w:tcPr>
          <w:p w14:paraId="071A8006" w14:textId="37DF211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N2NDE10AA801XC57</w:t>
            </w:r>
          </w:p>
        </w:tc>
        <w:tc>
          <w:tcPr>
            <w:tcW w:w="2552" w:type="dxa"/>
            <w:vMerge/>
            <w:vAlign w:val="center"/>
          </w:tcPr>
          <w:p w14:paraId="23E60FB0" w14:textId="1EA6FBE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BF48883" w14:textId="53767DB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14A9C9A9" w14:textId="3167733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30E51F84" w14:textId="50AA0C52" w:rsidTr="005C2EB2">
        <w:trPr>
          <w:hidden w:val="0"/>
        </w:trPr>
        <w:tc>
          <w:tcPr>
            <w:tcW w:w="1985" w:type="dxa"/>
          </w:tcPr>
          <w:p w14:paraId="1768DBB9" w14:textId="06046E7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N2NDE10AA801XC10</w:t>
            </w:r>
          </w:p>
        </w:tc>
        <w:tc>
          <w:tcPr>
            <w:tcW w:w="2552" w:type="dxa"/>
            <w:vMerge/>
            <w:vAlign w:val="center"/>
          </w:tcPr>
          <w:p w14:paraId="6AD7ED09" w14:textId="1EAE150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8AD716B" w14:textId="03C18F1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26A77AE9" w14:textId="68BBD47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67646569" w14:textId="0222FD50" w:rsidTr="005C2EB2">
        <w:trPr>
          <w:hidden w:val="0"/>
        </w:trPr>
        <w:tc>
          <w:tcPr>
            <w:tcW w:w="1985" w:type="dxa"/>
          </w:tcPr>
          <w:p w14:paraId="2C9B8F50" w14:textId="730F39C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N2NDE10AA801XM01</w:t>
            </w:r>
          </w:p>
        </w:tc>
        <w:tc>
          <w:tcPr>
            <w:tcW w:w="2552" w:type="dxa"/>
            <w:vMerge/>
            <w:vAlign w:val="center"/>
          </w:tcPr>
          <w:p w14:paraId="60F6D85A" w14:textId="2CC2148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8D6E6E2" w14:textId="339BA61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35C902D" w14:textId="08D341D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0455E0" w14:paraId="4B6B7A94" w14:textId="6113C4F9" w:rsidTr="005C2EB2">
        <w:trPr>
          <w:hidden w:val="0"/>
        </w:trPr>
        <w:tc>
          <w:tcPr>
            <w:tcW w:w="10488" w:type="dxa"/>
            <w:gridSpan w:val="4"/>
          </w:tcPr>
          <w:p w14:paraId="4E785EE5" w14:textId="66D5AFF9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Общие трубопроводы откачки из баков</w:t>
            </w:r>
          </w:p>
        </w:tc>
      </w:tr>
      <w:tr w:rsidR="003C1D49" w:rsidRPr="0017406B" w14:paraId="7AE3E05B" w14:textId="7ADD5A3E" w:rsidTr="005C2EB2">
        <w:trPr>
          <w:hidden w:val="0"/>
        </w:trPr>
        <w:tc>
          <w:tcPr>
            <w:tcW w:w="1985" w:type="dxa"/>
          </w:tcPr>
          <w:p w14:paraId="26573EF5" w14:textId="3FB94C1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N2NDE20AA001XB51</w:t>
            </w:r>
          </w:p>
        </w:tc>
        <w:tc>
          <w:tcPr>
            <w:tcW w:w="2552" w:type="dxa"/>
            <w:vMerge w:val="restart"/>
            <w:vAlign w:val="center"/>
          </w:tcPr>
          <w:p w14:paraId="119349FC" w14:textId="04ED801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дисковый 11ПТА</w:t>
            </w:r>
          </w:p>
        </w:tc>
        <w:tc>
          <w:tcPr>
            <w:tcW w:w="4394" w:type="dxa"/>
          </w:tcPr>
          <w:p w14:paraId="5A89FE0B" w14:textId="194743F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8DC01AC" w14:textId="1BBEF6D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5618308F" w14:textId="4B38F4C8" w:rsidTr="005C2EB2">
        <w:trPr>
          <w:hidden w:val="0"/>
        </w:trPr>
        <w:tc>
          <w:tcPr>
            <w:tcW w:w="1985" w:type="dxa"/>
          </w:tcPr>
          <w:p w14:paraId="1959163C" w14:textId="42A8703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N2NDE20AA001XB52</w:t>
            </w:r>
          </w:p>
        </w:tc>
        <w:tc>
          <w:tcPr>
            <w:tcW w:w="2552" w:type="dxa"/>
            <w:vMerge/>
            <w:vAlign w:val="center"/>
          </w:tcPr>
          <w:p w14:paraId="132306A3" w14:textId="7C16FF9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C24D31" w14:textId="5E08341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3137991" w14:textId="081008C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FAEF0D2" w14:textId="7D2B9281" w:rsidTr="005C2EB2">
        <w:trPr>
          <w:hidden w:val="0"/>
        </w:trPr>
        <w:tc>
          <w:tcPr>
            <w:tcW w:w="1985" w:type="dxa"/>
          </w:tcPr>
          <w:p w14:paraId="42184EF6" w14:textId="52E686E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N2NDE20AA001XB05</w:t>
            </w:r>
          </w:p>
        </w:tc>
        <w:tc>
          <w:tcPr>
            <w:tcW w:w="2552" w:type="dxa"/>
            <w:vMerge/>
            <w:vAlign w:val="center"/>
          </w:tcPr>
          <w:p w14:paraId="790BBD08" w14:textId="09B6BA5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25FC900" w14:textId="7BC29DB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0BA04F1C" w14:textId="6A2D3AA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96FBE78" w14:textId="20079C8C" w:rsidTr="005C2EB2">
        <w:trPr>
          <w:hidden w:val="0"/>
        </w:trPr>
        <w:tc>
          <w:tcPr>
            <w:tcW w:w="1985" w:type="dxa"/>
          </w:tcPr>
          <w:p w14:paraId="667DB5FA" w14:textId="70D18B2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N2NDE20AA001XB06</w:t>
            </w:r>
          </w:p>
        </w:tc>
        <w:tc>
          <w:tcPr>
            <w:tcW w:w="2552" w:type="dxa"/>
            <w:vMerge/>
            <w:vAlign w:val="center"/>
          </w:tcPr>
          <w:p w14:paraId="355990BD" w14:textId="399A10A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8128471" w14:textId="74291CA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F0D6340" w14:textId="6430887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61CA04F" w14:textId="1FA57787" w:rsidTr="005C2EB2">
        <w:trPr>
          <w:hidden w:val="0"/>
        </w:trPr>
        <w:tc>
          <w:tcPr>
            <w:tcW w:w="1985" w:type="dxa"/>
          </w:tcPr>
          <w:p w14:paraId="46E64EF6" w14:textId="31D53FF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N2NDE20AA001XL01</w:t>
            </w:r>
          </w:p>
        </w:tc>
        <w:tc>
          <w:tcPr>
            <w:tcW w:w="2552" w:type="dxa"/>
            <w:vMerge/>
            <w:vAlign w:val="center"/>
          </w:tcPr>
          <w:p w14:paraId="1EEAA5C9" w14:textId="7FBB137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E6DF98" w14:textId="683DA5F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9E73163" w14:textId="34EF141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4C5D7DC1" w14:textId="255E7769" w:rsidTr="005C2EB2">
        <w:trPr>
          <w:hidden w:val="0"/>
        </w:trPr>
        <w:tc>
          <w:tcPr>
            <w:tcW w:w="1985" w:type="dxa"/>
          </w:tcPr>
          <w:p w14:paraId="4418E082" w14:textId="5D0317D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N2NDE20AA001XM01</w:t>
            </w:r>
          </w:p>
        </w:tc>
        <w:tc>
          <w:tcPr>
            <w:tcW w:w="2552" w:type="dxa"/>
            <w:vMerge/>
            <w:vAlign w:val="center"/>
          </w:tcPr>
          <w:p w14:paraId="433EEB96" w14:textId="0C701D1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FE0C11E" w14:textId="2014A01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417C5D2" w14:textId="52E39E2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2785010C" w14:textId="0F0CD87E" w:rsidTr="005C2EB2">
        <w:trPr>
          <w:hidden w:val="0"/>
        </w:trPr>
        <w:tc>
          <w:tcPr>
            <w:tcW w:w="10488" w:type="dxa"/>
            <w:gridSpan w:val="4"/>
          </w:tcPr>
          <w:p w14:paraId="7ADA0D05" w14:textId="0969BD50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Трубопровод аварийного сброса сетевой воды</w:t>
            </w:r>
          </w:p>
        </w:tc>
      </w:tr>
      <w:tr w:rsidR="003C1D49" w:rsidRPr="0017406B" w14:paraId="1FA8B5FD" w14:textId="1A328250" w:rsidTr="005C2EB2">
        <w:trPr>
          <w:hidden w:val="0"/>
        </w:trPr>
        <w:tc>
          <w:tcPr>
            <w:tcW w:w="1985" w:type="dxa"/>
          </w:tcPr>
          <w:p w14:paraId="0E80833D" w14:textId="0DA2500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N2NDE20AA002XB51</w:t>
            </w:r>
          </w:p>
        </w:tc>
        <w:tc>
          <w:tcPr>
            <w:tcW w:w="2552" w:type="dxa"/>
            <w:vMerge w:val="restart"/>
            <w:vAlign w:val="center"/>
          </w:tcPr>
          <w:p w14:paraId="39AE377F" w14:textId="1371C43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3ПТА</w:t>
            </w:r>
          </w:p>
        </w:tc>
        <w:tc>
          <w:tcPr>
            <w:tcW w:w="4394" w:type="dxa"/>
          </w:tcPr>
          <w:p w14:paraId="6B93C991" w14:textId="642C782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EBDF687" w14:textId="2782875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7C0D21F" w14:textId="78A76D1C" w:rsidTr="005C2EB2">
        <w:trPr>
          <w:hidden w:val="0"/>
        </w:trPr>
        <w:tc>
          <w:tcPr>
            <w:tcW w:w="1985" w:type="dxa"/>
          </w:tcPr>
          <w:p w14:paraId="33AFD174" w14:textId="26E4448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N2NDE20AA002XB52</w:t>
            </w:r>
          </w:p>
        </w:tc>
        <w:tc>
          <w:tcPr>
            <w:tcW w:w="2552" w:type="dxa"/>
            <w:vMerge/>
            <w:vAlign w:val="center"/>
          </w:tcPr>
          <w:p w14:paraId="265A7D8F" w14:textId="7337832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88F97D6" w14:textId="1909C40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A11C3BB" w14:textId="558FCBB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B132DA1" w14:textId="268EC0D1" w:rsidTr="005C2EB2">
        <w:trPr>
          <w:hidden w:val="0"/>
        </w:trPr>
        <w:tc>
          <w:tcPr>
            <w:tcW w:w="1985" w:type="dxa"/>
          </w:tcPr>
          <w:p w14:paraId="40B89458" w14:textId="1E24E94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N2NDE20AA002XB05</w:t>
            </w:r>
          </w:p>
        </w:tc>
        <w:tc>
          <w:tcPr>
            <w:tcW w:w="2552" w:type="dxa"/>
            <w:vMerge/>
            <w:vAlign w:val="center"/>
          </w:tcPr>
          <w:p w14:paraId="7B49BFF5" w14:textId="7B0317E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7560BE5" w14:textId="26B267A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4D87CA45" w14:textId="0886BF3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94A577C" w14:textId="6D67A9AE" w:rsidTr="005C2EB2">
        <w:trPr>
          <w:hidden w:val="0"/>
        </w:trPr>
        <w:tc>
          <w:tcPr>
            <w:tcW w:w="1985" w:type="dxa"/>
          </w:tcPr>
          <w:p w14:paraId="50307203" w14:textId="0916D9A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N2NDE20AA002XB06</w:t>
            </w:r>
          </w:p>
        </w:tc>
        <w:tc>
          <w:tcPr>
            <w:tcW w:w="2552" w:type="dxa"/>
            <w:vMerge/>
            <w:vAlign w:val="center"/>
          </w:tcPr>
          <w:p w14:paraId="49CA405F" w14:textId="041FBA0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F144FE8" w14:textId="253E8DF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3CE578A3" w14:textId="3461658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CE78A50" w14:textId="4A51EBF1" w:rsidTr="005C2EB2">
        <w:trPr>
          <w:hidden w:val="0"/>
        </w:trPr>
        <w:tc>
          <w:tcPr>
            <w:tcW w:w="1985" w:type="dxa"/>
          </w:tcPr>
          <w:p w14:paraId="3280431D" w14:textId="4CA9D69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N2NDE20AA002XL01</w:t>
            </w:r>
          </w:p>
        </w:tc>
        <w:tc>
          <w:tcPr>
            <w:tcW w:w="2552" w:type="dxa"/>
            <w:vMerge/>
            <w:vAlign w:val="center"/>
          </w:tcPr>
          <w:p w14:paraId="340B38F1" w14:textId="6D92C44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D9449FF" w14:textId="6BD8131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3D55784" w14:textId="17801A9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39DC8C6" w14:textId="6A8B2A0F" w:rsidTr="005C2EB2">
        <w:trPr>
          <w:hidden w:val="0"/>
        </w:trPr>
        <w:tc>
          <w:tcPr>
            <w:tcW w:w="1985" w:type="dxa"/>
          </w:tcPr>
          <w:p w14:paraId="522E8257" w14:textId="2A99DAF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N2NDE20AA002XM01</w:t>
            </w:r>
          </w:p>
        </w:tc>
        <w:tc>
          <w:tcPr>
            <w:tcW w:w="2552" w:type="dxa"/>
            <w:vMerge/>
            <w:vAlign w:val="center"/>
          </w:tcPr>
          <w:p w14:paraId="49B1EE43" w14:textId="7D9B844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A0E59F4" w14:textId="5B61509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7D969BF" w14:textId="2889286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7531EA38" w14:textId="6ABABE98" w:rsidTr="005C2EB2">
        <w:trPr>
          <w:hidden w:val="0"/>
        </w:trPr>
        <w:tc>
          <w:tcPr>
            <w:tcW w:w="1985" w:type="dxa"/>
          </w:tcPr>
          <w:p w14:paraId="276A5C6E" w14:textId="6B71D81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N2NDE20AA801XC51</w:t>
            </w:r>
          </w:p>
        </w:tc>
        <w:tc>
          <w:tcPr>
            <w:tcW w:w="2552" w:type="dxa"/>
            <w:vMerge w:val="restart"/>
            <w:vAlign w:val="center"/>
          </w:tcPr>
          <w:p w14:paraId="772C1351" w14:textId="5D4B28D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Регулирующий клапан РД0</w:t>
            </w:r>
          </w:p>
        </w:tc>
        <w:tc>
          <w:tcPr>
            <w:tcW w:w="4394" w:type="dxa"/>
          </w:tcPr>
          <w:p w14:paraId="70EDFDE3" w14:textId="6014AE2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92EB0F3" w14:textId="30E0334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6058585F" w14:textId="2F472B0D" w:rsidTr="005C2EB2">
        <w:trPr>
          <w:hidden w:val="0"/>
        </w:trPr>
        <w:tc>
          <w:tcPr>
            <w:tcW w:w="1985" w:type="dxa"/>
          </w:tcPr>
          <w:p w14:paraId="69EB7DA5" w14:textId="097D056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N2NDE20AA801XC52</w:t>
            </w:r>
          </w:p>
        </w:tc>
        <w:tc>
          <w:tcPr>
            <w:tcW w:w="2552" w:type="dxa"/>
            <w:vMerge/>
          </w:tcPr>
          <w:p w14:paraId="16F350D2" w14:textId="3668B4C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70401D" w14:textId="146984F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84B6438" w14:textId="241B797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1DF1C11E" w14:textId="5F5091A8" w:rsidTr="005C2EB2">
        <w:trPr>
          <w:hidden w:val="0"/>
        </w:trPr>
        <w:tc>
          <w:tcPr>
            <w:tcW w:w="1985" w:type="dxa"/>
          </w:tcPr>
          <w:p w14:paraId="57B9A952" w14:textId="1C45799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N2NDE20AA801XC04</w:t>
            </w:r>
          </w:p>
        </w:tc>
        <w:tc>
          <w:tcPr>
            <w:tcW w:w="2552" w:type="dxa"/>
            <w:vMerge/>
          </w:tcPr>
          <w:p w14:paraId="38432B6C" w14:textId="0A4016D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3E5B231" w14:textId="2F1E515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30F0C7A7" w14:textId="4D109CA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0823BE07" w14:textId="2028218B" w:rsidTr="005C2EB2">
        <w:trPr>
          <w:hidden w:val="0"/>
        </w:trPr>
        <w:tc>
          <w:tcPr>
            <w:tcW w:w="1985" w:type="dxa"/>
          </w:tcPr>
          <w:p w14:paraId="3B7E7212" w14:textId="3055832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N2NDE20AA801XC57</w:t>
            </w:r>
          </w:p>
        </w:tc>
        <w:tc>
          <w:tcPr>
            <w:tcW w:w="2552" w:type="dxa"/>
            <w:vMerge/>
          </w:tcPr>
          <w:p w14:paraId="5E8A6208" w14:textId="08A19FD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DFA757" w14:textId="39245CF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3E9B9D19" w14:textId="1157AB1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10F5D85E" w14:textId="72E6AC7C" w:rsidTr="005C2EB2">
        <w:trPr>
          <w:hidden w:val="0"/>
        </w:trPr>
        <w:tc>
          <w:tcPr>
            <w:tcW w:w="1985" w:type="dxa"/>
          </w:tcPr>
          <w:p w14:paraId="5B2ECD9A" w14:textId="5B95099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N2NDE20AA801XC10</w:t>
            </w:r>
          </w:p>
        </w:tc>
        <w:tc>
          <w:tcPr>
            <w:tcW w:w="2552" w:type="dxa"/>
            <w:vMerge/>
          </w:tcPr>
          <w:p w14:paraId="5E3DCB1D" w14:textId="7CEAEA6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3A5F6B3" w14:textId="4310279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1673FA2D" w14:textId="6B4C1A3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17406B" w14:paraId="1187B946" w14:textId="7A513DD3" w:rsidTr="005C2EB2">
        <w:trPr>
          <w:hidden w:val="0"/>
        </w:trPr>
        <w:tc>
          <w:tcPr>
            <w:tcW w:w="1985" w:type="dxa"/>
          </w:tcPr>
          <w:p w14:paraId="658672CB" w14:textId="7F9ED0C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N2NDE20AA801XM01</w:t>
            </w:r>
          </w:p>
        </w:tc>
        <w:tc>
          <w:tcPr>
            <w:tcW w:w="2552" w:type="dxa"/>
            <w:vMerge/>
          </w:tcPr>
          <w:p w14:paraId="427A4F7C" w14:textId="2D926DA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4830DF" w14:textId="5DCB588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9BDD1AC" w14:textId="619700B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0455E0" w14:paraId="17CB795F" w14:textId="22217D71" w:rsidTr="005C2EB2">
        <w:trPr>
          <w:hidden w:val="0"/>
        </w:trPr>
        <w:tc>
          <w:tcPr>
            <w:tcW w:w="10488" w:type="dxa"/>
            <w:gridSpan w:val="4"/>
          </w:tcPr>
          <w:p w14:paraId="79D6163D" w14:textId="71EEB3A1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Аккумуляторный бак АБ№1</w:t>
            </w:r>
          </w:p>
        </w:tc>
      </w:tr>
      <w:tr w:rsidR="003C1D49" w:rsidRPr="0017406B" w14:paraId="3D628FD2" w14:textId="25201939" w:rsidTr="005C2EB2">
        <w:trPr>
          <w:hidden w:val="0"/>
        </w:trPr>
        <w:tc>
          <w:tcPr>
            <w:tcW w:w="1985" w:type="dxa"/>
          </w:tcPr>
          <w:p w14:paraId="7BBEC48D" w14:textId="2E1F2D5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N2NDE11AA001XB51</w:t>
            </w:r>
          </w:p>
        </w:tc>
        <w:tc>
          <w:tcPr>
            <w:tcW w:w="2552" w:type="dxa"/>
            <w:vMerge w:val="restart"/>
            <w:vAlign w:val="center"/>
          </w:tcPr>
          <w:p w14:paraId="1EDB793D" w14:textId="33A27DB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9ПТА-1</w:t>
            </w:r>
          </w:p>
        </w:tc>
        <w:tc>
          <w:tcPr>
            <w:tcW w:w="4394" w:type="dxa"/>
          </w:tcPr>
          <w:p w14:paraId="64C6E596" w14:textId="57347B5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B746B4F" w14:textId="28E761E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00F1AA6" w14:textId="1C459A1B" w:rsidTr="005C2EB2">
        <w:trPr>
          <w:hidden w:val="0"/>
        </w:trPr>
        <w:tc>
          <w:tcPr>
            <w:tcW w:w="1985" w:type="dxa"/>
          </w:tcPr>
          <w:p w14:paraId="421331DC" w14:textId="7D1C35E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N2NDE11AA001XB52</w:t>
            </w:r>
          </w:p>
        </w:tc>
        <w:tc>
          <w:tcPr>
            <w:tcW w:w="2552" w:type="dxa"/>
            <w:vMerge/>
            <w:vAlign w:val="center"/>
          </w:tcPr>
          <w:p w14:paraId="09344D73" w14:textId="60874FF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68BE64E" w14:textId="136D1F9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535C092" w14:textId="4FA3F36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749332D" w14:textId="6A2974CF" w:rsidTr="005C2EB2">
        <w:trPr>
          <w:hidden w:val="0"/>
        </w:trPr>
        <w:tc>
          <w:tcPr>
            <w:tcW w:w="1985" w:type="dxa"/>
          </w:tcPr>
          <w:p w14:paraId="643003B5" w14:textId="3E4BE48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N2NDE11AA001XB05</w:t>
            </w:r>
          </w:p>
        </w:tc>
        <w:tc>
          <w:tcPr>
            <w:tcW w:w="2552" w:type="dxa"/>
            <w:vMerge/>
            <w:vAlign w:val="center"/>
          </w:tcPr>
          <w:p w14:paraId="4E7E23C0" w14:textId="756CA62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82E6799" w14:textId="5C627D6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537305E2" w14:textId="5FBD5C0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9FEB9BC" w14:textId="7EB5A363" w:rsidTr="005C2EB2">
        <w:trPr>
          <w:hidden w:val="0"/>
        </w:trPr>
        <w:tc>
          <w:tcPr>
            <w:tcW w:w="1985" w:type="dxa"/>
          </w:tcPr>
          <w:p w14:paraId="4293915A" w14:textId="008C2A7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N2NDE11AA001XB06</w:t>
            </w:r>
          </w:p>
        </w:tc>
        <w:tc>
          <w:tcPr>
            <w:tcW w:w="2552" w:type="dxa"/>
            <w:vMerge/>
            <w:vAlign w:val="center"/>
          </w:tcPr>
          <w:p w14:paraId="1E3CE99E" w14:textId="210B1E3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1DB0294" w14:textId="4972FC6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194A0993" w14:textId="7E807FC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BDC3656" w14:textId="485E0293" w:rsidTr="005C2EB2">
        <w:trPr>
          <w:hidden w:val="0"/>
        </w:trPr>
        <w:tc>
          <w:tcPr>
            <w:tcW w:w="1985" w:type="dxa"/>
          </w:tcPr>
          <w:p w14:paraId="45E45379" w14:textId="1C464CB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N2NDE11AA001XL01</w:t>
            </w:r>
          </w:p>
        </w:tc>
        <w:tc>
          <w:tcPr>
            <w:tcW w:w="2552" w:type="dxa"/>
            <w:vMerge/>
            <w:vAlign w:val="center"/>
          </w:tcPr>
          <w:p w14:paraId="6C28568F" w14:textId="323C145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28D900D" w14:textId="5B4965D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995A7C1" w14:textId="22B33CE7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210BCFFC" w14:textId="5D517599" w:rsidTr="005C2EB2">
        <w:trPr>
          <w:hidden w:val="0"/>
        </w:trPr>
        <w:tc>
          <w:tcPr>
            <w:tcW w:w="1985" w:type="dxa"/>
          </w:tcPr>
          <w:p w14:paraId="6CCD82B1" w14:textId="4FF9930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lastRenderedPageBreak/>
              <w:t>N2NDE11AA001XM01</w:t>
            </w:r>
          </w:p>
        </w:tc>
        <w:tc>
          <w:tcPr>
            <w:tcW w:w="2552" w:type="dxa"/>
            <w:vMerge/>
            <w:vAlign w:val="center"/>
          </w:tcPr>
          <w:p w14:paraId="7A1D657E" w14:textId="63631FF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4CB9479" w14:textId="29D4B6F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9194A4C" w14:textId="51343F8F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6C70663" w14:textId="7A4405AB" w:rsidTr="005C2EB2">
        <w:trPr>
          <w:hidden w:val="0"/>
        </w:trPr>
        <w:tc>
          <w:tcPr>
            <w:tcW w:w="1985" w:type="dxa"/>
          </w:tcPr>
          <w:p w14:paraId="7B1C61F3" w14:textId="348B09C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N2NDE11AA002XB51</w:t>
            </w:r>
          </w:p>
        </w:tc>
        <w:tc>
          <w:tcPr>
            <w:tcW w:w="2552" w:type="dxa"/>
            <w:vMerge w:val="restart"/>
            <w:vAlign w:val="center"/>
          </w:tcPr>
          <w:p w14:paraId="5D36AAD8" w14:textId="231BC33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10ПТА-1</w:t>
            </w:r>
          </w:p>
        </w:tc>
        <w:tc>
          <w:tcPr>
            <w:tcW w:w="4394" w:type="dxa"/>
          </w:tcPr>
          <w:p w14:paraId="1545186F" w14:textId="025A186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E9A7CF1" w14:textId="5C77426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04CA4AF" w14:textId="27B7DAEE" w:rsidTr="005C2EB2">
        <w:trPr>
          <w:hidden w:val="0"/>
        </w:trPr>
        <w:tc>
          <w:tcPr>
            <w:tcW w:w="1985" w:type="dxa"/>
          </w:tcPr>
          <w:p w14:paraId="4F717776" w14:textId="5503650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N2NDE11AA002XB52</w:t>
            </w:r>
          </w:p>
        </w:tc>
        <w:tc>
          <w:tcPr>
            <w:tcW w:w="2552" w:type="dxa"/>
            <w:vMerge/>
          </w:tcPr>
          <w:p w14:paraId="6C4CAFF2" w14:textId="0AE6B31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506C8A7" w14:textId="5565F9E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356AAD6" w14:textId="663AD05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158D50C0" w14:textId="3EE4AD6F" w:rsidTr="005C2EB2">
        <w:trPr>
          <w:hidden w:val="0"/>
        </w:trPr>
        <w:tc>
          <w:tcPr>
            <w:tcW w:w="1985" w:type="dxa"/>
          </w:tcPr>
          <w:p w14:paraId="69A8FC36" w14:textId="7E484EF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N2NDE11AA002XB05</w:t>
            </w:r>
          </w:p>
        </w:tc>
        <w:tc>
          <w:tcPr>
            <w:tcW w:w="2552" w:type="dxa"/>
            <w:vMerge/>
          </w:tcPr>
          <w:p w14:paraId="17568446" w14:textId="4F00B83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D1D3BD5" w14:textId="4430393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65DE3F0F" w14:textId="7956930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0E7B4E44" w14:textId="1A260415" w:rsidTr="005C2EB2">
        <w:trPr>
          <w:hidden w:val="0"/>
        </w:trPr>
        <w:tc>
          <w:tcPr>
            <w:tcW w:w="1985" w:type="dxa"/>
          </w:tcPr>
          <w:p w14:paraId="4BA9871D" w14:textId="3709DF6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N2NDE11AA002XB06</w:t>
            </w:r>
          </w:p>
        </w:tc>
        <w:tc>
          <w:tcPr>
            <w:tcW w:w="2552" w:type="dxa"/>
            <w:vMerge/>
          </w:tcPr>
          <w:p w14:paraId="695F90DE" w14:textId="12E08DB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2457A8E" w14:textId="09106D0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3F77671B" w14:textId="0953916C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6BBF4028" w14:textId="62BB499A" w:rsidTr="005C2EB2">
        <w:trPr>
          <w:hidden w:val="0"/>
        </w:trPr>
        <w:tc>
          <w:tcPr>
            <w:tcW w:w="1985" w:type="dxa"/>
          </w:tcPr>
          <w:p w14:paraId="45B212E3" w14:textId="10CD2AF2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N2NDE11AA002XL01</w:t>
            </w:r>
          </w:p>
        </w:tc>
        <w:tc>
          <w:tcPr>
            <w:tcW w:w="2552" w:type="dxa"/>
            <w:vMerge/>
          </w:tcPr>
          <w:p w14:paraId="2B762E6B" w14:textId="41B13103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FDF7CAF" w14:textId="56331176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6038E22" w14:textId="65FE84E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17406B" w14:paraId="3F197127" w14:textId="11708B7E" w:rsidTr="005C2EB2">
        <w:trPr>
          <w:hidden w:val="0"/>
        </w:trPr>
        <w:tc>
          <w:tcPr>
            <w:tcW w:w="1985" w:type="dxa"/>
          </w:tcPr>
          <w:p w14:paraId="0C86BD06" w14:textId="29F5514B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C1D49">
              <w:rPr>
                <w:rFonts w:ascii="Times New Roman" w:hAnsi="Times New Roman"/>
                <w:vanish w:val="0"/>
              </w:rPr>
              <w:t>N2NDE11AA002XM01</w:t>
            </w:r>
          </w:p>
        </w:tc>
        <w:tc>
          <w:tcPr>
            <w:tcW w:w="2552" w:type="dxa"/>
            <w:vMerge/>
          </w:tcPr>
          <w:p w14:paraId="230D1EAB" w14:textId="5B8B5D4A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95E3B65" w14:textId="0031C200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5A40BC9" w14:textId="703E1D6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0D22A3DF" w14:textId="2164DB8A" w:rsidTr="005C2EB2">
        <w:trPr>
          <w:hidden w:val="0"/>
        </w:trPr>
        <w:tc>
          <w:tcPr>
            <w:tcW w:w="10488" w:type="dxa"/>
            <w:gridSpan w:val="4"/>
          </w:tcPr>
          <w:p w14:paraId="3546F57B" w14:textId="280E3A31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Аккумуляторный бак АБ№2</w:t>
            </w:r>
          </w:p>
        </w:tc>
      </w:tr>
      <w:tr w:rsidR="003D12B2" w:rsidRPr="0017406B" w14:paraId="66221476" w14:textId="7E4439EF" w:rsidTr="005C2EB2">
        <w:trPr>
          <w:hidden w:val="0"/>
        </w:trPr>
        <w:tc>
          <w:tcPr>
            <w:tcW w:w="1985" w:type="dxa"/>
          </w:tcPr>
          <w:p w14:paraId="1E5061F9" w14:textId="14E8D3D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N2NDE12AA001XB51</w:t>
            </w:r>
          </w:p>
        </w:tc>
        <w:tc>
          <w:tcPr>
            <w:tcW w:w="2552" w:type="dxa"/>
            <w:vMerge w:val="restart"/>
            <w:vAlign w:val="center"/>
          </w:tcPr>
          <w:p w14:paraId="4E16A861" w14:textId="26802D2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9ПТА-2</w:t>
            </w:r>
          </w:p>
        </w:tc>
        <w:tc>
          <w:tcPr>
            <w:tcW w:w="4394" w:type="dxa"/>
          </w:tcPr>
          <w:p w14:paraId="56466874" w14:textId="3EE710F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A6F8641" w14:textId="46A0018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969541C" w14:textId="437E2BFA" w:rsidTr="005C2EB2">
        <w:trPr>
          <w:hidden w:val="0"/>
        </w:trPr>
        <w:tc>
          <w:tcPr>
            <w:tcW w:w="1985" w:type="dxa"/>
          </w:tcPr>
          <w:p w14:paraId="6C8F821B" w14:textId="43149C6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N2NDE12AA001XB52</w:t>
            </w:r>
          </w:p>
        </w:tc>
        <w:tc>
          <w:tcPr>
            <w:tcW w:w="2552" w:type="dxa"/>
            <w:vMerge/>
          </w:tcPr>
          <w:p w14:paraId="4477E967" w14:textId="0CCB412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741FBE5" w14:textId="4182798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A69F0C8" w14:textId="03673CC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39D7DBD" w14:textId="2D471621" w:rsidTr="005C2EB2">
        <w:trPr>
          <w:hidden w:val="0"/>
        </w:trPr>
        <w:tc>
          <w:tcPr>
            <w:tcW w:w="1985" w:type="dxa"/>
          </w:tcPr>
          <w:p w14:paraId="23C228E1" w14:textId="08C1E4F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N2NDE12AA001XB05</w:t>
            </w:r>
          </w:p>
        </w:tc>
        <w:tc>
          <w:tcPr>
            <w:tcW w:w="2552" w:type="dxa"/>
            <w:vMerge/>
          </w:tcPr>
          <w:p w14:paraId="68CCA0CB" w14:textId="587F393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4177CC" w14:textId="457D1E9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1B28B1EE" w14:textId="2A92B87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B0406E7" w14:textId="033EA4F2" w:rsidTr="005C2EB2">
        <w:trPr>
          <w:hidden w:val="0"/>
        </w:trPr>
        <w:tc>
          <w:tcPr>
            <w:tcW w:w="1985" w:type="dxa"/>
          </w:tcPr>
          <w:p w14:paraId="23DB5EFD" w14:textId="117938F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N2NDE12AA001XB06</w:t>
            </w:r>
          </w:p>
        </w:tc>
        <w:tc>
          <w:tcPr>
            <w:tcW w:w="2552" w:type="dxa"/>
            <w:vMerge/>
          </w:tcPr>
          <w:p w14:paraId="6BED9113" w14:textId="6AA700E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3E388CE" w14:textId="6C0A511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154A9535" w14:textId="59BB8CD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32D4413B" w14:textId="694ADC0F" w:rsidTr="005C2EB2">
        <w:trPr>
          <w:hidden w:val="0"/>
        </w:trPr>
        <w:tc>
          <w:tcPr>
            <w:tcW w:w="1985" w:type="dxa"/>
          </w:tcPr>
          <w:p w14:paraId="3F5548C8" w14:textId="728A0FE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N2NDE12AA001XL01</w:t>
            </w:r>
          </w:p>
        </w:tc>
        <w:tc>
          <w:tcPr>
            <w:tcW w:w="2552" w:type="dxa"/>
            <w:vMerge/>
          </w:tcPr>
          <w:p w14:paraId="04898B03" w14:textId="31D7D00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BA6A352" w14:textId="62D5532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7E91911" w14:textId="0B16E54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BC59402" w14:textId="4473976A" w:rsidTr="005C2EB2">
        <w:trPr>
          <w:hidden w:val="0"/>
        </w:trPr>
        <w:tc>
          <w:tcPr>
            <w:tcW w:w="1985" w:type="dxa"/>
          </w:tcPr>
          <w:p w14:paraId="3C0356CD" w14:textId="3591CE8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N2NDE12AA001XM01</w:t>
            </w:r>
          </w:p>
        </w:tc>
        <w:tc>
          <w:tcPr>
            <w:tcW w:w="2552" w:type="dxa"/>
            <w:vMerge/>
          </w:tcPr>
          <w:p w14:paraId="13D73001" w14:textId="45D5F42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595959" w14:textId="2CE3750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1848943" w14:textId="0865BD9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15D3D9C" w14:textId="74929B50" w:rsidTr="005C2EB2">
        <w:trPr>
          <w:hidden w:val="0"/>
        </w:trPr>
        <w:tc>
          <w:tcPr>
            <w:tcW w:w="1985" w:type="dxa"/>
          </w:tcPr>
          <w:p w14:paraId="3164B6D9" w14:textId="35AD5D1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N2NDE12AA002XB51</w:t>
            </w:r>
          </w:p>
        </w:tc>
        <w:tc>
          <w:tcPr>
            <w:tcW w:w="2552" w:type="dxa"/>
            <w:vMerge w:val="restart"/>
            <w:vAlign w:val="center"/>
          </w:tcPr>
          <w:p w14:paraId="05CBE10E" w14:textId="6725D4E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10ПТА-2</w:t>
            </w:r>
          </w:p>
        </w:tc>
        <w:tc>
          <w:tcPr>
            <w:tcW w:w="4394" w:type="dxa"/>
          </w:tcPr>
          <w:p w14:paraId="79857EC5" w14:textId="1B829F4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75D534F" w14:textId="42270E9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CC63BE8" w14:textId="1251D24C" w:rsidTr="005C2EB2">
        <w:trPr>
          <w:hidden w:val="0"/>
        </w:trPr>
        <w:tc>
          <w:tcPr>
            <w:tcW w:w="1985" w:type="dxa"/>
          </w:tcPr>
          <w:p w14:paraId="1FC7E989" w14:textId="56D86CA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N2NDE12AA002XB52</w:t>
            </w:r>
          </w:p>
        </w:tc>
        <w:tc>
          <w:tcPr>
            <w:tcW w:w="2552" w:type="dxa"/>
            <w:vMerge/>
          </w:tcPr>
          <w:p w14:paraId="41114ED5" w14:textId="7FC7670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00A0DF4" w14:textId="7D261A2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7FD63DB" w14:textId="6F6699C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E4DB085" w14:textId="7EECB5E0" w:rsidTr="005C2EB2">
        <w:trPr>
          <w:hidden w:val="0"/>
        </w:trPr>
        <w:tc>
          <w:tcPr>
            <w:tcW w:w="1985" w:type="dxa"/>
          </w:tcPr>
          <w:p w14:paraId="4719603B" w14:textId="47CE33B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N2NDE12AA002XB05</w:t>
            </w:r>
          </w:p>
        </w:tc>
        <w:tc>
          <w:tcPr>
            <w:tcW w:w="2552" w:type="dxa"/>
            <w:vMerge/>
          </w:tcPr>
          <w:p w14:paraId="41E6EF47" w14:textId="5356E19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3765953" w14:textId="39C6011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открытие</w:t>
            </w:r>
          </w:p>
        </w:tc>
        <w:tc>
          <w:tcPr>
            <w:tcW w:w="1557" w:type="dxa"/>
          </w:tcPr>
          <w:p w14:paraId="5A0A531A" w14:textId="4E2758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69031602" w14:textId="5922E8AE" w:rsidTr="005C2EB2">
        <w:trPr>
          <w:hidden w:val="0"/>
        </w:trPr>
        <w:tc>
          <w:tcPr>
            <w:tcW w:w="1985" w:type="dxa"/>
          </w:tcPr>
          <w:p w14:paraId="595B787B" w14:textId="4CA1D70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N2NDE12AA002XB06</w:t>
            </w:r>
          </w:p>
        </w:tc>
        <w:tc>
          <w:tcPr>
            <w:tcW w:w="2552" w:type="dxa"/>
            <w:vMerge/>
          </w:tcPr>
          <w:p w14:paraId="0579E9B0" w14:textId="338D935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106B2B8" w14:textId="7C24AEB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B454C0E" w14:textId="5679A4F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5839332" w14:textId="1C837DB2" w:rsidTr="005C2EB2">
        <w:trPr>
          <w:hidden w:val="0"/>
        </w:trPr>
        <w:tc>
          <w:tcPr>
            <w:tcW w:w="1985" w:type="dxa"/>
          </w:tcPr>
          <w:p w14:paraId="527A87A5" w14:textId="77C31D8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N2NDE12AA002XL01</w:t>
            </w:r>
          </w:p>
        </w:tc>
        <w:tc>
          <w:tcPr>
            <w:tcW w:w="2552" w:type="dxa"/>
            <w:vMerge/>
          </w:tcPr>
          <w:p w14:paraId="36702A69" w14:textId="2529DFC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817D644" w14:textId="26506B4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B79C983" w14:textId="13BAB2D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8BEAE05" w14:textId="0A349B1B" w:rsidTr="005C2EB2">
        <w:trPr>
          <w:hidden w:val="0"/>
        </w:trPr>
        <w:tc>
          <w:tcPr>
            <w:tcW w:w="1985" w:type="dxa"/>
          </w:tcPr>
          <w:p w14:paraId="7CDE2C30" w14:textId="1351ADA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N2NDE12AA002XM01</w:t>
            </w:r>
          </w:p>
        </w:tc>
        <w:tc>
          <w:tcPr>
            <w:tcW w:w="2552" w:type="dxa"/>
            <w:vMerge/>
          </w:tcPr>
          <w:p w14:paraId="73B2AA3F" w14:textId="41B2A12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83A1EDC" w14:textId="762FEB0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F2F1FAC" w14:textId="7C6B6F1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34BE90F5" w14:textId="6DDEBA2F" w:rsidTr="005C2EB2">
        <w:trPr>
          <w:hidden w:val="0"/>
        </w:trPr>
        <w:tc>
          <w:tcPr>
            <w:tcW w:w="10488" w:type="dxa"/>
            <w:gridSpan w:val="4"/>
          </w:tcPr>
          <w:p w14:paraId="14999FD4" w14:textId="72521C67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Насос НАБ-1</w:t>
            </w:r>
          </w:p>
        </w:tc>
      </w:tr>
      <w:tr w:rsidR="003D12B2" w:rsidRPr="0017406B" w14:paraId="2789B615" w14:textId="64953A24" w:rsidTr="005C2EB2">
        <w:trPr>
          <w:hidden w:val="0"/>
        </w:trPr>
        <w:tc>
          <w:tcPr>
            <w:tcW w:w="1985" w:type="dxa"/>
          </w:tcPr>
          <w:p w14:paraId="0B557AEF" w14:textId="0386B9D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N2NDE01AP001XB31</w:t>
            </w:r>
          </w:p>
        </w:tc>
        <w:tc>
          <w:tcPr>
            <w:tcW w:w="2552" w:type="dxa"/>
            <w:vMerge w:val="restart"/>
            <w:vAlign w:val="center"/>
          </w:tcPr>
          <w:p w14:paraId="142A6BEE" w14:textId="722833B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НАБ-1</w:t>
            </w:r>
          </w:p>
        </w:tc>
        <w:tc>
          <w:tcPr>
            <w:tcW w:w="4394" w:type="dxa"/>
          </w:tcPr>
          <w:p w14:paraId="3A7B4EC5" w14:textId="5E2B8C6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"рабочий"</w:t>
            </w:r>
          </w:p>
        </w:tc>
        <w:tc>
          <w:tcPr>
            <w:tcW w:w="1557" w:type="dxa"/>
          </w:tcPr>
          <w:p w14:paraId="4BE464C6" w14:textId="69F14B0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33FDD875" w14:textId="13FAD6C6" w:rsidTr="005C2EB2">
        <w:trPr>
          <w:hidden w:val="0"/>
        </w:trPr>
        <w:tc>
          <w:tcPr>
            <w:tcW w:w="1985" w:type="dxa"/>
          </w:tcPr>
          <w:p w14:paraId="3479B0ED" w14:textId="75ECC1F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N2NDE01AP001XB32</w:t>
            </w:r>
          </w:p>
        </w:tc>
        <w:tc>
          <w:tcPr>
            <w:tcW w:w="2552" w:type="dxa"/>
            <w:vMerge/>
            <w:vAlign w:val="center"/>
          </w:tcPr>
          <w:p w14:paraId="691B0749" w14:textId="6959C8D0" w:rsidR="003D12B2" w:rsidRPr="00274B2D" w:rsidRDefault="003D12B2" w:rsidP="003D12B2">
            <w:pPr>
              <w:pStyle w:val="34a0"/>
              <w:spacing w:line="240" w:lineRule="auto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F37C8C" w14:textId="47B57ED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"резервный"</w:t>
            </w:r>
          </w:p>
        </w:tc>
        <w:tc>
          <w:tcPr>
            <w:tcW w:w="1557" w:type="dxa"/>
          </w:tcPr>
          <w:p w14:paraId="190E316A" w14:textId="68D89CD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5E6D00CA" w14:textId="508A6DEC" w:rsidTr="005C2EB2">
        <w:trPr>
          <w:hidden w:val="0"/>
        </w:trPr>
        <w:tc>
          <w:tcPr>
            <w:tcW w:w="1985" w:type="dxa"/>
          </w:tcPr>
          <w:p w14:paraId="00292E9C" w14:textId="2606376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N2NDE01AP001XB33</w:t>
            </w:r>
          </w:p>
        </w:tc>
        <w:tc>
          <w:tcPr>
            <w:tcW w:w="2552" w:type="dxa"/>
            <w:vMerge/>
            <w:vAlign w:val="center"/>
          </w:tcPr>
          <w:p w14:paraId="2C65D2ED" w14:textId="3B85340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59A071" w14:textId="18CFE5E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"ремонт"</w:t>
            </w:r>
          </w:p>
        </w:tc>
        <w:tc>
          <w:tcPr>
            <w:tcW w:w="1557" w:type="dxa"/>
          </w:tcPr>
          <w:p w14:paraId="69A7DC56" w14:textId="5904E42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0443D8BD" w14:textId="67BCB4C5" w:rsidTr="005C2EB2">
        <w:trPr>
          <w:hidden w:val="0"/>
        </w:trPr>
        <w:tc>
          <w:tcPr>
            <w:tcW w:w="1985" w:type="dxa"/>
          </w:tcPr>
          <w:p w14:paraId="2C56DB22" w14:textId="34CEAD6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lastRenderedPageBreak/>
              <w:t>N2NDE01AP001XB35</w:t>
            </w:r>
          </w:p>
        </w:tc>
        <w:tc>
          <w:tcPr>
            <w:tcW w:w="2552" w:type="dxa"/>
            <w:vMerge/>
            <w:vAlign w:val="center"/>
          </w:tcPr>
          <w:p w14:paraId="16C43B3F" w14:textId="46EDD02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121AF04" w14:textId="7AB2D88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Работа от ПЧ</w:t>
            </w:r>
          </w:p>
        </w:tc>
        <w:tc>
          <w:tcPr>
            <w:tcW w:w="1557" w:type="dxa"/>
          </w:tcPr>
          <w:p w14:paraId="4D6FC820" w14:textId="2BB0968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70B785F6" w14:textId="545D564E" w:rsidTr="005C2EB2">
        <w:trPr>
          <w:hidden w:val="0"/>
        </w:trPr>
        <w:tc>
          <w:tcPr>
            <w:tcW w:w="1985" w:type="dxa"/>
          </w:tcPr>
          <w:p w14:paraId="6E12D5BB" w14:textId="4C39AA3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N2NDE01AP001XB36</w:t>
            </w:r>
          </w:p>
        </w:tc>
        <w:tc>
          <w:tcPr>
            <w:tcW w:w="2552" w:type="dxa"/>
            <w:vMerge/>
            <w:vAlign w:val="center"/>
          </w:tcPr>
          <w:p w14:paraId="39DE8B8D" w14:textId="1B21785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9C6ABC" w14:textId="3A29B38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Работа от сети</w:t>
            </w:r>
          </w:p>
        </w:tc>
        <w:tc>
          <w:tcPr>
            <w:tcW w:w="1557" w:type="dxa"/>
          </w:tcPr>
          <w:p w14:paraId="1BC4D0A5" w14:textId="308BE9B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65550646" w14:textId="68850967" w:rsidTr="005C2EB2">
        <w:trPr>
          <w:hidden w:val="0"/>
        </w:trPr>
        <w:tc>
          <w:tcPr>
            <w:tcW w:w="1985" w:type="dxa"/>
          </w:tcPr>
          <w:p w14:paraId="4CF911B5" w14:textId="3FC993A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N2NDE01AP001XB46</w:t>
            </w:r>
          </w:p>
        </w:tc>
        <w:tc>
          <w:tcPr>
            <w:tcW w:w="2552" w:type="dxa"/>
            <w:vMerge/>
            <w:vAlign w:val="center"/>
          </w:tcPr>
          <w:p w14:paraId="4B9B1C23" w14:textId="639E5A3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893489A" w14:textId="6CD9C91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</w:t>
            </w:r>
          </w:p>
        </w:tc>
        <w:tc>
          <w:tcPr>
            <w:tcW w:w="1557" w:type="dxa"/>
          </w:tcPr>
          <w:p w14:paraId="52C6AEDA" w14:textId="029243E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7FD1D68D" w14:textId="2B2EB365" w:rsidTr="005C2EB2">
        <w:trPr>
          <w:hidden w:val="0"/>
        </w:trPr>
        <w:tc>
          <w:tcPr>
            <w:tcW w:w="1985" w:type="dxa"/>
          </w:tcPr>
          <w:p w14:paraId="65B21E4C" w14:textId="20C1CD1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N2NDE01AP001XB01</w:t>
            </w:r>
          </w:p>
        </w:tc>
        <w:tc>
          <w:tcPr>
            <w:tcW w:w="2552" w:type="dxa"/>
            <w:vMerge/>
            <w:vAlign w:val="center"/>
          </w:tcPr>
          <w:p w14:paraId="09DE8C77" w14:textId="0A29190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BF6D53" w14:textId="7A0553C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включен</w:t>
            </w:r>
          </w:p>
        </w:tc>
        <w:tc>
          <w:tcPr>
            <w:tcW w:w="1557" w:type="dxa"/>
          </w:tcPr>
          <w:p w14:paraId="39A4E722" w14:textId="4043219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A7B18E7" w14:textId="0643DB19" w:rsidTr="005C2EB2">
        <w:trPr>
          <w:hidden w:val="0"/>
        </w:trPr>
        <w:tc>
          <w:tcPr>
            <w:tcW w:w="1985" w:type="dxa"/>
          </w:tcPr>
          <w:p w14:paraId="497507DE" w14:textId="7A18596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N2NDE01AP001XB02</w:t>
            </w:r>
          </w:p>
        </w:tc>
        <w:tc>
          <w:tcPr>
            <w:tcW w:w="2552" w:type="dxa"/>
            <w:vMerge/>
            <w:vAlign w:val="center"/>
          </w:tcPr>
          <w:p w14:paraId="3020D16A" w14:textId="7D41340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60EA273" w14:textId="396B9EA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отключен</w:t>
            </w:r>
          </w:p>
        </w:tc>
        <w:tc>
          <w:tcPr>
            <w:tcW w:w="1557" w:type="dxa"/>
          </w:tcPr>
          <w:p w14:paraId="7438F617" w14:textId="6A6CC50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2CECD32" w14:textId="4845D068" w:rsidTr="005C2EB2">
        <w:trPr>
          <w:hidden w:val="0"/>
        </w:trPr>
        <w:tc>
          <w:tcPr>
            <w:tcW w:w="1985" w:type="dxa"/>
          </w:tcPr>
          <w:p w14:paraId="20D1E188" w14:textId="11DED73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N2NDE01AA001XB51</w:t>
            </w:r>
          </w:p>
        </w:tc>
        <w:tc>
          <w:tcPr>
            <w:tcW w:w="2552" w:type="dxa"/>
            <w:vMerge w:val="restart"/>
            <w:vAlign w:val="center"/>
          </w:tcPr>
          <w:p w14:paraId="4F772AF6" w14:textId="29BBB31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Шаровый кран 4ПТА-1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насоса</w:t>
            </w:r>
          </w:p>
        </w:tc>
        <w:tc>
          <w:tcPr>
            <w:tcW w:w="4394" w:type="dxa"/>
          </w:tcPr>
          <w:p w14:paraId="29B7FF6D" w14:textId="2E34C0F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9590FF5" w14:textId="69CF4AD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410E999" w14:textId="28C5EC3E" w:rsidTr="005C2EB2">
        <w:trPr>
          <w:hidden w:val="0"/>
        </w:trPr>
        <w:tc>
          <w:tcPr>
            <w:tcW w:w="1985" w:type="dxa"/>
          </w:tcPr>
          <w:p w14:paraId="77704CFE" w14:textId="6CED96A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N2NDE01AA001XB52</w:t>
            </w:r>
          </w:p>
        </w:tc>
        <w:tc>
          <w:tcPr>
            <w:tcW w:w="2552" w:type="dxa"/>
            <w:vMerge/>
            <w:vAlign w:val="center"/>
          </w:tcPr>
          <w:p w14:paraId="22A2AD6A" w14:textId="2EC5DB0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5E38277" w14:textId="38DC075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C04CFE1" w14:textId="5078491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9840A5E" w14:textId="6FA7BDE8" w:rsidTr="005C2EB2">
        <w:trPr>
          <w:hidden w:val="0"/>
        </w:trPr>
        <w:tc>
          <w:tcPr>
            <w:tcW w:w="1985" w:type="dxa"/>
          </w:tcPr>
          <w:p w14:paraId="73A71DD3" w14:textId="4CF59FF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N2NDE01AA001XL1</w:t>
            </w:r>
          </w:p>
        </w:tc>
        <w:tc>
          <w:tcPr>
            <w:tcW w:w="2552" w:type="dxa"/>
            <w:vMerge/>
            <w:vAlign w:val="center"/>
          </w:tcPr>
          <w:p w14:paraId="67DE484E" w14:textId="2A46A7F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588BB3E" w14:textId="6C13851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12D5EF3" w14:textId="3198EFC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AC96BD4" w14:textId="14A058E3" w:rsidTr="005C2EB2">
        <w:trPr>
          <w:hidden w:val="0"/>
        </w:trPr>
        <w:tc>
          <w:tcPr>
            <w:tcW w:w="1985" w:type="dxa"/>
          </w:tcPr>
          <w:p w14:paraId="693F87DB" w14:textId="3079D98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N2NDE01AA001XM01</w:t>
            </w:r>
          </w:p>
        </w:tc>
        <w:tc>
          <w:tcPr>
            <w:tcW w:w="2552" w:type="dxa"/>
            <w:vMerge/>
            <w:vAlign w:val="center"/>
          </w:tcPr>
          <w:p w14:paraId="598EB7FA" w14:textId="6D30191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334C72A" w14:textId="43E61C2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67EB050" w14:textId="5333081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604D1887" w14:textId="253EE194" w:rsidTr="005C2EB2">
        <w:trPr>
          <w:hidden w:val="0"/>
        </w:trPr>
        <w:tc>
          <w:tcPr>
            <w:tcW w:w="1985" w:type="dxa"/>
          </w:tcPr>
          <w:p w14:paraId="07981697" w14:textId="2459D26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N2NDE01AA002XB51</w:t>
            </w:r>
          </w:p>
        </w:tc>
        <w:tc>
          <w:tcPr>
            <w:tcW w:w="2552" w:type="dxa"/>
            <w:vMerge w:val="restart"/>
            <w:vAlign w:val="center"/>
          </w:tcPr>
          <w:p w14:paraId="0C3A6821" w14:textId="454BCA2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Шаровый кран 5ПТА-1 на напоре насоса</w:t>
            </w:r>
          </w:p>
        </w:tc>
        <w:tc>
          <w:tcPr>
            <w:tcW w:w="4394" w:type="dxa"/>
          </w:tcPr>
          <w:p w14:paraId="37B971BC" w14:textId="226C75C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860AF8C" w14:textId="67C97A8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5F181E2" w14:textId="303B8453" w:rsidTr="005C2EB2">
        <w:trPr>
          <w:hidden w:val="0"/>
        </w:trPr>
        <w:tc>
          <w:tcPr>
            <w:tcW w:w="1985" w:type="dxa"/>
          </w:tcPr>
          <w:p w14:paraId="5BEC311F" w14:textId="58F2C24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N2NDE01AA002XB52</w:t>
            </w:r>
          </w:p>
        </w:tc>
        <w:tc>
          <w:tcPr>
            <w:tcW w:w="2552" w:type="dxa"/>
            <w:vMerge/>
          </w:tcPr>
          <w:p w14:paraId="08B2EE14" w14:textId="70A7441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364327B" w14:textId="35EF7EF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6501E5E" w14:textId="376E344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5EB61C9" w14:textId="7AAA0184" w:rsidTr="005C2EB2">
        <w:trPr>
          <w:hidden w:val="0"/>
        </w:trPr>
        <w:tc>
          <w:tcPr>
            <w:tcW w:w="1985" w:type="dxa"/>
          </w:tcPr>
          <w:p w14:paraId="272FB8BD" w14:textId="429BD3A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N2NDE01AA002XL1</w:t>
            </w:r>
          </w:p>
        </w:tc>
        <w:tc>
          <w:tcPr>
            <w:tcW w:w="2552" w:type="dxa"/>
            <w:vMerge/>
          </w:tcPr>
          <w:p w14:paraId="5D1095D7" w14:textId="0F255B6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05131AB" w14:textId="3FE635C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7093171" w14:textId="19D9751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4AFF700" w14:textId="66BAAC11" w:rsidTr="005C2EB2">
        <w:trPr>
          <w:hidden w:val="0"/>
        </w:trPr>
        <w:tc>
          <w:tcPr>
            <w:tcW w:w="1985" w:type="dxa"/>
          </w:tcPr>
          <w:p w14:paraId="5799F179" w14:textId="43D065E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N2NDE01AA002XM01</w:t>
            </w:r>
          </w:p>
        </w:tc>
        <w:tc>
          <w:tcPr>
            <w:tcW w:w="2552" w:type="dxa"/>
            <w:vMerge/>
          </w:tcPr>
          <w:p w14:paraId="52132EBD" w14:textId="6CCEE0F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4F4F6E1" w14:textId="7DAAC72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267F739" w14:textId="466CFA1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0560DE8C" w14:textId="77777777" w:rsidTr="005C2EB2">
        <w:trPr>
          <w:hidden w:val="0"/>
        </w:trPr>
        <w:tc>
          <w:tcPr>
            <w:tcW w:w="10488" w:type="dxa"/>
            <w:gridSpan w:val="4"/>
          </w:tcPr>
          <w:p w14:paraId="26DCF2F1" w14:textId="47D18533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Насос НАБ-2</w:t>
            </w:r>
          </w:p>
        </w:tc>
      </w:tr>
      <w:tr w:rsidR="003D12B2" w:rsidRPr="0017406B" w14:paraId="41BE7530" w14:textId="77777777" w:rsidTr="005C2EB2">
        <w:trPr>
          <w:hidden w:val="0"/>
        </w:trPr>
        <w:tc>
          <w:tcPr>
            <w:tcW w:w="1985" w:type="dxa"/>
          </w:tcPr>
          <w:p w14:paraId="21F93DDB" w14:textId="6922D45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N2NDE02AP001XB31</w:t>
            </w:r>
          </w:p>
        </w:tc>
        <w:tc>
          <w:tcPr>
            <w:tcW w:w="2552" w:type="dxa"/>
            <w:vMerge w:val="restart"/>
            <w:vAlign w:val="center"/>
          </w:tcPr>
          <w:p w14:paraId="70464FE9" w14:textId="4A57B64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НАБ-2</w:t>
            </w:r>
          </w:p>
        </w:tc>
        <w:tc>
          <w:tcPr>
            <w:tcW w:w="4394" w:type="dxa"/>
          </w:tcPr>
          <w:p w14:paraId="5474A08B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"рабочий"</w:t>
            </w:r>
          </w:p>
        </w:tc>
        <w:tc>
          <w:tcPr>
            <w:tcW w:w="1557" w:type="dxa"/>
          </w:tcPr>
          <w:p w14:paraId="193FDAED" w14:textId="01DB196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30850AFB" w14:textId="77777777" w:rsidTr="005C2EB2">
        <w:trPr>
          <w:hidden w:val="0"/>
        </w:trPr>
        <w:tc>
          <w:tcPr>
            <w:tcW w:w="1985" w:type="dxa"/>
          </w:tcPr>
          <w:p w14:paraId="6E48DE5A" w14:textId="7837F83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N2NDE02AP001XB32</w:t>
            </w:r>
          </w:p>
        </w:tc>
        <w:tc>
          <w:tcPr>
            <w:tcW w:w="2552" w:type="dxa"/>
            <w:vMerge/>
            <w:vAlign w:val="center"/>
          </w:tcPr>
          <w:p w14:paraId="42A28A07" w14:textId="71C6AF88" w:rsidR="003D12B2" w:rsidRPr="00274B2D" w:rsidRDefault="003D12B2" w:rsidP="003D12B2">
            <w:pPr>
              <w:pStyle w:val="34a0"/>
              <w:spacing w:line="240" w:lineRule="auto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0961558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"резервный"</w:t>
            </w:r>
          </w:p>
        </w:tc>
        <w:tc>
          <w:tcPr>
            <w:tcW w:w="1557" w:type="dxa"/>
          </w:tcPr>
          <w:p w14:paraId="48BDB2E6" w14:textId="4D6B5C5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37DD0BC7" w14:textId="77777777" w:rsidTr="005C2EB2">
        <w:trPr>
          <w:hidden w:val="0"/>
        </w:trPr>
        <w:tc>
          <w:tcPr>
            <w:tcW w:w="1985" w:type="dxa"/>
          </w:tcPr>
          <w:p w14:paraId="666CADA5" w14:textId="16398F0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N2NDE02AP001XB33</w:t>
            </w:r>
          </w:p>
        </w:tc>
        <w:tc>
          <w:tcPr>
            <w:tcW w:w="2552" w:type="dxa"/>
            <w:vMerge/>
            <w:vAlign w:val="center"/>
          </w:tcPr>
          <w:p w14:paraId="7B030876" w14:textId="7C871CE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E68896F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"ремонт"</w:t>
            </w:r>
          </w:p>
        </w:tc>
        <w:tc>
          <w:tcPr>
            <w:tcW w:w="1557" w:type="dxa"/>
          </w:tcPr>
          <w:p w14:paraId="4B6D36D3" w14:textId="2AC2451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5AC80FCC" w14:textId="77777777" w:rsidTr="005C2EB2">
        <w:trPr>
          <w:hidden w:val="0"/>
        </w:trPr>
        <w:tc>
          <w:tcPr>
            <w:tcW w:w="1985" w:type="dxa"/>
          </w:tcPr>
          <w:p w14:paraId="4A16D3A2" w14:textId="3930B29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N2NDE02AP001XB35</w:t>
            </w:r>
          </w:p>
        </w:tc>
        <w:tc>
          <w:tcPr>
            <w:tcW w:w="2552" w:type="dxa"/>
            <w:vMerge/>
            <w:vAlign w:val="center"/>
          </w:tcPr>
          <w:p w14:paraId="3619A3F1" w14:textId="724E8A2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0B31571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Работа от ПЧ</w:t>
            </w:r>
          </w:p>
        </w:tc>
        <w:tc>
          <w:tcPr>
            <w:tcW w:w="1557" w:type="dxa"/>
          </w:tcPr>
          <w:p w14:paraId="414A4F11" w14:textId="79E202E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12F9DC94" w14:textId="77777777" w:rsidTr="005C2EB2">
        <w:trPr>
          <w:hidden w:val="0"/>
        </w:trPr>
        <w:tc>
          <w:tcPr>
            <w:tcW w:w="1985" w:type="dxa"/>
          </w:tcPr>
          <w:p w14:paraId="6C6A2ABB" w14:textId="1C3F594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N2NDE02AP001XB36</w:t>
            </w:r>
          </w:p>
        </w:tc>
        <w:tc>
          <w:tcPr>
            <w:tcW w:w="2552" w:type="dxa"/>
            <w:vMerge/>
            <w:vAlign w:val="center"/>
          </w:tcPr>
          <w:p w14:paraId="4812F008" w14:textId="68C1C33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98F4477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Работа от сети</w:t>
            </w:r>
          </w:p>
        </w:tc>
        <w:tc>
          <w:tcPr>
            <w:tcW w:w="1557" w:type="dxa"/>
          </w:tcPr>
          <w:p w14:paraId="28424FBD" w14:textId="6E977AC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54BF76CE" w14:textId="77777777" w:rsidTr="005C2EB2">
        <w:trPr>
          <w:hidden w:val="0"/>
        </w:trPr>
        <w:tc>
          <w:tcPr>
            <w:tcW w:w="1985" w:type="dxa"/>
          </w:tcPr>
          <w:p w14:paraId="62F89DF7" w14:textId="4550517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N2NDE02AP001XB46</w:t>
            </w:r>
          </w:p>
        </w:tc>
        <w:tc>
          <w:tcPr>
            <w:tcW w:w="2552" w:type="dxa"/>
            <w:vMerge/>
            <w:vAlign w:val="center"/>
          </w:tcPr>
          <w:p w14:paraId="168FE838" w14:textId="3FF6326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CC66A4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</w:t>
            </w:r>
          </w:p>
        </w:tc>
        <w:tc>
          <w:tcPr>
            <w:tcW w:w="1557" w:type="dxa"/>
          </w:tcPr>
          <w:p w14:paraId="218A6132" w14:textId="444D996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2F1D51CF" w14:textId="77777777" w:rsidTr="005C2EB2">
        <w:trPr>
          <w:hidden w:val="0"/>
        </w:trPr>
        <w:tc>
          <w:tcPr>
            <w:tcW w:w="1985" w:type="dxa"/>
          </w:tcPr>
          <w:p w14:paraId="49048B5F" w14:textId="3551C17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N2NDE02AP001XB01</w:t>
            </w:r>
          </w:p>
        </w:tc>
        <w:tc>
          <w:tcPr>
            <w:tcW w:w="2552" w:type="dxa"/>
            <w:vMerge/>
            <w:vAlign w:val="center"/>
          </w:tcPr>
          <w:p w14:paraId="503DAD27" w14:textId="76D0F2E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2895B8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включен</w:t>
            </w:r>
          </w:p>
        </w:tc>
        <w:tc>
          <w:tcPr>
            <w:tcW w:w="1557" w:type="dxa"/>
          </w:tcPr>
          <w:p w14:paraId="5504AAE7" w14:textId="7003DDE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25B9187" w14:textId="77777777" w:rsidTr="005C2EB2">
        <w:trPr>
          <w:hidden w:val="0"/>
        </w:trPr>
        <w:tc>
          <w:tcPr>
            <w:tcW w:w="1985" w:type="dxa"/>
          </w:tcPr>
          <w:p w14:paraId="5EEC5DC7" w14:textId="1C786C9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N2NDE02AP001XB02</w:t>
            </w:r>
          </w:p>
        </w:tc>
        <w:tc>
          <w:tcPr>
            <w:tcW w:w="2552" w:type="dxa"/>
            <w:vMerge/>
            <w:vAlign w:val="center"/>
          </w:tcPr>
          <w:p w14:paraId="12D84FA3" w14:textId="4E639F8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73E71A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отключен</w:t>
            </w:r>
          </w:p>
        </w:tc>
        <w:tc>
          <w:tcPr>
            <w:tcW w:w="1557" w:type="dxa"/>
          </w:tcPr>
          <w:p w14:paraId="6C757D7A" w14:textId="5F65226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55C5693" w14:textId="77777777" w:rsidTr="005C2EB2">
        <w:trPr>
          <w:hidden w:val="0"/>
        </w:trPr>
        <w:tc>
          <w:tcPr>
            <w:tcW w:w="1985" w:type="dxa"/>
          </w:tcPr>
          <w:p w14:paraId="3C8611EF" w14:textId="52E9CB3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N2NDE02AA001XB51</w:t>
            </w:r>
          </w:p>
        </w:tc>
        <w:tc>
          <w:tcPr>
            <w:tcW w:w="2552" w:type="dxa"/>
            <w:vMerge w:val="restart"/>
            <w:vAlign w:val="center"/>
          </w:tcPr>
          <w:p w14:paraId="3DEACA93" w14:textId="2CD683A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Шаровый кран 4ПТА-2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насоса</w:t>
            </w:r>
          </w:p>
        </w:tc>
        <w:tc>
          <w:tcPr>
            <w:tcW w:w="4394" w:type="dxa"/>
          </w:tcPr>
          <w:p w14:paraId="736A3DD8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DD37C82" w14:textId="45E51BC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E77B400" w14:textId="77777777" w:rsidTr="005C2EB2">
        <w:trPr>
          <w:hidden w:val="0"/>
        </w:trPr>
        <w:tc>
          <w:tcPr>
            <w:tcW w:w="1985" w:type="dxa"/>
          </w:tcPr>
          <w:p w14:paraId="64BADC99" w14:textId="6E2512C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N2NDE02AA001XB52</w:t>
            </w:r>
          </w:p>
        </w:tc>
        <w:tc>
          <w:tcPr>
            <w:tcW w:w="2552" w:type="dxa"/>
            <w:vMerge/>
            <w:vAlign w:val="center"/>
          </w:tcPr>
          <w:p w14:paraId="02722CF5" w14:textId="7E6ADD5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1336787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C178C8C" w14:textId="0167D67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3A89A11" w14:textId="77777777" w:rsidTr="005C2EB2">
        <w:trPr>
          <w:hidden w:val="0"/>
        </w:trPr>
        <w:tc>
          <w:tcPr>
            <w:tcW w:w="1985" w:type="dxa"/>
          </w:tcPr>
          <w:p w14:paraId="7A8BD112" w14:textId="1F4F5A4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lastRenderedPageBreak/>
              <w:t>N2NDE02AA001XL1</w:t>
            </w:r>
          </w:p>
        </w:tc>
        <w:tc>
          <w:tcPr>
            <w:tcW w:w="2552" w:type="dxa"/>
            <w:vMerge/>
            <w:vAlign w:val="center"/>
          </w:tcPr>
          <w:p w14:paraId="21410F03" w14:textId="6FADD33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7E9A39B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9365005" w14:textId="079B9B6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C274009" w14:textId="77777777" w:rsidTr="005C2EB2">
        <w:trPr>
          <w:hidden w:val="0"/>
        </w:trPr>
        <w:tc>
          <w:tcPr>
            <w:tcW w:w="1985" w:type="dxa"/>
          </w:tcPr>
          <w:p w14:paraId="212CB280" w14:textId="42472FE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N2NDE02AA001XM01</w:t>
            </w:r>
          </w:p>
        </w:tc>
        <w:tc>
          <w:tcPr>
            <w:tcW w:w="2552" w:type="dxa"/>
            <w:vMerge/>
            <w:vAlign w:val="center"/>
          </w:tcPr>
          <w:p w14:paraId="262B7E9B" w14:textId="60E08A7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DA4C0AB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4806172" w14:textId="77A48D4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59E9021" w14:textId="77777777" w:rsidTr="005C2EB2">
        <w:trPr>
          <w:hidden w:val="0"/>
        </w:trPr>
        <w:tc>
          <w:tcPr>
            <w:tcW w:w="1985" w:type="dxa"/>
          </w:tcPr>
          <w:p w14:paraId="0E943A9F" w14:textId="4006AB0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N2NDE02AA002XB51</w:t>
            </w:r>
          </w:p>
        </w:tc>
        <w:tc>
          <w:tcPr>
            <w:tcW w:w="2552" w:type="dxa"/>
            <w:vMerge w:val="restart"/>
            <w:vAlign w:val="center"/>
          </w:tcPr>
          <w:p w14:paraId="78D06924" w14:textId="4AC8A5F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Шаровый кран 5ПТА-2 на напоре насоса</w:t>
            </w:r>
          </w:p>
        </w:tc>
        <w:tc>
          <w:tcPr>
            <w:tcW w:w="4394" w:type="dxa"/>
          </w:tcPr>
          <w:p w14:paraId="6E5E7C0B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9C9967A" w14:textId="7ECD25E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071865A" w14:textId="77777777" w:rsidTr="005C2EB2">
        <w:trPr>
          <w:hidden w:val="0"/>
        </w:trPr>
        <w:tc>
          <w:tcPr>
            <w:tcW w:w="1985" w:type="dxa"/>
          </w:tcPr>
          <w:p w14:paraId="08F1FDD9" w14:textId="5ADB34A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N2NDE02AA002XB52</w:t>
            </w:r>
          </w:p>
        </w:tc>
        <w:tc>
          <w:tcPr>
            <w:tcW w:w="2552" w:type="dxa"/>
            <w:vMerge/>
          </w:tcPr>
          <w:p w14:paraId="2F0BF23E" w14:textId="67998E3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8590D76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B665903" w14:textId="1F35468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F578024" w14:textId="77777777" w:rsidTr="005C2EB2">
        <w:trPr>
          <w:hidden w:val="0"/>
        </w:trPr>
        <w:tc>
          <w:tcPr>
            <w:tcW w:w="1985" w:type="dxa"/>
          </w:tcPr>
          <w:p w14:paraId="2059D3FD" w14:textId="267EFA9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N2NDE02AA002XL1</w:t>
            </w:r>
          </w:p>
        </w:tc>
        <w:tc>
          <w:tcPr>
            <w:tcW w:w="2552" w:type="dxa"/>
            <w:vMerge/>
          </w:tcPr>
          <w:p w14:paraId="4E3C28B9" w14:textId="46A418D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F32F20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063CA60" w14:textId="59DF508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E4E1854" w14:textId="77777777" w:rsidTr="005C2EB2">
        <w:trPr>
          <w:hidden w:val="0"/>
        </w:trPr>
        <w:tc>
          <w:tcPr>
            <w:tcW w:w="1985" w:type="dxa"/>
          </w:tcPr>
          <w:p w14:paraId="24D5333C" w14:textId="705FBD6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N2NDE02AA002XM01</w:t>
            </w:r>
          </w:p>
        </w:tc>
        <w:tc>
          <w:tcPr>
            <w:tcW w:w="2552" w:type="dxa"/>
            <w:vMerge/>
          </w:tcPr>
          <w:p w14:paraId="5ADBD8EA" w14:textId="3126494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1D8251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A1D3A2F" w14:textId="672140A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7CCF2CD6" w14:textId="77777777" w:rsidTr="005C2EB2">
        <w:trPr>
          <w:hidden w:val="0"/>
        </w:trPr>
        <w:tc>
          <w:tcPr>
            <w:tcW w:w="10488" w:type="dxa"/>
            <w:gridSpan w:val="4"/>
          </w:tcPr>
          <w:p w14:paraId="71E86DF4" w14:textId="221B3880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ШУ НАБ-1, НАБ-2</w:t>
            </w:r>
          </w:p>
        </w:tc>
      </w:tr>
      <w:tr w:rsidR="003D12B2" w:rsidRPr="0017406B" w14:paraId="0E478D91" w14:textId="09840088" w:rsidTr="005C2EB2">
        <w:trPr>
          <w:hidden w:val="0"/>
        </w:trPr>
        <w:tc>
          <w:tcPr>
            <w:tcW w:w="1985" w:type="dxa"/>
          </w:tcPr>
          <w:p w14:paraId="7842F593" w14:textId="55BC835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N2CUB01GU001XB38</w:t>
            </w:r>
          </w:p>
        </w:tc>
        <w:tc>
          <w:tcPr>
            <w:tcW w:w="2552" w:type="dxa"/>
          </w:tcPr>
          <w:p w14:paraId="6DA365A2" w14:textId="5ACCA78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07EDF41" w14:textId="255F02E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Назначен режим управления </w:t>
            </w:r>
            <w:r w:rsidRPr="00274B2D">
              <w:rPr>
                <w:rFonts w:ascii="Times New Roman" w:hAnsi="Times New Roman"/>
                <w:vanish w:val="0"/>
                <w:lang w:val="en-US"/>
              </w:rPr>
              <w:t>"</w:t>
            </w:r>
            <w:r w:rsidRPr="00274B2D">
              <w:rPr>
                <w:rFonts w:ascii="Times New Roman" w:hAnsi="Times New Roman"/>
                <w:vanish w:val="0"/>
              </w:rPr>
              <w:t>автоматический"</w:t>
            </w:r>
          </w:p>
        </w:tc>
        <w:tc>
          <w:tcPr>
            <w:tcW w:w="1557" w:type="dxa"/>
          </w:tcPr>
          <w:p w14:paraId="28150513" w14:textId="5AF5657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1493FCFE" w14:textId="49706F10" w:rsidTr="005C2EB2">
        <w:trPr>
          <w:hidden w:val="0"/>
        </w:trPr>
        <w:tc>
          <w:tcPr>
            <w:tcW w:w="1985" w:type="dxa"/>
          </w:tcPr>
          <w:p w14:paraId="4CA93EAE" w14:textId="3C06A73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N2CUB01GU001XB39</w:t>
            </w:r>
          </w:p>
        </w:tc>
        <w:tc>
          <w:tcPr>
            <w:tcW w:w="2552" w:type="dxa"/>
          </w:tcPr>
          <w:p w14:paraId="6A0EBC0E" w14:textId="3BD3EFF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25150C2" w14:textId="6BB29BF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управления "ручной"</w:t>
            </w:r>
          </w:p>
        </w:tc>
        <w:tc>
          <w:tcPr>
            <w:tcW w:w="1557" w:type="dxa"/>
          </w:tcPr>
          <w:p w14:paraId="79618563" w14:textId="13422F2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C1D49" w:rsidRPr="000455E0" w14:paraId="3D216947" w14:textId="77777777" w:rsidTr="005C2EB2">
        <w:trPr>
          <w:hidden w:val="0"/>
        </w:trPr>
        <w:tc>
          <w:tcPr>
            <w:tcW w:w="10488" w:type="dxa"/>
            <w:gridSpan w:val="4"/>
          </w:tcPr>
          <w:p w14:paraId="5B0DD7EC" w14:textId="13D6674A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Насос НАБ-</w:t>
            </w:r>
            <w:r w:rsidRPr="00274B2D">
              <w:rPr>
                <w:rFonts w:ascii="Times New Roman" w:hAnsi="Times New Roman"/>
                <w:b/>
                <w:bCs/>
                <w:vanish w:val="0"/>
                <w:lang w:val="en-US"/>
              </w:rPr>
              <w:t>3</w:t>
            </w:r>
          </w:p>
        </w:tc>
      </w:tr>
      <w:tr w:rsidR="003D12B2" w:rsidRPr="0017406B" w14:paraId="2D00C697" w14:textId="77777777" w:rsidTr="005C2EB2">
        <w:trPr>
          <w:hidden w:val="0"/>
        </w:trPr>
        <w:tc>
          <w:tcPr>
            <w:tcW w:w="1985" w:type="dxa"/>
          </w:tcPr>
          <w:p w14:paraId="2D297305" w14:textId="47F0EBD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N2NDE03AP001XB31</w:t>
            </w:r>
          </w:p>
        </w:tc>
        <w:tc>
          <w:tcPr>
            <w:tcW w:w="2552" w:type="dxa"/>
            <w:vMerge w:val="restart"/>
            <w:vAlign w:val="center"/>
          </w:tcPr>
          <w:p w14:paraId="45D09BE3" w14:textId="32A98A3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НАБ-</w:t>
            </w:r>
            <w:r w:rsidRPr="00274B2D">
              <w:rPr>
                <w:rFonts w:ascii="Times New Roman" w:hAnsi="Times New Roman"/>
                <w:vanish w:val="0"/>
                <w:lang w:val="en-US"/>
              </w:rPr>
              <w:t>3</w:t>
            </w:r>
          </w:p>
        </w:tc>
        <w:tc>
          <w:tcPr>
            <w:tcW w:w="4394" w:type="dxa"/>
          </w:tcPr>
          <w:p w14:paraId="6EF93E29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"рабочий"</w:t>
            </w:r>
          </w:p>
        </w:tc>
        <w:tc>
          <w:tcPr>
            <w:tcW w:w="1557" w:type="dxa"/>
          </w:tcPr>
          <w:p w14:paraId="6AD29DE8" w14:textId="3E6BA06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5FA7DF30" w14:textId="77777777" w:rsidTr="005C2EB2">
        <w:trPr>
          <w:hidden w:val="0"/>
        </w:trPr>
        <w:tc>
          <w:tcPr>
            <w:tcW w:w="1985" w:type="dxa"/>
          </w:tcPr>
          <w:p w14:paraId="5080FBBA" w14:textId="0095A70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N2NDE03AP001XB32</w:t>
            </w:r>
          </w:p>
        </w:tc>
        <w:tc>
          <w:tcPr>
            <w:tcW w:w="2552" w:type="dxa"/>
            <w:vMerge/>
            <w:vAlign w:val="center"/>
          </w:tcPr>
          <w:p w14:paraId="11CF6BB2" w14:textId="2A2E6261" w:rsidR="003D12B2" w:rsidRPr="00274B2D" w:rsidRDefault="003D12B2" w:rsidP="003D12B2">
            <w:pPr>
              <w:pStyle w:val="34a0"/>
              <w:spacing w:line="240" w:lineRule="auto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634129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"резервный"</w:t>
            </w:r>
          </w:p>
        </w:tc>
        <w:tc>
          <w:tcPr>
            <w:tcW w:w="1557" w:type="dxa"/>
          </w:tcPr>
          <w:p w14:paraId="43C7B642" w14:textId="41F5203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66B5B6EE" w14:textId="77777777" w:rsidTr="005C2EB2">
        <w:trPr>
          <w:hidden w:val="0"/>
        </w:trPr>
        <w:tc>
          <w:tcPr>
            <w:tcW w:w="1985" w:type="dxa"/>
          </w:tcPr>
          <w:p w14:paraId="3AEB938C" w14:textId="08346E7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N2NDE03AP001XB33</w:t>
            </w:r>
          </w:p>
        </w:tc>
        <w:tc>
          <w:tcPr>
            <w:tcW w:w="2552" w:type="dxa"/>
            <w:vMerge/>
            <w:vAlign w:val="center"/>
          </w:tcPr>
          <w:p w14:paraId="462A0CC7" w14:textId="7F45FC4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6390E0D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"ремонт"</w:t>
            </w:r>
          </w:p>
        </w:tc>
        <w:tc>
          <w:tcPr>
            <w:tcW w:w="1557" w:type="dxa"/>
          </w:tcPr>
          <w:p w14:paraId="65DCE7CE" w14:textId="73E138B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3B11BFC5" w14:textId="77777777" w:rsidTr="005C2EB2">
        <w:trPr>
          <w:hidden w:val="0"/>
        </w:trPr>
        <w:tc>
          <w:tcPr>
            <w:tcW w:w="1985" w:type="dxa"/>
          </w:tcPr>
          <w:p w14:paraId="54A9B341" w14:textId="5E7D847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N2NDE03AP001XB35</w:t>
            </w:r>
          </w:p>
        </w:tc>
        <w:tc>
          <w:tcPr>
            <w:tcW w:w="2552" w:type="dxa"/>
            <w:vMerge/>
            <w:vAlign w:val="center"/>
          </w:tcPr>
          <w:p w14:paraId="6437B448" w14:textId="7A88296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80C169B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Работа от ПЧ</w:t>
            </w:r>
          </w:p>
        </w:tc>
        <w:tc>
          <w:tcPr>
            <w:tcW w:w="1557" w:type="dxa"/>
          </w:tcPr>
          <w:p w14:paraId="12CC1A18" w14:textId="224AA04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17C85E45" w14:textId="77777777" w:rsidTr="005C2EB2">
        <w:trPr>
          <w:hidden w:val="0"/>
        </w:trPr>
        <w:tc>
          <w:tcPr>
            <w:tcW w:w="1985" w:type="dxa"/>
          </w:tcPr>
          <w:p w14:paraId="1D4C8C5D" w14:textId="104EF2E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N2NDE03AP001XB36</w:t>
            </w:r>
          </w:p>
        </w:tc>
        <w:tc>
          <w:tcPr>
            <w:tcW w:w="2552" w:type="dxa"/>
            <w:vMerge/>
            <w:vAlign w:val="center"/>
          </w:tcPr>
          <w:p w14:paraId="32F6B31F" w14:textId="0D4EA64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D427BD6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Работа от сети</w:t>
            </w:r>
          </w:p>
        </w:tc>
        <w:tc>
          <w:tcPr>
            <w:tcW w:w="1557" w:type="dxa"/>
          </w:tcPr>
          <w:p w14:paraId="3A9596D6" w14:textId="23F4645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39B42B5E" w14:textId="77777777" w:rsidTr="005C2EB2">
        <w:trPr>
          <w:hidden w:val="0"/>
        </w:trPr>
        <w:tc>
          <w:tcPr>
            <w:tcW w:w="1985" w:type="dxa"/>
          </w:tcPr>
          <w:p w14:paraId="651D88F4" w14:textId="3FC85B4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N2NDE03AP001XB46</w:t>
            </w:r>
          </w:p>
        </w:tc>
        <w:tc>
          <w:tcPr>
            <w:tcW w:w="2552" w:type="dxa"/>
            <w:vMerge/>
            <w:vAlign w:val="center"/>
          </w:tcPr>
          <w:p w14:paraId="7CD53E53" w14:textId="1CB19E9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BC4FE60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</w:t>
            </w:r>
          </w:p>
        </w:tc>
        <w:tc>
          <w:tcPr>
            <w:tcW w:w="1557" w:type="dxa"/>
          </w:tcPr>
          <w:p w14:paraId="6F5F650A" w14:textId="71BA4A8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74917DE0" w14:textId="77777777" w:rsidTr="005C2EB2">
        <w:trPr>
          <w:hidden w:val="0"/>
        </w:trPr>
        <w:tc>
          <w:tcPr>
            <w:tcW w:w="1985" w:type="dxa"/>
          </w:tcPr>
          <w:p w14:paraId="7BE504A9" w14:textId="0462C62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N2NDE03AP001XB01</w:t>
            </w:r>
          </w:p>
        </w:tc>
        <w:tc>
          <w:tcPr>
            <w:tcW w:w="2552" w:type="dxa"/>
            <w:vMerge/>
            <w:vAlign w:val="center"/>
          </w:tcPr>
          <w:p w14:paraId="4FF07D01" w14:textId="391BD5C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7F8709E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включен</w:t>
            </w:r>
          </w:p>
        </w:tc>
        <w:tc>
          <w:tcPr>
            <w:tcW w:w="1557" w:type="dxa"/>
          </w:tcPr>
          <w:p w14:paraId="710554C2" w14:textId="12CAE11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37E04782" w14:textId="77777777" w:rsidTr="005C2EB2">
        <w:trPr>
          <w:hidden w:val="0"/>
        </w:trPr>
        <w:tc>
          <w:tcPr>
            <w:tcW w:w="1985" w:type="dxa"/>
          </w:tcPr>
          <w:p w14:paraId="00A73901" w14:textId="5C59913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N2NDE03AP001XB02</w:t>
            </w:r>
          </w:p>
        </w:tc>
        <w:tc>
          <w:tcPr>
            <w:tcW w:w="2552" w:type="dxa"/>
            <w:vMerge/>
            <w:vAlign w:val="center"/>
          </w:tcPr>
          <w:p w14:paraId="0C96EDB1" w14:textId="1BF0D1A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52967C2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отключен</w:t>
            </w:r>
          </w:p>
        </w:tc>
        <w:tc>
          <w:tcPr>
            <w:tcW w:w="1557" w:type="dxa"/>
          </w:tcPr>
          <w:p w14:paraId="707E49C0" w14:textId="0C2AB99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77F4922" w14:textId="77777777" w:rsidTr="005C2EB2">
        <w:trPr>
          <w:hidden w:val="0"/>
        </w:trPr>
        <w:tc>
          <w:tcPr>
            <w:tcW w:w="1985" w:type="dxa"/>
          </w:tcPr>
          <w:p w14:paraId="55240EA6" w14:textId="73243E1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N2NDE03AA001XB51</w:t>
            </w:r>
          </w:p>
        </w:tc>
        <w:tc>
          <w:tcPr>
            <w:tcW w:w="2552" w:type="dxa"/>
            <w:vMerge w:val="restart"/>
            <w:vAlign w:val="center"/>
          </w:tcPr>
          <w:p w14:paraId="32240A56" w14:textId="2A42863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Шаровый кран 4ПТА-3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насоса</w:t>
            </w:r>
          </w:p>
        </w:tc>
        <w:tc>
          <w:tcPr>
            <w:tcW w:w="4394" w:type="dxa"/>
          </w:tcPr>
          <w:p w14:paraId="2BAD635B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5C952EE" w14:textId="5E1E246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68A2A19" w14:textId="77777777" w:rsidTr="005C2EB2">
        <w:trPr>
          <w:hidden w:val="0"/>
        </w:trPr>
        <w:tc>
          <w:tcPr>
            <w:tcW w:w="1985" w:type="dxa"/>
          </w:tcPr>
          <w:p w14:paraId="7EB83297" w14:textId="506F267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N2NDE03AA001XB52</w:t>
            </w:r>
          </w:p>
        </w:tc>
        <w:tc>
          <w:tcPr>
            <w:tcW w:w="2552" w:type="dxa"/>
            <w:vMerge/>
            <w:vAlign w:val="center"/>
          </w:tcPr>
          <w:p w14:paraId="39255A92" w14:textId="6352E8C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1055DF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2BB4D1D" w14:textId="456761C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9E70ACE" w14:textId="77777777" w:rsidTr="005C2EB2">
        <w:trPr>
          <w:hidden w:val="0"/>
        </w:trPr>
        <w:tc>
          <w:tcPr>
            <w:tcW w:w="1985" w:type="dxa"/>
          </w:tcPr>
          <w:p w14:paraId="0830EA11" w14:textId="5324685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N2NDE03AA001XL1</w:t>
            </w:r>
          </w:p>
        </w:tc>
        <w:tc>
          <w:tcPr>
            <w:tcW w:w="2552" w:type="dxa"/>
            <w:vMerge/>
            <w:vAlign w:val="center"/>
          </w:tcPr>
          <w:p w14:paraId="0D7DF5C0" w14:textId="7B79BC1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49731C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0D1C108" w14:textId="2A1DF6E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4F7B764" w14:textId="77777777" w:rsidTr="005C2EB2">
        <w:trPr>
          <w:hidden w:val="0"/>
        </w:trPr>
        <w:tc>
          <w:tcPr>
            <w:tcW w:w="1985" w:type="dxa"/>
          </w:tcPr>
          <w:p w14:paraId="52398C1A" w14:textId="36C3D72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N2NDE03AA001XM01</w:t>
            </w:r>
          </w:p>
        </w:tc>
        <w:tc>
          <w:tcPr>
            <w:tcW w:w="2552" w:type="dxa"/>
            <w:vMerge/>
            <w:vAlign w:val="center"/>
          </w:tcPr>
          <w:p w14:paraId="7F962B78" w14:textId="579034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F0E8D7F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C571CC7" w14:textId="5A95512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B51CC34" w14:textId="77777777" w:rsidTr="005C2EB2">
        <w:trPr>
          <w:hidden w:val="0"/>
        </w:trPr>
        <w:tc>
          <w:tcPr>
            <w:tcW w:w="1985" w:type="dxa"/>
          </w:tcPr>
          <w:p w14:paraId="6B76D82C" w14:textId="1220DAB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N2NDE03AA002XB51</w:t>
            </w:r>
          </w:p>
        </w:tc>
        <w:tc>
          <w:tcPr>
            <w:tcW w:w="2552" w:type="dxa"/>
            <w:vMerge w:val="restart"/>
            <w:vAlign w:val="center"/>
          </w:tcPr>
          <w:p w14:paraId="4E433A8A" w14:textId="04C0973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Шаровый кран 5ПТА-3 на напоре насоса</w:t>
            </w:r>
          </w:p>
        </w:tc>
        <w:tc>
          <w:tcPr>
            <w:tcW w:w="4394" w:type="dxa"/>
          </w:tcPr>
          <w:p w14:paraId="0429975A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AA01BA8" w14:textId="2D566A0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65CA860B" w14:textId="77777777" w:rsidTr="005C2EB2">
        <w:trPr>
          <w:hidden w:val="0"/>
        </w:trPr>
        <w:tc>
          <w:tcPr>
            <w:tcW w:w="1985" w:type="dxa"/>
          </w:tcPr>
          <w:p w14:paraId="1E536127" w14:textId="117279A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N2NDE03AA002XB52</w:t>
            </w:r>
          </w:p>
        </w:tc>
        <w:tc>
          <w:tcPr>
            <w:tcW w:w="2552" w:type="dxa"/>
            <w:vMerge/>
          </w:tcPr>
          <w:p w14:paraId="0C13CE5F" w14:textId="4950081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EE0C024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F3816AB" w14:textId="672F79B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8C261E8" w14:textId="77777777" w:rsidTr="005C2EB2">
        <w:trPr>
          <w:hidden w:val="0"/>
        </w:trPr>
        <w:tc>
          <w:tcPr>
            <w:tcW w:w="1985" w:type="dxa"/>
          </w:tcPr>
          <w:p w14:paraId="7307A087" w14:textId="6FB14B0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lastRenderedPageBreak/>
              <w:t>N2NDE03AA002XL1</w:t>
            </w:r>
          </w:p>
        </w:tc>
        <w:tc>
          <w:tcPr>
            <w:tcW w:w="2552" w:type="dxa"/>
            <w:vMerge/>
          </w:tcPr>
          <w:p w14:paraId="258551BA" w14:textId="7FC2E63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69D1E79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54A6A986" w14:textId="235D717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A596800" w14:textId="77777777" w:rsidTr="005C2EB2">
        <w:trPr>
          <w:hidden w:val="0"/>
        </w:trPr>
        <w:tc>
          <w:tcPr>
            <w:tcW w:w="1985" w:type="dxa"/>
          </w:tcPr>
          <w:p w14:paraId="347DAEDD" w14:textId="7F989CE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N2NDE03AA002XM01</w:t>
            </w:r>
          </w:p>
        </w:tc>
        <w:tc>
          <w:tcPr>
            <w:tcW w:w="2552" w:type="dxa"/>
            <w:vMerge/>
          </w:tcPr>
          <w:p w14:paraId="7432CE28" w14:textId="06A64A5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C1BBC4E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F13EC35" w14:textId="52D7CCF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2D9EAE18" w14:textId="77777777" w:rsidTr="005C2EB2">
        <w:trPr>
          <w:hidden w:val="0"/>
        </w:trPr>
        <w:tc>
          <w:tcPr>
            <w:tcW w:w="10488" w:type="dxa"/>
            <w:gridSpan w:val="4"/>
          </w:tcPr>
          <w:p w14:paraId="42F78B10" w14:textId="592361C1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Насос НАБ-</w:t>
            </w:r>
            <w:r w:rsidRPr="00274B2D">
              <w:rPr>
                <w:rFonts w:ascii="Times New Roman" w:hAnsi="Times New Roman"/>
                <w:b/>
                <w:bCs/>
                <w:vanish w:val="0"/>
                <w:lang w:val="en-US"/>
              </w:rPr>
              <w:t>4</w:t>
            </w:r>
          </w:p>
        </w:tc>
      </w:tr>
      <w:tr w:rsidR="003D12B2" w:rsidRPr="0017406B" w14:paraId="5529397D" w14:textId="77777777" w:rsidTr="005C2EB2">
        <w:trPr>
          <w:hidden w:val="0"/>
        </w:trPr>
        <w:tc>
          <w:tcPr>
            <w:tcW w:w="1985" w:type="dxa"/>
          </w:tcPr>
          <w:p w14:paraId="508C78D7" w14:textId="777EDED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N2NDE04AP001XB31</w:t>
            </w:r>
          </w:p>
        </w:tc>
        <w:tc>
          <w:tcPr>
            <w:tcW w:w="2552" w:type="dxa"/>
            <w:vMerge w:val="restart"/>
            <w:vAlign w:val="center"/>
          </w:tcPr>
          <w:p w14:paraId="3B899AEC" w14:textId="158954F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  <w:lang w:val="en-US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НАБ-</w:t>
            </w:r>
            <w:r w:rsidRPr="00274B2D">
              <w:rPr>
                <w:rFonts w:ascii="Times New Roman" w:hAnsi="Times New Roman"/>
                <w:vanish w:val="0"/>
                <w:lang w:val="en-US"/>
              </w:rPr>
              <w:t>4</w:t>
            </w:r>
          </w:p>
        </w:tc>
        <w:tc>
          <w:tcPr>
            <w:tcW w:w="4394" w:type="dxa"/>
          </w:tcPr>
          <w:p w14:paraId="29091F29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"рабочий"</w:t>
            </w:r>
          </w:p>
        </w:tc>
        <w:tc>
          <w:tcPr>
            <w:tcW w:w="1557" w:type="dxa"/>
          </w:tcPr>
          <w:p w14:paraId="5DFD300D" w14:textId="23FD64D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089A3236" w14:textId="77777777" w:rsidTr="005C2EB2">
        <w:trPr>
          <w:hidden w:val="0"/>
        </w:trPr>
        <w:tc>
          <w:tcPr>
            <w:tcW w:w="1985" w:type="dxa"/>
          </w:tcPr>
          <w:p w14:paraId="297C321C" w14:textId="59380F7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N2NDE04AP001XB32</w:t>
            </w:r>
          </w:p>
        </w:tc>
        <w:tc>
          <w:tcPr>
            <w:tcW w:w="2552" w:type="dxa"/>
            <w:vMerge/>
            <w:vAlign w:val="center"/>
          </w:tcPr>
          <w:p w14:paraId="298F574A" w14:textId="3804C166" w:rsidR="003D12B2" w:rsidRPr="00274B2D" w:rsidRDefault="003D12B2" w:rsidP="003D12B2">
            <w:pPr>
              <w:pStyle w:val="34a0"/>
              <w:spacing w:line="240" w:lineRule="auto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B14746A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"резервный"</w:t>
            </w:r>
          </w:p>
        </w:tc>
        <w:tc>
          <w:tcPr>
            <w:tcW w:w="1557" w:type="dxa"/>
          </w:tcPr>
          <w:p w14:paraId="5AC31219" w14:textId="4B12BB3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65E364A5" w14:textId="77777777" w:rsidTr="005C2EB2">
        <w:trPr>
          <w:hidden w:val="0"/>
        </w:trPr>
        <w:tc>
          <w:tcPr>
            <w:tcW w:w="1985" w:type="dxa"/>
          </w:tcPr>
          <w:p w14:paraId="05CDACCC" w14:textId="56B5F99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N2NDE04AP001XB33</w:t>
            </w:r>
          </w:p>
        </w:tc>
        <w:tc>
          <w:tcPr>
            <w:tcW w:w="2552" w:type="dxa"/>
            <w:vMerge/>
            <w:vAlign w:val="center"/>
          </w:tcPr>
          <w:p w14:paraId="1E84EF07" w14:textId="1C9B1DA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CD295DD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"ремонт"</w:t>
            </w:r>
          </w:p>
        </w:tc>
        <w:tc>
          <w:tcPr>
            <w:tcW w:w="1557" w:type="dxa"/>
          </w:tcPr>
          <w:p w14:paraId="65CC3392" w14:textId="28A4F36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0684F99B" w14:textId="77777777" w:rsidTr="005C2EB2">
        <w:trPr>
          <w:hidden w:val="0"/>
        </w:trPr>
        <w:tc>
          <w:tcPr>
            <w:tcW w:w="1985" w:type="dxa"/>
          </w:tcPr>
          <w:p w14:paraId="1FFECFC3" w14:textId="1E35A40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N2NDE04AP001XB35</w:t>
            </w:r>
          </w:p>
        </w:tc>
        <w:tc>
          <w:tcPr>
            <w:tcW w:w="2552" w:type="dxa"/>
            <w:vMerge/>
            <w:vAlign w:val="center"/>
          </w:tcPr>
          <w:p w14:paraId="5F98EA67" w14:textId="3E6ABDC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86550CE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Работа от ПЧ</w:t>
            </w:r>
          </w:p>
        </w:tc>
        <w:tc>
          <w:tcPr>
            <w:tcW w:w="1557" w:type="dxa"/>
          </w:tcPr>
          <w:p w14:paraId="31D9AB14" w14:textId="5B1AF97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10268D20" w14:textId="77777777" w:rsidTr="005C2EB2">
        <w:trPr>
          <w:hidden w:val="0"/>
        </w:trPr>
        <w:tc>
          <w:tcPr>
            <w:tcW w:w="1985" w:type="dxa"/>
          </w:tcPr>
          <w:p w14:paraId="63EE3930" w14:textId="0AE33A0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N2NDE04AP001XB36</w:t>
            </w:r>
          </w:p>
        </w:tc>
        <w:tc>
          <w:tcPr>
            <w:tcW w:w="2552" w:type="dxa"/>
            <w:vMerge/>
            <w:vAlign w:val="center"/>
          </w:tcPr>
          <w:p w14:paraId="366872E5" w14:textId="0D75313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00C8EE2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Работа от сети</w:t>
            </w:r>
          </w:p>
        </w:tc>
        <w:tc>
          <w:tcPr>
            <w:tcW w:w="1557" w:type="dxa"/>
          </w:tcPr>
          <w:p w14:paraId="5CD2702E" w14:textId="34E0D01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26A6895D" w14:textId="77777777" w:rsidTr="005C2EB2">
        <w:trPr>
          <w:hidden w:val="0"/>
        </w:trPr>
        <w:tc>
          <w:tcPr>
            <w:tcW w:w="1985" w:type="dxa"/>
          </w:tcPr>
          <w:p w14:paraId="49F000A5" w14:textId="4A36C87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N2NDE04AP001XB46</w:t>
            </w:r>
          </w:p>
        </w:tc>
        <w:tc>
          <w:tcPr>
            <w:tcW w:w="2552" w:type="dxa"/>
            <w:vMerge/>
            <w:vAlign w:val="center"/>
          </w:tcPr>
          <w:p w14:paraId="3200B421" w14:textId="4514CC5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00B35F8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Авария</w:t>
            </w:r>
          </w:p>
        </w:tc>
        <w:tc>
          <w:tcPr>
            <w:tcW w:w="1557" w:type="dxa"/>
          </w:tcPr>
          <w:p w14:paraId="29225F16" w14:textId="2F9B493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5990809D" w14:textId="77777777" w:rsidTr="005C2EB2">
        <w:trPr>
          <w:hidden w:val="0"/>
        </w:trPr>
        <w:tc>
          <w:tcPr>
            <w:tcW w:w="1985" w:type="dxa"/>
          </w:tcPr>
          <w:p w14:paraId="474FE5A2" w14:textId="32B5122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N2NDE04AP001XB01</w:t>
            </w:r>
          </w:p>
        </w:tc>
        <w:tc>
          <w:tcPr>
            <w:tcW w:w="2552" w:type="dxa"/>
            <w:vMerge/>
            <w:vAlign w:val="center"/>
          </w:tcPr>
          <w:p w14:paraId="5DF07B5E" w14:textId="1755880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DB9A308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включен</w:t>
            </w:r>
          </w:p>
        </w:tc>
        <w:tc>
          <w:tcPr>
            <w:tcW w:w="1557" w:type="dxa"/>
          </w:tcPr>
          <w:p w14:paraId="05B05A9A" w14:textId="7353799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FF2A74B" w14:textId="77777777" w:rsidTr="005C2EB2">
        <w:trPr>
          <w:hidden w:val="0"/>
        </w:trPr>
        <w:tc>
          <w:tcPr>
            <w:tcW w:w="1985" w:type="dxa"/>
          </w:tcPr>
          <w:p w14:paraId="4E582EAC" w14:textId="6785963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N2NDE04AP001XB02</w:t>
            </w:r>
          </w:p>
        </w:tc>
        <w:tc>
          <w:tcPr>
            <w:tcW w:w="2552" w:type="dxa"/>
            <w:vMerge/>
            <w:vAlign w:val="center"/>
          </w:tcPr>
          <w:p w14:paraId="17A2E97E" w14:textId="5F294C1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FE4542C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Насос отключен</w:t>
            </w:r>
          </w:p>
        </w:tc>
        <w:tc>
          <w:tcPr>
            <w:tcW w:w="1557" w:type="dxa"/>
          </w:tcPr>
          <w:p w14:paraId="557E0E2D" w14:textId="646BCCA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5BF4DD0" w14:textId="77777777" w:rsidTr="005C2EB2">
        <w:trPr>
          <w:hidden w:val="0"/>
        </w:trPr>
        <w:tc>
          <w:tcPr>
            <w:tcW w:w="1985" w:type="dxa"/>
          </w:tcPr>
          <w:p w14:paraId="23559CDA" w14:textId="0ADFA89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N2NDE04AA001XB51</w:t>
            </w:r>
          </w:p>
        </w:tc>
        <w:tc>
          <w:tcPr>
            <w:tcW w:w="2552" w:type="dxa"/>
            <w:vMerge w:val="restart"/>
            <w:vAlign w:val="center"/>
          </w:tcPr>
          <w:p w14:paraId="7B08C501" w14:textId="2803580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Шаровый кран 4ПТА-4 на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всасе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насоса</w:t>
            </w:r>
          </w:p>
        </w:tc>
        <w:tc>
          <w:tcPr>
            <w:tcW w:w="4394" w:type="dxa"/>
          </w:tcPr>
          <w:p w14:paraId="1A7AB29F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70234FF5" w14:textId="1696EAD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6E567E1E" w14:textId="77777777" w:rsidTr="005C2EB2">
        <w:trPr>
          <w:hidden w:val="0"/>
        </w:trPr>
        <w:tc>
          <w:tcPr>
            <w:tcW w:w="1985" w:type="dxa"/>
          </w:tcPr>
          <w:p w14:paraId="0FF2F7E3" w14:textId="4153C46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N2NDE04AA001XB52</w:t>
            </w:r>
          </w:p>
        </w:tc>
        <w:tc>
          <w:tcPr>
            <w:tcW w:w="2552" w:type="dxa"/>
            <w:vMerge/>
            <w:vAlign w:val="center"/>
          </w:tcPr>
          <w:p w14:paraId="6718D5F0" w14:textId="266F1E8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ED44CED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197F9C9" w14:textId="36BB776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1347C45" w14:textId="77777777" w:rsidTr="005C2EB2">
        <w:trPr>
          <w:hidden w:val="0"/>
        </w:trPr>
        <w:tc>
          <w:tcPr>
            <w:tcW w:w="1985" w:type="dxa"/>
          </w:tcPr>
          <w:p w14:paraId="1C71D6B2" w14:textId="45A2A6E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N2NDE04AA001XL1</w:t>
            </w:r>
          </w:p>
        </w:tc>
        <w:tc>
          <w:tcPr>
            <w:tcW w:w="2552" w:type="dxa"/>
            <w:vMerge/>
            <w:vAlign w:val="center"/>
          </w:tcPr>
          <w:p w14:paraId="07312689" w14:textId="771C86F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39FFCF6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BB81CC5" w14:textId="50E12AB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36670611" w14:textId="77777777" w:rsidTr="005C2EB2">
        <w:trPr>
          <w:hidden w:val="0"/>
        </w:trPr>
        <w:tc>
          <w:tcPr>
            <w:tcW w:w="1985" w:type="dxa"/>
          </w:tcPr>
          <w:p w14:paraId="5CC54851" w14:textId="0BEA56B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N2NDE04AA001XM01</w:t>
            </w:r>
          </w:p>
        </w:tc>
        <w:tc>
          <w:tcPr>
            <w:tcW w:w="2552" w:type="dxa"/>
            <w:vMerge/>
            <w:vAlign w:val="center"/>
          </w:tcPr>
          <w:p w14:paraId="65904093" w14:textId="564629F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A0A3B9D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59DEBAD" w14:textId="6931CA4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B90DDD2" w14:textId="77777777" w:rsidTr="005C2EB2">
        <w:trPr>
          <w:hidden w:val="0"/>
        </w:trPr>
        <w:tc>
          <w:tcPr>
            <w:tcW w:w="1985" w:type="dxa"/>
          </w:tcPr>
          <w:p w14:paraId="5DDD7257" w14:textId="380E9AE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N2NDE04AA002XB51</w:t>
            </w:r>
          </w:p>
        </w:tc>
        <w:tc>
          <w:tcPr>
            <w:tcW w:w="2552" w:type="dxa"/>
            <w:vMerge w:val="restart"/>
            <w:vAlign w:val="center"/>
          </w:tcPr>
          <w:p w14:paraId="29609930" w14:textId="177425D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Шаровый кран 5ПТА-4 на напоре насоса</w:t>
            </w:r>
          </w:p>
        </w:tc>
        <w:tc>
          <w:tcPr>
            <w:tcW w:w="4394" w:type="dxa"/>
          </w:tcPr>
          <w:p w14:paraId="79E18633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BE64278" w14:textId="362A37C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B07B809" w14:textId="77777777" w:rsidTr="005C2EB2">
        <w:trPr>
          <w:hidden w:val="0"/>
        </w:trPr>
        <w:tc>
          <w:tcPr>
            <w:tcW w:w="1985" w:type="dxa"/>
          </w:tcPr>
          <w:p w14:paraId="09FD978E" w14:textId="23596EA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N2NDE04AA002XB52</w:t>
            </w:r>
          </w:p>
        </w:tc>
        <w:tc>
          <w:tcPr>
            <w:tcW w:w="2552" w:type="dxa"/>
            <w:vMerge/>
          </w:tcPr>
          <w:p w14:paraId="6F9A8E2A" w14:textId="1378526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74CC909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7C927C5" w14:textId="0CA9837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E15C716" w14:textId="77777777" w:rsidTr="005C2EB2">
        <w:trPr>
          <w:hidden w:val="0"/>
        </w:trPr>
        <w:tc>
          <w:tcPr>
            <w:tcW w:w="1985" w:type="dxa"/>
          </w:tcPr>
          <w:p w14:paraId="3AAA7C36" w14:textId="38F5E0B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N2NDE04AA002XL1</w:t>
            </w:r>
          </w:p>
        </w:tc>
        <w:tc>
          <w:tcPr>
            <w:tcW w:w="2552" w:type="dxa"/>
            <w:vMerge/>
          </w:tcPr>
          <w:p w14:paraId="722C1AB1" w14:textId="60ABD22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108E805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DB9DB0F" w14:textId="5E242C7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FD09DFE" w14:textId="77777777" w:rsidTr="005C2EB2">
        <w:trPr>
          <w:hidden w:val="0"/>
        </w:trPr>
        <w:tc>
          <w:tcPr>
            <w:tcW w:w="1985" w:type="dxa"/>
          </w:tcPr>
          <w:p w14:paraId="7C749F5E" w14:textId="4BBBB31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N2NDE04AA002XM01</w:t>
            </w:r>
          </w:p>
        </w:tc>
        <w:tc>
          <w:tcPr>
            <w:tcW w:w="2552" w:type="dxa"/>
            <w:vMerge/>
          </w:tcPr>
          <w:p w14:paraId="74835B8C" w14:textId="396BED1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E5C11C7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D22EC50" w14:textId="2CCB983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2B1AA711" w14:textId="77777777" w:rsidTr="005C2EB2">
        <w:trPr>
          <w:hidden w:val="0"/>
        </w:trPr>
        <w:tc>
          <w:tcPr>
            <w:tcW w:w="10488" w:type="dxa"/>
            <w:gridSpan w:val="4"/>
          </w:tcPr>
          <w:p w14:paraId="2149E674" w14:textId="2112C293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ШУ НАБ-</w:t>
            </w:r>
            <w:r w:rsidRPr="00274B2D">
              <w:rPr>
                <w:rFonts w:ascii="Times New Roman" w:hAnsi="Times New Roman"/>
                <w:b/>
                <w:bCs/>
                <w:vanish w:val="0"/>
                <w:lang w:val="en-US"/>
              </w:rPr>
              <w:t>3</w:t>
            </w:r>
            <w:r w:rsidRPr="00274B2D">
              <w:rPr>
                <w:rFonts w:ascii="Times New Roman" w:hAnsi="Times New Roman"/>
                <w:b/>
                <w:bCs/>
                <w:vanish w:val="0"/>
              </w:rPr>
              <w:t>, НАБ-</w:t>
            </w:r>
            <w:r w:rsidRPr="00274B2D">
              <w:rPr>
                <w:rFonts w:ascii="Times New Roman" w:hAnsi="Times New Roman"/>
                <w:b/>
                <w:bCs/>
                <w:vanish w:val="0"/>
                <w:lang w:val="en-US"/>
              </w:rPr>
              <w:t>4</w:t>
            </w:r>
          </w:p>
        </w:tc>
      </w:tr>
      <w:tr w:rsidR="003D12B2" w:rsidRPr="0017406B" w14:paraId="4C8F27AA" w14:textId="77777777" w:rsidTr="005C2EB2">
        <w:trPr>
          <w:hidden w:val="0"/>
        </w:trPr>
        <w:tc>
          <w:tcPr>
            <w:tcW w:w="1985" w:type="dxa"/>
          </w:tcPr>
          <w:p w14:paraId="162EF69C" w14:textId="063514B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N2CUB02GU001XB38</w:t>
            </w:r>
          </w:p>
        </w:tc>
        <w:tc>
          <w:tcPr>
            <w:tcW w:w="2552" w:type="dxa"/>
          </w:tcPr>
          <w:p w14:paraId="3887F01F" w14:textId="30A3C7A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213B0E6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Назначен режим управления </w:t>
            </w:r>
            <w:r w:rsidRPr="00274B2D">
              <w:rPr>
                <w:rFonts w:ascii="Times New Roman" w:hAnsi="Times New Roman"/>
                <w:vanish w:val="0"/>
                <w:lang w:val="en-US"/>
              </w:rPr>
              <w:t>"</w:t>
            </w:r>
            <w:r w:rsidRPr="00274B2D">
              <w:rPr>
                <w:rFonts w:ascii="Times New Roman" w:hAnsi="Times New Roman"/>
                <w:vanish w:val="0"/>
              </w:rPr>
              <w:t>автоматический"</w:t>
            </w:r>
          </w:p>
        </w:tc>
        <w:tc>
          <w:tcPr>
            <w:tcW w:w="1557" w:type="dxa"/>
          </w:tcPr>
          <w:p w14:paraId="58764703" w14:textId="30E649F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D12B2" w:rsidRPr="0017406B" w14:paraId="6878457D" w14:textId="77777777" w:rsidTr="005C2EB2">
        <w:trPr>
          <w:hidden w:val="0"/>
        </w:trPr>
        <w:tc>
          <w:tcPr>
            <w:tcW w:w="1985" w:type="dxa"/>
          </w:tcPr>
          <w:p w14:paraId="75CAA922" w14:textId="3D674CD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N2CUB02GU001XB39</w:t>
            </w:r>
          </w:p>
        </w:tc>
        <w:tc>
          <w:tcPr>
            <w:tcW w:w="2552" w:type="dxa"/>
          </w:tcPr>
          <w:p w14:paraId="2AF17BFA" w14:textId="22B7873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2DE9C9" w14:textId="777777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Назначен режим управления "ручной"</w:t>
            </w:r>
          </w:p>
        </w:tc>
        <w:tc>
          <w:tcPr>
            <w:tcW w:w="1557" w:type="dxa"/>
          </w:tcPr>
          <w:p w14:paraId="356E6DD5" w14:textId="0DB08A9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 xml:space="preserve">RS485 </w:t>
            </w:r>
            <w:proofErr w:type="spellStart"/>
            <w:r w:rsidRPr="00274B2D">
              <w:rPr>
                <w:rFonts w:ascii="Times New Roman" w:hAnsi="Times New Roman"/>
                <w:vanish w:val="0"/>
              </w:rPr>
              <w:t>Modbus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 xml:space="preserve"> RTU</w:t>
            </w:r>
          </w:p>
        </w:tc>
      </w:tr>
      <w:tr w:rsidR="003C1D49" w:rsidRPr="000455E0" w14:paraId="7CE8792B" w14:textId="77777777" w:rsidTr="005C2EB2">
        <w:trPr>
          <w:hidden w:val="0"/>
        </w:trPr>
        <w:tc>
          <w:tcPr>
            <w:tcW w:w="10488" w:type="dxa"/>
            <w:gridSpan w:val="4"/>
          </w:tcPr>
          <w:p w14:paraId="0DDD468E" w14:textId="7AC775FC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Сборка задвижек НАБ</w:t>
            </w:r>
          </w:p>
        </w:tc>
      </w:tr>
      <w:tr w:rsidR="003C1D49" w:rsidRPr="0017406B" w14:paraId="3AA24302" w14:textId="2D47193B" w:rsidTr="005C2EB2">
        <w:trPr>
          <w:hidden w:val="0"/>
        </w:trPr>
        <w:tc>
          <w:tcPr>
            <w:tcW w:w="1985" w:type="dxa"/>
          </w:tcPr>
          <w:p w14:paraId="49A7AE8C" w14:textId="12860304" w:rsidR="003C1D49" w:rsidRPr="003D12B2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Calibri" w:hAnsi="Calibri" w:cs="Calibri"/>
                <w:vanish w:val="0"/>
                <w:color w:val="000000"/>
                <w:sz w:val="20"/>
              </w:rPr>
            </w:pPr>
            <w:r w:rsidRPr="003D12B2">
              <w:rPr>
                <w:rFonts w:ascii="Times New Roman" w:hAnsi="Times New Roman"/>
                <w:vanish w:val="0"/>
              </w:rPr>
              <w:t>N2CDA01GH001XM01</w:t>
            </w:r>
          </w:p>
        </w:tc>
        <w:tc>
          <w:tcPr>
            <w:tcW w:w="2552" w:type="dxa"/>
          </w:tcPr>
          <w:p w14:paraId="0C5D5FF0" w14:textId="7557F03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5362E7C" w14:textId="6EAF69DE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 шкафа ввода Ш-1 сборки задвижек</w:t>
            </w:r>
          </w:p>
        </w:tc>
        <w:tc>
          <w:tcPr>
            <w:tcW w:w="1557" w:type="dxa"/>
          </w:tcPr>
          <w:p w14:paraId="1B9FC66D" w14:textId="53FD112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5289DC7D" w14:textId="77777777" w:rsidTr="005C2EB2">
        <w:trPr>
          <w:hidden w:val="0"/>
        </w:trPr>
        <w:tc>
          <w:tcPr>
            <w:tcW w:w="10488" w:type="dxa"/>
            <w:gridSpan w:val="4"/>
          </w:tcPr>
          <w:p w14:paraId="2E42C4EF" w14:textId="40E003CE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lang w:val="en-US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Шкаф ПТК</w:t>
            </w:r>
          </w:p>
        </w:tc>
      </w:tr>
      <w:tr w:rsidR="003D12B2" w:rsidRPr="0017406B" w14:paraId="4F5EA770" w14:textId="5B8BFCD7" w:rsidTr="00BC6585">
        <w:trPr>
          <w:hidden w:val="0"/>
        </w:trPr>
        <w:tc>
          <w:tcPr>
            <w:tcW w:w="1985" w:type="dxa"/>
            <w:vAlign w:val="bottom"/>
          </w:tcPr>
          <w:p w14:paraId="29057685" w14:textId="2F9E171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N2CJU01GH001</w:t>
            </w:r>
          </w:p>
        </w:tc>
        <w:tc>
          <w:tcPr>
            <w:tcW w:w="2552" w:type="dxa"/>
          </w:tcPr>
          <w:p w14:paraId="7DF17638" w14:textId="06E20C7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3514206" w14:textId="162CF7B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№1 в норме</w:t>
            </w:r>
          </w:p>
        </w:tc>
        <w:tc>
          <w:tcPr>
            <w:tcW w:w="1557" w:type="dxa"/>
          </w:tcPr>
          <w:p w14:paraId="246FBB9E" w14:textId="383B3A8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408C137D" w14:textId="6D7D6B5F" w:rsidTr="00BC6585">
        <w:trPr>
          <w:hidden w:val="0"/>
        </w:trPr>
        <w:tc>
          <w:tcPr>
            <w:tcW w:w="1985" w:type="dxa"/>
            <w:vAlign w:val="bottom"/>
          </w:tcPr>
          <w:p w14:paraId="16D1AF38" w14:textId="5EE7E91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lastRenderedPageBreak/>
              <w:t>N2CJU01GH003</w:t>
            </w:r>
          </w:p>
        </w:tc>
        <w:tc>
          <w:tcPr>
            <w:tcW w:w="2552" w:type="dxa"/>
          </w:tcPr>
          <w:p w14:paraId="7D4A438F" w14:textId="51A089C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50EB6EB" w14:textId="562772E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1 включен</w:t>
            </w:r>
          </w:p>
        </w:tc>
        <w:tc>
          <w:tcPr>
            <w:tcW w:w="1557" w:type="dxa"/>
          </w:tcPr>
          <w:p w14:paraId="7F8D0695" w14:textId="5340F18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4B026CA2" w14:textId="604271B2" w:rsidTr="00BC6585">
        <w:trPr>
          <w:hidden w:val="0"/>
        </w:trPr>
        <w:tc>
          <w:tcPr>
            <w:tcW w:w="1985" w:type="dxa"/>
            <w:vAlign w:val="bottom"/>
          </w:tcPr>
          <w:p w14:paraId="611CFD88" w14:textId="01E662F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N2CJU01GH005</w:t>
            </w:r>
          </w:p>
        </w:tc>
        <w:tc>
          <w:tcPr>
            <w:tcW w:w="2552" w:type="dxa"/>
          </w:tcPr>
          <w:p w14:paraId="58D46C23" w14:textId="053BC5B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84570BA" w14:textId="426F0E4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ИБП в норме</w:t>
            </w:r>
          </w:p>
        </w:tc>
        <w:tc>
          <w:tcPr>
            <w:tcW w:w="1557" w:type="dxa"/>
          </w:tcPr>
          <w:p w14:paraId="7010A555" w14:textId="7D7ED9D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0AEFCB60" w14:textId="49A3AEC1" w:rsidTr="00BC6585">
        <w:trPr>
          <w:hidden w:val="0"/>
        </w:trPr>
        <w:tc>
          <w:tcPr>
            <w:tcW w:w="1985" w:type="dxa"/>
            <w:vAlign w:val="bottom"/>
          </w:tcPr>
          <w:p w14:paraId="50E61A7E" w14:textId="7E6E588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N2CJU01GH006</w:t>
            </w:r>
          </w:p>
        </w:tc>
        <w:tc>
          <w:tcPr>
            <w:tcW w:w="2552" w:type="dxa"/>
          </w:tcPr>
          <w:p w14:paraId="370E4D42" w14:textId="3037348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AB69E9D" w14:textId="3984CE1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цепей внешних сигналов включено</w:t>
            </w:r>
          </w:p>
        </w:tc>
        <w:tc>
          <w:tcPr>
            <w:tcW w:w="1557" w:type="dxa"/>
          </w:tcPr>
          <w:p w14:paraId="27740C23" w14:textId="06786C2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10BDEA25" w14:textId="2A027561" w:rsidTr="00BC6585">
        <w:trPr>
          <w:hidden w:val="0"/>
        </w:trPr>
        <w:tc>
          <w:tcPr>
            <w:tcW w:w="1985" w:type="dxa"/>
            <w:vAlign w:val="bottom"/>
          </w:tcPr>
          <w:p w14:paraId="7B2F24D4" w14:textId="6A46BD2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N2CJU01GH007</w:t>
            </w:r>
          </w:p>
        </w:tc>
        <w:tc>
          <w:tcPr>
            <w:tcW w:w="2552" w:type="dxa"/>
          </w:tcPr>
          <w:p w14:paraId="2C59C94A" w14:textId="2693479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B8BE431" w14:textId="36E3C0B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цепей внутренних сигналов включено</w:t>
            </w:r>
          </w:p>
        </w:tc>
        <w:tc>
          <w:tcPr>
            <w:tcW w:w="1557" w:type="dxa"/>
          </w:tcPr>
          <w:p w14:paraId="3B5DDBD6" w14:textId="54DA7DB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3A107D64" w14:textId="1AC7732A" w:rsidTr="00BC6585">
        <w:trPr>
          <w:hidden w:val="0"/>
        </w:trPr>
        <w:tc>
          <w:tcPr>
            <w:tcW w:w="1985" w:type="dxa"/>
            <w:vAlign w:val="bottom"/>
          </w:tcPr>
          <w:p w14:paraId="7F877E06" w14:textId="36D3AC6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N2CJU01GH008</w:t>
            </w:r>
          </w:p>
        </w:tc>
        <w:tc>
          <w:tcPr>
            <w:tcW w:w="2552" w:type="dxa"/>
          </w:tcPr>
          <w:p w14:paraId="60CC45B6" w14:textId="5AA4CE3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79B40C5" w14:textId="5A66182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датчиков 220В включено</w:t>
            </w:r>
          </w:p>
        </w:tc>
        <w:tc>
          <w:tcPr>
            <w:tcW w:w="1557" w:type="dxa"/>
          </w:tcPr>
          <w:p w14:paraId="7099E49A" w14:textId="5D15DC5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5E6B5C93" w14:textId="5AE3D9AF" w:rsidTr="00BC6585">
        <w:trPr>
          <w:hidden w:val="0"/>
        </w:trPr>
        <w:tc>
          <w:tcPr>
            <w:tcW w:w="1985" w:type="dxa"/>
            <w:vAlign w:val="bottom"/>
          </w:tcPr>
          <w:p w14:paraId="296F2C0A" w14:textId="7188E0F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N2CJU01GH009</w:t>
            </w:r>
          </w:p>
        </w:tc>
        <w:tc>
          <w:tcPr>
            <w:tcW w:w="2552" w:type="dxa"/>
          </w:tcPr>
          <w:p w14:paraId="25A7252B" w14:textId="0BFAA3E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849B32C" w14:textId="19BA90C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Дверь шкафа открыта</w:t>
            </w:r>
          </w:p>
        </w:tc>
        <w:tc>
          <w:tcPr>
            <w:tcW w:w="1557" w:type="dxa"/>
          </w:tcPr>
          <w:p w14:paraId="72230495" w14:textId="2AB340B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0455E0" w14:paraId="30E1CBCC" w14:textId="77777777" w:rsidTr="005C2EB2">
        <w:trPr>
          <w:hidden w:val="0"/>
        </w:trPr>
        <w:tc>
          <w:tcPr>
            <w:tcW w:w="10488" w:type="dxa"/>
            <w:gridSpan w:val="4"/>
          </w:tcPr>
          <w:p w14:paraId="33892F21" w14:textId="28F941EB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 ГРП-1</w:t>
            </w:r>
          </w:p>
        </w:tc>
      </w:tr>
      <w:tr w:rsidR="003C1D49" w:rsidRPr="000455E0" w14:paraId="72FDF519" w14:textId="77777777" w:rsidTr="005C2EB2">
        <w:trPr>
          <w:hidden w:val="0"/>
        </w:trPr>
        <w:tc>
          <w:tcPr>
            <w:tcW w:w="10488" w:type="dxa"/>
            <w:gridSpan w:val="4"/>
          </w:tcPr>
          <w:p w14:paraId="61541D89" w14:textId="4A30086A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ГРП-1</w:t>
            </w:r>
          </w:p>
        </w:tc>
      </w:tr>
      <w:tr w:rsidR="003D12B2" w:rsidRPr="0017406B" w14:paraId="43325347" w14:textId="4473CB8E" w:rsidTr="005C2EB2">
        <w:trPr>
          <w:hidden w:val="0"/>
        </w:trPr>
        <w:tc>
          <w:tcPr>
            <w:tcW w:w="1985" w:type="dxa"/>
          </w:tcPr>
          <w:p w14:paraId="67F0BB71" w14:textId="27F664B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E1EKD01AA801XC02</w:t>
            </w:r>
          </w:p>
        </w:tc>
        <w:tc>
          <w:tcPr>
            <w:tcW w:w="2552" w:type="dxa"/>
            <w:vMerge w:val="restart"/>
            <w:vAlign w:val="center"/>
          </w:tcPr>
          <w:p w14:paraId="57CB5914" w14:textId="66EB322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Регулирующая заслонка №1</w:t>
            </w:r>
          </w:p>
        </w:tc>
        <w:tc>
          <w:tcPr>
            <w:tcW w:w="4394" w:type="dxa"/>
          </w:tcPr>
          <w:p w14:paraId="2F2540C3" w14:textId="5BFB66A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2954D124" w14:textId="0700ADE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5E8D4AB2" w14:textId="35E821A7" w:rsidTr="005C2EB2">
        <w:trPr>
          <w:hidden w:val="0"/>
        </w:trPr>
        <w:tc>
          <w:tcPr>
            <w:tcW w:w="1985" w:type="dxa"/>
          </w:tcPr>
          <w:p w14:paraId="3E493A67" w14:textId="328247C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E1EKD01AA801XC01</w:t>
            </w:r>
          </w:p>
        </w:tc>
        <w:tc>
          <w:tcPr>
            <w:tcW w:w="2552" w:type="dxa"/>
            <w:vMerge/>
            <w:vAlign w:val="center"/>
          </w:tcPr>
          <w:p w14:paraId="7CB1ADD8" w14:textId="1953C8C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7673C9E" w14:textId="2527431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255FD9C3" w14:textId="401B3F1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1742CCC1" w14:textId="6931DC5D" w:rsidTr="005C2EB2">
        <w:trPr>
          <w:hidden w:val="0"/>
        </w:trPr>
        <w:tc>
          <w:tcPr>
            <w:tcW w:w="1985" w:type="dxa"/>
          </w:tcPr>
          <w:p w14:paraId="637870AD" w14:textId="4B075BF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E1EKD02AA801XC02</w:t>
            </w:r>
          </w:p>
        </w:tc>
        <w:tc>
          <w:tcPr>
            <w:tcW w:w="2552" w:type="dxa"/>
            <w:vMerge w:val="restart"/>
            <w:vAlign w:val="center"/>
          </w:tcPr>
          <w:p w14:paraId="6D776B93" w14:textId="1A52544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Регулирующая заслонка №2</w:t>
            </w:r>
          </w:p>
        </w:tc>
        <w:tc>
          <w:tcPr>
            <w:tcW w:w="4394" w:type="dxa"/>
          </w:tcPr>
          <w:p w14:paraId="1966C93C" w14:textId="7C3B440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38DFC369" w14:textId="70514C7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4A0177DF" w14:textId="7B5874FF" w:rsidTr="005C2EB2">
        <w:trPr>
          <w:hidden w:val="0"/>
        </w:trPr>
        <w:tc>
          <w:tcPr>
            <w:tcW w:w="1985" w:type="dxa"/>
          </w:tcPr>
          <w:p w14:paraId="4DC17108" w14:textId="74606DB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E1EKD02AA801XC01</w:t>
            </w:r>
          </w:p>
        </w:tc>
        <w:tc>
          <w:tcPr>
            <w:tcW w:w="2552" w:type="dxa"/>
            <w:vMerge/>
            <w:vAlign w:val="center"/>
          </w:tcPr>
          <w:p w14:paraId="78B5C64D" w14:textId="1E8775D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0856F08" w14:textId="6D26BD8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0B8D6362" w14:textId="79EE967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4DB19D83" w14:textId="4A2A6D1C" w:rsidTr="005C2EB2">
        <w:trPr>
          <w:hidden w:val="0"/>
        </w:trPr>
        <w:tc>
          <w:tcPr>
            <w:tcW w:w="1985" w:type="dxa"/>
          </w:tcPr>
          <w:p w14:paraId="32549ACF" w14:textId="325F0FC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E1EKA01AA001XB51</w:t>
            </w:r>
          </w:p>
        </w:tc>
        <w:tc>
          <w:tcPr>
            <w:tcW w:w="2552" w:type="dxa"/>
            <w:vMerge w:val="restart"/>
            <w:vAlign w:val="center"/>
          </w:tcPr>
          <w:p w14:paraId="35608A7E" w14:textId="111A204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2-Г</w:t>
            </w:r>
          </w:p>
        </w:tc>
        <w:tc>
          <w:tcPr>
            <w:tcW w:w="4394" w:type="dxa"/>
          </w:tcPr>
          <w:p w14:paraId="53ADCD81" w14:textId="14D7FD5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8A8A216" w14:textId="51103AF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E7B868B" w14:textId="585F1ACE" w:rsidTr="005C2EB2">
        <w:trPr>
          <w:hidden w:val="0"/>
        </w:trPr>
        <w:tc>
          <w:tcPr>
            <w:tcW w:w="1985" w:type="dxa"/>
          </w:tcPr>
          <w:p w14:paraId="5B2935F8" w14:textId="03EC312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E1EKA01AA001XB52</w:t>
            </w:r>
          </w:p>
        </w:tc>
        <w:tc>
          <w:tcPr>
            <w:tcW w:w="2552" w:type="dxa"/>
            <w:vMerge/>
            <w:vAlign w:val="center"/>
          </w:tcPr>
          <w:p w14:paraId="31F487A7" w14:textId="72C3C35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D04DC13" w14:textId="4422364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5394317E" w14:textId="76B2CB7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7EC93D1" w14:textId="773B94BF" w:rsidTr="005C2EB2">
        <w:trPr>
          <w:hidden w:val="0"/>
        </w:trPr>
        <w:tc>
          <w:tcPr>
            <w:tcW w:w="1985" w:type="dxa"/>
          </w:tcPr>
          <w:p w14:paraId="7703AB8F" w14:textId="1726C7C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E1EKA01AA001XB04</w:t>
            </w:r>
          </w:p>
        </w:tc>
        <w:tc>
          <w:tcPr>
            <w:tcW w:w="2552" w:type="dxa"/>
            <w:vMerge/>
            <w:vAlign w:val="center"/>
          </w:tcPr>
          <w:p w14:paraId="33E53A78" w14:textId="57085DC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C00DB5E" w14:textId="268C85F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43C66BC2" w14:textId="4434040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AADE0CE" w14:textId="2E20BB6F" w:rsidTr="005C2EB2">
        <w:trPr>
          <w:hidden w:val="0"/>
        </w:trPr>
        <w:tc>
          <w:tcPr>
            <w:tcW w:w="1985" w:type="dxa"/>
          </w:tcPr>
          <w:p w14:paraId="4B264FA9" w14:textId="45CA63D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E1EKA01AA001XL01</w:t>
            </w:r>
          </w:p>
        </w:tc>
        <w:tc>
          <w:tcPr>
            <w:tcW w:w="2552" w:type="dxa"/>
            <w:vMerge/>
            <w:vAlign w:val="center"/>
          </w:tcPr>
          <w:p w14:paraId="59EF9DB4" w14:textId="62D9733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881E7FE" w14:textId="28BA4AD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8C34F84" w14:textId="1A8C113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F78ECCC" w14:textId="37CE4BA7" w:rsidTr="005C2EB2">
        <w:trPr>
          <w:hidden w:val="0"/>
        </w:trPr>
        <w:tc>
          <w:tcPr>
            <w:tcW w:w="1985" w:type="dxa"/>
          </w:tcPr>
          <w:p w14:paraId="5EFA7918" w14:textId="0064634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E1EKG11AA001XB51</w:t>
            </w:r>
          </w:p>
        </w:tc>
        <w:tc>
          <w:tcPr>
            <w:tcW w:w="2552" w:type="dxa"/>
            <w:vMerge w:val="restart"/>
            <w:vAlign w:val="center"/>
          </w:tcPr>
          <w:p w14:paraId="4B95F708" w14:textId="17CAED3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3-Г</w:t>
            </w:r>
          </w:p>
        </w:tc>
        <w:tc>
          <w:tcPr>
            <w:tcW w:w="4394" w:type="dxa"/>
          </w:tcPr>
          <w:p w14:paraId="5332D096" w14:textId="2355D7C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0391133" w14:textId="0A7CF7B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8AA802C" w14:textId="2855889A" w:rsidTr="005C2EB2">
        <w:trPr>
          <w:hidden w:val="0"/>
        </w:trPr>
        <w:tc>
          <w:tcPr>
            <w:tcW w:w="1985" w:type="dxa"/>
          </w:tcPr>
          <w:p w14:paraId="2858AFDA" w14:textId="26417B8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E1EKG11AA001XB52</w:t>
            </w:r>
          </w:p>
        </w:tc>
        <w:tc>
          <w:tcPr>
            <w:tcW w:w="2552" w:type="dxa"/>
            <w:vMerge/>
            <w:vAlign w:val="center"/>
          </w:tcPr>
          <w:p w14:paraId="3D2133F0" w14:textId="4A04771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DD25242" w14:textId="5FFD24A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46642D3" w14:textId="7738230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687835FF" w14:textId="121EA0CD" w:rsidTr="005C2EB2">
        <w:trPr>
          <w:hidden w:val="0"/>
        </w:trPr>
        <w:tc>
          <w:tcPr>
            <w:tcW w:w="1985" w:type="dxa"/>
          </w:tcPr>
          <w:p w14:paraId="72BCD35D" w14:textId="392CB0A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E1EKG11AA001XB04</w:t>
            </w:r>
          </w:p>
        </w:tc>
        <w:tc>
          <w:tcPr>
            <w:tcW w:w="2552" w:type="dxa"/>
            <w:vMerge/>
            <w:vAlign w:val="center"/>
          </w:tcPr>
          <w:p w14:paraId="5003FBCA" w14:textId="6D5F0E8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3DF4C20" w14:textId="2124EF7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3C0B8D99" w14:textId="3FA4FE4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64248BE6" w14:textId="2243F81B" w:rsidTr="005C2EB2">
        <w:trPr>
          <w:hidden w:val="0"/>
        </w:trPr>
        <w:tc>
          <w:tcPr>
            <w:tcW w:w="1985" w:type="dxa"/>
          </w:tcPr>
          <w:p w14:paraId="5C61D1F8" w14:textId="0280D66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E1EKG11AA001XL01</w:t>
            </w:r>
          </w:p>
        </w:tc>
        <w:tc>
          <w:tcPr>
            <w:tcW w:w="2552" w:type="dxa"/>
            <w:vMerge/>
            <w:vAlign w:val="center"/>
          </w:tcPr>
          <w:p w14:paraId="66BC77B0" w14:textId="510588E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488509" w14:textId="2395652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491EF43" w14:textId="37BB430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C2E453C" w14:textId="0D94B3CF" w:rsidTr="005C2EB2">
        <w:trPr>
          <w:hidden w:val="0"/>
        </w:trPr>
        <w:tc>
          <w:tcPr>
            <w:tcW w:w="1985" w:type="dxa"/>
          </w:tcPr>
          <w:p w14:paraId="1A015A51" w14:textId="23ADCC9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E1EKG12AA001XB01</w:t>
            </w:r>
          </w:p>
        </w:tc>
        <w:tc>
          <w:tcPr>
            <w:tcW w:w="2552" w:type="dxa"/>
            <w:vMerge w:val="restart"/>
            <w:vAlign w:val="center"/>
          </w:tcPr>
          <w:p w14:paraId="6917EA64" w14:textId="2FC0FEF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Дисковый затвор ГК-1</w:t>
            </w:r>
          </w:p>
        </w:tc>
        <w:tc>
          <w:tcPr>
            <w:tcW w:w="4394" w:type="dxa"/>
          </w:tcPr>
          <w:p w14:paraId="5587F77C" w14:textId="63D9BF1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1CC2D734" w14:textId="26084D7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1B4BF32" w14:textId="79C6B8E8" w:rsidTr="005C2EB2">
        <w:trPr>
          <w:hidden w:val="0"/>
        </w:trPr>
        <w:tc>
          <w:tcPr>
            <w:tcW w:w="1985" w:type="dxa"/>
          </w:tcPr>
          <w:p w14:paraId="32E83E30" w14:textId="5D8E85E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E1EKG12AA001XB02</w:t>
            </w:r>
          </w:p>
        </w:tc>
        <w:tc>
          <w:tcPr>
            <w:tcW w:w="2552" w:type="dxa"/>
            <w:vMerge/>
            <w:vAlign w:val="center"/>
          </w:tcPr>
          <w:p w14:paraId="7622EBEE" w14:textId="40F2851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C20133" w14:textId="30F2601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57B0A65F" w14:textId="278FF4B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87B2832" w14:textId="2EEB81B9" w:rsidTr="005C2EB2">
        <w:trPr>
          <w:hidden w:val="0"/>
        </w:trPr>
        <w:tc>
          <w:tcPr>
            <w:tcW w:w="1985" w:type="dxa"/>
          </w:tcPr>
          <w:p w14:paraId="180F65C6" w14:textId="3FB4304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E1EKG12AA001XB04</w:t>
            </w:r>
          </w:p>
        </w:tc>
        <w:tc>
          <w:tcPr>
            <w:tcW w:w="2552" w:type="dxa"/>
            <w:vMerge/>
            <w:vAlign w:val="center"/>
          </w:tcPr>
          <w:p w14:paraId="5E17A772" w14:textId="12A67CD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C7FA8CA" w14:textId="05489E9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1BDC6FAD" w14:textId="58AB01D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2149A59" w14:textId="72B4EEAD" w:rsidTr="005C2EB2">
        <w:trPr>
          <w:hidden w:val="0"/>
        </w:trPr>
        <w:tc>
          <w:tcPr>
            <w:tcW w:w="1985" w:type="dxa"/>
          </w:tcPr>
          <w:p w14:paraId="621102A1" w14:textId="7EAE196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E1EKG12AA001XB10</w:t>
            </w:r>
          </w:p>
        </w:tc>
        <w:tc>
          <w:tcPr>
            <w:tcW w:w="2552" w:type="dxa"/>
            <w:vMerge/>
            <w:vAlign w:val="center"/>
          </w:tcPr>
          <w:p w14:paraId="07C1E5B4" w14:textId="21C01C7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495CE35" w14:textId="5BAF0DE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223550D8" w14:textId="33718EC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6C62EED1" w14:textId="726B3AD1" w:rsidTr="005C2EB2">
        <w:trPr>
          <w:hidden w:val="0"/>
        </w:trPr>
        <w:tc>
          <w:tcPr>
            <w:tcW w:w="1985" w:type="dxa"/>
          </w:tcPr>
          <w:p w14:paraId="04753E48" w14:textId="78120C1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E1EKG12AA001XL01</w:t>
            </w:r>
          </w:p>
        </w:tc>
        <w:tc>
          <w:tcPr>
            <w:tcW w:w="2552" w:type="dxa"/>
            <w:vMerge/>
            <w:vAlign w:val="center"/>
          </w:tcPr>
          <w:p w14:paraId="1B723308" w14:textId="419ECEE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1C8690" w14:textId="1897647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6BC67A7" w14:textId="267E8E8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EE99590" w14:textId="54E131BB" w:rsidTr="005C2EB2">
        <w:trPr>
          <w:hidden w:val="0"/>
        </w:trPr>
        <w:tc>
          <w:tcPr>
            <w:tcW w:w="1985" w:type="dxa"/>
          </w:tcPr>
          <w:p w14:paraId="3F379939" w14:textId="6766AFA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E1UEN01CQ001XG01</w:t>
            </w:r>
          </w:p>
        </w:tc>
        <w:tc>
          <w:tcPr>
            <w:tcW w:w="2552" w:type="dxa"/>
            <w:vMerge w:val="restart"/>
            <w:vAlign w:val="center"/>
          </w:tcPr>
          <w:p w14:paraId="2A70C415" w14:textId="20E2FE0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Сигнализатор газов СТМ-10</w:t>
            </w:r>
          </w:p>
        </w:tc>
        <w:tc>
          <w:tcPr>
            <w:tcW w:w="4394" w:type="dxa"/>
          </w:tcPr>
          <w:p w14:paraId="431F32B8" w14:textId="265760C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Загазованность в ГРП, 1 порог</w:t>
            </w:r>
          </w:p>
        </w:tc>
        <w:tc>
          <w:tcPr>
            <w:tcW w:w="1557" w:type="dxa"/>
          </w:tcPr>
          <w:p w14:paraId="5E3DB863" w14:textId="602EBA0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33A31FB" w14:textId="00D7858F" w:rsidTr="005C2EB2">
        <w:trPr>
          <w:hidden w:val="0"/>
        </w:trPr>
        <w:tc>
          <w:tcPr>
            <w:tcW w:w="1985" w:type="dxa"/>
          </w:tcPr>
          <w:p w14:paraId="749D5E8E" w14:textId="696ECAF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lastRenderedPageBreak/>
              <w:t>E1UEN01CQ001XG03</w:t>
            </w:r>
          </w:p>
        </w:tc>
        <w:tc>
          <w:tcPr>
            <w:tcW w:w="2552" w:type="dxa"/>
            <w:vMerge/>
            <w:vAlign w:val="center"/>
          </w:tcPr>
          <w:p w14:paraId="021B6B31" w14:textId="52FDFB4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0EBDAEA" w14:textId="1EF0671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Загазованность в ГРП, 2 порог</w:t>
            </w:r>
          </w:p>
        </w:tc>
        <w:tc>
          <w:tcPr>
            <w:tcW w:w="1557" w:type="dxa"/>
          </w:tcPr>
          <w:p w14:paraId="672B7F63" w14:textId="7BA317A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51FCD8F" w14:textId="0AC2DAE7" w:rsidTr="005C2EB2">
        <w:trPr>
          <w:hidden w:val="0"/>
        </w:trPr>
        <w:tc>
          <w:tcPr>
            <w:tcW w:w="1985" w:type="dxa"/>
          </w:tcPr>
          <w:p w14:paraId="6A57AFFF" w14:textId="5A6DC31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E1EKE01CP151XG01</w:t>
            </w:r>
          </w:p>
        </w:tc>
        <w:tc>
          <w:tcPr>
            <w:tcW w:w="2552" w:type="dxa"/>
            <w:vMerge w:val="restart"/>
            <w:vAlign w:val="center"/>
          </w:tcPr>
          <w:p w14:paraId="353F568F" w14:textId="54415B4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proofErr w:type="spellStart"/>
            <w:r w:rsidRPr="00274B2D">
              <w:rPr>
                <w:rFonts w:ascii="Times New Roman" w:hAnsi="Times New Roman"/>
                <w:vanish w:val="0"/>
              </w:rPr>
              <w:t>Дифф</w:t>
            </w:r>
            <w:proofErr w:type="spellEnd"/>
            <w:r w:rsidRPr="00274B2D">
              <w:rPr>
                <w:rFonts w:ascii="Times New Roman" w:hAnsi="Times New Roman"/>
                <w:vanish w:val="0"/>
              </w:rPr>
              <w:t>. манометр электроконтактный</w:t>
            </w:r>
          </w:p>
        </w:tc>
        <w:tc>
          <w:tcPr>
            <w:tcW w:w="4394" w:type="dxa"/>
          </w:tcPr>
          <w:p w14:paraId="59E8700F" w14:textId="4CF400C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Засорение фильтра №1</w:t>
            </w:r>
          </w:p>
        </w:tc>
        <w:tc>
          <w:tcPr>
            <w:tcW w:w="1557" w:type="dxa"/>
          </w:tcPr>
          <w:p w14:paraId="70547801" w14:textId="3ACF203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109D5C1" w14:textId="738C9F05" w:rsidTr="005C2EB2">
        <w:trPr>
          <w:hidden w:val="0"/>
        </w:trPr>
        <w:tc>
          <w:tcPr>
            <w:tcW w:w="1985" w:type="dxa"/>
          </w:tcPr>
          <w:p w14:paraId="6016CE76" w14:textId="3FE152B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E1EKE02CP151XG01</w:t>
            </w:r>
          </w:p>
        </w:tc>
        <w:tc>
          <w:tcPr>
            <w:tcW w:w="2552" w:type="dxa"/>
            <w:vMerge/>
          </w:tcPr>
          <w:p w14:paraId="701DC62E" w14:textId="4107B77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48CDBE" w14:textId="3A4FE8E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Засорение фильтра №2</w:t>
            </w:r>
          </w:p>
        </w:tc>
        <w:tc>
          <w:tcPr>
            <w:tcW w:w="1557" w:type="dxa"/>
          </w:tcPr>
          <w:p w14:paraId="74BD68F1" w14:textId="37146B0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392339AF" w14:textId="216FD592" w:rsidTr="005C2EB2">
        <w:trPr>
          <w:hidden w:val="0"/>
        </w:trPr>
        <w:tc>
          <w:tcPr>
            <w:tcW w:w="1985" w:type="dxa"/>
          </w:tcPr>
          <w:p w14:paraId="7930631E" w14:textId="42302E9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E1CYE01CH001XM01</w:t>
            </w:r>
          </w:p>
        </w:tc>
        <w:tc>
          <w:tcPr>
            <w:tcW w:w="2552" w:type="dxa"/>
          </w:tcPr>
          <w:p w14:paraId="115A1DE4" w14:textId="65FB6A7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9395FF6" w14:textId="712C678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Пожарная сигнализация сработала</w:t>
            </w:r>
          </w:p>
        </w:tc>
        <w:tc>
          <w:tcPr>
            <w:tcW w:w="1557" w:type="dxa"/>
          </w:tcPr>
          <w:p w14:paraId="5A610ACB" w14:textId="255B8F9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0455E0" w14:paraId="40B1E5C4" w14:textId="77777777" w:rsidTr="005C2EB2">
        <w:trPr>
          <w:hidden w:val="0"/>
        </w:trPr>
        <w:tc>
          <w:tcPr>
            <w:tcW w:w="10488" w:type="dxa"/>
            <w:gridSpan w:val="4"/>
          </w:tcPr>
          <w:p w14:paraId="46A19A86" w14:textId="50577AD2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Сборка задвижек ГРП-1</w:t>
            </w:r>
          </w:p>
        </w:tc>
      </w:tr>
      <w:tr w:rsidR="003C1D49" w:rsidRPr="0017406B" w14:paraId="57EF9537" w14:textId="57E7F5E5" w:rsidTr="005C2EB2">
        <w:trPr>
          <w:hidden w:val="0"/>
        </w:trPr>
        <w:tc>
          <w:tcPr>
            <w:tcW w:w="1985" w:type="dxa"/>
          </w:tcPr>
          <w:p w14:paraId="77E96AA9" w14:textId="64CEF48E" w:rsidR="003C1D49" w:rsidRPr="003D12B2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Calibri" w:hAnsi="Calibri" w:cs="Calibri"/>
                <w:vanish w:val="0"/>
                <w:color w:val="000000"/>
                <w:sz w:val="20"/>
              </w:rPr>
            </w:pPr>
            <w:r w:rsidRPr="003D12B2">
              <w:rPr>
                <w:rFonts w:ascii="Times New Roman" w:hAnsi="Times New Roman"/>
                <w:vanish w:val="0"/>
              </w:rPr>
              <w:t>E1CDA01GH002XM01</w:t>
            </w:r>
          </w:p>
        </w:tc>
        <w:tc>
          <w:tcPr>
            <w:tcW w:w="2552" w:type="dxa"/>
          </w:tcPr>
          <w:p w14:paraId="1768B5D5" w14:textId="3F714824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7147C41" w14:textId="395DC285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 шкафа сборки задвижек</w:t>
            </w:r>
          </w:p>
        </w:tc>
        <w:tc>
          <w:tcPr>
            <w:tcW w:w="1557" w:type="dxa"/>
          </w:tcPr>
          <w:p w14:paraId="78D13E76" w14:textId="1DCAEC39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596DABE1" w14:textId="77777777" w:rsidTr="005C2EB2">
        <w:trPr>
          <w:hidden w:val="0"/>
        </w:trPr>
        <w:tc>
          <w:tcPr>
            <w:tcW w:w="10488" w:type="dxa"/>
            <w:gridSpan w:val="4"/>
          </w:tcPr>
          <w:p w14:paraId="6293C15B" w14:textId="50ADD093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Шкаф ПТК</w:t>
            </w:r>
          </w:p>
        </w:tc>
      </w:tr>
      <w:tr w:rsidR="003D12B2" w:rsidRPr="0017406B" w14:paraId="7B868656" w14:textId="0E5620C4" w:rsidTr="00BC6585">
        <w:trPr>
          <w:hidden w:val="0"/>
        </w:trPr>
        <w:tc>
          <w:tcPr>
            <w:tcW w:w="1985" w:type="dxa"/>
            <w:vAlign w:val="bottom"/>
          </w:tcPr>
          <w:p w14:paraId="1493F202" w14:textId="67EEEA5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E1CJU01GH001</w:t>
            </w:r>
          </w:p>
        </w:tc>
        <w:tc>
          <w:tcPr>
            <w:tcW w:w="2552" w:type="dxa"/>
          </w:tcPr>
          <w:p w14:paraId="1D3C4363" w14:textId="02BC805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BF1EFBA" w14:textId="54ADE84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№1 в норме</w:t>
            </w:r>
          </w:p>
        </w:tc>
        <w:tc>
          <w:tcPr>
            <w:tcW w:w="1557" w:type="dxa"/>
          </w:tcPr>
          <w:p w14:paraId="1933C843" w14:textId="6F14957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78E8812B" w14:textId="729669A2" w:rsidTr="00BC6585">
        <w:trPr>
          <w:hidden w:val="0"/>
        </w:trPr>
        <w:tc>
          <w:tcPr>
            <w:tcW w:w="1985" w:type="dxa"/>
            <w:vAlign w:val="bottom"/>
          </w:tcPr>
          <w:p w14:paraId="4B61A3EC" w14:textId="3BAEE9C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E1CJU01GH002</w:t>
            </w:r>
          </w:p>
        </w:tc>
        <w:tc>
          <w:tcPr>
            <w:tcW w:w="2552" w:type="dxa"/>
          </w:tcPr>
          <w:p w14:paraId="72DC944A" w14:textId="0AB7E1E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331CF40" w14:textId="533A796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№2 в норме</w:t>
            </w:r>
          </w:p>
        </w:tc>
        <w:tc>
          <w:tcPr>
            <w:tcW w:w="1557" w:type="dxa"/>
          </w:tcPr>
          <w:p w14:paraId="0F5F6E01" w14:textId="03B5D0F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44F5698F" w14:textId="5B0BE378" w:rsidTr="00BC6585">
        <w:trPr>
          <w:hidden w:val="0"/>
        </w:trPr>
        <w:tc>
          <w:tcPr>
            <w:tcW w:w="1985" w:type="dxa"/>
            <w:vAlign w:val="bottom"/>
          </w:tcPr>
          <w:p w14:paraId="03F3A48C" w14:textId="1CA3B10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E1CJU01GH003</w:t>
            </w:r>
          </w:p>
        </w:tc>
        <w:tc>
          <w:tcPr>
            <w:tcW w:w="2552" w:type="dxa"/>
          </w:tcPr>
          <w:p w14:paraId="0AB0544C" w14:textId="7BDA622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99E9CE3" w14:textId="10A87FA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1 включен</w:t>
            </w:r>
          </w:p>
        </w:tc>
        <w:tc>
          <w:tcPr>
            <w:tcW w:w="1557" w:type="dxa"/>
          </w:tcPr>
          <w:p w14:paraId="72225AE4" w14:textId="711D6CB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080AF685" w14:textId="2B05D70A" w:rsidTr="00BC6585">
        <w:trPr>
          <w:hidden w:val="0"/>
        </w:trPr>
        <w:tc>
          <w:tcPr>
            <w:tcW w:w="1985" w:type="dxa"/>
            <w:vAlign w:val="bottom"/>
          </w:tcPr>
          <w:p w14:paraId="4B813AD0" w14:textId="6E94542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E1CJU01GH004</w:t>
            </w:r>
          </w:p>
        </w:tc>
        <w:tc>
          <w:tcPr>
            <w:tcW w:w="2552" w:type="dxa"/>
          </w:tcPr>
          <w:p w14:paraId="15DF7C87" w14:textId="34FC3B7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B8F7E6" w14:textId="34F7148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2 включен</w:t>
            </w:r>
          </w:p>
        </w:tc>
        <w:tc>
          <w:tcPr>
            <w:tcW w:w="1557" w:type="dxa"/>
          </w:tcPr>
          <w:p w14:paraId="1A175800" w14:textId="10E0870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5046E65D" w14:textId="0C97C8C7" w:rsidTr="00BC6585">
        <w:trPr>
          <w:hidden w:val="0"/>
        </w:trPr>
        <w:tc>
          <w:tcPr>
            <w:tcW w:w="1985" w:type="dxa"/>
            <w:vAlign w:val="bottom"/>
          </w:tcPr>
          <w:p w14:paraId="7862E49F" w14:textId="23C122A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E1CJU01GH005</w:t>
            </w:r>
          </w:p>
        </w:tc>
        <w:tc>
          <w:tcPr>
            <w:tcW w:w="2552" w:type="dxa"/>
          </w:tcPr>
          <w:p w14:paraId="279FF621" w14:textId="37BA127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EB2111A" w14:textId="542B5D5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ИБП в норме</w:t>
            </w:r>
          </w:p>
        </w:tc>
        <w:tc>
          <w:tcPr>
            <w:tcW w:w="1557" w:type="dxa"/>
          </w:tcPr>
          <w:p w14:paraId="35FE266D" w14:textId="10A96D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77C72101" w14:textId="7214FCE9" w:rsidTr="00BC6585">
        <w:trPr>
          <w:hidden w:val="0"/>
        </w:trPr>
        <w:tc>
          <w:tcPr>
            <w:tcW w:w="1985" w:type="dxa"/>
            <w:vAlign w:val="bottom"/>
          </w:tcPr>
          <w:p w14:paraId="13507B4F" w14:textId="3CCF9A9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E1CJU01GH006</w:t>
            </w:r>
          </w:p>
        </w:tc>
        <w:tc>
          <w:tcPr>
            <w:tcW w:w="2552" w:type="dxa"/>
          </w:tcPr>
          <w:p w14:paraId="4B006868" w14:textId="04E9AAF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B249D3" w14:textId="45825EE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цепей внешних сигналов включено</w:t>
            </w:r>
          </w:p>
        </w:tc>
        <w:tc>
          <w:tcPr>
            <w:tcW w:w="1557" w:type="dxa"/>
          </w:tcPr>
          <w:p w14:paraId="2A376444" w14:textId="4ED9381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15411F2D" w14:textId="2A0E54A7" w:rsidTr="00BC6585">
        <w:trPr>
          <w:hidden w:val="0"/>
        </w:trPr>
        <w:tc>
          <w:tcPr>
            <w:tcW w:w="1985" w:type="dxa"/>
            <w:vAlign w:val="bottom"/>
          </w:tcPr>
          <w:p w14:paraId="70BE6D6C" w14:textId="3C140EC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E1CJU01GH007</w:t>
            </w:r>
          </w:p>
        </w:tc>
        <w:tc>
          <w:tcPr>
            <w:tcW w:w="2552" w:type="dxa"/>
          </w:tcPr>
          <w:p w14:paraId="2D4A1F25" w14:textId="1197344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F99AAFB" w14:textId="6B104E3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цепей внутренних сигналов включено</w:t>
            </w:r>
          </w:p>
        </w:tc>
        <w:tc>
          <w:tcPr>
            <w:tcW w:w="1557" w:type="dxa"/>
          </w:tcPr>
          <w:p w14:paraId="02D25D3E" w14:textId="7E4A67C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0B19F2C4" w14:textId="5B4FCD71" w:rsidTr="00BC6585">
        <w:trPr>
          <w:hidden w:val="0"/>
        </w:trPr>
        <w:tc>
          <w:tcPr>
            <w:tcW w:w="1985" w:type="dxa"/>
            <w:vAlign w:val="bottom"/>
          </w:tcPr>
          <w:p w14:paraId="3883244D" w14:textId="22A69E9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E1CJU01GH008</w:t>
            </w:r>
          </w:p>
        </w:tc>
        <w:tc>
          <w:tcPr>
            <w:tcW w:w="2552" w:type="dxa"/>
          </w:tcPr>
          <w:p w14:paraId="7E55B977" w14:textId="5478C75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9B90C4F" w14:textId="77C121A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датчиков 220В включено</w:t>
            </w:r>
          </w:p>
        </w:tc>
        <w:tc>
          <w:tcPr>
            <w:tcW w:w="1557" w:type="dxa"/>
          </w:tcPr>
          <w:p w14:paraId="1F89518E" w14:textId="077B524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46AD849E" w14:textId="720A7579" w:rsidTr="00BC6585">
        <w:trPr>
          <w:hidden w:val="0"/>
        </w:trPr>
        <w:tc>
          <w:tcPr>
            <w:tcW w:w="1985" w:type="dxa"/>
            <w:vAlign w:val="bottom"/>
          </w:tcPr>
          <w:p w14:paraId="1BF7F2C0" w14:textId="642C0B3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E1CJU01GH009</w:t>
            </w:r>
          </w:p>
        </w:tc>
        <w:tc>
          <w:tcPr>
            <w:tcW w:w="2552" w:type="dxa"/>
          </w:tcPr>
          <w:p w14:paraId="7D83084A" w14:textId="1A14687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6E1FCD7" w14:textId="5BD6263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Дверь шкафа открыта</w:t>
            </w:r>
          </w:p>
        </w:tc>
        <w:tc>
          <w:tcPr>
            <w:tcW w:w="1557" w:type="dxa"/>
          </w:tcPr>
          <w:p w14:paraId="16498856" w14:textId="2110F8C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0455E0" w14:paraId="1E4D8156" w14:textId="77777777" w:rsidTr="005C2EB2">
        <w:trPr>
          <w:hidden w:val="0"/>
        </w:trPr>
        <w:tc>
          <w:tcPr>
            <w:tcW w:w="10488" w:type="dxa"/>
            <w:gridSpan w:val="4"/>
          </w:tcPr>
          <w:p w14:paraId="5F4968FC" w14:textId="1228639A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  <w:sz w:val="48"/>
                <w:szCs w:val="40"/>
              </w:rPr>
              <w:t>АСУ ГРП-2</w:t>
            </w:r>
          </w:p>
        </w:tc>
      </w:tr>
      <w:tr w:rsidR="003C1D49" w:rsidRPr="000455E0" w14:paraId="04E887D3" w14:textId="77777777" w:rsidTr="005C2EB2">
        <w:trPr>
          <w:hidden w:val="0"/>
        </w:trPr>
        <w:tc>
          <w:tcPr>
            <w:tcW w:w="10488" w:type="dxa"/>
            <w:gridSpan w:val="4"/>
          </w:tcPr>
          <w:p w14:paraId="1E678867" w14:textId="3A7258DE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ГРП-2</w:t>
            </w:r>
          </w:p>
        </w:tc>
      </w:tr>
      <w:tr w:rsidR="003D12B2" w:rsidRPr="0017406B" w14:paraId="243C3143" w14:textId="77777777" w:rsidTr="005C2EB2">
        <w:trPr>
          <w:hidden w:val="0"/>
        </w:trPr>
        <w:tc>
          <w:tcPr>
            <w:tcW w:w="1985" w:type="dxa"/>
          </w:tcPr>
          <w:p w14:paraId="6B09B83B" w14:textId="1510224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E2EKD01AA801XC51</w:t>
            </w:r>
          </w:p>
        </w:tc>
        <w:tc>
          <w:tcPr>
            <w:tcW w:w="2552" w:type="dxa"/>
            <w:vMerge w:val="restart"/>
            <w:vAlign w:val="center"/>
          </w:tcPr>
          <w:p w14:paraId="2F47591F" w14:textId="489DDBE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Регулирующий клапан ЗР-1 (линия 1)</w:t>
            </w:r>
          </w:p>
        </w:tc>
        <w:tc>
          <w:tcPr>
            <w:tcW w:w="4394" w:type="dxa"/>
          </w:tcPr>
          <w:p w14:paraId="5F32BB73" w14:textId="05B769C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84E05AB" w14:textId="5D7F44D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7FF5EBF7" w14:textId="77777777" w:rsidTr="005C2EB2">
        <w:trPr>
          <w:hidden w:val="0"/>
        </w:trPr>
        <w:tc>
          <w:tcPr>
            <w:tcW w:w="1985" w:type="dxa"/>
          </w:tcPr>
          <w:p w14:paraId="2C2D97EE" w14:textId="26FED66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E2EKD01AA801XC52</w:t>
            </w:r>
          </w:p>
        </w:tc>
        <w:tc>
          <w:tcPr>
            <w:tcW w:w="2552" w:type="dxa"/>
            <w:vMerge/>
            <w:vAlign w:val="center"/>
          </w:tcPr>
          <w:p w14:paraId="343A9D66" w14:textId="6EED99A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7B52586" w14:textId="6862C2A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B6D6CDC" w14:textId="76806C1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3A89FE5F" w14:textId="77777777" w:rsidTr="005C2EB2">
        <w:trPr>
          <w:hidden w:val="0"/>
        </w:trPr>
        <w:tc>
          <w:tcPr>
            <w:tcW w:w="1985" w:type="dxa"/>
          </w:tcPr>
          <w:p w14:paraId="2F99EA07" w14:textId="19741B0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E2EKD01AA801ХС57</w:t>
            </w:r>
          </w:p>
        </w:tc>
        <w:tc>
          <w:tcPr>
            <w:tcW w:w="2552" w:type="dxa"/>
            <w:vMerge/>
            <w:vAlign w:val="center"/>
          </w:tcPr>
          <w:p w14:paraId="186A5DD7" w14:textId="6C2A58B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39EC55E" w14:textId="2FD1563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3D066CD5" w14:textId="37C021A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789CDD64" w14:textId="77777777" w:rsidTr="005C2EB2">
        <w:trPr>
          <w:hidden w:val="0"/>
        </w:trPr>
        <w:tc>
          <w:tcPr>
            <w:tcW w:w="1985" w:type="dxa"/>
          </w:tcPr>
          <w:p w14:paraId="13B66E01" w14:textId="163CAE9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E2EKD01AA801ХС10</w:t>
            </w:r>
          </w:p>
        </w:tc>
        <w:tc>
          <w:tcPr>
            <w:tcW w:w="2552" w:type="dxa"/>
            <w:vMerge/>
            <w:vAlign w:val="center"/>
          </w:tcPr>
          <w:p w14:paraId="5AF057EE" w14:textId="3EB3D31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16A21FF" w14:textId="0CE5002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6FA719FC" w14:textId="60D7AF0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381D666C" w14:textId="77777777" w:rsidTr="005C2EB2">
        <w:trPr>
          <w:hidden w:val="0"/>
        </w:trPr>
        <w:tc>
          <w:tcPr>
            <w:tcW w:w="1985" w:type="dxa"/>
          </w:tcPr>
          <w:p w14:paraId="155A5BEE" w14:textId="3101F7E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E2EKD01AA801ХM01</w:t>
            </w:r>
          </w:p>
        </w:tc>
        <w:tc>
          <w:tcPr>
            <w:tcW w:w="2552" w:type="dxa"/>
            <w:vMerge/>
            <w:vAlign w:val="center"/>
          </w:tcPr>
          <w:p w14:paraId="34E6477B" w14:textId="58A6E2D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15100CB" w14:textId="48449EC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B982DAF" w14:textId="4D63661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6A140BE5" w14:textId="77777777" w:rsidTr="005C2EB2">
        <w:trPr>
          <w:hidden w:val="0"/>
        </w:trPr>
        <w:tc>
          <w:tcPr>
            <w:tcW w:w="1985" w:type="dxa"/>
          </w:tcPr>
          <w:p w14:paraId="0BBBD64E" w14:textId="338F7D5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E2EKD02AA801XC51</w:t>
            </w:r>
          </w:p>
        </w:tc>
        <w:tc>
          <w:tcPr>
            <w:tcW w:w="2552" w:type="dxa"/>
            <w:vMerge w:val="restart"/>
            <w:vAlign w:val="center"/>
          </w:tcPr>
          <w:p w14:paraId="5AEF0607" w14:textId="468587E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Регулирующий клапан ЗР-1 (линия 2)</w:t>
            </w:r>
          </w:p>
        </w:tc>
        <w:tc>
          <w:tcPr>
            <w:tcW w:w="4394" w:type="dxa"/>
          </w:tcPr>
          <w:p w14:paraId="1EC712F6" w14:textId="1C0FE0F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62F27BB" w14:textId="794FFDB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7A3362E1" w14:textId="77777777" w:rsidTr="005C2EB2">
        <w:trPr>
          <w:hidden w:val="0"/>
        </w:trPr>
        <w:tc>
          <w:tcPr>
            <w:tcW w:w="1985" w:type="dxa"/>
          </w:tcPr>
          <w:p w14:paraId="2104A549" w14:textId="22C7775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E2EKD02AA801XC52</w:t>
            </w:r>
          </w:p>
        </w:tc>
        <w:tc>
          <w:tcPr>
            <w:tcW w:w="2552" w:type="dxa"/>
            <w:vMerge/>
            <w:vAlign w:val="center"/>
          </w:tcPr>
          <w:p w14:paraId="1E193DAA" w14:textId="40192DF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95F64B2" w14:textId="2835466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6BA6D482" w14:textId="0CC5E16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28E31C37" w14:textId="77777777" w:rsidTr="005C2EB2">
        <w:trPr>
          <w:hidden w:val="0"/>
        </w:trPr>
        <w:tc>
          <w:tcPr>
            <w:tcW w:w="1985" w:type="dxa"/>
          </w:tcPr>
          <w:p w14:paraId="6DD02582" w14:textId="593902F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E2EKD02AA801XC57</w:t>
            </w:r>
          </w:p>
        </w:tc>
        <w:tc>
          <w:tcPr>
            <w:tcW w:w="2552" w:type="dxa"/>
            <w:vMerge/>
            <w:vAlign w:val="center"/>
          </w:tcPr>
          <w:p w14:paraId="2065420F" w14:textId="4A45AB7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A3F7B6" w14:textId="1ED9E65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</w:t>
            </w:r>
          </w:p>
        </w:tc>
        <w:tc>
          <w:tcPr>
            <w:tcW w:w="1557" w:type="dxa"/>
          </w:tcPr>
          <w:p w14:paraId="1862FF26" w14:textId="1E65DB0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2A22D1A2" w14:textId="77777777" w:rsidTr="005C2EB2">
        <w:trPr>
          <w:hidden w:val="0"/>
        </w:trPr>
        <w:tc>
          <w:tcPr>
            <w:tcW w:w="1985" w:type="dxa"/>
          </w:tcPr>
          <w:p w14:paraId="458B597C" w14:textId="7B33266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E2EKD02AA801XC10</w:t>
            </w:r>
          </w:p>
        </w:tc>
        <w:tc>
          <w:tcPr>
            <w:tcW w:w="2552" w:type="dxa"/>
            <w:vMerge/>
            <w:vAlign w:val="center"/>
          </w:tcPr>
          <w:p w14:paraId="2BBE216E" w14:textId="653BE34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8153C53" w14:textId="2867193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21B7FAF2" w14:textId="4491745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1D5E7FEE" w14:textId="77777777" w:rsidTr="005C2EB2">
        <w:trPr>
          <w:hidden w:val="0"/>
        </w:trPr>
        <w:tc>
          <w:tcPr>
            <w:tcW w:w="1985" w:type="dxa"/>
          </w:tcPr>
          <w:p w14:paraId="03A0FAE8" w14:textId="7454A11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E2EKD02AA801XM01</w:t>
            </w:r>
          </w:p>
        </w:tc>
        <w:tc>
          <w:tcPr>
            <w:tcW w:w="2552" w:type="dxa"/>
            <w:vMerge/>
            <w:vAlign w:val="center"/>
          </w:tcPr>
          <w:p w14:paraId="14D104C7" w14:textId="0DF4CE7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1B1005D" w14:textId="163EF28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E67C0DB" w14:textId="1B29EA2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62D2DA47" w14:textId="77777777" w:rsidTr="005C2EB2">
        <w:trPr>
          <w:hidden w:val="0"/>
        </w:trPr>
        <w:tc>
          <w:tcPr>
            <w:tcW w:w="1985" w:type="dxa"/>
          </w:tcPr>
          <w:p w14:paraId="3E1F93A0" w14:textId="6DB4FCB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lastRenderedPageBreak/>
              <w:t>E2EKD01AA001XB51</w:t>
            </w:r>
          </w:p>
        </w:tc>
        <w:tc>
          <w:tcPr>
            <w:tcW w:w="2552" w:type="dxa"/>
            <w:vMerge w:val="restart"/>
            <w:vAlign w:val="center"/>
          </w:tcPr>
          <w:p w14:paraId="4D5E965E" w14:textId="51C643B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2-13Г на входе линии 1</w:t>
            </w:r>
          </w:p>
        </w:tc>
        <w:tc>
          <w:tcPr>
            <w:tcW w:w="4394" w:type="dxa"/>
          </w:tcPr>
          <w:p w14:paraId="40BB63DF" w14:textId="5A35F8D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FF3460A" w14:textId="3209AAB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696A182" w14:textId="77777777" w:rsidTr="005C2EB2">
        <w:trPr>
          <w:hidden w:val="0"/>
        </w:trPr>
        <w:tc>
          <w:tcPr>
            <w:tcW w:w="1985" w:type="dxa"/>
          </w:tcPr>
          <w:p w14:paraId="306CDBF7" w14:textId="5350FBE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E2EKD01AA001XB52</w:t>
            </w:r>
          </w:p>
        </w:tc>
        <w:tc>
          <w:tcPr>
            <w:tcW w:w="2552" w:type="dxa"/>
            <w:vMerge/>
            <w:vAlign w:val="center"/>
          </w:tcPr>
          <w:p w14:paraId="4E0CBE51" w14:textId="5C6F2F0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9EE122D" w14:textId="63976DF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D3C1FA4" w14:textId="37E8388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6633B85D" w14:textId="77777777" w:rsidTr="005C2EB2">
        <w:trPr>
          <w:hidden w:val="0"/>
        </w:trPr>
        <w:tc>
          <w:tcPr>
            <w:tcW w:w="1985" w:type="dxa"/>
          </w:tcPr>
          <w:p w14:paraId="2B998A30" w14:textId="64DDE3D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E2EKD01AA001XM01</w:t>
            </w:r>
          </w:p>
        </w:tc>
        <w:tc>
          <w:tcPr>
            <w:tcW w:w="2552" w:type="dxa"/>
            <w:vMerge/>
            <w:vAlign w:val="center"/>
          </w:tcPr>
          <w:p w14:paraId="7BBEC447" w14:textId="5B3F6F3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07CBFA4" w14:textId="4361DF1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CD0ED7E" w14:textId="62CD766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272E3C3" w14:textId="77777777" w:rsidTr="005C2EB2">
        <w:trPr>
          <w:hidden w:val="0"/>
        </w:trPr>
        <w:tc>
          <w:tcPr>
            <w:tcW w:w="1985" w:type="dxa"/>
          </w:tcPr>
          <w:p w14:paraId="7301618C" w14:textId="2F7B0ED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E2EKD01AA001XL01</w:t>
            </w:r>
          </w:p>
        </w:tc>
        <w:tc>
          <w:tcPr>
            <w:tcW w:w="2552" w:type="dxa"/>
            <w:vMerge/>
            <w:vAlign w:val="center"/>
          </w:tcPr>
          <w:p w14:paraId="6934AD76" w14:textId="3C570FA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4EF745E" w14:textId="1CB7563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14FEE3A" w14:textId="7F43FB5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CCE8961" w14:textId="77777777" w:rsidTr="005C2EB2">
        <w:trPr>
          <w:hidden w:val="0"/>
        </w:trPr>
        <w:tc>
          <w:tcPr>
            <w:tcW w:w="1985" w:type="dxa"/>
          </w:tcPr>
          <w:p w14:paraId="2E05D60C" w14:textId="1EF5367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E2EKD01AA002XB51</w:t>
            </w:r>
          </w:p>
        </w:tc>
        <w:tc>
          <w:tcPr>
            <w:tcW w:w="2552" w:type="dxa"/>
            <w:vMerge w:val="restart"/>
            <w:vAlign w:val="center"/>
          </w:tcPr>
          <w:p w14:paraId="4C988EA0" w14:textId="170821D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2-14Г на выходе линии 1</w:t>
            </w:r>
          </w:p>
        </w:tc>
        <w:tc>
          <w:tcPr>
            <w:tcW w:w="4394" w:type="dxa"/>
          </w:tcPr>
          <w:p w14:paraId="13A4615A" w14:textId="1950227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4376947" w14:textId="6E0E6C6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3241297F" w14:textId="77777777" w:rsidTr="005C2EB2">
        <w:trPr>
          <w:hidden w:val="0"/>
        </w:trPr>
        <w:tc>
          <w:tcPr>
            <w:tcW w:w="1985" w:type="dxa"/>
          </w:tcPr>
          <w:p w14:paraId="33569B79" w14:textId="4037E77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E2EKD01AA002XB52</w:t>
            </w:r>
          </w:p>
        </w:tc>
        <w:tc>
          <w:tcPr>
            <w:tcW w:w="2552" w:type="dxa"/>
            <w:vMerge/>
            <w:vAlign w:val="center"/>
          </w:tcPr>
          <w:p w14:paraId="1A793E1C" w14:textId="30F147A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85072FE" w14:textId="3246C5C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158444F" w14:textId="3A62B5C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58C78C5" w14:textId="77777777" w:rsidTr="005C2EB2">
        <w:trPr>
          <w:hidden w:val="0"/>
        </w:trPr>
        <w:tc>
          <w:tcPr>
            <w:tcW w:w="1985" w:type="dxa"/>
          </w:tcPr>
          <w:p w14:paraId="72A1AB57" w14:textId="3BB8D2A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E2EKD01AA002XM01</w:t>
            </w:r>
          </w:p>
        </w:tc>
        <w:tc>
          <w:tcPr>
            <w:tcW w:w="2552" w:type="dxa"/>
            <w:vMerge/>
            <w:vAlign w:val="center"/>
          </w:tcPr>
          <w:p w14:paraId="08E1B9B8" w14:textId="1C97479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69E78E2" w14:textId="601E7D5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18905EAB" w14:textId="77E3F92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9ED4C71" w14:textId="77777777" w:rsidTr="005C2EB2">
        <w:trPr>
          <w:hidden w:val="0"/>
        </w:trPr>
        <w:tc>
          <w:tcPr>
            <w:tcW w:w="1985" w:type="dxa"/>
          </w:tcPr>
          <w:p w14:paraId="3FE39904" w14:textId="3C76DAA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E2EKD01AA002XL01</w:t>
            </w:r>
          </w:p>
        </w:tc>
        <w:tc>
          <w:tcPr>
            <w:tcW w:w="2552" w:type="dxa"/>
            <w:vMerge/>
            <w:vAlign w:val="center"/>
          </w:tcPr>
          <w:p w14:paraId="290215AE" w14:textId="3F3719B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0066E48" w14:textId="0CBB843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1C1913B" w14:textId="7FD9CB3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E443607" w14:textId="77777777" w:rsidTr="005C2EB2">
        <w:trPr>
          <w:hidden w:val="0"/>
        </w:trPr>
        <w:tc>
          <w:tcPr>
            <w:tcW w:w="1985" w:type="dxa"/>
          </w:tcPr>
          <w:p w14:paraId="46619AAB" w14:textId="36AF7ED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E2EKD02AA001XB51</w:t>
            </w:r>
          </w:p>
        </w:tc>
        <w:tc>
          <w:tcPr>
            <w:tcW w:w="2552" w:type="dxa"/>
            <w:vMerge w:val="restart"/>
            <w:vAlign w:val="center"/>
          </w:tcPr>
          <w:p w14:paraId="3F9A53E2" w14:textId="1972061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2-15Г на входе линии 2</w:t>
            </w:r>
          </w:p>
        </w:tc>
        <w:tc>
          <w:tcPr>
            <w:tcW w:w="4394" w:type="dxa"/>
          </w:tcPr>
          <w:p w14:paraId="1E90CDDC" w14:textId="5C057B0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343632B6" w14:textId="615607F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DD67A91" w14:textId="77777777" w:rsidTr="005C2EB2">
        <w:trPr>
          <w:hidden w:val="0"/>
        </w:trPr>
        <w:tc>
          <w:tcPr>
            <w:tcW w:w="1985" w:type="dxa"/>
          </w:tcPr>
          <w:p w14:paraId="660DE72F" w14:textId="05A25BE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E2EKD02AA001XB52</w:t>
            </w:r>
          </w:p>
        </w:tc>
        <w:tc>
          <w:tcPr>
            <w:tcW w:w="2552" w:type="dxa"/>
            <w:vMerge/>
            <w:vAlign w:val="center"/>
          </w:tcPr>
          <w:p w14:paraId="39D97014" w14:textId="29776FE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5AD7852" w14:textId="594DE0A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4AEDBF73" w14:textId="3C7CB33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60A3949" w14:textId="77777777" w:rsidTr="005C2EB2">
        <w:trPr>
          <w:hidden w:val="0"/>
        </w:trPr>
        <w:tc>
          <w:tcPr>
            <w:tcW w:w="1985" w:type="dxa"/>
          </w:tcPr>
          <w:p w14:paraId="24692227" w14:textId="40AC2CD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E2EKD02AA001XM01</w:t>
            </w:r>
          </w:p>
        </w:tc>
        <w:tc>
          <w:tcPr>
            <w:tcW w:w="2552" w:type="dxa"/>
            <w:vMerge/>
            <w:vAlign w:val="center"/>
          </w:tcPr>
          <w:p w14:paraId="4828D3B5" w14:textId="3E6ADB3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14EA816" w14:textId="1BB1804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21932BF6" w14:textId="16F379E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32122668" w14:textId="77777777" w:rsidTr="005C2EB2">
        <w:trPr>
          <w:hidden w:val="0"/>
        </w:trPr>
        <w:tc>
          <w:tcPr>
            <w:tcW w:w="1985" w:type="dxa"/>
          </w:tcPr>
          <w:p w14:paraId="489369CA" w14:textId="28412D5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E2EKD02AA001XL01</w:t>
            </w:r>
          </w:p>
        </w:tc>
        <w:tc>
          <w:tcPr>
            <w:tcW w:w="2552" w:type="dxa"/>
            <w:vMerge/>
            <w:vAlign w:val="center"/>
          </w:tcPr>
          <w:p w14:paraId="714472D8" w14:textId="7050031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9F6B3B0" w14:textId="0393E4F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38586471" w14:textId="15986C9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30878B4" w14:textId="77777777" w:rsidTr="005C2EB2">
        <w:trPr>
          <w:hidden w:val="0"/>
        </w:trPr>
        <w:tc>
          <w:tcPr>
            <w:tcW w:w="1985" w:type="dxa"/>
          </w:tcPr>
          <w:p w14:paraId="064E9F62" w14:textId="6775386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E2EKD02AA002XB51</w:t>
            </w:r>
          </w:p>
        </w:tc>
        <w:tc>
          <w:tcPr>
            <w:tcW w:w="2552" w:type="dxa"/>
            <w:vMerge w:val="restart"/>
            <w:vAlign w:val="center"/>
          </w:tcPr>
          <w:p w14:paraId="7D583812" w14:textId="5A4E3B8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2-16Г на выходе линии 2</w:t>
            </w:r>
          </w:p>
        </w:tc>
        <w:tc>
          <w:tcPr>
            <w:tcW w:w="4394" w:type="dxa"/>
          </w:tcPr>
          <w:p w14:paraId="3C6C1801" w14:textId="52732F8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19E1B5CF" w14:textId="138B606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49EA84E" w14:textId="77777777" w:rsidTr="005C2EB2">
        <w:trPr>
          <w:hidden w:val="0"/>
        </w:trPr>
        <w:tc>
          <w:tcPr>
            <w:tcW w:w="1985" w:type="dxa"/>
          </w:tcPr>
          <w:p w14:paraId="2767C132" w14:textId="17017A1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E2EKD02AA002XB52</w:t>
            </w:r>
          </w:p>
        </w:tc>
        <w:tc>
          <w:tcPr>
            <w:tcW w:w="2552" w:type="dxa"/>
            <w:vMerge/>
            <w:vAlign w:val="center"/>
          </w:tcPr>
          <w:p w14:paraId="770B5533" w14:textId="1145375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8D06E22" w14:textId="27F3E1B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F1DC86C" w14:textId="64FE576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9C57FEE" w14:textId="77777777" w:rsidTr="005C2EB2">
        <w:trPr>
          <w:hidden w:val="0"/>
        </w:trPr>
        <w:tc>
          <w:tcPr>
            <w:tcW w:w="1985" w:type="dxa"/>
          </w:tcPr>
          <w:p w14:paraId="7B52A8A0" w14:textId="2EB4D64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E2EKD02AA002XM01</w:t>
            </w:r>
          </w:p>
        </w:tc>
        <w:tc>
          <w:tcPr>
            <w:tcW w:w="2552" w:type="dxa"/>
            <w:vMerge/>
            <w:vAlign w:val="center"/>
          </w:tcPr>
          <w:p w14:paraId="05ABA6B6" w14:textId="526B596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52736A9" w14:textId="52269A0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6C68C11E" w14:textId="0C6C4AF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63CCF320" w14:textId="77777777" w:rsidTr="005C2EB2">
        <w:trPr>
          <w:hidden w:val="0"/>
        </w:trPr>
        <w:tc>
          <w:tcPr>
            <w:tcW w:w="1985" w:type="dxa"/>
          </w:tcPr>
          <w:p w14:paraId="23CF0214" w14:textId="6A8D8EE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E2EKD02AA002XL01</w:t>
            </w:r>
          </w:p>
        </w:tc>
        <w:tc>
          <w:tcPr>
            <w:tcW w:w="2552" w:type="dxa"/>
            <w:vMerge/>
            <w:vAlign w:val="center"/>
          </w:tcPr>
          <w:p w14:paraId="78C993D1" w14:textId="2D1BEFE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838A844" w14:textId="2DF0882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609C35E8" w14:textId="3185785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D7C8F87" w14:textId="77777777" w:rsidTr="005C2EB2">
        <w:trPr>
          <w:hidden w:val="0"/>
        </w:trPr>
        <w:tc>
          <w:tcPr>
            <w:tcW w:w="1985" w:type="dxa"/>
          </w:tcPr>
          <w:p w14:paraId="37B83F40" w14:textId="53AF17D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E2EKG02AA001XB51</w:t>
            </w:r>
          </w:p>
        </w:tc>
        <w:tc>
          <w:tcPr>
            <w:tcW w:w="2552" w:type="dxa"/>
            <w:vMerge w:val="restart"/>
            <w:vAlign w:val="center"/>
          </w:tcPr>
          <w:p w14:paraId="4897F767" w14:textId="578F839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2-17Г на байпасе ГРП-2</w:t>
            </w:r>
          </w:p>
        </w:tc>
        <w:tc>
          <w:tcPr>
            <w:tcW w:w="4394" w:type="dxa"/>
          </w:tcPr>
          <w:p w14:paraId="08FB1006" w14:textId="664A2F5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22A27559" w14:textId="686696C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9CFEAF1" w14:textId="77777777" w:rsidTr="005C2EB2">
        <w:trPr>
          <w:hidden w:val="0"/>
        </w:trPr>
        <w:tc>
          <w:tcPr>
            <w:tcW w:w="1985" w:type="dxa"/>
          </w:tcPr>
          <w:p w14:paraId="0F745928" w14:textId="7F32859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E2EKG02AA001XB52</w:t>
            </w:r>
          </w:p>
        </w:tc>
        <w:tc>
          <w:tcPr>
            <w:tcW w:w="2552" w:type="dxa"/>
            <w:vMerge/>
            <w:vAlign w:val="center"/>
          </w:tcPr>
          <w:p w14:paraId="3E9B10B9" w14:textId="325F5CB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DDD6B83" w14:textId="4706014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272666C" w14:textId="42B3C6E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05045E0" w14:textId="77777777" w:rsidTr="005C2EB2">
        <w:trPr>
          <w:hidden w:val="0"/>
        </w:trPr>
        <w:tc>
          <w:tcPr>
            <w:tcW w:w="1985" w:type="dxa"/>
          </w:tcPr>
          <w:p w14:paraId="29F8DF5F" w14:textId="503C070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E2EKG02AA001XB06</w:t>
            </w:r>
          </w:p>
        </w:tc>
        <w:tc>
          <w:tcPr>
            <w:tcW w:w="2552" w:type="dxa"/>
            <w:vMerge/>
            <w:vAlign w:val="center"/>
          </w:tcPr>
          <w:p w14:paraId="4874F1BF" w14:textId="7D8D1F5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96B1031" w14:textId="4C6BEC3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2B58FF8B" w14:textId="05E19D7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323F9874" w14:textId="77777777" w:rsidTr="005C2EB2">
        <w:trPr>
          <w:hidden w:val="0"/>
        </w:trPr>
        <w:tc>
          <w:tcPr>
            <w:tcW w:w="1985" w:type="dxa"/>
          </w:tcPr>
          <w:p w14:paraId="05F2A06A" w14:textId="29E6D6F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E2EKG02AA001XM01</w:t>
            </w:r>
          </w:p>
        </w:tc>
        <w:tc>
          <w:tcPr>
            <w:tcW w:w="2552" w:type="dxa"/>
            <w:vMerge/>
            <w:vAlign w:val="center"/>
          </w:tcPr>
          <w:p w14:paraId="729555B3" w14:textId="4B9DF5F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6059E20" w14:textId="6352CC2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0901343" w14:textId="3B630ED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35C632BA" w14:textId="77777777" w:rsidTr="005C2EB2">
        <w:trPr>
          <w:hidden w:val="0"/>
        </w:trPr>
        <w:tc>
          <w:tcPr>
            <w:tcW w:w="1985" w:type="dxa"/>
          </w:tcPr>
          <w:p w14:paraId="5C8C2AA7" w14:textId="17D25EE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E2EKG02AA001XL01</w:t>
            </w:r>
          </w:p>
        </w:tc>
        <w:tc>
          <w:tcPr>
            <w:tcW w:w="2552" w:type="dxa"/>
            <w:vMerge/>
            <w:vAlign w:val="center"/>
          </w:tcPr>
          <w:p w14:paraId="4CC86CF0" w14:textId="4800AA2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0080D84" w14:textId="7A6E045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0FFB4657" w14:textId="623D067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BA8BD7B" w14:textId="77777777" w:rsidTr="005C2EB2">
        <w:trPr>
          <w:hidden w:val="0"/>
        </w:trPr>
        <w:tc>
          <w:tcPr>
            <w:tcW w:w="1985" w:type="dxa"/>
          </w:tcPr>
          <w:p w14:paraId="11F8297D" w14:textId="7C8FD08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E2EKA01AA001XB51</w:t>
            </w:r>
          </w:p>
        </w:tc>
        <w:tc>
          <w:tcPr>
            <w:tcW w:w="2552" w:type="dxa"/>
            <w:vMerge w:val="restart"/>
            <w:vAlign w:val="center"/>
          </w:tcPr>
          <w:p w14:paraId="0F94C91D" w14:textId="084D210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2-3Г на входе ГРП-2</w:t>
            </w:r>
          </w:p>
        </w:tc>
        <w:tc>
          <w:tcPr>
            <w:tcW w:w="4394" w:type="dxa"/>
          </w:tcPr>
          <w:p w14:paraId="59F41235" w14:textId="543EAEB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036B6FB2" w14:textId="5A2D5A6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E562403" w14:textId="77777777" w:rsidTr="005C2EB2">
        <w:trPr>
          <w:hidden w:val="0"/>
        </w:trPr>
        <w:tc>
          <w:tcPr>
            <w:tcW w:w="1985" w:type="dxa"/>
          </w:tcPr>
          <w:p w14:paraId="09D43416" w14:textId="3440D57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E2EKA01AA001XB52</w:t>
            </w:r>
          </w:p>
        </w:tc>
        <w:tc>
          <w:tcPr>
            <w:tcW w:w="2552" w:type="dxa"/>
            <w:vMerge/>
            <w:vAlign w:val="center"/>
          </w:tcPr>
          <w:p w14:paraId="2379EBE8" w14:textId="785C592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75BDD0E" w14:textId="03C29FD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A3C1749" w14:textId="18F1AEC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FE1AE2B" w14:textId="77777777" w:rsidTr="005C2EB2">
        <w:trPr>
          <w:hidden w:val="0"/>
        </w:trPr>
        <w:tc>
          <w:tcPr>
            <w:tcW w:w="1985" w:type="dxa"/>
          </w:tcPr>
          <w:p w14:paraId="007B253B" w14:textId="364A161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lastRenderedPageBreak/>
              <w:t>E2EKA01AA001XB06</w:t>
            </w:r>
          </w:p>
        </w:tc>
        <w:tc>
          <w:tcPr>
            <w:tcW w:w="2552" w:type="dxa"/>
            <w:vMerge/>
            <w:vAlign w:val="center"/>
          </w:tcPr>
          <w:p w14:paraId="39B04E6C" w14:textId="2CDEF57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BD5C14" w14:textId="5C7BD04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6A8232BF" w14:textId="0ACA08B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C31BAED" w14:textId="77777777" w:rsidTr="005C2EB2">
        <w:trPr>
          <w:hidden w:val="0"/>
        </w:trPr>
        <w:tc>
          <w:tcPr>
            <w:tcW w:w="1985" w:type="dxa"/>
          </w:tcPr>
          <w:p w14:paraId="0BB09D9D" w14:textId="533D49D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E2EKA01AA001XM01</w:t>
            </w:r>
          </w:p>
        </w:tc>
        <w:tc>
          <w:tcPr>
            <w:tcW w:w="2552" w:type="dxa"/>
            <w:vMerge/>
            <w:vAlign w:val="center"/>
          </w:tcPr>
          <w:p w14:paraId="2FE366DD" w14:textId="0F5003D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1EDEB73" w14:textId="14F127D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5F6E7956" w14:textId="03BC3B5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6D06A63" w14:textId="77777777" w:rsidTr="005C2EB2">
        <w:trPr>
          <w:hidden w:val="0"/>
        </w:trPr>
        <w:tc>
          <w:tcPr>
            <w:tcW w:w="1985" w:type="dxa"/>
          </w:tcPr>
          <w:p w14:paraId="0BE8A0CC" w14:textId="71478C4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E2EKA01AA001XL01</w:t>
            </w:r>
          </w:p>
        </w:tc>
        <w:tc>
          <w:tcPr>
            <w:tcW w:w="2552" w:type="dxa"/>
            <w:vMerge/>
            <w:vAlign w:val="center"/>
          </w:tcPr>
          <w:p w14:paraId="0ADCD20B" w14:textId="119B3FB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472AF76" w14:textId="0291BE2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4EC215F0" w14:textId="673CD4D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6AC67C6" w14:textId="77777777" w:rsidTr="005C2EB2">
        <w:trPr>
          <w:hidden w:val="0"/>
        </w:trPr>
        <w:tc>
          <w:tcPr>
            <w:tcW w:w="1985" w:type="dxa"/>
          </w:tcPr>
          <w:p w14:paraId="5D5F12EB" w14:textId="60DCAC2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E2EKG11AA001XB51</w:t>
            </w:r>
          </w:p>
        </w:tc>
        <w:tc>
          <w:tcPr>
            <w:tcW w:w="2552" w:type="dxa"/>
            <w:vMerge w:val="restart"/>
            <w:vAlign w:val="center"/>
          </w:tcPr>
          <w:p w14:paraId="048E1569" w14:textId="766D623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2-19Г на выходе ГРП-2 к главному корпусу</w:t>
            </w:r>
          </w:p>
        </w:tc>
        <w:tc>
          <w:tcPr>
            <w:tcW w:w="4394" w:type="dxa"/>
          </w:tcPr>
          <w:p w14:paraId="59D80E85" w14:textId="2ACF31E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0B1F90E" w14:textId="23BF09D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FC3D399" w14:textId="77777777" w:rsidTr="005C2EB2">
        <w:trPr>
          <w:hidden w:val="0"/>
        </w:trPr>
        <w:tc>
          <w:tcPr>
            <w:tcW w:w="1985" w:type="dxa"/>
          </w:tcPr>
          <w:p w14:paraId="0D8CE672" w14:textId="0CC5F8E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E2EKG11AA001XB52</w:t>
            </w:r>
          </w:p>
        </w:tc>
        <w:tc>
          <w:tcPr>
            <w:tcW w:w="2552" w:type="dxa"/>
            <w:vMerge/>
            <w:vAlign w:val="center"/>
          </w:tcPr>
          <w:p w14:paraId="2F160108" w14:textId="2365A58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A324B2C" w14:textId="69B97C3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767ACAD2" w14:textId="72E931A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7ED2B3D" w14:textId="77777777" w:rsidTr="005C2EB2">
        <w:trPr>
          <w:hidden w:val="0"/>
        </w:trPr>
        <w:tc>
          <w:tcPr>
            <w:tcW w:w="1985" w:type="dxa"/>
          </w:tcPr>
          <w:p w14:paraId="2510AFA3" w14:textId="21EAF63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E2EKG11AA001XB06</w:t>
            </w:r>
          </w:p>
        </w:tc>
        <w:tc>
          <w:tcPr>
            <w:tcW w:w="2552" w:type="dxa"/>
            <w:vMerge/>
            <w:vAlign w:val="center"/>
          </w:tcPr>
          <w:p w14:paraId="200DC7F2" w14:textId="71715D2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BBC4ED4" w14:textId="0BE0723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1228F289" w14:textId="7721D3F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4923D87" w14:textId="77777777" w:rsidTr="005C2EB2">
        <w:trPr>
          <w:hidden w:val="0"/>
        </w:trPr>
        <w:tc>
          <w:tcPr>
            <w:tcW w:w="1985" w:type="dxa"/>
          </w:tcPr>
          <w:p w14:paraId="7C421ED3" w14:textId="4DF3465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E2EKG11AA001XM01</w:t>
            </w:r>
          </w:p>
        </w:tc>
        <w:tc>
          <w:tcPr>
            <w:tcW w:w="2552" w:type="dxa"/>
            <w:vMerge/>
            <w:vAlign w:val="center"/>
          </w:tcPr>
          <w:p w14:paraId="70A0A936" w14:textId="0C2ED8D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E886597" w14:textId="3C8ADFC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1AE3E21" w14:textId="67CE7D5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3AF72B85" w14:textId="77777777" w:rsidTr="005C2EB2">
        <w:trPr>
          <w:hidden w:val="0"/>
        </w:trPr>
        <w:tc>
          <w:tcPr>
            <w:tcW w:w="1985" w:type="dxa"/>
          </w:tcPr>
          <w:p w14:paraId="5A376AB4" w14:textId="08DF16B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E2EKG11AA001XL01</w:t>
            </w:r>
          </w:p>
        </w:tc>
        <w:tc>
          <w:tcPr>
            <w:tcW w:w="2552" w:type="dxa"/>
            <w:vMerge/>
            <w:vAlign w:val="center"/>
          </w:tcPr>
          <w:p w14:paraId="794F06BB" w14:textId="0FA5799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7C237F5" w14:textId="36B7C4C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0E98DF1" w14:textId="77AAF96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8445D5B" w14:textId="77777777" w:rsidTr="005C2EB2">
        <w:trPr>
          <w:hidden w:val="0"/>
        </w:trPr>
        <w:tc>
          <w:tcPr>
            <w:tcW w:w="1985" w:type="dxa"/>
          </w:tcPr>
          <w:p w14:paraId="3844575B" w14:textId="7177DF9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E2EKG11AA002XB51</w:t>
            </w:r>
          </w:p>
        </w:tc>
        <w:tc>
          <w:tcPr>
            <w:tcW w:w="2552" w:type="dxa"/>
            <w:vMerge w:val="restart"/>
            <w:vAlign w:val="center"/>
          </w:tcPr>
          <w:p w14:paraId="374D6668" w14:textId="1B05601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Задвижка 4-ГД</w:t>
            </w:r>
          </w:p>
        </w:tc>
        <w:tc>
          <w:tcPr>
            <w:tcW w:w="4394" w:type="dxa"/>
          </w:tcPr>
          <w:p w14:paraId="2F5E7C7F" w14:textId="3A34B2F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56DAF05F" w14:textId="752F926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3823A75" w14:textId="77777777" w:rsidTr="005C2EB2">
        <w:trPr>
          <w:hidden w:val="0"/>
        </w:trPr>
        <w:tc>
          <w:tcPr>
            <w:tcW w:w="1985" w:type="dxa"/>
          </w:tcPr>
          <w:p w14:paraId="69B86B27" w14:textId="1EC8C38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E2EKG11AA002XB52</w:t>
            </w:r>
          </w:p>
        </w:tc>
        <w:tc>
          <w:tcPr>
            <w:tcW w:w="2552" w:type="dxa"/>
            <w:vMerge/>
            <w:vAlign w:val="center"/>
          </w:tcPr>
          <w:p w14:paraId="61BE34AA" w14:textId="30D8015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8F737F8" w14:textId="12C2C1D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1F2B199C" w14:textId="3D0F6DA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6F088708" w14:textId="77777777" w:rsidTr="005C2EB2">
        <w:trPr>
          <w:hidden w:val="0"/>
        </w:trPr>
        <w:tc>
          <w:tcPr>
            <w:tcW w:w="1985" w:type="dxa"/>
          </w:tcPr>
          <w:p w14:paraId="36E9160F" w14:textId="1700C8D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E2EKG11AA002XB06</w:t>
            </w:r>
          </w:p>
        </w:tc>
        <w:tc>
          <w:tcPr>
            <w:tcW w:w="2552" w:type="dxa"/>
            <w:vMerge/>
            <w:vAlign w:val="center"/>
          </w:tcPr>
          <w:p w14:paraId="46096A9A" w14:textId="62F39D5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24B7673" w14:textId="5494191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 на закрытие</w:t>
            </w:r>
          </w:p>
        </w:tc>
        <w:tc>
          <w:tcPr>
            <w:tcW w:w="1557" w:type="dxa"/>
          </w:tcPr>
          <w:p w14:paraId="540C182E" w14:textId="13EF68F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CD5BBC6" w14:textId="77777777" w:rsidTr="005C2EB2">
        <w:trPr>
          <w:hidden w:val="0"/>
        </w:trPr>
        <w:tc>
          <w:tcPr>
            <w:tcW w:w="1985" w:type="dxa"/>
          </w:tcPr>
          <w:p w14:paraId="4B0E5218" w14:textId="1426851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E2EKG11AA002XM01</w:t>
            </w:r>
          </w:p>
        </w:tc>
        <w:tc>
          <w:tcPr>
            <w:tcW w:w="2552" w:type="dxa"/>
            <w:vMerge/>
            <w:vAlign w:val="center"/>
          </w:tcPr>
          <w:p w14:paraId="35313472" w14:textId="2700216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BB5BAAD" w14:textId="5093977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45C760B4" w14:textId="629B249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166B26CE" w14:textId="77777777" w:rsidTr="005C2EB2">
        <w:trPr>
          <w:hidden w:val="0"/>
        </w:trPr>
        <w:tc>
          <w:tcPr>
            <w:tcW w:w="1985" w:type="dxa"/>
          </w:tcPr>
          <w:p w14:paraId="129BCB6C" w14:textId="24CC0BF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E2EKG11AA002XL01</w:t>
            </w:r>
          </w:p>
        </w:tc>
        <w:tc>
          <w:tcPr>
            <w:tcW w:w="2552" w:type="dxa"/>
            <w:vMerge/>
            <w:vAlign w:val="center"/>
          </w:tcPr>
          <w:p w14:paraId="7E91615C" w14:textId="7F704F3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50FCBC" w14:textId="4925AF3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7FFC8AF0" w14:textId="74D6E88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6C8A7CCB" w14:textId="77777777" w:rsidTr="005C2EB2">
        <w:trPr>
          <w:hidden w:val="0"/>
        </w:trPr>
        <w:tc>
          <w:tcPr>
            <w:tcW w:w="1985" w:type="dxa"/>
          </w:tcPr>
          <w:p w14:paraId="55C804C0" w14:textId="42F4937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E2EKG12AA001XB01</w:t>
            </w:r>
          </w:p>
        </w:tc>
        <w:tc>
          <w:tcPr>
            <w:tcW w:w="2552" w:type="dxa"/>
            <w:vMerge w:val="restart"/>
            <w:vAlign w:val="center"/>
          </w:tcPr>
          <w:p w14:paraId="27BC6C01" w14:textId="7DD7AAF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Дисковый затвор ГК-2</w:t>
            </w:r>
          </w:p>
        </w:tc>
        <w:tc>
          <w:tcPr>
            <w:tcW w:w="4394" w:type="dxa"/>
          </w:tcPr>
          <w:p w14:paraId="02881A90" w14:textId="5506046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3A6FC2A1" w14:textId="73A2732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4BB2601" w14:textId="77777777" w:rsidTr="005C2EB2">
        <w:trPr>
          <w:hidden w:val="0"/>
        </w:trPr>
        <w:tc>
          <w:tcPr>
            <w:tcW w:w="1985" w:type="dxa"/>
          </w:tcPr>
          <w:p w14:paraId="2BB82D0A" w14:textId="3BCA430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E2EKG12AA001XB02</w:t>
            </w:r>
          </w:p>
        </w:tc>
        <w:tc>
          <w:tcPr>
            <w:tcW w:w="2552" w:type="dxa"/>
            <w:vMerge/>
            <w:vAlign w:val="center"/>
          </w:tcPr>
          <w:p w14:paraId="17E27494" w14:textId="756B2D5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59F1CEB" w14:textId="62E2DDA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24254455" w14:textId="3A298F2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B701C1B" w14:textId="77777777" w:rsidTr="005C2EB2">
        <w:trPr>
          <w:hidden w:val="0"/>
        </w:trPr>
        <w:tc>
          <w:tcPr>
            <w:tcW w:w="1985" w:type="dxa"/>
          </w:tcPr>
          <w:p w14:paraId="70991B0A" w14:textId="597A349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E2EKG12AA001XB04</w:t>
            </w:r>
          </w:p>
        </w:tc>
        <w:tc>
          <w:tcPr>
            <w:tcW w:w="2552" w:type="dxa"/>
            <w:vMerge/>
            <w:vAlign w:val="center"/>
          </w:tcPr>
          <w:p w14:paraId="5AADC5E2" w14:textId="53A4B3F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78D60EB" w14:textId="345EE08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Превышение момента</w:t>
            </w:r>
          </w:p>
        </w:tc>
        <w:tc>
          <w:tcPr>
            <w:tcW w:w="1557" w:type="dxa"/>
          </w:tcPr>
          <w:p w14:paraId="65CBEDD6" w14:textId="6765336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F0B0914" w14:textId="77777777" w:rsidTr="005C2EB2">
        <w:trPr>
          <w:hidden w:val="0"/>
        </w:trPr>
        <w:tc>
          <w:tcPr>
            <w:tcW w:w="1985" w:type="dxa"/>
          </w:tcPr>
          <w:p w14:paraId="2B848418" w14:textId="4041596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E2EKG12AA001XB10</w:t>
            </w:r>
          </w:p>
        </w:tc>
        <w:tc>
          <w:tcPr>
            <w:tcW w:w="2552" w:type="dxa"/>
            <w:vMerge/>
            <w:vAlign w:val="center"/>
          </w:tcPr>
          <w:p w14:paraId="76F33130" w14:textId="3CAF48B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AB30887" w14:textId="36D995F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Готовность</w:t>
            </w:r>
          </w:p>
        </w:tc>
        <w:tc>
          <w:tcPr>
            <w:tcW w:w="1557" w:type="dxa"/>
          </w:tcPr>
          <w:p w14:paraId="715B1A40" w14:textId="3072537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471EDDB4" w14:textId="77777777" w:rsidTr="005C2EB2">
        <w:trPr>
          <w:hidden w:val="0"/>
        </w:trPr>
        <w:tc>
          <w:tcPr>
            <w:tcW w:w="1985" w:type="dxa"/>
          </w:tcPr>
          <w:p w14:paraId="5D67AF0B" w14:textId="260FB39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E2EKG12AA001XM01</w:t>
            </w:r>
          </w:p>
        </w:tc>
        <w:tc>
          <w:tcPr>
            <w:tcW w:w="2552" w:type="dxa"/>
            <w:vMerge/>
            <w:vAlign w:val="center"/>
          </w:tcPr>
          <w:p w14:paraId="7568199B" w14:textId="15CC65B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35AB4B3E" w14:textId="545AA0D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7724DC9" w14:textId="2CF8833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7664F90B" w14:textId="77777777" w:rsidTr="005C2EB2">
        <w:trPr>
          <w:hidden w:val="0"/>
        </w:trPr>
        <w:tc>
          <w:tcPr>
            <w:tcW w:w="1985" w:type="dxa"/>
          </w:tcPr>
          <w:p w14:paraId="0AE0822B" w14:textId="436A56C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E2EKG12AA001XL01</w:t>
            </w:r>
          </w:p>
        </w:tc>
        <w:tc>
          <w:tcPr>
            <w:tcW w:w="2552" w:type="dxa"/>
            <w:vMerge/>
            <w:vAlign w:val="center"/>
          </w:tcPr>
          <w:p w14:paraId="062C1963" w14:textId="6DB3195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4D69A05" w14:textId="33D8FA8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7DF8E5B" w14:textId="54CE113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2B7720F" w14:textId="77777777" w:rsidTr="005C2EB2">
        <w:trPr>
          <w:hidden w:val="0"/>
        </w:trPr>
        <w:tc>
          <w:tcPr>
            <w:tcW w:w="1985" w:type="dxa"/>
          </w:tcPr>
          <w:p w14:paraId="0EB7EB4B" w14:textId="61906B8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E2UEN01CQ001XG01</w:t>
            </w:r>
          </w:p>
        </w:tc>
        <w:tc>
          <w:tcPr>
            <w:tcW w:w="2552" w:type="dxa"/>
            <w:vMerge w:val="restart"/>
            <w:vAlign w:val="center"/>
          </w:tcPr>
          <w:p w14:paraId="1AB31FD9" w14:textId="61EE517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Сигнализатор газов СТМ-10</w:t>
            </w:r>
          </w:p>
        </w:tc>
        <w:tc>
          <w:tcPr>
            <w:tcW w:w="4394" w:type="dxa"/>
          </w:tcPr>
          <w:p w14:paraId="64D97D41" w14:textId="1F4056C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Загазованность в ГРП, 1 порог</w:t>
            </w:r>
          </w:p>
        </w:tc>
        <w:tc>
          <w:tcPr>
            <w:tcW w:w="1557" w:type="dxa"/>
          </w:tcPr>
          <w:p w14:paraId="06A71403" w14:textId="00786FF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3D66C6FA" w14:textId="77777777" w:rsidTr="005C2EB2">
        <w:trPr>
          <w:hidden w:val="0"/>
        </w:trPr>
        <w:tc>
          <w:tcPr>
            <w:tcW w:w="1985" w:type="dxa"/>
          </w:tcPr>
          <w:p w14:paraId="2F7A9A30" w14:textId="7C7A2CA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E2UEN01CQ001XG03</w:t>
            </w:r>
          </w:p>
        </w:tc>
        <w:tc>
          <w:tcPr>
            <w:tcW w:w="2552" w:type="dxa"/>
            <w:vMerge/>
          </w:tcPr>
          <w:p w14:paraId="629F816A" w14:textId="40CA646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C34A2CA" w14:textId="024E6F4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Загазованность в ГРП, 2 порог</w:t>
            </w:r>
          </w:p>
        </w:tc>
        <w:tc>
          <w:tcPr>
            <w:tcW w:w="1557" w:type="dxa"/>
          </w:tcPr>
          <w:p w14:paraId="2A55ECB6" w14:textId="276AF9B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5501E566" w14:textId="77777777" w:rsidTr="005C2EB2">
        <w:trPr>
          <w:hidden w:val="0"/>
        </w:trPr>
        <w:tc>
          <w:tcPr>
            <w:tcW w:w="1985" w:type="dxa"/>
          </w:tcPr>
          <w:p w14:paraId="182ACA2E" w14:textId="7610D4B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E2CYE01CH001XM01</w:t>
            </w:r>
          </w:p>
        </w:tc>
        <w:tc>
          <w:tcPr>
            <w:tcW w:w="2552" w:type="dxa"/>
          </w:tcPr>
          <w:p w14:paraId="2AEC3BE3" w14:textId="0D79E3F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3C24FDA" w14:textId="160FE63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Пожарная сигнализация сработала</w:t>
            </w:r>
          </w:p>
        </w:tc>
        <w:tc>
          <w:tcPr>
            <w:tcW w:w="1557" w:type="dxa"/>
          </w:tcPr>
          <w:p w14:paraId="107E369D" w14:textId="4DF9DB4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C1D49" w:rsidRPr="000455E0" w14:paraId="7396B590" w14:textId="77777777" w:rsidTr="005C2EB2">
        <w:trPr>
          <w:hidden w:val="0"/>
        </w:trPr>
        <w:tc>
          <w:tcPr>
            <w:tcW w:w="10488" w:type="dxa"/>
            <w:gridSpan w:val="4"/>
          </w:tcPr>
          <w:p w14:paraId="0665345E" w14:textId="3C9B0594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Сборка задвижек ГРП-2</w:t>
            </w:r>
          </w:p>
        </w:tc>
      </w:tr>
      <w:tr w:rsidR="003C1D49" w:rsidRPr="0017406B" w14:paraId="52E37A1D" w14:textId="77777777" w:rsidTr="005C2EB2">
        <w:trPr>
          <w:hidden w:val="0"/>
        </w:trPr>
        <w:tc>
          <w:tcPr>
            <w:tcW w:w="1985" w:type="dxa"/>
          </w:tcPr>
          <w:p w14:paraId="03893D5D" w14:textId="5349C5CC" w:rsidR="003C1D49" w:rsidRPr="003D12B2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Calibri" w:hAnsi="Calibri" w:cs="Calibri"/>
                <w:vanish w:val="0"/>
                <w:color w:val="000000"/>
                <w:sz w:val="20"/>
              </w:rPr>
            </w:pPr>
            <w:r w:rsidRPr="003D12B2">
              <w:rPr>
                <w:rFonts w:ascii="Times New Roman" w:hAnsi="Times New Roman"/>
                <w:vanish w:val="0"/>
              </w:rPr>
              <w:t>E2CDA01GH001XM01</w:t>
            </w:r>
          </w:p>
        </w:tc>
        <w:tc>
          <w:tcPr>
            <w:tcW w:w="2552" w:type="dxa"/>
          </w:tcPr>
          <w:p w14:paraId="44CA5505" w14:textId="69D74BF1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12C67ED" w14:textId="1F29E59D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Неисправность шкафа сборки задвижек</w:t>
            </w:r>
          </w:p>
        </w:tc>
        <w:tc>
          <w:tcPr>
            <w:tcW w:w="1557" w:type="dxa"/>
          </w:tcPr>
          <w:p w14:paraId="3F9BB109" w14:textId="39E35268" w:rsidR="003C1D49" w:rsidRPr="00274B2D" w:rsidRDefault="003C1D49" w:rsidP="003C1D49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C1D49" w:rsidRPr="000455E0" w14:paraId="07F0EACE" w14:textId="77777777" w:rsidTr="005C2EB2">
        <w:trPr>
          <w:hidden w:val="0"/>
        </w:trPr>
        <w:tc>
          <w:tcPr>
            <w:tcW w:w="10488" w:type="dxa"/>
            <w:gridSpan w:val="4"/>
          </w:tcPr>
          <w:p w14:paraId="7462A8C1" w14:textId="4303BFF9" w:rsidR="003C1D49" w:rsidRPr="00274B2D" w:rsidRDefault="003C1D49" w:rsidP="003C1D49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lastRenderedPageBreak/>
              <w:t>Шкаф ПТК</w:t>
            </w:r>
          </w:p>
        </w:tc>
      </w:tr>
      <w:tr w:rsidR="003D12B2" w:rsidRPr="0017406B" w14:paraId="73DABBE8" w14:textId="77777777" w:rsidTr="00BC6585">
        <w:trPr>
          <w:hidden w:val="0"/>
        </w:trPr>
        <w:tc>
          <w:tcPr>
            <w:tcW w:w="1985" w:type="dxa"/>
            <w:vAlign w:val="bottom"/>
          </w:tcPr>
          <w:p w14:paraId="7F2A2FA7" w14:textId="0C106A6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D12B2">
              <w:rPr>
                <w:rFonts w:ascii="Times New Roman" w:hAnsi="Times New Roman"/>
                <w:vanish w:val="0"/>
              </w:rPr>
              <w:t>CJU01GH001</w:t>
            </w:r>
          </w:p>
        </w:tc>
        <w:tc>
          <w:tcPr>
            <w:tcW w:w="2552" w:type="dxa"/>
          </w:tcPr>
          <w:p w14:paraId="7BD08E30" w14:textId="517E8E6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AEBB79C" w14:textId="590D5AC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№1 в норме</w:t>
            </w:r>
          </w:p>
        </w:tc>
        <w:tc>
          <w:tcPr>
            <w:tcW w:w="1557" w:type="dxa"/>
          </w:tcPr>
          <w:p w14:paraId="0FEF8C01" w14:textId="2A107E3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0A96D302" w14:textId="77777777" w:rsidTr="00BC6585">
        <w:trPr>
          <w:hidden w:val="0"/>
        </w:trPr>
        <w:tc>
          <w:tcPr>
            <w:tcW w:w="1985" w:type="dxa"/>
            <w:vAlign w:val="bottom"/>
          </w:tcPr>
          <w:p w14:paraId="2C5ADED3" w14:textId="7467236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D12B2">
              <w:rPr>
                <w:rFonts w:ascii="Times New Roman" w:hAnsi="Times New Roman"/>
                <w:vanish w:val="0"/>
              </w:rPr>
              <w:t>CJU01GH002</w:t>
            </w:r>
          </w:p>
        </w:tc>
        <w:tc>
          <w:tcPr>
            <w:tcW w:w="2552" w:type="dxa"/>
          </w:tcPr>
          <w:p w14:paraId="2967A04E" w14:textId="107324E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077D8EE8" w14:textId="705F537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ввода №2 в норме</w:t>
            </w:r>
          </w:p>
        </w:tc>
        <w:tc>
          <w:tcPr>
            <w:tcW w:w="1557" w:type="dxa"/>
          </w:tcPr>
          <w:p w14:paraId="76E00117" w14:textId="55C7D16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48894EB2" w14:textId="77777777" w:rsidTr="00BC6585">
        <w:trPr>
          <w:hidden w:val="0"/>
        </w:trPr>
        <w:tc>
          <w:tcPr>
            <w:tcW w:w="1985" w:type="dxa"/>
            <w:vAlign w:val="bottom"/>
          </w:tcPr>
          <w:p w14:paraId="1CCED68C" w14:textId="6C7E16B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D12B2">
              <w:rPr>
                <w:rFonts w:ascii="Times New Roman" w:hAnsi="Times New Roman"/>
                <w:vanish w:val="0"/>
              </w:rPr>
              <w:t>CJU01GH003</w:t>
            </w:r>
          </w:p>
        </w:tc>
        <w:tc>
          <w:tcPr>
            <w:tcW w:w="2552" w:type="dxa"/>
          </w:tcPr>
          <w:p w14:paraId="5729ACBF" w14:textId="35230DA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4D4FDFD" w14:textId="1411BC4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1 включен</w:t>
            </w:r>
          </w:p>
        </w:tc>
        <w:tc>
          <w:tcPr>
            <w:tcW w:w="1557" w:type="dxa"/>
          </w:tcPr>
          <w:p w14:paraId="2A20D49D" w14:textId="6DB98E8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021CC45B" w14:textId="77777777" w:rsidTr="00BC6585">
        <w:trPr>
          <w:hidden w:val="0"/>
        </w:trPr>
        <w:tc>
          <w:tcPr>
            <w:tcW w:w="1985" w:type="dxa"/>
            <w:vAlign w:val="bottom"/>
          </w:tcPr>
          <w:p w14:paraId="7376C670" w14:textId="3CF57D1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D12B2">
              <w:rPr>
                <w:rFonts w:ascii="Times New Roman" w:hAnsi="Times New Roman"/>
                <w:vanish w:val="0"/>
              </w:rPr>
              <w:t>CJU01GH004</w:t>
            </w:r>
          </w:p>
        </w:tc>
        <w:tc>
          <w:tcPr>
            <w:tcW w:w="2552" w:type="dxa"/>
          </w:tcPr>
          <w:p w14:paraId="569CDD54" w14:textId="4609726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AE3B11C" w14:textId="07716EC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Ввод 2 включен</w:t>
            </w:r>
          </w:p>
        </w:tc>
        <w:tc>
          <w:tcPr>
            <w:tcW w:w="1557" w:type="dxa"/>
          </w:tcPr>
          <w:p w14:paraId="6C0E77F4" w14:textId="029D7B4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06C549A5" w14:textId="77777777" w:rsidTr="00BC6585">
        <w:trPr>
          <w:hidden w:val="0"/>
        </w:trPr>
        <w:tc>
          <w:tcPr>
            <w:tcW w:w="1985" w:type="dxa"/>
            <w:vAlign w:val="bottom"/>
          </w:tcPr>
          <w:p w14:paraId="6F06E9DA" w14:textId="3578D18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D12B2">
              <w:rPr>
                <w:rFonts w:ascii="Times New Roman" w:hAnsi="Times New Roman"/>
                <w:vanish w:val="0"/>
              </w:rPr>
              <w:t>CJU01GH005</w:t>
            </w:r>
          </w:p>
        </w:tc>
        <w:tc>
          <w:tcPr>
            <w:tcW w:w="2552" w:type="dxa"/>
          </w:tcPr>
          <w:p w14:paraId="24A57C26" w14:textId="2EA79B8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B989445" w14:textId="25B3807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ИБП в норме</w:t>
            </w:r>
          </w:p>
        </w:tc>
        <w:tc>
          <w:tcPr>
            <w:tcW w:w="1557" w:type="dxa"/>
          </w:tcPr>
          <w:p w14:paraId="277D2370" w14:textId="6E9023E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2DA55CB0" w14:textId="77777777" w:rsidTr="00BC6585">
        <w:trPr>
          <w:hidden w:val="0"/>
        </w:trPr>
        <w:tc>
          <w:tcPr>
            <w:tcW w:w="1985" w:type="dxa"/>
            <w:vAlign w:val="bottom"/>
          </w:tcPr>
          <w:p w14:paraId="5D0067F9" w14:textId="2586924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D12B2">
              <w:rPr>
                <w:rFonts w:ascii="Times New Roman" w:hAnsi="Times New Roman"/>
                <w:vanish w:val="0"/>
              </w:rPr>
              <w:t>CJU01GH006</w:t>
            </w:r>
          </w:p>
        </w:tc>
        <w:tc>
          <w:tcPr>
            <w:tcW w:w="2552" w:type="dxa"/>
            <w:vAlign w:val="center"/>
          </w:tcPr>
          <w:p w14:paraId="59A6FD21" w14:textId="77463F8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649D20C" w14:textId="72551E1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цепей внешних сигналов включено</w:t>
            </w:r>
          </w:p>
        </w:tc>
        <w:tc>
          <w:tcPr>
            <w:tcW w:w="1557" w:type="dxa"/>
          </w:tcPr>
          <w:p w14:paraId="090C0841" w14:textId="2ABDE9C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7FB2AD2F" w14:textId="77777777" w:rsidTr="00BC6585">
        <w:trPr>
          <w:hidden w:val="0"/>
        </w:trPr>
        <w:tc>
          <w:tcPr>
            <w:tcW w:w="1985" w:type="dxa"/>
            <w:vAlign w:val="bottom"/>
          </w:tcPr>
          <w:p w14:paraId="1BEBB3A0" w14:textId="2CDF2CD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D12B2">
              <w:rPr>
                <w:rFonts w:ascii="Times New Roman" w:hAnsi="Times New Roman"/>
                <w:vanish w:val="0"/>
              </w:rPr>
              <w:t>CJU01GH007</w:t>
            </w:r>
          </w:p>
        </w:tc>
        <w:tc>
          <w:tcPr>
            <w:tcW w:w="2552" w:type="dxa"/>
            <w:vAlign w:val="center"/>
          </w:tcPr>
          <w:p w14:paraId="3BE192D2" w14:textId="73A1A96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57CA55AF" w14:textId="46703AA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цепей внутренних сигналов включено</w:t>
            </w:r>
          </w:p>
        </w:tc>
        <w:tc>
          <w:tcPr>
            <w:tcW w:w="1557" w:type="dxa"/>
          </w:tcPr>
          <w:p w14:paraId="0845FAC9" w14:textId="52BD485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562A1DF7" w14:textId="77777777" w:rsidTr="00BC6585">
        <w:trPr>
          <w:hidden w:val="0"/>
        </w:trPr>
        <w:tc>
          <w:tcPr>
            <w:tcW w:w="1985" w:type="dxa"/>
            <w:vAlign w:val="bottom"/>
          </w:tcPr>
          <w:p w14:paraId="66863C2A" w14:textId="7673E32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D12B2">
              <w:rPr>
                <w:rFonts w:ascii="Times New Roman" w:hAnsi="Times New Roman"/>
                <w:vanish w:val="0"/>
              </w:rPr>
              <w:t>CJU01GH008</w:t>
            </w:r>
          </w:p>
        </w:tc>
        <w:tc>
          <w:tcPr>
            <w:tcW w:w="2552" w:type="dxa"/>
            <w:vAlign w:val="center"/>
          </w:tcPr>
          <w:p w14:paraId="04AADED0" w14:textId="3C56BC65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32730F" w14:textId="5A874B3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Питание датчиков 220В включено</w:t>
            </w:r>
          </w:p>
        </w:tc>
        <w:tc>
          <w:tcPr>
            <w:tcW w:w="1557" w:type="dxa"/>
          </w:tcPr>
          <w:p w14:paraId="6C74C157" w14:textId="428CE01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0CE4515C" w14:textId="77777777" w:rsidTr="00BC6585">
        <w:trPr>
          <w:hidden w:val="0"/>
        </w:trPr>
        <w:tc>
          <w:tcPr>
            <w:tcW w:w="1985" w:type="dxa"/>
            <w:vAlign w:val="bottom"/>
          </w:tcPr>
          <w:p w14:paraId="2AE5A7B3" w14:textId="367BACC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>
              <w:rPr>
                <w:rFonts w:ascii="Times New Roman" w:hAnsi="Times New Roman"/>
                <w:vanish w:val="0"/>
              </w:rPr>
              <w:t>E2</w:t>
            </w:r>
            <w:r w:rsidRPr="003D12B2">
              <w:rPr>
                <w:rFonts w:ascii="Times New Roman" w:hAnsi="Times New Roman"/>
                <w:vanish w:val="0"/>
              </w:rPr>
              <w:t>CJU01GH009</w:t>
            </w:r>
          </w:p>
        </w:tc>
        <w:tc>
          <w:tcPr>
            <w:tcW w:w="2552" w:type="dxa"/>
            <w:vAlign w:val="center"/>
          </w:tcPr>
          <w:p w14:paraId="28CC7435" w14:textId="46BF106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4692E92C" w14:textId="135D9DC8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Дверь шкафа открыта</w:t>
            </w:r>
          </w:p>
        </w:tc>
        <w:tc>
          <w:tcPr>
            <w:tcW w:w="1557" w:type="dxa"/>
          </w:tcPr>
          <w:p w14:paraId="0D08279C" w14:textId="317C90F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0455E0" w14:paraId="4687E4DE" w14:textId="77777777" w:rsidTr="005C2EB2">
        <w:trPr>
          <w:hidden w:val="0"/>
        </w:trPr>
        <w:tc>
          <w:tcPr>
            <w:tcW w:w="10488" w:type="dxa"/>
            <w:gridSpan w:val="4"/>
          </w:tcPr>
          <w:p w14:paraId="7B6E0377" w14:textId="475F34CD" w:rsidR="003D12B2" w:rsidRPr="00274B2D" w:rsidRDefault="003D12B2" w:rsidP="003D12B2">
            <w:pPr>
              <w:pStyle w:val="34a0"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vanish w:val="0"/>
              </w:rPr>
            </w:pPr>
            <w:r w:rsidRPr="00274B2D">
              <w:rPr>
                <w:rFonts w:ascii="Times New Roman" w:hAnsi="Times New Roman"/>
                <w:b/>
                <w:bCs/>
                <w:vanish w:val="0"/>
              </w:rPr>
              <w:t>Перемычка с высокой стороны между ГРП-1 ГРП-2</w:t>
            </w:r>
          </w:p>
        </w:tc>
      </w:tr>
      <w:tr w:rsidR="003D12B2" w:rsidRPr="0017406B" w14:paraId="53E38390" w14:textId="77777777" w:rsidTr="005C2EB2">
        <w:trPr>
          <w:hidden w:val="0"/>
        </w:trPr>
        <w:tc>
          <w:tcPr>
            <w:tcW w:w="1985" w:type="dxa"/>
          </w:tcPr>
          <w:p w14:paraId="0426C40C" w14:textId="62D4473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E2EKA02AA001XC02</w:t>
            </w:r>
          </w:p>
        </w:tc>
        <w:tc>
          <w:tcPr>
            <w:tcW w:w="2552" w:type="dxa"/>
            <w:vMerge w:val="restart"/>
            <w:vAlign w:val="center"/>
          </w:tcPr>
          <w:p w14:paraId="35F2B552" w14:textId="0F77DB5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со стороны газопровода на ГРП-2</w:t>
            </w:r>
          </w:p>
        </w:tc>
        <w:tc>
          <w:tcPr>
            <w:tcW w:w="4394" w:type="dxa"/>
          </w:tcPr>
          <w:p w14:paraId="3B22E261" w14:textId="0E2BFAA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44538A0A" w14:textId="165E049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7334A755" w14:textId="77777777" w:rsidTr="005C2EB2">
        <w:trPr>
          <w:hidden w:val="0"/>
        </w:trPr>
        <w:tc>
          <w:tcPr>
            <w:tcW w:w="1985" w:type="dxa"/>
          </w:tcPr>
          <w:p w14:paraId="31190551" w14:textId="04BE293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E2EKA02AA001XC01</w:t>
            </w:r>
          </w:p>
        </w:tc>
        <w:tc>
          <w:tcPr>
            <w:tcW w:w="2552" w:type="dxa"/>
            <w:vMerge/>
            <w:vAlign w:val="center"/>
          </w:tcPr>
          <w:p w14:paraId="5A3B14A9" w14:textId="5E3BA44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7948012" w14:textId="483BF0E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070202DE" w14:textId="2FE4095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58184978" w14:textId="77777777" w:rsidTr="005C2EB2">
        <w:trPr>
          <w:hidden w:val="0"/>
        </w:trPr>
        <w:tc>
          <w:tcPr>
            <w:tcW w:w="1985" w:type="dxa"/>
          </w:tcPr>
          <w:p w14:paraId="6537C49A" w14:textId="0E3FB09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E2EKA02AA001XM01</w:t>
            </w:r>
          </w:p>
        </w:tc>
        <w:tc>
          <w:tcPr>
            <w:tcW w:w="2552" w:type="dxa"/>
            <w:vMerge/>
            <w:vAlign w:val="center"/>
          </w:tcPr>
          <w:p w14:paraId="460459EB" w14:textId="27EDB4A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FFA77E5" w14:textId="3E966B2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36D658C5" w14:textId="5A469AE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678207F8" w14:textId="77777777" w:rsidTr="005C2EB2">
        <w:trPr>
          <w:hidden w:val="0"/>
        </w:trPr>
        <w:tc>
          <w:tcPr>
            <w:tcW w:w="1985" w:type="dxa"/>
          </w:tcPr>
          <w:p w14:paraId="31103D95" w14:textId="3C67797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E2EKA02AA001XL01</w:t>
            </w:r>
          </w:p>
        </w:tc>
        <w:tc>
          <w:tcPr>
            <w:tcW w:w="2552" w:type="dxa"/>
            <w:vMerge/>
            <w:vAlign w:val="center"/>
          </w:tcPr>
          <w:p w14:paraId="36C75A82" w14:textId="277E3DA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8E805DF" w14:textId="2B9A3DD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1835EAEB" w14:textId="61B0CB6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26C29D70" w14:textId="77777777" w:rsidTr="005C2EB2">
        <w:trPr>
          <w:hidden w:val="0"/>
        </w:trPr>
        <w:tc>
          <w:tcPr>
            <w:tcW w:w="1985" w:type="dxa"/>
          </w:tcPr>
          <w:p w14:paraId="359877F5" w14:textId="68AC6CF3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E2EKA02AA002XC02</w:t>
            </w:r>
          </w:p>
        </w:tc>
        <w:tc>
          <w:tcPr>
            <w:tcW w:w="2552" w:type="dxa"/>
            <w:vMerge w:val="restart"/>
            <w:vAlign w:val="center"/>
          </w:tcPr>
          <w:p w14:paraId="0278A3B1" w14:textId="5717580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Затвор со стороны газопровода на ГРП-1</w:t>
            </w:r>
          </w:p>
        </w:tc>
        <w:tc>
          <w:tcPr>
            <w:tcW w:w="4394" w:type="dxa"/>
          </w:tcPr>
          <w:p w14:paraId="692C74AC" w14:textId="7080233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открыто</w:t>
            </w:r>
          </w:p>
        </w:tc>
        <w:tc>
          <w:tcPr>
            <w:tcW w:w="1557" w:type="dxa"/>
          </w:tcPr>
          <w:p w14:paraId="6984CD3D" w14:textId="56793A6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2B4809FF" w14:textId="77777777" w:rsidTr="005C2EB2">
        <w:trPr>
          <w:hidden w:val="0"/>
        </w:trPr>
        <w:tc>
          <w:tcPr>
            <w:tcW w:w="1985" w:type="dxa"/>
          </w:tcPr>
          <w:p w14:paraId="42281148" w14:textId="39DC9D7D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E2EKA02AA002XC01</w:t>
            </w:r>
          </w:p>
        </w:tc>
        <w:tc>
          <w:tcPr>
            <w:tcW w:w="2552" w:type="dxa"/>
            <w:vMerge/>
          </w:tcPr>
          <w:p w14:paraId="131EAA55" w14:textId="353EB810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1A792DC9" w14:textId="7ED3646B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Не закрыто</w:t>
            </w:r>
          </w:p>
        </w:tc>
        <w:tc>
          <w:tcPr>
            <w:tcW w:w="1557" w:type="dxa"/>
          </w:tcPr>
          <w:p w14:paraId="35DE469F" w14:textId="03C2CD3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13E819CA" w14:textId="77777777" w:rsidTr="005C2EB2">
        <w:trPr>
          <w:hidden w:val="0"/>
        </w:trPr>
        <w:tc>
          <w:tcPr>
            <w:tcW w:w="1985" w:type="dxa"/>
          </w:tcPr>
          <w:p w14:paraId="2BFD414A" w14:textId="5F929DD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E2EKA02AA002XM01</w:t>
            </w:r>
          </w:p>
        </w:tc>
        <w:tc>
          <w:tcPr>
            <w:tcW w:w="2552" w:type="dxa"/>
            <w:vMerge/>
          </w:tcPr>
          <w:p w14:paraId="05B43303" w14:textId="162BDE56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6D15B67B" w14:textId="0EC057A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750675F4" w14:textId="6347DFF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68DE456E" w14:textId="77777777" w:rsidTr="005C2EB2">
        <w:trPr>
          <w:hidden w:val="0"/>
        </w:trPr>
        <w:tc>
          <w:tcPr>
            <w:tcW w:w="1985" w:type="dxa"/>
          </w:tcPr>
          <w:p w14:paraId="018C4CAD" w14:textId="16BF6F9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E2EKA02AA002XL01</w:t>
            </w:r>
          </w:p>
        </w:tc>
        <w:tc>
          <w:tcPr>
            <w:tcW w:w="2552" w:type="dxa"/>
            <w:vMerge/>
          </w:tcPr>
          <w:p w14:paraId="4A320F82" w14:textId="2DBE88A1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D89BFBF" w14:textId="03F07CF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Дистанционный режим работы</w:t>
            </w:r>
          </w:p>
        </w:tc>
        <w:tc>
          <w:tcPr>
            <w:tcW w:w="1557" w:type="dxa"/>
          </w:tcPr>
          <w:p w14:paraId="288DF434" w14:textId="5767116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220В, 50Гц</w:t>
            </w:r>
          </w:p>
        </w:tc>
      </w:tr>
      <w:tr w:rsidR="003D12B2" w:rsidRPr="0017406B" w14:paraId="064BE822" w14:textId="77777777" w:rsidTr="005C2EB2">
        <w:trPr>
          <w:hidden w:val="0"/>
        </w:trPr>
        <w:tc>
          <w:tcPr>
            <w:tcW w:w="1985" w:type="dxa"/>
          </w:tcPr>
          <w:p w14:paraId="34D43A6D" w14:textId="4927FBA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E2EKD01AA801XC02</w:t>
            </w:r>
          </w:p>
        </w:tc>
        <w:tc>
          <w:tcPr>
            <w:tcW w:w="2552" w:type="dxa"/>
            <w:vMerge w:val="restart"/>
            <w:vAlign w:val="center"/>
          </w:tcPr>
          <w:p w14:paraId="321A854C" w14:textId="7E66478F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Регулятор давления газа</w:t>
            </w:r>
          </w:p>
        </w:tc>
        <w:tc>
          <w:tcPr>
            <w:tcW w:w="4394" w:type="dxa"/>
          </w:tcPr>
          <w:p w14:paraId="3E788382" w14:textId="041EC04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Закрыто</w:t>
            </w:r>
          </w:p>
        </w:tc>
        <w:tc>
          <w:tcPr>
            <w:tcW w:w="1557" w:type="dxa"/>
          </w:tcPr>
          <w:p w14:paraId="3059F655" w14:textId="2813184C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2D3FCAED" w14:textId="77777777" w:rsidTr="005C2EB2">
        <w:trPr>
          <w:hidden w:val="0"/>
        </w:trPr>
        <w:tc>
          <w:tcPr>
            <w:tcW w:w="1985" w:type="dxa"/>
          </w:tcPr>
          <w:p w14:paraId="3A27EBB8" w14:textId="1DEEC1D7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E2EKD01AA801XC01</w:t>
            </w:r>
          </w:p>
        </w:tc>
        <w:tc>
          <w:tcPr>
            <w:tcW w:w="2552" w:type="dxa"/>
            <w:vMerge/>
          </w:tcPr>
          <w:p w14:paraId="29151E3E" w14:textId="4CD2482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2A360BB6" w14:textId="2AC2ADD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Открыто</w:t>
            </w:r>
          </w:p>
        </w:tc>
        <w:tc>
          <w:tcPr>
            <w:tcW w:w="1557" w:type="dxa"/>
          </w:tcPr>
          <w:p w14:paraId="766C2120" w14:textId="7F97F5D2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  <w:tr w:rsidR="003D12B2" w:rsidRPr="0017406B" w14:paraId="06AA7CCC" w14:textId="1E001BF1" w:rsidTr="005C2EB2">
        <w:trPr>
          <w:hidden w:val="0"/>
        </w:trPr>
        <w:tc>
          <w:tcPr>
            <w:tcW w:w="1985" w:type="dxa"/>
          </w:tcPr>
          <w:p w14:paraId="718C3509" w14:textId="6B8F0C1A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3D12B2">
              <w:rPr>
                <w:rFonts w:ascii="Times New Roman" w:hAnsi="Times New Roman"/>
                <w:vanish w:val="0"/>
              </w:rPr>
              <w:t>E2EKD01AA801XM01</w:t>
            </w:r>
          </w:p>
        </w:tc>
        <w:tc>
          <w:tcPr>
            <w:tcW w:w="2552" w:type="dxa"/>
            <w:vMerge/>
          </w:tcPr>
          <w:p w14:paraId="09C58A4D" w14:textId="288AD7F9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</w:p>
        </w:tc>
        <w:tc>
          <w:tcPr>
            <w:tcW w:w="4394" w:type="dxa"/>
          </w:tcPr>
          <w:p w14:paraId="7A576AD6" w14:textId="099419B4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Автоматический выключатель отключен</w:t>
            </w:r>
          </w:p>
        </w:tc>
        <w:tc>
          <w:tcPr>
            <w:tcW w:w="1557" w:type="dxa"/>
          </w:tcPr>
          <w:p w14:paraId="053CB815" w14:textId="03BE6DCE" w:rsidR="003D12B2" w:rsidRPr="00274B2D" w:rsidRDefault="003D12B2" w:rsidP="003D12B2">
            <w:pPr>
              <w:pStyle w:val="34a0"/>
              <w:spacing w:line="240" w:lineRule="auto"/>
              <w:ind w:firstLine="0"/>
              <w:jc w:val="left"/>
              <w:rPr>
                <w:rFonts w:ascii="Times New Roman" w:hAnsi="Times New Roman"/>
                <w:vanish w:val="0"/>
              </w:rPr>
            </w:pPr>
            <w:r w:rsidRPr="00274B2D">
              <w:rPr>
                <w:rFonts w:ascii="Times New Roman" w:hAnsi="Times New Roman"/>
                <w:vanish w:val="0"/>
              </w:rPr>
              <w:t>=24В</w:t>
            </w:r>
          </w:p>
        </w:tc>
      </w:tr>
    </w:tbl>
    <w:p w14:paraId="68A3576C" w14:textId="77777777" w:rsidR="00597F5E" w:rsidRDefault="00597F5E" w:rsidP="00597F5E">
      <w:pPr>
        <w:pStyle w:val="34b"/>
      </w:pPr>
    </w:p>
    <w:p w14:paraId="587B5978" w14:textId="77777777" w:rsidR="002C35B5" w:rsidRDefault="002C35B5" w:rsidP="002C35B5">
      <w:pPr>
        <w:pStyle w:val="34fffa"/>
      </w:pPr>
    </w:p>
    <w:p w14:paraId="0F243BAB" w14:textId="77777777" w:rsidR="00147B49" w:rsidRDefault="002C35B5" w:rsidP="00147B49">
      <w:pPr>
        <w:pStyle w:val="3415"/>
        <w:rPr>
          <w:lang w:val="en-US"/>
        </w:rPr>
      </w:pPr>
      <w:bookmarkStart w:id="7" w:name="_Toc386572818"/>
      <w:bookmarkStart w:id="8" w:name="_Toc386572947"/>
      <w:bookmarkStart w:id="9" w:name="_Toc390811904"/>
      <w:bookmarkStart w:id="10" w:name="_Toc394586650"/>
      <w:bookmarkStart w:id="11" w:name="_Toc207594558"/>
      <w:r>
        <w:lastRenderedPageBreak/>
        <w:t>Перечень</w:t>
      </w:r>
      <w:r w:rsidR="00147B49">
        <w:t xml:space="preserve"> сокращений</w:t>
      </w:r>
      <w:bookmarkEnd w:id="7"/>
      <w:bookmarkEnd w:id="8"/>
      <w:bookmarkEnd w:id="9"/>
      <w:bookmarkEnd w:id="10"/>
      <w:bookmarkEnd w:id="11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870731" w:rsidRPr="004B3A49" w14:paraId="0715D67C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C11D83F" w14:textId="0D1D60A6" w:rsidR="00870731" w:rsidRPr="00870731" w:rsidRDefault="00870731" w:rsidP="00870731">
            <w:pPr>
              <w:pStyle w:val="34ff8"/>
            </w:pPr>
            <w:r w:rsidRPr="00870731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3A1F3E1" w14:textId="260CA2EB" w:rsidR="00870731" w:rsidRPr="00870731" w:rsidRDefault="00870731" w:rsidP="00870731">
            <w:pPr>
              <w:pStyle w:val="34ff8"/>
            </w:pPr>
            <w:r w:rsidRPr="00870731">
              <w:t>Расшифровка</w:t>
            </w:r>
          </w:p>
        </w:tc>
      </w:tr>
      <w:tr w:rsidR="00870731" w:rsidRPr="00A37C7D" w14:paraId="207150E4" w14:textId="77777777" w:rsidTr="005542E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BD1FB0E" w14:textId="4DD2DBC6" w:rsidR="00870731" w:rsidRPr="00AD0715" w:rsidRDefault="00870731" w:rsidP="00870731">
            <w:pPr>
              <w:pStyle w:val="34ff6"/>
            </w:pPr>
            <w:r>
              <w:t>АСУТП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1994823" w14:textId="2D4622EE" w:rsidR="00870731" w:rsidRPr="00AD0715" w:rsidRDefault="00870731" w:rsidP="00870731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870731" w:rsidRPr="00A37C7D" w14:paraId="0D1F2479" w14:textId="77777777" w:rsidTr="005542E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638FD24" w14:textId="76B6E2CB" w:rsidR="00870731" w:rsidRPr="00AD0715" w:rsidRDefault="00870731" w:rsidP="00870731">
            <w:pPr>
              <w:pStyle w:val="34ff6"/>
            </w:pPr>
            <w:r>
              <w:t>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3541E67" w14:textId="612779E2" w:rsidR="00870731" w:rsidRPr="00AD0715" w:rsidRDefault="00870731" w:rsidP="00870731">
            <w:pPr>
              <w:pStyle w:val="34ff6"/>
            </w:pPr>
            <w:r>
              <w:t>Водогрейный котёл</w:t>
            </w:r>
          </w:p>
        </w:tc>
      </w:tr>
      <w:tr w:rsidR="00870731" w:rsidRPr="00A37C7D" w14:paraId="252D9AC5" w14:textId="77777777" w:rsidTr="005542E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EC6DB45" w14:textId="427BC1EC" w:rsidR="00870731" w:rsidRPr="00F800E2" w:rsidRDefault="00870731" w:rsidP="00870731">
            <w:pPr>
              <w:pStyle w:val="34ff6"/>
            </w:pPr>
            <w:r>
              <w:t>ГРП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DD6D171" w14:textId="20CB4703" w:rsidR="00870731" w:rsidRPr="00F800E2" w:rsidRDefault="00870731" w:rsidP="00870731">
            <w:pPr>
              <w:pStyle w:val="34ff6"/>
            </w:pPr>
            <w:r>
              <w:t>Газорегуляторный пункт</w:t>
            </w:r>
          </w:p>
        </w:tc>
      </w:tr>
      <w:tr w:rsidR="00870731" w:rsidRPr="00A37C7D" w14:paraId="372E7FA7" w14:textId="77777777" w:rsidTr="005542E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1972C50" w14:textId="3170147C" w:rsidR="00870731" w:rsidRPr="00F800E2" w:rsidRDefault="00870731" w:rsidP="00870731">
            <w:pPr>
              <w:pStyle w:val="34ff6"/>
            </w:pPr>
            <w:r>
              <w:t>ИБП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F8BF477" w14:textId="33CE9D15" w:rsidR="00870731" w:rsidRPr="00F800E2" w:rsidRDefault="00870731" w:rsidP="00870731">
            <w:pPr>
              <w:pStyle w:val="34ff6"/>
            </w:pPr>
            <w:r>
              <w:t>Источник бесперебойного питания</w:t>
            </w:r>
          </w:p>
        </w:tc>
      </w:tr>
      <w:tr w:rsidR="00870731" w:rsidRPr="00A37C7D" w14:paraId="71BC2760" w14:textId="77777777" w:rsidTr="005542E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DE3FE6A" w14:textId="186D05C6" w:rsidR="00870731" w:rsidRPr="00F800E2" w:rsidRDefault="00870731" w:rsidP="00870731">
            <w:pPr>
              <w:pStyle w:val="34ff6"/>
            </w:pPr>
            <w:r>
              <w:t>ИМ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EA3ECB0" w14:textId="298339EC" w:rsidR="00870731" w:rsidRPr="00F800E2" w:rsidRDefault="00870731" w:rsidP="00870731">
            <w:pPr>
              <w:pStyle w:val="34ff6"/>
            </w:pPr>
            <w:r>
              <w:t>Исполнительный механизм</w:t>
            </w:r>
          </w:p>
        </w:tc>
      </w:tr>
      <w:tr w:rsidR="00870731" w:rsidRPr="00A37C7D" w14:paraId="4382307B" w14:textId="77777777" w:rsidTr="005542E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A3F8F6D" w14:textId="2A51E708" w:rsidR="00870731" w:rsidRPr="00F800E2" w:rsidRDefault="00870731" w:rsidP="00870731">
            <w:pPr>
              <w:pStyle w:val="34ff6"/>
            </w:pPr>
            <w:r>
              <w:t>НСВ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36E24AF" w14:textId="2318DEA5" w:rsidR="00870731" w:rsidRPr="00F800E2" w:rsidRDefault="00870731" w:rsidP="00870731">
            <w:pPr>
              <w:pStyle w:val="34ff6"/>
            </w:pPr>
            <w:r>
              <w:t>Насос сырой воды</w:t>
            </w:r>
          </w:p>
        </w:tc>
      </w:tr>
      <w:tr w:rsidR="00870731" w:rsidRPr="00A37C7D" w14:paraId="59F2B95B" w14:textId="77777777" w:rsidTr="005542E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48AAF87" w14:textId="0C223763" w:rsidR="00870731" w:rsidRPr="00F800E2" w:rsidRDefault="00870731" w:rsidP="00870731">
            <w:pPr>
              <w:pStyle w:val="34ff6"/>
            </w:pPr>
            <w:r>
              <w:t>НКП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77CCDE0" w14:textId="17B38378" w:rsidR="00870731" w:rsidRPr="00F800E2" w:rsidRDefault="00870731" w:rsidP="00870731">
            <w:pPr>
              <w:pStyle w:val="34ff6"/>
            </w:pPr>
            <w:r>
              <w:t>Насос конденсатный питательный</w:t>
            </w:r>
          </w:p>
        </w:tc>
      </w:tr>
      <w:tr w:rsidR="00870731" w:rsidRPr="00A37C7D" w14:paraId="290874B2" w14:textId="77777777" w:rsidTr="005542E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FBDADA0" w14:textId="5CC75667" w:rsidR="00870731" w:rsidRPr="00F800E2" w:rsidRDefault="00870731" w:rsidP="00870731">
            <w:pPr>
              <w:pStyle w:val="34ff6"/>
            </w:pPr>
            <w:r>
              <w:t>НАБ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ABABD99" w14:textId="664A9604" w:rsidR="00870731" w:rsidRPr="00F800E2" w:rsidRDefault="00870731" w:rsidP="00870731">
            <w:pPr>
              <w:pStyle w:val="34ff6"/>
            </w:pPr>
            <w:r>
              <w:t>Насосная аккумулирующая батарея (аккумулирующая насосная станция)</w:t>
            </w:r>
          </w:p>
        </w:tc>
      </w:tr>
      <w:tr w:rsidR="00870731" w:rsidRPr="004B3A49" w14:paraId="302DA945" w14:textId="77777777" w:rsidTr="005542E7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718989" w14:textId="566A072C" w:rsidR="00870731" w:rsidRPr="00F800E2" w:rsidRDefault="00870731" w:rsidP="00870731">
            <w:pPr>
              <w:pStyle w:val="34ff6"/>
            </w:pPr>
            <w:r>
              <w:t>ПТК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2B62170" w14:textId="3CA1F628" w:rsidR="00870731" w:rsidRPr="004B3A49" w:rsidRDefault="00870731" w:rsidP="00870731">
            <w:pPr>
              <w:pStyle w:val="34ff6"/>
              <w:rPr>
                <w:lang w:val="en-US"/>
              </w:rPr>
            </w:pPr>
            <w:r>
              <w:t>Программно-технический комплекс</w:t>
            </w:r>
          </w:p>
        </w:tc>
      </w:tr>
      <w:tr w:rsidR="00870731" w:rsidRPr="00A37C7D" w14:paraId="68B88B98" w14:textId="77777777" w:rsidTr="005542E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2C37EE7" w14:textId="2C6D27D6" w:rsidR="00870731" w:rsidRDefault="00870731" w:rsidP="00870731">
            <w:pPr>
              <w:pStyle w:val="34ff6"/>
            </w:pPr>
            <w:r>
              <w:t>РТ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0E83EA9" w14:textId="729E0545" w:rsidR="00870731" w:rsidRDefault="00870731" w:rsidP="00870731">
            <w:pPr>
              <w:pStyle w:val="34ff6"/>
            </w:pPr>
            <w:r>
              <w:t>Регулятор температуры (регулирующий клапан)</w:t>
            </w:r>
          </w:p>
        </w:tc>
      </w:tr>
      <w:tr w:rsidR="00870731" w:rsidRPr="00A37C7D" w14:paraId="2B5CB52B" w14:textId="77777777" w:rsidTr="005542E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01C3C2" w14:textId="333D21AD" w:rsidR="00870731" w:rsidRDefault="00870731" w:rsidP="00870731">
            <w:pPr>
              <w:pStyle w:val="34ff6"/>
            </w:pPr>
            <w:r>
              <w:t>ШУ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BF98FC" w14:textId="4B41BC32" w:rsidR="00870731" w:rsidRDefault="00870731" w:rsidP="00870731">
            <w:pPr>
              <w:pStyle w:val="34ff6"/>
            </w:pPr>
            <w:r>
              <w:t>Шкаф управления</w:t>
            </w:r>
          </w:p>
        </w:tc>
      </w:tr>
      <w:tr w:rsidR="00870731" w:rsidRPr="00A37C7D" w14:paraId="09221FB3" w14:textId="77777777" w:rsidTr="005542E7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BA86AE" w14:textId="33DD958B" w:rsidR="00870731" w:rsidRDefault="00870731" w:rsidP="00870731">
            <w:pPr>
              <w:pStyle w:val="34ff6"/>
            </w:pPr>
            <w:r>
              <w:t>ЧРП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CD6ED7" w14:textId="56BEC4FE" w:rsidR="00870731" w:rsidRDefault="00870731" w:rsidP="00870731">
            <w:pPr>
              <w:pStyle w:val="34ff6"/>
            </w:pPr>
            <w:r>
              <w:t>Частотно-регулируемый привод</w:t>
            </w:r>
          </w:p>
        </w:tc>
      </w:tr>
    </w:tbl>
    <w:p w14:paraId="142BD1C0" w14:textId="77777777" w:rsidR="00147B49" w:rsidRDefault="00147B49" w:rsidP="002C35B5">
      <w:pPr>
        <w:pStyle w:val="34fffa"/>
      </w:pPr>
    </w:p>
    <w:p w14:paraId="434B400B" w14:textId="77777777" w:rsidR="00B61287" w:rsidRPr="00BB426D" w:rsidRDefault="00B61287" w:rsidP="00B61287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7A0036" w:rsidRPr="005F1B2E" w14:paraId="2C743ABD" w14:textId="77777777" w:rsidTr="005542E7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38E4C7DA" w14:textId="77777777" w:rsidR="007A0036" w:rsidRPr="00A86232" w:rsidRDefault="007A0036" w:rsidP="005542E7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3BD3D894" w14:textId="77777777" w:rsidR="007A0036" w:rsidRPr="005F1B2E" w:rsidRDefault="007A0036" w:rsidP="005542E7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49286C33" w14:textId="77777777" w:rsidR="007A0036" w:rsidRPr="005F1B2E" w:rsidRDefault="007A0036" w:rsidP="005542E7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2ECBB07A" w14:textId="77777777" w:rsidR="007A0036" w:rsidRPr="005F1B2E" w:rsidRDefault="007A0036" w:rsidP="005542E7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573E0AE4" w14:textId="77777777" w:rsidR="007A0036" w:rsidRPr="005F1B2E" w:rsidRDefault="007A0036" w:rsidP="005542E7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0234AD1D" w14:textId="77777777" w:rsidR="007A0036" w:rsidRPr="005F1B2E" w:rsidRDefault="007A0036" w:rsidP="005542E7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39E1F4AC" w14:textId="77777777" w:rsidR="007A0036" w:rsidRPr="005F1B2E" w:rsidRDefault="007A0036" w:rsidP="005542E7">
            <w:pPr>
              <w:pStyle w:val="34ff8"/>
            </w:pPr>
            <w:r w:rsidRPr="005F1B2E">
              <w:t>Дата</w:t>
            </w:r>
          </w:p>
        </w:tc>
      </w:tr>
      <w:tr w:rsidR="007A0036" w:rsidRPr="005F1B2E" w14:paraId="0CD96258" w14:textId="77777777" w:rsidTr="005542E7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01FE1D63" w14:textId="77777777" w:rsidR="007A0036" w:rsidRPr="005F1B2E" w:rsidRDefault="007A0036" w:rsidP="005542E7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0CB9FF56" w14:textId="77777777" w:rsidR="007A0036" w:rsidRPr="005F1B2E" w:rsidRDefault="007A0036" w:rsidP="005542E7">
            <w:pPr>
              <w:pStyle w:val="34ff8"/>
            </w:pPr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0" w:type="dxa"/>
            <w:vAlign w:val="center"/>
          </w:tcPr>
          <w:p w14:paraId="56854BB4" w14:textId="77777777" w:rsidR="007A0036" w:rsidRPr="005F1B2E" w:rsidRDefault="007A0036" w:rsidP="005542E7">
            <w:pPr>
              <w:pStyle w:val="34ff8"/>
            </w:pPr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1" w:type="dxa"/>
            <w:vAlign w:val="center"/>
          </w:tcPr>
          <w:p w14:paraId="52B61178" w14:textId="77777777" w:rsidR="007A0036" w:rsidRPr="005F1B2E" w:rsidRDefault="007A0036" w:rsidP="005542E7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DC91863" w14:textId="77777777" w:rsidR="007A0036" w:rsidRPr="005F1B2E" w:rsidRDefault="007A0036" w:rsidP="005542E7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16B9681B" w14:textId="77777777" w:rsidR="007A0036" w:rsidRPr="005F1B2E" w:rsidRDefault="007A0036" w:rsidP="005542E7">
            <w:pPr>
              <w:pStyle w:val="34ff8"/>
            </w:pPr>
          </w:p>
        </w:tc>
        <w:tc>
          <w:tcPr>
            <w:tcW w:w="1134" w:type="dxa"/>
            <w:vMerge/>
          </w:tcPr>
          <w:p w14:paraId="61DB9AFD" w14:textId="77777777" w:rsidR="007A0036" w:rsidRPr="005F1B2E" w:rsidRDefault="007A0036" w:rsidP="005542E7">
            <w:pPr>
              <w:pStyle w:val="34ff8"/>
            </w:pPr>
          </w:p>
        </w:tc>
        <w:tc>
          <w:tcPr>
            <w:tcW w:w="1276" w:type="dxa"/>
            <w:vMerge/>
          </w:tcPr>
          <w:p w14:paraId="40D5CB2E" w14:textId="77777777" w:rsidR="007A0036" w:rsidRPr="005F1B2E" w:rsidRDefault="007A0036" w:rsidP="005542E7">
            <w:pPr>
              <w:pStyle w:val="34ff8"/>
            </w:pPr>
          </w:p>
        </w:tc>
        <w:tc>
          <w:tcPr>
            <w:tcW w:w="1246" w:type="dxa"/>
            <w:vMerge/>
          </w:tcPr>
          <w:p w14:paraId="64E0736F" w14:textId="77777777" w:rsidR="007A0036" w:rsidRPr="005F1B2E" w:rsidRDefault="007A0036" w:rsidP="005542E7">
            <w:pPr>
              <w:pStyle w:val="34ff8"/>
            </w:pPr>
          </w:p>
        </w:tc>
        <w:tc>
          <w:tcPr>
            <w:tcW w:w="882" w:type="dxa"/>
            <w:vMerge/>
          </w:tcPr>
          <w:p w14:paraId="11B94D5B" w14:textId="77777777" w:rsidR="007A0036" w:rsidRPr="005F1B2E" w:rsidRDefault="007A0036" w:rsidP="005542E7">
            <w:pPr>
              <w:pStyle w:val="34ff8"/>
            </w:pPr>
          </w:p>
        </w:tc>
      </w:tr>
      <w:tr w:rsidR="007A0036" w14:paraId="226114C9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0A9E8BFC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F6CF6FE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24C742C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A11863E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57AC3A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76ED49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79D68C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288836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EFE40CD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08F9B8" w14:textId="77777777" w:rsidR="007A0036" w:rsidRDefault="007A0036" w:rsidP="009158A0">
            <w:pPr>
              <w:pStyle w:val="34ff6"/>
            </w:pPr>
          </w:p>
        </w:tc>
      </w:tr>
      <w:tr w:rsidR="007A0036" w14:paraId="3FC4AD1C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01673020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EADEB94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1337033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64150A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3880989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E28BA2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213AEE6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29A0B9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0793A6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DB83B39" w14:textId="77777777" w:rsidR="007A0036" w:rsidRDefault="007A0036" w:rsidP="009158A0">
            <w:pPr>
              <w:pStyle w:val="34ff6"/>
            </w:pPr>
          </w:p>
        </w:tc>
      </w:tr>
      <w:tr w:rsidR="007A0036" w14:paraId="152619BC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7731D5DF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DE6CFE3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C20551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052C3B3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22A8A9C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1461C2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F71636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1BDB14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2B0505A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1076E7B" w14:textId="77777777" w:rsidR="007A0036" w:rsidRDefault="007A0036" w:rsidP="009158A0">
            <w:pPr>
              <w:pStyle w:val="34ff6"/>
            </w:pPr>
          </w:p>
        </w:tc>
      </w:tr>
      <w:tr w:rsidR="007A0036" w14:paraId="587CF2BC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71B60BD9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FF18545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F928CD9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4322025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0817F1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8B2CA1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53BD92F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07987F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272115C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10CC5E" w14:textId="77777777" w:rsidR="007A0036" w:rsidRDefault="007A0036" w:rsidP="009158A0">
            <w:pPr>
              <w:pStyle w:val="34ff6"/>
            </w:pPr>
          </w:p>
        </w:tc>
      </w:tr>
      <w:tr w:rsidR="007A0036" w14:paraId="24EF3A00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4C79062A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9EE5A5D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0D8B36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AA25FE6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245C6C2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9E6CFE7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6C29912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7744AB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4923AFF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8EE3189" w14:textId="77777777" w:rsidR="007A0036" w:rsidRDefault="007A0036" w:rsidP="009158A0">
            <w:pPr>
              <w:pStyle w:val="34ff6"/>
            </w:pPr>
          </w:p>
        </w:tc>
      </w:tr>
      <w:tr w:rsidR="007A0036" w14:paraId="5E3F837D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0890D4B1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3C30BD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B26A378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45A0025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BC46534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6B6CF5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3FD098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3205AE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5108901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664A5F6" w14:textId="77777777" w:rsidR="007A0036" w:rsidRDefault="007A0036" w:rsidP="009158A0">
            <w:pPr>
              <w:pStyle w:val="34ff6"/>
            </w:pPr>
          </w:p>
        </w:tc>
      </w:tr>
      <w:tr w:rsidR="007A0036" w14:paraId="30689C8D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45A44A4C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C31110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8726948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3DBA2A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31B89EB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286B9BD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590586F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9D6CD2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B648D9B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B993A91" w14:textId="77777777" w:rsidR="007A0036" w:rsidRDefault="007A0036" w:rsidP="009158A0">
            <w:pPr>
              <w:pStyle w:val="34ff6"/>
            </w:pPr>
          </w:p>
        </w:tc>
      </w:tr>
      <w:tr w:rsidR="007A0036" w14:paraId="5939F13B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384A98D3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D5BB0F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75F136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1B37863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D1E4AA7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22B698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4C3BB77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FB7A54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190C7E6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A51A528" w14:textId="77777777" w:rsidR="007A0036" w:rsidRDefault="007A0036" w:rsidP="009158A0">
            <w:pPr>
              <w:pStyle w:val="34ff6"/>
            </w:pPr>
          </w:p>
        </w:tc>
      </w:tr>
      <w:tr w:rsidR="007A0036" w14:paraId="351B54C2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1EE84E62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113D94C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1840E55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267E90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9D2302E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F8F4028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59D2A80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97466F6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19ECBE0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400286B" w14:textId="77777777" w:rsidR="007A0036" w:rsidRDefault="007A0036" w:rsidP="009158A0">
            <w:pPr>
              <w:pStyle w:val="34ff6"/>
            </w:pPr>
          </w:p>
        </w:tc>
      </w:tr>
      <w:tr w:rsidR="007A0036" w14:paraId="169D55F0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748F5FAE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B5681CF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BEB5C0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F4F282B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AC4D3EA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C027244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4E66A04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7DEC60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7E1FF4F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40C4AC5" w14:textId="77777777" w:rsidR="007A0036" w:rsidRDefault="007A0036" w:rsidP="009158A0">
            <w:pPr>
              <w:pStyle w:val="34ff6"/>
            </w:pPr>
          </w:p>
        </w:tc>
      </w:tr>
      <w:tr w:rsidR="007A0036" w14:paraId="12A26153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2CF6A118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C8EE572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1050414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7A5FEA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9BE5605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F6D8A2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9E17805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9C6485D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6D2C485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EC9E6A7" w14:textId="77777777" w:rsidR="007A0036" w:rsidRDefault="007A0036" w:rsidP="009158A0">
            <w:pPr>
              <w:pStyle w:val="34ff6"/>
            </w:pPr>
          </w:p>
        </w:tc>
      </w:tr>
      <w:tr w:rsidR="007A0036" w14:paraId="4D4F8C60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7A7C59A8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F887E31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25DD088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415A3C2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3825B8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0BBEF6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3A9C946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9B371B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49DD4E3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5FCC649" w14:textId="77777777" w:rsidR="007A0036" w:rsidRDefault="007A0036" w:rsidP="009158A0">
            <w:pPr>
              <w:pStyle w:val="34ff6"/>
            </w:pPr>
          </w:p>
        </w:tc>
      </w:tr>
      <w:tr w:rsidR="007A0036" w14:paraId="75718CD7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7FC91F01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B76B4A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49BCE86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4EBFF2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0269BE2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36CF0B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5B1BDB4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C7690D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315D637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7C7C230" w14:textId="77777777" w:rsidR="007A0036" w:rsidRDefault="007A0036" w:rsidP="009158A0">
            <w:pPr>
              <w:pStyle w:val="34ff6"/>
            </w:pPr>
          </w:p>
        </w:tc>
      </w:tr>
      <w:tr w:rsidR="007A0036" w14:paraId="785D7705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20351968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1C63A7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27D256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EBD10D3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63B317E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7E66326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76815E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4DE7D1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C2E95B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C7F3D3F" w14:textId="77777777" w:rsidR="007A0036" w:rsidRDefault="007A0036" w:rsidP="009158A0">
            <w:pPr>
              <w:pStyle w:val="34ff6"/>
            </w:pPr>
          </w:p>
        </w:tc>
      </w:tr>
      <w:tr w:rsidR="007A0036" w14:paraId="4E784E25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34ABF28E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384EF41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DDB56E5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A17791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774D07D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6F2AF1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ECF5018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407BD0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DAC542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9CE67FF" w14:textId="77777777" w:rsidR="007A0036" w:rsidRDefault="007A0036" w:rsidP="009158A0">
            <w:pPr>
              <w:pStyle w:val="34ff6"/>
            </w:pPr>
          </w:p>
        </w:tc>
      </w:tr>
      <w:tr w:rsidR="007A0036" w14:paraId="3F8AAD09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785AB73B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B3451D0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1336A4F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C82390F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AD3BE8E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4219B7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AE149EF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DE4878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D8ED39F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596529" w14:textId="77777777" w:rsidR="007A0036" w:rsidRDefault="007A0036" w:rsidP="009158A0">
            <w:pPr>
              <w:pStyle w:val="34ff6"/>
            </w:pPr>
          </w:p>
        </w:tc>
      </w:tr>
      <w:tr w:rsidR="007A0036" w14:paraId="5824FE1A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461D15A0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4D36F6B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E6642FA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42421E6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9354D6C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E7EC0B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574A99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D598F0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859025C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9BC4EB9" w14:textId="77777777" w:rsidR="007A0036" w:rsidRDefault="007A0036" w:rsidP="009158A0">
            <w:pPr>
              <w:pStyle w:val="34ff6"/>
            </w:pPr>
          </w:p>
        </w:tc>
      </w:tr>
      <w:tr w:rsidR="007A0036" w14:paraId="4214FCBC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1E34FEB1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1B9E92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9F31D0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46CC41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D16D5B1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10DFB5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2631F0F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FAB697A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FA3DCB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42171BB" w14:textId="77777777" w:rsidR="007A0036" w:rsidRDefault="007A0036" w:rsidP="009158A0">
            <w:pPr>
              <w:pStyle w:val="34ff6"/>
            </w:pPr>
          </w:p>
        </w:tc>
      </w:tr>
      <w:tr w:rsidR="007A0036" w14:paraId="605CF378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3A307E0E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160BD0B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4146A9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E407805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491B40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A7525F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B0FE479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BCC741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34E586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C562883" w14:textId="77777777" w:rsidR="007A0036" w:rsidRDefault="007A0036" w:rsidP="009158A0">
            <w:pPr>
              <w:pStyle w:val="34ff6"/>
            </w:pPr>
          </w:p>
        </w:tc>
      </w:tr>
      <w:tr w:rsidR="007A0036" w14:paraId="7618B3AB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68F5202D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E05988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FD78190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9922BE8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7AB3EC4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93DD17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69586CF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6189AB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5EB3020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AA20EA5" w14:textId="77777777" w:rsidR="007A0036" w:rsidRDefault="007A0036" w:rsidP="009158A0">
            <w:pPr>
              <w:pStyle w:val="34ff6"/>
            </w:pPr>
          </w:p>
        </w:tc>
      </w:tr>
      <w:tr w:rsidR="007A0036" w14:paraId="3D23FC3E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2CB19E42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5111CA0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C83E703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B424378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823234A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0DBFC6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582EC5E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B29908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0A59B4D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C43B92F" w14:textId="77777777" w:rsidR="007A0036" w:rsidRDefault="007A0036" w:rsidP="009158A0">
            <w:pPr>
              <w:pStyle w:val="34ff6"/>
            </w:pPr>
          </w:p>
        </w:tc>
      </w:tr>
      <w:tr w:rsidR="007A0036" w14:paraId="1F728999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2890AAE5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0F8DAE6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5F27CDF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2AD769D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3AC4BC4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E352E2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2EF4FD0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D5C2BD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9CC73E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99475A9" w14:textId="77777777" w:rsidR="007A0036" w:rsidRDefault="007A0036" w:rsidP="009158A0">
            <w:pPr>
              <w:pStyle w:val="34ff6"/>
            </w:pPr>
          </w:p>
        </w:tc>
      </w:tr>
      <w:tr w:rsidR="007A0036" w14:paraId="0D9621E2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081564B6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C56173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384F9F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534E3E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FED854E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1FC094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2BACEF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5960505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74B7380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9AB172" w14:textId="77777777" w:rsidR="007A0036" w:rsidRDefault="007A0036" w:rsidP="009158A0">
            <w:pPr>
              <w:pStyle w:val="34ff6"/>
            </w:pPr>
          </w:p>
        </w:tc>
      </w:tr>
      <w:tr w:rsidR="007A0036" w14:paraId="53707C24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539E88CF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3F33F66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5D3E97F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B184E1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437A1D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B08439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7CD68CF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3A8879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6923111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1715255" w14:textId="77777777" w:rsidR="007A0036" w:rsidRDefault="007A0036" w:rsidP="009158A0">
            <w:pPr>
              <w:pStyle w:val="34ff6"/>
            </w:pPr>
          </w:p>
        </w:tc>
      </w:tr>
      <w:tr w:rsidR="007A0036" w14:paraId="3B2F1836" w14:textId="77777777" w:rsidTr="009158A0">
        <w:trPr>
          <w:trHeight w:val="454"/>
        </w:trPr>
        <w:tc>
          <w:tcPr>
            <w:tcW w:w="518" w:type="dxa"/>
            <w:vAlign w:val="center"/>
          </w:tcPr>
          <w:p w14:paraId="1D57552F" w14:textId="77777777"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A6BB953" w14:textId="77777777"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1B18968" w14:textId="77777777"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2F135F9" w14:textId="77777777"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AB0471C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A4B2BE" w14:textId="77777777"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46A1E5C" w14:textId="77777777"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1B624C" w14:textId="77777777"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396E444" w14:textId="77777777"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EBFB27D" w14:textId="77777777" w:rsidR="007A0036" w:rsidRDefault="007A0036" w:rsidP="009158A0">
            <w:pPr>
              <w:pStyle w:val="34ff6"/>
            </w:pPr>
          </w:p>
        </w:tc>
      </w:tr>
    </w:tbl>
    <w:p w14:paraId="18C0AF4E" w14:textId="77777777" w:rsidR="00AB28D5" w:rsidRPr="00AB28D5" w:rsidRDefault="00AB28D5" w:rsidP="002C35B5">
      <w:pPr>
        <w:pStyle w:val="34fffa"/>
      </w:pPr>
    </w:p>
    <w:sectPr w:rsidR="00AB28D5" w:rsidRPr="00AB28D5" w:rsidSect="00966E50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23396" w14:textId="77777777" w:rsidR="00865FD2" w:rsidRDefault="00865FD2" w:rsidP="00AD0715">
      <w:r>
        <w:separator/>
      </w:r>
    </w:p>
    <w:p w14:paraId="6A51CB12" w14:textId="77777777" w:rsidR="00865FD2" w:rsidRDefault="00865FD2" w:rsidP="00AD0715"/>
  </w:endnote>
  <w:endnote w:type="continuationSeparator" w:id="0">
    <w:p w14:paraId="12C2C157" w14:textId="77777777" w:rsidR="00865FD2" w:rsidRDefault="00865FD2" w:rsidP="00AD0715">
      <w:r>
        <w:continuationSeparator/>
      </w:r>
    </w:p>
    <w:p w14:paraId="547FF042" w14:textId="77777777" w:rsidR="00865FD2" w:rsidRDefault="00865FD2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3307F" w14:textId="5644F88C" w:rsidR="00BC6585" w:rsidRDefault="00BC6585">
    <w:pPr>
      <w:pStyle w:val="ab"/>
    </w:pPr>
    <w:r>
      <w:t>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036DF" w14:textId="77777777" w:rsidR="00BC6585" w:rsidRDefault="00BC6585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FE326" w14:textId="77777777" w:rsidR="00BC6585" w:rsidRDefault="00BC6585" w:rsidP="00D54962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C2100" w14:textId="77777777" w:rsidR="00865FD2" w:rsidRDefault="00865FD2" w:rsidP="00AD0715">
      <w:r>
        <w:separator/>
      </w:r>
    </w:p>
    <w:p w14:paraId="75FAE6A5" w14:textId="77777777" w:rsidR="00865FD2" w:rsidRDefault="00865FD2" w:rsidP="00AD0715"/>
  </w:footnote>
  <w:footnote w:type="continuationSeparator" w:id="0">
    <w:p w14:paraId="09D63DB1" w14:textId="77777777" w:rsidR="00865FD2" w:rsidRDefault="00865FD2" w:rsidP="00AD0715">
      <w:r>
        <w:continuationSeparator/>
      </w:r>
    </w:p>
    <w:p w14:paraId="7B096073" w14:textId="77777777" w:rsidR="00865FD2" w:rsidRDefault="00865FD2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905DB" w14:textId="77777777" w:rsidR="00BC6585" w:rsidRDefault="00BC658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3647A3C4" wp14:editId="75626EB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AF8EA2" w14:textId="77777777" w:rsidR="00BC6585" w:rsidRDefault="00BC6585" w:rsidP="00D5496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9CCD1B" w14:textId="77777777" w:rsidR="00BC6585" w:rsidRDefault="00BC6585" w:rsidP="00D5496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01D4DF" w14:textId="77777777" w:rsidR="00BC6585" w:rsidRDefault="00BC6585" w:rsidP="00D5496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6349B5" w14:textId="77777777" w:rsidR="00BC6585" w:rsidRDefault="00BC6585" w:rsidP="00D5496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F0C271" w14:textId="77777777" w:rsidR="00BC6585" w:rsidRDefault="00BC6585" w:rsidP="00D5496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3E612E" w14:textId="77777777" w:rsidR="00BC6585" w:rsidRDefault="00BC6585" w:rsidP="00D549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DD4724" w14:textId="77777777" w:rsidR="00BC6585" w:rsidRDefault="00BC6585" w:rsidP="00D549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BF12F5" w14:textId="77777777" w:rsidR="00BC6585" w:rsidRDefault="00BC6585" w:rsidP="00D549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451D7D" w14:textId="77777777" w:rsidR="00BC6585" w:rsidRDefault="00BC6585" w:rsidP="00D549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4CC91F" w14:textId="77777777" w:rsidR="00BC6585" w:rsidRDefault="00BC6585" w:rsidP="00D549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47A3C4"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group id="Группа 61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Группа 64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DmwgAAANs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hzeH5JP0AuHgAAAP//AwBQSwECLQAUAAYACAAAACEA2+H2y+4AAACFAQAAEwAAAAAAAAAAAAAA&#10;AAAAAAAAW0NvbnRlbnRfVHlwZXNdLnhtbFBLAQItABQABgAIAAAAIQBa9CxbvwAAABUBAAALAAAA&#10;AAAAAAAAAAAAAB8BAABfcmVscy8ucmVsc1BLAQItABQABgAIAAAAIQCahlDmwgAAANsAAAAPAAAA&#10;AAAAAAAAAAAAAAcCAABkcnMvZG93bnJldi54bWxQSwUGAAAAAAMAAwC3AAAA9gIAAAAA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SUwwAAANs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gaPL+kHyPIOAAD//wMAUEsBAi0AFAAGAAgAAAAhANvh9svuAAAAhQEAABMAAAAAAAAAAAAA&#10;AAAAAAAAAFtDb250ZW50X1R5cGVzXS54bWxQSwECLQAUAAYACAAAACEAWvQsW78AAAAVAQAACwAA&#10;AAAAAAAAAAAAAAAfAQAAX3JlbHMvLnJlbHNQSwECLQAUAAYACAAAACEA6xnElMMAAADbAAAADwAA&#10;AAAAAAAAAAAAAAAHAgAAZHJzL2Rvd25yZXYueG1sUEsFBgAAAAADAAMAtwAAAPcCAAAAAA==&#10;" strokeweight="1.5pt"/>
                  </v:group>
                </v:group>
                <v:group id="Группа 70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Группа 71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6AF8EA2" w14:textId="77777777" w:rsidR="00BC6585" w:rsidRDefault="00BC6585" w:rsidP="00D5496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Wy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ZASvL/EHyPkTAAD//wMAUEsBAi0AFAAGAAgAAAAhANvh9svuAAAAhQEAABMAAAAAAAAAAAAA&#10;AAAAAAAAAFtDb250ZW50X1R5cGVzXS54bWxQSwECLQAUAAYACAAAACEAWvQsW78AAAAVAQAACwAA&#10;AAAAAAAAAAAAAAAfAQAAX3JlbHMvLnJlbHNQSwECLQAUAAYACAAAACEADNxVss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B9CCD1B" w14:textId="77777777" w:rsidR="00BC6585" w:rsidRDefault="00BC6585" w:rsidP="00D5496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L3h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dASvL/EHyPkTAAD//wMAUEsBAi0AFAAGAAgAAAAhANvh9svuAAAAhQEAABMAAAAAAAAAAAAA&#10;AAAAAAAAAFtDb250ZW50X1R5cGVzXS54bWxQSwECLQAUAAYACAAAACEAWvQsW78AAAAVAQAACwAA&#10;AAAAAAAAAAAAAAAfAQAAX3JlbHMvLnJlbHNQSwECLQAUAAYACAAAACEAtuC94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701D4DF" w14:textId="77777777" w:rsidR="00BC6585" w:rsidRDefault="00BC6585" w:rsidP="00D5496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416349B5" w14:textId="77777777" w:rsidR="00BC6585" w:rsidRDefault="00BC6585" w:rsidP="00D5496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04F0C271" w14:textId="77777777" w:rsidR="00BC6585" w:rsidRDefault="00BC6585" w:rsidP="00D5496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3B3E612E" w14:textId="77777777" w:rsidR="00BC6585" w:rsidRDefault="00BC6585" w:rsidP="00D549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ZVN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FjP4/ZJ+gFz/AAAA//8DAFBLAQItABQABgAIAAAAIQDb4fbL7gAAAIUBAAATAAAAAAAAAAAA&#10;AAAAAAAAAABbQ29udGVudF9UeXBlc10ueG1sUEsBAi0AFAAGAAgAAAAhAFr0LFu/AAAAFQEAAAsA&#10;AAAAAAAAAAAAAAAAHwEAAF9yZWxzLy5yZWxzUEsBAi0AFAAGAAgAAAAhAJjdlU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CDD4724" w14:textId="77777777" w:rsidR="00BC6585" w:rsidRDefault="00BC6585" w:rsidP="00D549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55BF12F5" w14:textId="77777777" w:rsidR="00BC6585" w:rsidRDefault="00BC6585" w:rsidP="00D549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29451D7D" w14:textId="77777777" w:rsidR="00BC6585" w:rsidRDefault="00BC6585" w:rsidP="00D549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14CC91F" w14:textId="77777777" w:rsidR="00BC6585" w:rsidRDefault="00BC6585" w:rsidP="00D549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5522E" w14:textId="77777777" w:rsidR="00BC6585" w:rsidRDefault="00BC658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5C3D69FF" wp14:editId="3B18327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17D79A" w14:textId="77777777" w:rsidR="00BC6585" w:rsidRDefault="00BC6585" w:rsidP="00EF51C3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425A5B" w14:textId="77777777" w:rsidR="00BC6585" w:rsidRDefault="00BC6585" w:rsidP="00EF51C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F77143" w14:textId="77777777" w:rsidR="00BC6585" w:rsidRDefault="00BC6585" w:rsidP="00EF51C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6AABFD" w14:textId="77777777" w:rsidR="00BC6585" w:rsidRDefault="00BC6585" w:rsidP="00EF51C3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AD81E8" w14:textId="77777777" w:rsidR="00BC6585" w:rsidRDefault="00BC6585" w:rsidP="00EF51C3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355DDD" w14:textId="77777777" w:rsidR="00BC6585" w:rsidRDefault="00BC6585" w:rsidP="00EF51C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97E5B2" w14:textId="77777777" w:rsidR="00BC6585" w:rsidRDefault="00BC6585" w:rsidP="00EF51C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7D5B03" w14:textId="77777777" w:rsidR="00BC6585" w:rsidRDefault="00BC6585" w:rsidP="00EF51C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C5E12C" w14:textId="77777777" w:rsidR="00BC6585" w:rsidRDefault="00BC6585" w:rsidP="00EF51C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9C16DC" w14:textId="77777777" w:rsidR="00BC6585" w:rsidRDefault="00BC6585" w:rsidP="00EF51C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3D69FF"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group id="Группа 24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R8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hvD8kn6AnD8AAAD//wMAUEsBAi0AFAAGAAgAAAAhANvh9svuAAAAhQEAABMAAAAAAAAAAAAA&#10;AAAAAAAAAFtDb250ZW50X1R5cGVzXS54bWxQSwECLQAUAAYACAAAACEAWvQsW78AAAAVAQAACwAA&#10;AAAAAAAAAAAAAAAfAQAAX3JlbHMvLnJlbHNQSwECLQAUAAYACAAAACEA/ix0fMMAAADbAAAADwAA&#10;AAAAAAAAAAAAAAAHAgAAZHJzL2Rvd25yZXYueG1sUEsFBgAAAAADAAMAtwAAAPcC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Группа 29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</v:group>
                </v:group>
                <v:group id="Группа 40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Группа 42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6217D79A" w14:textId="77777777" w:rsidR="00BC6585" w:rsidRDefault="00BC6585" w:rsidP="00EF51C3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59425A5B" w14:textId="77777777" w:rsidR="00BC6585" w:rsidRDefault="00BC6585" w:rsidP="00EF51C3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1AF77143" w14:textId="77777777" w:rsidR="00BC6585" w:rsidRDefault="00BC6585" w:rsidP="00EF51C3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7E6AABFD" w14:textId="77777777" w:rsidR="00BC6585" w:rsidRDefault="00BC6585" w:rsidP="00EF51C3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20AD81E8" w14:textId="77777777" w:rsidR="00BC6585" w:rsidRDefault="00BC6585" w:rsidP="00EF51C3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0A355DDD" w14:textId="77777777" w:rsidR="00BC6585" w:rsidRDefault="00BC6585" w:rsidP="00EF51C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1397E5B2" w14:textId="77777777" w:rsidR="00BC6585" w:rsidRDefault="00BC6585" w:rsidP="00EF51C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357D5B03" w14:textId="77777777" w:rsidR="00BC6585" w:rsidRDefault="00BC6585" w:rsidP="00EF51C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59C5E12C" w14:textId="77777777" w:rsidR="00BC6585" w:rsidRDefault="00BC6585" w:rsidP="00EF51C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A9C16DC" w14:textId="77777777" w:rsidR="00BC6585" w:rsidRDefault="00BC6585" w:rsidP="00EF51C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21577" w14:textId="77777777" w:rsidR="00BC6585" w:rsidRDefault="00BC658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A55602B" wp14:editId="2857100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DEF824" w14:textId="77777777" w:rsidR="00BC6585" w:rsidRDefault="00BC6585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1A2D02" w14:textId="77777777" w:rsidR="00BC6585" w:rsidRDefault="00BC6585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EC087F" w14:textId="77777777" w:rsidR="00BC6585" w:rsidRDefault="00BC6585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599C2E" w14:textId="77777777" w:rsidR="00BC6585" w:rsidRDefault="00BC6585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B36449" w14:textId="77777777" w:rsidR="00BC6585" w:rsidRDefault="00BC6585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183039" w14:textId="77777777" w:rsidR="00BC6585" w:rsidRDefault="00BC658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600BAC" w14:textId="77777777" w:rsidR="00BC6585" w:rsidRDefault="00BC658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8E0C1F" w14:textId="77777777" w:rsidR="00BC6585" w:rsidRDefault="00BC658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5E06F4" w14:textId="77777777" w:rsidR="00BC6585" w:rsidRDefault="00BC658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E253FA" w14:textId="77777777" w:rsidR="00BC6585" w:rsidRDefault="00BC658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78C067" w14:textId="77777777" w:rsidR="00BC6585" w:rsidRPr="00CB1016" w:rsidRDefault="00BC6585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1C4735" w14:textId="77777777" w:rsidR="00BC6585" w:rsidRPr="005374BE" w:rsidRDefault="00BC6585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B781DA" w14:textId="77777777" w:rsidR="00BC6585" w:rsidRDefault="00BC6585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A.B.XXX.В1.XX.</w:t>
                                    </w:r>
                                    <w:proofErr w:type="gramStart"/>
                                    <w:r>
                                      <w:t>X-X</w:t>
                                    </w:r>
                                    <w:proofErr w:type="gramEnd"/>
                                    <w:r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84467F" w14:textId="77777777" w:rsidR="00BC6585" w:rsidRPr="00945CCC" w:rsidRDefault="00BC6585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8E6B58" w14:textId="77777777" w:rsidR="00BC6585" w:rsidRDefault="00BC6585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413076" w14:textId="77777777" w:rsidR="00BC6585" w:rsidRPr="005E4A3B" w:rsidRDefault="00BC6585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7C3A3D0" w14:textId="77777777" w:rsidR="00BC6585" w:rsidRPr="000411E6" w:rsidRDefault="00BC6585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7A95C6" w14:textId="77777777" w:rsidR="00BC6585" w:rsidRPr="005E4A3B" w:rsidRDefault="00BC6585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EBCFA8" w14:textId="77777777" w:rsidR="00BC6585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2862AF" w14:textId="77777777" w:rsidR="00BC6585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77EC7A" w14:textId="77777777" w:rsidR="00BC6585" w:rsidRPr="00945CCC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0BB9D9A" w14:textId="77777777" w:rsidR="00BC6585" w:rsidRPr="00945CCC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4BD18C7" w14:textId="77777777" w:rsidR="00BC6585" w:rsidRPr="005E4A3B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C66A5B5" w14:textId="77777777" w:rsidR="00BC6585" w:rsidRPr="005E4A3B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9C6620" w14:textId="77777777" w:rsidR="00BC6585" w:rsidRPr="000411E6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F0B634D" w14:textId="77777777" w:rsidR="00BC6585" w:rsidRPr="000411E6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0A658E" w14:textId="77777777" w:rsidR="00BC6585" w:rsidRPr="006C5C53" w:rsidRDefault="00BC6585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FEEC80" w14:textId="77777777" w:rsidR="00BC6585" w:rsidRPr="006C5C53" w:rsidRDefault="00BC6585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55602B" id="Группа 138" o:spid="_x0000_s1076" style="position:absolute;left:0;text-align:left;margin-left:22.7pt;margin-top:14.2pt;width:558.45pt;height:826.85pt;z-index:251683840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">
              <v:group id="Группа 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Группа 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Группа 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Группа 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Группа 1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05DEF824" w14:textId="77777777" w:rsidR="00BC6585" w:rsidRDefault="00BC6585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11A2D02" w14:textId="77777777" w:rsidR="00BC6585" w:rsidRDefault="00BC6585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6EC087F" w14:textId="77777777" w:rsidR="00BC6585" w:rsidRDefault="00BC6585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6599C2E" w14:textId="77777777" w:rsidR="00BC6585" w:rsidRDefault="00BC6585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ys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K4Pn6JP0DmDwAAAP//AwBQSwECLQAUAAYACAAAACEA2+H2y+4AAACFAQAAEwAAAAAAAAAAAAAA&#10;AAAAAAAAW0NvbnRlbnRfVHlwZXNdLnhtbFBLAQItABQABgAIAAAAIQBa9CxbvwAAABUBAAALAAAA&#10;AAAAAAAAAAAAAB8BAABfcmVscy8ucmVsc1BLAQItABQABgAIAAAAIQBgVHys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36B36449" w14:textId="77777777" w:rsidR="00BC6585" w:rsidRDefault="00BC6585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8Te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Jq9w/5J+gFz+AQAA//8DAFBLAQItABQABgAIAAAAIQDb4fbL7gAAAIUBAAATAAAAAAAAAAAA&#10;AAAAAAAAAABbQ29udGVudF9UeXBlc10ueG1sUEsBAi0AFAAGAAgAAAAhAFr0LFu/AAAAFQEAAAsA&#10;AAAAAAAAAAAAAAAAHwEAAF9yZWxzLy5yZWxzUEsBAi0AFAAGAAgAAAAhALSLxN7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9183039" w14:textId="77777777" w:rsidR="00BC6585" w:rsidRDefault="00BC658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1600BAC" w14:textId="77777777" w:rsidR="00BC6585" w:rsidRDefault="00BC658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478E0C1F" w14:textId="77777777" w:rsidR="00BC6585" w:rsidRDefault="00BC658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eY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Xidw/5J+gFz+AQAA//8DAFBLAQItABQABgAIAAAAIQDb4fbL7gAAAIUBAAATAAAAAAAAAAAA&#10;AAAAAAAAAABbQ29udGVudF9UeXBlc10ueG1sUEsBAi0AFAAGAAgAAAAhAFr0LFu/AAAAFQEAAAsA&#10;AAAAAAAAAAAAAAAAHwEAAF9yZWxzLy5yZWxzUEsBAi0AFAAGAAgAAAAhAF4e95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D5E06F4" w14:textId="77777777" w:rsidR="00BC6585" w:rsidRDefault="00BC658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FE253FA" w14:textId="77777777" w:rsidR="00BC6585" w:rsidRDefault="00BC658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c6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en34+5J+gJz9AgAA//8DAFBLAQItABQABgAIAAAAIQDb4fbL7gAAAIUBAAATAAAAAAAAAAAA&#10;AAAAAAAAAABbQ29udGVudF9UeXBlc10ueG1sUEsBAi0AFAAGAAgAAAAhAFr0LFu/AAAAFQEAAAsA&#10;AAAAAAAAAAAAAAAAHwEAAF9yZWxzLy5yZWxzUEsBAi0AFAAGAAgAAAAhABS5RzrEAAAA2wAAAA8A&#10;AAAAAAAAAAAAAAAABwIAAGRycy9kb3ducmV2LnhtbFBLBQYAAAAAAwADALcAAAD4Ag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8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GixQAAANs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Xgaw++X9AP04gcAAP//AwBQSwECLQAUAAYACAAAACEA2+H2y+4AAACFAQAAEwAAAAAAAAAA&#10;AAAAAAAAAAAAW0NvbnRlbnRfVHlwZXNdLnhtbFBLAQItABQABgAIAAAAIQBa9CxbvwAAABUBAAAL&#10;AAAAAAAAAAAAAAAAAB8BAABfcmVscy8ucmVsc1BLAQItABQABgAIAAAAIQA8VcGi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  <v:group id="Группа 480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" filled="f" stroked="f">
                        <v:textbox inset="1pt,.4mm,1pt,1pt">
                          <w:txbxContent>
                            <w:p w14:paraId="0E78C067" w14:textId="77777777" w:rsidR="00BC6585" w:rsidRPr="00CB1016" w:rsidRDefault="00BC6585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" filled="f" stroked="f">
                        <v:textbox inset="1pt,.4mm,1pt,1pt">
                          <w:txbxContent>
                            <w:p w14:paraId="631C4735" w14:textId="77777777" w:rsidR="00BC6585" w:rsidRPr="005374BE" w:rsidRDefault="00BC6585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" filled="f" stroked="f">
                        <v:textbox inset="1pt,.4mm,1pt,1pt">
                          <w:txbxContent>
                            <w:p w14:paraId="35B781DA" w14:textId="77777777" w:rsidR="00BC6585" w:rsidRDefault="00BC6585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A.B.XXX.В1.XX.X-X.X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" filled="f" stroked="f">
                        <v:textbox inset="0,0,0,0">
                          <w:txbxContent>
                            <w:p w14:paraId="2284467F" w14:textId="77777777" w:rsidR="00BC6585" w:rsidRPr="00945CCC" w:rsidRDefault="00BC6585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" filled="f" stroked="f">
                        <v:textbox inset="0,0,0,0">
                          <w:txbxContent>
                            <w:p w14:paraId="288E6B58" w14:textId="77777777" w:rsidR="00BC6585" w:rsidRDefault="00BC6585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" filled="f" stroked="f">
                        <v:textbox inset="0,0,0,0">
                          <w:txbxContent>
                            <w:p w14:paraId="21413076" w14:textId="77777777" w:rsidR="00BC6585" w:rsidRPr="005E4A3B" w:rsidRDefault="00BC6585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" filled="f" stroked="f">
                        <v:textbox inset="0,0,0,0">
                          <w:txbxContent>
                            <w:p w14:paraId="07C3A3D0" w14:textId="77777777" w:rsidR="00BC6585" w:rsidRPr="000411E6" w:rsidRDefault="00BC6585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" filled="f" stroked="f">
                        <v:textbox inset="0,0,0,0">
                          <w:txbxContent>
                            <w:p w14:paraId="217A95C6" w14:textId="77777777" w:rsidR="00BC6585" w:rsidRPr="005E4A3B" w:rsidRDefault="00BC6585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" filled="f" stroked="f">
                        <v:textbox inset="0,0,0,0">
                          <w:txbxContent>
                            <w:p w14:paraId="39EBCFA8" w14:textId="77777777" w:rsidR="00BC6585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" filled="f" stroked="f">
                        <v:textbox inset="0,0,0,0">
                          <w:txbxContent>
                            <w:p w14:paraId="212862AF" w14:textId="77777777" w:rsidR="00BC6585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" filled="f" stroked="f">
                        <v:textbox inset="0,0,0,0">
                          <w:txbxContent>
                            <w:p w14:paraId="3977EC7A" w14:textId="77777777" w:rsidR="00BC6585" w:rsidRPr="00945CCC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" filled="f" stroked="f">
                        <v:textbox inset="0,0,0,0">
                          <w:txbxContent>
                            <w:p w14:paraId="50BB9D9A" w14:textId="77777777" w:rsidR="00BC6585" w:rsidRPr="00945CCC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" filled="f" stroked="f">
                        <v:textbox inset="0,0,0,0">
                          <w:txbxContent>
                            <w:p w14:paraId="54BD18C7" w14:textId="77777777" w:rsidR="00BC6585" w:rsidRPr="005E4A3B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" filled="f" stroked="f">
                        <v:textbox inset="0,0,0,0">
                          <w:txbxContent>
                            <w:p w14:paraId="5C66A5B5" w14:textId="77777777" w:rsidR="00BC6585" w:rsidRPr="005E4A3B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dkxQAAANwAAAAPAAAAZHJzL2Rvd25yZXYueG1sRI9Ba8JA&#10;FITvhf6H5RW8lLqxF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A6vIdkxQAAANwAAAAP&#10;AAAAAAAAAAAAAAAAAAcCAABkcnMvZG93bnJldi54bWxQSwUGAAAAAAMAAwC3AAAA+QIAAAAA&#10;" filled="f" stroked="f">
                        <v:textbox inset="0,0,0,0">
                          <w:txbxContent>
                            <w:p w14:paraId="5B9C6620" w14:textId="77777777" w:rsidR="00BC6585" w:rsidRPr="000411E6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CL/xgAAANwAAAAPAAAAZHJzL2Rvd25yZXYueG1sRI9Pa8JA&#10;FMTvhX6H5RW8SN1Up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VfAi/8YAAADcAAAA&#10;DwAAAAAAAAAAAAAAAAAHAgAAZHJzL2Rvd25yZXYueG1sUEsFBgAAAAADAAMAtwAAAPoCAAAAAA==&#10;" filled="f" stroked="f">
                        <v:textbox inset="0,0,0,0">
                          <w:txbxContent>
                            <w:p w14:paraId="0F0B634D" w14:textId="77777777" w:rsidR="00BC6585" w:rsidRPr="000411E6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901;top:103344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" filled="f" stroked="f">
                  <v:textbox inset="1pt,.4mm,1pt,1pt">
                    <w:txbxContent>
                      <w:p w14:paraId="220A658E" w14:textId="77777777" w:rsidR="00BC6585" w:rsidRPr="006C5C53" w:rsidRDefault="00BC6585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" filled="f" stroked="f">
                  <v:textbox inset="1pt,.4mm,1pt,1pt">
                    <w:txbxContent>
                      <w:p w14:paraId="43FEEC80" w14:textId="77777777" w:rsidR="00BC6585" w:rsidRPr="006C5C53" w:rsidRDefault="00BC6585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AA55B" w14:textId="77777777" w:rsidR="00BC6585" w:rsidRDefault="00BC658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2F0F0EE0" wp14:editId="6FBA668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6402DC" w14:textId="77777777" w:rsidR="00BC6585" w:rsidRDefault="00BC658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B71CC4" w14:textId="77777777" w:rsidR="00BC6585" w:rsidRDefault="00BC658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43B491" w14:textId="77777777" w:rsidR="00BC6585" w:rsidRDefault="00BC658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F6FA2A" w14:textId="77777777" w:rsidR="00BC6585" w:rsidRDefault="00BC6585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B288CB" w14:textId="77777777" w:rsidR="00BC6585" w:rsidRDefault="00BC658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A7B762" w14:textId="77777777" w:rsidR="00BC6585" w:rsidRDefault="00BC658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04B74E" w14:textId="77777777" w:rsidR="00BC6585" w:rsidRDefault="00BC658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D155D4" w14:textId="77777777" w:rsidR="00BC6585" w:rsidRDefault="00BC658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F13D61" w14:textId="77777777" w:rsidR="00BC6585" w:rsidRDefault="00BC658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65BE94" w14:textId="77777777" w:rsidR="00BC6585" w:rsidRDefault="00BC658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2E5E7F" w14:textId="77777777" w:rsidR="00BC6585" w:rsidRPr="00945CCC" w:rsidRDefault="00BC6585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875623" w14:textId="77777777" w:rsidR="00BC6585" w:rsidRDefault="00BC6585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C0B162" w14:textId="77777777" w:rsidR="00BC6585" w:rsidRDefault="00BC6585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A0936B" w14:textId="77777777" w:rsidR="00BC6585" w:rsidRPr="005E4A3B" w:rsidRDefault="00BC6585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0F935E" w14:textId="77777777" w:rsidR="00BC6585" w:rsidRPr="000411E6" w:rsidRDefault="00BC6585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4EA697" w14:textId="77777777" w:rsidR="00BC6585" w:rsidRDefault="00BC6585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D78FFA" w14:textId="77777777" w:rsidR="00BC6585" w:rsidRDefault="00BC6585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7255CA" w14:textId="77777777" w:rsidR="00BC6585" w:rsidRPr="005E4A3B" w:rsidRDefault="00BC6585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3951EC" w14:textId="77777777" w:rsidR="00BC6585" w:rsidRPr="00931BFC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8510C5" w14:textId="3150DCFF" w:rsidR="00BC6585" w:rsidRPr="00A32665" w:rsidRDefault="00BC6585" w:rsidP="00B2745D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CDD281" w14:textId="77565296" w:rsidR="00BC6585" w:rsidRPr="005E4A3B" w:rsidRDefault="00BC6585" w:rsidP="00B2745D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E222FF" w14:textId="3CC20040" w:rsidR="00BC6585" w:rsidRPr="005E4A3B" w:rsidRDefault="00BC6585" w:rsidP="00B2745D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F0594" w14:textId="77777777" w:rsidR="00BC6585" w:rsidRPr="005E4A3B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475C9D" w14:textId="5370B898" w:rsidR="00BC6585" w:rsidRPr="005E4A3B" w:rsidRDefault="00BC6585" w:rsidP="00B2745D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126A30" w14:textId="77777777" w:rsidR="00BC6585" w:rsidRPr="005E4A3B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6362B" w14:textId="0C9ADF18" w:rsidR="00BC6585" w:rsidRPr="000411E6" w:rsidRDefault="00BC6585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13279C" w14:textId="6E56FBF5" w:rsidR="00BC6585" w:rsidRPr="000411E6" w:rsidRDefault="00BC6585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0AF7A9" w14:textId="77777777" w:rsidR="00BC6585" w:rsidRPr="000411E6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2E90BE" w14:textId="41BC58A5" w:rsidR="00BC6585" w:rsidRPr="000411E6" w:rsidRDefault="00BC6585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8BEF65" w14:textId="77777777" w:rsidR="00BC6585" w:rsidRPr="000411E6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84E572" w14:textId="4AFEA7A6" w:rsidR="00BC6585" w:rsidRPr="0079077B" w:rsidRDefault="00BC6585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7105E6" w14:textId="4F1E7257" w:rsidR="00BC6585" w:rsidRPr="00A32665" w:rsidRDefault="00BC6585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4CA57E" w14:textId="77777777" w:rsidR="00BC6585" w:rsidRPr="00CB1016" w:rsidRDefault="00BC6585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6ACFB9" w14:textId="77777777" w:rsidR="00BC6585" w:rsidRPr="00CB1016" w:rsidRDefault="00BC6585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30F8D6" w14:textId="3C21DB5A" w:rsidR="00BC6585" w:rsidRPr="005374BE" w:rsidRDefault="00BC6585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06D44" w:rsidRPr="00406D44">
                                    <w:rPr>
                                      <w:noProof/>
                                    </w:rPr>
                                    <w:instrText>92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06D44">
                                    <w:rPr>
                                      <w:noProof/>
                                    </w:rPr>
                                    <w:t>92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B675C3" w14:textId="6DF2FA86" w:rsidR="00BC6585" w:rsidRPr="005374BE" w:rsidRDefault="00BC6585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A6BA4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261E3F" w14:textId="6DBDB5FA" w:rsidR="00BC6585" w:rsidRDefault="00BC6585" w:rsidP="00B2745D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B59148" w14:textId="43C9AEB6" w:rsidR="00BC6585" w:rsidRDefault="00BC658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878.2023-АСУ ТП.В1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B9C244" w14:textId="71C5BB5D" w:rsidR="00BC6585" w:rsidRDefault="00BC6585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  <w:p w14:paraId="0F5E8E83" w14:textId="197A8B53" w:rsidR="00BC6585" w:rsidRPr="00BE20FE" w:rsidRDefault="00BC6585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Перечень входных данных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2F4079" w14:textId="77777777" w:rsidR="00BC6585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425542" w14:textId="77777777" w:rsidR="00BC6585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BDBE5E" w14:textId="77777777" w:rsidR="00BC6585" w:rsidRPr="00945CCC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ED8AB1" w14:textId="77777777" w:rsidR="00BC6585" w:rsidRPr="00945CCC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057712" w14:textId="77777777" w:rsidR="00BC6585" w:rsidRPr="005E4A3B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21A0BD" w14:textId="77777777" w:rsidR="00BC6585" w:rsidRPr="005E4A3B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5D709C" w14:textId="77777777" w:rsidR="00BC6585" w:rsidRPr="000411E6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F93A10" w14:textId="77777777" w:rsidR="00BC6585" w:rsidRPr="000411E6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537C49" w14:textId="77777777" w:rsidR="00BC6585" w:rsidRPr="006C5C53" w:rsidRDefault="00BC6585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853A0E" w14:textId="77777777" w:rsidR="00BC6585" w:rsidRPr="006C5C53" w:rsidRDefault="00BC6585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0F0EE0" id="Группа 137" o:spid="_x0000_s1137" style="position:absolute;left:0;text-align:left;margin-left:22.7pt;margin-top:14.2pt;width:558.45pt;height:826.85pt;z-index:251681792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36402DC" w14:textId="77777777" w:rsidR="00BC6585" w:rsidRDefault="00BC658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8B71CC4" w14:textId="77777777" w:rsidR="00BC6585" w:rsidRDefault="00BC6585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843B491" w14:textId="77777777" w:rsidR="00BC6585" w:rsidRDefault="00BC6585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CF6FA2A" w14:textId="77777777" w:rsidR="00BC6585" w:rsidRDefault="00BC6585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DB288CB" w14:textId="77777777" w:rsidR="00BC6585" w:rsidRDefault="00BC658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41A7B762" w14:textId="77777777" w:rsidR="00BC6585" w:rsidRDefault="00BC658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204B74E" w14:textId="77777777" w:rsidR="00BC6585" w:rsidRDefault="00BC658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7D155D4" w14:textId="77777777" w:rsidR="00BC6585" w:rsidRDefault="00BC658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1F13D61" w14:textId="77777777" w:rsidR="00BC6585" w:rsidRDefault="00BC658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7965BE94" w14:textId="77777777" w:rsidR="00BC6585" w:rsidRDefault="00BC658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02E5E7F" w14:textId="77777777" w:rsidR="00BC6585" w:rsidRPr="00945CCC" w:rsidRDefault="00BC6585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15875623" w14:textId="77777777" w:rsidR="00BC6585" w:rsidRDefault="00BC6585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19C0B162" w14:textId="77777777" w:rsidR="00BC6585" w:rsidRDefault="00BC6585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12A0936B" w14:textId="77777777" w:rsidR="00BC6585" w:rsidRPr="005E4A3B" w:rsidRDefault="00BC6585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30F935E" w14:textId="77777777" w:rsidR="00BC6585" w:rsidRPr="000411E6" w:rsidRDefault="00BC6585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134EA697" w14:textId="77777777" w:rsidR="00BC6585" w:rsidRDefault="00BC6585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4AD78FFA" w14:textId="77777777" w:rsidR="00BC6585" w:rsidRDefault="00BC6585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107255CA" w14:textId="77777777" w:rsidR="00BC6585" w:rsidRPr="005E4A3B" w:rsidRDefault="00BC6585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193951EC" w14:textId="77777777" w:rsidR="00BC6585" w:rsidRPr="00931BFC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E8510C5" w14:textId="3150DCFF" w:rsidR="00BC6585" w:rsidRPr="00A32665" w:rsidRDefault="00BC6585" w:rsidP="00B2745D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74CDD281" w14:textId="77565296" w:rsidR="00BC6585" w:rsidRPr="005E4A3B" w:rsidRDefault="00BC6585" w:rsidP="00B2745D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19E222FF" w14:textId="3CC20040" w:rsidR="00BC6585" w:rsidRPr="005E4A3B" w:rsidRDefault="00BC6585" w:rsidP="00B2745D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2E4F0594" w14:textId="77777777" w:rsidR="00BC6585" w:rsidRPr="005E4A3B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18475C9D" w14:textId="5370B898" w:rsidR="00BC6585" w:rsidRPr="005E4A3B" w:rsidRDefault="00BC6585" w:rsidP="00B2745D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3A126A30" w14:textId="77777777" w:rsidR="00BC6585" w:rsidRPr="005E4A3B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2E46362B" w14:textId="0C9ADF18" w:rsidR="00BC6585" w:rsidRPr="000411E6" w:rsidRDefault="00BC6585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4313279C" w14:textId="6E56FBF5" w:rsidR="00BC6585" w:rsidRPr="000411E6" w:rsidRDefault="00BC6585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3D0AF7A9" w14:textId="77777777" w:rsidR="00BC6585" w:rsidRPr="000411E6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722E90BE" w14:textId="41BC58A5" w:rsidR="00BC6585" w:rsidRPr="000411E6" w:rsidRDefault="00BC6585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148BEF65" w14:textId="77777777" w:rsidR="00BC6585" w:rsidRPr="000411E6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5884E572" w14:textId="4AFEA7A6" w:rsidR="00BC6585" w:rsidRPr="0079077B" w:rsidRDefault="00BC6585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627105E6" w14:textId="4F1E7257" w:rsidR="00BC6585" w:rsidRPr="00A32665" w:rsidRDefault="00BC6585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7B4CA57E" w14:textId="77777777" w:rsidR="00BC6585" w:rsidRPr="00CB1016" w:rsidRDefault="00BC6585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316ACFB9" w14:textId="77777777" w:rsidR="00BC6585" w:rsidRPr="00CB1016" w:rsidRDefault="00BC6585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1630F8D6" w14:textId="3C21DB5A" w:rsidR="00BC6585" w:rsidRPr="005374BE" w:rsidRDefault="00BC6585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06D44" w:rsidRPr="00406D44">
                              <w:rPr>
                                <w:noProof/>
                              </w:rPr>
                              <w:instrText>92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06D44">
                              <w:rPr>
                                <w:noProof/>
                              </w:rPr>
                              <w:t>92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3EB675C3" w14:textId="6DF2FA86" w:rsidR="00BC6585" w:rsidRPr="005374BE" w:rsidRDefault="00BC6585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A6BA4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73261E3F" w14:textId="6DBDB5FA" w:rsidR="00BC6585" w:rsidRDefault="00BC6585" w:rsidP="00B2745D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31B59148" w14:textId="43C9AEB6" w:rsidR="00BC6585" w:rsidRDefault="00BC658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878.2023-АСУ ТП.В1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36B9C244" w14:textId="71C5BB5D" w:rsidR="00BC6585" w:rsidRDefault="00BC6585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>
                              <w:t>.</w:t>
                            </w:r>
                          </w:p>
                          <w:p w14:paraId="0F5E8E83" w14:textId="197A8B53" w:rsidR="00BC6585" w:rsidRPr="00BE20FE" w:rsidRDefault="00BC6585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Перечень входных данных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42F4079" w14:textId="77777777" w:rsidR="00BC6585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4425542" w14:textId="77777777" w:rsidR="00BC6585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09BDBE5E" w14:textId="77777777" w:rsidR="00BC6585" w:rsidRPr="00945CCC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69ED8AB1" w14:textId="77777777" w:rsidR="00BC6585" w:rsidRPr="00945CCC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56057712" w14:textId="77777777" w:rsidR="00BC6585" w:rsidRPr="005E4A3B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1B21A0BD" w14:textId="77777777" w:rsidR="00BC6585" w:rsidRPr="005E4A3B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145D709C" w14:textId="77777777" w:rsidR="00BC6585" w:rsidRPr="000411E6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5AF93A10" w14:textId="77777777" w:rsidR="00BC6585" w:rsidRPr="000411E6" w:rsidRDefault="00BC658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901;top:103344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" filled="f" stroked="f">
                  <v:textbox inset="1pt,.4mm,1pt,1pt">
                    <w:txbxContent>
                      <w:p w14:paraId="67537C49" w14:textId="77777777" w:rsidR="00BC6585" w:rsidRPr="006C5C53" w:rsidRDefault="00BC6585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" filled="f" stroked="f">
                  <v:textbox inset="1pt,.4mm,1pt,1pt">
                    <w:txbxContent>
                      <w:p w14:paraId="44853A0E" w14:textId="77777777" w:rsidR="00BC6585" w:rsidRPr="006C5C53" w:rsidRDefault="00BC6585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5CB4D" w14:textId="77777777" w:rsidR="00BC6585" w:rsidRDefault="00BC658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5CFC9AB1" wp14:editId="61C75B2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277C10" w14:textId="77777777" w:rsidR="00BC6585" w:rsidRDefault="00BC6585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BB1BA" w14:textId="77777777" w:rsidR="00BC6585" w:rsidRDefault="00BC6585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294480" w14:textId="77777777" w:rsidR="00BC6585" w:rsidRDefault="00BC6585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D851B2" w14:textId="77777777" w:rsidR="00BC6585" w:rsidRDefault="00BC6585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4C1ECC" w14:textId="77777777" w:rsidR="00BC6585" w:rsidRDefault="00BC6585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877C3D" w14:textId="77777777" w:rsidR="00BC6585" w:rsidRDefault="00BC658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E1EAC5" w14:textId="77777777" w:rsidR="00BC6585" w:rsidRDefault="00BC658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8DF739" w14:textId="77777777" w:rsidR="00BC6585" w:rsidRDefault="00BC658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0FE0DD" w14:textId="77777777" w:rsidR="00BC6585" w:rsidRDefault="00BC658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DF3E29" w14:textId="77777777" w:rsidR="00BC6585" w:rsidRDefault="00BC6585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02EF43A" w14:textId="77777777" w:rsidR="00BC6585" w:rsidRPr="00CB1016" w:rsidRDefault="00BC6585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E7DBDF5" w14:textId="565E318E" w:rsidR="00BC6585" w:rsidRPr="005374BE" w:rsidRDefault="00BC6585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7A6BA4">
                                      <w:rPr>
                                        <w:noProof/>
                                        <w:lang w:val="en-US"/>
                                      </w:rPr>
                                      <w:t>87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DD6FBE7" w14:textId="0821A4DF" w:rsidR="00BC6585" w:rsidRDefault="00BC6585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878.2023-АСУ ТП.В1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90F923" w14:textId="77777777" w:rsidR="00BC6585" w:rsidRPr="00945CCC" w:rsidRDefault="00BC6585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F72271" w14:textId="77777777" w:rsidR="00BC6585" w:rsidRDefault="00BC6585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5307DDF" w14:textId="77777777" w:rsidR="00BC6585" w:rsidRPr="005E4A3B" w:rsidRDefault="00BC6585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160E5E" w14:textId="77777777" w:rsidR="00BC6585" w:rsidRPr="000411E6" w:rsidRDefault="00BC6585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B81C9E" w14:textId="77777777" w:rsidR="00BC6585" w:rsidRPr="005E4A3B" w:rsidRDefault="00BC6585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652866" w14:textId="77777777" w:rsidR="00BC6585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67EE3D5" w14:textId="77777777" w:rsidR="00BC6585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CBFBB2" w14:textId="77777777" w:rsidR="00BC6585" w:rsidRPr="00945CCC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416E43" w14:textId="77777777" w:rsidR="00BC6585" w:rsidRPr="00945CCC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25F4493" w14:textId="77777777" w:rsidR="00BC6585" w:rsidRPr="005E4A3B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7E224B" w14:textId="77777777" w:rsidR="00BC6585" w:rsidRPr="005E4A3B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E11BFFC" w14:textId="77777777" w:rsidR="00BC6585" w:rsidRPr="000411E6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9D80405" w14:textId="77777777" w:rsidR="00BC6585" w:rsidRPr="000411E6" w:rsidRDefault="00BC6585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9B7764" w14:textId="77777777" w:rsidR="00BC6585" w:rsidRPr="006C5C53" w:rsidRDefault="00BC6585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E2FE34" w14:textId="77777777" w:rsidR="00BC6585" w:rsidRPr="006C5C53" w:rsidRDefault="00BC6585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FC9AB1" id="Группа 550" o:spid="_x0000_s1228" style="position:absolute;left:0;text-align:left;margin-left:22.7pt;margin-top:14.2pt;width:558.45pt;height:826.85pt;z-index:251687936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7277C10" w14:textId="77777777" w:rsidR="00BC6585" w:rsidRDefault="00BC6585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94BB1BA" w14:textId="77777777" w:rsidR="00BC6585" w:rsidRDefault="00BC6585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B294480" w14:textId="77777777" w:rsidR="00BC6585" w:rsidRDefault="00BC6585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9D851B2" w14:textId="77777777" w:rsidR="00BC6585" w:rsidRDefault="00BC6585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54C1ECC" w14:textId="77777777" w:rsidR="00BC6585" w:rsidRDefault="00BC6585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1877C3D" w14:textId="77777777" w:rsidR="00BC6585" w:rsidRDefault="00BC658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EE1EAC5" w14:textId="77777777" w:rsidR="00BC6585" w:rsidRDefault="00BC658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4B8DF739" w14:textId="77777777" w:rsidR="00BC6585" w:rsidRDefault="00BC658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80FE0DD" w14:textId="77777777" w:rsidR="00BC6585" w:rsidRDefault="00BC658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6DF3E29" w14:textId="77777777" w:rsidR="00BC6585" w:rsidRDefault="00BC6585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302EF43A" w14:textId="77777777" w:rsidR="00BC6585" w:rsidRPr="00CB1016" w:rsidRDefault="00BC6585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2E7DBDF5" w14:textId="565E318E" w:rsidR="00BC6585" w:rsidRPr="005374BE" w:rsidRDefault="00BC6585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7A6BA4">
                                <w:rPr>
                                  <w:noProof/>
                                  <w:lang w:val="en-US"/>
                                </w:rPr>
                                <w:t>87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2DD6FBE7" w14:textId="0821A4DF" w:rsidR="00BC6585" w:rsidRDefault="00BC6585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878.2023-АСУ ТП.В1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0090F923" w14:textId="77777777" w:rsidR="00BC6585" w:rsidRPr="00945CCC" w:rsidRDefault="00BC6585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59F72271" w14:textId="77777777" w:rsidR="00BC6585" w:rsidRDefault="00BC6585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55307DDF" w14:textId="77777777" w:rsidR="00BC6585" w:rsidRPr="005E4A3B" w:rsidRDefault="00BC6585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4C160E5E" w14:textId="77777777" w:rsidR="00BC6585" w:rsidRPr="000411E6" w:rsidRDefault="00BC6585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69B81C9E" w14:textId="77777777" w:rsidR="00BC6585" w:rsidRPr="005E4A3B" w:rsidRDefault="00BC6585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37652866" w14:textId="77777777" w:rsidR="00BC6585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267EE3D5" w14:textId="77777777" w:rsidR="00BC6585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5ECBFBB2" w14:textId="77777777" w:rsidR="00BC6585" w:rsidRPr="00945CCC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21416E43" w14:textId="77777777" w:rsidR="00BC6585" w:rsidRPr="00945CCC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525F4493" w14:textId="77777777" w:rsidR="00BC6585" w:rsidRPr="005E4A3B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647E224B" w14:textId="77777777" w:rsidR="00BC6585" w:rsidRPr="005E4A3B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6E11BFFC" w14:textId="77777777" w:rsidR="00BC6585" w:rsidRPr="000411E6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09D80405" w14:textId="77777777" w:rsidR="00BC6585" w:rsidRPr="000411E6" w:rsidRDefault="00BC6585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901;top:103344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229B7764" w14:textId="77777777" w:rsidR="00BC6585" w:rsidRPr="006C5C53" w:rsidRDefault="00BC6585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DE2FE34" w14:textId="77777777" w:rsidR="00BC6585" w:rsidRPr="006C5C53" w:rsidRDefault="00BC6585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67FA" w14:textId="77777777" w:rsidR="00BC6585" w:rsidRDefault="00BC658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37FFF13B" wp14:editId="70D6420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74F175" w14:textId="77777777" w:rsidR="00BC6585" w:rsidRDefault="00BC658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B2A608" w14:textId="77777777" w:rsidR="00BC6585" w:rsidRDefault="00BC658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410F3C" w14:textId="77777777" w:rsidR="00BC6585" w:rsidRDefault="00BC658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572A34" w14:textId="77777777" w:rsidR="00BC6585" w:rsidRDefault="00BC6585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1A7A2F" w14:textId="77777777" w:rsidR="00BC6585" w:rsidRDefault="00BC658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81F0B8" w14:textId="77777777" w:rsidR="00BC6585" w:rsidRDefault="00BC658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366135" w14:textId="77777777" w:rsidR="00BC6585" w:rsidRDefault="00BC658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D0C347" w14:textId="77777777" w:rsidR="00BC6585" w:rsidRDefault="00BC658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C5B76C" w14:textId="77777777" w:rsidR="00BC6585" w:rsidRDefault="00BC658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324896" w14:textId="77777777" w:rsidR="00BC6585" w:rsidRDefault="00BC658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36EA72" w14:textId="77777777" w:rsidR="00BC6585" w:rsidRPr="00945CCC" w:rsidRDefault="00BC6585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B89CB1" w14:textId="77777777" w:rsidR="00BC6585" w:rsidRDefault="00BC6585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C7B4E4" w14:textId="77777777" w:rsidR="00BC6585" w:rsidRDefault="00BC6585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82E2C6" w14:textId="77777777" w:rsidR="00BC6585" w:rsidRPr="005E4A3B" w:rsidRDefault="00BC6585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34A309" w14:textId="77777777" w:rsidR="00BC6585" w:rsidRPr="000411E6" w:rsidRDefault="00BC6585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65F4A9" w14:textId="77777777" w:rsidR="00BC6585" w:rsidRDefault="00BC6585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1AC4BE" w14:textId="77777777" w:rsidR="00BC6585" w:rsidRDefault="00BC6585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0B24DF" w14:textId="77777777" w:rsidR="00BC6585" w:rsidRPr="005E4A3B" w:rsidRDefault="00BC6585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9E696E" w14:textId="77777777" w:rsidR="00BC6585" w:rsidRPr="00931BFC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BB779F" w14:textId="77777777" w:rsidR="00BC6585" w:rsidRPr="00A32665" w:rsidRDefault="00BC6585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C0C0B4" w14:textId="77777777" w:rsidR="00BC6585" w:rsidRPr="005E4A3B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A33662" w14:textId="77777777" w:rsidR="00BC6585" w:rsidRPr="005E4A3B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FB77CE" w14:textId="77777777" w:rsidR="00BC6585" w:rsidRPr="005E4A3B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4FA435" w14:textId="77777777" w:rsidR="00BC6585" w:rsidRPr="005E4A3B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9D5C87" w14:textId="77777777" w:rsidR="00BC6585" w:rsidRPr="005E4A3B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9067B3" w14:textId="77777777" w:rsidR="00BC6585" w:rsidRPr="000411E6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BF5A81" w14:textId="77777777" w:rsidR="00BC6585" w:rsidRPr="000411E6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25E48A" w14:textId="77777777" w:rsidR="00BC6585" w:rsidRPr="000411E6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5B872C" w14:textId="77777777" w:rsidR="00BC6585" w:rsidRPr="000411E6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E9AF14" w14:textId="77777777" w:rsidR="00BC6585" w:rsidRPr="000411E6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351652" w14:textId="77777777" w:rsidR="00BC6585" w:rsidRPr="0079077B" w:rsidRDefault="00BC6585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1192E8" w14:textId="77777777" w:rsidR="00BC6585" w:rsidRPr="00A32665" w:rsidRDefault="00BC6585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BF95DD" w14:textId="77777777" w:rsidR="00BC6585" w:rsidRPr="00CB1016" w:rsidRDefault="00BC6585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B3D5D8" w14:textId="77777777" w:rsidR="00BC6585" w:rsidRPr="00CB1016" w:rsidRDefault="00BC6585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626E2B" w14:textId="77777777" w:rsidR="00BC6585" w:rsidRPr="005374BE" w:rsidRDefault="00BC6585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Pr="00A1003E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7C4C27" w14:textId="77777777" w:rsidR="00BC6585" w:rsidRPr="005374BE" w:rsidRDefault="00BC6585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B24BFE" w14:textId="77777777" w:rsidR="00BC6585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B0AED2" w14:textId="77777777" w:rsidR="00BC6585" w:rsidRDefault="00BC658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A.B.XXX.В1.XX.</w:t>
                                  </w:r>
                                  <w:proofErr w:type="gramStart"/>
                                  <w:r>
                                    <w:t>X-X</w:t>
                                  </w:r>
                                  <w:proofErr w:type="gramEnd"/>
                                  <w:r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9AA1C7" w14:textId="77777777" w:rsidR="00BC6585" w:rsidRDefault="00BC6585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  <w:p w14:paraId="203D108F" w14:textId="77777777" w:rsidR="00BC6585" w:rsidRPr="009A4FE3" w:rsidRDefault="00BC6585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4FE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34fe"/>
                                    </w:rPr>
                                    <w:t>Перечень входных данных</w: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5E466E" w14:textId="77777777" w:rsidR="00BC6585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FBA06C" w14:textId="77777777" w:rsidR="00BC6585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4B7A0E" w14:textId="77777777" w:rsidR="00BC6585" w:rsidRPr="00945CCC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9198C5" w14:textId="77777777" w:rsidR="00BC6585" w:rsidRPr="00945CCC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B864B6" w14:textId="77777777" w:rsidR="00BC6585" w:rsidRPr="005E4A3B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77F45" w14:textId="77777777" w:rsidR="00BC6585" w:rsidRPr="005E4A3B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EE9CC5" w14:textId="77777777" w:rsidR="00BC6585" w:rsidRPr="000411E6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C10D40" w14:textId="77777777" w:rsidR="00BC6585" w:rsidRPr="000411E6" w:rsidRDefault="00BC658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65B7CD" w14:textId="77777777" w:rsidR="00BC6585" w:rsidRPr="006C5C53" w:rsidRDefault="00BC6585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8D7C5B" w14:textId="77777777" w:rsidR="00BC6585" w:rsidRPr="006C5C53" w:rsidRDefault="00BC6585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FFF13B" id="Группа 139" o:spid="_x0000_s1289" style="position:absolute;left:0;text-align:left;margin-left:22.7pt;margin-top:14.2pt;width:558.45pt;height:826.85pt;z-index:251685888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">
              <v:group id="Группа 140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group id="Группа 141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group id="Группа 142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group id="Группа 143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<v:group id="Группа 146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<v:group id="Группа 153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174F175" w14:textId="77777777" w:rsidR="003C1D49" w:rsidRDefault="003C1D49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02B2A608" w14:textId="77777777" w:rsidR="003C1D49" w:rsidRDefault="003C1D49" w:rsidP="00B2745D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B410F3C" w14:textId="77777777" w:rsidR="003C1D49" w:rsidRDefault="003C1D49" w:rsidP="00B2745D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0E572A34" w14:textId="77777777" w:rsidR="003C1D49" w:rsidRDefault="003C1D49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D1A7A2F" w14:textId="77777777" w:rsidR="003C1D49" w:rsidRDefault="003C1D49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2281F0B8" w14:textId="77777777" w:rsidR="003C1D49" w:rsidRDefault="003C1D4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0E366135" w14:textId="77777777" w:rsidR="003C1D49" w:rsidRDefault="003C1D4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30D0C347" w14:textId="77777777" w:rsidR="003C1D49" w:rsidRDefault="003C1D4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lY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JG9yfSRfIxR8AAAD//wMAUEsBAi0AFAAGAAgAAAAhANvh9svuAAAAhQEAABMAAAAAAAAAAAAA&#10;AAAAAAAAAFtDb250ZW50X1R5cGVzXS54bWxQSwECLQAUAAYACAAAACEAWvQsW78AAAAVAQAACwAA&#10;AAAAAAAAAAAAAAAfAQAAX3JlbHMvLnJlbHNQSwECLQAUAAYACAAAACEAlW85WM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5DC5B76C" w14:textId="77777777" w:rsidR="003C1D49" w:rsidRDefault="003C1D4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67324896" w14:textId="77777777" w:rsidR="003C1D49" w:rsidRDefault="003C1D4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Jc+xAAAANwAAAAPAAAAZHJzL2Rvd25yZXYueG1sRE9Na8JA&#10;EL0X+h+WEbwU3dTC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Lcslz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Q9KxAAAANwAAAAPAAAAZHJzL2Rvd25yZXYueG1sRE9Na8JA&#10;EL0X+h+WEbwU3VTK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DjFD0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5M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LcU7s/EC+TsBgAA//8DAFBLAQItABQABgAIAAAAIQDb4fbL7gAAAIUBAAATAAAAAAAAAAAA&#10;AAAAAAAAAABbQ29udGVudF9UeXBlc10ueG1sUEsBAi0AFAAGAAgAAAAhAFr0LFu/AAAAFQEAAAsA&#10;AAAAAAAAAAAAAAAAHwEAAF9yZWxzLy5yZWxzUEsBAi0AFAAGAAgAAAAhAC5aTkzEAAAA3AAAAA8A&#10;AAAAAAAAAAAAAAAABwIAAGRycy9kb3ducmV2LnhtbFBLBQYAAAAAAwADALcAAAD4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cjwwAAANwAAAAPAAAAZHJzL2Rvd25yZXYueG1sRI9Bi8Iw&#10;EIXvgv8hjOBNU0VE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nzNXI8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/K4wwAAANwAAAAPAAAAZHJzL2Rvd25yZXYueG1sRI9Bi8Iw&#10;EIXvgv8hjOBNUwVF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8H/yuM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1736EA72" w14:textId="77777777" w:rsidR="003C1D49" w:rsidRPr="00945CCC" w:rsidRDefault="003C1D49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3BB89CB1" w14:textId="77777777" w:rsidR="003C1D49" w:rsidRDefault="003C1D49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60C7B4E4" w14:textId="77777777" w:rsidR="003C1D49" w:rsidRDefault="003C1D49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3082E2C6" w14:textId="77777777" w:rsidR="003C1D49" w:rsidRPr="005E4A3B" w:rsidRDefault="003C1D49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1E34A309" w14:textId="77777777" w:rsidR="003C1D49" w:rsidRPr="000411E6" w:rsidRDefault="003C1D49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3765F4A9" w14:textId="77777777" w:rsidR="003C1D49" w:rsidRDefault="003C1D49" w:rsidP="00B2745D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721AC4BE" w14:textId="77777777" w:rsidR="003C1D49" w:rsidRDefault="003C1D49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360B24DF" w14:textId="77777777" w:rsidR="003C1D49" w:rsidRPr="005E4A3B" w:rsidRDefault="003C1D49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5B9E696E" w14:textId="77777777" w:rsidR="003C1D49" w:rsidRPr="00931BFC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09BB779F" w14:textId="77777777" w:rsidR="003C1D49" w:rsidRPr="00A32665" w:rsidRDefault="003C1D49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38C0C0B4" w14:textId="77777777" w:rsidR="003C1D49" w:rsidRPr="005E4A3B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7BA33662" w14:textId="77777777" w:rsidR="003C1D49" w:rsidRPr="005E4A3B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6AFB77CE" w14:textId="77777777" w:rsidR="003C1D49" w:rsidRPr="005E4A3B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6C4FA435" w14:textId="77777777" w:rsidR="003C1D49" w:rsidRPr="005E4A3B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3E9D5C87" w14:textId="77777777" w:rsidR="003C1D49" w:rsidRPr="005E4A3B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579067B3" w14:textId="77777777" w:rsidR="003C1D49" w:rsidRPr="000411E6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10BF5A81" w14:textId="77777777" w:rsidR="003C1D49" w:rsidRPr="000411E6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4C25E48A" w14:textId="77777777" w:rsidR="003C1D49" w:rsidRPr="000411E6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505B872C" w14:textId="77777777" w:rsidR="003C1D49" w:rsidRPr="000411E6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35E9AF14" w14:textId="77777777" w:rsidR="003C1D49" w:rsidRPr="000411E6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33351652" w14:textId="77777777" w:rsidR="003C1D49" w:rsidRPr="0079077B" w:rsidRDefault="003C1D49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7E1192E8" w14:textId="77777777" w:rsidR="003C1D49" w:rsidRPr="00A32665" w:rsidRDefault="003C1D49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75BF95DD" w14:textId="77777777" w:rsidR="003C1D49" w:rsidRPr="00CB1016" w:rsidRDefault="003C1D49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5EB3D5D8" w14:textId="77777777" w:rsidR="003C1D49" w:rsidRPr="00CB1016" w:rsidRDefault="003C1D49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3F626E2B" w14:textId="77777777" w:rsidR="003C1D49" w:rsidRPr="005374BE" w:rsidRDefault="003C1D49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A1003E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4E7C4C27" w14:textId="77777777" w:rsidR="003C1D49" w:rsidRPr="005374BE" w:rsidRDefault="003C1D49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4FB24BFE" w14:textId="77777777" w:rsidR="003C1D49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34B0AED2" w14:textId="77777777" w:rsidR="003C1D49" w:rsidRDefault="003C1D4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A.B.XXX.В1.XX.X-X.X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2D9AA1C7" w14:textId="77777777" w:rsidR="003C1D49" w:rsidRDefault="003C1D49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>
                              <w:t>.</w:t>
                            </w:r>
                          </w:p>
                          <w:p w14:paraId="203D108F" w14:textId="77777777" w:rsidR="003C1D49" w:rsidRPr="009A4FE3" w:rsidRDefault="003C1D49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4FE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4FE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separate"/>
                            </w:r>
                            <w:r>
                              <w:rPr>
                                <w:rStyle w:val="34fe"/>
                              </w:rPr>
                              <w:t>Перечень входных данных</w: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5D5E466E" w14:textId="77777777" w:rsidR="003C1D49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74FBA06C" w14:textId="77777777" w:rsidR="003C1D49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74B7A0E" w14:textId="77777777" w:rsidR="003C1D49" w:rsidRPr="00945CCC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F9198C5" w14:textId="77777777" w:rsidR="003C1D49" w:rsidRPr="00945CCC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34B864B6" w14:textId="77777777" w:rsidR="003C1D49" w:rsidRPr="005E4A3B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0BD77F45" w14:textId="77777777" w:rsidR="003C1D49" w:rsidRPr="005E4A3B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06EE9CC5" w14:textId="77777777" w:rsidR="003C1D49" w:rsidRPr="000411E6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3EC10D40" w14:textId="77777777" w:rsidR="003C1D49" w:rsidRPr="000411E6" w:rsidRDefault="003C1D4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901;top:103344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4765B7CD" w14:textId="77777777" w:rsidR="003C1D49" w:rsidRPr="006C5C53" w:rsidRDefault="003C1D49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228D7C5B" w14:textId="77777777" w:rsidR="003C1D49" w:rsidRPr="006C5C53" w:rsidRDefault="003C1D49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13009"/>
    <w:multiLevelType w:val="multilevel"/>
    <w:tmpl w:val="1F0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2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4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5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B7727F7"/>
    <w:multiLevelType w:val="multilevel"/>
    <w:tmpl w:val="EFF66A6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E44247"/>
    <w:multiLevelType w:val="multilevel"/>
    <w:tmpl w:val="AA7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4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5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9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0D123A"/>
    <w:multiLevelType w:val="hybridMultilevel"/>
    <w:tmpl w:val="5E822402"/>
    <w:lvl w:ilvl="0" w:tplc="F6629BFA">
      <w:start w:val="1"/>
      <w:numFmt w:val="decimal"/>
      <w:lvlText w:val="%1)"/>
      <w:lvlJc w:val="left"/>
      <w:pPr>
        <w:ind w:left="177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232A28"/>
    <w:multiLevelType w:val="multilevel"/>
    <w:tmpl w:val="084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384921">
    <w:abstractNumId w:val="35"/>
  </w:num>
  <w:num w:numId="2" w16cid:durableId="239368206">
    <w:abstractNumId w:val="32"/>
  </w:num>
  <w:num w:numId="3" w16cid:durableId="1758205334">
    <w:abstractNumId w:val="11"/>
  </w:num>
  <w:num w:numId="4" w16cid:durableId="934941448">
    <w:abstractNumId w:val="4"/>
  </w:num>
  <w:num w:numId="5" w16cid:durableId="170334427">
    <w:abstractNumId w:val="36"/>
  </w:num>
  <w:num w:numId="6" w16cid:durableId="2001690966">
    <w:abstractNumId w:val="29"/>
  </w:num>
  <w:num w:numId="7" w16cid:durableId="1384450241">
    <w:abstractNumId w:val="3"/>
  </w:num>
  <w:num w:numId="8" w16cid:durableId="342823714">
    <w:abstractNumId w:val="18"/>
  </w:num>
  <w:num w:numId="9" w16cid:durableId="1868058842">
    <w:abstractNumId w:val="7"/>
  </w:num>
  <w:num w:numId="10" w16cid:durableId="1570921602">
    <w:abstractNumId w:val="19"/>
  </w:num>
  <w:num w:numId="11" w16cid:durableId="924648253">
    <w:abstractNumId w:val="31"/>
  </w:num>
  <w:num w:numId="12" w16cid:durableId="864637519">
    <w:abstractNumId w:val="26"/>
  </w:num>
  <w:num w:numId="13" w16cid:durableId="1892308414">
    <w:abstractNumId w:val="1"/>
  </w:num>
  <w:num w:numId="14" w16cid:durableId="1103112898">
    <w:abstractNumId w:val="24"/>
  </w:num>
  <w:num w:numId="15" w16cid:durableId="1752896740">
    <w:abstractNumId w:val="16"/>
  </w:num>
  <w:num w:numId="16" w16cid:durableId="1441414563">
    <w:abstractNumId w:val="33"/>
  </w:num>
  <w:num w:numId="17" w16cid:durableId="48699829">
    <w:abstractNumId w:val="23"/>
  </w:num>
  <w:num w:numId="18" w16cid:durableId="1260213055">
    <w:abstractNumId w:val="28"/>
  </w:num>
  <w:num w:numId="19" w16cid:durableId="878976035">
    <w:abstractNumId w:val="0"/>
  </w:num>
  <w:num w:numId="20" w16cid:durableId="1069186681">
    <w:abstractNumId w:val="15"/>
  </w:num>
  <w:num w:numId="21" w16cid:durableId="1597058822">
    <w:abstractNumId w:val="22"/>
  </w:num>
  <w:num w:numId="22" w16cid:durableId="1749644757">
    <w:abstractNumId w:val="35"/>
  </w:num>
  <w:num w:numId="23" w16cid:durableId="543904624">
    <w:abstractNumId w:val="37"/>
  </w:num>
  <w:num w:numId="24" w16cid:durableId="2040206002">
    <w:abstractNumId w:val="5"/>
  </w:num>
  <w:num w:numId="25" w16cid:durableId="1441101472">
    <w:abstractNumId w:val="30"/>
  </w:num>
  <w:num w:numId="26" w16cid:durableId="1954096012">
    <w:abstractNumId w:val="35"/>
  </w:num>
  <w:num w:numId="27" w16cid:durableId="1445685990">
    <w:abstractNumId w:val="35"/>
  </w:num>
  <w:num w:numId="28" w16cid:durableId="504827712">
    <w:abstractNumId w:val="38"/>
  </w:num>
  <w:num w:numId="29" w16cid:durableId="835656439">
    <w:abstractNumId w:val="38"/>
    <w:lvlOverride w:ilvl="0">
      <w:startOverride w:val="1"/>
    </w:lvlOverride>
  </w:num>
  <w:num w:numId="30" w16cid:durableId="1801723528">
    <w:abstractNumId w:val="4"/>
    <w:lvlOverride w:ilvl="0">
      <w:startOverride w:val="1"/>
    </w:lvlOverride>
  </w:num>
  <w:num w:numId="31" w16cid:durableId="1516578823">
    <w:abstractNumId w:val="31"/>
    <w:lvlOverride w:ilvl="0">
      <w:startOverride w:val="1"/>
    </w:lvlOverride>
  </w:num>
  <w:num w:numId="32" w16cid:durableId="11260022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45904144">
    <w:abstractNumId w:val="14"/>
  </w:num>
  <w:num w:numId="34" w16cid:durableId="715590706">
    <w:abstractNumId w:val="6"/>
  </w:num>
  <w:num w:numId="35" w16cid:durableId="1025210604">
    <w:abstractNumId w:val="20"/>
  </w:num>
  <w:num w:numId="36" w16cid:durableId="2127187842">
    <w:abstractNumId w:val="27"/>
  </w:num>
  <w:num w:numId="37" w16cid:durableId="721517757">
    <w:abstractNumId w:val="2"/>
  </w:num>
  <w:num w:numId="38" w16cid:durableId="74666741">
    <w:abstractNumId w:val="34"/>
  </w:num>
  <w:num w:numId="39" w16cid:durableId="12131412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21743867">
    <w:abstractNumId w:val="34"/>
    <w:lvlOverride w:ilvl="0">
      <w:startOverride w:val="1"/>
    </w:lvlOverride>
  </w:num>
  <w:num w:numId="41" w16cid:durableId="788351403">
    <w:abstractNumId w:val="9"/>
  </w:num>
  <w:num w:numId="42" w16cid:durableId="905340285">
    <w:abstractNumId w:val="13"/>
  </w:num>
  <w:num w:numId="43" w16cid:durableId="1071583723">
    <w:abstractNumId w:val="8"/>
  </w:num>
  <w:num w:numId="44" w16cid:durableId="746002445">
    <w:abstractNumId w:val="39"/>
  </w:num>
  <w:num w:numId="45" w16cid:durableId="1905027655">
    <w:abstractNumId w:val="21"/>
  </w:num>
  <w:num w:numId="46" w16cid:durableId="1448626419">
    <w:abstractNumId w:val="21"/>
    <w:lvlOverride w:ilvl="0">
      <w:startOverride w:val="1"/>
    </w:lvlOverride>
  </w:num>
  <w:num w:numId="47" w16cid:durableId="1030837803">
    <w:abstractNumId w:val="12"/>
  </w:num>
  <w:num w:numId="48" w16cid:durableId="801189427">
    <w:abstractNumId w:val="10"/>
  </w:num>
  <w:num w:numId="49" w16cid:durableId="1730809236">
    <w:abstractNumId w:val="25"/>
  </w:num>
  <w:num w:numId="50" w16cid:durableId="550115229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2C70"/>
    <w:rsid w:val="00013460"/>
    <w:rsid w:val="000153BB"/>
    <w:rsid w:val="0001774A"/>
    <w:rsid w:val="00020EE5"/>
    <w:rsid w:val="00021FA2"/>
    <w:rsid w:val="00022F9E"/>
    <w:rsid w:val="000244EC"/>
    <w:rsid w:val="00026A34"/>
    <w:rsid w:val="00026CD1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07A"/>
    <w:rsid w:val="000425EA"/>
    <w:rsid w:val="000432A0"/>
    <w:rsid w:val="00044633"/>
    <w:rsid w:val="00044FE9"/>
    <w:rsid w:val="000455E0"/>
    <w:rsid w:val="000460EE"/>
    <w:rsid w:val="00047CEA"/>
    <w:rsid w:val="00047E5B"/>
    <w:rsid w:val="000501A2"/>
    <w:rsid w:val="00050F69"/>
    <w:rsid w:val="00051DAF"/>
    <w:rsid w:val="00052358"/>
    <w:rsid w:val="0005289F"/>
    <w:rsid w:val="000528D3"/>
    <w:rsid w:val="00054E76"/>
    <w:rsid w:val="00055FCC"/>
    <w:rsid w:val="00057028"/>
    <w:rsid w:val="000575F9"/>
    <w:rsid w:val="00057E61"/>
    <w:rsid w:val="00061044"/>
    <w:rsid w:val="000611C2"/>
    <w:rsid w:val="00061C2D"/>
    <w:rsid w:val="00062225"/>
    <w:rsid w:val="000634B5"/>
    <w:rsid w:val="00063587"/>
    <w:rsid w:val="0006439F"/>
    <w:rsid w:val="00065073"/>
    <w:rsid w:val="00067291"/>
    <w:rsid w:val="00071E7E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87FBC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B7726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84A"/>
    <w:rsid w:val="000E1994"/>
    <w:rsid w:val="000E1F0B"/>
    <w:rsid w:val="000E24C7"/>
    <w:rsid w:val="000E2971"/>
    <w:rsid w:val="000E3256"/>
    <w:rsid w:val="000E3B22"/>
    <w:rsid w:val="000E45EA"/>
    <w:rsid w:val="000E4C2B"/>
    <w:rsid w:val="000E5ECA"/>
    <w:rsid w:val="000E6976"/>
    <w:rsid w:val="000E7585"/>
    <w:rsid w:val="000E7CF9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73C"/>
    <w:rsid w:val="00115B8B"/>
    <w:rsid w:val="0011798F"/>
    <w:rsid w:val="00120549"/>
    <w:rsid w:val="00120D35"/>
    <w:rsid w:val="00120F79"/>
    <w:rsid w:val="00122958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5E1D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0842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6B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2F44"/>
    <w:rsid w:val="00184C6E"/>
    <w:rsid w:val="001858A5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5F2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0635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34A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6058"/>
    <w:rsid w:val="002679E0"/>
    <w:rsid w:val="00267BAE"/>
    <w:rsid w:val="00271568"/>
    <w:rsid w:val="00272562"/>
    <w:rsid w:val="002743BC"/>
    <w:rsid w:val="00274B2D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0A67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15A"/>
    <w:rsid w:val="002A76D9"/>
    <w:rsid w:val="002B03CF"/>
    <w:rsid w:val="002B3320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3E8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3673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0FF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37C9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219"/>
    <w:rsid w:val="0036582E"/>
    <w:rsid w:val="00370F07"/>
    <w:rsid w:val="003717DC"/>
    <w:rsid w:val="0037397F"/>
    <w:rsid w:val="00374140"/>
    <w:rsid w:val="00375211"/>
    <w:rsid w:val="00376A22"/>
    <w:rsid w:val="0038024E"/>
    <w:rsid w:val="00382C71"/>
    <w:rsid w:val="003846DC"/>
    <w:rsid w:val="00384C63"/>
    <w:rsid w:val="00385AB4"/>
    <w:rsid w:val="0038650C"/>
    <w:rsid w:val="00386964"/>
    <w:rsid w:val="00390653"/>
    <w:rsid w:val="0039075E"/>
    <w:rsid w:val="0039086E"/>
    <w:rsid w:val="00391324"/>
    <w:rsid w:val="003921E0"/>
    <w:rsid w:val="003929E1"/>
    <w:rsid w:val="00393F1C"/>
    <w:rsid w:val="003956C6"/>
    <w:rsid w:val="0039642C"/>
    <w:rsid w:val="00396759"/>
    <w:rsid w:val="00396F04"/>
    <w:rsid w:val="003A22BC"/>
    <w:rsid w:val="003A2585"/>
    <w:rsid w:val="003A3386"/>
    <w:rsid w:val="003A3504"/>
    <w:rsid w:val="003A6110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B7FF3"/>
    <w:rsid w:val="003C1059"/>
    <w:rsid w:val="003C1D49"/>
    <w:rsid w:val="003C2431"/>
    <w:rsid w:val="003C257E"/>
    <w:rsid w:val="003C5F88"/>
    <w:rsid w:val="003C6143"/>
    <w:rsid w:val="003C6A24"/>
    <w:rsid w:val="003C714F"/>
    <w:rsid w:val="003C724A"/>
    <w:rsid w:val="003C7CFA"/>
    <w:rsid w:val="003D12B2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438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6D44"/>
    <w:rsid w:val="00407C3F"/>
    <w:rsid w:val="004116EB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577B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45FC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ABF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1E3"/>
    <w:rsid w:val="004A4CBC"/>
    <w:rsid w:val="004A6227"/>
    <w:rsid w:val="004A6FD9"/>
    <w:rsid w:val="004A7D0D"/>
    <w:rsid w:val="004A7FBE"/>
    <w:rsid w:val="004B0F85"/>
    <w:rsid w:val="004B2655"/>
    <w:rsid w:val="004B3A49"/>
    <w:rsid w:val="004B46BF"/>
    <w:rsid w:val="004B6F8C"/>
    <w:rsid w:val="004C015A"/>
    <w:rsid w:val="004C0948"/>
    <w:rsid w:val="004C0D1E"/>
    <w:rsid w:val="004C0DC9"/>
    <w:rsid w:val="004C1949"/>
    <w:rsid w:val="004C1BE8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D74EE"/>
    <w:rsid w:val="004E23EC"/>
    <w:rsid w:val="004E2867"/>
    <w:rsid w:val="004E388F"/>
    <w:rsid w:val="004E4BCF"/>
    <w:rsid w:val="004E6CA8"/>
    <w:rsid w:val="004F159D"/>
    <w:rsid w:val="004F2D8F"/>
    <w:rsid w:val="004F34BD"/>
    <w:rsid w:val="004F57BB"/>
    <w:rsid w:val="004F606F"/>
    <w:rsid w:val="004F62B0"/>
    <w:rsid w:val="004F7B20"/>
    <w:rsid w:val="005008B8"/>
    <w:rsid w:val="0050090A"/>
    <w:rsid w:val="00500EED"/>
    <w:rsid w:val="00501CB2"/>
    <w:rsid w:val="00501F09"/>
    <w:rsid w:val="00502C1C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2369"/>
    <w:rsid w:val="00513AF4"/>
    <w:rsid w:val="0051449D"/>
    <w:rsid w:val="00515D6C"/>
    <w:rsid w:val="00516371"/>
    <w:rsid w:val="00516E56"/>
    <w:rsid w:val="00520601"/>
    <w:rsid w:val="00520668"/>
    <w:rsid w:val="00524C02"/>
    <w:rsid w:val="00526E2E"/>
    <w:rsid w:val="00526E4C"/>
    <w:rsid w:val="00527D16"/>
    <w:rsid w:val="00530359"/>
    <w:rsid w:val="00531171"/>
    <w:rsid w:val="00532386"/>
    <w:rsid w:val="00532468"/>
    <w:rsid w:val="0053395A"/>
    <w:rsid w:val="0053413D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2E7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4A8B"/>
    <w:rsid w:val="00575A58"/>
    <w:rsid w:val="005809FD"/>
    <w:rsid w:val="0058102B"/>
    <w:rsid w:val="00581FD2"/>
    <w:rsid w:val="00582682"/>
    <w:rsid w:val="00582ABF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97F5E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2EB2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3F46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99F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173E4"/>
    <w:rsid w:val="006206A4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4F1A"/>
    <w:rsid w:val="00645508"/>
    <w:rsid w:val="00650080"/>
    <w:rsid w:val="00650C72"/>
    <w:rsid w:val="006510CF"/>
    <w:rsid w:val="00651C0A"/>
    <w:rsid w:val="00652E71"/>
    <w:rsid w:val="00652E9A"/>
    <w:rsid w:val="00653687"/>
    <w:rsid w:val="00654670"/>
    <w:rsid w:val="00654B1A"/>
    <w:rsid w:val="006571F3"/>
    <w:rsid w:val="00657644"/>
    <w:rsid w:val="00657CBE"/>
    <w:rsid w:val="00660278"/>
    <w:rsid w:val="00660E00"/>
    <w:rsid w:val="006616C5"/>
    <w:rsid w:val="00661FBC"/>
    <w:rsid w:val="006644C9"/>
    <w:rsid w:val="0066598D"/>
    <w:rsid w:val="00665F35"/>
    <w:rsid w:val="006660BB"/>
    <w:rsid w:val="00666AB1"/>
    <w:rsid w:val="00667288"/>
    <w:rsid w:val="006708DA"/>
    <w:rsid w:val="006709CE"/>
    <w:rsid w:val="00673E44"/>
    <w:rsid w:val="00674FE6"/>
    <w:rsid w:val="00675870"/>
    <w:rsid w:val="0067649A"/>
    <w:rsid w:val="006770A0"/>
    <w:rsid w:val="00677668"/>
    <w:rsid w:val="00682254"/>
    <w:rsid w:val="00682E68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6B2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AB2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2DD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398"/>
    <w:rsid w:val="006F677F"/>
    <w:rsid w:val="006F6CF7"/>
    <w:rsid w:val="006F7C87"/>
    <w:rsid w:val="007023C3"/>
    <w:rsid w:val="00702504"/>
    <w:rsid w:val="00703206"/>
    <w:rsid w:val="0070335A"/>
    <w:rsid w:val="00704B4F"/>
    <w:rsid w:val="007061F5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6772"/>
    <w:rsid w:val="007473D3"/>
    <w:rsid w:val="00753D35"/>
    <w:rsid w:val="007547F9"/>
    <w:rsid w:val="0075689A"/>
    <w:rsid w:val="00756C91"/>
    <w:rsid w:val="00757392"/>
    <w:rsid w:val="00762296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6774A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112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36"/>
    <w:rsid w:val="007A00FF"/>
    <w:rsid w:val="007A0E63"/>
    <w:rsid w:val="007A15BE"/>
    <w:rsid w:val="007A4104"/>
    <w:rsid w:val="007A4D29"/>
    <w:rsid w:val="007A6350"/>
    <w:rsid w:val="007A687A"/>
    <w:rsid w:val="007A6AA2"/>
    <w:rsid w:val="007A6BA4"/>
    <w:rsid w:val="007A6D6A"/>
    <w:rsid w:val="007A754E"/>
    <w:rsid w:val="007A75FB"/>
    <w:rsid w:val="007B031F"/>
    <w:rsid w:val="007B17BD"/>
    <w:rsid w:val="007B22AC"/>
    <w:rsid w:val="007B3873"/>
    <w:rsid w:val="007B3D0A"/>
    <w:rsid w:val="007B3FC5"/>
    <w:rsid w:val="007B48B6"/>
    <w:rsid w:val="007B5249"/>
    <w:rsid w:val="007B61B7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1FC"/>
    <w:rsid w:val="00802BC5"/>
    <w:rsid w:val="0080442A"/>
    <w:rsid w:val="00804B04"/>
    <w:rsid w:val="008067A1"/>
    <w:rsid w:val="00807899"/>
    <w:rsid w:val="00807F98"/>
    <w:rsid w:val="0081091D"/>
    <w:rsid w:val="00812EB3"/>
    <w:rsid w:val="00813031"/>
    <w:rsid w:val="00813BFE"/>
    <w:rsid w:val="00813D66"/>
    <w:rsid w:val="00814C2C"/>
    <w:rsid w:val="008157DF"/>
    <w:rsid w:val="0081622B"/>
    <w:rsid w:val="008167C9"/>
    <w:rsid w:val="0082444C"/>
    <w:rsid w:val="008246F8"/>
    <w:rsid w:val="008258E8"/>
    <w:rsid w:val="008268BF"/>
    <w:rsid w:val="00826F34"/>
    <w:rsid w:val="00827CA9"/>
    <w:rsid w:val="00830472"/>
    <w:rsid w:val="00831D17"/>
    <w:rsid w:val="00832128"/>
    <w:rsid w:val="00832370"/>
    <w:rsid w:val="0083428D"/>
    <w:rsid w:val="00834762"/>
    <w:rsid w:val="00834EE8"/>
    <w:rsid w:val="0083508D"/>
    <w:rsid w:val="00836D9B"/>
    <w:rsid w:val="0083779C"/>
    <w:rsid w:val="008378D1"/>
    <w:rsid w:val="00841229"/>
    <w:rsid w:val="00841B70"/>
    <w:rsid w:val="00843A33"/>
    <w:rsid w:val="00846DF8"/>
    <w:rsid w:val="00847BFB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5FD2"/>
    <w:rsid w:val="0086688C"/>
    <w:rsid w:val="00867653"/>
    <w:rsid w:val="00870127"/>
    <w:rsid w:val="00870731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6CDF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4CE"/>
    <w:rsid w:val="008A6BFF"/>
    <w:rsid w:val="008A72E5"/>
    <w:rsid w:val="008A7A55"/>
    <w:rsid w:val="008B0C5B"/>
    <w:rsid w:val="008B1A97"/>
    <w:rsid w:val="008B1E86"/>
    <w:rsid w:val="008B2735"/>
    <w:rsid w:val="008B2C6C"/>
    <w:rsid w:val="008B34B1"/>
    <w:rsid w:val="008B4D5D"/>
    <w:rsid w:val="008B5579"/>
    <w:rsid w:val="008B5DCD"/>
    <w:rsid w:val="008C3940"/>
    <w:rsid w:val="008C3AAA"/>
    <w:rsid w:val="008C451A"/>
    <w:rsid w:val="008C5048"/>
    <w:rsid w:val="008C53DA"/>
    <w:rsid w:val="008C5426"/>
    <w:rsid w:val="008C6AAD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1296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0866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34FB"/>
    <w:rsid w:val="009158A0"/>
    <w:rsid w:val="00915D14"/>
    <w:rsid w:val="009168F2"/>
    <w:rsid w:val="00920196"/>
    <w:rsid w:val="009203B7"/>
    <w:rsid w:val="0092063D"/>
    <w:rsid w:val="0092073A"/>
    <w:rsid w:val="00921FEE"/>
    <w:rsid w:val="00923C30"/>
    <w:rsid w:val="0092423F"/>
    <w:rsid w:val="00925542"/>
    <w:rsid w:val="0092587E"/>
    <w:rsid w:val="00926FAE"/>
    <w:rsid w:val="00927F6A"/>
    <w:rsid w:val="00930637"/>
    <w:rsid w:val="00931CDA"/>
    <w:rsid w:val="0093229E"/>
    <w:rsid w:val="00934712"/>
    <w:rsid w:val="00934FC7"/>
    <w:rsid w:val="00936462"/>
    <w:rsid w:val="00940460"/>
    <w:rsid w:val="00940B14"/>
    <w:rsid w:val="00941129"/>
    <w:rsid w:val="00941333"/>
    <w:rsid w:val="009436DB"/>
    <w:rsid w:val="00945381"/>
    <w:rsid w:val="00946D05"/>
    <w:rsid w:val="0094795F"/>
    <w:rsid w:val="00947CAE"/>
    <w:rsid w:val="00952051"/>
    <w:rsid w:val="00952847"/>
    <w:rsid w:val="009528DB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BC"/>
    <w:rsid w:val="00965AC3"/>
    <w:rsid w:val="00966E50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4FE3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1AD7"/>
    <w:rsid w:val="009E48F4"/>
    <w:rsid w:val="009E6431"/>
    <w:rsid w:val="009E6445"/>
    <w:rsid w:val="009E67B1"/>
    <w:rsid w:val="009E6E99"/>
    <w:rsid w:val="009F1FD0"/>
    <w:rsid w:val="009F230C"/>
    <w:rsid w:val="009F2636"/>
    <w:rsid w:val="009F2E43"/>
    <w:rsid w:val="009F3A8C"/>
    <w:rsid w:val="009F3ACB"/>
    <w:rsid w:val="009F6AFE"/>
    <w:rsid w:val="009F7187"/>
    <w:rsid w:val="009F75DF"/>
    <w:rsid w:val="00A005E8"/>
    <w:rsid w:val="00A007CB"/>
    <w:rsid w:val="00A0097F"/>
    <w:rsid w:val="00A00DF2"/>
    <w:rsid w:val="00A01431"/>
    <w:rsid w:val="00A01D51"/>
    <w:rsid w:val="00A05392"/>
    <w:rsid w:val="00A069B1"/>
    <w:rsid w:val="00A0740A"/>
    <w:rsid w:val="00A1003E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636"/>
    <w:rsid w:val="00A21AB3"/>
    <w:rsid w:val="00A21E89"/>
    <w:rsid w:val="00A22312"/>
    <w:rsid w:val="00A23AAB"/>
    <w:rsid w:val="00A257A6"/>
    <w:rsid w:val="00A25B91"/>
    <w:rsid w:val="00A25E43"/>
    <w:rsid w:val="00A26955"/>
    <w:rsid w:val="00A27014"/>
    <w:rsid w:val="00A27C12"/>
    <w:rsid w:val="00A316D3"/>
    <w:rsid w:val="00A3276C"/>
    <w:rsid w:val="00A32964"/>
    <w:rsid w:val="00A32D33"/>
    <w:rsid w:val="00A335C3"/>
    <w:rsid w:val="00A338E6"/>
    <w:rsid w:val="00A3428B"/>
    <w:rsid w:val="00A34A2F"/>
    <w:rsid w:val="00A352D1"/>
    <w:rsid w:val="00A35F41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4EC"/>
    <w:rsid w:val="00AA0AB0"/>
    <w:rsid w:val="00AA184B"/>
    <w:rsid w:val="00AA25C8"/>
    <w:rsid w:val="00AA2B0F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A96"/>
    <w:rsid w:val="00AB6FF3"/>
    <w:rsid w:val="00AB76FF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3679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602"/>
    <w:rsid w:val="00AF5E98"/>
    <w:rsid w:val="00AF6ACF"/>
    <w:rsid w:val="00B02327"/>
    <w:rsid w:val="00B0343E"/>
    <w:rsid w:val="00B043DD"/>
    <w:rsid w:val="00B061DD"/>
    <w:rsid w:val="00B06592"/>
    <w:rsid w:val="00B06B19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4C09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18C9"/>
    <w:rsid w:val="00B52298"/>
    <w:rsid w:val="00B52665"/>
    <w:rsid w:val="00B52FB5"/>
    <w:rsid w:val="00B5430B"/>
    <w:rsid w:val="00B555A9"/>
    <w:rsid w:val="00B5572E"/>
    <w:rsid w:val="00B5776F"/>
    <w:rsid w:val="00B610AE"/>
    <w:rsid w:val="00B61287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0C8A"/>
    <w:rsid w:val="00BA3313"/>
    <w:rsid w:val="00BA3CCE"/>
    <w:rsid w:val="00BA3F9F"/>
    <w:rsid w:val="00BA5AE8"/>
    <w:rsid w:val="00BB01B2"/>
    <w:rsid w:val="00BB0C69"/>
    <w:rsid w:val="00BB1A01"/>
    <w:rsid w:val="00BB2474"/>
    <w:rsid w:val="00BB256A"/>
    <w:rsid w:val="00BB2628"/>
    <w:rsid w:val="00BB34D8"/>
    <w:rsid w:val="00BB426D"/>
    <w:rsid w:val="00BB6394"/>
    <w:rsid w:val="00BB6EE7"/>
    <w:rsid w:val="00BC2203"/>
    <w:rsid w:val="00BC2569"/>
    <w:rsid w:val="00BC2796"/>
    <w:rsid w:val="00BC4AF8"/>
    <w:rsid w:val="00BC4B94"/>
    <w:rsid w:val="00BC4DC8"/>
    <w:rsid w:val="00BC53FC"/>
    <w:rsid w:val="00BC5C06"/>
    <w:rsid w:val="00BC6585"/>
    <w:rsid w:val="00BC7738"/>
    <w:rsid w:val="00BC7AAE"/>
    <w:rsid w:val="00BD04A0"/>
    <w:rsid w:val="00BD0984"/>
    <w:rsid w:val="00BD0C74"/>
    <w:rsid w:val="00BD11DC"/>
    <w:rsid w:val="00BD1D1D"/>
    <w:rsid w:val="00BD2774"/>
    <w:rsid w:val="00BD2E7D"/>
    <w:rsid w:val="00BD4E66"/>
    <w:rsid w:val="00BD4E72"/>
    <w:rsid w:val="00BD4E9C"/>
    <w:rsid w:val="00BD5105"/>
    <w:rsid w:val="00BD5316"/>
    <w:rsid w:val="00BD5A88"/>
    <w:rsid w:val="00BE0590"/>
    <w:rsid w:val="00BE20FE"/>
    <w:rsid w:val="00BE27D9"/>
    <w:rsid w:val="00BE292D"/>
    <w:rsid w:val="00BE3B91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A0B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7C0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48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52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111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A7CB9"/>
    <w:rsid w:val="00CB1B33"/>
    <w:rsid w:val="00CB241B"/>
    <w:rsid w:val="00CB2B1E"/>
    <w:rsid w:val="00CB30EF"/>
    <w:rsid w:val="00CB3A59"/>
    <w:rsid w:val="00CB50D2"/>
    <w:rsid w:val="00CB6310"/>
    <w:rsid w:val="00CB6EF8"/>
    <w:rsid w:val="00CC1B49"/>
    <w:rsid w:val="00CC353E"/>
    <w:rsid w:val="00CC3CF7"/>
    <w:rsid w:val="00CC43E9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E756F"/>
    <w:rsid w:val="00CF0991"/>
    <w:rsid w:val="00CF1FBD"/>
    <w:rsid w:val="00CF3132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4408"/>
    <w:rsid w:val="00D15101"/>
    <w:rsid w:val="00D15D1D"/>
    <w:rsid w:val="00D173DC"/>
    <w:rsid w:val="00D20BC9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4C5"/>
    <w:rsid w:val="00D51650"/>
    <w:rsid w:val="00D53EAD"/>
    <w:rsid w:val="00D54777"/>
    <w:rsid w:val="00D54962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45CF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20C6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64E9"/>
    <w:rsid w:val="00DF700E"/>
    <w:rsid w:val="00DF7580"/>
    <w:rsid w:val="00DF773E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4D5E"/>
    <w:rsid w:val="00E25E53"/>
    <w:rsid w:val="00E2638A"/>
    <w:rsid w:val="00E26449"/>
    <w:rsid w:val="00E26CD5"/>
    <w:rsid w:val="00E26E3D"/>
    <w:rsid w:val="00E27334"/>
    <w:rsid w:val="00E30323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2420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0B21"/>
    <w:rsid w:val="00E721A5"/>
    <w:rsid w:val="00E7290C"/>
    <w:rsid w:val="00E72D33"/>
    <w:rsid w:val="00E738CB"/>
    <w:rsid w:val="00E768F6"/>
    <w:rsid w:val="00E76F99"/>
    <w:rsid w:val="00E76FC8"/>
    <w:rsid w:val="00E77D89"/>
    <w:rsid w:val="00E80636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613C"/>
    <w:rsid w:val="00E97FB3"/>
    <w:rsid w:val="00EA066F"/>
    <w:rsid w:val="00EA126D"/>
    <w:rsid w:val="00EA148D"/>
    <w:rsid w:val="00EA3FCE"/>
    <w:rsid w:val="00EA43E5"/>
    <w:rsid w:val="00EA5092"/>
    <w:rsid w:val="00EA559B"/>
    <w:rsid w:val="00EA62EB"/>
    <w:rsid w:val="00EA633A"/>
    <w:rsid w:val="00EA6927"/>
    <w:rsid w:val="00EA71EF"/>
    <w:rsid w:val="00EB0CAD"/>
    <w:rsid w:val="00EB3174"/>
    <w:rsid w:val="00EB33E1"/>
    <w:rsid w:val="00EB378D"/>
    <w:rsid w:val="00EB4501"/>
    <w:rsid w:val="00EB5531"/>
    <w:rsid w:val="00EB67E2"/>
    <w:rsid w:val="00EB6D69"/>
    <w:rsid w:val="00EC0A6C"/>
    <w:rsid w:val="00EC0B60"/>
    <w:rsid w:val="00EC172C"/>
    <w:rsid w:val="00EC2B93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2F60"/>
    <w:rsid w:val="00EF44AE"/>
    <w:rsid w:val="00EF46DE"/>
    <w:rsid w:val="00EF4C63"/>
    <w:rsid w:val="00EF4F63"/>
    <w:rsid w:val="00EF4FA8"/>
    <w:rsid w:val="00EF51C3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5D91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1E5"/>
    <w:rsid w:val="00F43383"/>
    <w:rsid w:val="00F50AF2"/>
    <w:rsid w:val="00F50C5C"/>
    <w:rsid w:val="00F50E15"/>
    <w:rsid w:val="00F5158E"/>
    <w:rsid w:val="00F5320E"/>
    <w:rsid w:val="00F53238"/>
    <w:rsid w:val="00F53EA5"/>
    <w:rsid w:val="00F53FC3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8C8"/>
    <w:rsid w:val="00F85A29"/>
    <w:rsid w:val="00F8629E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3F31"/>
    <w:rsid w:val="00FB4081"/>
    <w:rsid w:val="00FB5B38"/>
    <w:rsid w:val="00FB5D19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5BE5"/>
    <w:rsid w:val="00FD6B96"/>
    <w:rsid w:val="00FD773E"/>
    <w:rsid w:val="00FE0509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4B07E8"/>
  <w15:docId w15:val="{992A3444-44FF-4653-BF4C-B00835E4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06D44"/>
    <w:rPr>
      <w:sz w:val="24"/>
    </w:rPr>
  </w:style>
  <w:style w:type="paragraph" w:styleId="1">
    <w:name w:val="heading 1"/>
    <w:next w:val="34b"/>
    <w:link w:val="10"/>
    <w:qFormat/>
    <w:rsid w:val="00A1003E"/>
    <w:pPr>
      <w:keepNext/>
      <w:keepLines/>
      <w:pageBreakBefore/>
      <w:numPr>
        <w:numId w:val="49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A1003E"/>
    <w:pPr>
      <w:keepNext/>
      <w:keepLines/>
      <w:numPr>
        <w:ilvl w:val="1"/>
        <w:numId w:val="49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A1003E"/>
    <w:pPr>
      <w:keepNext/>
      <w:keepLines/>
      <w:numPr>
        <w:ilvl w:val="2"/>
        <w:numId w:val="49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A1003E"/>
    <w:pPr>
      <w:keepNext/>
      <w:keepLines/>
      <w:numPr>
        <w:ilvl w:val="3"/>
        <w:numId w:val="49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A1003E"/>
    <w:pPr>
      <w:keepNext/>
      <w:numPr>
        <w:ilvl w:val="4"/>
        <w:numId w:val="49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A1003E"/>
    <w:pPr>
      <w:keepNext/>
      <w:numPr>
        <w:ilvl w:val="5"/>
        <w:numId w:val="49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A1003E"/>
    <w:pPr>
      <w:keepNext/>
      <w:numPr>
        <w:ilvl w:val="6"/>
        <w:numId w:val="49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A1003E"/>
    <w:pPr>
      <w:keepNext/>
      <w:numPr>
        <w:ilvl w:val="7"/>
        <w:numId w:val="49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A1003E"/>
    <w:pPr>
      <w:keepNext/>
      <w:numPr>
        <w:ilvl w:val="8"/>
        <w:numId w:val="49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A1003E"/>
    <w:rPr>
      <w:rFonts w:ascii="Calibri" w:hAnsi="Calibri"/>
    </w:rPr>
  </w:style>
  <w:style w:type="paragraph" w:customStyle="1" w:styleId="34b">
    <w:name w:val="34_Абзац_Обычный"/>
    <w:link w:val="34d"/>
    <w:qFormat/>
    <w:rsid w:val="00A1003E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A1003E"/>
    <w:rPr>
      <w:sz w:val="24"/>
      <w:lang w:eastAsia="x-none"/>
    </w:rPr>
  </w:style>
  <w:style w:type="character" w:customStyle="1" w:styleId="10">
    <w:name w:val="Заголовок 1 Знак"/>
    <w:link w:val="1"/>
    <w:rsid w:val="00A1003E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A1003E"/>
    <w:rPr>
      <w:b/>
      <w:sz w:val="32"/>
    </w:rPr>
  </w:style>
  <w:style w:type="character" w:customStyle="1" w:styleId="30">
    <w:name w:val="Заголовок 3 Знак"/>
    <w:link w:val="3"/>
    <w:rsid w:val="00A1003E"/>
    <w:rPr>
      <w:b/>
      <w:bCs/>
      <w:sz w:val="28"/>
    </w:rPr>
  </w:style>
  <w:style w:type="character" w:customStyle="1" w:styleId="40">
    <w:name w:val="Заголовок 4 Знак"/>
    <w:link w:val="4"/>
    <w:rsid w:val="00A1003E"/>
    <w:rPr>
      <w:b/>
      <w:sz w:val="24"/>
    </w:rPr>
  </w:style>
  <w:style w:type="character" w:customStyle="1" w:styleId="50">
    <w:name w:val="Заголовок 5 Знак"/>
    <w:link w:val="5"/>
    <w:rsid w:val="00A1003E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A1003E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A1003E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A1003E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A1003E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A1003E"/>
    <w:pPr>
      <w:numPr>
        <w:numId w:val="47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A1003E"/>
    <w:pPr>
      <w:numPr>
        <w:numId w:val="47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A1003E"/>
    <w:pPr>
      <w:numPr>
        <w:numId w:val="47"/>
      </w:numPr>
    </w:pPr>
    <w:rPr>
      <w:szCs w:val="22"/>
    </w:rPr>
  </w:style>
  <w:style w:type="character" w:customStyle="1" w:styleId="34f">
    <w:name w:val="34_Знак_Подчеркнутый"/>
    <w:rsid w:val="00A1003E"/>
    <w:rPr>
      <w:u w:val="single"/>
    </w:rPr>
  </w:style>
  <w:style w:type="paragraph" w:customStyle="1" w:styleId="349">
    <w:name w:val="34_Список_Библиография"/>
    <w:basedOn w:val="34b"/>
    <w:rsid w:val="00A1003E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E20FE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A1003E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A1003E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A1003E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A1003E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A1003E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E20FE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A1003E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E20FE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A1003E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A1003E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A1003E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A1003E"/>
    <w:rPr>
      <w:b w:val="0"/>
      <w:i/>
    </w:rPr>
  </w:style>
  <w:style w:type="character" w:customStyle="1" w:styleId="34fc">
    <w:name w:val="34_Знак_Название_файла"/>
    <w:qFormat/>
    <w:rsid w:val="00A1003E"/>
    <w:rPr>
      <w:rFonts w:ascii="Calibri" w:hAnsi="Calibri"/>
    </w:rPr>
  </w:style>
  <w:style w:type="character" w:customStyle="1" w:styleId="34fd">
    <w:name w:val="34_Знак_Термин"/>
    <w:rsid w:val="00A1003E"/>
    <w:rPr>
      <w:i/>
    </w:rPr>
  </w:style>
  <w:style w:type="character" w:customStyle="1" w:styleId="34fe">
    <w:name w:val="34_Знак_Полужирный"/>
    <w:rsid w:val="00A1003E"/>
    <w:rPr>
      <w:b/>
    </w:rPr>
  </w:style>
  <w:style w:type="character" w:customStyle="1" w:styleId="34ff">
    <w:name w:val="34_Знак_Верхний_индекс"/>
    <w:rsid w:val="00A1003E"/>
    <w:rPr>
      <w:vertAlign w:val="superscript"/>
    </w:rPr>
  </w:style>
  <w:style w:type="character" w:customStyle="1" w:styleId="3424">
    <w:name w:val="34_Список_Марк_2 Знак"/>
    <w:link w:val="3423"/>
    <w:rsid w:val="00476ABF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A1003E"/>
    <w:pPr>
      <w:numPr>
        <w:ilvl w:val="1"/>
        <w:numId w:val="38"/>
      </w:numPr>
    </w:pPr>
  </w:style>
  <w:style w:type="paragraph" w:customStyle="1" w:styleId="34ff0">
    <w:name w:val="34_Таблица_Заголовок_Продолжение"/>
    <w:basedOn w:val="34ff1"/>
    <w:next w:val="a0"/>
    <w:rsid w:val="00A1003E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A1003E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A1003E"/>
    <w:pPr>
      <w:numPr>
        <w:numId w:val="38"/>
      </w:numPr>
    </w:pPr>
  </w:style>
  <w:style w:type="character" w:customStyle="1" w:styleId="3419">
    <w:name w:val="34_Список_Марк_1 Знак"/>
    <w:link w:val="3413"/>
    <w:rsid w:val="00BE20FE"/>
    <w:rPr>
      <w:sz w:val="24"/>
      <w:lang w:eastAsia="x-none"/>
    </w:rPr>
  </w:style>
  <w:style w:type="paragraph" w:styleId="a4">
    <w:name w:val="footnote text"/>
    <w:basedOn w:val="34b"/>
    <w:link w:val="a5"/>
    <w:rsid w:val="00A1003E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A1003E"/>
    <w:pPr>
      <w:numPr>
        <w:numId w:val="37"/>
      </w:numPr>
    </w:pPr>
  </w:style>
  <w:style w:type="character" w:customStyle="1" w:styleId="341a">
    <w:name w:val="34_Список_Нум_1 Знак"/>
    <w:link w:val="341"/>
    <w:rsid w:val="00BE20FE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A1003E"/>
    <w:pPr>
      <w:numPr>
        <w:ilvl w:val="1"/>
        <w:numId w:val="37"/>
      </w:numPr>
    </w:pPr>
  </w:style>
  <w:style w:type="character" w:customStyle="1" w:styleId="3425">
    <w:name w:val="34_Список_Нум_2 Знак"/>
    <w:basedOn w:val="a1"/>
    <w:link w:val="342"/>
    <w:rsid w:val="00BE20FE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A1003E"/>
    <w:pPr>
      <w:keepNext/>
    </w:pPr>
  </w:style>
  <w:style w:type="paragraph" w:customStyle="1" w:styleId="34f1">
    <w:name w:val="34_Рамка_Основной"/>
    <w:basedOn w:val="34b"/>
    <w:link w:val="34f0"/>
    <w:rsid w:val="00A1003E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A1003E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A1003E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A1003E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A1003E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A1003E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A1003E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A1003E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A1003E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A1003E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A1003E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A1003E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A1003E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A1003E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A1003E"/>
    <w:pPr>
      <w:keepLines/>
      <w:numPr>
        <w:numId w:val="47"/>
      </w:numPr>
    </w:pPr>
  </w:style>
  <w:style w:type="character" w:customStyle="1" w:styleId="3433">
    <w:name w:val="34_Список_Нум_3 Знак"/>
    <w:basedOn w:val="a1"/>
    <w:link w:val="343"/>
    <w:rsid w:val="00BE20FE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A1003E"/>
    <w:pPr>
      <w:numPr>
        <w:ilvl w:val="2"/>
        <w:numId w:val="37"/>
      </w:numPr>
    </w:pPr>
  </w:style>
  <w:style w:type="paragraph" w:customStyle="1" w:styleId="34fff">
    <w:name w:val="34_Определения"/>
    <w:basedOn w:val="34b"/>
    <w:rsid w:val="00A1003E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A1003E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A1003E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A1003E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A1003E"/>
    <w:rPr>
      <w:sz w:val="18"/>
      <w:lang w:eastAsia="x-none"/>
    </w:rPr>
  </w:style>
  <w:style w:type="paragraph" w:customStyle="1" w:styleId="34fff1">
    <w:name w:val="34_Листинг"/>
    <w:basedOn w:val="34b"/>
    <w:rsid w:val="00A1003E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A1003E"/>
    <w:rPr>
      <w:b/>
    </w:rPr>
  </w:style>
  <w:style w:type="paragraph" w:customStyle="1" w:styleId="3440">
    <w:name w:val="34_Заголовок_4_Приложение"/>
    <w:basedOn w:val="4"/>
    <w:next w:val="34b"/>
    <w:rsid w:val="00A1003E"/>
    <w:pPr>
      <w:numPr>
        <w:numId w:val="47"/>
      </w:numPr>
    </w:pPr>
  </w:style>
  <w:style w:type="paragraph" w:customStyle="1" w:styleId="3410">
    <w:name w:val="34_Таблица_Список_Марк_1"/>
    <w:basedOn w:val="34ff6"/>
    <w:link w:val="341c"/>
    <w:rsid w:val="00A1003E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A1003E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A1003E"/>
    <w:pPr>
      <w:numPr>
        <w:ilvl w:val="2"/>
        <w:numId w:val="38"/>
      </w:numPr>
    </w:pPr>
  </w:style>
  <w:style w:type="paragraph" w:customStyle="1" w:styleId="3422">
    <w:name w:val="34_Таблица_Список_Нум_2"/>
    <w:basedOn w:val="34ff6"/>
    <w:rsid w:val="00A1003E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A1003E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A1003E"/>
    <w:pPr>
      <w:numPr>
        <w:numId w:val="4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A1003E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A1003E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A1003E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A1003E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A1003E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A1003E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A1003E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A1003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A1003E"/>
    <w:pPr>
      <w:numPr>
        <w:numId w:val="44"/>
      </w:numPr>
    </w:pPr>
    <w:rPr>
      <w:lang w:val="x-none"/>
    </w:rPr>
  </w:style>
  <w:style w:type="paragraph" w:styleId="a6">
    <w:name w:val="Revision"/>
    <w:hidden/>
    <w:uiPriority w:val="99"/>
    <w:semiHidden/>
    <w:rsid w:val="00A1003E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A1003E"/>
  </w:style>
  <w:style w:type="paragraph" w:customStyle="1" w:styleId="34fffb">
    <w:name w:val="34_Пример_Заголовок"/>
    <w:basedOn w:val="34f8"/>
    <w:next w:val="34f8"/>
    <w:rsid w:val="00A1003E"/>
    <w:pPr>
      <w:keepNext/>
      <w:spacing w:after="120"/>
    </w:pPr>
    <w:rPr>
      <w:b/>
      <w:lang w:eastAsia="ru-RU"/>
    </w:rPr>
  </w:style>
  <w:style w:type="character" w:styleId="a7">
    <w:name w:val="FollowedHyperlink"/>
    <w:rsid w:val="00A1003E"/>
    <w:rPr>
      <w:color w:val="auto"/>
    </w:rPr>
  </w:style>
  <w:style w:type="character" w:customStyle="1" w:styleId="34fffc">
    <w:name w:val="34_Знак_Нижний_индекс"/>
    <w:rsid w:val="00A1003E"/>
    <w:rPr>
      <w:vertAlign w:val="subscript"/>
    </w:rPr>
  </w:style>
  <w:style w:type="character" w:styleId="a8">
    <w:name w:val="footnote reference"/>
    <w:basedOn w:val="a1"/>
    <w:semiHidden/>
    <w:rsid w:val="00A1003E"/>
    <w:rPr>
      <w:vertAlign w:val="superscript"/>
    </w:rPr>
  </w:style>
  <w:style w:type="paragraph" w:styleId="a9">
    <w:name w:val="header"/>
    <w:basedOn w:val="34b"/>
    <w:link w:val="aa"/>
    <w:rsid w:val="00A1003E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A1003E"/>
    <w:rPr>
      <w:lang w:eastAsia="x-none"/>
    </w:rPr>
  </w:style>
  <w:style w:type="paragraph" w:styleId="ab">
    <w:name w:val="footer"/>
    <w:basedOn w:val="34b"/>
    <w:link w:val="ac"/>
    <w:rsid w:val="00A1003E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A1003E"/>
    <w:rPr>
      <w:lang w:eastAsia="x-none"/>
    </w:rPr>
  </w:style>
  <w:style w:type="numbering" w:customStyle="1" w:styleId="a">
    <w:name w:val="Приложение"/>
    <w:uiPriority w:val="99"/>
    <w:rsid w:val="00A1003E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A1003E"/>
    <w:pPr>
      <w:keepNext/>
    </w:pPr>
  </w:style>
  <w:style w:type="character" w:customStyle="1" w:styleId="3434">
    <w:name w:val="34_Список_Марк_3 Знак"/>
    <w:basedOn w:val="34d"/>
    <w:link w:val="3432"/>
    <w:rsid w:val="00476ABF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A1003E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A1003E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E20FE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E20FE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E20FE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A1003E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A1003E"/>
    <w:pPr>
      <w:numPr>
        <w:numId w:val="43"/>
      </w:numPr>
    </w:pPr>
  </w:style>
  <w:style w:type="paragraph" w:customStyle="1" w:styleId="344">
    <w:name w:val="34_Процедура_Подшаг"/>
    <w:basedOn w:val="34b"/>
    <w:link w:val="34ffff0"/>
    <w:qFormat/>
    <w:rsid w:val="00A1003E"/>
    <w:pPr>
      <w:numPr>
        <w:ilvl w:val="1"/>
        <w:numId w:val="43"/>
      </w:numPr>
    </w:pPr>
  </w:style>
  <w:style w:type="character" w:customStyle="1" w:styleId="34ffff">
    <w:name w:val="34_Процедура_Шаг Знак"/>
    <w:basedOn w:val="34d"/>
    <w:link w:val="340"/>
    <w:rsid w:val="00BE20FE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A1003E"/>
    <w:pPr>
      <w:keepNext/>
    </w:pPr>
  </w:style>
  <w:style w:type="character" w:customStyle="1" w:styleId="34ffff0">
    <w:name w:val="34_Процедура_Подшаг Знак"/>
    <w:basedOn w:val="34d"/>
    <w:link w:val="344"/>
    <w:rsid w:val="00BE20FE"/>
    <w:rPr>
      <w:sz w:val="24"/>
      <w:lang w:eastAsia="x-none"/>
    </w:rPr>
  </w:style>
  <w:style w:type="character" w:customStyle="1" w:styleId="34ffff2">
    <w:name w:val="34_Знак_Клавиши"/>
    <w:rsid w:val="00A1003E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A1003E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A1003E"/>
  </w:style>
  <w:style w:type="paragraph" w:styleId="ad">
    <w:name w:val="caption"/>
    <w:basedOn w:val="34b"/>
    <w:next w:val="34b"/>
    <w:rsid w:val="007B48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A1003E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A1003E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A1003E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E20FE"/>
    <w:rPr>
      <w:sz w:val="24"/>
      <w:lang w:eastAsia="x-none"/>
    </w:rPr>
  </w:style>
  <w:style w:type="character" w:customStyle="1" w:styleId="ae">
    <w:name w:val="Основной текст Знак"/>
    <w:semiHidden/>
    <w:rsid w:val="00A1003E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A1003E"/>
    <w:rPr>
      <w:rFonts w:ascii="Arial" w:hAnsi="Arial"/>
    </w:rPr>
  </w:style>
  <w:style w:type="character" w:customStyle="1" w:styleId="af0">
    <w:name w:val="Тема примечания Знак"/>
    <w:semiHidden/>
    <w:rsid w:val="00A1003E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A1003E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A1003E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A1003E"/>
  </w:style>
  <w:style w:type="character" w:styleId="af3">
    <w:name w:val="annotation reference"/>
    <w:semiHidden/>
    <w:rsid w:val="00A1003E"/>
    <w:rPr>
      <w:sz w:val="16"/>
      <w:szCs w:val="16"/>
    </w:rPr>
  </w:style>
  <w:style w:type="character" w:styleId="af4">
    <w:name w:val="page number"/>
    <w:rsid w:val="00A1003E"/>
  </w:style>
  <w:style w:type="paragraph" w:styleId="af5">
    <w:name w:val="Body Text"/>
    <w:basedOn w:val="a0"/>
    <w:link w:val="13"/>
    <w:semiHidden/>
    <w:unhideWhenUsed/>
    <w:rsid w:val="00A1003E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A1003E"/>
    <w:rPr>
      <w:sz w:val="24"/>
    </w:rPr>
  </w:style>
  <w:style w:type="paragraph" w:styleId="af6">
    <w:name w:val="annotation subject"/>
    <w:basedOn w:val="af2"/>
    <w:next w:val="af2"/>
    <w:link w:val="14"/>
    <w:semiHidden/>
    <w:rsid w:val="00A1003E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A1003E"/>
    <w:rPr>
      <w:b/>
      <w:bCs/>
    </w:rPr>
  </w:style>
  <w:style w:type="paragraph" w:styleId="af7">
    <w:name w:val="Balloon Text"/>
    <w:basedOn w:val="a0"/>
    <w:link w:val="15"/>
    <w:semiHidden/>
    <w:rsid w:val="00A1003E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A1003E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A1003E"/>
  </w:style>
  <w:style w:type="paragraph" w:customStyle="1" w:styleId="34ffff9">
    <w:name w:val="34_ТЛ_Подпись"/>
    <w:basedOn w:val="34f6"/>
    <w:rsid w:val="00A1003E"/>
  </w:style>
  <w:style w:type="paragraph" w:customStyle="1" w:styleId="34ffffa">
    <w:name w:val="34_ТЛ_Подпись_скрытый"/>
    <w:basedOn w:val="34ffff9"/>
    <w:rsid w:val="00A1003E"/>
    <w:rPr>
      <w:vanish/>
    </w:rPr>
  </w:style>
  <w:style w:type="paragraph" w:customStyle="1" w:styleId="34ffffb">
    <w:name w:val="34_Комментарий_Философта"/>
    <w:basedOn w:val="34b"/>
    <w:rsid w:val="00A1003E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A1003E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A1003E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A1003E"/>
    <w:rPr>
      <w:b/>
    </w:rPr>
  </w:style>
  <w:style w:type="paragraph" w:customStyle="1" w:styleId="34ffffe">
    <w:name w:val="34_Таблица_Сноска_Линия"/>
    <w:basedOn w:val="34fff7"/>
    <w:next w:val="34fff7"/>
    <w:rsid w:val="00A1003E"/>
    <w:pPr>
      <w:keepNext/>
    </w:pPr>
  </w:style>
  <w:style w:type="paragraph" w:customStyle="1" w:styleId="34fffff">
    <w:name w:val="34_Таблица_Примечание"/>
    <w:basedOn w:val="34fff7"/>
    <w:rsid w:val="00A1003E"/>
  </w:style>
  <w:style w:type="character" w:customStyle="1" w:styleId="34fffff0">
    <w:name w:val="34_Знак_Значение"/>
    <w:qFormat/>
    <w:rsid w:val="00A1003E"/>
    <w:rPr>
      <w:rFonts w:ascii="Calibri" w:hAnsi="Calibri"/>
    </w:rPr>
  </w:style>
  <w:style w:type="character" w:styleId="af8">
    <w:name w:val="Hyperlink"/>
    <w:uiPriority w:val="99"/>
    <w:rsid w:val="00A1003E"/>
    <w:rPr>
      <w:color w:val="0000FF"/>
      <w:u w:val="single"/>
    </w:rPr>
  </w:style>
  <w:style w:type="paragraph" w:customStyle="1" w:styleId="34fffff1">
    <w:name w:val="34_Рисунок_Подпись"/>
    <w:basedOn w:val="34b"/>
    <w:rsid w:val="00A1003E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A1003E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A1003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A1003E"/>
    <w:pPr>
      <w:numPr>
        <w:numId w:val="28"/>
      </w:numPr>
    </w:pPr>
  </w:style>
  <w:style w:type="paragraph" w:customStyle="1" w:styleId="34fffff3">
    <w:name w:val="34_Процедура_Заголовок"/>
    <w:basedOn w:val="34b"/>
    <w:next w:val="34ffff1"/>
    <w:rsid w:val="00A1003E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A1003E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A1003E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9158A0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A1003E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A1003E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A1003E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A1003E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A1003E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A1003E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A1003E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A1003E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A1003E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A1003E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A1003E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A1003E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A100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7B48B6"/>
    <w:pPr>
      <w:numPr>
        <w:numId w:val="36"/>
      </w:numPr>
    </w:pPr>
  </w:style>
  <w:style w:type="paragraph" w:customStyle="1" w:styleId="34fffff6">
    <w:name w:val="34_Таблица_Подзаголовок"/>
    <w:basedOn w:val="34ff6"/>
    <w:link w:val="34fffff7"/>
    <w:rsid w:val="00A1003E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A1003E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A1003E"/>
    <w:pPr>
      <w:jc w:val="center"/>
    </w:pPr>
  </w:style>
  <w:style w:type="paragraph" w:customStyle="1" w:styleId="3411">
    <w:name w:val="34_Таблица_Список_Марк_1_без_отступа"/>
    <w:basedOn w:val="34ff6"/>
    <w:rsid w:val="00A1003E"/>
    <w:pPr>
      <w:numPr>
        <w:numId w:val="48"/>
      </w:numPr>
    </w:pPr>
  </w:style>
  <w:style w:type="paragraph" w:customStyle="1" w:styleId="34fffff9">
    <w:name w:val="34_Формула"/>
    <w:basedOn w:val="a0"/>
    <w:rsid w:val="00A1003E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A1003E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A1003E"/>
    <w:pPr>
      <w:ind w:left="680"/>
    </w:pPr>
  </w:style>
  <w:style w:type="character" w:customStyle="1" w:styleId="afa">
    <w:name w:val="Основной текст_"/>
    <w:basedOn w:val="a1"/>
    <w:link w:val="16"/>
    <w:rsid w:val="00062225"/>
  </w:style>
  <w:style w:type="paragraph" w:customStyle="1" w:styleId="16">
    <w:name w:val="Основной текст1"/>
    <w:basedOn w:val="a0"/>
    <w:link w:val="afa"/>
    <w:rsid w:val="00062225"/>
    <w:pPr>
      <w:widowControl w:val="0"/>
      <w:spacing w:line="360" w:lineRule="auto"/>
      <w:ind w:firstLine="40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B75E5-BD13-4DC1-A265-6DE5F6F59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11123</TotalTime>
  <Pages>92</Pages>
  <Words>18499</Words>
  <Characters>123204</Characters>
  <Application>Microsoft Office Word</Application>
  <DocSecurity>0</DocSecurity>
  <Lines>13689</Lines>
  <Paragraphs>10121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Перечень входных данных</vt:lpstr>
    </vt:vector>
  </TitlesOfParts>
  <Company>ООО НПП «ЭСН»</Company>
  <LinksUpToDate>false</LinksUpToDate>
  <CharactersWithSpaces>131582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входных данных</dc:title>
  <dc:creator>Oksana</dc:creator>
  <cp:lastModifiedBy>Илья Чураков</cp:lastModifiedBy>
  <cp:revision>15</cp:revision>
  <cp:lastPrinted>2014-09-08T01:50:00Z</cp:lastPrinted>
  <dcterms:created xsi:type="dcterms:W3CDTF">2025-08-14T05:33:00Z</dcterms:created>
  <dcterms:modified xsi:type="dcterms:W3CDTF">2025-11-13T10:03:00Z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ТП.В1</vt:lpwstr>
  </property>
  <property fmtid="{D5CDD505-2E9C-101B-9397-08002B2CF9AE}" pid="8" name="год_издания">
    <vt:lpwstr>2025</vt:lpwstr>
  </property>
</Properties>
</file>