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529C3" w14:textId="3BCC4332" w:rsidR="00C34A25" w:rsidRDefault="00C34A25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A71C2B">
        <w:t>ООО НПП «ЭСН»</w:t>
      </w:r>
      <w:r>
        <w:fldChar w:fldCharType="end"/>
      </w:r>
    </w:p>
    <w:p w14:paraId="7C1023BC" w14:textId="77777777" w:rsidR="00C34A25" w:rsidRPr="00C816E8" w:rsidRDefault="00C34A25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C34A25" w:rsidRPr="00C816E8" w14:paraId="4D1AF4A5" w14:textId="77777777" w:rsidTr="00345A40">
        <w:trPr>
          <w:trHeight w:val="360"/>
        </w:trPr>
        <w:tc>
          <w:tcPr>
            <w:tcW w:w="5554" w:type="dxa"/>
            <w:vMerge w:val="restart"/>
          </w:tcPr>
          <w:p w14:paraId="09F882FD" w14:textId="7097D309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1DC5ECD2" w14:textId="72CAFEA4" w:rsidR="00C34A25" w:rsidRPr="00C816E8" w:rsidRDefault="00C34A25" w:rsidP="00345A40">
            <w:pPr>
              <w:pStyle w:val="34ffff8"/>
            </w:pPr>
          </w:p>
        </w:tc>
      </w:tr>
      <w:tr w:rsidR="00C34A25" w:rsidRPr="00C816E8" w14:paraId="07F77874" w14:textId="77777777" w:rsidTr="00345A40">
        <w:trPr>
          <w:trHeight w:val="630"/>
        </w:trPr>
        <w:tc>
          <w:tcPr>
            <w:tcW w:w="5554" w:type="dxa"/>
            <w:vMerge/>
          </w:tcPr>
          <w:p w14:paraId="1E2829A9" w14:textId="77777777" w:rsidR="00C34A25" w:rsidRPr="00C816E8" w:rsidRDefault="00C34A25" w:rsidP="00345A40"/>
        </w:tc>
        <w:tc>
          <w:tcPr>
            <w:tcW w:w="4563" w:type="dxa"/>
          </w:tcPr>
          <w:p w14:paraId="05D2EDBF" w14:textId="0B87EB0C" w:rsidR="00C34A25" w:rsidRPr="00C816E8" w:rsidRDefault="00C34A25" w:rsidP="00345A40">
            <w:pPr>
              <w:pStyle w:val="34ffff9"/>
            </w:pPr>
          </w:p>
        </w:tc>
      </w:tr>
      <w:tr w:rsidR="00C34A25" w:rsidRPr="00C816E8" w14:paraId="29669F1E" w14:textId="77777777" w:rsidTr="00345A40">
        <w:trPr>
          <w:trHeight w:val="353"/>
        </w:trPr>
        <w:tc>
          <w:tcPr>
            <w:tcW w:w="5554" w:type="dxa"/>
            <w:vMerge/>
          </w:tcPr>
          <w:p w14:paraId="3BD4B93B" w14:textId="77777777" w:rsidR="00C34A25" w:rsidRPr="00C816E8" w:rsidRDefault="00C34A25" w:rsidP="00345A40"/>
        </w:tc>
        <w:tc>
          <w:tcPr>
            <w:tcW w:w="4563" w:type="dxa"/>
          </w:tcPr>
          <w:p w14:paraId="3782A0FB" w14:textId="7850D8B0" w:rsidR="00C34A25" w:rsidRPr="00C816E8" w:rsidRDefault="00C34A25" w:rsidP="00B617AD">
            <w:pPr>
              <w:pStyle w:val="34ffff9"/>
            </w:pPr>
          </w:p>
        </w:tc>
      </w:tr>
    </w:tbl>
    <w:p w14:paraId="60F304E2" w14:textId="77777777" w:rsidR="00C34A25" w:rsidRPr="00C816E8" w:rsidRDefault="00C34A25" w:rsidP="00801734">
      <w:pPr>
        <w:pStyle w:val="34f5"/>
      </w:pPr>
    </w:p>
    <w:p w14:paraId="660F3AC6" w14:textId="77777777" w:rsidR="00C34A25" w:rsidRDefault="00C34A25" w:rsidP="00801734">
      <w:pPr>
        <w:pStyle w:val="34f5"/>
      </w:pPr>
    </w:p>
    <w:p w14:paraId="714EB49D" w14:textId="77777777" w:rsidR="00C34A25" w:rsidRDefault="00C34A25" w:rsidP="00801734">
      <w:pPr>
        <w:pStyle w:val="34f5"/>
      </w:pPr>
    </w:p>
    <w:p w14:paraId="7373E072" w14:textId="77777777" w:rsidR="00C34A25" w:rsidRPr="00C816E8" w:rsidRDefault="00C34A25" w:rsidP="00801734">
      <w:pPr>
        <w:pStyle w:val="34f5"/>
      </w:pPr>
    </w:p>
    <w:p w14:paraId="3F766788" w14:textId="77777777" w:rsidR="00C34A25" w:rsidRPr="00C816E8" w:rsidRDefault="00C34A25" w:rsidP="00801734">
      <w:pPr>
        <w:pStyle w:val="34f5"/>
      </w:pPr>
    </w:p>
    <w:p w14:paraId="3C6E9876" w14:textId="31B5096E" w:rsidR="00C34A25" w:rsidRPr="00C816E8" w:rsidRDefault="00E54C42" w:rsidP="00801734">
      <w:pPr>
        <w:pStyle w:val="34ffb"/>
      </w:pPr>
      <w:fldSimple w:instr=" DOCPROPERTY  полное_название_системы  \* MERGEFORMAT ">
        <w:r w:rsidR="00A71C2B">
          <w:t>Строительство водогрейной котельной 400 гкал/час на территории ивановской ТЭЦ-2</w:t>
        </w:r>
      </w:fldSimple>
    </w:p>
    <w:p w14:paraId="79DBA85A" w14:textId="30D0CEF9" w:rsidR="00C34A25" w:rsidRPr="00C816E8" w:rsidRDefault="00C34A25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A71C2B">
          <w:t>878.2023</w:t>
        </w:r>
      </w:fldSimple>
      <w:r w:rsidRPr="00C816E8">
        <w:t>)</w:t>
      </w:r>
    </w:p>
    <w:p w14:paraId="7AD67B74" w14:textId="180349EB" w:rsidR="00C34A25" w:rsidRPr="00C816E8" w:rsidRDefault="00E54C42" w:rsidP="00801734">
      <w:pPr>
        <w:pStyle w:val="34ffd"/>
      </w:pPr>
      <w:fldSimple w:instr=" DOCPROPERTY  Title  \* MERGEFORMAT ">
        <w:r w:rsidR="00A71C2B">
          <w:t>Схемы электрические принципиальные электроснабжения электроприёмников от основного, дополнительного и резервного источников</w:t>
        </w:r>
      </w:fldSimple>
    </w:p>
    <w:p w14:paraId="114B0D9A" w14:textId="5ADE1A8F" w:rsidR="00C34A25" w:rsidRDefault="00C34A25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A71C2B">
        <w:t>878.2023-АСУ ТП.Э3</w:t>
      </w:r>
      <w:r w:rsidRPr="00C816E8">
        <w:fldChar w:fldCharType="end"/>
      </w:r>
    </w:p>
    <w:p w14:paraId="07557530" w14:textId="77777777" w:rsidR="00C34A25" w:rsidRPr="00060351" w:rsidRDefault="00C34A25" w:rsidP="00801734">
      <w:pPr>
        <w:pStyle w:val="34f5"/>
      </w:pPr>
    </w:p>
    <w:p w14:paraId="747D544D" w14:textId="77777777" w:rsidR="007E2AB8" w:rsidRPr="00060351" w:rsidRDefault="007E2AB8" w:rsidP="00801734">
      <w:pPr>
        <w:pStyle w:val="34f5"/>
      </w:pPr>
    </w:p>
    <w:p w14:paraId="07181213" w14:textId="014F357C" w:rsidR="00C34A25" w:rsidRDefault="00A71C2B" w:rsidP="00801734">
      <w:pPr>
        <w:pStyle w:val="34f5"/>
      </w:pPr>
      <w:r>
        <w:t>Том 42</w:t>
      </w:r>
    </w:p>
    <w:p w14:paraId="417A1F5F" w14:textId="77777777" w:rsidR="00C34A25" w:rsidRDefault="00C34A25" w:rsidP="00801734">
      <w:pPr>
        <w:pStyle w:val="34f5"/>
      </w:pPr>
    </w:p>
    <w:p w14:paraId="05124965" w14:textId="77777777" w:rsidR="00C34A25" w:rsidRDefault="00C34A25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C34A25" w:rsidRPr="00C816E8" w14:paraId="6AAF4593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29965EEA" w14:textId="56C39390" w:rsidR="00C34A25" w:rsidRPr="00C816E8" w:rsidRDefault="00C34A25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08C40BD5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64068F2B" w14:textId="77777777" w:rsidR="00C34A25" w:rsidRPr="00C816E8" w:rsidRDefault="00C34A25" w:rsidP="00345A40">
            <w:pPr>
              <w:pStyle w:val="34ffff9"/>
            </w:pPr>
          </w:p>
        </w:tc>
      </w:tr>
      <w:tr w:rsidR="00C34A25" w:rsidRPr="00C816E8" w14:paraId="4AF7B317" w14:textId="77777777" w:rsidTr="00345A40">
        <w:trPr>
          <w:trHeight w:val="868"/>
        </w:trPr>
        <w:tc>
          <w:tcPr>
            <w:tcW w:w="4564" w:type="dxa"/>
          </w:tcPr>
          <w:p w14:paraId="610D1A40" w14:textId="43B8EDE6" w:rsidR="00C34A25" w:rsidRPr="00C816E8" w:rsidRDefault="00C34A25" w:rsidP="00345A40">
            <w:pPr>
              <w:pStyle w:val="34ffff9"/>
            </w:pPr>
          </w:p>
        </w:tc>
        <w:tc>
          <w:tcPr>
            <w:tcW w:w="990" w:type="dxa"/>
          </w:tcPr>
          <w:p w14:paraId="4EB50122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10F9672C" w14:textId="2800DA06" w:rsidR="00C34A25" w:rsidRPr="00C816E8" w:rsidRDefault="00C34A25" w:rsidP="00345A40">
            <w:pPr>
              <w:pStyle w:val="34ffff9"/>
            </w:pPr>
          </w:p>
        </w:tc>
      </w:tr>
      <w:tr w:rsidR="00C34A25" w:rsidRPr="00C816E8" w14:paraId="72EBF2E4" w14:textId="77777777" w:rsidTr="00345A40">
        <w:trPr>
          <w:trHeight w:val="404"/>
        </w:trPr>
        <w:tc>
          <w:tcPr>
            <w:tcW w:w="4564" w:type="dxa"/>
          </w:tcPr>
          <w:p w14:paraId="21B15072" w14:textId="065283D1" w:rsidR="00C34A25" w:rsidRPr="00C816E8" w:rsidRDefault="00C34A25" w:rsidP="00345A40">
            <w:pPr>
              <w:pStyle w:val="34ffff9"/>
            </w:pPr>
          </w:p>
        </w:tc>
        <w:tc>
          <w:tcPr>
            <w:tcW w:w="990" w:type="dxa"/>
          </w:tcPr>
          <w:p w14:paraId="2A67E2C8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6EE8C574" w14:textId="288B629A" w:rsidR="00C34A25" w:rsidRPr="00C816E8" w:rsidRDefault="00C34A25" w:rsidP="00B617AD">
            <w:pPr>
              <w:pStyle w:val="34ffff9"/>
            </w:pPr>
          </w:p>
        </w:tc>
      </w:tr>
      <w:tr w:rsidR="00C34A25" w:rsidRPr="00C816E8" w14:paraId="02AC0F6D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60D2097D" w14:textId="77777777" w:rsidR="00C34A25" w:rsidRPr="00C816E8" w:rsidRDefault="00C34A25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74C2F991" w14:textId="77777777" w:rsidR="00C34A25" w:rsidRPr="00C816E8" w:rsidRDefault="00C34A25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76ED24DC" w14:textId="77777777" w:rsidR="00C34A25" w:rsidRPr="00C816E8" w:rsidRDefault="00C34A25" w:rsidP="00345A40">
            <w:pPr>
              <w:pStyle w:val="34ffff8"/>
            </w:pPr>
          </w:p>
        </w:tc>
      </w:tr>
      <w:tr w:rsidR="00C34A25" w:rsidRPr="00C816E8" w14:paraId="460EE18F" w14:textId="77777777" w:rsidTr="00345A40">
        <w:trPr>
          <w:trHeight w:val="864"/>
        </w:trPr>
        <w:tc>
          <w:tcPr>
            <w:tcW w:w="4564" w:type="dxa"/>
          </w:tcPr>
          <w:p w14:paraId="1DD873AF" w14:textId="2243A27D" w:rsidR="00C34A25" w:rsidRPr="00C816E8" w:rsidRDefault="00C34A25" w:rsidP="00345A40">
            <w:pPr>
              <w:pStyle w:val="34ffff9"/>
            </w:pPr>
          </w:p>
        </w:tc>
        <w:tc>
          <w:tcPr>
            <w:tcW w:w="990" w:type="dxa"/>
          </w:tcPr>
          <w:p w14:paraId="13DAC510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4AC6C20A" w14:textId="2697A28C" w:rsidR="00C34A25" w:rsidRPr="00C816E8" w:rsidRDefault="00C34A25" w:rsidP="00345A40">
            <w:pPr>
              <w:pStyle w:val="34ffff9"/>
            </w:pPr>
          </w:p>
        </w:tc>
      </w:tr>
      <w:tr w:rsidR="00C34A25" w:rsidRPr="00C816E8" w14:paraId="3C321C1A" w14:textId="77777777" w:rsidTr="00345A40">
        <w:trPr>
          <w:trHeight w:val="643"/>
        </w:trPr>
        <w:tc>
          <w:tcPr>
            <w:tcW w:w="4564" w:type="dxa"/>
          </w:tcPr>
          <w:p w14:paraId="6995AF52" w14:textId="54AA723D" w:rsidR="00C34A25" w:rsidRPr="00C816E8" w:rsidRDefault="00C34A25" w:rsidP="00B617AD">
            <w:pPr>
              <w:pStyle w:val="34ffff9"/>
            </w:pPr>
          </w:p>
        </w:tc>
        <w:tc>
          <w:tcPr>
            <w:tcW w:w="990" w:type="dxa"/>
          </w:tcPr>
          <w:p w14:paraId="2E73CB16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3CB9BA70" w14:textId="17BD4FC8" w:rsidR="00C34A25" w:rsidRPr="00C816E8" w:rsidRDefault="00C34A25" w:rsidP="00B617AD">
            <w:pPr>
              <w:pStyle w:val="34ffff9"/>
            </w:pPr>
          </w:p>
        </w:tc>
      </w:tr>
    </w:tbl>
    <w:p w14:paraId="696CDADF" w14:textId="77777777" w:rsidR="00C34A25" w:rsidRPr="00801734" w:rsidRDefault="00C34A25" w:rsidP="00801734">
      <w:pPr>
        <w:pStyle w:val="34f5"/>
        <w:rPr>
          <w:lang w:val="en-US"/>
        </w:rPr>
      </w:pPr>
    </w:p>
    <w:p w14:paraId="10159D84" w14:textId="77777777" w:rsidR="00E3465E" w:rsidRPr="00E3465E" w:rsidRDefault="00E3465E" w:rsidP="00264594">
      <w:pPr>
        <w:pStyle w:val="34f5"/>
      </w:pPr>
    </w:p>
    <w:p w14:paraId="28489823" w14:textId="77777777" w:rsidR="0069117E" w:rsidRDefault="0069117E" w:rsidP="003F38DF">
      <w:pPr>
        <w:pStyle w:val="34b"/>
        <w:sectPr w:rsidR="0069117E" w:rsidSect="00BA43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04013FA0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146DB05E" w14:textId="7974C1FA" w:rsidR="00A71C2B" w:rsidRDefault="0038049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7117479" w:history="1">
        <w:r w:rsidR="00A71C2B" w:rsidRPr="007727E7">
          <w:rPr>
            <w:rStyle w:val="af8"/>
          </w:rPr>
          <w:t xml:space="preserve">1 Схема АСУ ТП ВК </w:t>
        </w:r>
        <w:r w:rsidR="00A71C2B" w:rsidRPr="007727E7">
          <w:rPr>
            <w:rStyle w:val="af8"/>
            <w:lang w:val="en-US"/>
          </w:rPr>
          <w:t>F</w:t>
        </w:r>
        <w:r w:rsidR="00A71C2B" w:rsidRPr="007727E7">
          <w:rPr>
            <w:rStyle w:val="af8"/>
          </w:rPr>
          <w:t>0</w:t>
        </w:r>
        <w:r w:rsidR="00A71C2B" w:rsidRPr="007727E7">
          <w:rPr>
            <w:rStyle w:val="af8"/>
            <w:lang w:val="en-US"/>
          </w:rPr>
          <w:t>CJU</w:t>
        </w:r>
        <w:r w:rsidR="00A71C2B" w:rsidRPr="007727E7">
          <w:rPr>
            <w:rStyle w:val="af8"/>
          </w:rPr>
          <w:t>01</w:t>
        </w:r>
        <w:r w:rsidR="00A71C2B">
          <w:rPr>
            <w:webHidden/>
          </w:rPr>
          <w:tab/>
        </w:r>
        <w:r w:rsidR="00A71C2B">
          <w:rPr>
            <w:webHidden/>
          </w:rPr>
          <w:fldChar w:fldCharType="begin"/>
        </w:r>
        <w:r w:rsidR="00A71C2B">
          <w:rPr>
            <w:webHidden/>
          </w:rPr>
          <w:instrText xml:space="preserve"> PAGEREF _Toc207117479 \h </w:instrText>
        </w:r>
        <w:r w:rsidR="00A71C2B">
          <w:rPr>
            <w:webHidden/>
          </w:rPr>
        </w:r>
        <w:r w:rsidR="00A71C2B">
          <w:rPr>
            <w:webHidden/>
          </w:rPr>
          <w:fldChar w:fldCharType="separate"/>
        </w:r>
        <w:r w:rsidR="00A71C2B">
          <w:rPr>
            <w:webHidden/>
          </w:rPr>
          <w:t>3</w:t>
        </w:r>
        <w:r w:rsidR="00A71C2B">
          <w:rPr>
            <w:webHidden/>
          </w:rPr>
          <w:fldChar w:fldCharType="end"/>
        </w:r>
      </w:hyperlink>
    </w:p>
    <w:p w14:paraId="4F13C157" w14:textId="05445DD0" w:rsidR="00A71C2B" w:rsidRDefault="00A71C2B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117480" w:history="1">
        <w:r w:rsidRPr="007727E7">
          <w:rPr>
            <w:rStyle w:val="af8"/>
          </w:rPr>
          <w:t xml:space="preserve">2 Схема АСУ Здания теплообменников </w:t>
        </w:r>
        <w:r w:rsidRPr="007727E7">
          <w:rPr>
            <w:rStyle w:val="af8"/>
            <w:lang w:val="en-US"/>
          </w:rPr>
          <w:t>N</w:t>
        </w:r>
        <w:r w:rsidRPr="007727E7">
          <w:rPr>
            <w:rStyle w:val="af8"/>
          </w:rPr>
          <w:t>1</w:t>
        </w:r>
        <w:r w:rsidRPr="007727E7">
          <w:rPr>
            <w:rStyle w:val="af8"/>
            <w:lang w:val="en-US"/>
          </w:rPr>
          <w:t>CJU</w:t>
        </w:r>
        <w:r w:rsidRPr="007727E7">
          <w:rPr>
            <w:rStyle w:val="af8"/>
          </w:rPr>
          <w:t>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_Toc207117480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3ED137A" w14:textId="7D3D247B" w:rsidR="00A71C2B" w:rsidRDefault="00A71C2B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117481" w:history="1">
        <w:r w:rsidRPr="007727E7">
          <w:rPr>
            <w:rStyle w:val="af8"/>
          </w:rPr>
          <w:t xml:space="preserve">3 Схема АСУ ТП НАБ </w:t>
        </w:r>
        <w:r w:rsidRPr="007727E7">
          <w:rPr>
            <w:rStyle w:val="af8"/>
            <w:lang w:val="en-US"/>
          </w:rPr>
          <w:t>N</w:t>
        </w:r>
        <w:r w:rsidRPr="007727E7">
          <w:rPr>
            <w:rStyle w:val="af8"/>
          </w:rPr>
          <w:t>2</w:t>
        </w:r>
        <w:r w:rsidRPr="007727E7">
          <w:rPr>
            <w:rStyle w:val="af8"/>
            <w:lang w:val="en-US"/>
          </w:rPr>
          <w:t>CJU</w:t>
        </w:r>
        <w:r w:rsidRPr="007727E7">
          <w:rPr>
            <w:rStyle w:val="af8"/>
          </w:rPr>
          <w:t>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_Toc207117481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911063C" w14:textId="72BFC497" w:rsidR="00A71C2B" w:rsidRDefault="00A71C2B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117482" w:history="1">
        <w:r w:rsidRPr="007727E7">
          <w:rPr>
            <w:rStyle w:val="af8"/>
          </w:rPr>
          <w:t>4 Схема АСУ ГРП-1</w:t>
        </w:r>
        <w:r w:rsidRPr="007727E7">
          <w:rPr>
            <w:rStyle w:val="af8"/>
            <w:lang w:val="en-US"/>
          </w:rPr>
          <w:t xml:space="preserve"> E1CJU01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_Toc207117482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D29209D" w14:textId="24AAC622" w:rsidR="00A71C2B" w:rsidRDefault="00A71C2B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117483" w:history="1">
        <w:r w:rsidRPr="007727E7">
          <w:rPr>
            <w:rStyle w:val="af8"/>
          </w:rPr>
          <w:t>5 Схема АСУ ГРП-2</w:t>
        </w:r>
        <w:r w:rsidRPr="007727E7">
          <w:rPr>
            <w:rStyle w:val="af8"/>
            <w:lang w:val="en-US"/>
          </w:rPr>
          <w:t xml:space="preserve"> E2CJU01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_Toc207117483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DD4E167" w14:textId="2F7E4F5E" w:rsidR="00A71C2B" w:rsidRDefault="00A71C2B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117484" w:history="1">
        <w:r w:rsidRPr="007727E7">
          <w:rPr>
            <w:rStyle w:val="af8"/>
          </w:rPr>
          <w:t>6 Схема АСУ ЭТО</w:t>
        </w:r>
        <w:r w:rsidRPr="007727E7">
          <w:rPr>
            <w:rStyle w:val="af8"/>
            <w:lang w:val="en-US"/>
          </w:rPr>
          <w:t xml:space="preserve"> E3CJU01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_Toc207117484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AD8195C" w14:textId="6BDE1925" w:rsidR="00A71C2B" w:rsidRDefault="00A71C2B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117485" w:history="1">
        <w:r w:rsidRPr="007727E7">
          <w:rPr>
            <w:rStyle w:val="af8"/>
            <w:lang w:val="en-US"/>
          </w:rPr>
          <w:t>7</w:t>
        </w:r>
        <w:r w:rsidRPr="007727E7">
          <w:rPr>
            <w:rStyle w:val="af8"/>
          </w:rPr>
          <w:t xml:space="preserve"> Схема серверного шкафа </w:t>
        </w:r>
        <w:r w:rsidRPr="007727E7">
          <w:rPr>
            <w:rStyle w:val="af8"/>
            <w:lang w:val="en-US"/>
          </w:rPr>
          <w:t>Z0CJU01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_Toc207117485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4F51E2AB" w14:textId="7FA5EAED" w:rsidR="00A71C2B" w:rsidRDefault="00A71C2B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117486" w:history="1">
        <w:r w:rsidRPr="007727E7">
          <w:rPr>
            <w:rStyle w:val="af8"/>
          </w:rPr>
          <w:t xml:space="preserve">8 Схема серверного шкафа </w:t>
        </w:r>
        <w:r w:rsidRPr="007727E7">
          <w:rPr>
            <w:rStyle w:val="af8"/>
            <w:lang w:val="en-US"/>
          </w:rPr>
          <w:t>Z0CJU02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_Toc207117486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371AAE4" w14:textId="7DB899E2" w:rsidR="00A71C2B" w:rsidRDefault="00A71C2B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117487" w:history="1">
        <w:r w:rsidRPr="007727E7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_Toc207117487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AB5AE78" w14:textId="16C45FFA" w:rsidR="00A71C2B" w:rsidRDefault="00A71C2B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117488" w:history="1">
        <w:r w:rsidRPr="007727E7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_Toc207117488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76876FC" w14:textId="76F2E990" w:rsidR="00BA4372" w:rsidRDefault="00380491" w:rsidP="00E10079">
      <w:pPr>
        <w:pStyle w:val="34b"/>
      </w:pPr>
      <w:r>
        <w:fldChar w:fldCharType="end"/>
      </w:r>
    </w:p>
    <w:p w14:paraId="5DA992E9" w14:textId="77777777" w:rsidR="0082002C" w:rsidRDefault="0082002C" w:rsidP="009B5EB3">
      <w:pPr>
        <w:pStyle w:val="34fffa"/>
      </w:pPr>
    </w:p>
    <w:p w14:paraId="4D75EE07" w14:textId="77777777" w:rsidR="0082002C" w:rsidRDefault="0082002C" w:rsidP="009B5EB3">
      <w:pPr>
        <w:pStyle w:val="34fffa"/>
        <w:sectPr w:rsidR="0082002C" w:rsidSect="00AA3EF8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40396646" w14:textId="4DFB604C" w:rsidR="00F44E56" w:rsidRDefault="00A71C2B" w:rsidP="00F44E56">
      <w:pPr>
        <w:pStyle w:val="1"/>
        <w:rPr>
          <w:lang w:val="ru-RU"/>
        </w:rPr>
      </w:pPr>
      <w:bookmarkStart w:id="0" w:name="_Toc207117479"/>
      <w:r>
        <w:rPr>
          <w:lang w:val="ru-RU"/>
        </w:rPr>
        <w:lastRenderedPageBreak/>
        <w:t>Схема АСУ ТП ВК</w:t>
      </w:r>
      <w:r w:rsidRPr="00A71C2B">
        <w:rPr>
          <w:lang w:val="ru-RU"/>
        </w:rPr>
        <w:t xml:space="preserve"> </w:t>
      </w:r>
      <w:r>
        <w:rPr>
          <w:lang w:val="en-US"/>
        </w:rPr>
        <w:t>F</w:t>
      </w:r>
      <w:r w:rsidRPr="00A71C2B">
        <w:rPr>
          <w:lang w:val="ru-RU"/>
        </w:rPr>
        <w:t>0</w:t>
      </w:r>
      <w:r>
        <w:rPr>
          <w:lang w:val="en-US"/>
        </w:rPr>
        <w:t>CJU</w:t>
      </w:r>
      <w:r w:rsidRPr="00A71C2B">
        <w:rPr>
          <w:lang w:val="ru-RU"/>
        </w:rPr>
        <w:t>01</w:t>
      </w:r>
      <w:bookmarkEnd w:id="0"/>
    </w:p>
    <w:p w14:paraId="75155C33" w14:textId="7E6EB558" w:rsidR="00A71C2B" w:rsidRDefault="00A71C2B">
      <w:pPr>
        <w:rPr>
          <w:lang w:eastAsia="x-none"/>
        </w:rPr>
      </w:pPr>
      <w:r>
        <w:br w:type="page"/>
      </w:r>
    </w:p>
    <w:p w14:paraId="782FEDDF" w14:textId="290A1D89" w:rsidR="001F1EE2" w:rsidRDefault="00A71C2B" w:rsidP="00A71C2B">
      <w:pPr>
        <w:pStyle w:val="1"/>
      </w:pPr>
      <w:bookmarkStart w:id="1" w:name="_Toc207117480"/>
      <w:r>
        <w:rPr>
          <w:lang w:val="ru-RU"/>
        </w:rPr>
        <w:lastRenderedPageBreak/>
        <w:t>Схема АСУ Здания теплообменников</w:t>
      </w:r>
      <w:r w:rsidRPr="00A71C2B">
        <w:rPr>
          <w:lang w:val="ru-RU"/>
        </w:rPr>
        <w:t xml:space="preserve"> </w:t>
      </w:r>
      <w:r>
        <w:rPr>
          <w:lang w:val="en-US"/>
        </w:rPr>
        <w:t>N</w:t>
      </w:r>
      <w:r w:rsidRPr="00A71C2B">
        <w:rPr>
          <w:lang w:val="ru-RU"/>
        </w:rPr>
        <w:t>1</w:t>
      </w:r>
      <w:r>
        <w:rPr>
          <w:lang w:val="en-US"/>
        </w:rPr>
        <w:t>CJU</w:t>
      </w:r>
      <w:r w:rsidRPr="00A71C2B">
        <w:rPr>
          <w:lang w:val="ru-RU"/>
        </w:rPr>
        <w:t>01</w:t>
      </w:r>
      <w:bookmarkEnd w:id="1"/>
    </w:p>
    <w:p w14:paraId="4F7F0963" w14:textId="0DABD205" w:rsidR="00A71C2B" w:rsidRDefault="00A71C2B">
      <w:r>
        <w:br w:type="page"/>
      </w:r>
    </w:p>
    <w:p w14:paraId="13A4C949" w14:textId="1B223EE6" w:rsidR="0082002C" w:rsidRDefault="00A71C2B" w:rsidP="00A71C2B">
      <w:pPr>
        <w:pStyle w:val="1"/>
        <w:rPr>
          <w:lang w:val="ru-RU"/>
        </w:rPr>
      </w:pPr>
      <w:bookmarkStart w:id="2" w:name="_Toc207117481"/>
      <w:r>
        <w:rPr>
          <w:lang w:val="ru-RU"/>
        </w:rPr>
        <w:lastRenderedPageBreak/>
        <w:t>Схема АСУ ТП НАБ</w:t>
      </w:r>
      <w:r w:rsidRPr="00A71C2B">
        <w:rPr>
          <w:lang w:val="ru-RU"/>
        </w:rPr>
        <w:t xml:space="preserve"> </w:t>
      </w:r>
      <w:r>
        <w:rPr>
          <w:lang w:val="en-US"/>
        </w:rPr>
        <w:t>N</w:t>
      </w:r>
      <w:r w:rsidRPr="00A71C2B">
        <w:rPr>
          <w:lang w:val="ru-RU"/>
        </w:rPr>
        <w:t>2</w:t>
      </w:r>
      <w:r>
        <w:rPr>
          <w:lang w:val="en-US"/>
        </w:rPr>
        <w:t>CJU</w:t>
      </w:r>
      <w:r w:rsidRPr="00A71C2B">
        <w:rPr>
          <w:lang w:val="ru-RU"/>
        </w:rPr>
        <w:t>01</w:t>
      </w:r>
      <w:bookmarkEnd w:id="2"/>
    </w:p>
    <w:p w14:paraId="02F83755" w14:textId="076F6284" w:rsidR="00A71C2B" w:rsidRDefault="00A71C2B">
      <w:pPr>
        <w:rPr>
          <w:lang w:eastAsia="x-none"/>
        </w:rPr>
      </w:pPr>
      <w:r>
        <w:br w:type="page"/>
      </w:r>
    </w:p>
    <w:p w14:paraId="572322FE" w14:textId="40E03035" w:rsidR="00A71C2B" w:rsidRDefault="00A71C2B" w:rsidP="00A71C2B">
      <w:pPr>
        <w:pStyle w:val="1"/>
        <w:rPr>
          <w:lang w:val="ru-RU"/>
        </w:rPr>
      </w:pPr>
      <w:bookmarkStart w:id="3" w:name="_Toc207117482"/>
      <w:r>
        <w:rPr>
          <w:lang w:val="ru-RU"/>
        </w:rPr>
        <w:lastRenderedPageBreak/>
        <w:t>Схема АСУ ГРП-1</w:t>
      </w:r>
      <w:r>
        <w:rPr>
          <w:lang w:val="en-US"/>
        </w:rPr>
        <w:t xml:space="preserve"> E1CJU01</w:t>
      </w:r>
      <w:bookmarkEnd w:id="3"/>
    </w:p>
    <w:p w14:paraId="20EF60E7" w14:textId="77777777" w:rsidR="00A71C2B" w:rsidRDefault="00A71C2B">
      <w:pPr>
        <w:rPr>
          <w:b/>
          <w:sz w:val="36"/>
          <w:szCs w:val="28"/>
          <w:lang w:eastAsia="x-none"/>
        </w:rPr>
      </w:pPr>
      <w:r>
        <w:br w:type="page"/>
      </w:r>
    </w:p>
    <w:p w14:paraId="6B5C0DD7" w14:textId="0D8D3B08" w:rsidR="00A71C2B" w:rsidRDefault="00A71C2B" w:rsidP="00A71C2B">
      <w:pPr>
        <w:pStyle w:val="1"/>
        <w:rPr>
          <w:lang w:val="ru-RU"/>
        </w:rPr>
      </w:pPr>
      <w:bookmarkStart w:id="4" w:name="_Toc207117483"/>
      <w:r>
        <w:rPr>
          <w:lang w:val="ru-RU"/>
        </w:rPr>
        <w:lastRenderedPageBreak/>
        <w:t>Схема АСУ ГРП-2</w:t>
      </w:r>
      <w:r>
        <w:rPr>
          <w:lang w:val="en-US"/>
        </w:rPr>
        <w:t xml:space="preserve"> E2CJU01</w:t>
      </w:r>
      <w:bookmarkEnd w:id="4"/>
    </w:p>
    <w:p w14:paraId="0CF42C60" w14:textId="77777777" w:rsidR="00A71C2B" w:rsidRDefault="00A71C2B">
      <w:pPr>
        <w:rPr>
          <w:b/>
          <w:sz w:val="36"/>
          <w:szCs w:val="28"/>
          <w:lang w:eastAsia="x-none"/>
        </w:rPr>
      </w:pPr>
      <w:r>
        <w:br w:type="page"/>
      </w:r>
    </w:p>
    <w:p w14:paraId="2DA85B35" w14:textId="25BFE3D3" w:rsidR="00A71C2B" w:rsidRDefault="00A71C2B" w:rsidP="00A71C2B">
      <w:pPr>
        <w:pStyle w:val="1"/>
        <w:rPr>
          <w:lang w:val="ru-RU"/>
        </w:rPr>
      </w:pPr>
      <w:bookmarkStart w:id="5" w:name="_Toc207117484"/>
      <w:r>
        <w:rPr>
          <w:lang w:val="ru-RU"/>
        </w:rPr>
        <w:lastRenderedPageBreak/>
        <w:t>Схема АСУ ЭТО</w:t>
      </w:r>
      <w:r>
        <w:rPr>
          <w:lang w:val="en-US"/>
        </w:rPr>
        <w:t xml:space="preserve"> E3CJU01</w:t>
      </w:r>
      <w:bookmarkEnd w:id="5"/>
    </w:p>
    <w:p w14:paraId="2B610B35" w14:textId="77777777" w:rsidR="00A71C2B" w:rsidRDefault="00A71C2B">
      <w:pPr>
        <w:rPr>
          <w:b/>
          <w:sz w:val="36"/>
          <w:szCs w:val="28"/>
          <w:lang w:eastAsia="x-none"/>
        </w:rPr>
      </w:pPr>
      <w:r>
        <w:br w:type="page"/>
      </w:r>
    </w:p>
    <w:p w14:paraId="068E25CF" w14:textId="0DE958E0" w:rsidR="00A71C2B" w:rsidRDefault="00A71C2B" w:rsidP="00A71C2B">
      <w:pPr>
        <w:pStyle w:val="1"/>
        <w:rPr>
          <w:lang w:val="en-US"/>
        </w:rPr>
      </w:pPr>
      <w:bookmarkStart w:id="6" w:name="_Toc207117485"/>
      <w:r>
        <w:rPr>
          <w:lang w:val="ru-RU"/>
        </w:rPr>
        <w:lastRenderedPageBreak/>
        <w:t xml:space="preserve">Схема серверного шкафа </w:t>
      </w:r>
      <w:r>
        <w:rPr>
          <w:lang w:val="en-US"/>
        </w:rPr>
        <w:t>Z0CJU01</w:t>
      </w:r>
      <w:bookmarkEnd w:id="6"/>
    </w:p>
    <w:p w14:paraId="4C033655" w14:textId="77777777" w:rsidR="00A71C2B" w:rsidRDefault="00A71C2B">
      <w:pPr>
        <w:rPr>
          <w:b/>
          <w:sz w:val="36"/>
          <w:szCs w:val="28"/>
          <w:lang w:val="en-US" w:eastAsia="x-none"/>
        </w:rPr>
      </w:pPr>
      <w:r>
        <w:rPr>
          <w:lang w:val="en-US"/>
        </w:rPr>
        <w:br w:type="page"/>
      </w:r>
    </w:p>
    <w:p w14:paraId="0A522F32" w14:textId="188F95AE" w:rsidR="00A71C2B" w:rsidRPr="00A71C2B" w:rsidRDefault="00A71C2B" w:rsidP="00A71C2B">
      <w:pPr>
        <w:pStyle w:val="1"/>
      </w:pPr>
      <w:bookmarkStart w:id="7" w:name="_Toc207117486"/>
      <w:r>
        <w:rPr>
          <w:lang w:val="ru-RU"/>
        </w:rPr>
        <w:lastRenderedPageBreak/>
        <w:t xml:space="preserve">Схема серверного шкафа </w:t>
      </w:r>
      <w:r>
        <w:rPr>
          <w:lang w:val="en-US"/>
        </w:rPr>
        <w:t>Z0CJU02</w:t>
      </w:r>
      <w:bookmarkEnd w:id="7"/>
    </w:p>
    <w:p w14:paraId="5797F45A" w14:textId="77777777" w:rsidR="0082002C" w:rsidRDefault="0082002C" w:rsidP="009B5EB3">
      <w:pPr>
        <w:pStyle w:val="34fffa"/>
      </w:pPr>
    </w:p>
    <w:p w14:paraId="7B861548" w14:textId="77777777" w:rsidR="0082002C" w:rsidRDefault="0082002C" w:rsidP="009B5EB3">
      <w:pPr>
        <w:pStyle w:val="34fffa"/>
        <w:sectPr w:rsidR="0082002C" w:rsidSect="001F1EE2">
          <w:headerReference w:type="default" r:id="rId20"/>
          <w:footerReference w:type="default" r:id="rId21"/>
          <w:pgSz w:w="23814" w:h="16840" w:orient="landscape" w:code="8"/>
          <w:pgMar w:top="851" w:right="567" w:bottom="1701" w:left="1418" w:header="284" w:footer="340" w:gutter="0"/>
          <w:cols w:space="708"/>
          <w:docGrid w:linePitch="360"/>
        </w:sectPr>
      </w:pPr>
    </w:p>
    <w:p w14:paraId="01DBD231" w14:textId="77777777" w:rsidR="00147B49" w:rsidRDefault="002C35B5" w:rsidP="00147B49">
      <w:pPr>
        <w:pStyle w:val="3415"/>
        <w:rPr>
          <w:lang w:val="en-US"/>
        </w:rPr>
      </w:pPr>
      <w:bookmarkStart w:id="8" w:name="_Toc397971534"/>
      <w:bookmarkStart w:id="9" w:name="_Toc398225599"/>
      <w:bookmarkStart w:id="10" w:name="_Toc386572818"/>
      <w:bookmarkStart w:id="11" w:name="_Toc386572947"/>
      <w:bookmarkStart w:id="12" w:name="_Toc390811904"/>
      <w:bookmarkStart w:id="13" w:name="_Toc394586650"/>
      <w:bookmarkStart w:id="14" w:name="_Toc207117487"/>
      <w:bookmarkEnd w:id="8"/>
      <w:bookmarkEnd w:id="9"/>
      <w:r>
        <w:lastRenderedPageBreak/>
        <w:t>Перечень</w:t>
      </w:r>
      <w:r w:rsidR="00147B49">
        <w:t xml:space="preserve"> сокращений</w:t>
      </w:r>
      <w:bookmarkEnd w:id="10"/>
      <w:bookmarkEnd w:id="11"/>
      <w:bookmarkEnd w:id="12"/>
      <w:bookmarkEnd w:id="13"/>
      <w:bookmarkEnd w:id="14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14:paraId="3EB71AEE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91B4AC9" w14:textId="77777777"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5710E892" w14:textId="77777777"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14:paraId="1823A316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190F9E6" w14:textId="77777777"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01CFB371" w14:textId="77777777" w:rsidR="00147B49" w:rsidRPr="00AD0715" w:rsidRDefault="00147B49" w:rsidP="00AD0715">
            <w:pPr>
              <w:pStyle w:val="34ff6"/>
            </w:pPr>
          </w:p>
        </w:tc>
      </w:tr>
      <w:tr w:rsidR="0017541A" w:rsidRPr="00A37C7D" w14:paraId="21658A19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A343CD7" w14:textId="77777777" w:rsidR="0017541A" w:rsidRPr="00AD0715" w:rsidRDefault="0017541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310ED747" w14:textId="77777777" w:rsidR="0017541A" w:rsidRPr="00AD0715" w:rsidRDefault="0017541A" w:rsidP="0017541A">
            <w:pPr>
              <w:pStyle w:val="34ff6"/>
            </w:pPr>
          </w:p>
        </w:tc>
      </w:tr>
      <w:tr w:rsidR="00425E18" w:rsidRPr="00A37C7D" w14:paraId="4218FF6D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4F6FA99D" w14:textId="77777777" w:rsidR="00425E18" w:rsidRPr="00AD0715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09CABF49" w14:textId="77777777" w:rsidR="00425E18" w:rsidRPr="00AD0715" w:rsidRDefault="00425E18" w:rsidP="00602011">
            <w:pPr>
              <w:pStyle w:val="34ff6"/>
            </w:pPr>
          </w:p>
        </w:tc>
      </w:tr>
      <w:tr w:rsidR="00425E18" w:rsidRPr="00A37C7D" w14:paraId="1932F21B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40BE35F" w14:textId="77777777" w:rsidR="00425E18" w:rsidRPr="003465A9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671E8721" w14:textId="77777777" w:rsidR="00425E18" w:rsidRPr="00AD0715" w:rsidRDefault="00425E18" w:rsidP="00602011">
            <w:pPr>
              <w:pStyle w:val="34ff6"/>
            </w:pPr>
          </w:p>
        </w:tc>
      </w:tr>
      <w:tr w:rsidR="0083569C" w:rsidRPr="00A37C7D" w14:paraId="3D3F178C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27EA59D" w14:textId="77777777" w:rsidR="0083569C" w:rsidRPr="00AD0715" w:rsidRDefault="0083569C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5FA44D87" w14:textId="77777777" w:rsidR="0083569C" w:rsidRPr="00AD0715" w:rsidRDefault="0083569C" w:rsidP="00602011">
            <w:pPr>
              <w:pStyle w:val="34ff6"/>
            </w:pPr>
          </w:p>
        </w:tc>
      </w:tr>
      <w:tr w:rsidR="0083569C" w:rsidRPr="00A37C7D" w14:paraId="7DFB7B2B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8773817" w14:textId="77777777" w:rsidR="0083569C" w:rsidRPr="00F800E2" w:rsidRDefault="0083569C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50AFA937" w14:textId="77777777" w:rsidR="0083569C" w:rsidRPr="00F800E2" w:rsidRDefault="0083569C" w:rsidP="00A56E80">
            <w:pPr>
              <w:pStyle w:val="34ff6"/>
            </w:pPr>
          </w:p>
        </w:tc>
      </w:tr>
      <w:tr w:rsidR="0083569C" w:rsidRPr="00A37C7D" w14:paraId="3621D73E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3B118CF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2C117E2A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6C1E555A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4B4B3206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1ECAFB7B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2BAF2480" w14:textId="77777777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2BD5C53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58BB518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2CD2FCA3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918009D" w14:textId="77777777"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8DC7721" w14:textId="77777777" w:rsidR="0083569C" w:rsidRDefault="0083569C" w:rsidP="00D358E9">
            <w:pPr>
              <w:pStyle w:val="34ff6"/>
            </w:pPr>
          </w:p>
        </w:tc>
      </w:tr>
      <w:tr w:rsidR="0083569C" w:rsidRPr="00A37C7D" w14:paraId="63D3622A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532D647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A532C32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1B18DDF2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F69C398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7816BFE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6E8DE988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4074B42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6DEDB3F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3542C6E3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5450AF4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4C218EB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06F1A35F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DD4D24C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89493A9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4C5F49CE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F153957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C45C9E5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04F99B8D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E9F4829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FA0556A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7F2E518B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6D1341B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2C8DF60" w14:textId="77777777" w:rsidR="0083569C" w:rsidRPr="00F800E2" w:rsidRDefault="0083569C" w:rsidP="00D358E9">
            <w:pPr>
              <w:pStyle w:val="34ff6"/>
            </w:pPr>
          </w:p>
        </w:tc>
      </w:tr>
    </w:tbl>
    <w:p w14:paraId="2EFB4260" w14:textId="77777777" w:rsidR="00147B49" w:rsidRDefault="00147B49" w:rsidP="002C35B5">
      <w:pPr>
        <w:pStyle w:val="34fffa"/>
      </w:pPr>
    </w:p>
    <w:p w14:paraId="782E2088" w14:textId="77777777" w:rsidR="002C35B5" w:rsidRPr="002C35B5" w:rsidRDefault="002C35B5" w:rsidP="002C35B5">
      <w:pPr>
        <w:pStyle w:val="3415"/>
      </w:pPr>
      <w:bookmarkStart w:id="15" w:name="_Toc207117488"/>
      <w:r>
        <w:lastRenderedPageBreak/>
        <w:t>Перечень терминов</w:t>
      </w:r>
      <w:bookmarkEnd w:id="15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14:paraId="267148E6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CA3026F" w14:textId="77777777"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34A12E12" w14:textId="77777777"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14:paraId="73219122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30669A8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08104487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0F4960E7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9C9B7FD" w14:textId="77777777"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7AA461D0" w14:textId="77777777" w:rsidR="002C35B5" w:rsidRPr="00F63FD6" w:rsidRDefault="002C35B5" w:rsidP="00EA066F">
            <w:pPr>
              <w:pStyle w:val="34ff6"/>
            </w:pPr>
          </w:p>
        </w:tc>
      </w:tr>
      <w:tr w:rsidR="002C35B5" w:rsidRPr="00A37C7D" w14:paraId="084155EC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0D17269C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4C30D3FC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023B38FC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4D89FD60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41CA2005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6E29E10F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505D4DE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3BC420C4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77887661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7ABDED4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779057E2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6D493215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49325C0D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2C023F75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2EB6B214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C1353E1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7C85A924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7DD63D82" w14:textId="77777777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1DA879A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790ECB9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6C40D763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F02AF4C" w14:textId="77777777"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50BAEE1" w14:textId="77777777" w:rsidR="002C35B5" w:rsidRDefault="002C35B5" w:rsidP="00EA066F">
            <w:pPr>
              <w:pStyle w:val="34ff6"/>
            </w:pPr>
          </w:p>
        </w:tc>
      </w:tr>
      <w:tr w:rsidR="002C35B5" w:rsidRPr="00A37C7D" w14:paraId="3641BC25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E93CF27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77ECB15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78EDFDA8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2DBB747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212DE7C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0FD4DD2E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D29023A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9475001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1ED9D289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435E4A1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290FA29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459CB423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56E8ADE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CD229DD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744F2E4F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7B78D0A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7AA88CE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50180BE2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CB086FC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B3735CF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28BB6541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58CB418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1E5D223" w14:textId="77777777" w:rsidR="002C35B5" w:rsidRPr="00F800E2" w:rsidRDefault="002C35B5" w:rsidP="00EA066F">
            <w:pPr>
              <w:pStyle w:val="34ff6"/>
            </w:pPr>
          </w:p>
        </w:tc>
      </w:tr>
    </w:tbl>
    <w:p w14:paraId="38282E9A" w14:textId="77777777" w:rsidR="002C35B5" w:rsidRDefault="002C35B5" w:rsidP="002C35B5">
      <w:pPr>
        <w:pStyle w:val="34fffa"/>
      </w:pPr>
    </w:p>
    <w:p w14:paraId="7890A86D" w14:textId="77777777"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060351" w:rsidRPr="005F1B2E" w14:paraId="7994054C" w14:textId="77777777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609A5FAC" w14:textId="77777777" w:rsidR="00060351" w:rsidRPr="00A86232" w:rsidRDefault="00060351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1D552FEA" w14:textId="77777777" w:rsidR="00060351" w:rsidRPr="005F1B2E" w:rsidRDefault="00060351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681BE318" w14:textId="77777777" w:rsidR="00060351" w:rsidRPr="005F1B2E" w:rsidRDefault="00060351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10E40DAD" w14:textId="77777777" w:rsidR="00060351" w:rsidRPr="005F1B2E" w:rsidRDefault="00060351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17ED664A" w14:textId="77777777" w:rsidR="00060351" w:rsidRPr="005F1B2E" w:rsidRDefault="00060351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0979E074" w14:textId="77777777" w:rsidR="00060351" w:rsidRPr="005F1B2E" w:rsidRDefault="00060351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23A48521" w14:textId="77777777" w:rsidR="00060351" w:rsidRPr="005F1B2E" w:rsidRDefault="00060351" w:rsidP="006877E2">
            <w:pPr>
              <w:pStyle w:val="34ff8"/>
            </w:pPr>
            <w:r w:rsidRPr="005F1B2E">
              <w:t>Дата</w:t>
            </w:r>
          </w:p>
        </w:tc>
      </w:tr>
      <w:tr w:rsidR="00060351" w:rsidRPr="005F1B2E" w14:paraId="69DD3C5E" w14:textId="77777777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3E9C2B4C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0835D1AA" w14:textId="77777777" w:rsidR="00060351" w:rsidRPr="005F1B2E" w:rsidRDefault="00060351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14:paraId="13B90C13" w14:textId="77777777" w:rsidR="00060351" w:rsidRPr="005F1B2E" w:rsidRDefault="00060351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3D10F9E9" w14:textId="77777777" w:rsidR="00060351" w:rsidRPr="005F1B2E" w:rsidRDefault="00060351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4F5044A6" w14:textId="77777777" w:rsidR="00060351" w:rsidRPr="005F1B2E" w:rsidRDefault="00060351" w:rsidP="006877E2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55666873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1134" w:type="dxa"/>
            <w:vMerge/>
          </w:tcPr>
          <w:p w14:paraId="54C1DCF1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1276" w:type="dxa"/>
            <w:vMerge/>
          </w:tcPr>
          <w:p w14:paraId="2C45E93C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1246" w:type="dxa"/>
            <w:vMerge/>
          </w:tcPr>
          <w:p w14:paraId="11117AEA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882" w:type="dxa"/>
            <w:vMerge/>
          </w:tcPr>
          <w:p w14:paraId="66A52DDC" w14:textId="77777777" w:rsidR="00060351" w:rsidRPr="005F1B2E" w:rsidRDefault="00060351" w:rsidP="006877E2">
            <w:pPr>
              <w:pStyle w:val="34ff8"/>
            </w:pPr>
          </w:p>
        </w:tc>
      </w:tr>
      <w:tr w:rsidR="00060351" w14:paraId="10EF900B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6761CE1E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E2D4B49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AAE0910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19E609D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3ED2A8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860996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D2A995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49238C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EE5B19C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CDBA255" w14:textId="77777777" w:rsidR="00060351" w:rsidRDefault="00060351" w:rsidP="00FB3899">
            <w:pPr>
              <w:pStyle w:val="34ff6"/>
            </w:pPr>
          </w:p>
        </w:tc>
      </w:tr>
      <w:tr w:rsidR="00060351" w14:paraId="3B5E0E08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51759E88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84FAB83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3738DD8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315555C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478859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EAA8DAF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00A4E8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672CC8F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D1E630B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1CA5CFC" w14:textId="77777777" w:rsidR="00060351" w:rsidRDefault="00060351" w:rsidP="00FB3899">
            <w:pPr>
              <w:pStyle w:val="34ff6"/>
            </w:pPr>
          </w:p>
        </w:tc>
      </w:tr>
      <w:tr w:rsidR="00060351" w14:paraId="1CE11ACB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24D249F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482A7D4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36D2F1B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EB4F667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F5D8DD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317EC7D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7D860D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307BB19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AA18154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0EB45CA" w14:textId="77777777" w:rsidR="00060351" w:rsidRDefault="00060351" w:rsidP="00FB3899">
            <w:pPr>
              <w:pStyle w:val="34ff6"/>
            </w:pPr>
          </w:p>
        </w:tc>
      </w:tr>
      <w:tr w:rsidR="00060351" w14:paraId="51805D1D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02CDB15F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81A31E6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FF91ABA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28317B4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A312ED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DE5E13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CCBB75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E44BC5F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DFB84D2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232CF4" w14:textId="77777777" w:rsidR="00060351" w:rsidRDefault="00060351" w:rsidP="00FB3899">
            <w:pPr>
              <w:pStyle w:val="34ff6"/>
            </w:pPr>
          </w:p>
        </w:tc>
      </w:tr>
      <w:tr w:rsidR="00060351" w14:paraId="101FF341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480FE85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3B11E1E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CDD2AA8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BBA4CFE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5287D93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D6626F4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2F11B1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6A9CB0E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ADF8F75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D8F5E42" w14:textId="77777777" w:rsidR="00060351" w:rsidRDefault="00060351" w:rsidP="00FB3899">
            <w:pPr>
              <w:pStyle w:val="34ff6"/>
            </w:pPr>
          </w:p>
        </w:tc>
      </w:tr>
      <w:tr w:rsidR="00060351" w14:paraId="1B5F22EB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34C3BFF5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4A7EE72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9738074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F13B156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873038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A51B77A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BF882B6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7BB4D39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78E33AA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560BDD2" w14:textId="77777777" w:rsidR="00060351" w:rsidRDefault="00060351" w:rsidP="00FB3899">
            <w:pPr>
              <w:pStyle w:val="34ff6"/>
            </w:pPr>
          </w:p>
        </w:tc>
      </w:tr>
      <w:tr w:rsidR="00060351" w14:paraId="34F5E5E2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BCB4E24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1817A78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F441AB2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2C0F4FC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F83249D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520764D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9673B97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86604F8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CD97443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D4E03D4" w14:textId="77777777" w:rsidR="00060351" w:rsidRDefault="00060351" w:rsidP="00FB3899">
            <w:pPr>
              <w:pStyle w:val="34ff6"/>
            </w:pPr>
          </w:p>
        </w:tc>
      </w:tr>
      <w:tr w:rsidR="00060351" w14:paraId="245739B2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5880F155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5B728BC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EA2B2DA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2B42705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449ABC7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4FDDA5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7F6C01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033C7DC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D8721DB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42AADB7" w14:textId="77777777" w:rsidR="00060351" w:rsidRDefault="00060351" w:rsidP="00FB3899">
            <w:pPr>
              <w:pStyle w:val="34ff6"/>
            </w:pPr>
          </w:p>
        </w:tc>
      </w:tr>
      <w:tr w:rsidR="00060351" w14:paraId="104F78E4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14D3103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95E27A4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C239977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CC350BC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BFD025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4503088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3629238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7904CC0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5DD5CDC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840281B" w14:textId="77777777" w:rsidR="00060351" w:rsidRDefault="00060351" w:rsidP="00FB3899">
            <w:pPr>
              <w:pStyle w:val="34ff6"/>
            </w:pPr>
          </w:p>
        </w:tc>
      </w:tr>
      <w:tr w:rsidR="00060351" w14:paraId="2A9D1DC8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53DD7794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2413DCE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BED0E42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048CEB8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42F536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69F0869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E1258E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0E91E3C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A39C3DB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1B7D28" w14:textId="77777777" w:rsidR="00060351" w:rsidRDefault="00060351" w:rsidP="00FB3899">
            <w:pPr>
              <w:pStyle w:val="34ff6"/>
            </w:pPr>
          </w:p>
        </w:tc>
      </w:tr>
      <w:tr w:rsidR="00060351" w14:paraId="00A84D56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688C489C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8CA8966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D05EA24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6F449FC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4C71966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5261127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06D00B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0C1A733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038423E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9522D80" w14:textId="77777777" w:rsidR="00060351" w:rsidRDefault="00060351" w:rsidP="00FB3899">
            <w:pPr>
              <w:pStyle w:val="34ff6"/>
            </w:pPr>
          </w:p>
        </w:tc>
      </w:tr>
      <w:tr w:rsidR="00060351" w14:paraId="44CD90F1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53AB9ACE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95EC460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3A07FA0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F4CF490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64F378A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8129374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BAFBFAE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0593754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AC3F12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FFC8029" w14:textId="77777777" w:rsidR="00060351" w:rsidRDefault="00060351" w:rsidP="00FB3899">
            <w:pPr>
              <w:pStyle w:val="34ff6"/>
            </w:pPr>
          </w:p>
        </w:tc>
      </w:tr>
      <w:tr w:rsidR="00060351" w14:paraId="1B3E67B6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1D3E44B2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8DE1DA7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C248A52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0DB7955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ECA6A01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6515DB6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A84F58C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CCBAF3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E2CD3DF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8C8D274" w14:textId="77777777" w:rsidR="00060351" w:rsidRDefault="00060351" w:rsidP="00FB3899">
            <w:pPr>
              <w:pStyle w:val="34ff6"/>
            </w:pPr>
          </w:p>
        </w:tc>
      </w:tr>
      <w:tr w:rsidR="00060351" w14:paraId="47F2CD74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41D741A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8FBF21F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4845F96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553CC8A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ADABC2D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471CF5C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D2CBB10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81128F5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55D182C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F75094D" w14:textId="77777777" w:rsidR="00060351" w:rsidRDefault="00060351" w:rsidP="00FB3899">
            <w:pPr>
              <w:pStyle w:val="34ff6"/>
            </w:pPr>
          </w:p>
        </w:tc>
      </w:tr>
      <w:tr w:rsidR="00060351" w14:paraId="340479D6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8C0A5FE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1ACECB9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2023AD2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A9733F3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5B0CAD3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A61A717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F53FE2A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4A5ED0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42404F8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4DF426E" w14:textId="77777777" w:rsidR="00060351" w:rsidRDefault="00060351" w:rsidP="00FB3899">
            <w:pPr>
              <w:pStyle w:val="34ff6"/>
            </w:pPr>
          </w:p>
        </w:tc>
      </w:tr>
      <w:tr w:rsidR="00060351" w14:paraId="058578E1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AC2D498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F629A7F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4CDB45B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28CE611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263004E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B0F79FD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BC7CDF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34EAD3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8216AAF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0680BC" w14:textId="77777777" w:rsidR="00060351" w:rsidRDefault="00060351" w:rsidP="00FB3899">
            <w:pPr>
              <w:pStyle w:val="34ff6"/>
            </w:pPr>
          </w:p>
        </w:tc>
      </w:tr>
      <w:tr w:rsidR="00060351" w14:paraId="5D7E2640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6C7AF546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4207EB5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DA9BE65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3F9FDF5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89094F8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DAFB653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8F26BE3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721C639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5BE3B9F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E01FE1A" w14:textId="77777777" w:rsidR="00060351" w:rsidRDefault="00060351" w:rsidP="00FB3899">
            <w:pPr>
              <w:pStyle w:val="34ff6"/>
            </w:pPr>
          </w:p>
        </w:tc>
      </w:tr>
      <w:tr w:rsidR="00060351" w14:paraId="06D4DEB6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B8E5A5D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F2D77F4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E5FA121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5B578DB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DEA4BC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06A633D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C6E19B7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6DD5360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3D4782B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912F1D9" w14:textId="77777777" w:rsidR="00060351" w:rsidRDefault="00060351" w:rsidP="00FB3899">
            <w:pPr>
              <w:pStyle w:val="34ff6"/>
            </w:pPr>
          </w:p>
        </w:tc>
      </w:tr>
      <w:tr w:rsidR="00060351" w14:paraId="1EE0B353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F70AD88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0BE03D7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4A602E1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FC95F48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B593C6C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6FF153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689BAD1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CD0D093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1DE596A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A191253" w14:textId="77777777" w:rsidR="00060351" w:rsidRDefault="00060351" w:rsidP="00FB3899">
            <w:pPr>
              <w:pStyle w:val="34ff6"/>
            </w:pPr>
          </w:p>
        </w:tc>
      </w:tr>
      <w:tr w:rsidR="00060351" w14:paraId="09B5F2BC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D4C4155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1732CF9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A913728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FFDC62F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5A8CBF2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7A4D8B5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A1A70C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3650751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5D6686B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D70C157" w14:textId="77777777" w:rsidR="00060351" w:rsidRDefault="00060351" w:rsidP="00FB3899">
            <w:pPr>
              <w:pStyle w:val="34ff6"/>
            </w:pPr>
          </w:p>
        </w:tc>
      </w:tr>
      <w:tr w:rsidR="00060351" w14:paraId="6DA7D9F2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42DDEC1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EC75E65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17CF8B9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25E953F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19042A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5A571E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2CCDED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8D35ED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C5A9904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AAD1913" w14:textId="77777777" w:rsidR="00060351" w:rsidRDefault="00060351" w:rsidP="00FB3899">
            <w:pPr>
              <w:pStyle w:val="34ff6"/>
            </w:pPr>
          </w:p>
        </w:tc>
      </w:tr>
      <w:tr w:rsidR="00060351" w14:paraId="1EA11247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5B611645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6A02A8F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98D9374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75EAB60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5E13A5F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C8926B4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49E9936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36893F3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E0070F8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1FAD3ED" w14:textId="77777777" w:rsidR="00060351" w:rsidRDefault="00060351" w:rsidP="00FB3899">
            <w:pPr>
              <w:pStyle w:val="34ff6"/>
            </w:pPr>
          </w:p>
        </w:tc>
      </w:tr>
      <w:tr w:rsidR="00060351" w14:paraId="70BE6482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446E5D7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EEC3DD9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80D9861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C9BA652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A484C8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2AD1F2D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691E168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5812760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6D06A7D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492045F" w14:textId="77777777" w:rsidR="00060351" w:rsidRDefault="00060351" w:rsidP="00FB3899">
            <w:pPr>
              <w:pStyle w:val="34ff6"/>
            </w:pPr>
          </w:p>
        </w:tc>
      </w:tr>
      <w:tr w:rsidR="00060351" w14:paraId="0800039E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5322D1AD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9D2BCD3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4A2E8D5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8CB08BA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01A76C7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24B7467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3BD7187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5B92748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B24A377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79FC973" w14:textId="77777777" w:rsidR="00060351" w:rsidRDefault="00060351" w:rsidP="00FB3899">
            <w:pPr>
              <w:pStyle w:val="34ff6"/>
            </w:pPr>
          </w:p>
        </w:tc>
      </w:tr>
      <w:tr w:rsidR="00060351" w14:paraId="3FF541EF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039778C7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5011C7E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6AF026F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2FD5569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BC26500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A99242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35CBEFA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8173DDC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EACEDDF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B2E72C1" w14:textId="77777777" w:rsidR="00060351" w:rsidRDefault="00060351" w:rsidP="00FB3899">
            <w:pPr>
              <w:pStyle w:val="34ff6"/>
            </w:pPr>
          </w:p>
        </w:tc>
      </w:tr>
    </w:tbl>
    <w:p w14:paraId="3EEF5659" w14:textId="77777777" w:rsidR="00AB28D5" w:rsidRPr="00AB28D5" w:rsidRDefault="00AB28D5" w:rsidP="002C35B5">
      <w:pPr>
        <w:pStyle w:val="34fffa"/>
      </w:pPr>
    </w:p>
    <w:sectPr w:rsidR="00AB28D5" w:rsidRPr="00AB28D5" w:rsidSect="00441C13">
      <w:headerReference w:type="default" r:id="rId22"/>
      <w:headerReference w:type="first" r:id="rId23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5B92D" w14:textId="77777777" w:rsidR="008F09FB" w:rsidRDefault="008F09FB" w:rsidP="00AD0715">
      <w:r>
        <w:separator/>
      </w:r>
    </w:p>
    <w:p w14:paraId="35ADC47F" w14:textId="77777777" w:rsidR="008F09FB" w:rsidRDefault="008F09FB" w:rsidP="00AD0715"/>
  </w:endnote>
  <w:endnote w:type="continuationSeparator" w:id="0">
    <w:p w14:paraId="5AAF1C3E" w14:textId="77777777" w:rsidR="008F09FB" w:rsidRDefault="008F09FB" w:rsidP="00AD0715">
      <w:r>
        <w:continuationSeparator/>
      </w:r>
    </w:p>
    <w:p w14:paraId="0ADB6605" w14:textId="77777777" w:rsidR="008F09FB" w:rsidRDefault="008F09FB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92E8E" w14:textId="77777777" w:rsidR="00A71C2B" w:rsidRDefault="00A71C2B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759F3" w14:textId="4E70B85C" w:rsidR="00A71C2B" w:rsidRDefault="00A71C2B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02F54" w14:textId="77777777" w:rsidR="00A71C2B" w:rsidRDefault="00A71C2B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4796D" w14:textId="77777777" w:rsidR="0082002C" w:rsidRDefault="0082002C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A354B" w14:textId="77777777" w:rsidR="0082002C" w:rsidRDefault="0082002C">
    <w:pPr>
      <w:pStyle w:val="ab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D9631" w14:textId="77777777" w:rsidR="0082002C" w:rsidRDefault="0082002C" w:rsidP="00CF3E46">
    <w:pPr>
      <w:pStyle w:val="341e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C7BDD" w14:textId="77777777" w:rsidR="0082002C" w:rsidRDefault="0082002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627CD" w14:textId="77777777" w:rsidR="008F09FB" w:rsidRDefault="008F09FB" w:rsidP="00AD0715">
      <w:r>
        <w:separator/>
      </w:r>
    </w:p>
    <w:p w14:paraId="4CB19DFE" w14:textId="77777777" w:rsidR="008F09FB" w:rsidRDefault="008F09FB" w:rsidP="00AD0715"/>
  </w:footnote>
  <w:footnote w:type="continuationSeparator" w:id="0">
    <w:p w14:paraId="05DD5A65" w14:textId="77777777" w:rsidR="008F09FB" w:rsidRDefault="008F09FB" w:rsidP="00AD0715">
      <w:r>
        <w:continuationSeparator/>
      </w:r>
    </w:p>
    <w:p w14:paraId="17E17969" w14:textId="77777777" w:rsidR="008F09FB" w:rsidRDefault="008F09FB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6D2B1" w14:textId="77777777" w:rsidR="00A71C2B" w:rsidRDefault="00A71C2B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2C4C6" w14:textId="77777777"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75EA841D" wp14:editId="40DB36D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92EA93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C15F8B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88D6CF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163F59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B6E4E4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3C5DC9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E51D6E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17CEAB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1CCDC1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8716DF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5EA841D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7292EA93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AC15F8B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788D6CF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37163F59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05B6E4E4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103C5DC9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08E51D6E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1217CEAB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241CCDC1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98716DF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7852F" w14:textId="77777777"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34D4662C" wp14:editId="53606E1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6E5B02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4E09EAE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6D69442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D9902DA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2AC377F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A64403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5A4426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51C3AE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A76525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E9D1B2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D4662C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76E5B02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34E09EAE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76D69442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7D9902DA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52AC377F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46A64403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5C5A4426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1851C3AE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2DA76525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6FE9D1B2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B7DDD" w14:textId="77777777" w:rsidR="0082002C" w:rsidRDefault="0082002C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6324C" w14:textId="77777777"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1" layoutInCell="1" allowOverlap="1" wp14:anchorId="356B51FA" wp14:editId="7134A87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11" name="Группа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612" name="Группа 61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613" name="Группа 61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4" name="Группа 61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5" name="Группа 61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7" name="Группа 61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8" name="Группа 61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4" name="Группа 62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5" name="Группа 62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586937C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D5D7D7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AB921A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16DEB85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3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8B83D6B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1" name="Группа 63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8C83A7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9F6C3E7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B49FF50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2381BA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130DF2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8" name="Группа 638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39" name="Группа 639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40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4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9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0" name="Группа 650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651" name="Группа 651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652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41D927D" w14:textId="77777777" w:rsidR="0082002C" w:rsidRPr="00CB1016" w:rsidRDefault="0082002C" w:rsidP="00694FF0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3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624AF99" w14:textId="77777777" w:rsidR="0082002C" w:rsidRPr="005374BE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F1EE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4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24FF442" w14:textId="77777777" w:rsidR="0082002C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54C42">
                                      <w:t>A.B.XXX.XX.XX.</w:t>
                                    </w:r>
                                    <w:proofErr w:type="gramStart"/>
                                    <w:r w:rsidR="00E54C42">
                                      <w:t>X-X</w:t>
                                    </w:r>
                                    <w:proofErr w:type="gramEnd"/>
                                    <w:r w:rsidR="00E54C42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55" name="Группа 655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65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3B29FC4" w14:textId="77777777" w:rsidR="0082002C" w:rsidRPr="00945CCC" w:rsidRDefault="0082002C" w:rsidP="00694FF0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4CACBAF" w14:textId="77777777" w:rsidR="0082002C" w:rsidRDefault="0082002C" w:rsidP="00694FF0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8F35352" w14:textId="77777777"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3F494E1" w14:textId="77777777" w:rsidR="0082002C" w:rsidRPr="000411E6" w:rsidRDefault="0082002C" w:rsidP="00694FF0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0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DD43571" w14:textId="77777777"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75D28BA" w14:textId="77777777"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2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A101612" w14:textId="77777777"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B944904" w14:textId="77777777"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E6EE259" w14:textId="77777777"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C012DDD" w14:textId="77777777"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561F35E" w14:textId="77777777"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8EFCEA9" w14:textId="77777777"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6DDE57E" w14:textId="77777777"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69" name="Группа 669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7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A640F79" w14:textId="77777777"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7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5BA8D8" w14:textId="77777777"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56B51FA" id="Группа 611" o:spid="_x0000_s1076" style="position:absolute;left:0;text-align:left;margin-left:22.7pt;margin-top:14.2pt;width:558.45pt;height:826.3pt;z-index:251696128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">
              <v:group id="Группа 612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oI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Mp7B80w4AnL7DwAA//8DAFBLAQItABQABgAIAAAAIQDb4fbL7gAAAIUBAAATAAAAAAAAAAAA&#10;AAAAAAAAAABbQ29udGVudF9UeXBlc10ueG1sUEsBAi0AFAAGAAgAAAAhAFr0LFu/AAAAFQEAAAsA&#10;AAAAAAAAAAAAAAAAHwEAAF9yZWxzLy5yZWxzUEsBAi0AFAAGAAgAAAAhAJEp+gjEAAAA3AAAAA8A&#10;AAAAAAAAAAAAAAAABwIAAGRycy9kb3ducmV2LnhtbFBLBQYAAAAAAwADALcAAAD4AgAAAAA=&#10;">
                <v:group id="Группа 613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V+T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CJE7idCUdA7v8AAAD//wMAUEsBAi0AFAAGAAgAAAAhANvh9svuAAAAhQEAABMAAAAAAAAA&#10;AAAAAAAAAAAAAFtDb250ZW50X1R5cGVzXS54bWxQSwECLQAUAAYACAAAACEAWvQsW78AAAAVAQAA&#10;CwAAAAAAAAAAAAAAAAAfAQAAX3JlbHMvLnJlbHNQSwECLQAUAAYACAAAACEA/mVfk8YAAADcAAAA&#10;DwAAAAAAAAAAAAAAAAAHAgAAZHJzL2Rvd25yZXYueG1sUEsFBgAAAAADAAMAtwAAAPoCAAAAAA==&#10;">
                  <v:group id="Группа 61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Mfn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1jFL/B3JhwBufkFAAD//wMAUEsBAi0AFAAGAAgAAAAhANvh9svuAAAAhQEAABMAAAAAAAAA&#10;AAAAAAAAAAAAAFtDb250ZW50X1R5cGVzXS54bWxQSwECLQAUAAYACAAAACEAWvQsW78AAAAVAQAA&#10;CwAAAAAAAAAAAAAAAAAfAQAAX3JlbHMvLnJlbHNQSwECLQAUAAYACAAAACEAcYzH58YAAADcAAAA&#10;DwAAAAAAAAAAAAAAAAAHAgAAZHJzL2Rvd25yZXYueG1sUEsFBgAAAAADAAMAtwAAAPoCAAAAAA==&#10;">
                    <v:group id="Группа 61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J8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mWygN8z4QjI7Q8AAAD//wMAUEsBAi0AFAAGAAgAAAAhANvh9svuAAAAhQEAABMAAAAAAAAA&#10;AAAAAAAAAAAAAFtDb250ZW50X1R5cGVzXS54bWxQSwECLQAUAAYACAAAACEAWvQsW78AAAAVAQAA&#10;CwAAAAAAAAAAAAAAAAAfAQAAX3JlbHMvLnJlbHNQSwECLQAUAAYACAAAACEAHsBifMYAAADcAAAA&#10;DwAAAAAAAAAAAAAAAAAHAgAAZHJzL2Rvd25yZXYueG1sUEsFBgAAAAADAAMAtwAAAPoCAAAAAA==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" filled="f" strokeweight="1.5pt">
                        <v:textbox inset=",1mm"/>
                      </v:rect>
                      <v:group id="Группа 617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mQ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I3uD3TDgCcn0HAAD//wMAUEsBAi0AFAAGAAgAAAAhANvh9svuAAAAhQEAABMAAAAAAAAA&#10;AAAAAAAAAAAAAFtDb250ZW50X1R5cGVzXS54bWxQSwECLQAUAAYACAAAACEAWvQsW78AAAAVAQAA&#10;CwAAAAAAAAAAAAAAAAAfAQAAX3JlbHMvLnJlbHNQSwECLQAUAAYACAAAACEAgV5ZkMYAAADcAAAA&#10;DwAAAAAAAAAAAAAAAAAHAgAAZHJzL2Rvd25yZXYueG1sUEsFBgAAAAADAAMAtwAAAPoCAAAAAA==&#10;">
                        <v:group id="Группа 618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c3i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lnFYG86EIyDTJwAAAP//AwBQSwECLQAUAAYACAAAACEA2+H2y+4AAACFAQAAEwAAAAAAAAAAAAAA&#10;AAAAAAAAW0NvbnRlbnRfVHlwZXNdLnhtbFBLAQItABQABgAIAAAAIQBa9CxbvwAAABUBAAALAAAA&#10;AAAAAAAAAAAAAB8BAABfcmVscy8ucmVsc1BLAQItABQABgAIAAAAIQDwwc3iwgAAANw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oW+wwAAANw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PIf7mXQE5OofAAD//wMAUEsBAi0AFAAGAAgAAAAhANvh9svuAAAAhQEAABMAAAAAAAAAAAAA&#10;AAAAAAAAAFtDb250ZW50X1R5cGVzXS54bWxQSwECLQAUAAYACAAAACEAWvQsW78AAAAVAQAACwAA&#10;AAAAAAAAAAAAAAAfAQAAX3JlbHMvLnJlbHNQSwECLQAUAAYACAAAACEAZkaFvsMAAADc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" strokeweight="1.5pt"/>
                      </v:group>
                    </v:group>
                    <v:group id="Группа 624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A1a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">
                      <v:group id="Группа 625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jB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uEridCUdAbq4AAAD//wMAUEsBAi0AFAAGAAgAAAAhANvh9svuAAAAhQEAABMAAAAAAAAA&#10;AAAAAAAAAAAAAFtDb250ZW50X1R5cGVzXS54bWxQSwECLQAUAAYACAAAACEAWvQsW78AAAAVAQAA&#10;CwAAAAAAAAAAAAAAAAAfAQAAX3JlbHMvLnJlbHNQSwECLQAUAAYACAAAACEA0Kyowc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4586937C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40D5D7D7" w14:textId="77777777"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BAB921A" w14:textId="77777777"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016DEB85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68B83D6B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1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jgf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BJYridCUdA7v8AAAD//wMAUEsBAi0AFAAGAAgAAAAhANvh9svuAAAAhQEAABMAAAAAAAAA&#10;AAAAAAAAAAAAAFtDb250ZW50X1R5cGVzXS54bWxQSwECLQAUAAYACAAAACEAWvQsW78AAAAVAQAA&#10;CwAAAAAAAAAAAAAAAAAfAQAAX3JlbHMvLnJlbHNQSwECLQAUAAYACAAAACEAKk44H8YAAADcAAAA&#10;DwAAAAAAAAAAAAAAAAAHAgAAZHJzL2Rvd25yZXYueG1sUEsFBgAAAAADAAMAtwAAAPoCAAAAAA=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08C83A7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9F6C3E7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B49FF50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82381BA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30130DF2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" filled="f" strokeweight="1.5pt">
                    <v:textbox inset=",1mm"/>
                  </v:rect>
                </v:group>
                <v:group id="Группа 638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JGC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kyrA1nwhGQmz8AAAD//wMAUEsBAi0AFAAGAAgAAAAhANvh9svuAAAAhQEAABMAAAAAAAAAAAAA&#10;AAAAAAAAAFtDb250ZW50X1R5cGVzXS54bWxQSwECLQAUAAYACAAAACEAWvQsW78AAAAVAQAACwAA&#10;AAAAAAAAAAAAAAAfAQAAX3JlbHMvLnJlbHNQSwECLQAUAAYACAAAACEAu3SRgsMAAADcAAAADwAA&#10;AAAAAAAAAAAAAAAHAgAAZHJzL2Rvd25yZXYueG1sUEsFBgAAAAADAAMAtwAAAPcCAAAAAA==&#10;">
                  <v:group id="Группа 639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DQZ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yegbnmfCEZCLBwAAAP//AwBQSwECLQAUAAYACAAAACEA2+H2y+4AAACFAQAAEwAAAAAAAAAA&#10;AAAAAAAAAAAAW0NvbnRlbnRfVHlwZXNdLnhtbFBLAQItABQABgAIAAAAIQBa9CxbvwAAABUBAAAL&#10;AAAAAAAAAAAAAAAAAB8BAABfcmVscy8ucmVsc1BLAQItABQABgAIAAAAIQDUODQZxQAAANw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60J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TBPY/g9k46AXvwAAAD//wMAUEsBAi0AFAAGAAgAAAAhANvh9svuAAAAhQEAABMAAAAAAAAA&#10;AAAAAAAAAAAAAFtDb250ZW50X1R5cGVzXS54bWxQSwECLQAUAAYACAAAACEAWvQsW78AAAAVAQAA&#10;CwAAAAAAAAAAAAAAAAAfAQAAX3JlbHMvLnJlbHNQSwECLQAUAAYACAAAACEAWU+t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TN+xgAAANw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DNzOpCOgZ78AAAD//wMAUEsBAi0AFAAGAAgAAAAhANvh9svuAAAAhQEAABMAAAAAAAAA&#10;AAAAAAAAAAAAAFtDb250ZW50X1R5cGVzXS54bWxQSwECLQAUAAYACAAAACEAWvQsW78AAAAVAQAA&#10;CwAAAAAAAAAAAAAAAAAfAQAAX3JlbHMvLnJlbHNQSwECLQAUAAYACAAAACEAqZ0zf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qcMxgAAANw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TCPU/g9k46AXvwAAAD//wMAUEsBAi0AFAAGAAgAAAAhANvh9svuAAAAhQEAABMAAAAAAAAA&#10;AAAAAAAAAAAAAFtDb250ZW50X1R5cGVzXS54bWxQSwECLQAUAAYACAAAACEAWvQsW78AAAAVAQAA&#10;CwAAAAAAAAAAAAAAAAAfAQAAX3JlbHMvLnJlbHNQSwECLQAUAAYACAAAACEA2AKn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</v:group>
                  <v:group id="Группа 650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gk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">
                    <v:group id="Группа 651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d2/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igd8z4QjI7Q8AAAD//wMAUEsBAi0AFAAGAAgAAAAhANvh9svuAAAAhQEAABMAAAAAAAAA&#10;AAAAAAAAAAAAAFtDb250ZW50X1R5cGVzXS54bWxQSwECLQAUAAYACAAAACEAWvQsW78AAAAVAQAA&#10;CwAAAAAAAAAAAAAAAAAfAQAAX3JlbHMvLnJlbHNQSwECLQAUAAYACAAAACEA95Hdv8YAAADc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" filled="f" stroked="f">
                        <v:textbox inset="1pt,.4mm,1pt,1pt">
                          <w:txbxContent>
                            <w:p w14:paraId="441D927D" w14:textId="77777777" w:rsidR="0082002C" w:rsidRPr="00CB1016" w:rsidRDefault="0082002C" w:rsidP="00694FF0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zm1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uIxyP4OxOOgJzfAAAA//8DAFBLAQItABQABgAIAAAAIQDb4fbL7gAAAIUBAAATAAAAAAAA&#10;AAAAAAAAAAAAAABbQ29udGVudF9UeXBlc10ueG1sUEsBAi0AFAAGAAgAAAAhAFr0LFu/AAAAFQEA&#10;AAsAAAAAAAAAAAAAAAAAHwEAAF9yZWxzLy5yZWxzUEsBAi0AFAAGAAgAAAAhAIyjObXHAAAA3AAA&#10;AA8AAAAAAAAAAAAAAAAABwIAAGRycy9kb3ducmV2LnhtbFBLBQYAAAAAAwADALcAAAD7AgAAAAA=&#10;" filled="f" stroked="f">
                        <v:textbox inset="1pt,.4mm,1pt,1pt">
                          <w:txbxContent>
                            <w:p w14:paraId="6624AF99" w14:textId="77777777" w:rsidR="0082002C" w:rsidRPr="005374BE" w:rsidRDefault="0082002C" w:rsidP="00694FF0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F1EE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" filled="f" stroked="f">
                        <v:textbox inset="1pt,.4mm,1pt,1pt">
                          <w:txbxContent>
                            <w:p w14:paraId="224FF442" w14:textId="77777777" w:rsidR="0082002C" w:rsidRDefault="0082002C" w:rsidP="00694FF0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54C42">
                                <w:t>A.B.XXX.XX.XX.</w:t>
                              </w:r>
                              <w:proofErr w:type="gramStart"/>
                              <w:r w:rsidR="00E54C42">
                                <w:t>X-X</w:t>
                              </w:r>
                              <w:proofErr w:type="gramEnd"/>
                              <w:r w:rsidR="00E54C42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655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u8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zJME/s6EIyBXvwAAAP//AwBQSwECLQAUAAYACAAAACEA2+H2y+4AAACFAQAAEwAAAAAAAAAA&#10;AAAAAAAAAAAAW0NvbnRlbnRfVHlwZXNdLnhtbFBLAQItABQABgAIAAAAIQBa9CxbvwAAABUBAAAL&#10;AAAAAAAAAAAAAAAAAB8BAABfcmVscy8ucmVsc1BLAQItABQABgAIAAAAIQCIqtu8xQAAANwAAAAP&#10;AAAAAAAAAAAAAAAAAAcCAABkcnMvZG93bnJldi54bWxQSwUGAAAAAAMAAwC3AAAA+QIAAAAA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VMf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jFB5n4hGQizsAAAD//wMAUEsBAi0AFAAGAAgAAAAhANvh9svuAAAAhQEAABMAAAAAAAAA&#10;AAAAAAAAAAAAAFtDb250ZW50X1R5cGVzXS54bWxQSwECLQAUAAYACAAAACEAWvQsW78AAAAVAQAA&#10;CwAAAAAAAAAAAAAAAAAfAQAAX3JlbHMvLnJlbHNQSwECLQAUAAYACAAAACEAbMFTH8YAAADcAAAA&#10;DwAAAAAAAAAAAAAAAAAHAgAAZHJzL2Rvd25yZXYueG1sUEsFBgAAAAADAAMAtwAAAPoCAAAAAA==&#10;" filled="f" stroked="f">
                        <v:textbox inset="0,0,0,0">
                          <w:txbxContent>
                            <w:p w14:paraId="53B29FC4" w14:textId="77777777" w:rsidR="0082002C" w:rsidRPr="00945CCC" w:rsidRDefault="0082002C" w:rsidP="00694FF0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" filled="f" stroked="f">
                        <v:textbox inset="0,0,0,0">
                          <w:txbxContent>
                            <w:p w14:paraId="74CACBAF" w14:textId="77777777" w:rsidR="0082002C" w:rsidRDefault="0082002C" w:rsidP="00694FF0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" filled="f" stroked="f">
                        <v:textbox inset="0,0,0,0">
                          <w:txbxContent>
                            <w:p w14:paraId="28F35352" w14:textId="77777777"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sdt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" filled="f" stroked="f">
                        <v:textbox inset="0,0,0,0">
                          <w:txbxContent>
                            <w:p w14:paraId="63F494E1" w14:textId="77777777" w:rsidR="0082002C" w:rsidRPr="000411E6" w:rsidRDefault="0082002C" w:rsidP="00694FF0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" filled="f" stroked="f">
                        <v:textbox inset="0,0,0,0">
                          <w:txbxContent>
                            <w:p w14:paraId="5DD43571" w14:textId="77777777"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" filled="f" stroked="f">
                        <v:textbox inset="0,0,0,0">
                          <w:txbxContent>
                            <w:p w14:paraId="475D28BA" w14:textId="77777777"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" filled="f" stroked="f">
                        <v:textbox inset="0,0,0,0">
                          <w:txbxContent>
                            <w:p w14:paraId="2A101612" w14:textId="77777777"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jo6xgAAANwAAAAPAAAAZHJzL2Rvd25yZXYueG1sRI9Pa8JA&#10;FMTvhX6H5RV6KbqxQj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sto6OsYAAADcAAAA&#10;DwAAAAAAAAAAAAAAAAAHAgAAZHJzL2Rvd25yZXYueG1sUEsFBgAAAAADAAMAtwAAAPoCAAAAAA==&#10;" filled="f" stroked="f">
                        <v:textbox inset="0,0,0,0">
                          <w:txbxContent>
                            <w:p w14:paraId="0B944904" w14:textId="77777777"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6JOxgAAANwAAAAPAAAAZHJzL2Rvd25yZXYueG1sRI9Pa8JA&#10;FMTvhX6H5RV6KbqxS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PTOiTsYAAADcAAAA&#10;DwAAAAAAAAAAAAAAAAAHAgAAZHJzL2Rvd25yZXYueG1sUEsFBgAAAAADAAMAtwAAAPoCAAAAAA==&#10;" filled="f" stroked="f">
                        <v:textbox inset="0,0,0,0">
                          <w:txbxContent>
                            <w:p w14:paraId="6E6EE259" w14:textId="77777777"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fV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Un8H1cYAAADcAAAA&#10;DwAAAAAAAAAAAAAAAAAHAgAAZHJzL2Rvd25yZXYueG1sUEsFBgAAAAADAAMAtwAAAPoCAAAAAA==&#10;" filled="f" stroked="f">
                        <v:textbox inset="0,0,0,0">
                          <w:txbxContent>
                            <w:p w14:paraId="0C012DDD" w14:textId="77777777"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Zmi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" filled="f" stroked="f">
                        <v:textbox inset="0,0,0,0">
                          <w:txbxContent>
                            <w:p w14:paraId="2561F35E" w14:textId="77777777"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" filled="f" stroked="f">
                        <v:textbox inset="0,0,0,0">
                          <w:txbxContent>
                            <w:p w14:paraId="68EFCEA9" w14:textId="77777777"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" filled="f" stroked="f">
                        <v:textbox inset="0,0,0,0">
                          <w:txbxContent>
                            <w:p w14:paraId="46DDE57E" w14:textId="77777777"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69" o:spid="_x0000_s1134" style="position:absolute;left:33862;top:10329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xsExQAAANw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iSZwu+ZcATk4gcAAP//AwBQSwECLQAUAAYACAAAACEA2+H2y+4AAACFAQAAEwAAAAAAAAAA&#10;AAAAAAAAAAAAW0NvbnRlbnRfVHlwZXNdLnhtbFBLAQItABQABgAIAAAAIQBa9CxbvwAAABUBAAAL&#10;AAAAAAAAAAAAAAAAAB8BAABfcmVscy8ucmVsc1BLAQItABQABgAIAAAAIQDHixsExQAAANwAAAAP&#10;AAAAAAAAAAAAAAAAAAcCAABkcnMvZG93bnJldi54bWxQSwUGAAAAAAMAAwC3AAAA+QIAAAAA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" filled="f" stroked="f">
                  <v:textbox inset="1pt,.4mm,1pt,1pt">
                    <w:txbxContent>
                      <w:p w14:paraId="7A640F79" w14:textId="77777777"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" filled="f" stroked="f">
                  <v:textbox inset="1pt,.4mm,1pt,1pt">
                    <w:txbxContent>
                      <w:p w14:paraId="3E5BA8D8" w14:textId="77777777"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25D1C" w14:textId="77777777"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9200" behindDoc="0" locked="1" layoutInCell="1" allowOverlap="1" wp14:anchorId="0C2F52AB" wp14:editId="79621016">
              <wp:simplePos x="0" y="0"/>
              <wp:positionH relativeFrom="page">
                <wp:posOffset>284480</wp:posOffset>
              </wp:positionH>
              <wp:positionV relativeFrom="page">
                <wp:posOffset>180975</wp:posOffset>
              </wp:positionV>
              <wp:extent cx="7091680" cy="10497185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1680" cy="10497185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D4E85F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963525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B88224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EAD4E3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56A340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C600BC4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6D51C87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CA6626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7F154A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C617C1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AFEC6A" w14:textId="77777777" w:rsidR="0082002C" w:rsidRPr="00945CCC" w:rsidRDefault="0082002C" w:rsidP="0082002C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EAFC2F" w14:textId="77777777"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63E581" w14:textId="77777777" w:rsidR="0082002C" w:rsidRDefault="0082002C" w:rsidP="0082002C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5A207C" w14:textId="77777777"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A49F69" w14:textId="77777777" w:rsidR="0082002C" w:rsidRPr="000411E6" w:rsidRDefault="0082002C" w:rsidP="0082002C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8E2FD2" w14:textId="77777777" w:rsidR="0082002C" w:rsidRDefault="0082002C" w:rsidP="0082002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76801A" w14:textId="77777777"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CDAD5C" w14:textId="77777777"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04AEE2" w14:textId="77777777" w:rsidR="0082002C" w:rsidRPr="00931BF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A71189" w14:textId="0155111E" w:rsidR="0082002C" w:rsidRPr="00A32665" w:rsidRDefault="0082002C" w:rsidP="0082002C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CB9AB5" w14:textId="453256E1" w:rsidR="0082002C" w:rsidRPr="005E4A3B" w:rsidRDefault="00A71C2B" w:rsidP="0082002C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9167DB" w14:textId="7240F9E8" w:rsidR="0082002C" w:rsidRPr="005E4A3B" w:rsidRDefault="00A71C2B" w:rsidP="0082002C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616EB6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841920" w14:textId="6895A1EC" w:rsidR="0082002C" w:rsidRPr="005E4A3B" w:rsidRDefault="00A71C2B" w:rsidP="0082002C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D12B57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84A8D8" w14:textId="2BDCC50F" w:rsidR="0082002C" w:rsidRPr="000411E6" w:rsidRDefault="00A71C2B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840BA9" w14:textId="49BBA1B3" w:rsidR="0082002C" w:rsidRPr="000411E6" w:rsidRDefault="00A71C2B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3CC229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678760" w14:textId="3196E1DA" w:rsidR="0082002C" w:rsidRPr="000411E6" w:rsidRDefault="00A71C2B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4BC9D0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C8B488" w14:textId="6A1119FA" w:rsidR="0082002C" w:rsidRPr="0079077B" w:rsidRDefault="00E54C42" w:rsidP="0082002C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A71C2B"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3B705A" w14:textId="2381CC70" w:rsidR="0082002C" w:rsidRPr="00A32665" w:rsidRDefault="00A71C2B" w:rsidP="0082002C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33F115" w14:textId="77777777"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D082FC" w14:textId="77777777"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9675F7" w14:textId="327A731D" w:rsidR="0082002C" w:rsidRPr="005374BE" w:rsidRDefault="0082002C" w:rsidP="0082002C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A71C2B" w:rsidRPr="00A71C2B">
                                    <w:rPr>
                                      <w:noProof/>
                                    </w:rPr>
                                    <w:instrText>13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A71C2B">
                                    <w:rPr>
                                      <w:noProof/>
                                    </w:rPr>
                                    <w:t>13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777C67" w14:textId="77777777" w:rsidR="0082002C" w:rsidRPr="005374BE" w:rsidRDefault="0082002C" w:rsidP="0082002C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54C42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38AC7C" w14:textId="7CCF9991" w:rsidR="0082002C" w:rsidRDefault="00A71C2B" w:rsidP="0082002C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FA9811" w14:textId="18077C75" w:rsidR="0082002C" w:rsidRDefault="0082002C" w:rsidP="0082002C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A71C2B">
                                    <w:t>878.2023-АСУ ТП.Э3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80890" y="557164"/>
                                <a:ext cx="2372136" cy="842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1EF880" w14:textId="5319AB61" w:rsidR="0082002C" w:rsidRDefault="00E54C42" w:rsidP="0082002C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A71C2B">
                                    <w:t xml:space="preserve">Строительство водогрейной котельной 400 </w:t>
                                  </w:r>
                                  <w:proofErr w:type="spellStart"/>
                                  <w:r w:rsidR="00A71C2B">
                                    <w:t>гкал</w:t>
                                  </w:r>
                                  <w:proofErr w:type="spellEnd"/>
                                  <w:r w:rsidR="00A71C2B">
                                    <w:t>/час на территории ивановской ТЭЦ-2</w:t>
                                  </w:r>
                                  <w:r>
                                    <w:fldChar w:fldCharType="end"/>
                                  </w:r>
                                  <w:r w:rsidR="0082002C">
                                    <w:t>.</w:t>
                                  </w:r>
                                </w:p>
                                <w:p w14:paraId="6C2FFE3F" w14:textId="169449E7" w:rsidR="0082002C" w:rsidRPr="00050AC2" w:rsidRDefault="00E54C42" w:rsidP="0082002C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A71C2B">
                                      <w:t>Схемы электрические принципиальные электроснабжения электроприёмников от основного, дополнительного и резервного источников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40F802" w14:textId="77777777"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6957B9" w14:textId="77777777"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C211B4" w14:textId="77777777"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1C257D" w14:textId="77777777"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40DA2D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FF716A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CBD6E9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AA30A4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1B0ACA" w14:textId="77777777"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58B782" w14:textId="77777777"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2F52AB" id="Группа 9" o:spid="_x0000_s1137" style="position:absolute;left:0;text-align:left;margin-left:22.4pt;margin-top:14.25pt;width:558.4pt;height:826.55pt;z-index:25169920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9D4E85F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8963525" w14:textId="77777777"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7B88224" w14:textId="77777777"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CEAD4E3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E56A340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6C600BC4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6D51C87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69CA6626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C7F154A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0DC617C1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5EAFEC6A" w14:textId="77777777" w:rsidR="0082002C" w:rsidRPr="00945CCC" w:rsidRDefault="0082002C" w:rsidP="0082002C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08EAFC2F" w14:textId="77777777" w:rsidR="0082002C" w:rsidRDefault="0082002C" w:rsidP="0082002C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6163E581" w14:textId="77777777" w:rsidR="0082002C" w:rsidRDefault="0082002C" w:rsidP="0082002C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505A207C" w14:textId="77777777"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1EA49F69" w14:textId="77777777" w:rsidR="0082002C" w:rsidRPr="000411E6" w:rsidRDefault="0082002C" w:rsidP="0082002C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668E2FD2" w14:textId="77777777" w:rsidR="0082002C" w:rsidRDefault="0082002C" w:rsidP="0082002C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1F76801A" w14:textId="77777777" w:rsidR="0082002C" w:rsidRDefault="0082002C" w:rsidP="0082002C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16CDAD5C" w14:textId="77777777"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3504AEE2" w14:textId="77777777" w:rsidR="0082002C" w:rsidRPr="00931BF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50A71189" w14:textId="0155111E" w:rsidR="0082002C" w:rsidRPr="00A32665" w:rsidRDefault="0082002C" w:rsidP="0082002C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42CB9AB5" w14:textId="453256E1" w:rsidR="0082002C" w:rsidRPr="005E4A3B" w:rsidRDefault="00A71C2B" w:rsidP="0082002C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119167DB" w14:textId="7240F9E8" w:rsidR="0082002C" w:rsidRPr="005E4A3B" w:rsidRDefault="00A71C2B" w:rsidP="0082002C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3D616EB6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20841920" w14:textId="6895A1EC" w:rsidR="0082002C" w:rsidRPr="005E4A3B" w:rsidRDefault="00A71C2B" w:rsidP="0082002C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3FD12B57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6784A8D8" w14:textId="2BDCC50F" w:rsidR="0082002C" w:rsidRPr="000411E6" w:rsidRDefault="00A71C2B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42840BA9" w14:textId="49BBA1B3" w:rsidR="0082002C" w:rsidRPr="000411E6" w:rsidRDefault="00A71C2B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0E3CC229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05678760" w14:textId="3196E1DA" w:rsidR="0082002C" w:rsidRPr="000411E6" w:rsidRDefault="00A71C2B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5F4BC9D0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43C8B488" w14:textId="6A1119FA" w:rsidR="0082002C" w:rsidRPr="0079077B" w:rsidRDefault="00E54C42" w:rsidP="0082002C">
                            <w:pPr>
                              <w:pStyle w:val="34f1"/>
                            </w:pPr>
                            <w:fldSimple w:instr=" DOCPROPERTY  Company  \* MERGEFORMAT ">
                              <w:r w:rsidR="00A71C2B"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183B705A" w14:textId="2381CC70" w:rsidR="0082002C" w:rsidRPr="00A32665" w:rsidRDefault="00A71C2B" w:rsidP="0082002C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5133F115" w14:textId="77777777"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3CD082FC" w14:textId="77777777"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2E9675F7" w14:textId="327A731D" w:rsidR="0082002C" w:rsidRPr="005374BE" w:rsidRDefault="0082002C" w:rsidP="0082002C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A71C2B" w:rsidRPr="00A71C2B">
                              <w:rPr>
                                <w:noProof/>
                              </w:rPr>
                              <w:instrText>13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A71C2B">
                              <w:rPr>
                                <w:noProof/>
                              </w:rPr>
                              <w:t>13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53777C67" w14:textId="77777777" w:rsidR="0082002C" w:rsidRPr="005374BE" w:rsidRDefault="0082002C" w:rsidP="0082002C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54C42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6E38AC7C" w14:textId="7CCF9991" w:rsidR="0082002C" w:rsidRDefault="00A71C2B" w:rsidP="0082002C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5AFA9811" w14:textId="18077C75" w:rsidR="0082002C" w:rsidRDefault="0082002C" w:rsidP="0082002C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A71C2B">
                              <w:t>878.2023-АСУ ТП.Э3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3808;top:5571;width:23722;height:84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111EF880" w14:textId="5319AB61" w:rsidR="0082002C" w:rsidRDefault="00E54C42" w:rsidP="0082002C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A71C2B">
                              <w:t xml:space="preserve">Строительство водогрейной котельной 400 </w:t>
                            </w:r>
                            <w:proofErr w:type="spellStart"/>
                            <w:r w:rsidR="00A71C2B">
                              <w:t>гкал</w:t>
                            </w:r>
                            <w:proofErr w:type="spellEnd"/>
                            <w:r w:rsidR="00A71C2B">
                              <w:t>/час на территории ивановской ТЭЦ-2</w:t>
                            </w:r>
                            <w:r>
                              <w:fldChar w:fldCharType="end"/>
                            </w:r>
                            <w:r w:rsidR="0082002C">
                              <w:t>.</w:t>
                            </w:r>
                          </w:p>
                          <w:p w14:paraId="6C2FFE3F" w14:textId="169449E7" w:rsidR="0082002C" w:rsidRPr="00050AC2" w:rsidRDefault="00E54C42" w:rsidP="0082002C">
                            <w:pPr>
                              <w:pStyle w:val="34f1"/>
                            </w:pPr>
                            <w:fldSimple w:instr=" DOCPROPERTY  Title  \* MERGEFORMAT ">
                              <w:r w:rsidR="00A71C2B">
                                <w:t>Схемы электрические принципиальные электроснабжения электроприёмников от основного, дополнительного и резервного источников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2440F802" w14:textId="77777777"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556957B9" w14:textId="77777777"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3CC211B4" w14:textId="77777777"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0C1C257D" w14:textId="77777777"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0440DA2D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30FF716A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12CBD6E9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74AA30A4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171B0ACA" w14:textId="77777777"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6E58B782" w14:textId="77777777"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DD2C7" w14:textId="77777777" w:rsidR="0082002C" w:rsidRDefault="001F1EE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1248" behindDoc="0" locked="1" layoutInCell="1" allowOverlap="1" wp14:anchorId="59522E63" wp14:editId="40CA792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55600" cy="10486800"/>
              <wp:effectExtent l="0" t="0" r="13335" b="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55600" cy="10486800"/>
                        <a:chOff x="0" y="0"/>
                        <a:chExt cx="14657322" cy="10486456"/>
                      </a:xfrm>
                    </wpg:grpSpPr>
                    <wpg:grpSp>
                      <wpg:cNvPr id="5" name="Группа 5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" name="Группа 6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7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8" name="Группа 8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1" name="Группа 21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24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0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1" name="Группа 31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35" name="Группа 35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36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088A77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3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A4CDB9" w14:textId="77777777" w:rsidR="001F1EE2" w:rsidRDefault="001F1EE2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560EC7" w14:textId="77777777" w:rsidR="001F1EE2" w:rsidRDefault="001F1EE2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2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B31979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3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79A91F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4" name="Группа 44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4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B2276A1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7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174365D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8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2C00D4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9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D06FD4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60738A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" name="Группа 54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55" name="Группа 55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56" name="Группа 56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57" name="Группа 57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58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2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8" name="Группа 68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69" name="Группа 69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70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A1A8586" w14:textId="77777777" w:rsidR="001F1EE2" w:rsidRPr="00CB1016" w:rsidRDefault="001F1EE2" w:rsidP="001F1EE2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1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AB574B" w14:textId="77777777" w:rsidR="001F1EE2" w:rsidRPr="005374BE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E54C42"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2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28113C" w14:textId="394C9AF8" w:rsidR="001F1EE2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A71C2B">
                                        <w:t>878.2023-АСУ ТП.Э3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4" name="Группа 74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83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BA4B707" w14:textId="77777777" w:rsidR="001F1EE2" w:rsidRPr="00945CCC" w:rsidRDefault="001F1EE2" w:rsidP="001F1EE2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9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6DA44C" w14:textId="77777777" w:rsidR="001F1EE2" w:rsidRDefault="001F1EE2" w:rsidP="001F1EE2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0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1AB96E7" w14:textId="77777777"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2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C5B3E3C" w14:textId="77777777" w:rsidR="001F1EE2" w:rsidRPr="000411E6" w:rsidRDefault="001F1EE2" w:rsidP="001F1EE2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3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2AD120" w14:textId="77777777"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85A7CC" w14:textId="77777777"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6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88FD464" w14:textId="77777777"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7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C4FF10" w14:textId="77777777"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1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E9F06A" w14:textId="77777777"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8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FD614D" w14:textId="77777777"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5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57DE14E" w14:textId="77777777"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6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8CA7A3" w14:textId="77777777"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7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25B186" w14:textId="77777777"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5" name="Группа 135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13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3709AD0" w14:textId="77777777" w:rsidR="001F1EE2" w:rsidRPr="006C5C53" w:rsidRDefault="001F1EE2" w:rsidP="001F1EE2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39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462CE8" w14:textId="77777777" w:rsidR="001F1EE2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323586B7" w14:textId="77777777" w:rsidR="001F1EE2" w:rsidRPr="001F58C5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40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734" name="Rectangle 74"/>
                      <wps:cNvSpPr>
                        <a:spLocks noChangeArrowheads="1"/>
                      </wps:cNvSpPr>
                      <wps:spPr bwMode="auto">
                        <a:xfrm>
                          <a:off x="437322" y="0"/>
                          <a:ext cx="1422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9522E63" id="Группа 1" o:spid="_x0000_s1228" style="position:absolute;left:0;text-align:left;margin-left:22.7pt;margin-top:14.2pt;width:1154pt;height:825.75pt;z-index:251701248;mso-position-horizontal-relative:page;mso-position-vertical-relative:page;mso-width-relative:margin;mso-height-relative:margin" coordsize="146573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">
              <v:group id="Группа 5" o:spid="_x0000_s1229" style="position:absolute;top:51126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group id="Группа 6" o:spid="_x0000_s12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91" o:spid="_x0000_s123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" filled="f" strokeweight="1.5pt">
                    <v:textbox inset=",1mm"/>
                  </v:rect>
                  <v:group id="Группа 8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group id="Группа 21" o:spid="_x0000_s123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line id="Line 76" o:spid="_x0000_s123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LKwwAAANsAAAAPAAAAZHJzL2Rvd25yZXYueG1sRI/NasMw&#10;EITvhbyD2EBvjRxT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k3LSysMAAADbAAAADwAA&#10;AAAAAAAAAAAAAAAHAgAAZHJzL2Rvd25yZXYueG1sUEsFBgAAAAADAAMAtwAAAPcCAAAAAA==&#10;" strokeweight="1.5pt"/>
                      <v:line id="Line 77" o:spid="_x0000_s123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ndRwwAAANsAAAAPAAAAZHJzL2Rvd25yZXYueG1sRI/NasMw&#10;EITvhbyD2EBvjRxDQ3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/D53UcMAAADbAAAADwAA&#10;AAAAAAAAAAAAAAAHAgAAZHJzL2Rvd25yZXYueG1sUEsFBgAAAAADAAMAtwAAAPcCAAAAAA==&#10;" strokeweight="1.5pt"/>
                      <v:line id="Line 78" o:spid="_x0000_s123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        <v:line id="Line 79" o:spid="_x0000_s123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" strokeweight="1.5pt"/>
                    </v:group>
                    <v:line id="Line 92" o:spid="_x0000_s123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EIUvwAAANsAAAAPAAAAZHJzL2Rvd25yZXYueG1sRE9Ni8Iw&#10;EL0v+B/CCN7WVAV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BpkEIUvwAAANsAAAAPAAAAAAAA&#10;AAAAAAAAAAcCAABkcnMvZG93bnJldi54bWxQSwUGAAAAAAMAAwC3AAAA8wIAAAAA&#10;" strokeweight="1.5pt"/>
                  </v:group>
                </v:group>
                <v:group id="Группа 31" o:spid="_x0000_s123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Группа 35" o:spid="_x0000_s124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24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NeexAAAANsAAAAPAAAAZHJzL2Rvd25yZXYueG1sRI/RasJA&#10;FETfC/2H5Rb6UsxGh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AUo157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74088A77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24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0PswwAAANsAAAAPAAAAZHJzL2Rvd25yZXYueG1sRI/disIw&#10;FITvF3yHcARvljVVQd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dLdD7M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7A4CDB9" w14:textId="77777777"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24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5kM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uvjl/gD5PIfAAD//wMAUEsBAi0AFAAGAAgAAAAhANvh9svuAAAAhQEAABMAAAAAAAAAAAAAAAAA&#10;AAAAAFtDb250ZW50X1R5cGVzXS54bWxQSwECLQAUAAYACAAAACEAWvQsW78AAAAVAQAACwAAAAAA&#10;AAAAAAAAAAAfAQAAX3JlbHMvLnJlbHNQSwECLQAUAAYACAAAACEAvYuZDMAAAADbAAAADwAAAAAA&#10;AAAAAAAAAAAHAgAAZHJzL2Rvd25yZXYueG1sUEsFBgAAAAADAAMAtwAAAPQCAAAAAA==&#10;" filled="f" stroked="f" strokeweight="1.5pt">
                      <v:textbox style="layout-flow:vertical;mso-layout-flow-alt:bottom-to-top" inset=".4mm,.4mm,.4mm,.4mm">
                        <w:txbxContent>
                          <w:p w14:paraId="7E560EC7" w14:textId="77777777"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24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aLgxAAAANsAAAAPAAAAZHJzL2Rvd25yZXYueG1sRI/disIw&#10;FITvF3yHcARvFk2Vx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CIVouD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7EB31979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24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Qd7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eJvC40v8AXJxBwAA//8DAFBLAQItABQABgAIAAAAIQDb4fbL7gAAAIUBAAATAAAAAAAAAAAA&#10;AAAAAAAAAABbQ29udGVudF9UeXBlc10ueG1sUEsBAi0AFAAGAAgAAAAhAFr0LFu/AAAAFQEAAAsA&#10;AAAAAAAAAAAAAAAAHwEAAF9yZWxzLy5yZWxzUEsBAi0AFAAGAAgAAAAhAE1ZB3v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6D79A91F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4" o:spid="_x0000_s124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shape id="Text Box 87" o:spid="_x0000_s124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6B2276A1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24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1174365D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24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" filled="f" stroked="f" strokeweight="1.5pt">
                      <v:textbox style="layout-flow:vertical;mso-layout-flow-alt:bottom-to-top" inset="0,0,0,0">
                        <w:txbxContent>
                          <w:p w14:paraId="342C00D4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25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0BD06FD4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25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nU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tanL+kHyPkTAAD//wMAUEsBAi0AFAAGAAgAAAAhANvh9svuAAAAhQEAABMAAAAAAAAAAAAAAAAA&#10;AAAAAFtDb250ZW50X1R5cGVzXS54bWxQSwECLQAUAAYACAAAACEAWvQsW78AAAAVAQAACwAAAAAA&#10;AAAAAAAAAAAfAQAAX3JlbHMvLnJlbHNQSwECLQAUAAYACAAAACEAHF8p1MAAAADbAAAADwAAAAAA&#10;AAAAAAAAAAAHAgAAZHJzL2Rvd25yZXYueG1sUEsFBgAAAAADAAMAtwAAAPQCAAAAAA==&#10;" filled="f" stroked="f" strokeweight="1.5pt">
                      <v:textbox style="layout-flow:vertical;mso-layout-flow-alt:bottom-to-top" inset="0,0,0,0">
                        <w:txbxContent>
                          <w:p w14:paraId="1060738A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54" o:spid="_x0000_s1252" style="position:absolute;left:79910;top:97880;width:66600;height:6984" coordsize="66600,6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Группа 55" o:spid="_x0000_s1253" style="position:absolute;width:66600;height:6984" coordsize="66599,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group id="Группа 56" o:spid="_x0000_s1254" style="position:absolute;width:66599;height:5398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group id="Группа 57" o:spid="_x0000_s1255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<v:line id="Line 102" o:spid="_x0000_s1256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" strokeweight="1.5pt">
                        <v:stroke startarrowwidth="narrow" startarrowlength="short" endarrowwidth="narrow" endarrowlength="short"/>
                      </v:line>
                      <v:line id="Line 112" o:spid="_x0000_s1257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13" o:spid="_x0000_s1258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z5a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T16Uv6AXr+CwAA//8DAFBLAQItABQABgAIAAAAIQDb4fbL7gAAAIUBAAATAAAAAAAAAAAAAAAA&#10;AAAAAABbQ29udGVudF9UeXBlc10ueG1sUEsBAi0AFAAGAAgAAAAhAFr0LFu/AAAAFQEAAAsAAAAA&#10;AAAAAAAAAAAAHwEAAF9yZWxzLy5yZWxzUEsBAi0AFAAGAAgAAAAhAGeXPlrBAAAA2wAAAA8AAAAA&#10;AAAAAAAAAAAABwIAAGRycy9kb3ducmV2LnhtbFBLBQYAAAAAAwADALcAAAD1AgAAAAA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25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" strokecolor="windowText" strokeweight="1.5pt"/>
                      <v:line id="Line 98" o:spid="_x0000_s1260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99" o:spid="_x0000_s1261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00" o:spid="_x0000_s1262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01" o:spid="_x0000_s1263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" strokeweight="1.5pt">
                        <v:stroke startarrowwidth="narrow" startarrowlength="short" endarrowwidth="narrow" endarrowlength="short"/>
                      </v:line>
                      <v:line id="Line 103" o:spid="_x0000_s1264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">
                        <v:stroke startarrowwidth="narrow" startarrowlength="short" endarrowwidth="narrow" endarrowlength="short"/>
                      </v:line>
                      <v:line id="Line 133" o:spid="_x0000_s1265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</v:group>
                    <v:group id="Группа 68" o:spid="_x0000_s1266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group id="Группа 69" o:spid="_x0000_s1267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rect id="Rectangle 123" o:spid="_x0000_s1268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" filled="f" stroked="f">
                          <v:textbox inset="1pt,.4mm,1pt,1pt">
                            <w:txbxContent>
                              <w:p w14:paraId="4A1A8586" w14:textId="77777777" w:rsidR="001F1EE2" w:rsidRPr="00CB1016" w:rsidRDefault="001F1EE2" w:rsidP="001F1EE2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269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" filled="f" stroked="f">
                          <v:textbox inset="1pt,.4mm,1pt,1pt">
                            <w:txbxContent>
                              <w:p w14:paraId="55AB574B" w14:textId="77777777" w:rsidR="001F1EE2" w:rsidRPr="005374BE" w:rsidRDefault="001F1EE2" w:rsidP="001F1EE2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E54C42"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270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" filled="f" stroked="f">
                          <v:textbox inset="1pt,.4mm,1pt,1pt">
                            <w:txbxContent>
                              <w:p w14:paraId="3128113C" w14:textId="394C9AF8" w:rsidR="001F1EE2" w:rsidRDefault="001F1EE2" w:rsidP="001F1EE2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A71C2B">
                                  <w:t>878.2023-АСУ ТП.Э3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74" o:spid="_x0000_s1271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  <v:rect id="Rectangle 119" o:spid="_x0000_s1272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0BHxQAAANsAAAAPAAAAZHJzL2Rvd25yZXYueG1sRI9Pa8JA&#10;FMTvhX6H5RW8SN1UoT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CWE0BHxQAAANsAAAAP&#10;AAAAAAAAAAAAAAAAAAcCAABkcnMvZG93bnJldi54bWxQSwUGAAAAAAMAAwC3AAAA+QIAAAAA&#10;" filled="f" stroked="f">
                          <v:textbox inset="0,0,0,0">
                            <w:txbxContent>
                              <w:p w14:paraId="0BA4B707" w14:textId="77777777" w:rsidR="001F1EE2" w:rsidRPr="00945CCC" w:rsidRDefault="001F1EE2" w:rsidP="001F1EE2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273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" filled="f" stroked="f">
                          <v:textbox inset="0,0,0,0">
                            <w:txbxContent>
                              <w:p w14:paraId="446DA44C" w14:textId="77777777" w:rsidR="001F1EE2" w:rsidRDefault="001F1EE2" w:rsidP="001F1EE2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274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" filled="f" stroked="f">
                          <v:textbox inset="0,0,0,0">
                            <w:txbxContent>
                              <w:p w14:paraId="11AB96E7" w14:textId="77777777"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275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" filled="f" stroked="f">
                          <v:textbox inset="0,0,0,0">
                            <w:txbxContent>
                              <w:p w14:paraId="7C5B3E3C" w14:textId="77777777" w:rsidR="001F1EE2" w:rsidRPr="000411E6" w:rsidRDefault="001F1EE2" w:rsidP="001F1EE2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276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  <v:textbox inset="0,0,0,0">
                            <w:txbxContent>
                              <w:p w14:paraId="772AD120" w14:textId="77777777"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27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  <v:textbox inset="0,0,0,0">
                            <w:txbxContent>
                              <w:p w14:paraId="2E85A7CC" w14:textId="77777777"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278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  <v:textbox inset="0,0,0,0">
                            <w:txbxContent>
                              <w:p w14:paraId="388FD464" w14:textId="77777777"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7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  <v:textbox inset="0,0,0,0">
                            <w:txbxContent>
                              <w:p w14:paraId="56C4FF10" w14:textId="77777777"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80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  <v:textbox inset="0,0,0,0">
                            <w:txbxContent>
                              <w:p w14:paraId="08E9F06A" w14:textId="77777777"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1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  <v:textbox inset="0,0,0,0">
                            <w:txbxContent>
                              <w:p w14:paraId="78FD614D" w14:textId="77777777"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2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  <v:textbox inset="0,0,0,0">
                            <w:txbxContent>
                              <w:p w14:paraId="057DE14E" w14:textId="77777777"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  <v:textbox inset="0,0,0,0">
                            <w:txbxContent>
                              <w:p w14:paraId="318CA7A3" w14:textId="77777777"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4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  <v:textbox inset="0,0,0,0">
                            <w:txbxContent>
                              <w:p w14:paraId="5825B186" w14:textId="77777777"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135" o:spid="_x0000_s1285" style="position:absolute;left:29553;top:5340;width:32400;height:1655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<v:rect id="Rectangle 122" o:spid="_x0000_s128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" filled="f" stroked="f">
                      <v:textbox inset="1pt,.4mm,1pt,1pt">
                        <w:txbxContent>
                          <w:p w14:paraId="73709AD0" w14:textId="77777777" w:rsidR="001F1EE2" w:rsidRPr="006C5C53" w:rsidRDefault="001F1EE2" w:rsidP="001F1EE2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28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" filled="f" stroked="f">
                      <v:textbox inset="1pt,.4mm,1pt,1pt">
                        <w:txbxContent>
                          <w:p w14:paraId="2F462CE8" w14:textId="77777777" w:rsidR="001F1EE2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  <w:p w14:paraId="323586B7" w14:textId="77777777" w:rsidR="001F1EE2" w:rsidRPr="001F58C5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line id="Line 99" o:spid="_x0000_s1288" style="position:absolute;visibility:visible;mso-wrap-style:square" from="0,0" to="0,5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" strokeweight="1.5pt">
                  <v:stroke startarrowwidth="narrow" startarrowlength="short" endarrowwidth="narrow" endarrowlength="short"/>
                </v:line>
              </v:group>
              <v:rect id="Rectangle 74" o:spid="_x0000_s1289" style="position:absolute;left:4373;width:1422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L/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Nh9PYOv2fSEZDzHwAAAP//AwBQSwECLQAUAAYACAAAACEA2+H2y+4AAACFAQAAEwAAAAAAAAAA&#10;AAAAAAAAAAAAW0NvbnRlbnRfVHlwZXNdLnhtbFBLAQItABQABgAIAAAAIQBa9CxbvwAAABUBAAAL&#10;AAAAAAAAAAAAAAAAAB8BAABfcmVscy8ucmVsc1BLAQItABQABgAIAAAAIQBLuQL/xQAAANwAAAAP&#10;AAAAAAAAAAAAAAAAAAcCAABkcnMvZG93bnJldi54bWxQSwUGAAAAAAMAAwC3AAAA+Q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F0D65" w14:textId="77777777" w:rsidR="005D4516" w:rsidRDefault="005D451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32960025" wp14:editId="3F90496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975088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BFB670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64DD44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B955C48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5FE209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979536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244F8FC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ECA39C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E04213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2B6853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2E25656" w14:textId="77777777" w:rsidR="005D4516" w:rsidRPr="00CB1016" w:rsidRDefault="005D451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894D561" w14:textId="77777777" w:rsidR="005D4516" w:rsidRPr="005374BE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E54C42">
                                      <w:rPr>
                                        <w:noProof/>
                                        <w:lang w:val="en-US"/>
                                      </w:rPr>
                                      <w:t>11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C07F980" w14:textId="77777777" w:rsidR="005D4516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54C42">
                                      <w:t>A.B.XXX.XX.XX.</w:t>
                                    </w:r>
                                    <w:proofErr w:type="gramStart"/>
                                    <w:r w:rsidR="00E54C42">
                                      <w:t>X-X</w:t>
                                    </w:r>
                                    <w:proofErr w:type="gramEnd"/>
                                    <w:r w:rsidR="00E54C42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368DFC1" w14:textId="77777777" w:rsidR="005D4516" w:rsidRPr="00945CCC" w:rsidRDefault="005D451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3269D66" w14:textId="77777777" w:rsidR="005D4516" w:rsidRDefault="005D451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C580845" w14:textId="77777777"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FE6D2CB" w14:textId="77777777" w:rsidR="005D4516" w:rsidRPr="000411E6" w:rsidRDefault="005D451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EF2DEE3" w14:textId="77777777"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01BEE4D" w14:textId="77777777"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E2BEF5F" w14:textId="77777777"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CC1D55E" w14:textId="77777777"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788C967" w14:textId="77777777"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12CB7A0" w14:textId="77777777"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E8CCDF3" w14:textId="77777777"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FC8401A" w14:textId="77777777"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0F991C" w14:textId="77777777"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A7FCDA" w14:textId="77777777"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FCA05D" w14:textId="77777777"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960025" id="Группа 550" o:spid="_x0000_s1290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">
              <v:group id="Группа 551" o:spid="_x0000_s1291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92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93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9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95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96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97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98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99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300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301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302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303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304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5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B975088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6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5BFB670" w14:textId="77777777"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7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064DD44" w14:textId="77777777"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8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6B955C48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9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85FE209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310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311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6979536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2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244F8FC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3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55ECA39C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4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FE04213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5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72B6853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6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317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318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319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320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321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322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323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4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25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26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327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328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329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330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331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02E25656" w14:textId="77777777" w:rsidR="005D4516" w:rsidRPr="00CB1016" w:rsidRDefault="005D451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332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4894D561" w14:textId="77777777" w:rsidR="005D4516" w:rsidRPr="005374BE" w:rsidRDefault="005D451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E54C42">
                                <w:rPr>
                                  <w:noProof/>
                                  <w:lang w:val="en-US"/>
                                </w:rPr>
                                <w:t>11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333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4C07F980" w14:textId="77777777" w:rsidR="005D4516" w:rsidRDefault="005D451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54C42">
                                <w:t>A.B.XXX.XX.XX.</w:t>
                              </w:r>
                              <w:proofErr w:type="gramStart"/>
                              <w:r w:rsidR="00E54C42">
                                <w:t>X-X</w:t>
                              </w:r>
                              <w:proofErr w:type="gramEnd"/>
                              <w:r w:rsidR="00E54C42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334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335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1368DFC1" w14:textId="77777777" w:rsidR="005D4516" w:rsidRPr="00945CCC" w:rsidRDefault="005D451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336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33269D66" w14:textId="77777777" w:rsidR="005D4516" w:rsidRDefault="005D451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337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6C580845" w14:textId="77777777"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338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6FE6D2CB" w14:textId="77777777" w:rsidR="005D4516" w:rsidRPr="000411E6" w:rsidRDefault="005D451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339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5EF2DEE3" w14:textId="77777777"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340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701BEE4D" w14:textId="77777777"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341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4E2BEF5F" w14:textId="77777777"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2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1CC1D55E" w14:textId="77777777"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3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0788C967" w14:textId="77777777"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4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012CB7A0" w14:textId="77777777"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5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5E8CCDF3" w14:textId="77777777"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6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6FC8401A" w14:textId="77777777"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7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490F991C" w14:textId="77777777"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348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349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00A7FCDA" w14:textId="77777777"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50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42FCA05D" w14:textId="77777777"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EC5BB" w14:textId="77777777" w:rsidR="00441C13" w:rsidRDefault="00441C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D5CFCF1" wp14:editId="13605B15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BBF370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B64C9A0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E9F6218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688500F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86AE68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FA468B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A0E2447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A7D402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F38D0D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85E7A76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11360D" w14:textId="77777777" w:rsidR="00441C13" w:rsidRPr="00945CCC" w:rsidRDefault="00441C1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128BAD" w14:textId="77777777"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87E1831" w14:textId="77777777" w:rsidR="00441C13" w:rsidRDefault="00441C1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0FDA8B" w14:textId="77777777"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907242" w14:textId="77777777" w:rsidR="00441C13" w:rsidRPr="000411E6" w:rsidRDefault="00441C1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75C3A0" w14:textId="77777777" w:rsidR="00441C13" w:rsidRDefault="00441C1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BFD78D" w14:textId="77777777"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467E05" w14:textId="77777777"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9E7C88" w14:textId="77777777" w:rsidR="00441C13" w:rsidRPr="00931BF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1FE1FE" w14:textId="77777777" w:rsidR="00441C13" w:rsidRPr="00A32665" w:rsidRDefault="00441C1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83757CB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90E31C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F11BCBA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8D1311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0DCCBC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B07D02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3092117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35A0E3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20FAA5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B9F1B4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8D7DC9" w14:textId="77777777" w:rsidR="00441C13" w:rsidRPr="0079077B" w:rsidRDefault="00E54C42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3D28AE" w14:textId="77777777" w:rsidR="00441C13" w:rsidRPr="00A32665" w:rsidRDefault="00441C1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40CD28" w14:textId="77777777"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FBE0B0" w14:textId="77777777"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D22FA7" w14:textId="77777777" w:rsidR="00441C13" w:rsidRPr="005374BE" w:rsidRDefault="00441C1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54C42" w:rsidRPr="00E54C42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54C42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8524316" w14:textId="77777777" w:rsidR="00441C13" w:rsidRPr="005374BE" w:rsidRDefault="00441C1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B84780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4CD632" w14:textId="77777777" w:rsidR="00441C13" w:rsidRDefault="00441C1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54C42">
                                    <w:t>A.B.XXX.XX.XX.</w:t>
                                  </w:r>
                                  <w:proofErr w:type="gramStart"/>
                                  <w:r w:rsidR="00E54C42">
                                    <w:t>X-X</w:t>
                                  </w:r>
                                  <w:proofErr w:type="gramEnd"/>
                                  <w:r w:rsidR="00E54C42"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211513" w14:textId="77777777" w:rsidR="00441C13" w:rsidRDefault="00E54C42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441C13">
                                    <w:t>.</w:t>
                                  </w:r>
                                </w:p>
                                <w:p w14:paraId="19324AE7" w14:textId="77777777" w:rsidR="00441C13" w:rsidRPr="00F9048A" w:rsidRDefault="00441C1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E54C42">
                                    <w:rPr>
                                      <w:rStyle w:val="34fe"/>
                                    </w:rPr>
                                    <w:t>Схема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78C3F5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AB8D947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ED0393" w14:textId="77777777"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98B2A5" w14:textId="77777777"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36473E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94715C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E83177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0AC806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40FE46" w14:textId="77777777"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D29433" w14:textId="77777777"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D5CFCF1" id="Группа 10" o:spid="_x0000_s1351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">
              <v:group id="Группа 11" o:spid="_x0000_s1352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group id="Группа 12" o:spid="_x0000_s1353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Группа 13" o:spid="_x0000_s1354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Группа 14" o:spid="_x0000_s13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rect id="Rectangle 91" o:spid="_x0000_s1356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" filled="f" strokeweight="1.5pt">
                        <v:textbox inset=",1mm"/>
                      </v:rect>
                      <v:group id="Группа 16" o:spid="_x0000_s1357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group id="Группа 17" o:spid="_x0000_s1358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line id="Line 76" o:spid="_x0000_s1359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  <v:line id="Line 77" o:spid="_x0000_s1360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    <v:line id="Line 78" o:spid="_x0000_s1361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" strokeweight="1.5pt"/>
                          <v:line id="Line 79" o:spid="_x0000_s1362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" strokeweight="1.5pt"/>
                        </v:group>
                        <v:line id="Line 92" o:spid="_x0000_s1363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0q+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HJtKvsMAAADbAAAADwAA&#10;AAAAAAAAAAAAAAAHAgAAZHJzL2Rvd25yZXYueG1sUEsFBgAAAAADAAMAtwAAAPcCAAAAAA==&#10;" strokeweight="1.5pt"/>
                      </v:group>
                    </v:group>
                    <v:group id="Группа 26" o:spid="_x0000_s1364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Группа 28" o:spid="_x0000_s1365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66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ABBF370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67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B64C9A0" w14:textId="77777777"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68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uxy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mL7B40v8AXJxBwAA//8DAFBLAQItABQABgAIAAAAIQDb4fbL7gAAAIUBAAATAAAAAAAAAAAA&#10;AAAAAAAAAABbQ29udGVudF9UeXBlc10ueG1sUEsBAi0AFAAGAAgAAAAhAFr0LFu/AAAAFQEAAAsA&#10;AAAAAAAAAAAAAAAAHwEAAF9yZWxzLy5yZWxzUEsBAi0AFAAGAAgAAAAhAJq27HL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E9F6218" w14:textId="77777777"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69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HIF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amRyB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688500F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70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+Z3wAAAANsAAAAPAAAAZHJzL2Rvd25yZXYueG1sRE/NisIw&#10;EL4L+w5hFrzImuqC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G/vmd8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E86AE68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71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shape id="Text Box 87" o:spid="_x0000_s1372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0FA468B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73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1A0E2447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74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2FA7D402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75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0F38D0D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76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85E7A76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77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0I3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" filled="f" strokeweight="1.5pt">
                    <v:textbox inset=",1mm"/>
                  </v:rect>
                </v:group>
                <v:group id="Группа 474" o:spid="_x0000_s1378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    <v:group id="Группа 475" o:spid="_x0000_s1379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9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isEvg9E46A3D4AAAD//wMAUEsBAi0AFAAGAAgAAAAhANvh9svuAAAAhQEAABMAAAAAAAAA&#10;AAAAAAAAAAAAAFtDb250ZW50X1R5cGVzXS54bWxQSwECLQAUAAYACAAAACEAWvQsW78AAAAVAQAA&#10;CwAAAAAAAAAAAAAAAAAfAQAAX3JlbHMvLnJlbHNQSwECLQAUAAYACAAAACEAbtvpPcYAAADcAAAA&#10;DwAAAAAAAAAAAAAAAAAHAgAAZHJzL2Rvd25yZXYueG1sUEsFBgAAAAADAAMAtwAAAPoCAAAAAA==&#10;">
                    <v:line id="Line 102" o:spid="_x0000_s1380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381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reryAAAANwAAAAPAAAAZHJzL2Rvd25yZXYueG1sRI9PS8NA&#10;FMTvgt9heYIXaTdNp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DV+rer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09" o:spid="_x0000_s1382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0" o:spid="_x0000_s1383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384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85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0SdxgAAANwAAAAPAAAAZHJzL2Rvd25yZXYueG1sRI9Ra8JA&#10;EITfC/0Pxxb6UvTSWk5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75dEn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386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tzpxgAAANwAAAAPAAAAZHJzL2Rvd25yZXYueG1sRI9Ra8JA&#10;EITfC/0Pxwp9KfXSI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YH7c6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87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"/>
                    <v:line id="Line 135" o:spid="_x0000_s1388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Z3vxgAAANw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vC4SOH/TDwCcvUHAAD//wMAUEsBAi0AFAAGAAgAAAAhANvh9svuAAAAhQEAABMAAAAAAAAA&#10;AAAAAAAAAAAAAFtDb250ZW50X1R5cGVzXS54bWxQSwECLQAUAAYACAAAACEAWvQsW78AAAAVAQAA&#10;CwAAAAAAAAAAAAAAAAAfAQAAX3JlbHMvLnJlbHNQSwECLQAUAAYACAAAACEAduGd78YAAADcAAAA&#10;DwAAAAAAAAAAAAAAAAAHAgAAZHJzL2Rvd25yZXYueG1sUEsFBgAAAAADAAMAtwAAAPoCAAAAAA==&#10;"/>
                    <v:line id="Прямая соединительная линия 18" o:spid="_x0000_s138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" strokecolor="windowText" strokeweight="1.5pt"/>
                    <v:line id="Line 98" o:spid="_x0000_s1390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99" o:spid="_x0000_s1391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92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1" o:spid="_x0000_s1393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394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95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96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97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08" o:spid="_x0000_s1398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99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dRD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NITLmXQE9OQMAAD//wMAUEsBAi0AFAAGAAgAAAAhANvh9svuAAAAhQEAABMAAAAAAAAA&#10;AAAAAAAAAAAAAFtDb250ZW50X1R5cGVzXS54bWxQSwECLQAUAAYACAAAACEAWvQsW78AAAAVAQAA&#10;CwAAAAAAAAAAAAAAAAAfAQAAX3JlbHMvLnJlbHNQSwECLQAUAAYACAAAACEAFXXUQ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400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401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402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1411360D" w14:textId="77777777" w:rsidR="00441C13" w:rsidRPr="00945CCC" w:rsidRDefault="00441C1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03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5F128BAD" w14:textId="77777777" w:rsidR="00441C13" w:rsidRDefault="00441C1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04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487E1831" w14:textId="77777777" w:rsidR="00441C13" w:rsidRDefault="00441C1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05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5A0FDA8B" w14:textId="77777777"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06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09907242" w14:textId="77777777" w:rsidR="00441C13" w:rsidRPr="000411E6" w:rsidRDefault="00441C1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07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0275C3A0" w14:textId="77777777" w:rsidR="00441C13" w:rsidRDefault="00441C1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08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45BFD78D" w14:textId="77777777" w:rsidR="00441C13" w:rsidRDefault="00441C1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409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4F467E05" w14:textId="77777777"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410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3F9E7C88" w14:textId="77777777" w:rsidR="00441C13" w:rsidRPr="00931BF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411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5C1FE1FE" w14:textId="77777777" w:rsidR="00441C13" w:rsidRPr="00A32665" w:rsidRDefault="00441C1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412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483757CB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3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5E90E31C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4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0F11BCBA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5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308D1311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6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280DCCBC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7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64B07D02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8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03092117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9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1335A0E3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0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7520FAA5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1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64B9F1B4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422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118D7DC9" w14:textId="77777777" w:rsidR="00441C13" w:rsidRPr="0079077B" w:rsidRDefault="00E54C42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423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553D28AE" w14:textId="77777777" w:rsidR="00441C13" w:rsidRPr="00A32665" w:rsidRDefault="00441C1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424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2A40CD28" w14:textId="77777777"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425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30FBE0B0" w14:textId="77777777"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426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55D22FA7" w14:textId="77777777" w:rsidR="00441C13" w:rsidRPr="005374BE" w:rsidRDefault="00441C1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54C42" w:rsidRPr="00E54C42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54C42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427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38524316" w14:textId="77777777" w:rsidR="00441C13" w:rsidRPr="005374BE" w:rsidRDefault="00441C1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428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46B84780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429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414CD632" w14:textId="77777777" w:rsidR="00441C13" w:rsidRDefault="00441C1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54C42">
                              <w:t>A.B.XXX.XX.XX.</w:t>
                            </w:r>
                            <w:proofErr w:type="gramStart"/>
                            <w:r w:rsidR="00E54C42">
                              <w:t>X-X</w:t>
                            </w:r>
                            <w:proofErr w:type="gramEnd"/>
                            <w:r w:rsidR="00E54C42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430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1D211513" w14:textId="77777777" w:rsidR="00441C13" w:rsidRDefault="00E54C42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441C13">
                              <w:t>.</w:t>
                            </w:r>
                          </w:p>
                          <w:p w14:paraId="19324AE7" w14:textId="77777777" w:rsidR="00441C13" w:rsidRPr="00F9048A" w:rsidRDefault="00441C1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E54C42">
                              <w:rPr>
                                <w:rStyle w:val="34fe"/>
                              </w:rPr>
                              <w:t>Схема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431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2278C3F5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432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0AB8D947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3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33ED0393" w14:textId="77777777"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4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2198B2A5" w14:textId="77777777"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5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7436473E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6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0894715C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7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04E83177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8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510AC806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439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440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4840FE46" w14:textId="77777777"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41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21D29433" w14:textId="77777777"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805804">
    <w:abstractNumId w:val="31"/>
  </w:num>
  <w:num w:numId="2" w16cid:durableId="260458882">
    <w:abstractNumId w:val="28"/>
  </w:num>
  <w:num w:numId="3" w16cid:durableId="240649209">
    <w:abstractNumId w:val="10"/>
  </w:num>
  <w:num w:numId="4" w16cid:durableId="1550647842">
    <w:abstractNumId w:val="4"/>
  </w:num>
  <w:num w:numId="5" w16cid:durableId="60174907">
    <w:abstractNumId w:val="32"/>
  </w:num>
  <w:num w:numId="6" w16cid:durableId="441073652">
    <w:abstractNumId w:val="26"/>
  </w:num>
  <w:num w:numId="7" w16cid:durableId="2091344546">
    <w:abstractNumId w:val="3"/>
  </w:num>
  <w:num w:numId="8" w16cid:durableId="729117602">
    <w:abstractNumId w:val="16"/>
  </w:num>
  <w:num w:numId="9" w16cid:durableId="1153254464">
    <w:abstractNumId w:val="6"/>
  </w:num>
  <w:num w:numId="10" w16cid:durableId="393165725">
    <w:abstractNumId w:val="17"/>
  </w:num>
  <w:num w:numId="11" w16cid:durableId="403259052">
    <w:abstractNumId w:val="27"/>
  </w:num>
  <w:num w:numId="12" w16cid:durableId="444274748">
    <w:abstractNumId w:val="23"/>
  </w:num>
  <w:num w:numId="13" w16cid:durableId="334111274">
    <w:abstractNumId w:val="1"/>
  </w:num>
  <w:num w:numId="14" w16cid:durableId="1042290598">
    <w:abstractNumId w:val="21"/>
  </w:num>
  <w:num w:numId="15" w16cid:durableId="91824041">
    <w:abstractNumId w:val="15"/>
  </w:num>
  <w:num w:numId="16" w16cid:durableId="782262833">
    <w:abstractNumId w:val="29"/>
  </w:num>
  <w:num w:numId="17" w16cid:durableId="479924747">
    <w:abstractNumId w:val="20"/>
  </w:num>
  <w:num w:numId="18" w16cid:durableId="203757404">
    <w:abstractNumId w:val="25"/>
  </w:num>
  <w:num w:numId="19" w16cid:durableId="1682469769">
    <w:abstractNumId w:val="0"/>
  </w:num>
  <w:num w:numId="20" w16cid:durableId="621375624">
    <w:abstractNumId w:val="14"/>
  </w:num>
  <w:num w:numId="21" w16cid:durableId="935750376">
    <w:abstractNumId w:val="33"/>
  </w:num>
  <w:num w:numId="22" w16cid:durableId="240144566">
    <w:abstractNumId w:val="33"/>
    <w:lvlOverride w:ilvl="0">
      <w:startOverride w:val="1"/>
    </w:lvlOverride>
  </w:num>
  <w:num w:numId="23" w16cid:durableId="1661999719">
    <w:abstractNumId w:val="4"/>
    <w:lvlOverride w:ilvl="0">
      <w:startOverride w:val="1"/>
    </w:lvlOverride>
  </w:num>
  <w:num w:numId="24" w16cid:durableId="1149442098">
    <w:abstractNumId w:val="27"/>
    <w:lvlOverride w:ilvl="0">
      <w:startOverride w:val="1"/>
    </w:lvlOverride>
  </w:num>
  <w:num w:numId="25" w16cid:durableId="214276845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87266949">
    <w:abstractNumId w:val="13"/>
  </w:num>
  <w:num w:numId="27" w16cid:durableId="1774282425">
    <w:abstractNumId w:val="5"/>
  </w:num>
  <w:num w:numId="28" w16cid:durableId="863858969">
    <w:abstractNumId w:val="18"/>
  </w:num>
  <w:num w:numId="29" w16cid:durableId="301663557">
    <w:abstractNumId w:val="24"/>
  </w:num>
  <w:num w:numId="30" w16cid:durableId="800851305">
    <w:abstractNumId w:val="2"/>
  </w:num>
  <w:num w:numId="31" w16cid:durableId="834884005">
    <w:abstractNumId w:val="30"/>
  </w:num>
  <w:num w:numId="32" w16cid:durableId="162164179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08300091">
    <w:abstractNumId w:val="30"/>
    <w:lvlOverride w:ilvl="0">
      <w:startOverride w:val="1"/>
    </w:lvlOverride>
  </w:num>
  <w:num w:numId="34" w16cid:durableId="776020037">
    <w:abstractNumId w:val="8"/>
  </w:num>
  <w:num w:numId="35" w16cid:durableId="1828545231">
    <w:abstractNumId w:val="12"/>
  </w:num>
  <w:num w:numId="36" w16cid:durableId="629749715">
    <w:abstractNumId w:val="7"/>
  </w:num>
  <w:num w:numId="37" w16cid:durableId="1560826170">
    <w:abstractNumId w:val="34"/>
  </w:num>
  <w:num w:numId="38" w16cid:durableId="794956038">
    <w:abstractNumId w:val="19"/>
  </w:num>
  <w:num w:numId="39" w16cid:durableId="3286927">
    <w:abstractNumId w:val="19"/>
    <w:lvlOverride w:ilvl="0">
      <w:startOverride w:val="1"/>
    </w:lvlOverride>
  </w:num>
  <w:num w:numId="40" w16cid:durableId="1539077560">
    <w:abstractNumId w:val="11"/>
  </w:num>
  <w:num w:numId="41" w16cid:durableId="1178429242">
    <w:abstractNumId w:val="9"/>
  </w:num>
  <w:num w:numId="42" w16cid:durableId="1550189488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2BD9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53F1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71B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AC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035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27A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1284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29D4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1EE2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039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176FD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6E48"/>
    <w:rsid w:val="0032763C"/>
    <w:rsid w:val="003313FE"/>
    <w:rsid w:val="00333863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4605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0EE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1C13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530E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306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337"/>
    <w:rsid w:val="00554988"/>
    <w:rsid w:val="00555D04"/>
    <w:rsid w:val="00556E81"/>
    <w:rsid w:val="005652DC"/>
    <w:rsid w:val="00565F5A"/>
    <w:rsid w:val="00566370"/>
    <w:rsid w:val="00566B48"/>
    <w:rsid w:val="005701FE"/>
    <w:rsid w:val="00570FA7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516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6E1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278E2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0811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2AB8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74B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002C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DB2"/>
    <w:rsid w:val="00834EE8"/>
    <w:rsid w:val="0083569C"/>
    <w:rsid w:val="00836696"/>
    <w:rsid w:val="00836D9B"/>
    <w:rsid w:val="0083779C"/>
    <w:rsid w:val="008378D1"/>
    <w:rsid w:val="00841229"/>
    <w:rsid w:val="00843A33"/>
    <w:rsid w:val="008451E9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09FB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2D12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11A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B5EB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C6474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421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22E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57745"/>
    <w:rsid w:val="00A60977"/>
    <w:rsid w:val="00A60C32"/>
    <w:rsid w:val="00A62277"/>
    <w:rsid w:val="00A632FA"/>
    <w:rsid w:val="00A6406D"/>
    <w:rsid w:val="00A64B2B"/>
    <w:rsid w:val="00A652DF"/>
    <w:rsid w:val="00A6578A"/>
    <w:rsid w:val="00A65A5A"/>
    <w:rsid w:val="00A65EC1"/>
    <w:rsid w:val="00A6759D"/>
    <w:rsid w:val="00A714D1"/>
    <w:rsid w:val="00A71C2B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4D53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768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4A25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A7"/>
    <w:rsid w:val="00C6216B"/>
    <w:rsid w:val="00C622C5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3E46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09D5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4C42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44E56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6BEE"/>
    <w:rsid w:val="00FA73CD"/>
    <w:rsid w:val="00FB226E"/>
    <w:rsid w:val="00FB2346"/>
    <w:rsid w:val="00FB3737"/>
    <w:rsid w:val="00FB3846"/>
    <w:rsid w:val="00FB3899"/>
    <w:rsid w:val="00FB4081"/>
    <w:rsid w:val="00FB5B38"/>
    <w:rsid w:val="00FC01FB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  <w:rsid w:val="00FF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E5ADAC"/>
  <w15:docId w15:val="{74D4D948-E6FE-4871-9A87-C3BA37E6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54C42"/>
    <w:rPr>
      <w:sz w:val="24"/>
    </w:rPr>
  </w:style>
  <w:style w:type="paragraph" w:styleId="1">
    <w:name w:val="heading 1"/>
    <w:next w:val="34b"/>
    <w:link w:val="10"/>
    <w:qFormat/>
    <w:rsid w:val="00E54C42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E54C42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E54C42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E54C42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E54C42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E54C42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E54C42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E54C42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E54C42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E54C42"/>
    <w:rPr>
      <w:rFonts w:ascii="Calibri" w:hAnsi="Calibri"/>
    </w:rPr>
  </w:style>
  <w:style w:type="paragraph" w:customStyle="1" w:styleId="34b">
    <w:name w:val="34_Абзац_Обычный"/>
    <w:link w:val="34d"/>
    <w:qFormat/>
    <w:rsid w:val="00E54C4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E54C42"/>
    <w:rPr>
      <w:sz w:val="24"/>
      <w:lang w:eastAsia="x-none"/>
    </w:rPr>
  </w:style>
  <w:style w:type="character" w:customStyle="1" w:styleId="10">
    <w:name w:val="Заголовок 1 Знак"/>
    <w:link w:val="1"/>
    <w:rsid w:val="00E54C4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E54C42"/>
    <w:rPr>
      <w:b/>
      <w:sz w:val="32"/>
    </w:rPr>
  </w:style>
  <w:style w:type="character" w:customStyle="1" w:styleId="30">
    <w:name w:val="Заголовок 3 Знак"/>
    <w:link w:val="3"/>
    <w:rsid w:val="00E54C42"/>
    <w:rPr>
      <w:b/>
      <w:bCs/>
      <w:sz w:val="28"/>
    </w:rPr>
  </w:style>
  <w:style w:type="character" w:customStyle="1" w:styleId="40">
    <w:name w:val="Заголовок 4 Знак"/>
    <w:link w:val="4"/>
    <w:rsid w:val="00E54C42"/>
    <w:rPr>
      <w:b/>
      <w:sz w:val="24"/>
    </w:rPr>
  </w:style>
  <w:style w:type="character" w:customStyle="1" w:styleId="50">
    <w:name w:val="Заголовок 5 Знак"/>
    <w:link w:val="5"/>
    <w:rsid w:val="00E54C4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E54C4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E54C4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E54C4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E54C4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E54C42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E54C42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E54C42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E54C42"/>
    <w:rPr>
      <w:u w:val="single"/>
    </w:rPr>
  </w:style>
  <w:style w:type="paragraph" w:customStyle="1" w:styleId="349">
    <w:name w:val="34_Список_Библиография"/>
    <w:basedOn w:val="34b"/>
    <w:rsid w:val="00E54C42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050AC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E54C4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E54C4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E54C4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E54C4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E54C4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050AC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E54C4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050AC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E54C4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E54C4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E54C4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E54C42"/>
    <w:rPr>
      <w:b w:val="0"/>
      <w:i/>
    </w:rPr>
  </w:style>
  <w:style w:type="character" w:customStyle="1" w:styleId="34fc">
    <w:name w:val="34_Знак_Название_файла"/>
    <w:qFormat/>
    <w:rsid w:val="00E54C42"/>
    <w:rPr>
      <w:rFonts w:ascii="Calibri" w:hAnsi="Calibri"/>
    </w:rPr>
  </w:style>
  <w:style w:type="character" w:customStyle="1" w:styleId="34fd">
    <w:name w:val="34_Знак_Термин"/>
    <w:rsid w:val="00E54C42"/>
    <w:rPr>
      <w:i/>
    </w:rPr>
  </w:style>
  <w:style w:type="character" w:customStyle="1" w:styleId="34fe">
    <w:name w:val="34_Знак_Полужирный"/>
    <w:rsid w:val="00E54C42"/>
    <w:rPr>
      <w:b/>
    </w:rPr>
  </w:style>
  <w:style w:type="character" w:customStyle="1" w:styleId="34ff">
    <w:name w:val="34_Знак_Верхний_индекс"/>
    <w:rsid w:val="00E54C42"/>
    <w:rPr>
      <w:vertAlign w:val="superscript"/>
    </w:rPr>
  </w:style>
  <w:style w:type="character" w:customStyle="1" w:styleId="3424">
    <w:name w:val="34_Список_Марк_2 Знак"/>
    <w:link w:val="3423"/>
    <w:rsid w:val="007278E2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E54C42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E54C4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E54C4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E54C42"/>
    <w:pPr>
      <w:numPr>
        <w:numId w:val="31"/>
      </w:numPr>
    </w:pPr>
  </w:style>
  <w:style w:type="character" w:customStyle="1" w:styleId="3419">
    <w:name w:val="34_Список_Марк_1 Знак"/>
    <w:link w:val="3413"/>
    <w:rsid w:val="00050AC2"/>
    <w:rPr>
      <w:sz w:val="24"/>
      <w:lang w:eastAsia="x-none"/>
    </w:rPr>
  </w:style>
  <w:style w:type="paragraph" w:styleId="a4">
    <w:name w:val="footnote text"/>
    <w:basedOn w:val="34b"/>
    <w:link w:val="a5"/>
    <w:rsid w:val="00E54C4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E54C42"/>
    <w:pPr>
      <w:numPr>
        <w:numId w:val="30"/>
      </w:numPr>
    </w:pPr>
  </w:style>
  <w:style w:type="character" w:customStyle="1" w:styleId="341a">
    <w:name w:val="34_Список_Нум_1 Знак"/>
    <w:link w:val="341"/>
    <w:rsid w:val="00050AC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E54C42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050AC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E54C42"/>
    <w:pPr>
      <w:keepNext/>
    </w:pPr>
  </w:style>
  <w:style w:type="paragraph" w:customStyle="1" w:styleId="34f1">
    <w:name w:val="34_Рамка_Основной"/>
    <w:basedOn w:val="34b"/>
    <w:link w:val="34f0"/>
    <w:rsid w:val="00E54C4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E54C4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E54C4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E54C4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E54C4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E54C4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E54C4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E54C4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E54C4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E54C4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E54C4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E54C4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E54C4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E54C4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E54C42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050AC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E54C42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E54C4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E54C4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E54C4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E54C4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E54C42"/>
    <w:rPr>
      <w:sz w:val="18"/>
      <w:lang w:eastAsia="x-none"/>
    </w:rPr>
  </w:style>
  <w:style w:type="paragraph" w:customStyle="1" w:styleId="34fff1">
    <w:name w:val="34_Листинг"/>
    <w:basedOn w:val="34b"/>
    <w:rsid w:val="00E54C4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E54C42"/>
    <w:rPr>
      <w:b/>
    </w:rPr>
  </w:style>
  <w:style w:type="paragraph" w:customStyle="1" w:styleId="3440">
    <w:name w:val="34_Заголовок_4_Приложение"/>
    <w:basedOn w:val="4"/>
    <w:next w:val="34b"/>
    <w:rsid w:val="00E54C42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E54C42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E54C4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E54C42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E54C42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E54C4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E54C42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E54C42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E54C4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E54C4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E54C42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E54C4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E54C4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E54C42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E54C4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E54C42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E54C4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E54C42"/>
  </w:style>
  <w:style w:type="paragraph" w:customStyle="1" w:styleId="34fffb">
    <w:name w:val="34_Пример_Заголовок"/>
    <w:basedOn w:val="34f8"/>
    <w:next w:val="34f8"/>
    <w:rsid w:val="00E54C42"/>
    <w:pPr>
      <w:keepNext/>
      <w:spacing w:after="120"/>
    </w:pPr>
    <w:rPr>
      <w:b/>
      <w:lang w:eastAsia="ru-RU"/>
    </w:rPr>
  </w:style>
  <w:style w:type="character" w:styleId="a7">
    <w:name w:val="FollowedHyperlink"/>
    <w:rsid w:val="00E54C42"/>
    <w:rPr>
      <w:color w:val="auto"/>
    </w:rPr>
  </w:style>
  <w:style w:type="character" w:customStyle="1" w:styleId="34fffc">
    <w:name w:val="34_Знак_Нижний_индекс"/>
    <w:rsid w:val="00E54C42"/>
    <w:rPr>
      <w:vertAlign w:val="subscript"/>
    </w:rPr>
  </w:style>
  <w:style w:type="character" w:styleId="a8">
    <w:name w:val="footnote reference"/>
    <w:basedOn w:val="a1"/>
    <w:semiHidden/>
    <w:rsid w:val="00E54C42"/>
    <w:rPr>
      <w:vertAlign w:val="superscript"/>
    </w:rPr>
  </w:style>
  <w:style w:type="paragraph" w:styleId="a9">
    <w:name w:val="header"/>
    <w:basedOn w:val="34b"/>
    <w:link w:val="aa"/>
    <w:rsid w:val="00E54C42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E54C42"/>
    <w:rPr>
      <w:lang w:eastAsia="x-none"/>
    </w:rPr>
  </w:style>
  <w:style w:type="paragraph" w:styleId="ab">
    <w:name w:val="footer"/>
    <w:basedOn w:val="34b"/>
    <w:link w:val="ac"/>
    <w:rsid w:val="00E54C42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E54C42"/>
    <w:rPr>
      <w:lang w:eastAsia="x-none"/>
    </w:rPr>
  </w:style>
  <w:style w:type="numbering" w:customStyle="1" w:styleId="a">
    <w:name w:val="Приложение"/>
    <w:uiPriority w:val="99"/>
    <w:rsid w:val="00E54C42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E54C42"/>
    <w:pPr>
      <w:keepNext/>
    </w:pPr>
  </w:style>
  <w:style w:type="character" w:customStyle="1" w:styleId="3434">
    <w:name w:val="34_Список_Марк_3 Знак"/>
    <w:basedOn w:val="34d"/>
    <w:link w:val="3432"/>
    <w:rsid w:val="007278E2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E54C4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E54C4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050AC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050AC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050AC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E54C4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E54C42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E54C42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050AC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E54C42"/>
    <w:pPr>
      <w:keepNext/>
    </w:pPr>
  </w:style>
  <w:style w:type="character" w:customStyle="1" w:styleId="34ffff0">
    <w:name w:val="34_Процедура_Подшаг Знак"/>
    <w:basedOn w:val="34d"/>
    <w:link w:val="344"/>
    <w:rsid w:val="00050AC2"/>
    <w:rPr>
      <w:sz w:val="24"/>
      <w:lang w:eastAsia="x-none"/>
    </w:rPr>
  </w:style>
  <w:style w:type="character" w:customStyle="1" w:styleId="34ffff2">
    <w:name w:val="34_Знак_Клавиши"/>
    <w:rsid w:val="00E54C4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E54C4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E54C42"/>
  </w:style>
  <w:style w:type="paragraph" w:styleId="ad">
    <w:name w:val="caption"/>
    <w:basedOn w:val="34b"/>
    <w:next w:val="34b"/>
    <w:rsid w:val="00A65A5A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E54C42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E54C4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E54C4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050AC2"/>
    <w:rPr>
      <w:sz w:val="24"/>
      <w:lang w:eastAsia="x-none"/>
    </w:rPr>
  </w:style>
  <w:style w:type="character" w:customStyle="1" w:styleId="ae">
    <w:name w:val="Основной текст Знак"/>
    <w:semiHidden/>
    <w:rsid w:val="00E54C42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E54C42"/>
    <w:rPr>
      <w:rFonts w:ascii="Arial" w:hAnsi="Arial"/>
    </w:rPr>
  </w:style>
  <w:style w:type="character" w:customStyle="1" w:styleId="af0">
    <w:name w:val="Тема примечания Знак"/>
    <w:semiHidden/>
    <w:rsid w:val="00E54C42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E54C42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E54C42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E54C42"/>
  </w:style>
  <w:style w:type="character" w:styleId="af3">
    <w:name w:val="annotation reference"/>
    <w:semiHidden/>
    <w:rsid w:val="00E54C42"/>
    <w:rPr>
      <w:sz w:val="16"/>
      <w:szCs w:val="16"/>
    </w:rPr>
  </w:style>
  <w:style w:type="character" w:styleId="af4">
    <w:name w:val="page number"/>
    <w:rsid w:val="00E54C42"/>
  </w:style>
  <w:style w:type="paragraph" w:styleId="af5">
    <w:name w:val="Body Text"/>
    <w:basedOn w:val="a0"/>
    <w:link w:val="13"/>
    <w:semiHidden/>
    <w:unhideWhenUsed/>
    <w:rsid w:val="00E54C42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E54C42"/>
    <w:rPr>
      <w:sz w:val="24"/>
    </w:rPr>
  </w:style>
  <w:style w:type="paragraph" w:styleId="af6">
    <w:name w:val="annotation subject"/>
    <w:basedOn w:val="af2"/>
    <w:next w:val="af2"/>
    <w:link w:val="14"/>
    <w:semiHidden/>
    <w:rsid w:val="00E54C42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E54C42"/>
    <w:rPr>
      <w:b/>
      <w:bCs/>
    </w:rPr>
  </w:style>
  <w:style w:type="paragraph" w:styleId="af7">
    <w:name w:val="Balloon Text"/>
    <w:basedOn w:val="a0"/>
    <w:link w:val="15"/>
    <w:semiHidden/>
    <w:rsid w:val="00E54C4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E54C4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E54C42"/>
  </w:style>
  <w:style w:type="paragraph" w:customStyle="1" w:styleId="34ffff9">
    <w:name w:val="34_ТЛ_Подпись"/>
    <w:basedOn w:val="34f6"/>
    <w:rsid w:val="00E54C42"/>
  </w:style>
  <w:style w:type="paragraph" w:customStyle="1" w:styleId="34ffffa">
    <w:name w:val="34_ТЛ_Подпись_скрытый"/>
    <w:basedOn w:val="34ffff9"/>
    <w:rsid w:val="00E54C42"/>
    <w:rPr>
      <w:vanish/>
    </w:rPr>
  </w:style>
  <w:style w:type="paragraph" w:customStyle="1" w:styleId="34ffffb">
    <w:name w:val="34_Комментарий_Философта"/>
    <w:basedOn w:val="34b"/>
    <w:rsid w:val="00E54C42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E54C4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E54C42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E54C42"/>
    <w:rPr>
      <w:b/>
    </w:rPr>
  </w:style>
  <w:style w:type="paragraph" w:customStyle="1" w:styleId="34ffffe">
    <w:name w:val="34_Таблица_Сноска_Линия"/>
    <w:basedOn w:val="34fff7"/>
    <w:next w:val="34fff7"/>
    <w:rsid w:val="00E54C42"/>
    <w:pPr>
      <w:keepNext/>
    </w:pPr>
  </w:style>
  <w:style w:type="paragraph" w:customStyle="1" w:styleId="34fffff">
    <w:name w:val="34_Таблица_Примечание"/>
    <w:basedOn w:val="34fff7"/>
    <w:rsid w:val="00E54C42"/>
  </w:style>
  <w:style w:type="character" w:customStyle="1" w:styleId="34fffff0">
    <w:name w:val="34_Знак_Значение"/>
    <w:qFormat/>
    <w:rsid w:val="00E54C42"/>
    <w:rPr>
      <w:rFonts w:ascii="Calibri" w:hAnsi="Calibri"/>
    </w:rPr>
  </w:style>
  <w:style w:type="character" w:styleId="af8">
    <w:name w:val="Hyperlink"/>
    <w:uiPriority w:val="99"/>
    <w:rsid w:val="00E54C42"/>
    <w:rPr>
      <w:color w:val="0000FF"/>
      <w:u w:val="single"/>
    </w:rPr>
  </w:style>
  <w:style w:type="paragraph" w:customStyle="1" w:styleId="34fffff1">
    <w:name w:val="34_Рисунок_Подпись"/>
    <w:basedOn w:val="34b"/>
    <w:rsid w:val="00E54C4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E54C42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E54C4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E54C42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E54C4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E54C42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E54C4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FB3899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E54C4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E54C4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E54C4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E54C4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E54C4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E54C4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E54C4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E54C4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E54C4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E54C4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E54C4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E54C4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E54C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A65A5A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E54C4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E54C4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E54C42"/>
    <w:pPr>
      <w:jc w:val="center"/>
    </w:pPr>
  </w:style>
  <w:style w:type="paragraph" w:customStyle="1" w:styleId="3411">
    <w:name w:val="34_Таблица_Список_Марк_1_без_отступа"/>
    <w:basedOn w:val="34ff6"/>
    <w:rsid w:val="00E54C42"/>
    <w:pPr>
      <w:numPr>
        <w:numId w:val="41"/>
      </w:numPr>
    </w:pPr>
  </w:style>
  <w:style w:type="paragraph" w:customStyle="1" w:styleId="34fffff9">
    <w:name w:val="34_Формула"/>
    <w:basedOn w:val="a0"/>
    <w:rsid w:val="00E54C4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E54C4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E54C42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0A1A52-C401-4414-B37F-D4AC1E23C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22</TotalTime>
  <Pages>13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Схема</vt:lpstr>
    </vt:vector>
  </TitlesOfParts>
  <Company>Название организации</Company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Схема</dc:title>
  <dc:creator>Oksana</dc:creator>
  <cp:lastModifiedBy>Илья Чураков</cp:lastModifiedBy>
  <cp:revision>3</cp:revision>
  <cp:lastPrinted>2014-09-08T01:50:00Z</cp:lastPrinted>
  <dcterms:created xsi:type="dcterms:W3CDTF">2025-08-26T11:58:00Z</dcterms:created>
  <dcterms:modified xsi:type="dcterms:W3CDTF">2025-08-26T12:18:00Z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ТП.Э3</vt:lpwstr>
  </property>
  <property fmtid="{D5CDD505-2E9C-101B-9397-08002B2CF9AE}" pid="8" name="год_издания">
    <vt:lpwstr>2025</vt:lpwstr>
  </property>
  <property fmtid="{D5CDD505-2E9C-101B-9397-08002B2CF9AE}" pid="9" name="Company">
    <vt:lpwstr>ООО НПП «ЭСН»</vt:lpwstr>
  </property>
  <property fmtid="{D5CDD505-2E9C-101B-9397-08002B2CF9AE}" pid="10" name="Title">
    <vt:lpwstr>Схемы электрические принципиальные электроснабжения электроприёмников от основного, дополнительного и резервного источников</vt:lpwstr>
  </property>
</Properties>
</file>