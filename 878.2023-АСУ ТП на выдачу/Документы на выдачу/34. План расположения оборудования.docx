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263E" w14:textId="03323BFD" w:rsidR="009E072F" w:rsidRDefault="009E072F" w:rsidP="00801734">
      <w:pPr>
        <w:pStyle w:val="34ffffc"/>
      </w:pPr>
      <w:fldSimple w:instr=" DOCPROPERTY  Company  \* MERGEFORMAT ">
        <w:r w:rsidR="006012A3">
          <w:t>ООО НПП «ЭСН»</w:t>
        </w:r>
      </w:fldSimple>
    </w:p>
    <w:p w14:paraId="0DF6C2B6" w14:textId="77777777" w:rsidR="009E072F" w:rsidRPr="00C816E8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E072F" w:rsidRPr="00C816E8" w14:paraId="1F1E68AF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76685E74" w14:textId="4567A5AD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1CFC88F2" w14:textId="39030F1D" w:rsidR="009E072F" w:rsidRPr="00C816E8" w:rsidRDefault="009E072F" w:rsidP="00345A40">
            <w:pPr>
              <w:pStyle w:val="34ffff8"/>
            </w:pPr>
          </w:p>
        </w:tc>
      </w:tr>
      <w:tr w:rsidR="009E072F" w:rsidRPr="00C816E8" w14:paraId="14AE11C6" w14:textId="77777777" w:rsidTr="00345A40">
        <w:trPr>
          <w:trHeight w:val="630"/>
        </w:trPr>
        <w:tc>
          <w:tcPr>
            <w:tcW w:w="5554" w:type="dxa"/>
            <w:vMerge/>
          </w:tcPr>
          <w:p w14:paraId="6CA2C0F6" w14:textId="77777777" w:rsidR="009E072F" w:rsidRPr="00C816E8" w:rsidRDefault="009E072F" w:rsidP="00345A40"/>
        </w:tc>
        <w:tc>
          <w:tcPr>
            <w:tcW w:w="4563" w:type="dxa"/>
          </w:tcPr>
          <w:p w14:paraId="3AD190D5" w14:textId="344BA508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5F195650" w14:textId="77777777" w:rsidTr="00345A40">
        <w:trPr>
          <w:trHeight w:val="353"/>
        </w:trPr>
        <w:tc>
          <w:tcPr>
            <w:tcW w:w="5554" w:type="dxa"/>
            <w:vMerge/>
          </w:tcPr>
          <w:p w14:paraId="74EC9CF6" w14:textId="77777777" w:rsidR="009E072F" w:rsidRPr="00C816E8" w:rsidRDefault="009E072F" w:rsidP="00345A40"/>
        </w:tc>
        <w:tc>
          <w:tcPr>
            <w:tcW w:w="4563" w:type="dxa"/>
          </w:tcPr>
          <w:p w14:paraId="4398FC71" w14:textId="5506ECCF" w:rsidR="009E072F" w:rsidRPr="00C816E8" w:rsidRDefault="009E072F" w:rsidP="00B617AD">
            <w:pPr>
              <w:pStyle w:val="34ffff9"/>
            </w:pPr>
          </w:p>
        </w:tc>
      </w:tr>
    </w:tbl>
    <w:p w14:paraId="6A111E0A" w14:textId="77777777" w:rsidR="009E072F" w:rsidRPr="00C816E8" w:rsidRDefault="009E072F" w:rsidP="00801734">
      <w:pPr>
        <w:pStyle w:val="34f5"/>
      </w:pPr>
    </w:p>
    <w:p w14:paraId="2DBA63D0" w14:textId="77777777" w:rsidR="009E072F" w:rsidRDefault="009E072F" w:rsidP="00801734">
      <w:pPr>
        <w:pStyle w:val="34f5"/>
      </w:pPr>
    </w:p>
    <w:p w14:paraId="6293F7E7" w14:textId="77777777" w:rsidR="009E072F" w:rsidRDefault="009E072F" w:rsidP="00801734">
      <w:pPr>
        <w:pStyle w:val="34f5"/>
      </w:pPr>
    </w:p>
    <w:p w14:paraId="619A54D9" w14:textId="77777777" w:rsidR="009E072F" w:rsidRPr="00C816E8" w:rsidRDefault="009E072F" w:rsidP="00801734">
      <w:pPr>
        <w:pStyle w:val="34f5"/>
      </w:pPr>
    </w:p>
    <w:p w14:paraId="78B5F34D" w14:textId="77777777" w:rsidR="009E072F" w:rsidRPr="00C816E8" w:rsidRDefault="009E072F" w:rsidP="00801734">
      <w:pPr>
        <w:pStyle w:val="34f5"/>
      </w:pPr>
    </w:p>
    <w:p w14:paraId="7743D571" w14:textId="1D787BE2" w:rsidR="009E072F" w:rsidRPr="00C816E8" w:rsidRDefault="006012A3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006055A7" w14:textId="40CD15FF" w:rsidR="009E072F" w:rsidRPr="00C816E8" w:rsidRDefault="009E072F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6012A3">
          <w:t>878.2023</w:t>
        </w:r>
      </w:fldSimple>
      <w:r w:rsidRPr="00C816E8">
        <w:t>)</w:t>
      </w:r>
    </w:p>
    <w:p w14:paraId="0AC2960D" w14:textId="0669FD4C" w:rsidR="009E072F" w:rsidRPr="00C816E8" w:rsidRDefault="006012A3" w:rsidP="00801734">
      <w:pPr>
        <w:pStyle w:val="34ffd"/>
      </w:pPr>
      <w:fldSimple w:instr=" DOCPROPERTY  Title  \* MERGEFORMAT ">
        <w:r>
          <w:t>План расположения оборудования</w:t>
        </w:r>
      </w:fldSimple>
    </w:p>
    <w:p w14:paraId="660334E8" w14:textId="11D68232" w:rsidR="009E072F" w:rsidRDefault="009E072F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012A3">
        <w:t>878.2023-АСУ ТП.С7</w:t>
      </w:r>
      <w:r w:rsidRPr="00C816E8">
        <w:fldChar w:fldCharType="end"/>
      </w:r>
    </w:p>
    <w:p w14:paraId="24119BBD" w14:textId="77777777" w:rsidR="009E072F" w:rsidRPr="00C066F1" w:rsidRDefault="009E072F" w:rsidP="00801734">
      <w:pPr>
        <w:pStyle w:val="34f5"/>
      </w:pPr>
    </w:p>
    <w:p w14:paraId="529068B1" w14:textId="77777777" w:rsidR="007227BB" w:rsidRPr="00C066F1" w:rsidRDefault="007227BB" w:rsidP="00801734">
      <w:pPr>
        <w:pStyle w:val="34f5"/>
      </w:pPr>
    </w:p>
    <w:p w14:paraId="090D2FA3" w14:textId="01050F2F" w:rsidR="009E072F" w:rsidRPr="00FA5787" w:rsidRDefault="00897ECE" w:rsidP="00801734">
      <w:pPr>
        <w:pStyle w:val="34f5"/>
      </w:pPr>
      <w:r>
        <w:t>Том 42</w:t>
      </w:r>
    </w:p>
    <w:p w14:paraId="59E931D1" w14:textId="77777777" w:rsidR="00C066F1" w:rsidRPr="00FA5787" w:rsidRDefault="00C066F1" w:rsidP="00801734">
      <w:pPr>
        <w:pStyle w:val="34f5"/>
      </w:pPr>
    </w:p>
    <w:p w14:paraId="62290234" w14:textId="77777777" w:rsidR="009E072F" w:rsidRDefault="009E072F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E072F" w:rsidRPr="00C816E8" w14:paraId="5D884335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5A467894" w14:textId="3A24227D" w:rsidR="009E072F" w:rsidRPr="00C816E8" w:rsidRDefault="009E072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C8CB0FD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1C6EB0FB" w14:textId="77777777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7191B237" w14:textId="77777777" w:rsidTr="00345A40">
        <w:trPr>
          <w:trHeight w:val="868"/>
        </w:trPr>
        <w:tc>
          <w:tcPr>
            <w:tcW w:w="4564" w:type="dxa"/>
          </w:tcPr>
          <w:p w14:paraId="4F8720AB" w14:textId="58BE7505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0DFD26D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43C82DCC" w14:textId="174BF9E5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7A621D4D" w14:textId="77777777" w:rsidTr="00345A40">
        <w:trPr>
          <w:trHeight w:val="404"/>
        </w:trPr>
        <w:tc>
          <w:tcPr>
            <w:tcW w:w="4564" w:type="dxa"/>
          </w:tcPr>
          <w:p w14:paraId="1F392E01" w14:textId="0BBCADEB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6FA699B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5884D166" w14:textId="1D9C2ED0" w:rsidR="009E072F" w:rsidRPr="00C816E8" w:rsidRDefault="009E072F" w:rsidP="00B617AD">
            <w:pPr>
              <w:pStyle w:val="34ffff9"/>
            </w:pPr>
          </w:p>
        </w:tc>
      </w:tr>
      <w:tr w:rsidR="009E072F" w:rsidRPr="00C816E8" w14:paraId="76A56C98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10B1EB7" w14:textId="77777777" w:rsidR="009E072F" w:rsidRPr="00C816E8" w:rsidRDefault="009E072F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42A6232E" w14:textId="77777777" w:rsidR="009E072F" w:rsidRPr="00C816E8" w:rsidRDefault="009E072F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AA0673C" w14:textId="77777777" w:rsidR="009E072F" w:rsidRPr="00C816E8" w:rsidRDefault="009E072F" w:rsidP="00345A40">
            <w:pPr>
              <w:pStyle w:val="34ffff8"/>
            </w:pPr>
          </w:p>
        </w:tc>
      </w:tr>
      <w:tr w:rsidR="009E072F" w:rsidRPr="00C816E8" w14:paraId="5A592380" w14:textId="77777777" w:rsidTr="00345A40">
        <w:trPr>
          <w:trHeight w:val="864"/>
        </w:trPr>
        <w:tc>
          <w:tcPr>
            <w:tcW w:w="4564" w:type="dxa"/>
          </w:tcPr>
          <w:p w14:paraId="4343F08A" w14:textId="2EB5476D" w:rsidR="009E072F" w:rsidRPr="00C816E8" w:rsidRDefault="009E072F" w:rsidP="00345A40">
            <w:pPr>
              <w:pStyle w:val="34ffff9"/>
            </w:pPr>
          </w:p>
        </w:tc>
        <w:tc>
          <w:tcPr>
            <w:tcW w:w="990" w:type="dxa"/>
          </w:tcPr>
          <w:p w14:paraId="206FB893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79089C17" w14:textId="6068C75E" w:rsidR="009E072F" w:rsidRPr="00C816E8" w:rsidRDefault="009E072F" w:rsidP="00345A40">
            <w:pPr>
              <w:pStyle w:val="34ffff9"/>
            </w:pPr>
          </w:p>
        </w:tc>
      </w:tr>
      <w:tr w:rsidR="009E072F" w:rsidRPr="00C816E8" w14:paraId="3F660163" w14:textId="77777777" w:rsidTr="00345A40">
        <w:trPr>
          <w:trHeight w:val="643"/>
        </w:trPr>
        <w:tc>
          <w:tcPr>
            <w:tcW w:w="4564" w:type="dxa"/>
          </w:tcPr>
          <w:p w14:paraId="17384ACF" w14:textId="4418505E" w:rsidR="009E072F" w:rsidRPr="00C816E8" w:rsidRDefault="009E072F" w:rsidP="00B617AD">
            <w:pPr>
              <w:pStyle w:val="34ffff9"/>
            </w:pPr>
          </w:p>
        </w:tc>
        <w:tc>
          <w:tcPr>
            <w:tcW w:w="990" w:type="dxa"/>
          </w:tcPr>
          <w:p w14:paraId="659AA3AA" w14:textId="77777777" w:rsidR="009E072F" w:rsidRPr="00C816E8" w:rsidRDefault="009E072F" w:rsidP="00345A40">
            <w:pPr>
              <w:pStyle w:val="34ffff9"/>
            </w:pPr>
          </w:p>
        </w:tc>
        <w:tc>
          <w:tcPr>
            <w:tcW w:w="4563" w:type="dxa"/>
          </w:tcPr>
          <w:p w14:paraId="397E5A96" w14:textId="7B81F81C" w:rsidR="009E072F" w:rsidRPr="00C816E8" w:rsidRDefault="009E072F" w:rsidP="00B617AD">
            <w:pPr>
              <w:pStyle w:val="34ffff9"/>
            </w:pPr>
          </w:p>
        </w:tc>
      </w:tr>
    </w:tbl>
    <w:p w14:paraId="47500516" w14:textId="77777777" w:rsidR="009E072F" w:rsidRPr="006012A3" w:rsidRDefault="009E072F" w:rsidP="00801734">
      <w:pPr>
        <w:pStyle w:val="34f5"/>
      </w:pPr>
    </w:p>
    <w:p w14:paraId="63DFF9D4" w14:textId="77777777" w:rsidR="00E3465E" w:rsidRPr="00E3465E" w:rsidRDefault="00E3465E" w:rsidP="00264594">
      <w:pPr>
        <w:pStyle w:val="34f5"/>
      </w:pPr>
    </w:p>
    <w:p w14:paraId="228015E1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26D426BE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77F166C" w14:textId="2ADBE031" w:rsidR="006012A3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685459" w:history="1">
        <w:r w:rsidR="006012A3" w:rsidRPr="00017AD5">
          <w:rPr>
            <w:rStyle w:val="af8"/>
            <w:bCs/>
          </w:rPr>
          <w:t>1 План расположения шкафов ПТК ВК, ЭТО и оборудования верхнего уровня</w:t>
        </w:r>
        <w:r w:rsidR="006012A3">
          <w:rPr>
            <w:webHidden/>
          </w:rPr>
          <w:tab/>
        </w:r>
        <w:r w:rsidR="006012A3">
          <w:rPr>
            <w:webHidden/>
          </w:rPr>
          <w:fldChar w:fldCharType="begin"/>
        </w:r>
        <w:r w:rsidR="006012A3">
          <w:rPr>
            <w:webHidden/>
          </w:rPr>
          <w:instrText xml:space="preserve"> PAGEREF _Toc208685459 \h </w:instrText>
        </w:r>
        <w:r w:rsidR="006012A3">
          <w:rPr>
            <w:webHidden/>
          </w:rPr>
        </w:r>
        <w:r w:rsidR="006012A3">
          <w:rPr>
            <w:webHidden/>
          </w:rPr>
          <w:fldChar w:fldCharType="separate"/>
        </w:r>
        <w:r w:rsidR="006012A3">
          <w:rPr>
            <w:webHidden/>
          </w:rPr>
          <w:t>3</w:t>
        </w:r>
        <w:r w:rsidR="006012A3">
          <w:rPr>
            <w:webHidden/>
          </w:rPr>
          <w:fldChar w:fldCharType="end"/>
        </w:r>
      </w:hyperlink>
    </w:p>
    <w:p w14:paraId="518C043A" w14:textId="095CEDEE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0" w:history="1">
        <w:r w:rsidRPr="00017AD5">
          <w:rPr>
            <w:rStyle w:val="af8"/>
            <w:bCs/>
          </w:rPr>
          <w:t>2 План расположения шкафа ПТК Здания теплообменников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8AFA7E" w14:textId="715D2869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1" w:history="1">
        <w:r w:rsidRPr="00017AD5">
          <w:rPr>
            <w:rStyle w:val="af8"/>
            <w:bCs/>
          </w:rPr>
          <w:t>3 План расположения шкафа ПТК НАБ в аккумуляторной насосной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B869F3" w14:textId="54F74BEE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2" w:history="1">
        <w:r w:rsidRPr="00017AD5">
          <w:rPr>
            <w:rStyle w:val="af8"/>
            <w:bCs/>
          </w:rPr>
          <w:t>4 План расположения шкафа ПТК ГРП-1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EC54F45" w14:textId="6C5D9834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3" w:history="1">
        <w:r w:rsidRPr="00017AD5">
          <w:rPr>
            <w:rStyle w:val="af8"/>
          </w:rPr>
          <w:t>5</w:t>
        </w:r>
        <w:r w:rsidRPr="00017AD5">
          <w:rPr>
            <w:rStyle w:val="af8"/>
            <w:bCs/>
          </w:rPr>
          <w:t xml:space="preserve"> План расположения шкафа ПТК ГРП-2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27EC230" w14:textId="1C32BB8A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4" w:history="1">
        <w:r w:rsidRPr="00017AD5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3EC8727" w14:textId="073AE619" w:rsidR="006012A3" w:rsidRDefault="006012A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685465" w:history="1">
        <w:r w:rsidRPr="00017AD5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_Toc208685465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FBC802B" w14:textId="7409A33B" w:rsidR="00BA4372" w:rsidRDefault="00380491" w:rsidP="00E10079">
      <w:pPr>
        <w:pStyle w:val="34b"/>
      </w:pPr>
      <w:r>
        <w:fldChar w:fldCharType="end"/>
      </w:r>
    </w:p>
    <w:p w14:paraId="1D8DAF97" w14:textId="77777777" w:rsidR="0082002C" w:rsidRDefault="0082002C" w:rsidP="00CB0E62">
      <w:pPr>
        <w:pStyle w:val="34fffa"/>
      </w:pPr>
    </w:p>
    <w:p w14:paraId="5F95EFA6" w14:textId="77777777" w:rsidR="0082002C" w:rsidRDefault="0082002C" w:rsidP="00CB0E62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16178B33" w14:textId="40860083" w:rsidR="006012A3" w:rsidRDefault="006012A3" w:rsidP="00F44E56">
      <w:pPr>
        <w:pStyle w:val="1"/>
        <w:rPr>
          <w:bCs/>
          <w:lang w:val="ru-RU"/>
        </w:rPr>
      </w:pPr>
      <w:bookmarkStart w:id="0" w:name="_Toc208685459"/>
      <w:r w:rsidRPr="006012A3">
        <w:rPr>
          <w:bCs/>
          <w:lang w:val="ru-RU"/>
        </w:rPr>
        <w:lastRenderedPageBreak/>
        <w:t>План расположения шкафов ПТК ВК, ЭТО и оборудования верхнего уровня</w:t>
      </w:r>
      <w:bookmarkEnd w:id="0"/>
    </w:p>
    <w:p w14:paraId="6FCE7415" w14:textId="77777777" w:rsidR="006012A3" w:rsidRDefault="006012A3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374DD8E1" w14:textId="0C7BE66C" w:rsidR="006012A3" w:rsidRDefault="006012A3" w:rsidP="00F44E56">
      <w:pPr>
        <w:pStyle w:val="1"/>
        <w:rPr>
          <w:bCs/>
          <w:lang w:val="ru-RU"/>
        </w:rPr>
      </w:pPr>
      <w:bookmarkStart w:id="1" w:name="_Toc208685460"/>
      <w:r w:rsidRPr="006012A3">
        <w:rPr>
          <w:bCs/>
          <w:lang w:val="ru-RU"/>
        </w:rPr>
        <w:lastRenderedPageBreak/>
        <w:t>План расположения шкафа ПТК Здания теплообменников</w:t>
      </w:r>
      <w:bookmarkEnd w:id="1"/>
    </w:p>
    <w:p w14:paraId="08438073" w14:textId="77777777" w:rsidR="006012A3" w:rsidRDefault="006012A3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487A076E" w14:textId="10AE0609" w:rsidR="006012A3" w:rsidRDefault="006012A3" w:rsidP="00F44E56">
      <w:pPr>
        <w:pStyle w:val="1"/>
        <w:rPr>
          <w:bCs/>
          <w:lang w:val="ru-RU"/>
        </w:rPr>
      </w:pPr>
      <w:bookmarkStart w:id="2" w:name="_Toc208685461"/>
      <w:r w:rsidRPr="006012A3">
        <w:rPr>
          <w:bCs/>
          <w:lang w:val="ru-RU"/>
        </w:rPr>
        <w:lastRenderedPageBreak/>
        <w:t>План расположения шкафа ПТК НАБ в аккумуляторной насосной</w:t>
      </w:r>
      <w:bookmarkEnd w:id="2"/>
    </w:p>
    <w:p w14:paraId="7F2A33D9" w14:textId="77777777" w:rsidR="006012A3" w:rsidRDefault="006012A3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463F97C4" w14:textId="115254C3" w:rsidR="006012A3" w:rsidRDefault="006012A3" w:rsidP="00F44E56">
      <w:pPr>
        <w:pStyle w:val="1"/>
        <w:rPr>
          <w:bCs/>
          <w:lang w:val="ru-RU"/>
        </w:rPr>
      </w:pPr>
      <w:bookmarkStart w:id="3" w:name="_Toc208685462"/>
      <w:r w:rsidRPr="006012A3">
        <w:rPr>
          <w:bCs/>
          <w:lang w:val="ru-RU"/>
        </w:rPr>
        <w:lastRenderedPageBreak/>
        <w:t>План расположения шкафа ПТК ГРП-1</w:t>
      </w:r>
      <w:bookmarkEnd w:id="3"/>
    </w:p>
    <w:p w14:paraId="1E8A8898" w14:textId="77777777" w:rsidR="006012A3" w:rsidRDefault="006012A3">
      <w:pPr>
        <w:rPr>
          <w:b/>
          <w:bCs/>
          <w:sz w:val="36"/>
          <w:szCs w:val="28"/>
          <w:lang w:eastAsia="x-none"/>
        </w:rPr>
      </w:pPr>
      <w:r>
        <w:rPr>
          <w:bCs/>
        </w:rPr>
        <w:br w:type="page"/>
      </w:r>
    </w:p>
    <w:p w14:paraId="5F17061C" w14:textId="2D898944" w:rsidR="00F44E56" w:rsidRDefault="006012A3" w:rsidP="00F44E56">
      <w:pPr>
        <w:pStyle w:val="1"/>
        <w:rPr>
          <w:lang w:val="ru-RU"/>
        </w:rPr>
      </w:pPr>
      <w:bookmarkStart w:id="4" w:name="_Toc208685463"/>
      <w:r w:rsidRPr="006012A3">
        <w:rPr>
          <w:bCs/>
          <w:lang w:val="ru-RU"/>
        </w:rPr>
        <w:lastRenderedPageBreak/>
        <w:t>План расположения шкафа ПТК ГРП-2</w:t>
      </w:r>
      <w:bookmarkEnd w:id="4"/>
    </w:p>
    <w:p w14:paraId="2043D97A" w14:textId="77777777" w:rsidR="001F1EE2" w:rsidRDefault="001F1EE2" w:rsidP="001F1EE2">
      <w:pPr>
        <w:pStyle w:val="34f9"/>
      </w:pPr>
    </w:p>
    <w:p w14:paraId="65FAEEC4" w14:textId="77777777" w:rsidR="0082002C" w:rsidRDefault="0082002C" w:rsidP="000611C2">
      <w:pPr>
        <w:pStyle w:val="34b"/>
        <w:rPr>
          <w:lang w:eastAsia="ru-RU"/>
        </w:rPr>
      </w:pPr>
    </w:p>
    <w:p w14:paraId="66A6C00D" w14:textId="77777777" w:rsidR="0082002C" w:rsidRDefault="0082002C" w:rsidP="00CB0E62">
      <w:pPr>
        <w:pStyle w:val="34fffa"/>
      </w:pPr>
    </w:p>
    <w:p w14:paraId="26228D50" w14:textId="77777777" w:rsidR="0082002C" w:rsidRDefault="0082002C" w:rsidP="00CB0E62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25D71A00" w14:textId="77777777" w:rsidR="00147B49" w:rsidRDefault="002C35B5" w:rsidP="00147B49">
      <w:pPr>
        <w:pStyle w:val="3415"/>
        <w:rPr>
          <w:lang w:val="en-US"/>
        </w:rPr>
      </w:pPr>
      <w:bookmarkStart w:id="5" w:name="_Toc397971534"/>
      <w:bookmarkStart w:id="6" w:name="_Toc398225599"/>
      <w:bookmarkStart w:id="7" w:name="_Toc386572818"/>
      <w:bookmarkStart w:id="8" w:name="_Toc386572947"/>
      <w:bookmarkStart w:id="9" w:name="_Toc390811904"/>
      <w:bookmarkStart w:id="10" w:name="_Toc394586650"/>
      <w:bookmarkStart w:id="11" w:name="_Toc208685464"/>
      <w:bookmarkEnd w:id="5"/>
      <w:bookmarkEnd w:id="6"/>
      <w:r>
        <w:lastRenderedPageBreak/>
        <w:t>Перечень</w:t>
      </w:r>
      <w:r w:rsidR="00147B49">
        <w:t xml:space="preserve"> сокращений</w:t>
      </w:r>
      <w:bookmarkEnd w:id="7"/>
      <w:bookmarkEnd w:id="8"/>
      <w:bookmarkEnd w:id="9"/>
      <w:bookmarkEnd w:id="10"/>
      <w:bookmarkEnd w:id="11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DE75E1" w:rsidRPr="00DE75E1" w14:paraId="52CF4F1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80D3BCE" w14:textId="16FCDA70" w:rsidR="00DE75E1" w:rsidRPr="00DE75E1" w:rsidRDefault="00DE75E1" w:rsidP="00DE75E1">
            <w:pPr>
              <w:pStyle w:val="34ff8"/>
            </w:pPr>
            <w:r w:rsidRPr="00DE75E1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EBC2474" w14:textId="33CD0A8B" w:rsidR="00DE75E1" w:rsidRPr="00DE75E1" w:rsidRDefault="00DE75E1" w:rsidP="00DE75E1">
            <w:pPr>
              <w:pStyle w:val="34ff8"/>
            </w:pPr>
            <w:r w:rsidRPr="00DE75E1">
              <w:t>Расшифровка</w:t>
            </w:r>
          </w:p>
        </w:tc>
      </w:tr>
      <w:tr w:rsidR="00DE75E1" w:rsidRPr="00A37C7D" w14:paraId="73032124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619A368" w14:textId="5C1A54D4" w:rsidR="00DE75E1" w:rsidRPr="00AD0715" w:rsidRDefault="00DE75E1" w:rsidP="00DE75E1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09EB142" w14:textId="79353D27" w:rsidR="00DE75E1" w:rsidRPr="00AD0715" w:rsidRDefault="00DE75E1" w:rsidP="00DE75E1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DE75E1" w:rsidRPr="00A37C7D" w14:paraId="02C8161C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1B5F0F" w14:textId="0A77EFD7" w:rsidR="00DE75E1" w:rsidRPr="00AD0715" w:rsidRDefault="00DE75E1" w:rsidP="00DE75E1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71A9B63" w14:textId="3638C986" w:rsidR="00DE75E1" w:rsidRPr="00AD0715" w:rsidRDefault="00DE75E1" w:rsidP="00DE75E1">
            <w:pPr>
              <w:pStyle w:val="34ff6"/>
            </w:pPr>
            <w:r>
              <w:t>Водогрейная котельная</w:t>
            </w:r>
          </w:p>
        </w:tc>
      </w:tr>
      <w:tr w:rsidR="00DE75E1" w:rsidRPr="00A37C7D" w14:paraId="50A5ABB0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104EE49" w14:textId="3B97D8EB" w:rsidR="00DE75E1" w:rsidRPr="00AD0715" w:rsidRDefault="00DE75E1" w:rsidP="00DE75E1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36569D" w14:textId="4B6994E6" w:rsidR="00DE75E1" w:rsidRPr="00AD0715" w:rsidRDefault="00DE75E1" w:rsidP="00DE75E1">
            <w:pPr>
              <w:pStyle w:val="34ff6"/>
            </w:pPr>
            <w:r>
              <w:t>Электротехническое оборудование</w:t>
            </w:r>
          </w:p>
        </w:tc>
      </w:tr>
      <w:tr w:rsidR="00DE75E1" w:rsidRPr="00A37C7D" w14:paraId="7421E8A5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B852EE" w14:textId="2C821A1E" w:rsidR="00DE75E1" w:rsidRPr="003465A9" w:rsidRDefault="00DE75E1" w:rsidP="00DE75E1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052660E" w14:textId="1630AD38" w:rsidR="00DE75E1" w:rsidRPr="00AD0715" w:rsidRDefault="00DE75E1" w:rsidP="00DE75E1">
            <w:pPr>
              <w:pStyle w:val="34ff6"/>
            </w:pPr>
            <w:r>
              <w:t>Программно-технический комплекс</w:t>
            </w:r>
          </w:p>
        </w:tc>
      </w:tr>
      <w:tr w:rsidR="00DE75E1" w:rsidRPr="00A37C7D" w14:paraId="6079CDB3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3E6FFAC" w14:textId="6471F949" w:rsidR="00DE75E1" w:rsidRPr="00AD0715" w:rsidRDefault="00DE75E1" w:rsidP="00DE75E1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FEB49C4" w14:textId="03754B5A" w:rsidR="00DE75E1" w:rsidRPr="00AD0715" w:rsidRDefault="00DE75E1" w:rsidP="00DE75E1">
            <w:pPr>
              <w:pStyle w:val="34ff6"/>
            </w:pPr>
            <w:r>
              <w:t>Насосная аккумулирующая (с баками-аккумуляторами)</w:t>
            </w:r>
          </w:p>
        </w:tc>
      </w:tr>
      <w:tr w:rsidR="00DE75E1" w:rsidRPr="00A37C7D" w14:paraId="2D650432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D542A4" w14:textId="45D86967" w:rsidR="00DE75E1" w:rsidRPr="00F800E2" w:rsidRDefault="00DE75E1" w:rsidP="00DE75E1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F6A55A8" w14:textId="1A50669E" w:rsidR="00DE75E1" w:rsidRPr="00F800E2" w:rsidRDefault="00DE75E1" w:rsidP="00DE75E1">
            <w:pPr>
              <w:pStyle w:val="34ff6"/>
            </w:pPr>
            <w:r>
              <w:t>Газорегуляторный пункт</w:t>
            </w:r>
          </w:p>
        </w:tc>
      </w:tr>
      <w:tr w:rsidR="00DE75E1" w:rsidRPr="00A37C7D" w14:paraId="6C0DD17D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75EB6E0" w14:textId="197D78D8" w:rsidR="00DE75E1" w:rsidRPr="00F800E2" w:rsidRDefault="00DE75E1" w:rsidP="00DE75E1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79A7882" w14:textId="7D91A7D8" w:rsidR="00DE75E1" w:rsidRPr="00F800E2" w:rsidRDefault="00DE75E1" w:rsidP="00DE75E1">
            <w:pPr>
              <w:pStyle w:val="34ff6"/>
            </w:pPr>
            <w:r>
              <w:t>Автоматизированное рабочее место</w:t>
            </w:r>
          </w:p>
        </w:tc>
      </w:tr>
      <w:tr w:rsidR="00DE75E1" w:rsidRPr="00A37C7D" w14:paraId="46FD9A0E" w14:textId="77777777" w:rsidTr="00E37D8E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2AA670" w14:textId="57E0FE35" w:rsidR="00DE75E1" w:rsidRPr="00F800E2" w:rsidRDefault="00DE75E1" w:rsidP="00DE75E1">
            <w:pPr>
              <w:pStyle w:val="34ff6"/>
            </w:pPr>
            <w:r>
              <w:t>ИНЖ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440049C" w14:textId="6D851117" w:rsidR="00DE75E1" w:rsidRPr="00F800E2" w:rsidRDefault="00DE75E1" w:rsidP="00DE75E1">
            <w:pPr>
              <w:pStyle w:val="34ff6"/>
            </w:pPr>
            <w:r>
              <w:t>Инженерный АРМ</w:t>
            </w:r>
          </w:p>
        </w:tc>
      </w:tr>
      <w:tr w:rsidR="00DE75E1" w:rsidRPr="00A37C7D" w14:paraId="5F0F74CD" w14:textId="77777777" w:rsidTr="00E37D8E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A0BEC92" w14:textId="24ED9765" w:rsidR="00DE75E1" w:rsidRPr="00F800E2" w:rsidRDefault="00DE75E1" w:rsidP="00DE75E1">
            <w:pPr>
              <w:pStyle w:val="34ff6"/>
            </w:pPr>
            <w:r>
              <w:t>РЗА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7F5C95" w14:textId="49D5B0DE" w:rsidR="00DE75E1" w:rsidRPr="00F800E2" w:rsidRDefault="00DE75E1" w:rsidP="00DE75E1">
            <w:pPr>
              <w:pStyle w:val="34ff6"/>
            </w:pPr>
            <w:r>
              <w:t>Релейная защита и автоматика</w:t>
            </w:r>
          </w:p>
        </w:tc>
      </w:tr>
      <w:tr w:rsidR="00DE75E1" w:rsidRPr="00A37C7D" w14:paraId="055198F3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00D0E9" w14:textId="25EF10D0" w:rsidR="00DE75E1" w:rsidRDefault="00DE75E1" w:rsidP="00DE75E1">
            <w:pPr>
              <w:pStyle w:val="34ff6"/>
            </w:pPr>
            <w:r>
              <w:t>КИП (КИПиА)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5B5ED4" w14:textId="5F64BF12" w:rsidR="00DE75E1" w:rsidRDefault="00DE75E1" w:rsidP="00DE75E1">
            <w:pPr>
              <w:pStyle w:val="34ff6"/>
            </w:pPr>
            <w:r>
              <w:t>Контрольно-измерительные приборы (и автоматика)</w:t>
            </w:r>
          </w:p>
        </w:tc>
      </w:tr>
      <w:tr w:rsidR="00DE75E1" w:rsidRPr="00A37C7D" w14:paraId="4A62950E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6656304" w14:textId="370308A1" w:rsidR="00DE75E1" w:rsidRPr="00F800E2" w:rsidRDefault="00DE75E1" w:rsidP="00DE75E1">
            <w:pPr>
              <w:pStyle w:val="34ff6"/>
            </w:pPr>
            <w:r>
              <w:t>РУ-0,4 кВ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A9467E6" w14:textId="0A6EE255" w:rsidR="00DE75E1" w:rsidRPr="00F800E2" w:rsidRDefault="00DE75E1" w:rsidP="00DE75E1">
            <w:pPr>
              <w:pStyle w:val="34ff6"/>
            </w:pPr>
            <w:r>
              <w:t>Распределительное устройство 0,4 киловольта</w:t>
            </w:r>
          </w:p>
        </w:tc>
      </w:tr>
      <w:tr w:rsidR="00DE75E1" w:rsidRPr="00A37C7D" w14:paraId="2D08571F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FD2442" w14:textId="5AED8230" w:rsidR="00DE75E1" w:rsidRPr="00F800E2" w:rsidRDefault="00DE75E1" w:rsidP="00DE75E1">
            <w:pPr>
              <w:pStyle w:val="34ff6"/>
            </w:pPr>
            <w:r>
              <w:t>ШУВ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64E095" w14:textId="64A844D3" w:rsidR="00DE75E1" w:rsidRPr="00F800E2" w:rsidRDefault="00DE75E1" w:rsidP="00DE75E1">
            <w:pPr>
              <w:pStyle w:val="34ff6"/>
            </w:pPr>
            <w:r>
              <w:t>Шкаф управления вентиляцией</w:t>
            </w:r>
          </w:p>
        </w:tc>
      </w:tr>
      <w:tr w:rsidR="00DE75E1" w:rsidRPr="00A37C7D" w14:paraId="7784F466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872C0F" w14:textId="1D512CC6" w:rsidR="00DE75E1" w:rsidRPr="00F800E2" w:rsidRDefault="00DE75E1" w:rsidP="00DE75E1">
            <w:pPr>
              <w:pStyle w:val="34ff6"/>
            </w:pPr>
            <w:r>
              <w:t>ШУЗ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B23415" w14:textId="4E2F6273" w:rsidR="00DE75E1" w:rsidRPr="00F800E2" w:rsidRDefault="00DE75E1" w:rsidP="00DE75E1">
            <w:pPr>
              <w:pStyle w:val="34ff6"/>
            </w:pPr>
            <w:r>
              <w:t>Шкаф управления запорной арматурой</w:t>
            </w:r>
          </w:p>
        </w:tc>
      </w:tr>
      <w:tr w:rsidR="00DE75E1" w:rsidRPr="00A37C7D" w14:paraId="02C23AC6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A0E70A" w14:textId="0AE0AA4D" w:rsidR="00DE75E1" w:rsidRPr="00F800E2" w:rsidRDefault="00DE75E1" w:rsidP="00DE75E1">
            <w:pPr>
              <w:pStyle w:val="34ff6"/>
            </w:pPr>
            <w:r>
              <w:t>ШПС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CC3962" w14:textId="67F1FB40" w:rsidR="00DE75E1" w:rsidRPr="00F800E2" w:rsidRDefault="00DE75E1" w:rsidP="00DE75E1">
            <w:pPr>
              <w:pStyle w:val="34ff6"/>
            </w:pPr>
            <w:r>
              <w:t>Шкаф пожарной сигнализации</w:t>
            </w:r>
          </w:p>
        </w:tc>
      </w:tr>
      <w:tr w:rsidR="00DE75E1" w:rsidRPr="00A37C7D" w14:paraId="464878F3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0556D0F" w14:textId="4940B7B1" w:rsidR="00DE75E1" w:rsidRPr="00F800E2" w:rsidRDefault="00DE75E1" w:rsidP="00DE75E1">
            <w:pPr>
              <w:pStyle w:val="34ff6"/>
            </w:pPr>
            <w:r>
              <w:t>ШОС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45BBF6" w14:textId="52D3DB4A" w:rsidR="00DE75E1" w:rsidRPr="00F800E2" w:rsidRDefault="00DE75E1" w:rsidP="00DE75E1">
            <w:pPr>
              <w:pStyle w:val="34ff6"/>
            </w:pPr>
            <w:r>
              <w:t>Шкаф охранной сигнализации</w:t>
            </w:r>
          </w:p>
        </w:tc>
      </w:tr>
      <w:tr w:rsidR="00DE75E1" w:rsidRPr="00A37C7D" w14:paraId="2913A82B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54DF09" w14:textId="2490857E" w:rsidR="00DE75E1" w:rsidRPr="00F800E2" w:rsidRDefault="00DE75E1" w:rsidP="00DE75E1">
            <w:pPr>
              <w:pStyle w:val="34ff6"/>
            </w:pPr>
            <w:r>
              <w:t>ЩО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FD5788" w14:textId="575E03EB" w:rsidR="00DE75E1" w:rsidRPr="00F800E2" w:rsidRDefault="00DE75E1" w:rsidP="00DE75E1">
            <w:pPr>
              <w:pStyle w:val="34ff6"/>
            </w:pPr>
            <w:r>
              <w:t>Щит освещения</w:t>
            </w:r>
          </w:p>
        </w:tc>
      </w:tr>
      <w:tr w:rsidR="00DE75E1" w:rsidRPr="00A37C7D" w14:paraId="22A27BE5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2221ED" w14:textId="4CC943B5" w:rsidR="00DE75E1" w:rsidRPr="00F800E2" w:rsidRDefault="00DE75E1" w:rsidP="00DE75E1">
            <w:pPr>
              <w:pStyle w:val="34ff6"/>
            </w:pPr>
            <w:r>
              <w:t>ЩАО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7C5A57" w14:textId="603761D3" w:rsidR="00DE75E1" w:rsidRPr="00F800E2" w:rsidRDefault="00DE75E1" w:rsidP="00DE75E1">
            <w:pPr>
              <w:pStyle w:val="34ff6"/>
            </w:pPr>
            <w:r>
              <w:t>Щит аварийного освещения</w:t>
            </w:r>
          </w:p>
        </w:tc>
      </w:tr>
      <w:tr w:rsidR="00DE75E1" w:rsidRPr="00A37C7D" w14:paraId="4089F648" w14:textId="77777777" w:rsidTr="00E37D8E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273017" w14:textId="47B0CB25" w:rsidR="00DE75E1" w:rsidRPr="00F800E2" w:rsidRDefault="00DE75E1" w:rsidP="00DE75E1">
            <w:pPr>
              <w:pStyle w:val="34ff6"/>
            </w:pPr>
            <w:r>
              <w:t>КТП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46CE494" w14:textId="646E2F11" w:rsidR="00DE75E1" w:rsidRPr="00F800E2" w:rsidRDefault="00DE75E1" w:rsidP="00DE75E1">
            <w:pPr>
              <w:pStyle w:val="34ff6"/>
            </w:pPr>
            <w:r>
              <w:t>Комплектная трансформаторная подстанция</w:t>
            </w:r>
          </w:p>
        </w:tc>
      </w:tr>
    </w:tbl>
    <w:p w14:paraId="07B9ECF2" w14:textId="77777777" w:rsidR="00147B49" w:rsidRDefault="00147B49" w:rsidP="002C35B5">
      <w:pPr>
        <w:pStyle w:val="34fffa"/>
      </w:pPr>
    </w:p>
    <w:p w14:paraId="02C3A9A7" w14:textId="77777777" w:rsidR="002C35B5" w:rsidRPr="002C35B5" w:rsidRDefault="002C35B5" w:rsidP="002C35B5">
      <w:pPr>
        <w:pStyle w:val="3415"/>
      </w:pPr>
      <w:bookmarkStart w:id="12" w:name="_Toc208685465"/>
      <w:r>
        <w:lastRenderedPageBreak/>
        <w:t>Перечень терминов</w:t>
      </w:r>
      <w:bookmarkEnd w:id="12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DE75E1" w:rsidRPr="005F1B2E" w14:paraId="26D1393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75025D0" w14:textId="392E4F1F" w:rsidR="00DE75E1" w:rsidRPr="002C35B5" w:rsidRDefault="00DE75E1" w:rsidP="00DE75E1">
            <w:pPr>
              <w:pStyle w:val="34ff8"/>
            </w:pPr>
            <w:r>
              <w:rPr>
                <w:b w:val="0"/>
                <w:bCs/>
              </w:rP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8C7749B" w14:textId="11732FEC" w:rsidR="00DE75E1" w:rsidRPr="005F1B2E" w:rsidRDefault="00DE75E1" w:rsidP="00DE75E1">
            <w:pPr>
              <w:pStyle w:val="34ff8"/>
            </w:pPr>
            <w:r>
              <w:rPr>
                <w:b w:val="0"/>
                <w:bCs/>
              </w:rPr>
              <w:t>Расшифровка</w:t>
            </w:r>
          </w:p>
        </w:tc>
      </w:tr>
      <w:tr w:rsidR="00DE75E1" w:rsidRPr="00A37C7D" w14:paraId="7F4DB9E6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346370B" w14:textId="39739000" w:rsidR="00DE75E1" w:rsidRPr="00F63FD6" w:rsidRDefault="00DE75E1" w:rsidP="00DE75E1">
            <w:pPr>
              <w:pStyle w:val="34ff6"/>
            </w:pPr>
            <w:r>
              <w:t>Шкаф ПТК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7BA409E" w14:textId="216831A2" w:rsidR="00DE75E1" w:rsidRPr="00F63FD6" w:rsidRDefault="00DE75E1" w:rsidP="00DE75E1">
            <w:pPr>
              <w:pStyle w:val="34ff6"/>
            </w:pPr>
            <w:r>
              <w:t>Шкаф программно-технического комплекса, включающий контроллеры, средства связи и автоматики</w:t>
            </w:r>
          </w:p>
        </w:tc>
      </w:tr>
      <w:tr w:rsidR="00DE75E1" w:rsidRPr="00A37C7D" w14:paraId="2FD3855B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F125AF5" w14:textId="451B99E3" w:rsidR="00DE75E1" w:rsidRPr="00F800E2" w:rsidRDefault="00DE75E1" w:rsidP="00DE75E1">
            <w:pPr>
              <w:pStyle w:val="34ff6"/>
            </w:pPr>
            <w:r>
              <w:t>Щит освещения (ЩО)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E38459D" w14:textId="4EEB769A" w:rsidR="00DE75E1" w:rsidRPr="00F800E2" w:rsidRDefault="00DE75E1" w:rsidP="00DE75E1">
            <w:pPr>
              <w:pStyle w:val="34ff6"/>
            </w:pPr>
            <w:r>
              <w:t>Электрический распределительный щит для питания и управления осветительными сетями</w:t>
            </w:r>
          </w:p>
        </w:tc>
      </w:tr>
      <w:tr w:rsidR="00DE75E1" w:rsidRPr="00A37C7D" w14:paraId="2B66E9B2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0AFCE6C" w14:textId="3A31C351" w:rsidR="00DE75E1" w:rsidRPr="00F800E2" w:rsidRDefault="00DE75E1" w:rsidP="00DE75E1">
            <w:pPr>
              <w:pStyle w:val="34ff6"/>
            </w:pPr>
            <w:r>
              <w:t>Щит аварийного освещения (ЩАО)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38EE152" w14:textId="221EDE4F" w:rsidR="00DE75E1" w:rsidRPr="00F800E2" w:rsidRDefault="00DE75E1" w:rsidP="00DE75E1">
            <w:pPr>
              <w:pStyle w:val="34ff6"/>
            </w:pPr>
            <w:r>
              <w:t>Щит для обеспечения питания аварийных источников света</w:t>
            </w:r>
          </w:p>
        </w:tc>
      </w:tr>
      <w:tr w:rsidR="00DE75E1" w:rsidRPr="00A37C7D" w14:paraId="4E724F47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6202283" w14:textId="1543350C" w:rsidR="00DE75E1" w:rsidRPr="00F800E2" w:rsidRDefault="00DE75E1" w:rsidP="00DE75E1">
            <w:pPr>
              <w:pStyle w:val="34ff6"/>
            </w:pPr>
            <w:r>
              <w:t>Комплектная трансформаторная подстанция (КТП)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D8D50E" w14:textId="4E56D79D" w:rsidR="00DE75E1" w:rsidRPr="00F800E2" w:rsidRDefault="00DE75E1" w:rsidP="00DE75E1">
            <w:pPr>
              <w:pStyle w:val="34ff6"/>
            </w:pPr>
            <w:r>
              <w:t>Заводской комплект электрооборудования для преобразования и распределения электроэнергии</w:t>
            </w:r>
          </w:p>
        </w:tc>
      </w:tr>
      <w:tr w:rsidR="00DE75E1" w:rsidRPr="00A37C7D" w14:paraId="2BD59AA9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25844CA" w14:textId="749A7C19" w:rsidR="00DE75E1" w:rsidRPr="00F800E2" w:rsidRDefault="00DE75E1" w:rsidP="00DE75E1">
            <w:pPr>
              <w:pStyle w:val="34ff6"/>
            </w:pPr>
            <w:r>
              <w:t>Помещение КИП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F53C5BC" w14:textId="6597B1A8" w:rsidR="00DE75E1" w:rsidRPr="00F800E2" w:rsidRDefault="00DE75E1" w:rsidP="00DE75E1">
            <w:pPr>
              <w:pStyle w:val="34ff6"/>
            </w:pPr>
            <w:r>
              <w:t>Специальное помещение для размещения шкафов контрольно-измерительных приборов и автоматики</w:t>
            </w:r>
          </w:p>
        </w:tc>
      </w:tr>
      <w:tr w:rsidR="00DE75E1" w:rsidRPr="00A37C7D" w14:paraId="604840D0" w14:textId="77777777" w:rsidTr="002A57E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C9B054F" w14:textId="07876D80" w:rsidR="00DE75E1" w:rsidRPr="00F800E2" w:rsidRDefault="00DE75E1" w:rsidP="00DE75E1">
            <w:pPr>
              <w:pStyle w:val="34ff6"/>
            </w:pPr>
            <w:r>
              <w:t>Аппаратная НАБ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2277F38" w14:textId="71807774" w:rsidR="00DE75E1" w:rsidRPr="00F800E2" w:rsidRDefault="00DE75E1" w:rsidP="00DE75E1">
            <w:pPr>
              <w:pStyle w:val="34ff6"/>
            </w:pPr>
            <w:r>
              <w:t>Техническое помещение для размещения шкафов управления насосами и оборудования аккумуляторной насосной</w:t>
            </w:r>
          </w:p>
        </w:tc>
      </w:tr>
      <w:tr w:rsidR="00DE75E1" w:rsidRPr="00A37C7D" w14:paraId="007981ED" w14:textId="77777777" w:rsidTr="002A57E3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EEB519D" w14:textId="68738091" w:rsidR="00DE75E1" w:rsidRPr="00F800E2" w:rsidRDefault="00DE75E1" w:rsidP="00DE75E1">
            <w:pPr>
              <w:pStyle w:val="34ff6"/>
            </w:pPr>
            <w:r>
              <w:t>Распределительное устройство (РУ)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6DD03" w14:textId="32183C61" w:rsidR="00DE75E1" w:rsidRPr="00F800E2" w:rsidRDefault="00DE75E1" w:rsidP="00DE75E1">
            <w:pPr>
              <w:pStyle w:val="34ff6"/>
            </w:pPr>
            <w:r>
              <w:t>Электротехническое устройство для приема и распределения электроэнергии</w:t>
            </w:r>
          </w:p>
        </w:tc>
      </w:tr>
      <w:tr w:rsidR="00DE75E1" w:rsidRPr="00A37C7D" w14:paraId="04AE660E" w14:textId="77777777" w:rsidTr="002A57E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A1A4D9" w14:textId="140F6E0E" w:rsidR="00DE75E1" w:rsidRPr="00F800E2" w:rsidRDefault="00DE75E1" w:rsidP="00DE75E1">
            <w:pPr>
              <w:pStyle w:val="34ff6"/>
            </w:pPr>
            <w:r>
              <w:t>Пожарная сигнализация (ШПС)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33DCB55" w14:textId="2EFDBAC5" w:rsidR="00DE75E1" w:rsidRPr="00F800E2" w:rsidRDefault="00DE75E1" w:rsidP="00DE75E1">
            <w:pPr>
              <w:pStyle w:val="34ff6"/>
            </w:pPr>
            <w:r>
              <w:t>Шкаф или система, обеспечивающая функции пожарной сигнализации</w:t>
            </w:r>
          </w:p>
        </w:tc>
      </w:tr>
      <w:tr w:rsidR="00DE75E1" w:rsidRPr="00A37C7D" w14:paraId="3EC288E3" w14:textId="77777777" w:rsidTr="002A57E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F1CB85C" w14:textId="46D1F353" w:rsidR="00DE75E1" w:rsidRPr="00F800E2" w:rsidRDefault="00DE75E1" w:rsidP="00DE75E1">
            <w:pPr>
              <w:pStyle w:val="34ff6"/>
            </w:pPr>
            <w:r>
              <w:t>Серверы верхнего уровня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D969F3" w14:textId="7F7097E2" w:rsidR="00DE75E1" w:rsidRPr="00F800E2" w:rsidRDefault="00DE75E1" w:rsidP="00DE75E1">
            <w:pPr>
              <w:pStyle w:val="34ff6"/>
            </w:pPr>
            <w:r>
              <w:t>Вычислительные устройства для хранения данных и функционирования SCADA-системы</w:t>
            </w:r>
          </w:p>
        </w:tc>
      </w:tr>
      <w:tr w:rsidR="00DE75E1" w:rsidRPr="00A37C7D" w14:paraId="74378F28" w14:textId="77777777" w:rsidTr="002A57E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80A3EBC" w14:textId="1D7FA60D" w:rsidR="00DE75E1" w:rsidRPr="00F800E2" w:rsidRDefault="00DE75E1" w:rsidP="00DE75E1">
            <w:pPr>
              <w:pStyle w:val="34ff6"/>
            </w:pPr>
            <w:r>
              <w:t>Автоматизированное рабочее место (АРМ)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159D12" w14:textId="4511F865" w:rsidR="00DE75E1" w:rsidRPr="00F800E2" w:rsidRDefault="00DE75E1" w:rsidP="00DE75E1">
            <w:pPr>
              <w:pStyle w:val="34ff6"/>
            </w:pPr>
            <w:r>
              <w:t>Рабочая станция оператора, инженера или специалиста РЗА для взаимодействия с АСУ ТП</w:t>
            </w:r>
          </w:p>
        </w:tc>
      </w:tr>
    </w:tbl>
    <w:p w14:paraId="7B7A8E2E" w14:textId="77777777" w:rsidR="002C35B5" w:rsidRDefault="002C35B5" w:rsidP="002C35B5">
      <w:pPr>
        <w:pStyle w:val="34fffa"/>
      </w:pPr>
    </w:p>
    <w:p w14:paraId="27AD7033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A5787" w:rsidRPr="005F1B2E" w14:paraId="37503B81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3B6272C" w14:textId="77777777" w:rsidR="00FA5787" w:rsidRPr="00A86232" w:rsidRDefault="00FA578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E09AA3C" w14:textId="77777777" w:rsidR="00FA5787" w:rsidRPr="005F1B2E" w:rsidRDefault="00FA578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3D4A52E" w14:textId="77777777" w:rsidR="00FA5787" w:rsidRPr="005F1B2E" w:rsidRDefault="00FA578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5FD17FF8" w14:textId="77777777" w:rsidR="00FA5787" w:rsidRPr="005F1B2E" w:rsidRDefault="00FA578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03273805" w14:textId="77777777" w:rsidR="00FA5787" w:rsidRPr="005F1B2E" w:rsidRDefault="00FA5787" w:rsidP="006877E2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129CD303" w14:textId="77777777" w:rsidR="00FA5787" w:rsidRPr="005F1B2E" w:rsidRDefault="00FA578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557E09A" w14:textId="77777777" w:rsidR="00FA5787" w:rsidRPr="005F1B2E" w:rsidRDefault="00FA5787" w:rsidP="006877E2">
            <w:pPr>
              <w:pStyle w:val="34ff8"/>
            </w:pPr>
            <w:r w:rsidRPr="005F1B2E">
              <w:t>Дата</w:t>
            </w:r>
          </w:p>
        </w:tc>
      </w:tr>
      <w:tr w:rsidR="00FA5787" w:rsidRPr="005F1B2E" w14:paraId="1E33C25C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1C078940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6829175E" w14:textId="77777777" w:rsidR="00FA5787" w:rsidRPr="005F1B2E" w:rsidRDefault="00FA5787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0B72570E" w14:textId="77777777" w:rsidR="00FA5787" w:rsidRPr="005F1B2E" w:rsidRDefault="00FA5787" w:rsidP="006877E2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C8268C3" w14:textId="77777777" w:rsidR="00FA5787" w:rsidRPr="005F1B2E" w:rsidRDefault="00FA578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71F9CEEA" w14:textId="77777777" w:rsidR="00FA5787" w:rsidRPr="005F1B2E" w:rsidRDefault="00FA5787" w:rsidP="006877E2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1783CB31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3616C4BC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22862109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0EAE2DB7" w14:textId="77777777" w:rsidR="00FA5787" w:rsidRPr="005F1B2E" w:rsidRDefault="00FA578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4B1C77FB" w14:textId="77777777" w:rsidR="00FA5787" w:rsidRPr="005F1B2E" w:rsidRDefault="00FA5787" w:rsidP="006877E2">
            <w:pPr>
              <w:pStyle w:val="34ff8"/>
            </w:pPr>
          </w:p>
        </w:tc>
      </w:tr>
      <w:tr w:rsidR="00FA5787" w14:paraId="3F8436C0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2B405A9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49EDC1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32B1EC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DE0760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1D262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4DEC8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76E33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F759F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445B23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4691CD7" w14:textId="77777777" w:rsidR="00FA5787" w:rsidRDefault="00FA5787" w:rsidP="00E93CF9">
            <w:pPr>
              <w:pStyle w:val="34ff6"/>
            </w:pPr>
          </w:p>
        </w:tc>
      </w:tr>
      <w:tr w:rsidR="00FA5787" w14:paraId="53C588C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E354B00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8B246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FF6DD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267BD9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69EF07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03A60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0617A3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C5BD08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4F1964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1EE861" w14:textId="77777777" w:rsidR="00FA5787" w:rsidRDefault="00FA5787" w:rsidP="00E93CF9">
            <w:pPr>
              <w:pStyle w:val="34ff6"/>
            </w:pPr>
          </w:p>
        </w:tc>
      </w:tr>
      <w:tr w:rsidR="00FA5787" w14:paraId="3426040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C1C6B2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4848A8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182E6B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B9B376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26819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477CBE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893F8A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578C04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A34B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84C929" w14:textId="77777777" w:rsidR="00FA5787" w:rsidRDefault="00FA5787" w:rsidP="00E93CF9">
            <w:pPr>
              <w:pStyle w:val="34ff6"/>
            </w:pPr>
          </w:p>
        </w:tc>
      </w:tr>
      <w:tr w:rsidR="00FA5787" w14:paraId="5416199D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31759474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CCEF0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FB6F14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E15CA9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AC85C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940618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BA9D8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3B64C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B96A4A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384E06" w14:textId="77777777" w:rsidR="00FA5787" w:rsidRDefault="00FA5787" w:rsidP="00E93CF9">
            <w:pPr>
              <w:pStyle w:val="34ff6"/>
            </w:pPr>
          </w:p>
        </w:tc>
      </w:tr>
      <w:tr w:rsidR="00FA5787" w14:paraId="3850361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EE1894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C628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3D9B8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838D5D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D2F90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A8965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99CCA7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12EC6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3C24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416F1C" w14:textId="77777777" w:rsidR="00FA5787" w:rsidRDefault="00FA5787" w:rsidP="00E93CF9">
            <w:pPr>
              <w:pStyle w:val="34ff6"/>
            </w:pPr>
          </w:p>
        </w:tc>
      </w:tr>
      <w:tr w:rsidR="00FA5787" w14:paraId="267ED156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8384E5F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2384EE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AF6006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7039D8B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BFD5C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783B7C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18ECCE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569C7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BE75E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BECB02" w14:textId="77777777" w:rsidR="00FA5787" w:rsidRDefault="00FA5787" w:rsidP="00E93CF9">
            <w:pPr>
              <w:pStyle w:val="34ff6"/>
            </w:pPr>
          </w:p>
        </w:tc>
      </w:tr>
      <w:tr w:rsidR="00FA5787" w14:paraId="0317E8F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A31A043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DE2A3F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0768AF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47EB73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20678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2F99B5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286011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FA1F3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8BDC1E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884DA8" w14:textId="77777777" w:rsidR="00FA5787" w:rsidRDefault="00FA5787" w:rsidP="00E93CF9">
            <w:pPr>
              <w:pStyle w:val="34ff6"/>
            </w:pPr>
          </w:p>
        </w:tc>
      </w:tr>
      <w:tr w:rsidR="00FA5787" w14:paraId="7E9FF95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750474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CA836C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20ABE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6FF637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457D6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E81DE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CFDFB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C63D2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25F56A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244A5F8" w14:textId="77777777" w:rsidR="00FA5787" w:rsidRDefault="00FA5787" w:rsidP="00E93CF9">
            <w:pPr>
              <w:pStyle w:val="34ff6"/>
            </w:pPr>
          </w:p>
        </w:tc>
      </w:tr>
      <w:tr w:rsidR="00FA5787" w14:paraId="1E4A4180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A2DF5D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3E2F6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AC34A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6D3FD7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36EC07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09A8F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A44FE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99CC3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73B895B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11572D" w14:textId="77777777" w:rsidR="00FA5787" w:rsidRDefault="00FA5787" w:rsidP="00E93CF9">
            <w:pPr>
              <w:pStyle w:val="34ff6"/>
            </w:pPr>
          </w:p>
        </w:tc>
      </w:tr>
      <w:tr w:rsidR="00FA5787" w14:paraId="77B5494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21BF918F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3FEE6B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AA660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19B8C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1D2324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E0EB40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AADB51D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0A0295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120172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CE3ADE" w14:textId="77777777" w:rsidR="00FA5787" w:rsidRDefault="00FA5787" w:rsidP="00E93CF9">
            <w:pPr>
              <w:pStyle w:val="34ff6"/>
            </w:pPr>
          </w:p>
        </w:tc>
      </w:tr>
      <w:tr w:rsidR="00FA5787" w14:paraId="52420828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0C9726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3791A5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DB3CD0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8BCA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29F1EA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326E09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B40273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CEAB94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99104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124085" w14:textId="77777777" w:rsidR="00FA5787" w:rsidRDefault="00FA5787" w:rsidP="00E93CF9">
            <w:pPr>
              <w:pStyle w:val="34ff6"/>
            </w:pPr>
          </w:p>
        </w:tc>
      </w:tr>
      <w:tr w:rsidR="00FA5787" w14:paraId="3334E32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A3FB834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98A7C49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CEA46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850F5B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5AAE209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AE542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DF30A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5BA595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EC104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397B1D" w14:textId="77777777" w:rsidR="00FA5787" w:rsidRDefault="00FA5787" w:rsidP="00E93CF9">
            <w:pPr>
              <w:pStyle w:val="34ff6"/>
            </w:pPr>
          </w:p>
        </w:tc>
      </w:tr>
      <w:tr w:rsidR="00FA5787" w14:paraId="34E9FD5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EFBEE7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1F74E9F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902758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0421EEE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A960A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ED0E54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4B808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8DECD2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6C2F5D9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5E8390" w14:textId="77777777" w:rsidR="00FA5787" w:rsidRDefault="00FA5787" w:rsidP="00E93CF9">
            <w:pPr>
              <w:pStyle w:val="34ff6"/>
            </w:pPr>
          </w:p>
        </w:tc>
      </w:tr>
      <w:tr w:rsidR="00FA5787" w14:paraId="438CBE25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FA9884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DE5ED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EA3846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7DB62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3C22FEB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B508D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21CC7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AEDF2E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B4C6A5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358719" w14:textId="77777777" w:rsidR="00FA5787" w:rsidRDefault="00FA5787" w:rsidP="00E93CF9">
            <w:pPr>
              <w:pStyle w:val="34ff6"/>
            </w:pPr>
          </w:p>
        </w:tc>
      </w:tr>
      <w:tr w:rsidR="00FA5787" w14:paraId="29C3DBCC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09677939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A222C6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1CE012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CD9B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7C9571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1FC343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792B60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5CF24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C80E5A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DB43C6" w14:textId="77777777" w:rsidR="00FA5787" w:rsidRDefault="00FA5787" w:rsidP="00E93CF9">
            <w:pPr>
              <w:pStyle w:val="34ff6"/>
            </w:pPr>
          </w:p>
        </w:tc>
      </w:tr>
      <w:tr w:rsidR="00FA5787" w14:paraId="19C226BE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59D3FBEC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746C45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16A5D3E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880CFC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66E3F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4401A0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FF25D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5CD88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6EC21FD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E0CA6B" w14:textId="77777777" w:rsidR="00FA5787" w:rsidRDefault="00FA5787" w:rsidP="00E93CF9">
            <w:pPr>
              <w:pStyle w:val="34ff6"/>
            </w:pPr>
          </w:p>
        </w:tc>
      </w:tr>
      <w:tr w:rsidR="00FA5787" w14:paraId="471AFAF7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854FF85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DB6981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F6B720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031DAF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A96AEEC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C16062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9B88D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DD4FAF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46D38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2DAB8C" w14:textId="77777777" w:rsidR="00FA5787" w:rsidRDefault="00FA5787" w:rsidP="00E93CF9">
            <w:pPr>
              <w:pStyle w:val="34ff6"/>
            </w:pPr>
          </w:p>
        </w:tc>
      </w:tr>
      <w:tr w:rsidR="00FA5787" w14:paraId="431DC918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11ABF2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A242AD0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8B39EA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39A35F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3D336D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EAB41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0C9C5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D7A84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5F7561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226BC98" w14:textId="77777777" w:rsidR="00FA5787" w:rsidRDefault="00FA5787" w:rsidP="00E93CF9">
            <w:pPr>
              <w:pStyle w:val="34ff6"/>
            </w:pPr>
          </w:p>
        </w:tc>
      </w:tr>
      <w:tr w:rsidR="00FA5787" w14:paraId="36AA6B42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8B8683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23523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3D3390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F00FD4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9BFCE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40F47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E6F70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35F41A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E2702C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F62307" w14:textId="77777777" w:rsidR="00FA5787" w:rsidRDefault="00FA5787" w:rsidP="00E93CF9">
            <w:pPr>
              <w:pStyle w:val="34ff6"/>
            </w:pPr>
          </w:p>
        </w:tc>
      </w:tr>
      <w:tr w:rsidR="00FA5787" w14:paraId="311AF743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42E180CB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016BFF7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3CF46D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DE67DA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42C852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0BDF7C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896EE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6FE850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30037B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0244EC" w14:textId="77777777" w:rsidR="00FA5787" w:rsidRDefault="00FA5787" w:rsidP="00E93CF9">
            <w:pPr>
              <w:pStyle w:val="34ff6"/>
            </w:pPr>
          </w:p>
        </w:tc>
      </w:tr>
      <w:tr w:rsidR="00FA5787" w14:paraId="76B90BE3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28CA3E6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878913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688D2D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FCE425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5C92F6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2BE1E6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8614D6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DA3F3D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B8FDC7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0EC5D03" w14:textId="77777777" w:rsidR="00FA5787" w:rsidRDefault="00FA5787" w:rsidP="00E93CF9">
            <w:pPr>
              <w:pStyle w:val="34ff6"/>
            </w:pPr>
          </w:p>
        </w:tc>
      </w:tr>
      <w:tr w:rsidR="00FA5787" w14:paraId="1BAA7B71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340A0577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8085C3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987A63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9BD4D8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415B1B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50EAC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4AE70C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8E97CB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76217D2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389B4B" w14:textId="77777777" w:rsidR="00FA5787" w:rsidRDefault="00FA5787" w:rsidP="00E93CF9">
            <w:pPr>
              <w:pStyle w:val="34ff6"/>
            </w:pPr>
          </w:p>
        </w:tc>
      </w:tr>
      <w:tr w:rsidR="00FA5787" w14:paraId="5450797E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764E66CE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CAD4FD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59B3F8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5A0491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C6DEF7E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896CD1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3208908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35E28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404118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0DE67F" w14:textId="77777777" w:rsidR="00FA5787" w:rsidRDefault="00FA5787" w:rsidP="00E93CF9">
            <w:pPr>
              <w:pStyle w:val="34ff6"/>
            </w:pPr>
          </w:p>
        </w:tc>
      </w:tr>
      <w:tr w:rsidR="00FA5787" w14:paraId="7890B9C9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2E51AB38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225206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B15904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B0C812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F8174F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2F117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07CC75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3B7AD3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E3ADB9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8C471B" w14:textId="77777777" w:rsidR="00FA5787" w:rsidRDefault="00FA5787" w:rsidP="00E93CF9">
            <w:pPr>
              <w:pStyle w:val="34ff6"/>
            </w:pPr>
          </w:p>
        </w:tc>
      </w:tr>
      <w:tr w:rsidR="00FA5787" w14:paraId="5E1D454A" w14:textId="77777777" w:rsidTr="00E93CF9">
        <w:trPr>
          <w:trHeight w:val="454"/>
        </w:trPr>
        <w:tc>
          <w:tcPr>
            <w:tcW w:w="518" w:type="dxa"/>
            <w:vAlign w:val="center"/>
          </w:tcPr>
          <w:p w14:paraId="63345232" w14:textId="77777777" w:rsidR="00FA5787" w:rsidRDefault="00FA5787" w:rsidP="00E93CF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4243DE" w14:textId="77777777" w:rsidR="00FA5787" w:rsidRDefault="00FA5787" w:rsidP="00E93CF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E329795" w14:textId="77777777" w:rsidR="00FA5787" w:rsidRDefault="00FA5787" w:rsidP="00E93CF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EDF33D" w14:textId="77777777" w:rsidR="00FA5787" w:rsidRDefault="00FA5787" w:rsidP="00E93CF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994944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9CBB4D" w14:textId="77777777" w:rsidR="00FA5787" w:rsidRDefault="00FA5787" w:rsidP="00E93CF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2CA4DB8" w14:textId="77777777" w:rsidR="00FA5787" w:rsidRDefault="00FA5787" w:rsidP="00E93CF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145007" w14:textId="77777777" w:rsidR="00FA5787" w:rsidRDefault="00FA5787" w:rsidP="00E93CF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F01A0" w14:textId="77777777" w:rsidR="00FA5787" w:rsidRDefault="00FA5787" w:rsidP="00E93CF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FE0BF3" w14:textId="77777777" w:rsidR="00FA5787" w:rsidRDefault="00FA5787" w:rsidP="00E93CF9">
            <w:pPr>
              <w:pStyle w:val="34ff6"/>
            </w:pPr>
          </w:p>
        </w:tc>
      </w:tr>
    </w:tbl>
    <w:p w14:paraId="23F803D2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8459" w14:textId="77777777" w:rsidR="00102477" w:rsidRDefault="00102477" w:rsidP="00AD0715">
      <w:r>
        <w:separator/>
      </w:r>
    </w:p>
    <w:p w14:paraId="33EC41C5" w14:textId="77777777" w:rsidR="00102477" w:rsidRDefault="00102477" w:rsidP="00AD0715"/>
  </w:endnote>
  <w:endnote w:type="continuationSeparator" w:id="0">
    <w:p w14:paraId="707091F9" w14:textId="77777777" w:rsidR="00102477" w:rsidRDefault="00102477" w:rsidP="00AD0715">
      <w:r>
        <w:continuationSeparator/>
      </w:r>
    </w:p>
    <w:p w14:paraId="299CE456" w14:textId="77777777" w:rsidR="00102477" w:rsidRDefault="00102477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048A" w14:textId="77777777" w:rsidR="00897ECE" w:rsidRDefault="00897EC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3B49" w14:textId="5314CADB" w:rsidR="00897ECE" w:rsidRDefault="00897E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8D70" w14:textId="77777777" w:rsidR="00897ECE" w:rsidRDefault="00897EC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D6B3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2EC5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EF58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738E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9BBC" w14:textId="77777777" w:rsidR="00102477" w:rsidRDefault="00102477" w:rsidP="00AD0715">
      <w:r>
        <w:separator/>
      </w:r>
    </w:p>
    <w:p w14:paraId="167A32BF" w14:textId="77777777" w:rsidR="00102477" w:rsidRDefault="00102477" w:rsidP="00AD0715"/>
  </w:footnote>
  <w:footnote w:type="continuationSeparator" w:id="0">
    <w:p w14:paraId="4899608A" w14:textId="77777777" w:rsidR="00102477" w:rsidRDefault="00102477" w:rsidP="00AD0715">
      <w:r>
        <w:continuationSeparator/>
      </w:r>
    </w:p>
    <w:p w14:paraId="3F197037" w14:textId="77777777" w:rsidR="00102477" w:rsidRDefault="00102477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C960" w14:textId="77777777" w:rsidR="00897ECE" w:rsidRDefault="00897EC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E2CE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14CD480" wp14:editId="0B8104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1CD38A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20A025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3C41E5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FC195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82FD9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8C96D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9C090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33B76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B62CE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4FD73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4CD480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A1CD38A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520A02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C3C41E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DFC195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582FD9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48C96D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BE9C090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B033B76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7B62CE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004FD73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4AAD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F9B2498" wp14:editId="2DD7DD7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089A0E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B9FDC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86F21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F1808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90FBD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80E86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431EB4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1F597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34390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C32D4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9B2498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3089A0E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AB9FDC7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A86F214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F1F1808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D790FBD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80E86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5431EB4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1F597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C34390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5DC32D4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B73A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80F6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4D572C90" wp14:editId="24557B7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9DE57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AE8F9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80B94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C247D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B05A48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DB7534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B24EED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98CAB0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32C766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033E73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4B0504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56A3E2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2159BA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36B76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B6FBFB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370A2D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77514A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8CBDB5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7A74F5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6DE524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C2F785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AAFA4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F54B4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D39C12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F1DD62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7ABD12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D53762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AE576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9A11CF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572C90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B9DE57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1AE8F9A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80B94C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7C247D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3B05A48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1DB7534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CB24EED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798CAB0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332C766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A033E73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504B0504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1956A3E2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5E2159BA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36B76">
                                <w:t>A.B.XXX.XX.XX.</w:t>
                              </w:r>
                              <w:proofErr w:type="gramStart"/>
                              <w:r w:rsidR="00236B76">
                                <w:t>X-X</w:t>
                              </w:r>
                              <w:proofErr w:type="gramEnd"/>
                              <w:r w:rsidR="00236B76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75B6FBFB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48370A2D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877514A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478CBDB5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7F7A74F5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666DE524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0FC2F785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68AAFA4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6BF54B4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50D39C12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51F1DD62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587ABD12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57D53762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4CAE576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589A11CF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F4DF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7E6E2DF6" wp14:editId="63E63D3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82CE77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7675F8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D4181A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0D2BEB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7FF549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5C92F2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86A54F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48EB37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28E9D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CB057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776715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291F8F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579666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5BB7E4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ED4F0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4ED5E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0E18B7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7361A6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32512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7F946" w14:textId="2D4DEE53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55170C" w14:textId="30502D97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8D21F1" w14:textId="0886A248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4627B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18B9E2" w14:textId="07B15503" w:rsidR="0082002C" w:rsidRPr="005E4A3B" w:rsidRDefault="00897ECE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DE025A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3F2475" w14:textId="2905DAFD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BD2C51" w14:textId="2FE2C3AF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F39772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CA87B7" w14:textId="09042AFA" w:rsidR="0082002C" w:rsidRPr="000411E6" w:rsidRDefault="00897ECE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23420C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B1CE5F" w14:textId="5FCB0EEF" w:rsidR="0082002C" w:rsidRPr="0079077B" w:rsidRDefault="00897ECE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B2CF3A" w14:textId="28725943" w:rsidR="0082002C" w:rsidRPr="00A32665" w:rsidRDefault="00897ECE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71BF71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36B030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416B0" w14:textId="1D5006D4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E75E1" w:rsidRPr="00DE75E1">
                                    <w:rPr>
                                      <w:noProof/>
                                    </w:rPr>
                                    <w:instrText>10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E75E1">
                                    <w:rPr>
                                      <w:noProof/>
                                    </w:rPr>
                                    <w:t>10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169FF1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5E6C8" w14:textId="17A384B3" w:rsidR="0082002C" w:rsidRDefault="00897ECE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661719" w14:textId="252ECC74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97ECE">
                                    <w:t>878.2023-АСУ ТП.С7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A0EA57" w14:textId="78C6FEFB" w:rsidR="0082002C" w:rsidRDefault="00897ECE" w:rsidP="0082002C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2002C">
                                    <w:t>.</w:t>
                                  </w:r>
                                </w:p>
                                <w:p w14:paraId="6F4ADA21" w14:textId="03D62E17" w:rsidR="0082002C" w:rsidRPr="009F409A" w:rsidRDefault="00897ECE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План расположения оборудования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8D67F7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71DFF1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2D906C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A875CD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EA0277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4DAA3F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D9D755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D95B6A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DEB251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33F8F6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6E2DF6" id="Группа 9" o:spid="_x0000_s1137" style="position:absolute;left:0;text-align:left;margin-left:22.7pt;margin-top:14.2pt;width:558.45pt;height:826.6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I80vQ4AAN+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B82CE77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7675F8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DD4181A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A0D2BEB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07FF549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A5C92F2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986A54F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C48EB37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328E9D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6CB057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27776715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B291F8F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10579666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055BB7E4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645ED4F0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3954ED5E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7E0E18B7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417361A6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332512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27F946" w14:textId="2D4DEE53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2355170C" w14:textId="30502D97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38D21F1" w14:textId="0886A248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C14627B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118B9E2" w14:textId="07B15503" w:rsidR="0082002C" w:rsidRPr="005E4A3B" w:rsidRDefault="00897ECE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1DE025A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F3F2475" w14:textId="2905DAFD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8BD2C51" w14:textId="2FE2C3AF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FF39772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5FCA87B7" w14:textId="09042AFA" w:rsidR="0082002C" w:rsidRPr="000411E6" w:rsidRDefault="00897ECE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6B23420C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6B1CE5F" w14:textId="5FCB0EEF" w:rsidR="0082002C" w:rsidRPr="0079077B" w:rsidRDefault="00897ECE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EB2CF3A" w14:textId="28725943" w:rsidR="0082002C" w:rsidRPr="00A32665" w:rsidRDefault="00897ECE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071BF71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7336B030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7A416B0" w14:textId="1D5006D4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E75E1" w:rsidRPr="00DE75E1">
                              <w:rPr>
                                <w:noProof/>
                              </w:rPr>
                              <w:instrText>10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E75E1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66169FF1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3EE5E6C8" w14:textId="17A384B3" w:rsidR="0082002C" w:rsidRDefault="00897ECE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0C661719" w14:textId="252ECC74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97ECE">
                              <w:t>878.2023-АСУ ТП.С7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23A0EA57" w14:textId="78C6FEFB" w:rsidR="0082002C" w:rsidRDefault="00897ECE" w:rsidP="0082002C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2002C">
                              <w:t>.</w:t>
                            </w:r>
                          </w:p>
                          <w:p w14:paraId="6F4ADA21" w14:textId="03D62E17" w:rsidR="0082002C" w:rsidRPr="009F409A" w:rsidRDefault="00897ECE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План расположения оборудования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18D67F7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B71DFF1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5E2D906C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4CA875CD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CEA0277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284DAA3F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1D9D755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CD95B6A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20DEB251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2B33F8F6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B76E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12C82534" wp14:editId="2347FFC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8B0B99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75AB7E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C03EE5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9334D2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28540B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9D8115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4DD22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DD8518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846FD3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A6C239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716C54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10BDD0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236B76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91A49D" w14:textId="020623EC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897ECE">
                                        <w:t>878.2023-АСУ ТП.С7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F393FA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45AFC6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3B6FA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4AAEFD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349A72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C2A889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CD7FC0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CCCE78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854D82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FD1334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93B1F2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601B5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557AB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D5F8C5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4B954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77869EC2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C82534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A8B0B99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775AB7E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3C03EE5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29334D2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628540B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A9D8115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D4DD22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4BDD8518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B846FD3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64A6C239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01716C54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2610BDD0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236B76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4091A49D" w14:textId="020623EC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897ECE">
                                  <w:t>878.2023-АСУ ТП.С7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70F393FA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2845AFC6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6B3B6FA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544AAEFD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2A349A72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45C2A889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DCD7FC0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24CCCE78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51854D82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20FD1334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6993B1F2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495601B5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3C557AB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59D5F8C5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5044B954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77869EC2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AA4C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C2C3E80" wp14:editId="686679B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08F63B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41526F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A7E107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4CABDC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6ECFB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CE627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4630F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A8BCE7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426529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A2EC79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E132C2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535572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36B76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6C3B29" w14:textId="076B1470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97ECE">
                                      <w:t>878.2023-АСУ ТП.С7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27706FD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347B7F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80927E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38A015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E88C96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4CFC89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63FA97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49DC18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AD70628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EC7737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8B191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A8FF82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3FD745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0E9B4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9D38C5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2C3E80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608F63B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241526F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5A7E107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14CABDC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A6ECFB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D2CE627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34630F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1A8BCE7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D426529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FA2EC79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12E132C2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0F535572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36B76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5A6C3B29" w14:textId="076B1470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97ECE">
                                <w:t>878.2023-АСУ ТП.С7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327706FD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F347B7F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1880927E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4038A015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7E88C96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14CFC89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3E63FA97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A49DC18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1AD70628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6EC7737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C8B191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4AA8FF82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663FD745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790E9B4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39D38C5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735B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E58F4D8" wp14:editId="75B5CA3F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1B57A5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D0C3B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69A25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3FE67C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C203D2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59716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1A6160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B310E6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F9858A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0EEAF0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C2461A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FFB5B0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550E77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B4908F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06C40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A10760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43AC79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23DFF6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D92364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18D066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768445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B8ED5F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CD70F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89421D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60147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1A9F0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D6542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51844D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4AA8E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D51CE0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06A854" w14:textId="77777777" w:rsidR="00441C13" w:rsidRPr="0079077B" w:rsidRDefault="00236B7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CACB52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340B51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F004C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2426E0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 w:rsidRPr="00236B76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247D19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31B59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5ECB79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36B76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DA7DBB" w14:textId="77777777" w:rsidR="00441C13" w:rsidRDefault="00236B7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5F16378A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236B76">
                                    <w:rPr>
                                      <w:rStyle w:val="34fe"/>
                                    </w:rPr>
                                    <w:t>План расположения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84BB7C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0EC359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A6B043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3B665B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58CB8F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D94F66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BE1D53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C3AD80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6C7DF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B40F6C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E58F4D8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81B57A5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3D0C3BF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E69A250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63FE67C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EC203D2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A59716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81A6160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1B310E6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7F9858A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40EEAF0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68C2461A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57FFB5B0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35550E77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20B4908F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74306C40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6A1076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1F43AC79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5F23DFF6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6DD92364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518D066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1768445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7B8ED5F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44CD70F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389421D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5260147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B1A9F0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58D6542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951844D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614AA8E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5ED51CE0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0E06A854" w14:textId="77777777" w:rsidR="00441C13" w:rsidRPr="0079077B" w:rsidRDefault="00236B76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79CACB52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01340B51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75F004C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272426E0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 w:rsidRPr="00236B76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36B76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22247D19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4A31B59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05ECB79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36B76">
                              <w:t>A.B.XXX.XX.XX.</w:t>
                            </w:r>
                            <w:proofErr w:type="gramStart"/>
                            <w:r w:rsidR="00236B76">
                              <w:t>X-X</w:t>
                            </w:r>
                            <w:proofErr w:type="gramEnd"/>
                            <w:r w:rsidR="00236B76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EDA7DBB" w14:textId="77777777" w:rsidR="00441C13" w:rsidRDefault="00236B7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5F16378A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236B76">
                              <w:rPr>
                                <w:rStyle w:val="34fe"/>
                              </w:rPr>
                              <w:t>План расположения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0884BB7C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500EC359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15A6B043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343B665B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5658CB8F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AD94F66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59BE1D53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28C3AD80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3E26C7DF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3CB40F6C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987370">
    <w:abstractNumId w:val="31"/>
  </w:num>
  <w:num w:numId="2" w16cid:durableId="653991956">
    <w:abstractNumId w:val="28"/>
  </w:num>
  <w:num w:numId="3" w16cid:durableId="592855757">
    <w:abstractNumId w:val="10"/>
  </w:num>
  <w:num w:numId="4" w16cid:durableId="132332466">
    <w:abstractNumId w:val="4"/>
  </w:num>
  <w:num w:numId="5" w16cid:durableId="1054279647">
    <w:abstractNumId w:val="32"/>
  </w:num>
  <w:num w:numId="6" w16cid:durableId="774136991">
    <w:abstractNumId w:val="26"/>
  </w:num>
  <w:num w:numId="7" w16cid:durableId="1905598436">
    <w:abstractNumId w:val="3"/>
  </w:num>
  <w:num w:numId="8" w16cid:durableId="1262837927">
    <w:abstractNumId w:val="16"/>
  </w:num>
  <w:num w:numId="9" w16cid:durableId="281884192">
    <w:abstractNumId w:val="6"/>
  </w:num>
  <w:num w:numId="10" w16cid:durableId="2100330156">
    <w:abstractNumId w:val="17"/>
  </w:num>
  <w:num w:numId="11" w16cid:durableId="192769941">
    <w:abstractNumId w:val="27"/>
  </w:num>
  <w:num w:numId="12" w16cid:durableId="554201078">
    <w:abstractNumId w:val="23"/>
  </w:num>
  <w:num w:numId="13" w16cid:durableId="1996448475">
    <w:abstractNumId w:val="1"/>
  </w:num>
  <w:num w:numId="14" w16cid:durableId="1733500353">
    <w:abstractNumId w:val="21"/>
  </w:num>
  <w:num w:numId="15" w16cid:durableId="720597884">
    <w:abstractNumId w:val="15"/>
  </w:num>
  <w:num w:numId="16" w16cid:durableId="941650107">
    <w:abstractNumId w:val="29"/>
  </w:num>
  <w:num w:numId="17" w16cid:durableId="1313558584">
    <w:abstractNumId w:val="20"/>
  </w:num>
  <w:num w:numId="18" w16cid:durableId="1574466388">
    <w:abstractNumId w:val="25"/>
  </w:num>
  <w:num w:numId="19" w16cid:durableId="1698462527">
    <w:abstractNumId w:val="0"/>
  </w:num>
  <w:num w:numId="20" w16cid:durableId="1872569670">
    <w:abstractNumId w:val="14"/>
  </w:num>
  <w:num w:numId="21" w16cid:durableId="523440345">
    <w:abstractNumId w:val="33"/>
  </w:num>
  <w:num w:numId="22" w16cid:durableId="574977403">
    <w:abstractNumId w:val="33"/>
    <w:lvlOverride w:ilvl="0">
      <w:startOverride w:val="1"/>
    </w:lvlOverride>
  </w:num>
  <w:num w:numId="23" w16cid:durableId="1453551901">
    <w:abstractNumId w:val="4"/>
    <w:lvlOverride w:ilvl="0">
      <w:startOverride w:val="1"/>
    </w:lvlOverride>
  </w:num>
  <w:num w:numId="24" w16cid:durableId="545945552">
    <w:abstractNumId w:val="27"/>
    <w:lvlOverride w:ilvl="0">
      <w:startOverride w:val="1"/>
    </w:lvlOverride>
  </w:num>
  <w:num w:numId="25" w16cid:durableId="7733562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0028013">
    <w:abstractNumId w:val="13"/>
  </w:num>
  <w:num w:numId="27" w16cid:durableId="20250704">
    <w:abstractNumId w:val="5"/>
  </w:num>
  <w:num w:numId="28" w16cid:durableId="1485782590">
    <w:abstractNumId w:val="18"/>
  </w:num>
  <w:num w:numId="29" w16cid:durableId="1532911660">
    <w:abstractNumId w:val="24"/>
  </w:num>
  <w:num w:numId="30" w16cid:durableId="1003703233">
    <w:abstractNumId w:val="2"/>
  </w:num>
  <w:num w:numId="31" w16cid:durableId="800533752">
    <w:abstractNumId w:val="30"/>
  </w:num>
  <w:num w:numId="32" w16cid:durableId="2811504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47832553">
    <w:abstractNumId w:val="30"/>
    <w:lvlOverride w:ilvl="0">
      <w:startOverride w:val="1"/>
    </w:lvlOverride>
  </w:num>
  <w:num w:numId="34" w16cid:durableId="1143086841">
    <w:abstractNumId w:val="8"/>
  </w:num>
  <w:num w:numId="35" w16cid:durableId="1892836938">
    <w:abstractNumId w:val="12"/>
  </w:num>
  <w:num w:numId="36" w16cid:durableId="437453436">
    <w:abstractNumId w:val="7"/>
  </w:num>
  <w:num w:numId="37" w16cid:durableId="1139223327">
    <w:abstractNumId w:val="34"/>
  </w:num>
  <w:num w:numId="38" w16cid:durableId="699669416">
    <w:abstractNumId w:val="19"/>
  </w:num>
  <w:num w:numId="39" w16cid:durableId="415321899">
    <w:abstractNumId w:val="19"/>
    <w:lvlOverride w:ilvl="0">
      <w:startOverride w:val="1"/>
    </w:lvlOverride>
  </w:num>
  <w:num w:numId="40" w16cid:durableId="118232404">
    <w:abstractNumId w:val="11"/>
  </w:num>
  <w:num w:numId="41" w16cid:durableId="396973934">
    <w:abstractNumId w:val="9"/>
  </w:num>
  <w:num w:numId="42" w16cid:durableId="1377043251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5F5B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7708A"/>
    <w:rsid w:val="00080585"/>
    <w:rsid w:val="00081223"/>
    <w:rsid w:val="00081C81"/>
    <w:rsid w:val="0008302B"/>
    <w:rsid w:val="0008350E"/>
    <w:rsid w:val="00083974"/>
    <w:rsid w:val="00083A60"/>
    <w:rsid w:val="000842A7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A7D5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477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15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BA0"/>
    <w:rsid w:val="00234CEA"/>
    <w:rsid w:val="00236B76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C91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3C84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D93"/>
    <w:rsid w:val="003028D2"/>
    <w:rsid w:val="00302F53"/>
    <w:rsid w:val="003034F9"/>
    <w:rsid w:val="00303608"/>
    <w:rsid w:val="0030487F"/>
    <w:rsid w:val="00305F6A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BF3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C1D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3A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47F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4988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53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6C8C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693"/>
    <w:rsid w:val="005F37EE"/>
    <w:rsid w:val="005F48B5"/>
    <w:rsid w:val="005F729A"/>
    <w:rsid w:val="006004A4"/>
    <w:rsid w:val="006012A3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2F30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5F68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7BB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1D1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0D0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3B02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4DF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57CDF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97ECE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5F26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E97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611"/>
    <w:rsid w:val="0098764C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072F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409A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F8B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6C3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13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0B0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66F1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5FE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0E62"/>
    <w:rsid w:val="00CB1B33"/>
    <w:rsid w:val="00CB2B1E"/>
    <w:rsid w:val="00CB3A59"/>
    <w:rsid w:val="00CB50D2"/>
    <w:rsid w:val="00CB6310"/>
    <w:rsid w:val="00CB6EF8"/>
    <w:rsid w:val="00CC1B49"/>
    <w:rsid w:val="00CC3CF7"/>
    <w:rsid w:val="00CC45A3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09F9"/>
    <w:rsid w:val="00CE3542"/>
    <w:rsid w:val="00CE4716"/>
    <w:rsid w:val="00CE58E7"/>
    <w:rsid w:val="00CE5941"/>
    <w:rsid w:val="00CF0991"/>
    <w:rsid w:val="00CF116E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7E4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2EE2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75E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3CF9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D4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5B1"/>
    <w:rsid w:val="00F53EA5"/>
    <w:rsid w:val="00F5430E"/>
    <w:rsid w:val="00F54BC2"/>
    <w:rsid w:val="00F55B1F"/>
    <w:rsid w:val="00F6089E"/>
    <w:rsid w:val="00F63535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87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881510"/>
  <w15:docId w15:val="{EAC05242-1031-4051-AD4D-ED40DF0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36B76"/>
    <w:rPr>
      <w:sz w:val="24"/>
    </w:rPr>
  </w:style>
  <w:style w:type="paragraph" w:styleId="1">
    <w:name w:val="heading 1"/>
    <w:next w:val="34b"/>
    <w:link w:val="10"/>
    <w:qFormat/>
    <w:rsid w:val="00236B76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36B76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36B76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36B76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36B76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36B76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36B76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36B76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36B76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236B76"/>
    <w:rPr>
      <w:rFonts w:ascii="Calibri" w:hAnsi="Calibri"/>
    </w:rPr>
  </w:style>
  <w:style w:type="paragraph" w:customStyle="1" w:styleId="34b">
    <w:name w:val="34_Абзац_Обычный"/>
    <w:link w:val="34d"/>
    <w:qFormat/>
    <w:rsid w:val="00236B76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36B76"/>
    <w:rPr>
      <w:sz w:val="24"/>
      <w:lang w:eastAsia="x-none"/>
    </w:rPr>
  </w:style>
  <w:style w:type="character" w:customStyle="1" w:styleId="10">
    <w:name w:val="Заголовок 1 Знак"/>
    <w:link w:val="1"/>
    <w:rsid w:val="00236B76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36B76"/>
    <w:rPr>
      <w:b/>
      <w:sz w:val="32"/>
    </w:rPr>
  </w:style>
  <w:style w:type="character" w:customStyle="1" w:styleId="30">
    <w:name w:val="Заголовок 3 Знак"/>
    <w:link w:val="3"/>
    <w:rsid w:val="00236B76"/>
    <w:rPr>
      <w:b/>
      <w:bCs/>
      <w:sz w:val="28"/>
    </w:rPr>
  </w:style>
  <w:style w:type="character" w:customStyle="1" w:styleId="40">
    <w:name w:val="Заголовок 4 Знак"/>
    <w:link w:val="4"/>
    <w:rsid w:val="00236B76"/>
    <w:rPr>
      <w:b/>
      <w:sz w:val="24"/>
    </w:rPr>
  </w:style>
  <w:style w:type="character" w:customStyle="1" w:styleId="50">
    <w:name w:val="Заголовок 5 Знак"/>
    <w:link w:val="5"/>
    <w:rsid w:val="00236B76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36B76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36B76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36B76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36B76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36B76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36B76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36B76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36B76"/>
    <w:rPr>
      <w:u w:val="single"/>
    </w:rPr>
  </w:style>
  <w:style w:type="paragraph" w:customStyle="1" w:styleId="349">
    <w:name w:val="34_Список_Библиография"/>
    <w:basedOn w:val="34b"/>
    <w:rsid w:val="00236B76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F409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36B76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36B76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36B76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36B76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36B76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F409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36B76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F409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36B76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36B76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36B76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36B76"/>
    <w:rPr>
      <w:b w:val="0"/>
      <w:i/>
    </w:rPr>
  </w:style>
  <w:style w:type="character" w:customStyle="1" w:styleId="34fc">
    <w:name w:val="34_Знак_Название_файла"/>
    <w:qFormat/>
    <w:rsid w:val="00236B76"/>
    <w:rPr>
      <w:rFonts w:ascii="Calibri" w:hAnsi="Calibri"/>
    </w:rPr>
  </w:style>
  <w:style w:type="character" w:customStyle="1" w:styleId="34fd">
    <w:name w:val="34_Знак_Термин"/>
    <w:rsid w:val="00236B76"/>
    <w:rPr>
      <w:i/>
    </w:rPr>
  </w:style>
  <w:style w:type="character" w:customStyle="1" w:styleId="34fe">
    <w:name w:val="34_Знак_Полужирный"/>
    <w:rsid w:val="00236B76"/>
    <w:rPr>
      <w:b/>
    </w:rPr>
  </w:style>
  <w:style w:type="character" w:customStyle="1" w:styleId="34ff">
    <w:name w:val="34_Знак_Верхний_индекс"/>
    <w:rsid w:val="00236B76"/>
    <w:rPr>
      <w:vertAlign w:val="superscript"/>
    </w:rPr>
  </w:style>
  <w:style w:type="character" w:customStyle="1" w:styleId="3424">
    <w:name w:val="34_Список_Марк_2 Знак"/>
    <w:link w:val="3423"/>
    <w:rsid w:val="002E3C8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36B76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36B76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36B76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36B76"/>
    <w:pPr>
      <w:numPr>
        <w:numId w:val="31"/>
      </w:numPr>
    </w:pPr>
  </w:style>
  <w:style w:type="character" w:customStyle="1" w:styleId="3419">
    <w:name w:val="34_Список_Марк_1 Знак"/>
    <w:link w:val="3413"/>
    <w:rsid w:val="009F409A"/>
    <w:rPr>
      <w:sz w:val="24"/>
      <w:lang w:eastAsia="x-none"/>
    </w:rPr>
  </w:style>
  <w:style w:type="paragraph" w:styleId="a4">
    <w:name w:val="footnote text"/>
    <w:basedOn w:val="34b"/>
    <w:link w:val="a5"/>
    <w:rsid w:val="00236B76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36B76"/>
    <w:pPr>
      <w:numPr>
        <w:numId w:val="30"/>
      </w:numPr>
    </w:pPr>
  </w:style>
  <w:style w:type="character" w:customStyle="1" w:styleId="341a">
    <w:name w:val="34_Список_Нум_1 Знак"/>
    <w:link w:val="341"/>
    <w:rsid w:val="009F409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36B76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F409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36B76"/>
    <w:pPr>
      <w:keepNext/>
    </w:pPr>
  </w:style>
  <w:style w:type="paragraph" w:customStyle="1" w:styleId="34f1">
    <w:name w:val="34_Рамка_Основной"/>
    <w:basedOn w:val="34b"/>
    <w:link w:val="34f0"/>
    <w:rsid w:val="00236B76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36B76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36B76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36B76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36B76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36B76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36B76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36B76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36B76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36B76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36B76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36B76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36B76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36B76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F409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36B76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36B76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36B76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36B76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36B76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36B76"/>
    <w:rPr>
      <w:sz w:val="18"/>
      <w:lang w:eastAsia="x-none"/>
    </w:rPr>
  </w:style>
  <w:style w:type="paragraph" w:customStyle="1" w:styleId="34fff1">
    <w:name w:val="34_Листинг"/>
    <w:basedOn w:val="34b"/>
    <w:rsid w:val="00236B76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36B76"/>
    <w:rPr>
      <w:b/>
    </w:rPr>
  </w:style>
  <w:style w:type="paragraph" w:customStyle="1" w:styleId="3440">
    <w:name w:val="34_Заголовок_4_Приложение"/>
    <w:basedOn w:val="4"/>
    <w:next w:val="34b"/>
    <w:rsid w:val="00236B76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36B76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36B76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36B76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36B76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36B76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36B76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36B76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36B76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36B76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36B76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36B76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36B76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36B76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36B76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36B76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36B76"/>
  </w:style>
  <w:style w:type="paragraph" w:customStyle="1" w:styleId="34fffb">
    <w:name w:val="34_Пример_Заголовок"/>
    <w:basedOn w:val="34f8"/>
    <w:next w:val="34f8"/>
    <w:rsid w:val="00236B76"/>
    <w:pPr>
      <w:keepNext/>
      <w:spacing w:after="120"/>
    </w:pPr>
    <w:rPr>
      <w:b/>
      <w:lang w:eastAsia="ru-RU"/>
    </w:rPr>
  </w:style>
  <w:style w:type="character" w:styleId="a7">
    <w:name w:val="FollowedHyperlink"/>
    <w:rsid w:val="00236B76"/>
    <w:rPr>
      <w:color w:val="auto"/>
    </w:rPr>
  </w:style>
  <w:style w:type="character" w:customStyle="1" w:styleId="34fffc">
    <w:name w:val="34_Знак_Нижний_индекс"/>
    <w:rsid w:val="00236B76"/>
    <w:rPr>
      <w:vertAlign w:val="subscript"/>
    </w:rPr>
  </w:style>
  <w:style w:type="character" w:styleId="a8">
    <w:name w:val="footnote reference"/>
    <w:basedOn w:val="a1"/>
    <w:semiHidden/>
    <w:rsid w:val="00236B76"/>
    <w:rPr>
      <w:vertAlign w:val="superscript"/>
    </w:rPr>
  </w:style>
  <w:style w:type="paragraph" w:styleId="a9">
    <w:name w:val="header"/>
    <w:basedOn w:val="34b"/>
    <w:link w:val="aa"/>
    <w:rsid w:val="00236B76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36B76"/>
    <w:rPr>
      <w:lang w:eastAsia="x-none"/>
    </w:rPr>
  </w:style>
  <w:style w:type="paragraph" w:styleId="ab">
    <w:name w:val="footer"/>
    <w:basedOn w:val="34b"/>
    <w:link w:val="ac"/>
    <w:rsid w:val="00236B76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36B76"/>
    <w:rPr>
      <w:lang w:eastAsia="x-none"/>
    </w:rPr>
  </w:style>
  <w:style w:type="numbering" w:customStyle="1" w:styleId="a">
    <w:name w:val="Приложение"/>
    <w:uiPriority w:val="99"/>
    <w:rsid w:val="00236B76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36B76"/>
    <w:pPr>
      <w:keepNext/>
    </w:pPr>
  </w:style>
  <w:style w:type="character" w:customStyle="1" w:styleId="3434">
    <w:name w:val="34_Список_Марк_3 Знак"/>
    <w:basedOn w:val="34d"/>
    <w:link w:val="3432"/>
    <w:rsid w:val="002E3C8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36B76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36B76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F409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F409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F409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36B76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36B76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36B76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F409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36B76"/>
    <w:pPr>
      <w:keepNext/>
    </w:pPr>
  </w:style>
  <w:style w:type="character" w:customStyle="1" w:styleId="34ffff0">
    <w:name w:val="34_Процедура_Подшаг Знак"/>
    <w:basedOn w:val="34d"/>
    <w:link w:val="344"/>
    <w:rsid w:val="009F409A"/>
    <w:rPr>
      <w:sz w:val="24"/>
      <w:lang w:eastAsia="x-none"/>
    </w:rPr>
  </w:style>
  <w:style w:type="character" w:customStyle="1" w:styleId="34ffff2">
    <w:name w:val="34_Знак_Клавиши"/>
    <w:rsid w:val="00236B76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36B76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36B76"/>
  </w:style>
  <w:style w:type="paragraph" w:styleId="ad">
    <w:name w:val="caption"/>
    <w:basedOn w:val="34b"/>
    <w:next w:val="34b"/>
    <w:rsid w:val="004C4988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36B76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36B76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36B76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F409A"/>
    <w:rPr>
      <w:sz w:val="24"/>
      <w:lang w:eastAsia="x-none"/>
    </w:rPr>
  </w:style>
  <w:style w:type="character" w:customStyle="1" w:styleId="ae">
    <w:name w:val="Основной текст Знак"/>
    <w:semiHidden/>
    <w:rsid w:val="00236B76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36B76"/>
    <w:rPr>
      <w:rFonts w:ascii="Arial" w:hAnsi="Arial"/>
    </w:rPr>
  </w:style>
  <w:style w:type="character" w:customStyle="1" w:styleId="af0">
    <w:name w:val="Тема примечания Знак"/>
    <w:semiHidden/>
    <w:rsid w:val="00236B76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36B76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36B76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36B76"/>
  </w:style>
  <w:style w:type="character" w:styleId="af3">
    <w:name w:val="annotation reference"/>
    <w:semiHidden/>
    <w:rsid w:val="00236B76"/>
    <w:rPr>
      <w:sz w:val="16"/>
      <w:szCs w:val="16"/>
    </w:rPr>
  </w:style>
  <w:style w:type="character" w:styleId="af4">
    <w:name w:val="page number"/>
    <w:rsid w:val="00236B76"/>
  </w:style>
  <w:style w:type="paragraph" w:styleId="af5">
    <w:name w:val="Body Text"/>
    <w:basedOn w:val="a0"/>
    <w:link w:val="13"/>
    <w:semiHidden/>
    <w:unhideWhenUsed/>
    <w:rsid w:val="00236B76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36B76"/>
    <w:rPr>
      <w:sz w:val="24"/>
    </w:rPr>
  </w:style>
  <w:style w:type="paragraph" w:styleId="af6">
    <w:name w:val="annotation subject"/>
    <w:basedOn w:val="af2"/>
    <w:next w:val="af2"/>
    <w:link w:val="14"/>
    <w:semiHidden/>
    <w:rsid w:val="00236B76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36B76"/>
    <w:rPr>
      <w:b/>
      <w:bCs/>
    </w:rPr>
  </w:style>
  <w:style w:type="paragraph" w:styleId="af7">
    <w:name w:val="Balloon Text"/>
    <w:basedOn w:val="a0"/>
    <w:link w:val="15"/>
    <w:semiHidden/>
    <w:rsid w:val="00236B76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36B76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36B76"/>
  </w:style>
  <w:style w:type="paragraph" w:customStyle="1" w:styleId="34ffff9">
    <w:name w:val="34_ТЛ_Подпись"/>
    <w:basedOn w:val="34f6"/>
    <w:rsid w:val="00236B76"/>
  </w:style>
  <w:style w:type="paragraph" w:customStyle="1" w:styleId="34ffffa">
    <w:name w:val="34_ТЛ_Подпись_скрытый"/>
    <w:basedOn w:val="34ffff9"/>
    <w:rsid w:val="00236B76"/>
    <w:rPr>
      <w:vanish/>
    </w:rPr>
  </w:style>
  <w:style w:type="paragraph" w:customStyle="1" w:styleId="34ffffb">
    <w:name w:val="34_Комментарий_Философта"/>
    <w:basedOn w:val="34b"/>
    <w:rsid w:val="00236B76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36B76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36B76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36B76"/>
    <w:rPr>
      <w:b/>
    </w:rPr>
  </w:style>
  <w:style w:type="paragraph" w:customStyle="1" w:styleId="34ffffe">
    <w:name w:val="34_Таблица_Сноска_Линия"/>
    <w:basedOn w:val="34fff7"/>
    <w:next w:val="34fff7"/>
    <w:rsid w:val="00236B76"/>
    <w:pPr>
      <w:keepNext/>
    </w:pPr>
  </w:style>
  <w:style w:type="paragraph" w:customStyle="1" w:styleId="34fffff">
    <w:name w:val="34_Таблица_Примечание"/>
    <w:basedOn w:val="34fff7"/>
    <w:rsid w:val="00236B76"/>
  </w:style>
  <w:style w:type="character" w:customStyle="1" w:styleId="34fffff0">
    <w:name w:val="34_Знак_Значение"/>
    <w:qFormat/>
    <w:rsid w:val="00236B76"/>
    <w:rPr>
      <w:rFonts w:ascii="Calibri" w:hAnsi="Calibri"/>
    </w:rPr>
  </w:style>
  <w:style w:type="character" w:styleId="af8">
    <w:name w:val="Hyperlink"/>
    <w:uiPriority w:val="99"/>
    <w:rsid w:val="00236B76"/>
    <w:rPr>
      <w:color w:val="0000FF"/>
      <w:u w:val="single"/>
    </w:rPr>
  </w:style>
  <w:style w:type="paragraph" w:customStyle="1" w:styleId="34fffff1">
    <w:name w:val="34_Рисунок_Подпись"/>
    <w:basedOn w:val="34b"/>
    <w:rsid w:val="00236B76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36B76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36B76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36B76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36B76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36B76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36B76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93CF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36B76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36B76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36B76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36B76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36B76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36B76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36B7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36B7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36B7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36B7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36B7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36B7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36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C4988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36B76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36B76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36B76"/>
    <w:pPr>
      <w:jc w:val="center"/>
    </w:pPr>
  </w:style>
  <w:style w:type="paragraph" w:customStyle="1" w:styleId="3411">
    <w:name w:val="34_Таблица_Список_Марк_1_без_отступа"/>
    <w:basedOn w:val="34ff6"/>
    <w:rsid w:val="00236B76"/>
    <w:pPr>
      <w:numPr>
        <w:numId w:val="41"/>
      </w:numPr>
    </w:pPr>
  </w:style>
  <w:style w:type="paragraph" w:customStyle="1" w:styleId="34fffff9">
    <w:name w:val="34_Формула"/>
    <w:basedOn w:val="a0"/>
    <w:rsid w:val="00236B76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36B76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36B76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9D6945-F925-48C6-B23F-7022CF193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1873</TotalTime>
  <Pages>10</Pages>
  <Words>551</Words>
  <Characters>3338</Characters>
  <Application>Microsoft Office Word</Application>
  <DocSecurity>0</DocSecurity>
  <Lines>1669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План расположения оборудования</vt:lpstr>
    </vt:vector>
  </TitlesOfParts>
  <Company>ООО НПП «ЭСН»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расположения оборудования</dc:title>
  <dc:creator>Oksana</dc:creator>
  <cp:lastModifiedBy>Илья Чураков</cp:lastModifiedBy>
  <cp:revision>6</cp:revision>
  <cp:lastPrinted>2014-09-08T01:50:00Z</cp:lastPrinted>
  <dcterms:created xsi:type="dcterms:W3CDTF">2025-09-02T09:48:00Z</dcterms:created>
  <dcterms:modified xsi:type="dcterms:W3CDTF">2025-09-13T16:18:00Z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ТП.С7</vt:lpwstr>
  </property>
  <property fmtid="{D5CDD505-2E9C-101B-9397-08002B2CF9AE}" pid="8" name="год_издания">
    <vt:lpwstr>2025</vt:lpwstr>
  </property>
</Properties>
</file>