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7AAE5" w14:textId="7B7696A1" w:rsidR="00EC63CB" w:rsidRDefault="00DD3554" w:rsidP="00BB1983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>
        <w:t>ООО НПП «ЭСН»</w:t>
      </w:r>
      <w:r>
        <w:fldChar w:fldCharType="end"/>
      </w:r>
    </w:p>
    <w:p w14:paraId="5143DE45" w14:textId="77777777" w:rsidR="00EC63CB" w:rsidRPr="00C816E8" w:rsidRDefault="00EC63CB" w:rsidP="00BB1983">
      <w:pPr>
        <w:pStyle w:val="34f5"/>
      </w:pPr>
    </w:p>
    <w:p w14:paraId="2A000DAA" w14:textId="77777777" w:rsidR="00EC63CB" w:rsidRPr="00C816E8" w:rsidRDefault="00EC63CB" w:rsidP="00BB1983">
      <w:pPr>
        <w:pStyle w:val="34f5"/>
      </w:pPr>
    </w:p>
    <w:p w14:paraId="5F18F644" w14:textId="77777777" w:rsidR="00EC63CB" w:rsidRDefault="00EC63CB" w:rsidP="00BB1983">
      <w:pPr>
        <w:pStyle w:val="34f5"/>
      </w:pPr>
    </w:p>
    <w:p w14:paraId="5BAC81CB" w14:textId="77777777" w:rsidR="00EC63CB" w:rsidRPr="00F503CE" w:rsidRDefault="00EC63CB" w:rsidP="00BB1983">
      <w:pPr>
        <w:pStyle w:val="34f5"/>
      </w:pPr>
    </w:p>
    <w:p w14:paraId="03FC2297" w14:textId="77777777" w:rsidR="001D4AF6" w:rsidRPr="00F503CE" w:rsidRDefault="001D4AF6" w:rsidP="00BB1983">
      <w:pPr>
        <w:pStyle w:val="34f5"/>
      </w:pPr>
    </w:p>
    <w:p w14:paraId="7AC7A629" w14:textId="77777777" w:rsidR="00EC63CB" w:rsidRPr="00C816E8" w:rsidRDefault="00EC63CB" w:rsidP="00BB1983">
      <w:pPr>
        <w:pStyle w:val="34f5"/>
      </w:pPr>
    </w:p>
    <w:p w14:paraId="583E72A5" w14:textId="4DD5A42C" w:rsidR="00EC63CB" w:rsidRPr="00C816E8" w:rsidRDefault="00DD3554" w:rsidP="00BB1983">
      <w:pPr>
        <w:pStyle w:val="34ffb"/>
      </w:pPr>
      <w:fldSimple w:instr=" DOCPROPERTY  полное_название_системы  \* MERGEFORMAT ">
        <w:r>
          <w:t>Строительство водогрейной котельной 400 Гкал/час на территории Ивановской ТЭЦ-2</w:t>
        </w:r>
      </w:fldSimple>
    </w:p>
    <w:p w14:paraId="6EC1189A" w14:textId="06FF5F63" w:rsidR="00EC63CB" w:rsidRPr="00C816E8" w:rsidRDefault="00EC63CB" w:rsidP="00BB1983">
      <w:pPr>
        <w:pStyle w:val="34ffc"/>
      </w:pPr>
      <w:r w:rsidRPr="00C816E8">
        <w:t>(</w:t>
      </w:r>
      <w:fldSimple w:instr=" DOCPROPERTY  краткое_название_системы  \* MERGEFORMAT ">
        <w:r w:rsidR="00DD3554">
          <w:t>878.2023</w:t>
        </w:r>
      </w:fldSimple>
      <w:r w:rsidRPr="00C816E8">
        <w:t>)</w:t>
      </w:r>
    </w:p>
    <w:p w14:paraId="00D9C509" w14:textId="7543E3C3" w:rsidR="00EC63CB" w:rsidRPr="00C816E8" w:rsidRDefault="00DD3554" w:rsidP="00BB1983">
      <w:pPr>
        <w:pStyle w:val="34ffd"/>
      </w:pPr>
      <w:fldSimple w:instr=" DOCPROPERTY  Title  \* MERGEFORMAT ">
        <w:r>
          <w:t>Ведомость технического проекта</w:t>
        </w:r>
      </w:fldSimple>
    </w:p>
    <w:p w14:paraId="3D688BC3" w14:textId="47783917" w:rsidR="00EC63CB" w:rsidRDefault="00EC63CB" w:rsidP="00BB1983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DD3554">
        <w:t>878.2023-АСУ ТП.ТП</w:t>
      </w:r>
      <w:r w:rsidRPr="00C816E8">
        <w:fldChar w:fldCharType="end"/>
      </w:r>
    </w:p>
    <w:p w14:paraId="6EC69918" w14:textId="77777777" w:rsidR="001D4AF6" w:rsidRPr="002A05C1" w:rsidRDefault="001D4AF6" w:rsidP="00BB1983">
      <w:pPr>
        <w:pStyle w:val="34f5"/>
      </w:pPr>
    </w:p>
    <w:p w14:paraId="53EC308B" w14:textId="77777777" w:rsidR="001D4AF6" w:rsidRPr="002A05C1" w:rsidRDefault="001D4AF6" w:rsidP="00BB1983">
      <w:pPr>
        <w:pStyle w:val="34f5"/>
      </w:pPr>
    </w:p>
    <w:p w14:paraId="270F2408" w14:textId="20BDF95F" w:rsidR="00EC63CB" w:rsidRDefault="00DD3554" w:rsidP="00BB1983">
      <w:pPr>
        <w:pStyle w:val="34f5"/>
      </w:pPr>
      <w:r>
        <w:t>Том 42</w:t>
      </w:r>
    </w:p>
    <w:p w14:paraId="0AE61117" w14:textId="77777777" w:rsidR="00EC63CB" w:rsidRDefault="00EC63CB" w:rsidP="00BB1983">
      <w:pPr>
        <w:pStyle w:val="34f5"/>
      </w:pPr>
    </w:p>
    <w:p w14:paraId="372A4C17" w14:textId="77777777" w:rsidR="00EC63CB" w:rsidRDefault="00EC63CB" w:rsidP="00BB1983">
      <w:pPr>
        <w:pStyle w:val="34f5"/>
      </w:pPr>
    </w:p>
    <w:p w14:paraId="6E1F4318" w14:textId="77777777" w:rsidR="00EC63CB" w:rsidRPr="00F503CE" w:rsidRDefault="00EC63CB" w:rsidP="00BB1983">
      <w:pPr>
        <w:pStyle w:val="34f5"/>
      </w:pPr>
    </w:p>
    <w:p w14:paraId="405DDA44" w14:textId="77777777" w:rsidR="00AE39DD" w:rsidRPr="00AE39DD" w:rsidRDefault="00AE39DD" w:rsidP="00BA099C">
      <w:pPr>
        <w:pStyle w:val="34f5"/>
      </w:pPr>
    </w:p>
    <w:p w14:paraId="6B8B47EE" w14:textId="77777777" w:rsidR="0069117E" w:rsidRDefault="0069117E" w:rsidP="003F38DF">
      <w:pPr>
        <w:pStyle w:val="34b"/>
        <w:sectPr w:rsidR="0069117E" w:rsidSect="00AE39D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tbl>
      <w:tblPr>
        <w:tblW w:w="10485" w:type="dxa"/>
        <w:tblInd w:w="8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6"/>
        <w:gridCol w:w="490"/>
        <w:gridCol w:w="2436"/>
        <w:gridCol w:w="4666"/>
        <w:gridCol w:w="670"/>
        <w:gridCol w:w="627"/>
        <w:gridCol w:w="1120"/>
      </w:tblGrid>
      <w:tr w:rsidR="00071A17" w14:paraId="6797C028" w14:textId="77777777" w:rsidTr="00071A17">
        <w:trPr>
          <w:cantSplit/>
          <w:trHeight w:val="1019"/>
          <w:tblHeader/>
        </w:trPr>
        <w:tc>
          <w:tcPr>
            <w:tcW w:w="476" w:type="dxa"/>
            <w:tcBorders>
              <w:top w:val="nil"/>
            </w:tcBorders>
            <w:tcMar>
              <w:top w:w="113" w:type="dxa"/>
              <w:left w:w="85" w:type="dxa"/>
              <w:bottom w:w="113" w:type="dxa"/>
              <w:right w:w="85" w:type="dxa"/>
            </w:tcMar>
            <w:textDirection w:val="btLr"/>
            <w:vAlign w:val="center"/>
          </w:tcPr>
          <w:p w14:paraId="59535E82" w14:textId="77777777" w:rsidR="00160B1A" w:rsidRPr="00B207C1" w:rsidRDefault="00160B1A" w:rsidP="00BB1983">
            <w:pPr>
              <w:pStyle w:val="34ff8"/>
            </w:pPr>
            <w:bookmarkStart w:id="0" w:name="_Toc369249985"/>
            <w:bookmarkStart w:id="1" w:name="_Toc369510643"/>
            <w:r>
              <w:lastRenderedPageBreak/>
              <w:t>№ строки</w:t>
            </w:r>
          </w:p>
        </w:tc>
        <w:tc>
          <w:tcPr>
            <w:tcW w:w="490" w:type="dxa"/>
            <w:tcBorders>
              <w:top w:val="nil"/>
            </w:tcBorders>
            <w:tcMar>
              <w:top w:w="113" w:type="dxa"/>
              <w:left w:w="85" w:type="dxa"/>
              <w:bottom w:w="113" w:type="dxa"/>
              <w:right w:w="85" w:type="dxa"/>
            </w:tcMar>
            <w:textDirection w:val="btLr"/>
            <w:vAlign w:val="center"/>
          </w:tcPr>
          <w:p w14:paraId="6E5D948A" w14:textId="77777777" w:rsidR="00160B1A" w:rsidRPr="00B207C1" w:rsidRDefault="00160B1A" w:rsidP="00BB1983">
            <w:pPr>
              <w:pStyle w:val="34ff8"/>
            </w:pPr>
            <w:r>
              <w:t>Формат</w:t>
            </w:r>
          </w:p>
        </w:tc>
        <w:tc>
          <w:tcPr>
            <w:tcW w:w="2436" w:type="dxa"/>
            <w:tcBorders>
              <w:top w:val="nil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71860E1" w14:textId="77777777" w:rsidR="00160B1A" w:rsidRPr="00B207C1" w:rsidRDefault="00160B1A" w:rsidP="00BB1983">
            <w:pPr>
              <w:pStyle w:val="34ff8"/>
            </w:pPr>
            <w:r>
              <w:t>Обозначение</w:t>
            </w:r>
          </w:p>
        </w:tc>
        <w:tc>
          <w:tcPr>
            <w:tcW w:w="4666" w:type="dxa"/>
            <w:tcBorders>
              <w:top w:val="nil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D495D33" w14:textId="77777777" w:rsidR="00160B1A" w:rsidRPr="00B207C1" w:rsidRDefault="00160B1A" w:rsidP="00BB1983">
            <w:pPr>
              <w:pStyle w:val="34ff8"/>
            </w:pPr>
            <w:r>
              <w:t>Наименование</w:t>
            </w:r>
          </w:p>
        </w:tc>
        <w:tc>
          <w:tcPr>
            <w:tcW w:w="670" w:type="dxa"/>
            <w:tcBorders>
              <w:top w:val="nil"/>
            </w:tcBorders>
            <w:tcMar>
              <w:top w:w="113" w:type="dxa"/>
              <w:left w:w="85" w:type="dxa"/>
              <w:bottom w:w="113" w:type="dxa"/>
              <w:right w:w="85" w:type="dxa"/>
            </w:tcMar>
            <w:textDirection w:val="btLr"/>
            <w:vAlign w:val="center"/>
          </w:tcPr>
          <w:p w14:paraId="22892F9E" w14:textId="77777777" w:rsidR="00160B1A" w:rsidRPr="00B207C1" w:rsidRDefault="00160B1A" w:rsidP="00BB1983">
            <w:pPr>
              <w:pStyle w:val="34ff8"/>
            </w:pPr>
            <w:r>
              <w:t>Кол. листов</w:t>
            </w:r>
          </w:p>
        </w:tc>
        <w:tc>
          <w:tcPr>
            <w:tcW w:w="627" w:type="dxa"/>
            <w:tcBorders>
              <w:top w:val="nil"/>
            </w:tcBorders>
            <w:tcMar>
              <w:top w:w="113" w:type="dxa"/>
              <w:left w:w="85" w:type="dxa"/>
              <w:bottom w:w="113" w:type="dxa"/>
              <w:right w:w="85" w:type="dxa"/>
            </w:tcMar>
            <w:textDirection w:val="btLr"/>
            <w:vAlign w:val="center"/>
          </w:tcPr>
          <w:p w14:paraId="03F47BD2" w14:textId="77777777" w:rsidR="00160B1A" w:rsidRPr="00B207C1" w:rsidRDefault="00160B1A" w:rsidP="00BB1983">
            <w:pPr>
              <w:pStyle w:val="34ff8"/>
            </w:pPr>
            <w:r>
              <w:t>№ экз.</w:t>
            </w:r>
          </w:p>
        </w:tc>
        <w:tc>
          <w:tcPr>
            <w:tcW w:w="1120" w:type="dxa"/>
            <w:tcBorders>
              <w:top w:val="nil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553EDC56" w14:textId="77777777" w:rsidR="00160B1A" w:rsidRPr="00B207C1" w:rsidRDefault="00160B1A" w:rsidP="00BB1983">
            <w:pPr>
              <w:pStyle w:val="34ff8"/>
            </w:pPr>
            <w:proofErr w:type="gramStart"/>
            <w:r>
              <w:t>Приме-</w:t>
            </w:r>
            <w:proofErr w:type="spellStart"/>
            <w:r>
              <w:t>чание</w:t>
            </w:r>
            <w:proofErr w:type="spellEnd"/>
            <w:proofErr w:type="gramEnd"/>
          </w:p>
        </w:tc>
      </w:tr>
      <w:tr w:rsidR="00071A17" w14:paraId="2E2757DE" w14:textId="77777777" w:rsidTr="00005331">
        <w:trPr>
          <w:trHeight w:val="454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43B3B478" w14:textId="77777777" w:rsidR="00160B1A" w:rsidRPr="00B207C1" w:rsidRDefault="00160B1A" w:rsidP="008F0F3F">
            <w:pPr>
              <w:pStyle w:val="34fffff8"/>
            </w:pP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601F35AF" w14:textId="77777777" w:rsidR="00160B1A" w:rsidRPr="00B207C1" w:rsidRDefault="00160B1A" w:rsidP="00005331">
            <w:pPr>
              <w:pStyle w:val="34ff6"/>
            </w:pPr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285B6F77" w14:textId="77777777" w:rsidR="00160B1A" w:rsidRPr="00B207C1" w:rsidRDefault="00160B1A" w:rsidP="00005331">
            <w:pPr>
              <w:pStyle w:val="34ff6"/>
            </w:pP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56CFE97E" w14:textId="77777777" w:rsidR="00160B1A" w:rsidRPr="008968FE" w:rsidRDefault="00160B1A" w:rsidP="003519A1">
            <w:pPr>
              <w:pStyle w:val="34ff8"/>
            </w:pPr>
            <w:r w:rsidRPr="00D966C3">
              <w:t>Общесистемная</w:t>
            </w:r>
            <w:r>
              <w:t xml:space="preserve"> </w:t>
            </w:r>
            <w:r w:rsidRPr="003519A1">
              <w:t>документация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13D68A2" w14:textId="77777777" w:rsidR="00160B1A" w:rsidRPr="00BC5E5A" w:rsidRDefault="00160B1A" w:rsidP="00005331">
            <w:pPr>
              <w:pStyle w:val="34ff6"/>
            </w:pP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2BE3CADF" w14:textId="77777777" w:rsidR="00160B1A" w:rsidRPr="00B207C1" w:rsidRDefault="00160B1A" w:rsidP="00005331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5CEA9372" w14:textId="77777777" w:rsidR="00160B1A" w:rsidRPr="00B207C1" w:rsidRDefault="00160B1A" w:rsidP="00005331">
            <w:pPr>
              <w:pStyle w:val="34ff6"/>
            </w:pPr>
          </w:p>
        </w:tc>
      </w:tr>
      <w:tr w:rsidR="00071A17" w14:paraId="351530E5" w14:textId="77777777" w:rsidTr="001F0997">
        <w:trPr>
          <w:trHeight w:val="454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46D1C9F1" w14:textId="77777777" w:rsidR="00160B1A" w:rsidRPr="008968FE" w:rsidRDefault="00160B1A" w:rsidP="008F0F3F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793CED1A" w14:textId="77777777" w:rsidR="00160B1A" w:rsidRPr="008968FE" w:rsidRDefault="00160B1A" w:rsidP="0070730E">
            <w:pPr>
              <w:pStyle w:val="34ff6"/>
            </w:pPr>
            <w:r>
              <w:t>А4</w:t>
            </w:r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3160F462" w14:textId="37EE508B" w:rsidR="00160B1A" w:rsidRPr="00B022AE" w:rsidRDefault="00E85586" w:rsidP="0070730E">
            <w:pPr>
              <w:pStyle w:val="34ff6"/>
            </w:pPr>
            <w:r>
              <w:t>878.2023-АСУ ТП.ТП</w:t>
            </w: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6F8C29D7" w14:textId="77777777" w:rsidR="00160B1A" w:rsidRPr="005425F6" w:rsidRDefault="00160B1A" w:rsidP="00160B1A">
            <w:pPr>
              <w:pStyle w:val="34ff6"/>
            </w:pPr>
            <w:r w:rsidRPr="005425F6">
              <w:t xml:space="preserve">Ведомость </w:t>
            </w:r>
            <w:r>
              <w:t xml:space="preserve">технического </w:t>
            </w:r>
            <w:r w:rsidRPr="005425F6">
              <w:t>проекта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6F2E1FED" w14:textId="4C4C2759" w:rsidR="00160B1A" w:rsidRPr="005425F6" w:rsidRDefault="00F503CE" w:rsidP="00BB1983">
            <w:pPr>
              <w:pStyle w:val="34ff6"/>
            </w:pPr>
            <w:r>
              <w:t>4</w:t>
            </w: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578BCCFE" w14:textId="77777777" w:rsidR="00160B1A" w:rsidRPr="005425F6" w:rsidRDefault="00160B1A" w:rsidP="00BB1983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29441CE4" w14:textId="77777777" w:rsidR="00160B1A" w:rsidRPr="005425F6" w:rsidRDefault="00160B1A" w:rsidP="00BB1983">
            <w:pPr>
              <w:pStyle w:val="34ff6"/>
            </w:pPr>
          </w:p>
        </w:tc>
      </w:tr>
      <w:tr w:rsidR="00071A17" w14:paraId="1AF8595D" w14:textId="77777777" w:rsidTr="001F0997">
        <w:trPr>
          <w:trHeight w:val="454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9018169" w14:textId="77777777" w:rsidR="00160B1A" w:rsidRPr="008968FE" w:rsidRDefault="00160B1A" w:rsidP="008F0F3F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9CE3FCF" w14:textId="77777777" w:rsidR="00160B1A" w:rsidRPr="008968FE" w:rsidRDefault="00160B1A" w:rsidP="0070730E">
            <w:pPr>
              <w:pStyle w:val="34ff6"/>
            </w:pPr>
            <w:r>
              <w:t>А4</w:t>
            </w:r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872B78D" w14:textId="02C11AA2" w:rsidR="00160B1A" w:rsidRDefault="00E85586" w:rsidP="0070730E">
            <w:pPr>
              <w:pStyle w:val="34ff6"/>
            </w:pPr>
            <w:r>
              <w:t>878.2023-АСУ ТП.П2</w:t>
            </w: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3F85D6A" w14:textId="1F690646" w:rsidR="00160B1A" w:rsidRPr="00160B1A" w:rsidRDefault="00E85586" w:rsidP="00160B1A">
            <w:pPr>
              <w:pStyle w:val="34ff6"/>
            </w:pPr>
            <w:r>
              <w:t>Пояснительная записка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6A246008" w14:textId="7F599A94" w:rsidR="00160B1A" w:rsidRPr="005425F6" w:rsidRDefault="00F503CE" w:rsidP="00BB1983">
            <w:pPr>
              <w:pStyle w:val="34ff6"/>
            </w:pPr>
            <w:r>
              <w:t>34</w:t>
            </w: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084F969" w14:textId="77777777" w:rsidR="00160B1A" w:rsidRPr="005425F6" w:rsidRDefault="00160B1A" w:rsidP="00BB1983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5860F734" w14:textId="77777777" w:rsidR="00160B1A" w:rsidRPr="005425F6" w:rsidRDefault="00160B1A" w:rsidP="00BB1983">
            <w:pPr>
              <w:pStyle w:val="34ff6"/>
            </w:pPr>
          </w:p>
        </w:tc>
      </w:tr>
      <w:tr w:rsidR="00071A17" w14:paraId="51C814B2" w14:textId="77777777" w:rsidTr="001F0997">
        <w:trPr>
          <w:trHeight w:val="454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44890599" w14:textId="77777777" w:rsidR="00A52A14" w:rsidRPr="008F0F3F" w:rsidRDefault="00A52A14" w:rsidP="008F0F3F">
            <w:pPr>
              <w:pStyle w:val="34fffff8"/>
              <w:rPr>
                <w:lang w:val="en-US"/>
              </w:rPr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57A89CFE" w14:textId="77777777" w:rsidR="00A52A14" w:rsidRPr="008968FE" w:rsidRDefault="00A52A14" w:rsidP="0070730E">
            <w:pPr>
              <w:pStyle w:val="34ff6"/>
            </w:pPr>
            <w:r>
              <w:t>А4</w:t>
            </w:r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7A9B9104" w14:textId="0EDD9533" w:rsidR="00A52A14" w:rsidRDefault="00E85586" w:rsidP="0070730E">
            <w:pPr>
              <w:pStyle w:val="34ff6"/>
            </w:pPr>
            <w:r>
              <w:t>878.2023-АСУ ТП.П3</w:t>
            </w: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3D173100" w14:textId="61C67871" w:rsidR="00A52A14" w:rsidRDefault="00E85586" w:rsidP="00160B1A">
            <w:pPr>
              <w:pStyle w:val="34ff6"/>
            </w:pPr>
            <w:r>
              <w:t>Описание автоматизируемых функций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3DBFB23B" w14:textId="1C5F93D2" w:rsidR="00A52A14" w:rsidRPr="005425F6" w:rsidRDefault="009B3476" w:rsidP="00BB1983">
            <w:pPr>
              <w:pStyle w:val="34ff6"/>
            </w:pPr>
            <w:r>
              <w:t>20</w:t>
            </w: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7E25441E" w14:textId="77777777" w:rsidR="00A52A14" w:rsidRPr="005425F6" w:rsidRDefault="00A52A14" w:rsidP="00BB1983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76B3260F" w14:textId="77777777" w:rsidR="00A52A14" w:rsidRPr="005425F6" w:rsidRDefault="00A52A14" w:rsidP="00BB1983">
            <w:pPr>
              <w:pStyle w:val="34ff6"/>
            </w:pPr>
          </w:p>
        </w:tc>
      </w:tr>
      <w:tr w:rsidR="00E85586" w14:paraId="6433F0C6" w14:textId="77777777" w:rsidTr="00E85586">
        <w:trPr>
          <w:trHeight w:val="454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3CEC543" w14:textId="77777777" w:rsidR="00E85586" w:rsidRPr="008968FE" w:rsidRDefault="00E85586" w:rsidP="00E85586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2E725197" w14:textId="77777777" w:rsidR="00E85586" w:rsidRPr="008968FE" w:rsidRDefault="00E85586" w:rsidP="00E85586">
            <w:pPr>
              <w:pStyle w:val="34ff6"/>
            </w:pPr>
            <w:r>
              <w:t>А4</w:t>
            </w:r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72B0D4CF" w14:textId="61C28AF3" w:rsidR="00E85586" w:rsidRDefault="00E85586" w:rsidP="00E85586">
            <w:pPr>
              <w:pStyle w:val="34ff6"/>
            </w:pPr>
            <w:r w:rsidRPr="00C076FD">
              <w:t>878.2023-АСУ ТП.</w:t>
            </w:r>
            <w:r>
              <w:t>П4</w:t>
            </w: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4E109EE" w14:textId="141239A6" w:rsidR="00E85586" w:rsidRDefault="00E85586" w:rsidP="00E85586">
            <w:pPr>
              <w:pStyle w:val="34ff6"/>
            </w:pPr>
            <w:r>
              <w:t>Описание поставки задач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4846A556" w14:textId="19802DE1" w:rsidR="00E85586" w:rsidRPr="005425F6" w:rsidRDefault="00BB1983" w:rsidP="00E85586">
            <w:pPr>
              <w:pStyle w:val="34ff6"/>
            </w:pPr>
            <w:r>
              <w:t>19</w:t>
            </w: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59419EB8" w14:textId="77777777" w:rsidR="00E85586" w:rsidRPr="005425F6" w:rsidRDefault="00E85586" w:rsidP="00E85586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4572E7D0" w14:textId="77777777" w:rsidR="00E85586" w:rsidRPr="005425F6" w:rsidRDefault="00E85586" w:rsidP="00E85586">
            <w:pPr>
              <w:pStyle w:val="34ff6"/>
            </w:pPr>
          </w:p>
        </w:tc>
      </w:tr>
      <w:tr w:rsidR="00E85586" w14:paraId="4C2B5A31" w14:textId="77777777" w:rsidTr="00E85586">
        <w:trPr>
          <w:trHeight w:val="454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37A8D072" w14:textId="77777777" w:rsidR="00E85586" w:rsidRPr="008968FE" w:rsidRDefault="00E85586" w:rsidP="00E85586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62516A32" w14:textId="77777777" w:rsidR="00E85586" w:rsidRPr="008968FE" w:rsidRDefault="00E85586" w:rsidP="00E85586">
            <w:pPr>
              <w:pStyle w:val="34ff6"/>
            </w:pPr>
            <w:r>
              <w:t>А4</w:t>
            </w:r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6863F6A0" w14:textId="7BC98D33" w:rsidR="00E85586" w:rsidRDefault="00E85586" w:rsidP="00E85586">
            <w:pPr>
              <w:pStyle w:val="34ff6"/>
            </w:pPr>
            <w:r w:rsidRPr="00C076FD">
              <w:t>878.2023-АСУ ТП.</w:t>
            </w:r>
            <w:r>
              <w:t>С1</w:t>
            </w: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5DF938A2" w14:textId="7E804639" w:rsidR="00E85586" w:rsidRDefault="00E85586" w:rsidP="00E85586">
            <w:pPr>
              <w:pStyle w:val="34ff6"/>
            </w:pPr>
            <w:r w:rsidRPr="00E85586">
              <w:t>Структурная схема комплекса технических средств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3CFE76E5" w14:textId="1FF36A94" w:rsidR="00E85586" w:rsidRPr="005425F6" w:rsidRDefault="00BE58EA" w:rsidP="00E85586">
            <w:pPr>
              <w:pStyle w:val="34ff6"/>
            </w:pPr>
            <w:r>
              <w:t>6</w:t>
            </w: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923F315" w14:textId="77777777" w:rsidR="00E85586" w:rsidRPr="005425F6" w:rsidRDefault="00E85586" w:rsidP="00E85586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43310F78" w14:textId="77777777" w:rsidR="00E85586" w:rsidRPr="005425F6" w:rsidRDefault="00E85586" w:rsidP="00E85586">
            <w:pPr>
              <w:pStyle w:val="34ff6"/>
            </w:pPr>
          </w:p>
        </w:tc>
      </w:tr>
      <w:tr w:rsidR="00E85586" w14:paraId="07F8B852" w14:textId="77777777" w:rsidTr="00E85586">
        <w:trPr>
          <w:trHeight w:val="454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362FDD59" w14:textId="77777777" w:rsidR="00E85586" w:rsidRPr="008968FE" w:rsidRDefault="00E85586" w:rsidP="00E85586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654B671D" w14:textId="77777777" w:rsidR="00E85586" w:rsidRPr="008968FE" w:rsidRDefault="00E85586" w:rsidP="00E85586">
            <w:pPr>
              <w:pStyle w:val="34ff6"/>
            </w:pPr>
            <w:r>
              <w:t>А4</w:t>
            </w:r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8BF9DD4" w14:textId="69276AD1" w:rsidR="00E85586" w:rsidRDefault="00E85586" w:rsidP="00E85586">
            <w:pPr>
              <w:pStyle w:val="34ff6"/>
            </w:pPr>
            <w:r w:rsidRPr="00C076FD">
              <w:t>878.2023-АСУ ТП.</w:t>
            </w:r>
            <w:r>
              <w:t>С2</w:t>
            </w: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A167CC6" w14:textId="7EA4DD61" w:rsidR="00E85586" w:rsidRDefault="00E85586" w:rsidP="00E85586">
            <w:pPr>
              <w:pStyle w:val="34ff6"/>
            </w:pPr>
            <w:r w:rsidRPr="00E85586">
              <w:t>Схема функциональной структуры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BBD7898" w14:textId="2CD70659" w:rsidR="00E85586" w:rsidRPr="005425F6" w:rsidRDefault="00BE58EA" w:rsidP="00E85586">
            <w:pPr>
              <w:pStyle w:val="34ff6"/>
            </w:pPr>
            <w:r>
              <w:t>44</w:t>
            </w: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4EC82FB1" w14:textId="77777777" w:rsidR="00E85586" w:rsidRPr="005425F6" w:rsidRDefault="00E85586" w:rsidP="00E85586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70DA7649" w14:textId="77777777" w:rsidR="00E85586" w:rsidRPr="005425F6" w:rsidRDefault="00E85586" w:rsidP="00E85586">
            <w:pPr>
              <w:pStyle w:val="34ff6"/>
            </w:pPr>
          </w:p>
        </w:tc>
      </w:tr>
      <w:tr w:rsidR="00E85586" w14:paraId="5F64CE6E" w14:textId="77777777" w:rsidTr="00E85586">
        <w:trPr>
          <w:trHeight w:val="454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7F7DCB2A" w14:textId="77777777" w:rsidR="00E85586" w:rsidRPr="008968FE" w:rsidRDefault="00E85586" w:rsidP="00E85586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7E814BA" w14:textId="77777777" w:rsidR="00E85586" w:rsidRPr="008968FE" w:rsidRDefault="00E85586" w:rsidP="00E85586">
            <w:pPr>
              <w:pStyle w:val="34ff6"/>
            </w:pPr>
            <w:r>
              <w:t>А4</w:t>
            </w:r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3D6FF0D2" w14:textId="5EE11834" w:rsidR="00E85586" w:rsidRDefault="00E85586" w:rsidP="00E85586">
            <w:pPr>
              <w:pStyle w:val="34ff6"/>
            </w:pPr>
            <w:r w:rsidRPr="00C076FD">
              <w:t>878.2023-АСУ ТП.</w:t>
            </w:r>
            <w:r>
              <w:t>В1</w:t>
            </w: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A768C8C" w14:textId="4F584258" w:rsidR="00E85586" w:rsidRDefault="00E85586" w:rsidP="00E85586">
            <w:pPr>
              <w:pStyle w:val="34ff6"/>
            </w:pPr>
            <w:r w:rsidRPr="00E85586">
              <w:t>Перечень входных данных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0FA8BB0" w14:textId="2BEC6168" w:rsidR="00E85586" w:rsidRPr="005425F6" w:rsidRDefault="00704A79" w:rsidP="00E85586">
            <w:pPr>
              <w:pStyle w:val="34ff6"/>
            </w:pPr>
            <w:r>
              <w:t>56</w:t>
            </w: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26CD9497" w14:textId="77777777" w:rsidR="00E85586" w:rsidRPr="005425F6" w:rsidRDefault="00E85586" w:rsidP="00E85586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37CA1A6E" w14:textId="77777777" w:rsidR="00E85586" w:rsidRPr="005425F6" w:rsidRDefault="00E85586" w:rsidP="00E85586">
            <w:pPr>
              <w:pStyle w:val="34ff6"/>
            </w:pPr>
          </w:p>
        </w:tc>
      </w:tr>
      <w:tr w:rsidR="00E85586" w14:paraId="44DBFF25" w14:textId="77777777" w:rsidTr="00E85586">
        <w:trPr>
          <w:trHeight w:val="454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395039AA" w14:textId="77777777" w:rsidR="00E85586" w:rsidRPr="008968FE" w:rsidRDefault="00E85586" w:rsidP="00E85586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55C0F138" w14:textId="77777777" w:rsidR="00E85586" w:rsidRPr="008968FE" w:rsidRDefault="00E85586" w:rsidP="00E85586">
            <w:pPr>
              <w:pStyle w:val="34ff6"/>
            </w:pPr>
            <w:r>
              <w:t>А4</w:t>
            </w:r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65F2CF9A" w14:textId="532EB418" w:rsidR="00E85586" w:rsidRDefault="00E85586" w:rsidP="00E85586">
            <w:pPr>
              <w:pStyle w:val="34ff6"/>
            </w:pPr>
            <w:r w:rsidRPr="00C076FD">
              <w:t>878.2023-АСУ ТП.</w:t>
            </w:r>
            <w:r>
              <w:t>В2</w:t>
            </w: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2F13341E" w14:textId="40566930" w:rsidR="00E85586" w:rsidRDefault="00E85586" w:rsidP="00E85586">
            <w:pPr>
              <w:pStyle w:val="34ff6"/>
            </w:pPr>
            <w:r w:rsidRPr="00E85586">
              <w:t>Перечень выходных данных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EC32F54" w14:textId="6D846F14" w:rsidR="00E85586" w:rsidRPr="005425F6" w:rsidRDefault="00B631C8" w:rsidP="00E85586">
            <w:pPr>
              <w:pStyle w:val="34ff6"/>
            </w:pPr>
            <w:r>
              <w:t>30</w:t>
            </w: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70FB677B" w14:textId="77777777" w:rsidR="00E85586" w:rsidRPr="005425F6" w:rsidRDefault="00E85586" w:rsidP="00E85586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77BDBBD6" w14:textId="77777777" w:rsidR="00E85586" w:rsidRPr="005425F6" w:rsidRDefault="00E85586" w:rsidP="00E85586">
            <w:pPr>
              <w:pStyle w:val="34ff6"/>
            </w:pPr>
          </w:p>
        </w:tc>
      </w:tr>
      <w:tr w:rsidR="00E85586" w14:paraId="08509145" w14:textId="77777777" w:rsidTr="00E85586">
        <w:trPr>
          <w:trHeight w:val="454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46D818C4" w14:textId="77777777" w:rsidR="00E85586" w:rsidRPr="008968FE" w:rsidRDefault="00E85586" w:rsidP="00E85586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6B3AE760" w14:textId="77777777" w:rsidR="00E85586" w:rsidRPr="008968FE" w:rsidRDefault="00E85586" w:rsidP="00E85586">
            <w:pPr>
              <w:pStyle w:val="34ff6"/>
            </w:pPr>
            <w:r>
              <w:t>А4</w:t>
            </w:r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4DCB355A" w14:textId="46D9C0AB" w:rsidR="00E85586" w:rsidRDefault="00E85586" w:rsidP="00E85586">
            <w:pPr>
              <w:pStyle w:val="34ff6"/>
            </w:pPr>
            <w:r w:rsidRPr="00C076FD">
              <w:t>878.2023-АСУ ТП.</w:t>
            </w:r>
            <w:r>
              <w:t>В3</w:t>
            </w: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7CA91B2" w14:textId="5CEB9E25" w:rsidR="00E85586" w:rsidRDefault="00E85586" w:rsidP="00E85586">
            <w:pPr>
              <w:pStyle w:val="34ff6"/>
            </w:pPr>
            <w:r w:rsidRPr="00E85586">
              <w:t>Перечень заданий на разработку строительных, электротехнических, санитарно-технических и других разделов проекта, связанных с созданием системы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143FE88" w14:textId="6BB897CD" w:rsidR="00E85586" w:rsidRPr="005425F6" w:rsidRDefault="00B631C8" w:rsidP="00E85586">
            <w:pPr>
              <w:pStyle w:val="34ff6"/>
            </w:pPr>
            <w:r>
              <w:t>9</w:t>
            </w: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288868F8" w14:textId="77777777" w:rsidR="00E85586" w:rsidRPr="005425F6" w:rsidRDefault="00E85586" w:rsidP="00E85586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42FC977" w14:textId="77777777" w:rsidR="00E85586" w:rsidRPr="005425F6" w:rsidRDefault="00E85586" w:rsidP="00E85586">
            <w:pPr>
              <w:pStyle w:val="34ff6"/>
            </w:pPr>
          </w:p>
        </w:tc>
      </w:tr>
      <w:tr w:rsidR="001A2668" w14:paraId="79FA55B1" w14:textId="77777777" w:rsidTr="00E85586">
        <w:trPr>
          <w:trHeight w:val="454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357A0FE4" w14:textId="2B7EB684" w:rsidR="001A2668" w:rsidRDefault="001A2668" w:rsidP="001A2668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26C062F4" w14:textId="372CB9CC" w:rsidR="001A2668" w:rsidRDefault="001A2668" w:rsidP="001A2668">
            <w:pPr>
              <w:pStyle w:val="34ff6"/>
            </w:pPr>
            <w:r>
              <w:t>А4</w:t>
            </w:r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3DA0E097" w14:textId="34FD0EE8" w:rsidR="001A2668" w:rsidRPr="00C076FD" w:rsidRDefault="001A2668" w:rsidP="001A2668">
            <w:pPr>
              <w:pStyle w:val="34ff6"/>
            </w:pPr>
            <w:r w:rsidRPr="00C076FD">
              <w:t>878.2023-АСУ ТП.</w:t>
            </w:r>
            <w:r>
              <w:t>П5</w:t>
            </w: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5FD4D24D" w14:textId="4B03EB02" w:rsidR="001A2668" w:rsidRDefault="001A2668" w:rsidP="001A2668">
            <w:pPr>
              <w:pStyle w:val="34ff6"/>
            </w:pPr>
            <w:r w:rsidRPr="00750515">
              <w:t>Описание информационного обеспечения системы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294BED3" w14:textId="286DC83C" w:rsidR="001A2668" w:rsidRPr="005425F6" w:rsidRDefault="00C24A3A" w:rsidP="001A2668">
            <w:pPr>
              <w:pStyle w:val="34ff6"/>
            </w:pPr>
            <w:r>
              <w:t>26</w:t>
            </w: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F6958E1" w14:textId="77777777" w:rsidR="001A2668" w:rsidRPr="005425F6" w:rsidRDefault="001A2668" w:rsidP="001A2668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27837A5F" w14:textId="77777777" w:rsidR="001A2668" w:rsidRPr="005425F6" w:rsidRDefault="001A2668" w:rsidP="001A2668">
            <w:pPr>
              <w:pStyle w:val="34ff6"/>
            </w:pPr>
          </w:p>
        </w:tc>
      </w:tr>
      <w:tr w:rsidR="00E85586" w14:paraId="5C56AC3E" w14:textId="77777777" w:rsidTr="001F0997">
        <w:trPr>
          <w:trHeight w:val="473"/>
        </w:trPr>
        <w:tc>
          <w:tcPr>
            <w:tcW w:w="476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9D09464" w14:textId="77777777" w:rsidR="00E85586" w:rsidRPr="008968FE" w:rsidRDefault="00E85586" w:rsidP="00E85586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21D96E69" w14:textId="77777777" w:rsidR="00E85586" w:rsidRPr="008968FE" w:rsidRDefault="00E85586" w:rsidP="00E85586">
            <w:pPr>
              <w:pStyle w:val="34ff6"/>
            </w:pPr>
            <w:r>
              <w:t>А4</w:t>
            </w:r>
          </w:p>
        </w:tc>
        <w:tc>
          <w:tcPr>
            <w:tcW w:w="2436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2D6D80D2" w14:textId="2DB4BBBB" w:rsidR="00E85586" w:rsidRDefault="00E85586" w:rsidP="00E85586">
            <w:pPr>
              <w:pStyle w:val="34ff6"/>
            </w:pPr>
            <w:r w:rsidRPr="00C076FD">
              <w:t>878.2023-АСУ ТП.</w:t>
            </w:r>
            <w:r w:rsidR="001A2668">
              <w:t>П6</w:t>
            </w:r>
          </w:p>
        </w:tc>
        <w:tc>
          <w:tcPr>
            <w:tcW w:w="4666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5CF3C77D" w14:textId="77777777" w:rsidR="00E85586" w:rsidRDefault="00E85586" w:rsidP="00E85586">
            <w:pPr>
              <w:pStyle w:val="34ff6"/>
            </w:pPr>
            <w:r w:rsidRPr="0047255E">
              <w:t>Описание организации информационной базы</w:t>
            </w:r>
          </w:p>
        </w:tc>
        <w:tc>
          <w:tcPr>
            <w:tcW w:w="670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F38E007" w14:textId="2240DE23" w:rsidR="00E85586" w:rsidRPr="005425F6" w:rsidRDefault="00C24A3A" w:rsidP="00E85586">
            <w:pPr>
              <w:pStyle w:val="34ff6"/>
            </w:pPr>
            <w:r>
              <w:t>17</w:t>
            </w:r>
          </w:p>
        </w:tc>
        <w:tc>
          <w:tcPr>
            <w:tcW w:w="627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3F72950" w14:textId="77777777" w:rsidR="00E85586" w:rsidRPr="005425F6" w:rsidRDefault="00E85586" w:rsidP="00E85586">
            <w:pPr>
              <w:pStyle w:val="34ff6"/>
            </w:pPr>
          </w:p>
        </w:tc>
        <w:tc>
          <w:tcPr>
            <w:tcW w:w="1120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BF8A175" w14:textId="77777777" w:rsidR="00E85586" w:rsidRPr="005425F6" w:rsidRDefault="00E85586" w:rsidP="00E85586">
            <w:pPr>
              <w:pStyle w:val="34ff6"/>
            </w:pPr>
          </w:p>
        </w:tc>
      </w:tr>
      <w:tr w:rsidR="001A2668" w14:paraId="304B4130" w14:textId="77777777" w:rsidTr="001F0997">
        <w:trPr>
          <w:trHeight w:val="473"/>
        </w:trPr>
        <w:tc>
          <w:tcPr>
            <w:tcW w:w="476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3A251CCA" w14:textId="65F5A2A6" w:rsidR="001A2668" w:rsidRDefault="001A2668" w:rsidP="001A2668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3CCE532A" w14:textId="1B6D9CB0" w:rsidR="001A2668" w:rsidRDefault="001A2668" w:rsidP="001A2668">
            <w:pPr>
              <w:pStyle w:val="34ff6"/>
            </w:pPr>
            <w:r>
              <w:t>А4</w:t>
            </w:r>
          </w:p>
        </w:tc>
        <w:tc>
          <w:tcPr>
            <w:tcW w:w="2436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52594DAB" w14:textId="5720D25E" w:rsidR="001A2668" w:rsidRPr="00C076FD" w:rsidRDefault="001A2668" w:rsidP="001A2668">
            <w:pPr>
              <w:pStyle w:val="34ff6"/>
            </w:pPr>
            <w:r w:rsidRPr="00C076FD">
              <w:t>878.2023-АСУ ТП.</w:t>
            </w:r>
            <w:r>
              <w:t>П7</w:t>
            </w:r>
          </w:p>
        </w:tc>
        <w:tc>
          <w:tcPr>
            <w:tcW w:w="4666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47058A0A" w14:textId="529263B1" w:rsidR="001A2668" w:rsidRPr="0047255E" w:rsidRDefault="001A2668" w:rsidP="001A2668">
            <w:pPr>
              <w:pStyle w:val="34ff6"/>
            </w:pPr>
            <w:r w:rsidRPr="001A2668">
              <w:t>Описание систем классификации и кодирования</w:t>
            </w:r>
          </w:p>
        </w:tc>
        <w:tc>
          <w:tcPr>
            <w:tcW w:w="670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3A8D7135" w14:textId="49F6129B" w:rsidR="001A2668" w:rsidRPr="005425F6" w:rsidRDefault="00C24A3A" w:rsidP="001A2668">
            <w:pPr>
              <w:pStyle w:val="34ff6"/>
            </w:pPr>
            <w:r>
              <w:t>20</w:t>
            </w:r>
          </w:p>
        </w:tc>
        <w:tc>
          <w:tcPr>
            <w:tcW w:w="627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5F3CD458" w14:textId="77777777" w:rsidR="001A2668" w:rsidRPr="005425F6" w:rsidRDefault="001A2668" w:rsidP="001A2668">
            <w:pPr>
              <w:pStyle w:val="34ff6"/>
            </w:pPr>
          </w:p>
        </w:tc>
        <w:tc>
          <w:tcPr>
            <w:tcW w:w="1120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3BAB28DC" w14:textId="77777777" w:rsidR="001A2668" w:rsidRPr="005425F6" w:rsidRDefault="001A2668" w:rsidP="001A2668">
            <w:pPr>
              <w:pStyle w:val="34ff6"/>
            </w:pPr>
          </w:p>
        </w:tc>
      </w:tr>
      <w:tr w:rsidR="001A2668" w14:paraId="6B2A26F9" w14:textId="77777777" w:rsidTr="001F0997">
        <w:trPr>
          <w:trHeight w:val="473"/>
        </w:trPr>
        <w:tc>
          <w:tcPr>
            <w:tcW w:w="476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2F7E013C" w14:textId="22130410" w:rsidR="001A2668" w:rsidRDefault="001A2668" w:rsidP="001A2668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00239E2" w14:textId="4E8F8F63" w:rsidR="001A2668" w:rsidRDefault="001A2668" w:rsidP="001A2668">
            <w:pPr>
              <w:pStyle w:val="34ff6"/>
            </w:pPr>
            <w:r>
              <w:t>А4</w:t>
            </w:r>
          </w:p>
        </w:tc>
        <w:tc>
          <w:tcPr>
            <w:tcW w:w="2436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407359D6" w14:textId="5DC4EFE2" w:rsidR="001A2668" w:rsidRPr="00C076FD" w:rsidRDefault="001A2668" w:rsidP="001A2668">
            <w:pPr>
              <w:pStyle w:val="34ff6"/>
            </w:pPr>
            <w:r w:rsidRPr="00C076FD">
              <w:t>878.2023-АСУ ТП.</w:t>
            </w:r>
            <w:r>
              <w:t>П9</w:t>
            </w:r>
          </w:p>
        </w:tc>
        <w:tc>
          <w:tcPr>
            <w:tcW w:w="4666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244A2C34" w14:textId="476190B8" w:rsidR="001A2668" w:rsidRDefault="001A2668" w:rsidP="001A2668">
            <w:pPr>
              <w:pStyle w:val="34ff6"/>
            </w:pPr>
            <w:r>
              <w:t>Описание комплекса технических средств</w:t>
            </w:r>
          </w:p>
        </w:tc>
        <w:tc>
          <w:tcPr>
            <w:tcW w:w="670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4C8E88FA" w14:textId="3AA3456A" w:rsidR="001A2668" w:rsidRPr="005425F6" w:rsidRDefault="00C24A3A" w:rsidP="001A2668">
            <w:pPr>
              <w:pStyle w:val="34ff6"/>
            </w:pPr>
            <w:r>
              <w:t>28</w:t>
            </w:r>
          </w:p>
        </w:tc>
        <w:tc>
          <w:tcPr>
            <w:tcW w:w="627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329C09B" w14:textId="77777777" w:rsidR="001A2668" w:rsidRPr="005425F6" w:rsidRDefault="001A2668" w:rsidP="001A2668">
            <w:pPr>
              <w:pStyle w:val="34ff6"/>
            </w:pPr>
          </w:p>
        </w:tc>
        <w:tc>
          <w:tcPr>
            <w:tcW w:w="1120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43CEAF5C" w14:textId="77777777" w:rsidR="001A2668" w:rsidRPr="005425F6" w:rsidRDefault="001A2668" w:rsidP="001A2668">
            <w:pPr>
              <w:pStyle w:val="34ff6"/>
            </w:pPr>
          </w:p>
        </w:tc>
      </w:tr>
      <w:tr w:rsidR="00E85586" w14:paraId="2E807A7D" w14:textId="77777777" w:rsidTr="001F0997">
        <w:trPr>
          <w:trHeight w:val="473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3DC04A9" w14:textId="77777777" w:rsidR="00E85586" w:rsidRPr="008968FE" w:rsidRDefault="00E85586" w:rsidP="00E85586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7AAB8FC6" w14:textId="77777777" w:rsidR="00E85586" w:rsidRPr="008968FE" w:rsidRDefault="00E85586" w:rsidP="00E85586">
            <w:pPr>
              <w:pStyle w:val="34ff6"/>
            </w:pPr>
            <w:r>
              <w:t>А4</w:t>
            </w:r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22B78A9B" w14:textId="285CB56B" w:rsidR="00E85586" w:rsidRDefault="00E85586" w:rsidP="00E85586">
            <w:pPr>
              <w:pStyle w:val="34ff6"/>
            </w:pPr>
            <w:r w:rsidRPr="00C076FD">
              <w:t>878.2023-АСУ ТП.</w:t>
            </w:r>
            <w:r w:rsidR="001A2668">
              <w:t>ПА</w:t>
            </w: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764D1088" w14:textId="77777777" w:rsidR="00E85586" w:rsidRPr="00750515" w:rsidRDefault="00E85586" w:rsidP="00E85586">
            <w:pPr>
              <w:pStyle w:val="34ff6"/>
              <w:rPr>
                <w:b/>
              </w:rPr>
            </w:pPr>
            <w:r w:rsidRPr="00750515">
              <w:t>Описание программного обеспечения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5802267" w14:textId="35052202" w:rsidR="00E85586" w:rsidRPr="005425F6" w:rsidRDefault="00A4698D" w:rsidP="00E85586">
            <w:pPr>
              <w:pStyle w:val="34ff6"/>
            </w:pPr>
            <w:r>
              <w:t>11</w:t>
            </w: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FB47999" w14:textId="77777777" w:rsidR="00E85586" w:rsidRPr="005425F6" w:rsidRDefault="00E85586" w:rsidP="00E85586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69A9B48D" w14:textId="77777777" w:rsidR="00E85586" w:rsidRPr="005425F6" w:rsidRDefault="00E85586" w:rsidP="00E85586">
            <w:pPr>
              <w:pStyle w:val="34ff6"/>
            </w:pPr>
          </w:p>
        </w:tc>
      </w:tr>
      <w:tr w:rsidR="001A2668" w14:paraId="4493B092" w14:textId="77777777" w:rsidTr="001F0997">
        <w:trPr>
          <w:trHeight w:val="473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21365ACA" w14:textId="76979C32" w:rsidR="001A2668" w:rsidRDefault="001A2668" w:rsidP="001A2668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3D45C66F" w14:textId="315018AF" w:rsidR="001A2668" w:rsidRDefault="001A2668" w:rsidP="001A2668">
            <w:pPr>
              <w:pStyle w:val="34ff6"/>
            </w:pPr>
            <w:r>
              <w:t>А4</w:t>
            </w:r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38DA5C01" w14:textId="5C5AF900" w:rsidR="001A2668" w:rsidRPr="00C076FD" w:rsidRDefault="001A2668" w:rsidP="001A2668">
            <w:pPr>
              <w:pStyle w:val="34ff6"/>
            </w:pPr>
            <w:r w:rsidRPr="00C076FD">
              <w:t>878.2023-АСУ ТП.</w:t>
            </w:r>
            <w:r>
              <w:t>ПБ</w:t>
            </w: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2C085760" w14:textId="766BE72F" w:rsidR="001A2668" w:rsidRPr="00750515" w:rsidRDefault="001A2668" w:rsidP="001A2668">
            <w:pPr>
              <w:pStyle w:val="34ff6"/>
            </w:pPr>
            <w:r w:rsidRPr="001A2668">
              <w:t>Описание алгоритма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570CBC84" w14:textId="6BC60049" w:rsidR="001A2668" w:rsidRPr="005425F6" w:rsidRDefault="002F572D" w:rsidP="001A2668">
            <w:pPr>
              <w:pStyle w:val="34ff6"/>
            </w:pPr>
            <w:r>
              <w:t>39</w:t>
            </w: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EA8E81A" w14:textId="77777777" w:rsidR="001A2668" w:rsidRPr="005425F6" w:rsidRDefault="001A2668" w:rsidP="001A2668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50DCE03F" w14:textId="77777777" w:rsidR="001A2668" w:rsidRPr="005425F6" w:rsidRDefault="001A2668" w:rsidP="001A2668">
            <w:pPr>
              <w:pStyle w:val="34ff6"/>
            </w:pPr>
          </w:p>
        </w:tc>
      </w:tr>
      <w:tr w:rsidR="001A2668" w14:paraId="2F1F46A7" w14:textId="77777777" w:rsidTr="001F0997">
        <w:trPr>
          <w:trHeight w:val="473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756FE434" w14:textId="76D9D179" w:rsidR="001A2668" w:rsidRDefault="001A2668" w:rsidP="001A2668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6092A6FF" w14:textId="1D45F383" w:rsidR="001A2668" w:rsidRDefault="001A2668" w:rsidP="001A2668">
            <w:pPr>
              <w:pStyle w:val="34ff6"/>
            </w:pPr>
            <w:r>
              <w:t>А4</w:t>
            </w:r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751D6FDB" w14:textId="423378D8" w:rsidR="001A2668" w:rsidRPr="00C076FD" w:rsidRDefault="001A2668" w:rsidP="001A2668">
            <w:pPr>
              <w:pStyle w:val="34ff6"/>
            </w:pPr>
            <w:r w:rsidRPr="00C076FD">
              <w:t>878.2023-АСУ ТП.</w:t>
            </w:r>
            <w:r>
              <w:t>ПВ</w:t>
            </w: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55921FE" w14:textId="10B2CEA2" w:rsidR="001A2668" w:rsidRPr="00750515" w:rsidRDefault="001A2668" w:rsidP="001A2668">
            <w:pPr>
              <w:pStyle w:val="34ff6"/>
            </w:pPr>
            <w:r w:rsidRPr="001A2668">
              <w:t>Описание организационной структуры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4779C372" w14:textId="177364AC" w:rsidR="001A2668" w:rsidRPr="005425F6" w:rsidRDefault="00164A6A" w:rsidP="001A2668">
            <w:pPr>
              <w:pStyle w:val="34ff6"/>
            </w:pPr>
            <w:r>
              <w:t>6</w:t>
            </w: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254BD2C5" w14:textId="77777777" w:rsidR="001A2668" w:rsidRPr="005425F6" w:rsidRDefault="001A2668" w:rsidP="001A2668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68E187AF" w14:textId="77777777" w:rsidR="001A2668" w:rsidRPr="005425F6" w:rsidRDefault="001A2668" w:rsidP="001A2668">
            <w:pPr>
              <w:pStyle w:val="34ff6"/>
            </w:pPr>
          </w:p>
        </w:tc>
      </w:tr>
      <w:tr w:rsidR="001A2668" w14:paraId="691632BD" w14:textId="77777777" w:rsidTr="001F0997">
        <w:trPr>
          <w:trHeight w:val="473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7C23B9B" w14:textId="2ABBC85D" w:rsidR="001A2668" w:rsidRDefault="001A2668" w:rsidP="001A2668">
            <w:pPr>
              <w:pStyle w:val="34fffff8"/>
            </w:pPr>
            <w:r>
              <w:lastRenderedPageBreak/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41755298" w14:textId="01025F6C" w:rsidR="001A2668" w:rsidRDefault="001A2668" w:rsidP="001A2668">
            <w:pPr>
              <w:pStyle w:val="34ff6"/>
            </w:pPr>
            <w:r>
              <w:t>А4</w:t>
            </w:r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4CEE6E47" w14:textId="19BF852C" w:rsidR="001A2668" w:rsidRPr="00C076FD" w:rsidRDefault="001A2668" w:rsidP="001A2668">
            <w:pPr>
              <w:pStyle w:val="34ff6"/>
            </w:pPr>
            <w:r w:rsidRPr="00C076FD">
              <w:t>878.2023-АСУ ТП.</w:t>
            </w:r>
            <w:r>
              <w:t>Б1</w:t>
            </w: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72098A8F" w14:textId="596FA34E" w:rsidR="001A2668" w:rsidRPr="00750515" w:rsidRDefault="001A2668" w:rsidP="001A2668">
            <w:pPr>
              <w:pStyle w:val="34ff6"/>
            </w:pPr>
            <w:r>
              <w:t>О</w:t>
            </w:r>
            <w:r w:rsidRPr="001A2668">
              <w:t>ценка надежности системы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731577F2" w14:textId="69037D5C" w:rsidR="001A2668" w:rsidRPr="005425F6" w:rsidRDefault="00DB34DD" w:rsidP="001A2668">
            <w:pPr>
              <w:pStyle w:val="34ff6"/>
            </w:pPr>
            <w:r>
              <w:t>29</w:t>
            </w: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9A7839D" w14:textId="77777777" w:rsidR="001A2668" w:rsidRPr="005425F6" w:rsidRDefault="001A2668" w:rsidP="001A2668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4A70EBE3" w14:textId="77777777" w:rsidR="001A2668" w:rsidRPr="005425F6" w:rsidRDefault="001A2668" w:rsidP="001A2668">
            <w:pPr>
              <w:pStyle w:val="34ff6"/>
            </w:pPr>
          </w:p>
        </w:tc>
      </w:tr>
      <w:bookmarkEnd w:id="0"/>
      <w:bookmarkEnd w:id="1"/>
    </w:tbl>
    <w:p w14:paraId="11E7CB27" w14:textId="77777777" w:rsidR="00BC5E5A" w:rsidRDefault="00BC5E5A" w:rsidP="002C35B5">
      <w:pPr>
        <w:pStyle w:val="34fffa"/>
      </w:pPr>
    </w:p>
    <w:p w14:paraId="0469646C" w14:textId="77777777" w:rsidR="00BC5E5A" w:rsidRDefault="00BC5E5A" w:rsidP="002C35B5">
      <w:pPr>
        <w:pStyle w:val="34fffa"/>
        <w:sectPr w:rsidR="00BC5E5A" w:rsidSect="003520F3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code="9"/>
          <w:pgMar w:top="284" w:right="284" w:bottom="1134" w:left="1134" w:header="0" w:footer="340" w:gutter="0"/>
          <w:cols w:space="708"/>
          <w:titlePg/>
          <w:docGrid w:linePitch="360"/>
        </w:sectPr>
      </w:pPr>
    </w:p>
    <w:p w14:paraId="5A3E4120" w14:textId="77777777" w:rsidR="008D2EA7" w:rsidRPr="00BB426D" w:rsidRDefault="008D2EA7" w:rsidP="008D2EA7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8D2EA7" w:rsidRPr="005F1B2E" w14:paraId="770B82C8" w14:textId="77777777" w:rsidTr="00BB1983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215543D1" w14:textId="77777777" w:rsidR="008D2EA7" w:rsidRPr="00A86232" w:rsidRDefault="008D2EA7" w:rsidP="00BB1983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5F175E93" w14:textId="77777777" w:rsidR="008D2EA7" w:rsidRPr="005F1B2E" w:rsidRDefault="008D2EA7" w:rsidP="00BB1983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1E940957" w14:textId="77777777" w:rsidR="008D2EA7" w:rsidRPr="005F1B2E" w:rsidRDefault="008D2EA7" w:rsidP="00BB1983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30372393" w14:textId="77777777" w:rsidR="008D2EA7" w:rsidRPr="005F1B2E" w:rsidRDefault="008D2EA7" w:rsidP="00BB1983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4E5C977E" w14:textId="77777777" w:rsidR="008D2EA7" w:rsidRPr="005F1B2E" w:rsidRDefault="008D2EA7" w:rsidP="00BB1983">
            <w:pPr>
              <w:pStyle w:val="34ff8"/>
            </w:pPr>
            <w:r w:rsidRPr="005F1B2E">
              <w:t xml:space="preserve">Входящий № </w:t>
            </w:r>
            <w:proofErr w:type="spellStart"/>
            <w:r w:rsidRPr="005F1B2E">
              <w:t>сопрово-дительного</w:t>
            </w:r>
            <w:proofErr w:type="spell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512C957D" w14:textId="77777777" w:rsidR="008D2EA7" w:rsidRPr="005F1B2E" w:rsidRDefault="008D2EA7" w:rsidP="00BB1983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366FB8A6" w14:textId="77777777" w:rsidR="008D2EA7" w:rsidRPr="005F1B2E" w:rsidRDefault="008D2EA7" w:rsidP="00BB1983">
            <w:pPr>
              <w:pStyle w:val="34ff8"/>
            </w:pPr>
            <w:r w:rsidRPr="005F1B2E">
              <w:t>Дата</w:t>
            </w:r>
          </w:p>
        </w:tc>
      </w:tr>
      <w:tr w:rsidR="008D2EA7" w:rsidRPr="005F1B2E" w14:paraId="7905D021" w14:textId="77777777" w:rsidTr="00BB1983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0FA521A1" w14:textId="77777777" w:rsidR="008D2EA7" w:rsidRPr="005F1B2E" w:rsidRDefault="008D2EA7" w:rsidP="00BB1983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4D07D16A" w14:textId="77777777" w:rsidR="008D2EA7" w:rsidRPr="005F1B2E" w:rsidRDefault="008D2EA7" w:rsidP="00BB1983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14:paraId="3FF9A4A0" w14:textId="77777777" w:rsidR="008D2EA7" w:rsidRPr="005F1B2E" w:rsidRDefault="008D2EA7" w:rsidP="00BB1983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672D7526" w14:textId="77777777" w:rsidR="008D2EA7" w:rsidRPr="005F1B2E" w:rsidRDefault="008D2EA7" w:rsidP="00BB1983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55F429A4" w14:textId="77777777" w:rsidR="008D2EA7" w:rsidRPr="005F1B2E" w:rsidRDefault="008D2EA7" w:rsidP="00BB1983">
            <w:pPr>
              <w:pStyle w:val="34ff8"/>
            </w:pPr>
            <w:proofErr w:type="spellStart"/>
            <w:r w:rsidRPr="005F1B2E">
              <w:t>аннули-рованных</w:t>
            </w:r>
            <w:proofErr w:type="spellEnd"/>
          </w:p>
        </w:tc>
        <w:tc>
          <w:tcPr>
            <w:tcW w:w="1276" w:type="dxa"/>
            <w:vMerge/>
          </w:tcPr>
          <w:p w14:paraId="12EE5591" w14:textId="77777777" w:rsidR="008D2EA7" w:rsidRPr="005F1B2E" w:rsidRDefault="008D2EA7" w:rsidP="00BB1983">
            <w:pPr>
              <w:pStyle w:val="34ff8"/>
            </w:pPr>
          </w:p>
        </w:tc>
        <w:tc>
          <w:tcPr>
            <w:tcW w:w="1134" w:type="dxa"/>
            <w:vMerge/>
          </w:tcPr>
          <w:p w14:paraId="5C555F1C" w14:textId="77777777" w:rsidR="008D2EA7" w:rsidRPr="005F1B2E" w:rsidRDefault="008D2EA7" w:rsidP="00BB1983">
            <w:pPr>
              <w:pStyle w:val="34ff8"/>
            </w:pPr>
          </w:p>
        </w:tc>
        <w:tc>
          <w:tcPr>
            <w:tcW w:w="1276" w:type="dxa"/>
            <w:vMerge/>
          </w:tcPr>
          <w:p w14:paraId="522EA14B" w14:textId="77777777" w:rsidR="008D2EA7" w:rsidRPr="005F1B2E" w:rsidRDefault="008D2EA7" w:rsidP="00BB1983">
            <w:pPr>
              <w:pStyle w:val="34ff8"/>
            </w:pPr>
          </w:p>
        </w:tc>
        <w:tc>
          <w:tcPr>
            <w:tcW w:w="1246" w:type="dxa"/>
            <w:vMerge/>
          </w:tcPr>
          <w:p w14:paraId="61EE9834" w14:textId="77777777" w:rsidR="008D2EA7" w:rsidRPr="005F1B2E" w:rsidRDefault="008D2EA7" w:rsidP="00BB1983">
            <w:pPr>
              <w:pStyle w:val="34ff8"/>
            </w:pPr>
          </w:p>
        </w:tc>
        <w:tc>
          <w:tcPr>
            <w:tcW w:w="882" w:type="dxa"/>
            <w:vMerge/>
          </w:tcPr>
          <w:p w14:paraId="1951FA8E" w14:textId="77777777" w:rsidR="008D2EA7" w:rsidRPr="005F1B2E" w:rsidRDefault="008D2EA7" w:rsidP="00BB1983">
            <w:pPr>
              <w:pStyle w:val="34ff8"/>
            </w:pPr>
          </w:p>
        </w:tc>
      </w:tr>
      <w:tr w:rsidR="008D2EA7" w14:paraId="563A4BE4" w14:textId="77777777" w:rsidTr="002351DC">
        <w:trPr>
          <w:trHeight w:val="454"/>
        </w:trPr>
        <w:tc>
          <w:tcPr>
            <w:tcW w:w="518" w:type="dxa"/>
            <w:vAlign w:val="center"/>
          </w:tcPr>
          <w:p w14:paraId="6F0E8B2E" w14:textId="77777777"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BFE5408" w14:textId="77777777"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6EA752D" w14:textId="77777777"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B9DF0A6" w14:textId="77777777"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525FE14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D90FCCA" w14:textId="77777777"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E3E9BB5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2E87626" w14:textId="77777777"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B097255" w14:textId="77777777"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474219C" w14:textId="77777777" w:rsidR="008D2EA7" w:rsidRDefault="008D2EA7" w:rsidP="002351DC">
            <w:pPr>
              <w:pStyle w:val="34ff6"/>
            </w:pPr>
          </w:p>
        </w:tc>
      </w:tr>
      <w:tr w:rsidR="008D2EA7" w14:paraId="2BD84E65" w14:textId="77777777" w:rsidTr="002351DC">
        <w:trPr>
          <w:trHeight w:val="454"/>
        </w:trPr>
        <w:tc>
          <w:tcPr>
            <w:tcW w:w="518" w:type="dxa"/>
            <w:vAlign w:val="center"/>
          </w:tcPr>
          <w:p w14:paraId="157E4B17" w14:textId="77777777"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9135BFE" w14:textId="77777777"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6BCE04F" w14:textId="77777777"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6F62A03" w14:textId="77777777"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CB6A3D5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5B80E33" w14:textId="77777777"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105A2FA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04A329A" w14:textId="77777777"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984195C" w14:textId="77777777"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BCDA8FA" w14:textId="77777777" w:rsidR="008D2EA7" w:rsidRDefault="008D2EA7" w:rsidP="002351DC">
            <w:pPr>
              <w:pStyle w:val="34ff6"/>
            </w:pPr>
          </w:p>
        </w:tc>
      </w:tr>
      <w:tr w:rsidR="008D2EA7" w14:paraId="6DDD4763" w14:textId="77777777" w:rsidTr="002351DC">
        <w:trPr>
          <w:trHeight w:val="454"/>
        </w:trPr>
        <w:tc>
          <w:tcPr>
            <w:tcW w:w="518" w:type="dxa"/>
            <w:vAlign w:val="center"/>
          </w:tcPr>
          <w:p w14:paraId="24444EC9" w14:textId="77777777"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B8F438B" w14:textId="77777777"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21F131F" w14:textId="77777777"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D2D6E32" w14:textId="77777777"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2E9373A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7F8755B" w14:textId="77777777"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1BAC9E5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5E04BFA" w14:textId="77777777"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8CFA458" w14:textId="77777777"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0E0745F" w14:textId="77777777" w:rsidR="008D2EA7" w:rsidRDefault="008D2EA7" w:rsidP="002351DC">
            <w:pPr>
              <w:pStyle w:val="34ff6"/>
            </w:pPr>
          </w:p>
        </w:tc>
      </w:tr>
      <w:tr w:rsidR="008D2EA7" w14:paraId="5218773B" w14:textId="77777777" w:rsidTr="002351DC">
        <w:trPr>
          <w:trHeight w:val="454"/>
        </w:trPr>
        <w:tc>
          <w:tcPr>
            <w:tcW w:w="518" w:type="dxa"/>
            <w:vAlign w:val="center"/>
          </w:tcPr>
          <w:p w14:paraId="5D0889F0" w14:textId="77777777"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BA0A876" w14:textId="77777777"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D6B7C66" w14:textId="77777777"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F904479" w14:textId="77777777"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C9FB39E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5BA9030" w14:textId="77777777"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13A4879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3FB04ED" w14:textId="77777777"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FF8D011" w14:textId="77777777"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752E498" w14:textId="77777777" w:rsidR="008D2EA7" w:rsidRDefault="008D2EA7" w:rsidP="002351DC">
            <w:pPr>
              <w:pStyle w:val="34ff6"/>
            </w:pPr>
          </w:p>
        </w:tc>
      </w:tr>
      <w:tr w:rsidR="008D2EA7" w14:paraId="54FA0EA4" w14:textId="77777777" w:rsidTr="002351DC">
        <w:trPr>
          <w:trHeight w:val="454"/>
        </w:trPr>
        <w:tc>
          <w:tcPr>
            <w:tcW w:w="518" w:type="dxa"/>
            <w:vAlign w:val="center"/>
          </w:tcPr>
          <w:p w14:paraId="0FA2EE60" w14:textId="77777777"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89F877A" w14:textId="77777777"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B1D52C7" w14:textId="77777777"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EFD4EB8" w14:textId="77777777"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6C1CC0C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3BDD515" w14:textId="77777777"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4A44F9D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E8EEA5C" w14:textId="77777777"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BC1D1B1" w14:textId="77777777"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5966052" w14:textId="77777777" w:rsidR="008D2EA7" w:rsidRDefault="008D2EA7" w:rsidP="002351DC">
            <w:pPr>
              <w:pStyle w:val="34ff6"/>
            </w:pPr>
          </w:p>
        </w:tc>
      </w:tr>
      <w:tr w:rsidR="008D2EA7" w14:paraId="3820FE8A" w14:textId="77777777" w:rsidTr="002351DC">
        <w:trPr>
          <w:trHeight w:val="454"/>
        </w:trPr>
        <w:tc>
          <w:tcPr>
            <w:tcW w:w="518" w:type="dxa"/>
            <w:vAlign w:val="center"/>
          </w:tcPr>
          <w:p w14:paraId="18109627" w14:textId="77777777"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F5D1136" w14:textId="77777777"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06A238D" w14:textId="77777777"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2E2B762" w14:textId="77777777"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EA1F84E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6BF89AC" w14:textId="77777777"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D11744F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1A7D909" w14:textId="77777777"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F3DFC0B" w14:textId="77777777"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7FB20AA" w14:textId="77777777" w:rsidR="008D2EA7" w:rsidRDefault="008D2EA7" w:rsidP="002351DC">
            <w:pPr>
              <w:pStyle w:val="34ff6"/>
            </w:pPr>
          </w:p>
        </w:tc>
      </w:tr>
      <w:tr w:rsidR="008D2EA7" w14:paraId="1E79F011" w14:textId="77777777" w:rsidTr="002351DC">
        <w:trPr>
          <w:trHeight w:val="454"/>
        </w:trPr>
        <w:tc>
          <w:tcPr>
            <w:tcW w:w="518" w:type="dxa"/>
            <w:vAlign w:val="center"/>
          </w:tcPr>
          <w:p w14:paraId="64D1B35F" w14:textId="77777777"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BDB290A" w14:textId="77777777"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1C24332" w14:textId="77777777"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498917C" w14:textId="77777777"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C11FDFE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949CFBE" w14:textId="77777777"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FB37707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2EA1A90" w14:textId="77777777"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A09EA0B" w14:textId="77777777"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96478C4" w14:textId="77777777" w:rsidR="008D2EA7" w:rsidRDefault="008D2EA7" w:rsidP="002351DC">
            <w:pPr>
              <w:pStyle w:val="34ff6"/>
            </w:pPr>
          </w:p>
        </w:tc>
      </w:tr>
      <w:tr w:rsidR="008D2EA7" w14:paraId="2E19DF35" w14:textId="77777777" w:rsidTr="002351DC">
        <w:trPr>
          <w:trHeight w:val="454"/>
        </w:trPr>
        <w:tc>
          <w:tcPr>
            <w:tcW w:w="518" w:type="dxa"/>
            <w:vAlign w:val="center"/>
          </w:tcPr>
          <w:p w14:paraId="46FB6F34" w14:textId="77777777"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6E5EC1E" w14:textId="77777777"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DA006A7" w14:textId="77777777"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F2C00A5" w14:textId="77777777"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6219AD4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23D653F" w14:textId="77777777"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861FE80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26D3B76" w14:textId="77777777"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38ED1DE" w14:textId="77777777"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9160DBE" w14:textId="77777777" w:rsidR="008D2EA7" w:rsidRDefault="008D2EA7" w:rsidP="002351DC">
            <w:pPr>
              <w:pStyle w:val="34ff6"/>
            </w:pPr>
          </w:p>
        </w:tc>
      </w:tr>
      <w:tr w:rsidR="008D2EA7" w14:paraId="22025604" w14:textId="77777777" w:rsidTr="002351DC">
        <w:trPr>
          <w:trHeight w:val="454"/>
        </w:trPr>
        <w:tc>
          <w:tcPr>
            <w:tcW w:w="518" w:type="dxa"/>
            <w:vAlign w:val="center"/>
          </w:tcPr>
          <w:p w14:paraId="3194BC09" w14:textId="77777777"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1FE7F8F" w14:textId="77777777"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B706612" w14:textId="77777777"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2088133" w14:textId="77777777"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B51785D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F8364ED" w14:textId="77777777"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EC3831B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D8986B0" w14:textId="77777777"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000ECA5" w14:textId="77777777"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E83668F" w14:textId="77777777" w:rsidR="008D2EA7" w:rsidRDefault="008D2EA7" w:rsidP="002351DC">
            <w:pPr>
              <w:pStyle w:val="34ff6"/>
            </w:pPr>
          </w:p>
        </w:tc>
      </w:tr>
      <w:tr w:rsidR="008D2EA7" w14:paraId="57EE15D1" w14:textId="77777777" w:rsidTr="002351DC">
        <w:trPr>
          <w:trHeight w:val="454"/>
        </w:trPr>
        <w:tc>
          <w:tcPr>
            <w:tcW w:w="518" w:type="dxa"/>
            <w:vAlign w:val="center"/>
          </w:tcPr>
          <w:p w14:paraId="4EAA97AB" w14:textId="77777777"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1894827" w14:textId="77777777"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AA1A928" w14:textId="77777777"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6E324B8" w14:textId="77777777"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3048D3D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0AB05B2" w14:textId="77777777"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C0661C6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BE1A6D2" w14:textId="77777777"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AC9A17A" w14:textId="77777777"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444A156" w14:textId="77777777" w:rsidR="008D2EA7" w:rsidRDefault="008D2EA7" w:rsidP="002351DC">
            <w:pPr>
              <w:pStyle w:val="34ff6"/>
            </w:pPr>
          </w:p>
        </w:tc>
      </w:tr>
      <w:tr w:rsidR="008D2EA7" w14:paraId="3FCEB018" w14:textId="77777777" w:rsidTr="002351DC">
        <w:trPr>
          <w:trHeight w:val="454"/>
        </w:trPr>
        <w:tc>
          <w:tcPr>
            <w:tcW w:w="518" w:type="dxa"/>
            <w:vAlign w:val="center"/>
          </w:tcPr>
          <w:p w14:paraId="63C7C7E5" w14:textId="77777777"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24C7549" w14:textId="77777777"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A3C23DF" w14:textId="77777777"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038FE41" w14:textId="77777777"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57EBEBC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A67F1D7" w14:textId="77777777"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0B5882A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F35A2E6" w14:textId="77777777"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7B7441F" w14:textId="77777777"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CBD28B0" w14:textId="77777777" w:rsidR="008D2EA7" w:rsidRDefault="008D2EA7" w:rsidP="002351DC">
            <w:pPr>
              <w:pStyle w:val="34ff6"/>
            </w:pPr>
          </w:p>
        </w:tc>
      </w:tr>
      <w:tr w:rsidR="008D2EA7" w14:paraId="271B1930" w14:textId="77777777" w:rsidTr="002351DC">
        <w:trPr>
          <w:trHeight w:val="454"/>
        </w:trPr>
        <w:tc>
          <w:tcPr>
            <w:tcW w:w="518" w:type="dxa"/>
            <w:vAlign w:val="center"/>
          </w:tcPr>
          <w:p w14:paraId="77465F7C" w14:textId="77777777"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1C9FEEC" w14:textId="77777777"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D458CB6" w14:textId="77777777"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033E7F4" w14:textId="77777777"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2563A35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103D06E" w14:textId="77777777"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A5FE93E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C83F532" w14:textId="77777777"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D625ACC" w14:textId="77777777"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14249EE" w14:textId="77777777" w:rsidR="008D2EA7" w:rsidRDefault="008D2EA7" w:rsidP="002351DC">
            <w:pPr>
              <w:pStyle w:val="34ff6"/>
            </w:pPr>
          </w:p>
        </w:tc>
      </w:tr>
      <w:tr w:rsidR="008D2EA7" w14:paraId="1551EF8E" w14:textId="77777777" w:rsidTr="002351DC">
        <w:trPr>
          <w:trHeight w:val="454"/>
        </w:trPr>
        <w:tc>
          <w:tcPr>
            <w:tcW w:w="518" w:type="dxa"/>
            <w:vAlign w:val="center"/>
          </w:tcPr>
          <w:p w14:paraId="55A2053A" w14:textId="77777777"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3AF6427" w14:textId="77777777"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AA1FD17" w14:textId="77777777"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3773BC9" w14:textId="77777777"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03D8575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35A1AA" w14:textId="77777777"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B87A72A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E24B6C5" w14:textId="77777777"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1848C78" w14:textId="77777777"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50D9676" w14:textId="77777777" w:rsidR="008D2EA7" w:rsidRDefault="008D2EA7" w:rsidP="002351DC">
            <w:pPr>
              <w:pStyle w:val="34ff6"/>
            </w:pPr>
          </w:p>
        </w:tc>
      </w:tr>
      <w:tr w:rsidR="008D2EA7" w14:paraId="3AD3837A" w14:textId="77777777" w:rsidTr="002351DC">
        <w:trPr>
          <w:trHeight w:val="454"/>
        </w:trPr>
        <w:tc>
          <w:tcPr>
            <w:tcW w:w="518" w:type="dxa"/>
            <w:vAlign w:val="center"/>
          </w:tcPr>
          <w:p w14:paraId="035FE764" w14:textId="77777777"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13CA1C6" w14:textId="77777777"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E16F67B" w14:textId="77777777"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1FAA673" w14:textId="77777777"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7D0547A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E45D033" w14:textId="77777777"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750DC04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41554BA" w14:textId="77777777"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1604428" w14:textId="77777777"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5236B2E" w14:textId="77777777" w:rsidR="008D2EA7" w:rsidRDefault="008D2EA7" w:rsidP="002351DC">
            <w:pPr>
              <w:pStyle w:val="34ff6"/>
            </w:pPr>
          </w:p>
        </w:tc>
      </w:tr>
      <w:tr w:rsidR="008D2EA7" w14:paraId="088E3B23" w14:textId="77777777" w:rsidTr="002351DC">
        <w:trPr>
          <w:trHeight w:val="454"/>
        </w:trPr>
        <w:tc>
          <w:tcPr>
            <w:tcW w:w="518" w:type="dxa"/>
            <w:vAlign w:val="center"/>
          </w:tcPr>
          <w:p w14:paraId="5F67A8E6" w14:textId="77777777"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6C767A2" w14:textId="77777777"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ADF70CA" w14:textId="77777777"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8F6E566" w14:textId="77777777"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2CB6919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08BC56A" w14:textId="77777777"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D214B79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159443D" w14:textId="77777777"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89BA57D" w14:textId="77777777"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6287144" w14:textId="77777777" w:rsidR="008D2EA7" w:rsidRDefault="008D2EA7" w:rsidP="002351DC">
            <w:pPr>
              <w:pStyle w:val="34ff6"/>
            </w:pPr>
          </w:p>
        </w:tc>
      </w:tr>
      <w:tr w:rsidR="008D2EA7" w14:paraId="44744629" w14:textId="77777777" w:rsidTr="002351DC">
        <w:trPr>
          <w:trHeight w:val="454"/>
        </w:trPr>
        <w:tc>
          <w:tcPr>
            <w:tcW w:w="518" w:type="dxa"/>
            <w:vAlign w:val="center"/>
          </w:tcPr>
          <w:p w14:paraId="537F63E3" w14:textId="77777777"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927E1D1" w14:textId="77777777"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A0EED68" w14:textId="77777777"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9B6B0DB" w14:textId="77777777"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0ABA7FC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45853FF" w14:textId="77777777"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B9B5B98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21596A9" w14:textId="77777777"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1418CF7" w14:textId="77777777"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AC9A2B9" w14:textId="77777777" w:rsidR="008D2EA7" w:rsidRDefault="008D2EA7" w:rsidP="002351DC">
            <w:pPr>
              <w:pStyle w:val="34ff6"/>
            </w:pPr>
          </w:p>
        </w:tc>
      </w:tr>
      <w:tr w:rsidR="008D2EA7" w14:paraId="16BC1E6D" w14:textId="77777777" w:rsidTr="002351DC">
        <w:trPr>
          <w:trHeight w:val="454"/>
        </w:trPr>
        <w:tc>
          <w:tcPr>
            <w:tcW w:w="518" w:type="dxa"/>
            <w:vAlign w:val="center"/>
          </w:tcPr>
          <w:p w14:paraId="3BB45A27" w14:textId="77777777"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0F35A0B" w14:textId="77777777"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2D22399" w14:textId="77777777"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2AC88FD" w14:textId="77777777"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01014AC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3F5DE42" w14:textId="77777777"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A5C404D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01B97E6" w14:textId="77777777"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D9F28CC" w14:textId="77777777"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DECF692" w14:textId="77777777" w:rsidR="008D2EA7" w:rsidRDefault="008D2EA7" w:rsidP="002351DC">
            <w:pPr>
              <w:pStyle w:val="34ff6"/>
            </w:pPr>
          </w:p>
        </w:tc>
      </w:tr>
      <w:tr w:rsidR="008D2EA7" w14:paraId="1EC020A6" w14:textId="77777777" w:rsidTr="002351DC">
        <w:trPr>
          <w:trHeight w:val="454"/>
        </w:trPr>
        <w:tc>
          <w:tcPr>
            <w:tcW w:w="518" w:type="dxa"/>
            <w:vAlign w:val="center"/>
          </w:tcPr>
          <w:p w14:paraId="49E7F7D7" w14:textId="77777777"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31BCE71" w14:textId="77777777"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CCBAF00" w14:textId="77777777"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D0566B1" w14:textId="77777777"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3419063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54CD1A7" w14:textId="77777777"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F13A32C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F67C5F6" w14:textId="77777777"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B224A28" w14:textId="77777777"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D83A790" w14:textId="77777777" w:rsidR="008D2EA7" w:rsidRDefault="008D2EA7" w:rsidP="002351DC">
            <w:pPr>
              <w:pStyle w:val="34ff6"/>
            </w:pPr>
          </w:p>
        </w:tc>
      </w:tr>
      <w:tr w:rsidR="008D2EA7" w14:paraId="1699D4EF" w14:textId="77777777" w:rsidTr="002351DC">
        <w:trPr>
          <w:trHeight w:val="454"/>
        </w:trPr>
        <w:tc>
          <w:tcPr>
            <w:tcW w:w="518" w:type="dxa"/>
            <w:vAlign w:val="center"/>
          </w:tcPr>
          <w:p w14:paraId="4BB131E8" w14:textId="77777777"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7D4748F" w14:textId="77777777"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C8885A3" w14:textId="77777777"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C7BA96F" w14:textId="77777777"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F2004C1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A633CA5" w14:textId="77777777"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C1A92A8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27915AB" w14:textId="77777777"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A410468" w14:textId="77777777"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B52E7F7" w14:textId="77777777" w:rsidR="008D2EA7" w:rsidRDefault="008D2EA7" w:rsidP="002351DC">
            <w:pPr>
              <w:pStyle w:val="34ff6"/>
            </w:pPr>
          </w:p>
        </w:tc>
      </w:tr>
      <w:tr w:rsidR="008D2EA7" w14:paraId="0D6146CF" w14:textId="77777777" w:rsidTr="002351DC">
        <w:trPr>
          <w:trHeight w:val="454"/>
        </w:trPr>
        <w:tc>
          <w:tcPr>
            <w:tcW w:w="518" w:type="dxa"/>
            <w:vAlign w:val="center"/>
          </w:tcPr>
          <w:p w14:paraId="268AA560" w14:textId="77777777"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FF71178" w14:textId="77777777"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465E7E9" w14:textId="77777777"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47E9BC7" w14:textId="77777777"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82AFBBB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40817FD" w14:textId="77777777"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58D23B2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29F34E4" w14:textId="77777777"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0BCBE69" w14:textId="77777777"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3E182BC" w14:textId="77777777" w:rsidR="008D2EA7" w:rsidRDefault="008D2EA7" w:rsidP="002351DC">
            <w:pPr>
              <w:pStyle w:val="34ff6"/>
            </w:pPr>
          </w:p>
        </w:tc>
      </w:tr>
      <w:tr w:rsidR="008D2EA7" w14:paraId="3DFA7280" w14:textId="77777777" w:rsidTr="002351DC">
        <w:trPr>
          <w:trHeight w:val="454"/>
        </w:trPr>
        <w:tc>
          <w:tcPr>
            <w:tcW w:w="518" w:type="dxa"/>
            <w:vAlign w:val="center"/>
          </w:tcPr>
          <w:p w14:paraId="67E624E0" w14:textId="77777777"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3218FA1" w14:textId="77777777"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98FB655" w14:textId="77777777"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952A01D" w14:textId="77777777"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1D56315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24701B6" w14:textId="77777777"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91957DD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C4CB4B1" w14:textId="77777777"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5BCE15E" w14:textId="77777777"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A1E7850" w14:textId="77777777" w:rsidR="008D2EA7" w:rsidRDefault="008D2EA7" w:rsidP="002351DC">
            <w:pPr>
              <w:pStyle w:val="34ff6"/>
            </w:pPr>
          </w:p>
        </w:tc>
      </w:tr>
      <w:tr w:rsidR="008D2EA7" w14:paraId="7422CEF7" w14:textId="77777777" w:rsidTr="002351DC">
        <w:trPr>
          <w:trHeight w:val="454"/>
        </w:trPr>
        <w:tc>
          <w:tcPr>
            <w:tcW w:w="518" w:type="dxa"/>
            <w:vAlign w:val="center"/>
          </w:tcPr>
          <w:p w14:paraId="4C075F62" w14:textId="77777777"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1E305FF" w14:textId="77777777"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D69E7D9" w14:textId="77777777"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2F02C00" w14:textId="77777777"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2D4D05F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94A9437" w14:textId="77777777"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D24FBAA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ED781FF" w14:textId="77777777"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CA2FA4A" w14:textId="77777777"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368BCE0" w14:textId="77777777" w:rsidR="008D2EA7" w:rsidRDefault="008D2EA7" w:rsidP="002351DC">
            <w:pPr>
              <w:pStyle w:val="34ff6"/>
            </w:pPr>
          </w:p>
        </w:tc>
      </w:tr>
      <w:tr w:rsidR="008D2EA7" w14:paraId="0B291B98" w14:textId="77777777" w:rsidTr="002351DC">
        <w:trPr>
          <w:trHeight w:val="454"/>
        </w:trPr>
        <w:tc>
          <w:tcPr>
            <w:tcW w:w="518" w:type="dxa"/>
            <w:vAlign w:val="center"/>
          </w:tcPr>
          <w:p w14:paraId="766AC1A7" w14:textId="77777777"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8942178" w14:textId="77777777"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5D4F7E5" w14:textId="77777777"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636FD69" w14:textId="77777777"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6A46A3A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C8C1F0B" w14:textId="77777777"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68FB918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2BCAE3B" w14:textId="77777777"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B74BF1C" w14:textId="77777777"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8D47F6B" w14:textId="77777777" w:rsidR="008D2EA7" w:rsidRDefault="008D2EA7" w:rsidP="002351DC">
            <w:pPr>
              <w:pStyle w:val="34ff6"/>
            </w:pPr>
          </w:p>
        </w:tc>
      </w:tr>
      <w:tr w:rsidR="008D2EA7" w14:paraId="73028F39" w14:textId="77777777" w:rsidTr="002351DC">
        <w:trPr>
          <w:trHeight w:val="454"/>
        </w:trPr>
        <w:tc>
          <w:tcPr>
            <w:tcW w:w="518" w:type="dxa"/>
            <w:vAlign w:val="center"/>
          </w:tcPr>
          <w:p w14:paraId="4314431A" w14:textId="77777777"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B5F0EB7" w14:textId="77777777"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8C46D42" w14:textId="77777777"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2A02A4E" w14:textId="77777777"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583EE6C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15E50EB" w14:textId="77777777"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A531D3E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1958D25" w14:textId="77777777"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1549211" w14:textId="77777777"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47476E9" w14:textId="77777777" w:rsidR="008D2EA7" w:rsidRDefault="008D2EA7" w:rsidP="002351DC">
            <w:pPr>
              <w:pStyle w:val="34ff6"/>
            </w:pPr>
          </w:p>
        </w:tc>
      </w:tr>
      <w:tr w:rsidR="008D2EA7" w14:paraId="7268C436" w14:textId="77777777" w:rsidTr="002351DC">
        <w:trPr>
          <w:trHeight w:val="454"/>
        </w:trPr>
        <w:tc>
          <w:tcPr>
            <w:tcW w:w="518" w:type="dxa"/>
            <w:vAlign w:val="center"/>
          </w:tcPr>
          <w:p w14:paraId="443D81F5" w14:textId="77777777"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6AF5E69" w14:textId="77777777"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0C5A3C9" w14:textId="77777777"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9290DFF" w14:textId="77777777"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70A970E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C519607" w14:textId="77777777"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0F56F40" w14:textId="77777777"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2B9A286" w14:textId="77777777"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69CB1F8" w14:textId="77777777"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4642EEA" w14:textId="77777777" w:rsidR="008D2EA7" w:rsidRDefault="008D2EA7" w:rsidP="002351DC">
            <w:pPr>
              <w:pStyle w:val="34ff6"/>
            </w:pPr>
          </w:p>
        </w:tc>
      </w:tr>
    </w:tbl>
    <w:p w14:paraId="383C3976" w14:textId="77777777" w:rsidR="008D2EA7" w:rsidRPr="00AB28D5" w:rsidRDefault="008D2EA7" w:rsidP="008D2EA7">
      <w:pPr>
        <w:pStyle w:val="34fffa"/>
      </w:pPr>
    </w:p>
    <w:sectPr w:rsidR="008D2EA7" w:rsidRPr="00AB28D5" w:rsidSect="00BB1983">
      <w:headerReference w:type="default" r:id="rId18"/>
      <w:footerReference w:type="default" r:id="rId19"/>
      <w:headerReference w:type="first" r:id="rId20"/>
      <w:footerReference w:type="first" r:id="rId21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117EC" w14:textId="77777777" w:rsidR="00E0329C" w:rsidRDefault="00E0329C" w:rsidP="00AD0715">
      <w:r>
        <w:separator/>
      </w:r>
    </w:p>
    <w:p w14:paraId="186F6698" w14:textId="77777777" w:rsidR="00E0329C" w:rsidRDefault="00E0329C" w:rsidP="00AD0715"/>
  </w:endnote>
  <w:endnote w:type="continuationSeparator" w:id="0">
    <w:p w14:paraId="43DD5B79" w14:textId="77777777" w:rsidR="00E0329C" w:rsidRDefault="00E0329C" w:rsidP="00AD0715">
      <w:r>
        <w:continuationSeparator/>
      </w:r>
    </w:p>
    <w:p w14:paraId="1E0B0973" w14:textId="77777777" w:rsidR="00E0329C" w:rsidRDefault="00E0329C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651C5" w14:textId="77777777" w:rsidR="00890EC7" w:rsidRDefault="00890EC7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A8DA3" w14:textId="14D6089E" w:rsidR="00DD3554" w:rsidRDefault="00DD3554">
    <w:pPr>
      <w:pStyle w:val="ab"/>
    </w:pPr>
    <w: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9B539" w14:textId="77777777" w:rsidR="00890EC7" w:rsidRDefault="00890EC7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269B0" w14:textId="77777777" w:rsidR="00AE39DD" w:rsidRDefault="00AE39DD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2E1D7" w14:textId="77777777" w:rsidR="00AE39DD" w:rsidRDefault="00AE39DD" w:rsidP="001933BF">
    <w:pPr>
      <w:pStyle w:val="341e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5CBE" w14:textId="77777777" w:rsidR="00167E70" w:rsidRDefault="00167E70">
    <w:pPr>
      <w:pStyle w:val="ab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FFF19" w14:textId="77777777" w:rsidR="00167E70" w:rsidRDefault="00167E70" w:rsidP="00BB1983">
    <w:pPr>
      <w:pStyle w:val="341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3C974" w14:textId="77777777" w:rsidR="00E0329C" w:rsidRDefault="00E0329C" w:rsidP="00AD0715">
      <w:r>
        <w:separator/>
      </w:r>
    </w:p>
    <w:p w14:paraId="47242C86" w14:textId="77777777" w:rsidR="00E0329C" w:rsidRDefault="00E0329C" w:rsidP="00AD0715"/>
  </w:footnote>
  <w:footnote w:type="continuationSeparator" w:id="0">
    <w:p w14:paraId="3E72F4CC" w14:textId="77777777" w:rsidR="00E0329C" w:rsidRDefault="00E0329C" w:rsidP="00AD0715">
      <w:r>
        <w:continuationSeparator/>
      </w:r>
    </w:p>
    <w:p w14:paraId="5B261125" w14:textId="77777777" w:rsidR="00E0329C" w:rsidRDefault="00E0329C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89BA1" w14:textId="77777777" w:rsidR="00890EC7" w:rsidRDefault="00890EC7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CFCF4" w14:textId="77777777" w:rsidR="00D43F8F" w:rsidRDefault="00AE39D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19AF245A" wp14:editId="6F125C4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8AB750E" w14:textId="77777777" w:rsidR="00AE39DD" w:rsidRDefault="00AE39DD" w:rsidP="00AE39DD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7591376" w14:textId="77777777" w:rsidR="00AE39DD" w:rsidRDefault="00AE39DD" w:rsidP="00AE39D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E21F592" w14:textId="77777777" w:rsidR="00AE39DD" w:rsidRDefault="00AE39DD" w:rsidP="00AE39D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D8C516" w14:textId="77777777" w:rsidR="00AE39DD" w:rsidRDefault="00AE39DD" w:rsidP="00AE39DD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362FB1F" w14:textId="77777777" w:rsidR="00AE39DD" w:rsidRDefault="00AE39DD" w:rsidP="00AE39DD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DE98379" w14:textId="77777777" w:rsidR="00AE39DD" w:rsidRDefault="00AE39DD" w:rsidP="00AE39D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007D365" w14:textId="77777777" w:rsidR="00AE39DD" w:rsidRDefault="00AE39DD" w:rsidP="00AE39D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BCC6306" w14:textId="77777777" w:rsidR="00AE39DD" w:rsidRDefault="00AE39DD" w:rsidP="00AE39D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FA1468A" w14:textId="77777777" w:rsidR="00AE39DD" w:rsidRDefault="00AE39DD" w:rsidP="00AE39D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FD2007" w14:textId="77777777" w:rsidR="00AE39DD" w:rsidRDefault="00AE39DD" w:rsidP="00AE39D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9AF245A" id="Группа 59" o:spid="_x0000_s1026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">
              <v:group id="Группа 60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<v:group id="Группа 61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group id="Группа 64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" strokeweight="1.5pt"/>
                  </v:group>
                </v:group>
                <v:group id="Группа 70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group id="Группа 71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48AB750E" w14:textId="77777777" w:rsidR="00AE39DD" w:rsidRDefault="00AE39DD" w:rsidP="00AE39DD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FWy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ZASvL/EHyPkTAAD//wMAUEsBAi0AFAAGAAgAAAAhANvh9svuAAAAhQEAABMAAAAAAAAAAAAA&#10;AAAAAAAAAFtDb250ZW50X1R5cGVzXS54bWxQSwECLQAUAAYACAAAACEAWvQsW78AAAAVAQAACwAA&#10;AAAAAAAAAAAAAAAfAQAAX3JlbHMvLnJlbHNQSwECLQAUAAYACAAAACEADNxVss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17591376" w14:textId="77777777" w:rsidR="00AE39DD" w:rsidRDefault="00AE39DD" w:rsidP="00AE39DD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3E21F592" w14:textId="77777777" w:rsidR="00AE39DD" w:rsidRDefault="00AE39DD" w:rsidP="00AE39DD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" filled="f" stroked="f" strokeweight="1.5pt">
                      <v:textbox style="layout-flow:vertical;mso-layout-flow-alt:bottom-to-top" inset=".4mm,.4mm,.4mm,.4mm">
                        <w:txbxContent>
                          <w:p w14:paraId="42D8C516" w14:textId="77777777" w:rsidR="00AE39DD" w:rsidRDefault="00AE39DD" w:rsidP="00AE39DD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5362FB1F" w14:textId="77777777" w:rsidR="00AE39DD" w:rsidRDefault="00AE39DD" w:rsidP="00AE39DD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14:paraId="5DE98379" w14:textId="77777777" w:rsidR="00AE39DD" w:rsidRDefault="00AE39DD" w:rsidP="00AE39D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7007D365" w14:textId="77777777" w:rsidR="00AE39DD" w:rsidRDefault="00AE39DD" w:rsidP="00AE39D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4BCC6306" w14:textId="77777777" w:rsidR="00AE39DD" w:rsidRDefault="00AE39DD" w:rsidP="00AE39D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14:paraId="3FA1468A" w14:textId="77777777" w:rsidR="00AE39DD" w:rsidRDefault="00AE39DD" w:rsidP="00AE39D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30FD2007" w14:textId="77777777" w:rsidR="00AE39DD" w:rsidRDefault="00AE39DD" w:rsidP="00AE39D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49C3C" w14:textId="77777777" w:rsidR="00A47D2C" w:rsidRDefault="00A47D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2E6BB404" wp14:editId="74E5C03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461655" w14:textId="77777777" w:rsidR="00A47D2C" w:rsidRDefault="00A47D2C" w:rsidP="00A47D2C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B5CE48" w14:textId="77777777" w:rsidR="00A47D2C" w:rsidRDefault="00A47D2C" w:rsidP="00A47D2C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1B67FD" w14:textId="77777777" w:rsidR="00A47D2C" w:rsidRDefault="00A47D2C" w:rsidP="00A47D2C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4DF72AB" w14:textId="77777777" w:rsidR="00A47D2C" w:rsidRDefault="00A47D2C" w:rsidP="00A47D2C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4EEAF4" w14:textId="77777777" w:rsidR="00A47D2C" w:rsidRDefault="00A47D2C" w:rsidP="00A47D2C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EDF7B3" w14:textId="77777777" w:rsidR="00A47D2C" w:rsidRDefault="00A47D2C" w:rsidP="00A47D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03B94D" w14:textId="77777777" w:rsidR="00A47D2C" w:rsidRDefault="00A47D2C" w:rsidP="00A47D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B1E1F83" w14:textId="77777777" w:rsidR="00A47D2C" w:rsidRDefault="00A47D2C" w:rsidP="00A47D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A51977" w14:textId="77777777" w:rsidR="00A47D2C" w:rsidRDefault="00A47D2C" w:rsidP="00A47D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0475FF" w14:textId="77777777" w:rsidR="00A47D2C" w:rsidRDefault="00A47D2C" w:rsidP="00A47D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6BB404" id="Группа 1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">
              <v:group id="Группа 21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<v:group id="Группа 24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" filled="f" strokeweight="1.5pt">
                    <v:textbox inset=",1mm"/>
                  </v:rect>
                  <v:group id="Группа 27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group id="Группа 29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EIUvwAAANsAAAAPAAAAZHJzL2Rvd25yZXYueG1sRE9Ni8Iw&#10;EL0v+B/CCN7WVAV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BpkEIUvwAAANsAAAAPAAAAAAAA&#10;AAAAAAAAAAcCAABkcnMvZG93bnJldi54bWxQSwUGAAAAAAMAAwC3AAAA8wIAAAAA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+GMwwAAANsAAAAPAAAAZHJzL2Rvd25yZXYueG1sRI9BawIx&#10;FITvBf9DeIK3mlWp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eefhjMMAAADbAAAADwAA&#10;AAAAAAAAAAAAAAAHAgAAZHJzL2Rvd25yZXYueG1sUEsFBgAAAAADAAMAtwAAAPcCAAAAAA=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uuJwwAAANsAAAAPAAAAZHJzL2Rvd25yZXYueG1sRI9BawIx&#10;FITvBf9DeIK3mlVB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+KrricMAAADbAAAADwAA&#10;AAAAAAAAAAAAAAAHAgAAZHJzL2Rvd25yZXYueG1sUEsFBgAAAAADAAMAtwAAAPcCAAAAAA==&#10;" strokeweight="1.5pt"/>
                  </v:group>
                </v:group>
                <v:group id="Группа 40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group id="Группа 42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Qd7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eJvC40v8AXJxBwAA//8DAFBLAQItABQABgAIAAAAIQDb4fbL7gAAAIUBAAATAAAAAAAAAAAA&#10;AAAAAAAAAABbQ29udGVudF9UeXBlc10ueG1sUEsBAi0AFAAGAAgAAAAhAFr0LFu/AAAAFQEAAAsA&#10;AAAAAAAAAAAAAAAAHwEAAF9yZWxzLy5yZWxzUEsBAi0AFAAGAAgAAAAhAE1ZB3v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33461655" w14:textId="77777777" w:rsidR="00A47D2C" w:rsidRDefault="00A47D2C" w:rsidP="00A47D2C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J8PwwAAANsAAAAPAAAAZHJzL2Rvd25yZXYueG1sRI/RisIw&#10;FETfhf2HcBf2RTR1E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wrCfD8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26B5CE48" w14:textId="77777777" w:rsidR="00A47D2C" w:rsidRDefault="00A47D2C" w:rsidP="00A47D2C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TjxAAAANsAAAAPAAAAZHJzL2Rvd25yZXYueG1sRI/RasJA&#10;FETfC/2H5Rb6UsxGk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F0upOP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411B67FD" w14:textId="77777777" w:rsidR="00A47D2C" w:rsidRDefault="00A47D2C" w:rsidP="00A47D2C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gF4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MmIBeM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34DF72AB" w14:textId="77777777" w:rsidR="00A47D2C" w:rsidRDefault="00A47D2C" w:rsidP="00A47D2C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ZUK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Q/2VCsAAAADbAAAADwAAAAAA&#10;AAAAAAAAAAAHAgAAZHJzL2Rvd25yZXYueG1sUEsFBgAAAAADAAMAtwAAAPQCAAAAAA==&#10;" filled="f" stroked="f" strokeweight="1.5pt">
                      <v:textbox style="layout-flow:vertical;mso-layout-flow-alt:bottom-to-top" inset=".4mm,.4mm,.4mm,.4mm">
                        <w:txbxContent>
                          <w:p w14:paraId="364EEAF4" w14:textId="77777777" w:rsidR="00A47D2C" w:rsidRDefault="00A47D2C" w:rsidP="00A47D2C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nU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tanL+kHyPkTAAD//wMAUEsBAi0AFAAGAAgAAAAhANvh9svuAAAAhQEAABMAAAAAAAAAAAAAAAAA&#10;AAAAAFtDb250ZW50X1R5cGVzXS54bWxQSwECLQAUAAYACAAAACEAWvQsW78AAAAVAQAACwAAAAAA&#10;AAAAAAAAAAAfAQAAX3JlbHMvLnJlbHNQSwECLQAUAAYACAAAACEAHF8p1MAAAADbAAAADwAAAAAA&#10;AAAAAAAAAAAHAgAAZHJzL2Rvd25yZXYueG1sUEsFBgAAAAADAAMAtwAAAPQCAAAAAA==&#10;" filled="f" stroked="f" strokeweight="1.5pt">
                      <v:textbox style="layout-flow:vertical;mso-layout-flow-alt:bottom-to-top" inset="0,0,0,0">
                        <w:txbxContent>
                          <w:p w14:paraId="4EEDF7B3" w14:textId="77777777" w:rsidR="00A47D2C" w:rsidRDefault="00A47D2C" w:rsidP="00A47D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/X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NoW/L+kHyOUvAAAA//8DAFBLAQItABQABgAIAAAAIQDb4fbL7gAAAIUBAAATAAAAAAAAAAAA&#10;AAAAAAAAAABbQ29udGVudF9UeXBlc10ueG1sUEsBAi0AFAAGAAgAAAAhAFr0LFu/AAAAFQEAAAsA&#10;AAAAAAAAAAAAAAAAHwEAAF9yZWxzLy5yZWxzUEsBAi0AFAAGAAgAAAAhAGNkL9f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4E03B94D" w14:textId="77777777" w:rsidR="00A47D2C" w:rsidRDefault="00A47D2C" w:rsidP="00A47D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1B1E1F83" w14:textId="77777777" w:rsidR="00A47D2C" w:rsidRDefault="00A47D2C" w:rsidP="00A47D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6AA51977" w14:textId="77777777" w:rsidR="00A47D2C" w:rsidRDefault="00A47D2C" w:rsidP="00A47D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4F0475FF" w14:textId="77777777" w:rsidR="00A47D2C" w:rsidRDefault="00A47D2C" w:rsidP="00A47D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9A509" w14:textId="77777777" w:rsidR="00D43F8F" w:rsidRDefault="0069570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2D0BD1C0" wp14:editId="397A8F9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504800"/>
              <wp:effectExtent l="0" t="0" r="33020" b="0"/>
              <wp:wrapNone/>
              <wp:docPr id="548" name="Группа 5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504800"/>
                        <a:chOff x="0" y="0"/>
                        <a:chExt cx="7092000" cy="10503400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DB87C5" w14:textId="77777777"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98681C4" w14:textId="77777777" w:rsidR="00D43F8F" w:rsidRDefault="00D43F8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C76941" w14:textId="77777777" w:rsidR="00D43F8F" w:rsidRDefault="00D43F8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F65549" w14:textId="77777777"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1C8835" w14:textId="77777777"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D139ED" w14:textId="77777777"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5E4DB0" w14:textId="77777777"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DFDA267" w14:textId="77777777"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BF83173" w14:textId="77777777"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E04D004" w14:textId="77777777"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01606E2" w14:textId="77777777" w:rsidR="00D43F8F" w:rsidRPr="00CB1016" w:rsidRDefault="00D43F8F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382D479" w14:textId="77777777" w:rsidR="00D43F8F" w:rsidRPr="005374BE" w:rsidRDefault="00D43F8F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C134D2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16F97DA" w14:textId="4756930A" w:rsidR="00D43F8F" w:rsidRDefault="00D43F8F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DD3554">
                                      <w:t>878.2023-АСУ ТП.ТП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9653FD2" w14:textId="77777777" w:rsidR="00D43F8F" w:rsidRPr="00945CCC" w:rsidRDefault="00D43F8F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DE91537" w14:textId="77777777" w:rsidR="00D43F8F" w:rsidRDefault="00D43F8F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D40F34A" w14:textId="77777777" w:rsidR="00D43F8F" w:rsidRPr="005E4A3B" w:rsidRDefault="00D43F8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B140389" w14:textId="77777777" w:rsidR="00D43F8F" w:rsidRPr="000411E6" w:rsidRDefault="00D43F8F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EDA3E64" w14:textId="77777777" w:rsidR="00D43F8F" w:rsidRPr="005E4A3B" w:rsidRDefault="00D43F8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F00E738" w14:textId="77777777" w:rsidR="00D43F8F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373AAEE" w14:textId="77777777" w:rsidR="00D43F8F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D6C8320" w14:textId="77777777" w:rsidR="00D43F8F" w:rsidRPr="00945CCC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E0D0B2A" w14:textId="77777777" w:rsidR="00D43F8F" w:rsidRPr="00945CCC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F7F19B9" w14:textId="77777777" w:rsidR="00D43F8F" w:rsidRPr="005E4A3B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35CA2DF" w14:textId="77777777" w:rsidR="00D43F8F" w:rsidRPr="005E4A3B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E16069D" w14:textId="77777777" w:rsidR="00D43F8F" w:rsidRPr="000411E6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FB60FFB" w14:textId="77777777" w:rsidR="00D43F8F" w:rsidRPr="000411E6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34" name="Группа 134"/>
                      <wpg:cNvGrpSpPr/>
                      <wpg:grpSpPr>
                        <a:xfrm>
                          <a:off x="3384550" y="1033780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3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6040889" w14:textId="77777777" w:rsidR="00D87F26" w:rsidRPr="006C5C53" w:rsidRDefault="00D87F26" w:rsidP="00D87F2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3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A266484" w14:textId="77777777" w:rsidR="00D87F26" w:rsidRPr="006C5C53" w:rsidRDefault="00D87F26" w:rsidP="00D87F2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0BD1C0" id="Группа 548" o:spid="_x0000_s1076" style="position:absolute;left:0;text-align:left;margin-left:22.7pt;margin-top:14.2pt;width:558.45pt;height:827.15pt;z-index:251683840;mso-position-horizontal-relative:page;mso-position-vertical-relative:page;mso-width-relative:margin;mso-height-relative:margin" coordsize="70920,105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">
              <v:group id="Группа 2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Группа 3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Группа 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Группа 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" filled="f" strokeweight="1.5pt">
                        <v:textbox inset=",1mm"/>
                      </v:rect>
                      <v:group id="Группа 7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group id="Группа 8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R50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tDLLzKAXj8AAAD//wMAUEsBAi0AFAAGAAgAAAAhANvh9svuAAAAhQEAABMAAAAAAAAAAAAA&#10;AAAAAAAAAFtDb250ZW50X1R5cGVzXS54bWxQSwECLQAUAAYACAAAACEAWvQsW78AAAAVAQAACwAA&#10;AAAAAAAAAAAAAAAfAQAAX3JlbHMvLnJlbHNQSwECLQAUAAYACAAAACEAIiUedMMAAADbAAAADwAA&#10;AAAAAAAAAAAAAAAHAgAAZHJzL2Rvd25yZXYueG1sUEsFBgAAAAADAAMAtwAAAPc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" strokeweight="1.5pt"/>
                      </v:group>
                    </v:group>
                    <v:group id="Группа 14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group id="Группа 15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30DB87C5" w14:textId="77777777"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98681C4" w14:textId="77777777" w:rsidR="00D43F8F" w:rsidRDefault="00D43F8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25C76941" w14:textId="77777777" w:rsidR="00D43F8F" w:rsidRDefault="00D43F8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03F65549" w14:textId="77777777"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581C8835" w14:textId="77777777"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3DD139ED" w14:textId="77777777"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315E4DB0" w14:textId="77777777"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1DFDA267" w14:textId="77777777"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4BF83173" w14:textId="77777777"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5E04D004" w14:textId="77777777"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" filled="f" strokeweight="1.5pt">
                    <v:textbox inset=",1mm"/>
                  </v:rect>
                </v:group>
                <v:group id="Группа 37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group id="Группа 38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cGixQAAANs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Xgaw++X9AP04gcAAP//AwBQSwECLQAUAAYACAAAACEA2+H2y+4AAACFAQAAEwAAAAAAAAAA&#10;AAAAAAAAAAAAW0NvbnRlbnRfVHlwZXNdLnhtbFBLAQItABQABgAIAAAAIQBa9CxbvwAAABUBAAAL&#10;AAAAAAAAAAAAAAAAAB8BAABfcmVscy8ucmVsc1BLAQItABQABgAIAAAAIQA8VcGi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uM4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WD+soS/M+EIyM0vAAAA//8DAFBLAQItABQABgAIAAAAIQDb4fbL7gAAAIUBAAATAAAAAAAA&#10;AAAAAAAAAAAAAABbQ29udGVudF9UeXBlc10ueG1sUEsBAi0AFAAGAAgAAAAhAFr0LFu/AAAAFQEA&#10;AAsAAAAAAAAAAAAAAAAAHwEAAF9yZWxzLy5yZWxzUEsBAi0AFAAGAAgAAAAhAO+W4zjHAAAA3AAA&#10;AA8AAAAAAAAAAAAAAAAABwIAAGRycy9kb3ducmV2LnhtbFBLBQYAAAAAAwADALcAAAD7AgAAAAA=&#10;">
                    <v:group id="Группа 480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qC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+eFMOAJy/QQAAP//AwBQSwECLQAUAAYACAAAACEA2+H2y+4AAACFAQAAEwAAAAAAAAAAAAAA&#10;AAAAAAAAW0NvbnRlbnRfVHlwZXNdLnhtbFBLAQItABQABgAIAAAAIQBa9CxbvwAAABUBAAALAAAA&#10;AAAAAAAAAAAAAB8BAABfcmVscy8ucmVsc1BLAQItABQABgAIAAAAIQBLeTqCwgAAANwAAAAPAAAA&#10;AAAAAAAAAAAAAAcCAABkcnMvZG93bnJldi54bWxQSwUGAAAAAAMAAwC3AAAA9gIAAAAA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" filled="f" stroked="f">
                        <v:textbox inset="1pt,.4mm,1pt,1pt">
                          <w:txbxContent>
                            <w:p w14:paraId="001606E2" w14:textId="77777777" w:rsidR="00D43F8F" w:rsidRPr="00CB1016" w:rsidRDefault="00D43F8F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" filled="f" stroked="f">
                        <v:textbox inset="1pt,.4mm,1pt,1pt">
                          <w:txbxContent>
                            <w:p w14:paraId="3382D479" w14:textId="77777777" w:rsidR="00D43F8F" w:rsidRPr="005374BE" w:rsidRDefault="00D43F8F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C134D2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" filled="f" stroked="f">
                        <v:textbox inset="1pt,.4mm,1pt,1pt">
                          <w:txbxContent>
                            <w:p w14:paraId="416F97DA" w14:textId="4756930A" w:rsidR="00D43F8F" w:rsidRDefault="00D43F8F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DD3554">
                                <w:t>878.2023-АСУ ТП.ТП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" filled="f" stroked="f">
                        <v:textbox inset="0,0,0,0">
                          <w:txbxContent>
                            <w:p w14:paraId="29653FD2" w14:textId="77777777" w:rsidR="00D43F8F" w:rsidRPr="00945CCC" w:rsidRDefault="00D43F8F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" filled="f" stroked="f">
                        <v:textbox inset="0,0,0,0">
                          <w:txbxContent>
                            <w:p w14:paraId="4DE91537" w14:textId="77777777" w:rsidR="00D43F8F" w:rsidRDefault="00D43F8F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" filled="f" stroked="f">
                        <v:textbox inset="0,0,0,0">
                          <w:txbxContent>
                            <w:p w14:paraId="7D40F34A" w14:textId="77777777" w:rsidR="00D43F8F" w:rsidRPr="005E4A3B" w:rsidRDefault="00D43F8F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" filled="f" stroked="f">
                        <v:textbox inset="0,0,0,0">
                          <w:txbxContent>
                            <w:p w14:paraId="1B140389" w14:textId="77777777" w:rsidR="00D43F8F" w:rsidRPr="000411E6" w:rsidRDefault="00D43F8F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" filled="f" stroked="f">
                        <v:textbox inset="0,0,0,0">
                          <w:txbxContent>
                            <w:p w14:paraId="2EDA3E64" w14:textId="77777777" w:rsidR="00D43F8F" w:rsidRPr="005E4A3B" w:rsidRDefault="00D43F8F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" filled="f" stroked="f">
                        <v:textbox inset="0,0,0,0">
                          <w:txbxContent>
                            <w:p w14:paraId="3F00E738" w14:textId="77777777" w:rsidR="00D43F8F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" filled="f" stroked="f">
                        <v:textbox inset="0,0,0,0">
                          <w:txbxContent>
                            <w:p w14:paraId="1373AAEE" w14:textId="77777777" w:rsidR="00D43F8F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" filled="f" stroked="f">
                        <v:textbox inset="0,0,0,0">
                          <w:txbxContent>
                            <w:p w14:paraId="2D6C8320" w14:textId="77777777" w:rsidR="00D43F8F" w:rsidRPr="00945CCC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" filled="f" stroked="f">
                        <v:textbox inset="0,0,0,0">
                          <w:txbxContent>
                            <w:p w14:paraId="0E0D0B2A" w14:textId="77777777" w:rsidR="00D43F8F" w:rsidRPr="00945CCC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" filled="f" stroked="f">
                        <v:textbox inset="0,0,0,0">
                          <w:txbxContent>
                            <w:p w14:paraId="1F7F19B9" w14:textId="77777777" w:rsidR="00D43F8F" w:rsidRPr="005E4A3B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" filled="f" stroked="f">
                        <v:textbox inset="0,0,0,0">
                          <w:txbxContent>
                            <w:p w14:paraId="335CA2DF" w14:textId="77777777" w:rsidR="00D43F8F" w:rsidRPr="005E4A3B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IdkxQAAANwAAAAPAAAAZHJzL2Rvd25yZXYueG1sRI9Ba8JA&#10;FITvhf6H5RW8lLqxF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A6vIdkxQAAANwAAAAP&#10;AAAAAAAAAAAAAAAAAAcCAABkcnMvZG93bnJldi54bWxQSwUGAAAAAAMAAwC3AAAA+QIAAAAA&#10;" filled="f" stroked="f">
                        <v:textbox inset="0,0,0,0">
                          <w:txbxContent>
                            <w:p w14:paraId="6E16069D" w14:textId="77777777" w:rsidR="00D43F8F" w:rsidRPr="000411E6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CL/xgAAANwAAAAPAAAAZHJzL2Rvd25yZXYueG1sRI9Pa8JA&#10;FMTvhX6H5RW8SN1Up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VfAi/8YAAADcAAAA&#10;DwAAAAAAAAAAAAAAAAAHAgAAZHJzL2Rvd25yZXYueG1sUEsFBgAAAAADAAMAtwAAAPoCAAAAAA==&#10;" filled="f" stroked="f">
                        <v:textbox inset="0,0,0,0">
                          <w:txbxContent>
                            <w:p w14:paraId="0FB60FFB" w14:textId="77777777" w:rsidR="00D43F8F" w:rsidRPr="000411E6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34" o:spid="_x0000_s1134" style="position:absolute;left:33845;top:103378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" filled="f" stroked="f">
                  <v:textbox inset="1pt,.4mm,1pt,1pt">
                    <w:txbxContent>
                      <w:p w14:paraId="66040889" w14:textId="77777777" w:rsidR="00D87F26" w:rsidRPr="006C5C53" w:rsidRDefault="00D87F26" w:rsidP="00D87F2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" filled="f" stroked="f">
                  <v:textbox inset="1pt,.4mm,1pt,1pt">
                    <w:txbxContent>
                      <w:p w14:paraId="7A266484" w14:textId="77777777" w:rsidR="00D87F26" w:rsidRPr="006C5C53" w:rsidRDefault="00D87F26" w:rsidP="00D87F2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5942A" w14:textId="77777777" w:rsidR="000165DD" w:rsidRDefault="00AE24FA" w:rsidP="003E49B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2DE3495B" wp14:editId="0381F61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504800"/>
              <wp:effectExtent l="0" t="0" r="33020" b="0"/>
              <wp:wrapNone/>
              <wp:docPr id="547" name="Группа 5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504800"/>
                        <a:chOff x="0" y="0"/>
                        <a:chExt cx="7092000" cy="1050340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53AB7C" w14:textId="77777777" w:rsidR="000165DD" w:rsidRDefault="000165DD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9683470" w14:textId="77777777" w:rsidR="000165DD" w:rsidRDefault="000165DD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A6780B8" w14:textId="77777777" w:rsidR="000165DD" w:rsidRDefault="000165DD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FE94CFE" w14:textId="77777777" w:rsidR="000165DD" w:rsidRDefault="000165DD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BA30C0D" w14:textId="77777777" w:rsidR="000165DD" w:rsidRDefault="000165DD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809F53A" w14:textId="77777777" w:rsidR="000165DD" w:rsidRDefault="000165D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93CBACC" w14:textId="77777777" w:rsidR="000165DD" w:rsidRDefault="000165D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B0F3FF7" w14:textId="77777777" w:rsidR="000165DD" w:rsidRDefault="000165D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50A356" w14:textId="77777777" w:rsidR="000165DD" w:rsidRDefault="000165D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C4C4237" w14:textId="77777777" w:rsidR="000165DD" w:rsidRDefault="000165D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0F42F59" w14:textId="77777777" w:rsidR="000165DD" w:rsidRPr="00945CCC" w:rsidRDefault="000165DD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200C4C" w14:textId="77777777" w:rsidR="000165DD" w:rsidRDefault="000165DD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505B937" w14:textId="77777777" w:rsidR="000165DD" w:rsidRDefault="000165DD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EF7EF29" w14:textId="77777777" w:rsidR="000165DD" w:rsidRPr="005E4A3B" w:rsidRDefault="000165DD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EAA78F0" w14:textId="77777777" w:rsidR="000165DD" w:rsidRPr="000411E6" w:rsidRDefault="000165DD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E45E60" w14:textId="77777777" w:rsidR="000165DD" w:rsidRDefault="000165DD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90DF629" w14:textId="77777777" w:rsidR="000165DD" w:rsidRDefault="000165DD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1137222" w14:textId="77777777" w:rsidR="000165DD" w:rsidRPr="005E4A3B" w:rsidRDefault="000165DD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8C1A22" w14:textId="77777777" w:rsidR="000165DD" w:rsidRPr="00931BFC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230941" w14:textId="7B6783A1" w:rsidR="000165DD" w:rsidRPr="00A32665" w:rsidRDefault="000165DD" w:rsidP="00B2745D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C47E1D0" w14:textId="1BE98FA7" w:rsidR="000165DD" w:rsidRPr="005E4A3B" w:rsidRDefault="00DD3554" w:rsidP="00B2745D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522F515" w14:textId="6B0B6588" w:rsidR="000165DD" w:rsidRPr="005E4A3B" w:rsidRDefault="00DD3554" w:rsidP="00B2745D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7466BA" w14:textId="77777777" w:rsidR="000165DD" w:rsidRPr="005E4A3B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5ED5A5F" w14:textId="028AFC7C" w:rsidR="000165DD" w:rsidRPr="005E4A3B" w:rsidRDefault="00DD3554" w:rsidP="00B2745D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DDB6639" w14:textId="77777777" w:rsidR="000165DD" w:rsidRPr="005E4A3B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D098A56" w14:textId="28A20BF5" w:rsidR="000165DD" w:rsidRPr="000411E6" w:rsidRDefault="00890EC7" w:rsidP="00B2745D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086D4F2" w14:textId="6B090198" w:rsidR="000165DD" w:rsidRPr="000411E6" w:rsidRDefault="00890EC7" w:rsidP="00B2745D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19C753D" w14:textId="77777777" w:rsidR="000165DD" w:rsidRPr="000411E6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CDDCEF" w14:textId="09D2A20F" w:rsidR="000165DD" w:rsidRPr="000411E6" w:rsidRDefault="00890EC7" w:rsidP="00B2745D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54BDFE" w14:textId="77777777" w:rsidR="000165DD" w:rsidRPr="000411E6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FC22CAF" w14:textId="715E159E" w:rsidR="000165DD" w:rsidRPr="0079077B" w:rsidRDefault="00DD3554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EA1BA43" w14:textId="2FB94833" w:rsidR="000165DD" w:rsidRPr="00A32665" w:rsidRDefault="00DD3554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F39894" w14:textId="77777777" w:rsidR="000165DD" w:rsidRPr="00CB1016" w:rsidRDefault="000165DD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C3D618" w14:textId="77777777" w:rsidR="000165DD" w:rsidRPr="00CB1016" w:rsidRDefault="000165DD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333659" w14:textId="7C584E4A" w:rsidR="000165DD" w:rsidRPr="005374BE" w:rsidRDefault="000165DD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9278F" w:rsidRPr="00E9278F">
                                    <w:rPr>
                                      <w:noProof/>
                                    </w:rPr>
                                    <w:instrText>4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9278F">
                                    <w:rPr>
                                      <w:noProof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85D5B97" w14:textId="77777777" w:rsidR="000165DD" w:rsidRPr="005374BE" w:rsidRDefault="000165DD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C134D2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EBBF6A9" w14:textId="4773A7E4" w:rsidR="000165DD" w:rsidRDefault="00DD3554" w:rsidP="00B2745D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7AAFF3" w14:textId="2642EA9C" w:rsidR="000165DD" w:rsidRDefault="000165DD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E9278F">
                                    <w:t>878.2023-АСУ ТП.ТП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B7EC39F" w14:textId="34996EB7" w:rsidR="000165DD" w:rsidRDefault="00DD3554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Строительство водогрейной котельной 400 Гкал/час на территории Ивановской ТЭЦ-2</w:t>
                                    </w:r>
                                  </w:fldSimple>
                                  <w:r w:rsidR="000165DD">
                                    <w:t>.</w:t>
                                  </w:r>
                                </w:p>
                                <w:p w14:paraId="4923A9C4" w14:textId="0AF778D6" w:rsidR="000165DD" w:rsidRPr="00973BD8" w:rsidRDefault="00DD3554" w:rsidP="00B2745D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>
                                      <w:t>Ведомость технического проекта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4F3656E" w14:textId="77777777" w:rsidR="000165DD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BE0DD64" w14:textId="77777777" w:rsidR="000165DD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F3D4B36" w14:textId="77777777" w:rsidR="000165DD" w:rsidRPr="00945CCC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4A687BC" w14:textId="77777777" w:rsidR="000165DD" w:rsidRPr="00945CCC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FA755F" w14:textId="77777777" w:rsidR="000165DD" w:rsidRPr="005E4A3B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5F55DB" w14:textId="77777777" w:rsidR="000165DD" w:rsidRPr="005E4A3B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F59BA9B" w14:textId="77777777" w:rsidR="000165DD" w:rsidRPr="000411E6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5214383" w14:textId="77777777" w:rsidR="000165DD" w:rsidRPr="000411E6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15" name="Группа 115"/>
                      <wpg:cNvGrpSpPr/>
                      <wpg:grpSpPr>
                        <a:xfrm>
                          <a:off x="3384550" y="1033780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3A003D" w14:textId="77777777" w:rsidR="00D87F26" w:rsidRPr="006C5C53" w:rsidRDefault="00D87F26" w:rsidP="00D87F2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869E828" w14:textId="77777777" w:rsidR="00D87F26" w:rsidRPr="006C5C53" w:rsidRDefault="00D87F26" w:rsidP="00D87F2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E3495B" id="Группа 547" o:spid="_x0000_s1137" style="position:absolute;left:0;text-align:left;margin-left:22.7pt;margin-top:14.2pt;width:558.45pt;height:827.15pt;z-index:251681792;mso-position-horizontal-relative:page;mso-position-vertical-relative:page;mso-width-relative:margin;mso-height-relative:margin" coordsize="70920,105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2E53AB7C" w14:textId="77777777" w:rsidR="000165DD" w:rsidRDefault="000165DD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9683470" w14:textId="77777777" w:rsidR="000165DD" w:rsidRDefault="000165DD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4A6780B8" w14:textId="77777777" w:rsidR="000165DD" w:rsidRDefault="000165DD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4FE94CFE" w14:textId="77777777" w:rsidR="000165DD" w:rsidRDefault="000165DD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BA30C0D" w14:textId="77777777" w:rsidR="000165DD" w:rsidRDefault="000165DD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4809F53A" w14:textId="77777777" w:rsidR="000165DD" w:rsidRDefault="000165D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93CBACC" w14:textId="77777777" w:rsidR="000165DD" w:rsidRDefault="000165D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1B0F3FF7" w14:textId="77777777" w:rsidR="000165DD" w:rsidRDefault="000165D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6050A356" w14:textId="77777777" w:rsidR="000165DD" w:rsidRDefault="000165D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0C4C4237" w14:textId="77777777" w:rsidR="000165DD" w:rsidRDefault="000165D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40F42F59" w14:textId="77777777" w:rsidR="000165DD" w:rsidRPr="00945CCC" w:rsidRDefault="000165DD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2D200C4C" w14:textId="77777777" w:rsidR="000165DD" w:rsidRDefault="000165DD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1505B937" w14:textId="77777777" w:rsidR="000165DD" w:rsidRDefault="000165DD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4EF7EF29" w14:textId="77777777" w:rsidR="000165DD" w:rsidRPr="005E4A3B" w:rsidRDefault="000165DD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1EAA78F0" w14:textId="77777777" w:rsidR="000165DD" w:rsidRPr="000411E6" w:rsidRDefault="000165DD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2EE45E60" w14:textId="77777777" w:rsidR="000165DD" w:rsidRDefault="000165DD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090DF629" w14:textId="77777777" w:rsidR="000165DD" w:rsidRDefault="000165DD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31137222" w14:textId="77777777" w:rsidR="000165DD" w:rsidRPr="005E4A3B" w:rsidRDefault="000165DD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0B8C1A22" w14:textId="77777777" w:rsidR="000165DD" w:rsidRPr="00931BFC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7A230941" w14:textId="7B6783A1" w:rsidR="000165DD" w:rsidRPr="00A32665" w:rsidRDefault="000165DD" w:rsidP="00B2745D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4C47E1D0" w14:textId="1BE98FA7" w:rsidR="000165DD" w:rsidRPr="005E4A3B" w:rsidRDefault="00DD3554" w:rsidP="00B2745D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5522F515" w14:textId="6B0B6588" w:rsidR="000165DD" w:rsidRPr="005E4A3B" w:rsidRDefault="00DD3554" w:rsidP="00B2745D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457466BA" w14:textId="77777777" w:rsidR="000165DD" w:rsidRPr="005E4A3B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15ED5A5F" w14:textId="028AFC7C" w:rsidR="000165DD" w:rsidRPr="005E4A3B" w:rsidRDefault="00DD3554" w:rsidP="00B2745D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0DDB6639" w14:textId="77777777" w:rsidR="000165DD" w:rsidRPr="005E4A3B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0D098A56" w14:textId="28A20BF5" w:rsidR="000165DD" w:rsidRPr="000411E6" w:rsidRDefault="00890EC7" w:rsidP="00B2745D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0086D4F2" w14:textId="6B090198" w:rsidR="000165DD" w:rsidRPr="000411E6" w:rsidRDefault="00890EC7" w:rsidP="00B2745D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619C753D" w14:textId="77777777" w:rsidR="000165DD" w:rsidRPr="000411E6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2BCDDCEF" w14:textId="09D2A20F" w:rsidR="000165DD" w:rsidRPr="000411E6" w:rsidRDefault="00890EC7" w:rsidP="00B2745D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3754BDFE" w14:textId="77777777" w:rsidR="000165DD" w:rsidRPr="000411E6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0FC22CAF" w14:textId="715E159E" w:rsidR="000165DD" w:rsidRPr="0079077B" w:rsidRDefault="00DD3554" w:rsidP="00B2745D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4EA1BA43" w14:textId="2FB94833" w:rsidR="000165DD" w:rsidRPr="00A32665" w:rsidRDefault="00DD3554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43F39894" w14:textId="77777777" w:rsidR="000165DD" w:rsidRPr="00CB1016" w:rsidRDefault="000165DD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42C3D618" w14:textId="77777777" w:rsidR="000165DD" w:rsidRPr="00CB1016" w:rsidRDefault="000165DD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0B333659" w14:textId="7C584E4A" w:rsidR="000165DD" w:rsidRPr="005374BE" w:rsidRDefault="000165DD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9278F" w:rsidRPr="00E9278F">
                              <w:rPr>
                                <w:noProof/>
                              </w:rPr>
                              <w:instrText>4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9278F">
                              <w:rPr>
                                <w:noProof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385D5B97" w14:textId="77777777" w:rsidR="000165DD" w:rsidRPr="005374BE" w:rsidRDefault="000165DD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C134D2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4EBBF6A9" w14:textId="4773A7E4" w:rsidR="000165DD" w:rsidRDefault="00DD3554" w:rsidP="00B2745D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457AAFF3" w14:textId="2642EA9C" w:rsidR="000165DD" w:rsidRDefault="000165DD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E9278F">
                              <w:t>878.2023-АСУ ТП.ТП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7B7EC39F" w14:textId="34996EB7" w:rsidR="000165DD" w:rsidRDefault="00DD3554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Строительство водогрейной котельной 400 Гкал/час на территории Ивановской ТЭЦ-2</w:t>
                              </w:r>
                            </w:fldSimple>
                            <w:r w:rsidR="000165DD">
                              <w:t>.</w:t>
                            </w:r>
                          </w:p>
                          <w:p w14:paraId="4923A9C4" w14:textId="0AF778D6" w:rsidR="000165DD" w:rsidRPr="00973BD8" w:rsidRDefault="00DD3554" w:rsidP="00B2745D">
                            <w:pPr>
                              <w:pStyle w:val="34f1"/>
                            </w:pPr>
                            <w:fldSimple w:instr=" DOCPROPERTY  Title  \* MERGEFORMAT ">
                              <w:r>
                                <w:t>Ведомость технического проекта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14F3656E" w14:textId="77777777" w:rsidR="000165DD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4BE0DD64" w14:textId="77777777" w:rsidR="000165DD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0F3D4B36" w14:textId="77777777" w:rsidR="000165DD" w:rsidRPr="00945CCC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34A687BC" w14:textId="77777777" w:rsidR="000165DD" w:rsidRPr="00945CCC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11FA755F" w14:textId="77777777" w:rsidR="000165DD" w:rsidRPr="005E4A3B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465F55DB" w14:textId="77777777" w:rsidR="000165DD" w:rsidRPr="005E4A3B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4F59BA9B" w14:textId="77777777" w:rsidR="000165DD" w:rsidRPr="000411E6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25214383" w14:textId="77777777" w:rsidR="000165DD" w:rsidRPr="000411E6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15" o:spid="_x0000_s1225" style="position:absolute;left:33845;top:103378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" filled="f" stroked="f">
                  <v:textbox inset="1pt,.4mm,1pt,1pt">
                    <w:txbxContent>
                      <w:p w14:paraId="773A003D" w14:textId="77777777" w:rsidR="00D87F26" w:rsidRPr="006C5C53" w:rsidRDefault="00D87F26" w:rsidP="00D87F2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" filled="f" stroked="f">
                  <v:textbox inset="1pt,.4mm,1pt,1pt">
                    <w:txbxContent>
                      <w:p w14:paraId="2869E828" w14:textId="77777777" w:rsidR="00D87F26" w:rsidRPr="006C5C53" w:rsidRDefault="00D87F26" w:rsidP="00D87F2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59051" w14:textId="77777777" w:rsidR="00167E70" w:rsidRDefault="0024410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1008" behindDoc="0" locked="1" layoutInCell="1" allowOverlap="1" wp14:anchorId="2BC97AA9" wp14:editId="6B737DB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610" name="Группа 6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611" name="Группа 6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612" name="Группа 6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613" name="Группа 6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14" name="Группа 6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16" name="Группа 6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17" name="Группа 6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2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23" name="Группа 62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624" name="Группа 62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62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5EE61C" w14:textId="77777777" w:rsidR="00167E70" w:rsidRDefault="0024410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98B36F3" w14:textId="77777777" w:rsidR="00167E70" w:rsidRDefault="0024410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7A853B2" w14:textId="77777777" w:rsidR="00167E70" w:rsidRDefault="0024410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CAA75B4" w14:textId="77777777" w:rsidR="00167E70" w:rsidRDefault="0024410F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D3369A" w14:textId="77777777" w:rsidR="00167E70" w:rsidRDefault="0024410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30" name="Группа 63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63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2EA9836" w14:textId="77777777" w:rsidR="00167E70" w:rsidRDefault="00167E7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15C6584" w14:textId="77777777" w:rsidR="00167E70" w:rsidRDefault="00167E7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CBB18F2" w14:textId="77777777" w:rsidR="00167E70" w:rsidRDefault="00167E7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6D740E" w14:textId="77777777" w:rsidR="00167E70" w:rsidRDefault="00167E7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01698E" w14:textId="77777777" w:rsidR="00167E70" w:rsidRDefault="00167E7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3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7" name="Группа 6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38" name="Группа 6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3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49" name="Группа 64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650" name="Группа 65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65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C2C963F" w14:textId="77777777" w:rsidR="00167E70" w:rsidRPr="00CB1016" w:rsidRDefault="0024410F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730BFE4" w14:textId="77777777" w:rsidR="00167E70" w:rsidRPr="005374BE" w:rsidRDefault="0024410F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C134D2">
                                      <w:rPr>
                                        <w:noProof/>
                                        <w:lang w:val="en-US"/>
                                      </w:rPr>
                                      <w:t>4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E79DEF9" w14:textId="6AD0A652" w:rsidR="00167E70" w:rsidRDefault="0024410F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9278F">
                                      <w:t>878.2023-АСУ ТП.ТП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54" name="Группа 65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65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AD19AF0" w14:textId="77777777" w:rsidR="00167E70" w:rsidRPr="00945CCC" w:rsidRDefault="0024410F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DB4D97C" w14:textId="77777777" w:rsidR="00167E70" w:rsidRDefault="0024410F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B722C0B" w14:textId="77777777" w:rsidR="00167E70" w:rsidRPr="005E4A3B" w:rsidRDefault="0024410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53A06BA" w14:textId="77777777" w:rsidR="00167E70" w:rsidRPr="000411E6" w:rsidRDefault="0024410F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93BDF4C" w14:textId="77777777" w:rsidR="00167E70" w:rsidRPr="005E4A3B" w:rsidRDefault="0024410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3B2EA17" w14:textId="77777777" w:rsidR="00167E70" w:rsidRDefault="00167E7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DFF974C" w14:textId="77777777" w:rsidR="00167E70" w:rsidRDefault="00167E7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2348735" w14:textId="77777777" w:rsidR="00167E70" w:rsidRPr="00945CCC" w:rsidRDefault="00167E7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E0EC8EC" w14:textId="77777777" w:rsidR="00167E70" w:rsidRPr="00945CCC" w:rsidRDefault="00167E7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27AD4E4" w14:textId="77777777" w:rsidR="00167E70" w:rsidRPr="005E4A3B" w:rsidRDefault="00167E7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F8E5EE9" w14:textId="77777777" w:rsidR="00167E70" w:rsidRPr="005E4A3B" w:rsidRDefault="00167E7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5B414BF" w14:textId="77777777" w:rsidR="00167E70" w:rsidRPr="000411E6" w:rsidRDefault="00167E7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A248D2A" w14:textId="77777777" w:rsidR="00167E70" w:rsidRPr="000411E6" w:rsidRDefault="00167E7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68" name="Группа 66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6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F48CB81" w14:textId="77777777" w:rsidR="00167E70" w:rsidRPr="006C5C53" w:rsidRDefault="0024410F" w:rsidP="00BB1983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7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A4DBBA" w14:textId="77777777" w:rsidR="00167E70" w:rsidRPr="006C5C53" w:rsidRDefault="0024410F" w:rsidP="00BB1983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BC97AA9" id="Группа 610" o:spid="_x0000_s1228" style="position:absolute;left:0;text-align:left;margin-left:22.7pt;margin-top:14.2pt;width:558.45pt;height:826.6pt;z-index:251691008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">
              <v:group id="Группа 611" o:spid="_x0000_s1229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">
                <v:group id="Группа 612" o:spid="_x0000_s1230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foI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Mp7B80w4AnL7DwAA//8DAFBLAQItABQABgAIAAAAIQDb4fbL7gAAAIUBAAATAAAAAAAAAAAA&#10;AAAAAAAAAABbQ29udGVudF9UeXBlc10ueG1sUEsBAi0AFAAGAAgAAAAhAFr0LFu/AAAAFQEAAAsA&#10;AAAAAAAAAAAAAAAAHwEAAF9yZWxzLy5yZWxzUEsBAi0AFAAGAAgAAAAhAJEp+gjEAAAA3AAAAA8A&#10;AAAAAAAAAAAAAAAABwIAAGRycy9kb3ducmV2LnhtbFBLBQYAAAAAAwADALcAAAD4AgAAAAA=&#10;">
                  <v:group id="Группа 613" o:spid="_x0000_s1231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V+T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CJE7idCUdA7v8AAAD//wMAUEsBAi0AFAAGAAgAAAAhANvh9svuAAAAhQEAABMAAAAAAAAA&#10;AAAAAAAAAAAAAFtDb250ZW50X1R5cGVzXS54bWxQSwECLQAUAAYACAAAACEAWvQsW78AAAAVAQAA&#10;CwAAAAAAAAAAAAAAAAAfAQAAX3JlbHMvLnJlbHNQSwECLQAUAAYACAAAACEA/mVfk8YAAADcAAAA&#10;DwAAAAAAAAAAAAAAAAAHAgAAZHJzL2Rvd25yZXYueG1sUEsFBgAAAAADAAMAtwAAAPoCAAAAAA==&#10;">
                    <v:group id="Группа 614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Mfn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1jFL/B3JhwBufkFAAD//wMAUEsBAi0AFAAGAAgAAAAhANvh9svuAAAAhQEAABMAAAAAAAAA&#10;AAAAAAAAAAAAAFtDb250ZW50X1R5cGVzXS54bWxQSwECLQAUAAYACAAAACEAWvQsW78AAAAVAQAA&#10;CwAAAAAAAAAAAAAAAAAfAQAAX3JlbHMvLnJlbHNQSwECLQAUAAYACAAAACEAcYzH58YAAADcAAAA&#10;DwAAAAAAAAAAAAAAAAAHAgAAZHJzL2Rvd25yZXYueG1sUEsFBgAAAAADAAMAtwAAAPoCAAAAAA==&#10;">
                      <v:rect id="Rectangle 91" o:spid="_x0000_s1233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" filled="f" strokeweight="1.5pt">
                        <v:textbox inset=",1mm"/>
                      </v:rect>
                      <v:group id="Группа 616" o:spid="_x0000_s123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vwLxgAAANw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RxArcz4QjI9R8AAAD//wMAUEsBAi0AFAAGAAgAAAAhANvh9svuAAAAhQEAABMAAAAAAAAA&#10;AAAAAAAAAAAAAFtDb250ZW50X1R5cGVzXS54bWxQSwECLQAUAAYACAAAACEAWvQsW78AAAAVAQAA&#10;CwAAAAAAAAAAAAAAAAAfAQAAX3JlbHMvLnJlbHNQSwECLQAUAAYACAAAACEA7hL8C8YAAADcAAAA&#10;DwAAAAAAAAAAAAAAAAAHAgAAZHJzL2Rvd25yZXYueG1sUEsFBgAAAAADAAMAtwAAAPoCAAAAAA==&#10;">
                        <v:group id="Группа 617" o:spid="_x0000_s1235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mQ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I3uD3TDgCcn0HAAD//wMAUEsBAi0AFAAGAAgAAAAhANvh9svuAAAAhQEAABMAAAAAAAAA&#10;AAAAAAAAAAAAAFtDb250ZW50X1R5cGVzXS54bWxQSwECLQAUAAYACAAAACEAWvQsW78AAAAVAQAA&#10;CwAAAAAAAAAAAAAAAAAfAQAAX3JlbHMvLnJlbHNQSwECLQAUAAYACAAAACEAgV5ZkMYAAADcAAAA&#10;DwAAAAAAAAAAAAAAAAAHAgAAZHJzL2Rvd25yZXYueG1sUEsFBgAAAAADAAMAtwAAAPoCAAAAAA==&#10;">
                          <v:line id="Line 76" o:spid="_x0000_s1236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" strokeweight="1.5pt"/>
                          <v:line id="Line 77" o:spid="_x0000_s1237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" strokeweight="1.5pt"/>
                          <v:line id="Line 78" o:spid="_x0000_s1238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" strokeweight="1.5pt"/>
                          <v:line id="Line 79" o:spid="_x0000_s1239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oW+wwAAANw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PIf7mXQE5OofAAD//wMAUEsBAi0AFAAGAAgAAAAhANvh9svuAAAAhQEAABMAAAAAAAAAAAAA&#10;AAAAAAAAAFtDb250ZW50X1R5cGVzXS54bWxQSwECLQAUAAYACAAAACEAWvQsW78AAAAVAQAACwAA&#10;AAAAAAAAAAAAAAAfAQAAX3JlbHMvLnJlbHNQSwECLQAUAAYACAAAACEAZkaFvsMAAADcAAAADwAA&#10;AAAAAAAAAAAAAAAHAgAAZHJzL2Rvd25yZXYueG1sUEsFBgAAAAADAAMAtwAAAPcCAAAAAA==&#10;" strokeweight="1.5pt"/>
                      </v:group>
                    </v:group>
                    <v:group id="Группа 623" o:spid="_x0000_s1241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ZUu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2XgCzzPhCMjlAwAA//8DAFBLAQItABQABgAIAAAAIQDb4fbL7gAAAIUBAAATAAAAAAAAAAAA&#10;AAAAAAAAAABbQ29udGVudF9UeXBlc10ueG1sUEsBAi0AFAAGAAgAAAAhAFr0LFu/AAAAFQEAAAsA&#10;AAAAAAAAAAAAAAAAHwEAAF9yZWxzLy5yZWxzUEsBAi0AFAAGAAgAAAAhADAJlS7EAAAA3AAAAA8A&#10;AAAAAAAAAAAAAAAABwIAAGRycy9kb3ducmV2LnhtbFBLBQYAAAAAAwADALcAAAD4AgAAAAA=&#10;">
                      <v:group id="Группа 624" o:spid="_x0000_s1242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A1a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09EYnmfCEZCLBwAAAP//AwBQSwECLQAUAAYACAAAACEA2+H2y+4AAACFAQAAEwAAAAAAAAAA&#10;AAAAAAAAAAAAW0NvbnRlbnRfVHlwZXNdLnhtbFBLAQItABQABgAIAAAAIQBa9CxbvwAAABUBAAAL&#10;AAAAAAAAAAAAAAAAAB8BAABfcmVscy8ucmVsc1BLAQItABQABgAIAAAAIQC/4A1axQAAANwAAAAP&#10;AAAAAAAAAAAAAAAAAAcCAABkcnMvZG93bnJldi54bWxQSwUGAAAAAAMAAwC3AAAA+Q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E5EE61C" w14:textId="77777777" w:rsidR="00167E70" w:rsidRDefault="0024410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98B36F3" w14:textId="77777777" w:rsidR="00167E70" w:rsidRDefault="0024410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7A853B2" w14:textId="77777777" w:rsidR="00167E70" w:rsidRDefault="0024410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CAA75B4" w14:textId="77777777" w:rsidR="00167E70" w:rsidRDefault="0024410F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BD3369A" w14:textId="77777777" w:rsidR="00167E70" w:rsidRDefault="0024410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630" o:spid="_x0000_s1248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p2E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kyzA9nwhGQmz8AAAD//wMAUEsBAi0AFAAGAAgAAAAhANvh9svuAAAAhQEAABMAAAAAAAAAAAAA&#10;AAAAAAAAAFtDb250ZW50X1R5cGVzXS54bWxQSwECLQAUAAYACAAAACEAWvQsW78AAAAVAQAACwAA&#10;AAAAAAAAAAAAAAAfAQAAX3JlbHMvLnJlbHNQSwECLQAUAAYACAAAACEARQKdhMMAAADcAAAADwAA&#10;AAAAAAAAAAAAAAAHAgAAZHJzL2Rvd25yZXYueG1sUEsFBgAAAAADAAMAtwAAAPcCAAAAAA==&#10;">
                        <v:shape id="Text Box 87" o:spid="_x0000_s1249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2EA9836" w14:textId="77777777" w:rsidR="00167E70" w:rsidRDefault="00167E7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15C6584" w14:textId="77777777" w:rsidR="00167E70" w:rsidRDefault="00167E7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CBB18F2" w14:textId="77777777" w:rsidR="00167E70" w:rsidRDefault="00167E7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46D740E" w14:textId="77777777" w:rsidR="00167E70" w:rsidRDefault="00167E7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3D01698E" w14:textId="77777777" w:rsidR="00167E70" w:rsidRDefault="00167E7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" filled="f" strokeweight="1.5pt">
                    <v:textbox inset=",1mm"/>
                  </v:rect>
                </v:group>
                <v:group id="Группа 637" o:spid="_x0000_s1255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">
                  <v:group id="Группа 638" o:spid="_x0000_s1256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JGC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kyrA1nwhGQmz8AAAD//wMAUEsBAi0AFAAGAAgAAAAhANvh9svuAAAAhQEAABMAAAAAAAAAAAAA&#10;AAAAAAAAAFtDb250ZW50X1R5cGVzXS54bWxQSwECLQAUAAYACAAAACEAWvQsW78AAAAVAQAACwAA&#10;AAAAAAAAAAAAAAAfAQAAX3JlbHMvLnJlbHNQSwECLQAUAAYACAAAACEAu3SRgsMAAADcAAAADwAA&#10;AAAAAAAAAAAAAAAHAgAAZHJzL2Rvd25yZXYueG1sUEsFBgAAAAADAAMAtwAAAPcCAAAAAA==&#10;">
                    <v:line id="Line 102" o:spid="_x0000_s1257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" strokecolor="windowText" strokeweight="1.5pt"/>
                    <v:line id="Line 98" o:spid="_x0000_s1261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60J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TBPY/g9k46AXvwAAAD//wMAUEsBAi0AFAAGAAgAAAAhANvh9svuAAAAhQEAABMAAAAAAAAA&#10;AAAAAAAAAAAAAFtDb250ZW50X1R5cGVzXS54bWxQSwECLQAUAAYACAAAACEAWvQsW78AAAAVAQAA&#10;CwAAAAAAAAAAAAAAAAAfAQAAX3JlbHMvLnJlbHNQSwECLQAUAAYACAAAACEAWU+t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649" o:spid="_x0000_s1267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">
                    <v:group id="Группа 650" o:spid="_x0000_s1268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gk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">
                      <v:rect id="Rectangle 123" o:spid="_x0000_s1269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" filled="f" stroked="f">
                        <v:textbox inset="1pt,.4mm,1pt,1pt">
                          <w:txbxContent>
                            <w:p w14:paraId="4C2C963F" w14:textId="77777777" w:rsidR="00167E70" w:rsidRPr="00CB1016" w:rsidRDefault="0024410F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" filled="f" stroked="f">
                        <v:textbox inset="1pt,.4mm,1pt,1pt">
                          <w:txbxContent>
                            <w:p w14:paraId="6730BFE4" w14:textId="77777777" w:rsidR="00167E70" w:rsidRPr="005374BE" w:rsidRDefault="0024410F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C134D2">
                                <w:rPr>
                                  <w:noProof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zm1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uIxyP4OxOOgJzfAAAA//8DAFBLAQItABQABgAIAAAAIQDb4fbL7gAAAIUBAAATAAAAAAAA&#10;AAAAAAAAAAAAAABbQ29udGVudF9UeXBlc10ueG1sUEsBAi0AFAAGAAgAAAAhAFr0LFu/AAAAFQEA&#10;AAsAAAAAAAAAAAAAAAAAHwEAAF9yZWxzLy5yZWxzUEsBAi0AFAAGAAgAAAAhAIyjObXHAAAA3AAA&#10;AA8AAAAAAAAAAAAAAAAABwIAAGRycy9kb3ducmV2LnhtbFBLBQYAAAAAAwADALcAAAD7AgAAAAA=&#10;" filled="f" stroked="f">
                        <v:textbox inset="1pt,.4mm,1pt,1pt">
                          <w:txbxContent>
                            <w:p w14:paraId="7E79DEF9" w14:textId="6AD0A652" w:rsidR="00167E70" w:rsidRDefault="0024410F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9278F">
                                <w:t>878.2023-АСУ ТП.ТП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654" o:spid="_x0000_s1272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n4n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9isn+H3TDgC8vADAAD//wMAUEsBAi0AFAAGAAgAAAAhANvh9svuAAAAhQEAABMAAAAAAAAA&#10;AAAAAAAAAAAAAFtDb250ZW50X1R5cGVzXS54bWxQSwECLQAUAAYACAAAACEAWvQsW78AAAAVAQAA&#10;CwAAAAAAAAAAAAAAAAAfAQAAX3JlbHMvLnJlbHNQSwECLQAUAAYACAAAACEA5+Z+J8YAAADcAAAA&#10;DwAAAAAAAAAAAAAAAAAHAgAAZHJzL2Rvd25yZXYueG1sUEsFBgAAAAADAAMAtwAAAPoCAAAAAA==&#10;">
                      <v:rect id="Rectangle 119" o:spid="_x0000_s1273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" filled="f" stroked="f">
                        <v:textbox inset="0,0,0,0">
                          <w:txbxContent>
                            <w:p w14:paraId="5AD19AF0" w14:textId="77777777" w:rsidR="00167E70" w:rsidRPr="00945CCC" w:rsidRDefault="0024410F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" filled="f" stroked="f">
                        <v:textbox inset="0,0,0,0">
                          <w:txbxContent>
                            <w:p w14:paraId="2DB4D97C" w14:textId="77777777" w:rsidR="00167E70" w:rsidRDefault="0024410F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" filled="f" stroked="f">
                        <v:textbox inset="0,0,0,0">
                          <w:txbxContent>
                            <w:p w14:paraId="6B722C0B" w14:textId="77777777" w:rsidR="00167E70" w:rsidRPr="005E4A3B" w:rsidRDefault="0024410F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" filled="f" stroked="f">
                        <v:textbox inset="0,0,0,0">
                          <w:txbxContent>
                            <w:p w14:paraId="153A06BA" w14:textId="77777777" w:rsidR="00167E70" w:rsidRPr="000411E6" w:rsidRDefault="0024410F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sdt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" filled="f" stroked="f">
                        <v:textbox inset="0,0,0,0">
                          <w:txbxContent>
                            <w:p w14:paraId="793BDF4C" w14:textId="77777777" w:rsidR="00167E70" w:rsidRPr="005E4A3B" w:rsidRDefault="0024410F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" filled="f" stroked="f">
                        <v:textbox inset="0,0,0,0">
                          <w:txbxContent>
                            <w:p w14:paraId="53B2EA17" w14:textId="77777777" w:rsidR="00167E70" w:rsidRDefault="00167E7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" filled="f" stroked="f">
                        <v:textbox inset="0,0,0,0">
                          <w:txbxContent>
                            <w:p w14:paraId="3DFF974C" w14:textId="77777777" w:rsidR="00167E70" w:rsidRDefault="00167E7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" filled="f" stroked="f">
                        <v:textbox inset="0,0,0,0">
                          <w:txbxContent>
                            <w:p w14:paraId="12348735" w14:textId="77777777" w:rsidR="00167E70" w:rsidRPr="00945CCC" w:rsidRDefault="00167E7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jo6xgAAANwAAAAPAAAAZHJzL2Rvd25yZXYueG1sRI9Pa8JA&#10;FMTvhX6H5RV6KbqxQj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sto6OsYAAADcAAAA&#10;DwAAAAAAAAAAAAAAAAAHAgAAZHJzL2Rvd25yZXYueG1sUEsFBgAAAAADAAMAtwAAAPoCAAAAAA==&#10;" filled="f" stroked="f">
                        <v:textbox inset="0,0,0,0">
                          <w:txbxContent>
                            <w:p w14:paraId="4E0EC8EC" w14:textId="77777777" w:rsidR="00167E70" w:rsidRPr="00945CCC" w:rsidRDefault="00167E7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6JOxgAAANwAAAAPAAAAZHJzL2Rvd25yZXYueG1sRI9Pa8JA&#10;FMTvhX6H5RV6KbqxSD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PTOiTsYAAADcAAAA&#10;DwAAAAAAAAAAAAAAAAAHAgAAZHJzL2Rvd25yZXYueG1sUEsFBgAAAAADAAMAtwAAAPoCAAAAAA==&#10;" filled="f" stroked="f">
                        <v:textbox inset="0,0,0,0">
                          <w:txbxContent>
                            <w:p w14:paraId="127AD4E4" w14:textId="77777777" w:rsidR="00167E70" w:rsidRPr="005E4A3B" w:rsidRDefault="00167E7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fVxgAAANwAAAAPAAAAZHJzL2Rvd25yZXYueG1sRI9Pa8JA&#10;FMTvhX6H5RV6KbqxYD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Un8H1cYAAADcAAAA&#10;DwAAAAAAAAAAAAAAAAAHAgAAZHJzL2Rvd25yZXYueG1sUEsFBgAAAAADAAMAtwAAAPoCAAAAAA==&#10;" filled="f" stroked="f">
                        <v:textbox inset="0,0,0,0">
                          <w:txbxContent>
                            <w:p w14:paraId="4F8E5EE9" w14:textId="77777777" w:rsidR="00167E70" w:rsidRPr="005E4A3B" w:rsidRDefault="00167E7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Zmi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" filled="f" stroked="f">
                        <v:textbox inset="0,0,0,0">
                          <w:txbxContent>
                            <w:p w14:paraId="45B414BF" w14:textId="77777777" w:rsidR="00167E70" w:rsidRPr="000411E6" w:rsidRDefault="00167E7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" filled="f" stroked="f">
                        <v:textbox inset="0,0,0,0">
                          <w:txbxContent>
                            <w:p w14:paraId="3A248D2A" w14:textId="77777777" w:rsidR="00167E70" w:rsidRPr="000411E6" w:rsidRDefault="00167E7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68" o:spid="_x0000_s1286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">
                <v:rect id="Rectangle 122" o:spid="_x0000_s1287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" filled="f" stroked="f">
                  <v:textbox inset="1pt,.4mm,1pt,1pt">
                    <w:txbxContent>
                      <w:p w14:paraId="1F48CB81" w14:textId="77777777" w:rsidR="00167E70" w:rsidRPr="006C5C53" w:rsidRDefault="0024410F" w:rsidP="00BB1983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" filled="f" stroked="f">
                  <v:textbox inset="1pt,.4mm,1pt,1pt">
                    <w:txbxContent>
                      <w:p w14:paraId="7DA4DBBA" w14:textId="77777777" w:rsidR="00167E70" w:rsidRPr="006C5C53" w:rsidRDefault="0024410F" w:rsidP="00BB1983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5099D" w14:textId="77777777" w:rsidR="00167E70" w:rsidRDefault="00167E7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1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6193943">
    <w:abstractNumId w:val="14"/>
  </w:num>
  <w:num w:numId="2" w16cid:durableId="1175538787">
    <w:abstractNumId w:val="2"/>
  </w:num>
  <w:num w:numId="3" w16cid:durableId="1568998802">
    <w:abstractNumId w:val="13"/>
  </w:num>
  <w:num w:numId="4" w16cid:durableId="1871525330">
    <w:abstractNumId w:val="1"/>
  </w:num>
  <w:num w:numId="5" w16cid:durableId="1903129721">
    <w:abstractNumId w:val="8"/>
  </w:num>
  <w:num w:numId="6" w16cid:durableId="2077706476">
    <w:abstractNumId w:val="3"/>
  </w:num>
  <w:num w:numId="7" w16cid:durableId="1310943964">
    <w:abstractNumId w:val="10"/>
  </w:num>
  <w:num w:numId="8" w16cid:durableId="1108501751">
    <w:abstractNumId w:val="7"/>
  </w:num>
  <w:num w:numId="9" w16cid:durableId="2135979230">
    <w:abstractNumId w:val="16"/>
  </w:num>
  <w:num w:numId="10" w16cid:durableId="809860054">
    <w:abstractNumId w:val="12"/>
  </w:num>
  <w:num w:numId="11" w16cid:durableId="1833717342">
    <w:abstractNumId w:val="0"/>
  </w:num>
  <w:num w:numId="12" w16cid:durableId="1093815947">
    <w:abstractNumId w:val="15"/>
  </w:num>
  <w:num w:numId="13" w16cid:durableId="1737825617">
    <w:abstractNumId w:val="4"/>
  </w:num>
  <w:num w:numId="14" w16cid:durableId="964772811">
    <w:abstractNumId w:val="17"/>
  </w:num>
  <w:num w:numId="15" w16cid:durableId="711541386">
    <w:abstractNumId w:val="9"/>
  </w:num>
  <w:num w:numId="16" w16cid:durableId="180361539">
    <w:abstractNumId w:val="6"/>
  </w:num>
  <w:num w:numId="17" w16cid:durableId="1768311260">
    <w:abstractNumId w:val="5"/>
  </w:num>
  <w:num w:numId="18" w16cid:durableId="739520462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15AE"/>
    <w:rsid w:val="00002A63"/>
    <w:rsid w:val="000049BD"/>
    <w:rsid w:val="00005331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65DD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6F8E"/>
    <w:rsid w:val="000376F6"/>
    <w:rsid w:val="00037995"/>
    <w:rsid w:val="0004091C"/>
    <w:rsid w:val="00040DB6"/>
    <w:rsid w:val="000425EA"/>
    <w:rsid w:val="000432A0"/>
    <w:rsid w:val="00044633"/>
    <w:rsid w:val="000460EE"/>
    <w:rsid w:val="00047729"/>
    <w:rsid w:val="000478D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1A17"/>
    <w:rsid w:val="000726CB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7"/>
    <w:rsid w:val="000A234C"/>
    <w:rsid w:val="000A2C56"/>
    <w:rsid w:val="000A436C"/>
    <w:rsid w:val="000A44B9"/>
    <w:rsid w:val="000A51A4"/>
    <w:rsid w:val="000A681D"/>
    <w:rsid w:val="000A6AB3"/>
    <w:rsid w:val="000A783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0A63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60B1A"/>
    <w:rsid w:val="001611C1"/>
    <w:rsid w:val="00162414"/>
    <w:rsid w:val="00162879"/>
    <w:rsid w:val="00163935"/>
    <w:rsid w:val="001641FF"/>
    <w:rsid w:val="00164A6A"/>
    <w:rsid w:val="0016505D"/>
    <w:rsid w:val="00165934"/>
    <w:rsid w:val="00167E70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33BF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668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4AF6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997"/>
    <w:rsid w:val="001F0C52"/>
    <w:rsid w:val="001F0D6F"/>
    <w:rsid w:val="001F132E"/>
    <w:rsid w:val="001F2429"/>
    <w:rsid w:val="001F2988"/>
    <w:rsid w:val="001F38DA"/>
    <w:rsid w:val="001F4442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26988"/>
    <w:rsid w:val="00230333"/>
    <w:rsid w:val="00232ABC"/>
    <w:rsid w:val="00233D57"/>
    <w:rsid w:val="002351DC"/>
    <w:rsid w:val="00237982"/>
    <w:rsid w:val="002408FE"/>
    <w:rsid w:val="00240E43"/>
    <w:rsid w:val="002418BE"/>
    <w:rsid w:val="00242490"/>
    <w:rsid w:val="00242DED"/>
    <w:rsid w:val="0024410F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05C1"/>
    <w:rsid w:val="002A3CCB"/>
    <w:rsid w:val="002A5428"/>
    <w:rsid w:val="002A54DA"/>
    <w:rsid w:val="002A5E14"/>
    <w:rsid w:val="002A76D9"/>
    <w:rsid w:val="002B03CF"/>
    <w:rsid w:val="002B3A64"/>
    <w:rsid w:val="002B3E72"/>
    <w:rsid w:val="002B4251"/>
    <w:rsid w:val="002B54D3"/>
    <w:rsid w:val="002B584C"/>
    <w:rsid w:val="002B6138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46EB"/>
    <w:rsid w:val="002E4CD3"/>
    <w:rsid w:val="002E6D47"/>
    <w:rsid w:val="002F1BE0"/>
    <w:rsid w:val="002F2317"/>
    <w:rsid w:val="002F2815"/>
    <w:rsid w:val="002F2A93"/>
    <w:rsid w:val="002F3300"/>
    <w:rsid w:val="002F572D"/>
    <w:rsid w:val="002F583A"/>
    <w:rsid w:val="002F6BFF"/>
    <w:rsid w:val="002F6D23"/>
    <w:rsid w:val="002F6E64"/>
    <w:rsid w:val="002F754C"/>
    <w:rsid w:val="003024AA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1D42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4BE0"/>
    <w:rsid w:val="00325B70"/>
    <w:rsid w:val="00325BCF"/>
    <w:rsid w:val="003261CB"/>
    <w:rsid w:val="003266A7"/>
    <w:rsid w:val="0032763C"/>
    <w:rsid w:val="003313FE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0B99"/>
    <w:rsid w:val="003519A1"/>
    <w:rsid w:val="003520F3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2168"/>
    <w:rsid w:val="00374140"/>
    <w:rsid w:val="00375211"/>
    <w:rsid w:val="00376A22"/>
    <w:rsid w:val="0038024E"/>
    <w:rsid w:val="0038205E"/>
    <w:rsid w:val="00382C5C"/>
    <w:rsid w:val="00382C71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281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2883"/>
    <w:rsid w:val="003C403C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49BB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61CD"/>
    <w:rsid w:val="00426D47"/>
    <w:rsid w:val="00426EC9"/>
    <w:rsid w:val="00427749"/>
    <w:rsid w:val="004307E3"/>
    <w:rsid w:val="004324BE"/>
    <w:rsid w:val="004330B1"/>
    <w:rsid w:val="0043323C"/>
    <w:rsid w:val="00436B9A"/>
    <w:rsid w:val="00436C0E"/>
    <w:rsid w:val="00440711"/>
    <w:rsid w:val="0044602E"/>
    <w:rsid w:val="00446770"/>
    <w:rsid w:val="004476FC"/>
    <w:rsid w:val="00450BBF"/>
    <w:rsid w:val="00451A18"/>
    <w:rsid w:val="00452FE8"/>
    <w:rsid w:val="00453B8E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3D43"/>
    <w:rsid w:val="00464542"/>
    <w:rsid w:val="0046616A"/>
    <w:rsid w:val="00467165"/>
    <w:rsid w:val="0046755D"/>
    <w:rsid w:val="004678C0"/>
    <w:rsid w:val="00467C7E"/>
    <w:rsid w:val="004705B4"/>
    <w:rsid w:val="00470F4B"/>
    <w:rsid w:val="0047255E"/>
    <w:rsid w:val="00473A79"/>
    <w:rsid w:val="004740F9"/>
    <w:rsid w:val="004741BE"/>
    <w:rsid w:val="0047442D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6A5"/>
    <w:rsid w:val="004A3B47"/>
    <w:rsid w:val="004A402D"/>
    <w:rsid w:val="004A4CBC"/>
    <w:rsid w:val="004A6227"/>
    <w:rsid w:val="004A6FD9"/>
    <w:rsid w:val="004A7322"/>
    <w:rsid w:val="004A7FBE"/>
    <w:rsid w:val="004B0F85"/>
    <w:rsid w:val="004B2655"/>
    <w:rsid w:val="004B46BF"/>
    <w:rsid w:val="004B6F8C"/>
    <w:rsid w:val="004C015A"/>
    <w:rsid w:val="004C0948"/>
    <w:rsid w:val="004C0D1E"/>
    <w:rsid w:val="004C147F"/>
    <w:rsid w:val="004C1949"/>
    <w:rsid w:val="004C1BD2"/>
    <w:rsid w:val="004C1CA2"/>
    <w:rsid w:val="004C1D7E"/>
    <w:rsid w:val="004C21CB"/>
    <w:rsid w:val="004C251E"/>
    <w:rsid w:val="004C354C"/>
    <w:rsid w:val="004C46F2"/>
    <w:rsid w:val="004C5958"/>
    <w:rsid w:val="004C71E4"/>
    <w:rsid w:val="004C7AC3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5EDF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4E5D"/>
    <w:rsid w:val="00555D04"/>
    <w:rsid w:val="00556E81"/>
    <w:rsid w:val="005606CE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3350"/>
    <w:rsid w:val="00585447"/>
    <w:rsid w:val="00586D22"/>
    <w:rsid w:val="00587259"/>
    <w:rsid w:val="0058734C"/>
    <w:rsid w:val="00587635"/>
    <w:rsid w:val="00590115"/>
    <w:rsid w:val="00590211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6730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2863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3DE8"/>
    <w:rsid w:val="00603DEC"/>
    <w:rsid w:val="00604C40"/>
    <w:rsid w:val="00606EB8"/>
    <w:rsid w:val="00611E1E"/>
    <w:rsid w:val="0061217B"/>
    <w:rsid w:val="006122C6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139"/>
    <w:rsid w:val="00666AB1"/>
    <w:rsid w:val="00667288"/>
    <w:rsid w:val="006709CE"/>
    <w:rsid w:val="00673E44"/>
    <w:rsid w:val="00674FE6"/>
    <w:rsid w:val="00675870"/>
    <w:rsid w:val="0067639E"/>
    <w:rsid w:val="0067649A"/>
    <w:rsid w:val="006770A0"/>
    <w:rsid w:val="00677668"/>
    <w:rsid w:val="00680131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5707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1484"/>
    <w:rsid w:val="006D1F9F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A79"/>
    <w:rsid w:val="00704B4F"/>
    <w:rsid w:val="007065DD"/>
    <w:rsid w:val="0070730E"/>
    <w:rsid w:val="0071287A"/>
    <w:rsid w:val="007131F0"/>
    <w:rsid w:val="00714AF1"/>
    <w:rsid w:val="00714BE7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3643"/>
    <w:rsid w:val="0074625D"/>
    <w:rsid w:val="007473D3"/>
    <w:rsid w:val="0075010A"/>
    <w:rsid w:val="00750515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37CD"/>
    <w:rsid w:val="00794107"/>
    <w:rsid w:val="00795275"/>
    <w:rsid w:val="00795832"/>
    <w:rsid w:val="00796405"/>
    <w:rsid w:val="00797367"/>
    <w:rsid w:val="00797B18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D7963"/>
    <w:rsid w:val="007E1202"/>
    <w:rsid w:val="007E550A"/>
    <w:rsid w:val="007E5D84"/>
    <w:rsid w:val="007E63EC"/>
    <w:rsid w:val="007E6B44"/>
    <w:rsid w:val="007F15C3"/>
    <w:rsid w:val="007F451A"/>
    <w:rsid w:val="007F4719"/>
    <w:rsid w:val="007F545B"/>
    <w:rsid w:val="007F6332"/>
    <w:rsid w:val="007F7667"/>
    <w:rsid w:val="007F7CFD"/>
    <w:rsid w:val="00802BC5"/>
    <w:rsid w:val="0080442A"/>
    <w:rsid w:val="00804B04"/>
    <w:rsid w:val="00805881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9B"/>
    <w:rsid w:val="0083744A"/>
    <w:rsid w:val="0083779C"/>
    <w:rsid w:val="008378D1"/>
    <w:rsid w:val="00841229"/>
    <w:rsid w:val="00843A33"/>
    <w:rsid w:val="00844640"/>
    <w:rsid w:val="00846DF8"/>
    <w:rsid w:val="0085004F"/>
    <w:rsid w:val="00850C9B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35AF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85298"/>
    <w:rsid w:val="00890EC7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2EA7"/>
    <w:rsid w:val="008D55DA"/>
    <w:rsid w:val="008D7990"/>
    <w:rsid w:val="008D79FD"/>
    <w:rsid w:val="008E094D"/>
    <w:rsid w:val="008E165C"/>
    <w:rsid w:val="008E3209"/>
    <w:rsid w:val="008E3473"/>
    <w:rsid w:val="008E767A"/>
    <w:rsid w:val="008E7742"/>
    <w:rsid w:val="008E7877"/>
    <w:rsid w:val="008F0F3F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1CA"/>
    <w:rsid w:val="00921FEE"/>
    <w:rsid w:val="00923C30"/>
    <w:rsid w:val="0092423F"/>
    <w:rsid w:val="00925542"/>
    <w:rsid w:val="0092587E"/>
    <w:rsid w:val="00925D09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36C"/>
    <w:rsid w:val="009574B5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BD8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6AAC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97A65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476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5E31"/>
    <w:rsid w:val="00A15EF9"/>
    <w:rsid w:val="00A161FD"/>
    <w:rsid w:val="00A168BE"/>
    <w:rsid w:val="00A16BA0"/>
    <w:rsid w:val="00A208E9"/>
    <w:rsid w:val="00A20A83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8D"/>
    <w:rsid w:val="00A469A9"/>
    <w:rsid w:val="00A47ADF"/>
    <w:rsid w:val="00A47D2C"/>
    <w:rsid w:val="00A50149"/>
    <w:rsid w:val="00A5066B"/>
    <w:rsid w:val="00A50787"/>
    <w:rsid w:val="00A50DBA"/>
    <w:rsid w:val="00A51944"/>
    <w:rsid w:val="00A51ED3"/>
    <w:rsid w:val="00A52014"/>
    <w:rsid w:val="00A52976"/>
    <w:rsid w:val="00A52A14"/>
    <w:rsid w:val="00A540D9"/>
    <w:rsid w:val="00A547E4"/>
    <w:rsid w:val="00A55837"/>
    <w:rsid w:val="00A57882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BFB"/>
    <w:rsid w:val="00A82CA9"/>
    <w:rsid w:val="00A832A4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D8D"/>
    <w:rsid w:val="00AB6FF3"/>
    <w:rsid w:val="00AB7D92"/>
    <w:rsid w:val="00AC1EE6"/>
    <w:rsid w:val="00AC29FD"/>
    <w:rsid w:val="00AC3C30"/>
    <w:rsid w:val="00AC4DA3"/>
    <w:rsid w:val="00AC6D98"/>
    <w:rsid w:val="00AD0715"/>
    <w:rsid w:val="00AD0AB5"/>
    <w:rsid w:val="00AD2591"/>
    <w:rsid w:val="00AD2F95"/>
    <w:rsid w:val="00AD3201"/>
    <w:rsid w:val="00AD33C9"/>
    <w:rsid w:val="00AD3885"/>
    <w:rsid w:val="00AD4971"/>
    <w:rsid w:val="00AD52FC"/>
    <w:rsid w:val="00AD5C19"/>
    <w:rsid w:val="00AD7411"/>
    <w:rsid w:val="00AE0908"/>
    <w:rsid w:val="00AE1140"/>
    <w:rsid w:val="00AE1320"/>
    <w:rsid w:val="00AE24FA"/>
    <w:rsid w:val="00AE27B8"/>
    <w:rsid w:val="00AE39DD"/>
    <w:rsid w:val="00AE457B"/>
    <w:rsid w:val="00AE45F9"/>
    <w:rsid w:val="00AE5333"/>
    <w:rsid w:val="00AE55F7"/>
    <w:rsid w:val="00AE5FBF"/>
    <w:rsid w:val="00AE5FCA"/>
    <w:rsid w:val="00AF07AA"/>
    <w:rsid w:val="00AF1743"/>
    <w:rsid w:val="00AF180E"/>
    <w:rsid w:val="00AF2500"/>
    <w:rsid w:val="00AF2FB7"/>
    <w:rsid w:val="00AF3CF1"/>
    <w:rsid w:val="00AF5E98"/>
    <w:rsid w:val="00AF6ACF"/>
    <w:rsid w:val="00B022AE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825"/>
    <w:rsid w:val="00B46D73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31C8"/>
    <w:rsid w:val="00B641DB"/>
    <w:rsid w:val="00B644FF"/>
    <w:rsid w:val="00B655CA"/>
    <w:rsid w:val="00B65FD8"/>
    <w:rsid w:val="00B66E18"/>
    <w:rsid w:val="00B6711A"/>
    <w:rsid w:val="00B70AF3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0F34"/>
    <w:rsid w:val="00B92812"/>
    <w:rsid w:val="00B92D1B"/>
    <w:rsid w:val="00B93FF9"/>
    <w:rsid w:val="00B944ED"/>
    <w:rsid w:val="00B946DB"/>
    <w:rsid w:val="00B94821"/>
    <w:rsid w:val="00B97623"/>
    <w:rsid w:val="00B9771A"/>
    <w:rsid w:val="00BA00BF"/>
    <w:rsid w:val="00BA03DD"/>
    <w:rsid w:val="00BA08D5"/>
    <w:rsid w:val="00BA099C"/>
    <w:rsid w:val="00BA3313"/>
    <w:rsid w:val="00BA3CCE"/>
    <w:rsid w:val="00BA3F9F"/>
    <w:rsid w:val="00BB01B2"/>
    <w:rsid w:val="00BB0C69"/>
    <w:rsid w:val="00BB1983"/>
    <w:rsid w:val="00BB1A01"/>
    <w:rsid w:val="00BB2474"/>
    <w:rsid w:val="00BB256A"/>
    <w:rsid w:val="00BB2628"/>
    <w:rsid w:val="00BB426D"/>
    <w:rsid w:val="00BB6394"/>
    <w:rsid w:val="00BB6EE7"/>
    <w:rsid w:val="00BC2203"/>
    <w:rsid w:val="00BC2569"/>
    <w:rsid w:val="00BC2796"/>
    <w:rsid w:val="00BC2E37"/>
    <w:rsid w:val="00BC4B94"/>
    <w:rsid w:val="00BC4DC8"/>
    <w:rsid w:val="00BC53FC"/>
    <w:rsid w:val="00BC5C06"/>
    <w:rsid w:val="00BC5E5A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8EA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4D2"/>
    <w:rsid w:val="00C13967"/>
    <w:rsid w:val="00C146E8"/>
    <w:rsid w:val="00C1474A"/>
    <w:rsid w:val="00C14B7B"/>
    <w:rsid w:val="00C155E9"/>
    <w:rsid w:val="00C17B72"/>
    <w:rsid w:val="00C220B4"/>
    <w:rsid w:val="00C220E9"/>
    <w:rsid w:val="00C24665"/>
    <w:rsid w:val="00C24A3A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2AD5"/>
    <w:rsid w:val="00C933BF"/>
    <w:rsid w:val="00C94139"/>
    <w:rsid w:val="00C96422"/>
    <w:rsid w:val="00C97122"/>
    <w:rsid w:val="00C979F1"/>
    <w:rsid w:val="00CA050D"/>
    <w:rsid w:val="00CA1205"/>
    <w:rsid w:val="00CA16AD"/>
    <w:rsid w:val="00CA46AD"/>
    <w:rsid w:val="00CA58FF"/>
    <w:rsid w:val="00CA7400"/>
    <w:rsid w:val="00CB09BE"/>
    <w:rsid w:val="00CB1B33"/>
    <w:rsid w:val="00CB2B1E"/>
    <w:rsid w:val="00CB3A59"/>
    <w:rsid w:val="00CB50D2"/>
    <w:rsid w:val="00CB6310"/>
    <w:rsid w:val="00CB6EF8"/>
    <w:rsid w:val="00CB7AA9"/>
    <w:rsid w:val="00CC1B49"/>
    <w:rsid w:val="00CC3CF7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3F8F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25"/>
    <w:rsid w:val="00D76632"/>
    <w:rsid w:val="00D76BBC"/>
    <w:rsid w:val="00D81F24"/>
    <w:rsid w:val="00D8318B"/>
    <w:rsid w:val="00D83B81"/>
    <w:rsid w:val="00D85FFC"/>
    <w:rsid w:val="00D8614E"/>
    <w:rsid w:val="00D86F3F"/>
    <w:rsid w:val="00D875AB"/>
    <w:rsid w:val="00D87F26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34DD"/>
    <w:rsid w:val="00DB42CF"/>
    <w:rsid w:val="00DB43EE"/>
    <w:rsid w:val="00DB66F8"/>
    <w:rsid w:val="00DB732F"/>
    <w:rsid w:val="00DB7350"/>
    <w:rsid w:val="00DB7D4D"/>
    <w:rsid w:val="00DB7F5B"/>
    <w:rsid w:val="00DC12F1"/>
    <w:rsid w:val="00DC1922"/>
    <w:rsid w:val="00DC2970"/>
    <w:rsid w:val="00DC32D2"/>
    <w:rsid w:val="00DC4DF9"/>
    <w:rsid w:val="00DC6696"/>
    <w:rsid w:val="00DC7BDC"/>
    <w:rsid w:val="00DD05CE"/>
    <w:rsid w:val="00DD206A"/>
    <w:rsid w:val="00DD3554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E79D6"/>
    <w:rsid w:val="00DF43F3"/>
    <w:rsid w:val="00DF4C62"/>
    <w:rsid w:val="00DF604E"/>
    <w:rsid w:val="00DF700E"/>
    <w:rsid w:val="00DF7580"/>
    <w:rsid w:val="00E00882"/>
    <w:rsid w:val="00E014A9"/>
    <w:rsid w:val="00E02DCE"/>
    <w:rsid w:val="00E0329C"/>
    <w:rsid w:val="00E06E27"/>
    <w:rsid w:val="00E07153"/>
    <w:rsid w:val="00E077E2"/>
    <w:rsid w:val="00E1081E"/>
    <w:rsid w:val="00E14517"/>
    <w:rsid w:val="00E153A2"/>
    <w:rsid w:val="00E161C0"/>
    <w:rsid w:val="00E16A32"/>
    <w:rsid w:val="00E20E33"/>
    <w:rsid w:val="00E21551"/>
    <w:rsid w:val="00E23292"/>
    <w:rsid w:val="00E2377D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3765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0D5F"/>
    <w:rsid w:val="00E6257C"/>
    <w:rsid w:val="00E625D7"/>
    <w:rsid w:val="00E62DA3"/>
    <w:rsid w:val="00E6333E"/>
    <w:rsid w:val="00E63508"/>
    <w:rsid w:val="00E63BD2"/>
    <w:rsid w:val="00E660E3"/>
    <w:rsid w:val="00E6696A"/>
    <w:rsid w:val="00E67E2C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4247"/>
    <w:rsid w:val="00E84EE1"/>
    <w:rsid w:val="00E85040"/>
    <w:rsid w:val="00E85586"/>
    <w:rsid w:val="00E85A9B"/>
    <w:rsid w:val="00E85E29"/>
    <w:rsid w:val="00E90701"/>
    <w:rsid w:val="00E910D1"/>
    <w:rsid w:val="00E924BB"/>
    <w:rsid w:val="00E9278F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3CB"/>
    <w:rsid w:val="00EC68C4"/>
    <w:rsid w:val="00EC6926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5732"/>
    <w:rsid w:val="00F161E5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781"/>
    <w:rsid w:val="00F428BE"/>
    <w:rsid w:val="00F43383"/>
    <w:rsid w:val="00F503CE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55D84"/>
    <w:rsid w:val="00F6089E"/>
    <w:rsid w:val="00F61225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8FF"/>
    <w:rsid w:val="00F92FD1"/>
    <w:rsid w:val="00F9318A"/>
    <w:rsid w:val="00F93301"/>
    <w:rsid w:val="00F938C3"/>
    <w:rsid w:val="00F95020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6CC1"/>
    <w:rsid w:val="00FA73CD"/>
    <w:rsid w:val="00FB130B"/>
    <w:rsid w:val="00FB17F0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34DF"/>
    <w:rsid w:val="00FE3FCE"/>
    <w:rsid w:val="00FE614B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44A348C"/>
  <w15:docId w15:val="{225CAACD-5444-4D19-8759-035E6E254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C134D2"/>
    <w:rPr>
      <w:sz w:val="24"/>
    </w:rPr>
  </w:style>
  <w:style w:type="paragraph" w:styleId="1">
    <w:name w:val="heading 1"/>
    <w:next w:val="34b"/>
    <w:link w:val="10"/>
    <w:qFormat/>
    <w:rsid w:val="00C134D2"/>
    <w:pPr>
      <w:keepNext/>
      <w:keepLines/>
      <w:pageBreakBefore/>
      <w:numPr>
        <w:numId w:val="18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C134D2"/>
    <w:pPr>
      <w:keepNext/>
      <w:keepLines/>
      <w:numPr>
        <w:ilvl w:val="1"/>
        <w:numId w:val="18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C134D2"/>
    <w:pPr>
      <w:keepNext/>
      <w:keepLines/>
      <w:numPr>
        <w:ilvl w:val="2"/>
        <w:numId w:val="18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C134D2"/>
    <w:pPr>
      <w:keepNext/>
      <w:keepLines/>
      <w:numPr>
        <w:ilvl w:val="3"/>
        <w:numId w:val="18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C134D2"/>
    <w:pPr>
      <w:keepNext/>
      <w:numPr>
        <w:ilvl w:val="4"/>
        <w:numId w:val="18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C134D2"/>
    <w:pPr>
      <w:keepNext/>
      <w:numPr>
        <w:ilvl w:val="5"/>
        <w:numId w:val="18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C134D2"/>
    <w:pPr>
      <w:keepNext/>
      <w:numPr>
        <w:ilvl w:val="6"/>
        <w:numId w:val="18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C134D2"/>
    <w:pPr>
      <w:keepNext/>
      <w:numPr>
        <w:ilvl w:val="7"/>
        <w:numId w:val="18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C134D2"/>
    <w:pPr>
      <w:keepNext/>
      <w:numPr>
        <w:ilvl w:val="8"/>
        <w:numId w:val="18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C134D2"/>
    <w:rPr>
      <w:rFonts w:ascii="Calibri" w:hAnsi="Calibri"/>
    </w:rPr>
  </w:style>
  <w:style w:type="paragraph" w:customStyle="1" w:styleId="34b">
    <w:name w:val="34_Абзац_Обычный"/>
    <w:link w:val="34d"/>
    <w:qFormat/>
    <w:rsid w:val="00C134D2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C134D2"/>
    <w:rPr>
      <w:sz w:val="24"/>
      <w:lang w:eastAsia="x-none"/>
    </w:rPr>
  </w:style>
  <w:style w:type="character" w:customStyle="1" w:styleId="10">
    <w:name w:val="Заголовок 1 Знак"/>
    <w:link w:val="1"/>
    <w:rsid w:val="00C134D2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C134D2"/>
    <w:rPr>
      <w:b/>
      <w:sz w:val="32"/>
    </w:rPr>
  </w:style>
  <w:style w:type="character" w:customStyle="1" w:styleId="30">
    <w:name w:val="Заголовок 3 Знак"/>
    <w:link w:val="3"/>
    <w:rsid w:val="00C134D2"/>
    <w:rPr>
      <w:b/>
      <w:bCs/>
      <w:sz w:val="28"/>
    </w:rPr>
  </w:style>
  <w:style w:type="character" w:customStyle="1" w:styleId="40">
    <w:name w:val="Заголовок 4 Знак"/>
    <w:link w:val="4"/>
    <w:rsid w:val="00C134D2"/>
    <w:rPr>
      <w:b/>
      <w:sz w:val="24"/>
    </w:rPr>
  </w:style>
  <w:style w:type="character" w:customStyle="1" w:styleId="50">
    <w:name w:val="Заголовок 5 Знак"/>
    <w:link w:val="5"/>
    <w:rsid w:val="00C134D2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C134D2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C134D2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C134D2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C134D2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C134D2"/>
    <w:pPr>
      <w:numPr>
        <w:numId w:val="16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C134D2"/>
    <w:pPr>
      <w:numPr>
        <w:numId w:val="16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C134D2"/>
    <w:pPr>
      <w:numPr>
        <w:numId w:val="16"/>
      </w:numPr>
    </w:pPr>
    <w:rPr>
      <w:szCs w:val="22"/>
    </w:rPr>
  </w:style>
  <w:style w:type="character" w:customStyle="1" w:styleId="34f">
    <w:name w:val="34_Знак_Подчеркнутый"/>
    <w:rsid w:val="00C134D2"/>
    <w:rPr>
      <w:u w:val="single"/>
    </w:rPr>
  </w:style>
  <w:style w:type="paragraph" w:customStyle="1" w:styleId="349">
    <w:name w:val="34_Список_Библиография"/>
    <w:basedOn w:val="34b"/>
    <w:rsid w:val="00C134D2"/>
    <w:pPr>
      <w:numPr>
        <w:numId w:val="1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8635AF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C134D2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C134D2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C134D2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C134D2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C134D2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8635AF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C134D2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8635AF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C134D2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C134D2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C134D2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C134D2"/>
    <w:rPr>
      <w:b w:val="0"/>
      <w:i/>
    </w:rPr>
  </w:style>
  <w:style w:type="character" w:customStyle="1" w:styleId="34fc">
    <w:name w:val="34_Знак_Название_файла"/>
    <w:qFormat/>
    <w:rsid w:val="00C134D2"/>
    <w:rPr>
      <w:rFonts w:ascii="Calibri" w:hAnsi="Calibri"/>
    </w:rPr>
  </w:style>
  <w:style w:type="character" w:customStyle="1" w:styleId="34fd">
    <w:name w:val="34_Знак_Термин"/>
    <w:rsid w:val="00C134D2"/>
    <w:rPr>
      <w:i/>
    </w:rPr>
  </w:style>
  <w:style w:type="character" w:customStyle="1" w:styleId="34fe">
    <w:name w:val="34_Знак_Полужирный"/>
    <w:rsid w:val="00C134D2"/>
    <w:rPr>
      <w:b/>
    </w:rPr>
  </w:style>
  <w:style w:type="character" w:customStyle="1" w:styleId="34ff">
    <w:name w:val="34_Знак_Верхний_индекс"/>
    <w:rsid w:val="00C134D2"/>
    <w:rPr>
      <w:vertAlign w:val="superscript"/>
    </w:rPr>
  </w:style>
  <w:style w:type="character" w:customStyle="1" w:styleId="3424">
    <w:name w:val="34_Список_Марк_2 Знак"/>
    <w:link w:val="3423"/>
    <w:rsid w:val="000A44B9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C134D2"/>
    <w:pPr>
      <w:numPr>
        <w:ilvl w:val="1"/>
        <w:numId w:val="12"/>
      </w:numPr>
    </w:pPr>
  </w:style>
  <w:style w:type="paragraph" w:customStyle="1" w:styleId="34ff0">
    <w:name w:val="34_Таблица_Заголовок_Продолжение"/>
    <w:basedOn w:val="34ff1"/>
    <w:next w:val="a0"/>
    <w:rsid w:val="00C134D2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C134D2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C134D2"/>
    <w:pPr>
      <w:numPr>
        <w:numId w:val="12"/>
      </w:numPr>
    </w:pPr>
  </w:style>
  <w:style w:type="character" w:customStyle="1" w:styleId="3419">
    <w:name w:val="34_Список_Марк_1 Знак"/>
    <w:link w:val="3413"/>
    <w:rsid w:val="008635AF"/>
    <w:rPr>
      <w:sz w:val="24"/>
      <w:lang w:eastAsia="x-none"/>
    </w:rPr>
  </w:style>
  <w:style w:type="paragraph" w:styleId="a4">
    <w:name w:val="footnote text"/>
    <w:basedOn w:val="34b"/>
    <w:link w:val="a5"/>
    <w:rsid w:val="00C134D2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C134D2"/>
    <w:pPr>
      <w:numPr>
        <w:numId w:val="11"/>
      </w:numPr>
    </w:pPr>
  </w:style>
  <w:style w:type="character" w:customStyle="1" w:styleId="341a">
    <w:name w:val="34_Список_Нум_1 Знак"/>
    <w:link w:val="341"/>
    <w:rsid w:val="008635AF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C134D2"/>
    <w:pPr>
      <w:numPr>
        <w:ilvl w:val="1"/>
        <w:numId w:val="11"/>
      </w:numPr>
    </w:pPr>
  </w:style>
  <w:style w:type="character" w:customStyle="1" w:styleId="3425">
    <w:name w:val="34_Список_Нум_2 Знак"/>
    <w:basedOn w:val="a1"/>
    <w:link w:val="342"/>
    <w:rsid w:val="008635AF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C134D2"/>
    <w:pPr>
      <w:keepNext/>
    </w:pPr>
  </w:style>
  <w:style w:type="paragraph" w:customStyle="1" w:styleId="34f1">
    <w:name w:val="34_Рамка_Основной"/>
    <w:basedOn w:val="34b"/>
    <w:link w:val="34f0"/>
    <w:rsid w:val="00C134D2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C134D2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C134D2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C134D2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C134D2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C134D2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C134D2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C134D2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C134D2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C134D2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C134D2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C134D2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C134D2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C134D2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C134D2"/>
    <w:pPr>
      <w:keepLines/>
      <w:numPr>
        <w:numId w:val="16"/>
      </w:numPr>
    </w:pPr>
  </w:style>
  <w:style w:type="character" w:customStyle="1" w:styleId="3433">
    <w:name w:val="34_Список_Нум_3 Знак"/>
    <w:basedOn w:val="a1"/>
    <w:link w:val="343"/>
    <w:rsid w:val="008635AF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C134D2"/>
    <w:pPr>
      <w:numPr>
        <w:ilvl w:val="2"/>
        <w:numId w:val="11"/>
      </w:numPr>
    </w:pPr>
  </w:style>
  <w:style w:type="paragraph" w:customStyle="1" w:styleId="34fff">
    <w:name w:val="34_Определения"/>
    <w:basedOn w:val="34b"/>
    <w:rsid w:val="00C134D2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C134D2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C134D2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C134D2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C134D2"/>
    <w:rPr>
      <w:sz w:val="18"/>
      <w:lang w:eastAsia="x-none"/>
    </w:rPr>
  </w:style>
  <w:style w:type="paragraph" w:customStyle="1" w:styleId="34fff1">
    <w:name w:val="34_Листинг"/>
    <w:basedOn w:val="34b"/>
    <w:rsid w:val="00C134D2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C134D2"/>
    <w:rPr>
      <w:b/>
    </w:rPr>
  </w:style>
  <w:style w:type="paragraph" w:customStyle="1" w:styleId="3440">
    <w:name w:val="34_Заголовок_4_Приложение"/>
    <w:basedOn w:val="4"/>
    <w:next w:val="34b"/>
    <w:rsid w:val="00C134D2"/>
    <w:pPr>
      <w:numPr>
        <w:numId w:val="16"/>
      </w:numPr>
    </w:pPr>
  </w:style>
  <w:style w:type="paragraph" w:customStyle="1" w:styleId="3410">
    <w:name w:val="34_Таблица_Список_Марк_1"/>
    <w:basedOn w:val="34ff6"/>
    <w:link w:val="341c"/>
    <w:rsid w:val="00C134D2"/>
    <w:pPr>
      <w:numPr>
        <w:numId w:val="2"/>
      </w:numPr>
    </w:pPr>
    <w:rPr>
      <w:lang w:val="x-none"/>
    </w:rPr>
  </w:style>
  <w:style w:type="character" w:customStyle="1" w:styleId="34fff3">
    <w:name w:val="34_Знак_Гиперссылка"/>
    <w:rsid w:val="00C134D2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C134D2"/>
    <w:pPr>
      <w:numPr>
        <w:ilvl w:val="2"/>
        <w:numId w:val="12"/>
      </w:numPr>
    </w:pPr>
  </w:style>
  <w:style w:type="paragraph" w:customStyle="1" w:styleId="3422">
    <w:name w:val="34_Таблица_Список_Нум_2"/>
    <w:basedOn w:val="34ff6"/>
    <w:rsid w:val="00C134D2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C134D2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C134D2"/>
    <w:pPr>
      <w:numPr>
        <w:numId w:val="15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C134D2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C134D2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C134D2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C134D2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C134D2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C134D2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C134D2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C134D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C134D2"/>
    <w:pPr>
      <w:numPr>
        <w:numId w:val="14"/>
      </w:numPr>
    </w:pPr>
    <w:rPr>
      <w:lang w:val="x-none"/>
    </w:rPr>
  </w:style>
  <w:style w:type="paragraph" w:styleId="a6">
    <w:name w:val="Revision"/>
    <w:hidden/>
    <w:uiPriority w:val="99"/>
    <w:semiHidden/>
    <w:rsid w:val="00C134D2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C134D2"/>
  </w:style>
  <w:style w:type="paragraph" w:customStyle="1" w:styleId="34fffb">
    <w:name w:val="34_Пример_Заголовок"/>
    <w:basedOn w:val="34f8"/>
    <w:next w:val="34f8"/>
    <w:rsid w:val="00C134D2"/>
    <w:pPr>
      <w:keepNext/>
      <w:spacing w:after="120"/>
    </w:pPr>
    <w:rPr>
      <w:b/>
      <w:lang w:eastAsia="ru-RU"/>
    </w:rPr>
  </w:style>
  <w:style w:type="character" w:styleId="a7">
    <w:name w:val="FollowedHyperlink"/>
    <w:rsid w:val="00C134D2"/>
    <w:rPr>
      <w:color w:val="auto"/>
    </w:rPr>
  </w:style>
  <w:style w:type="character" w:customStyle="1" w:styleId="34fffc">
    <w:name w:val="34_Знак_Нижний_индекс"/>
    <w:rsid w:val="00C134D2"/>
    <w:rPr>
      <w:vertAlign w:val="subscript"/>
    </w:rPr>
  </w:style>
  <w:style w:type="character" w:styleId="a8">
    <w:name w:val="footnote reference"/>
    <w:basedOn w:val="a1"/>
    <w:semiHidden/>
    <w:rsid w:val="00C134D2"/>
    <w:rPr>
      <w:vertAlign w:val="superscript"/>
    </w:rPr>
  </w:style>
  <w:style w:type="paragraph" w:styleId="a9">
    <w:name w:val="header"/>
    <w:basedOn w:val="34b"/>
    <w:link w:val="aa"/>
    <w:rsid w:val="00C134D2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C134D2"/>
    <w:rPr>
      <w:lang w:eastAsia="x-none"/>
    </w:rPr>
  </w:style>
  <w:style w:type="paragraph" w:styleId="ab">
    <w:name w:val="footer"/>
    <w:basedOn w:val="34b"/>
    <w:link w:val="ac"/>
    <w:rsid w:val="00C134D2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C134D2"/>
    <w:rPr>
      <w:lang w:eastAsia="x-none"/>
    </w:rPr>
  </w:style>
  <w:style w:type="numbering" w:customStyle="1" w:styleId="a">
    <w:name w:val="Приложение"/>
    <w:uiPriority w:val="99"/>
    <w:rsid w:val="00C134D2"/>
    <w:pPr>
      <w:numPr>
        <w:numId w:val="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C134D2"/>
    <w:pPr>
      <w:keepNext/>
    </w:pPr>
  </w:style>
  <w:style w:type="character" w:customStyle="1" w:styleId="3434">
    <w:name w:val="34_Список_Марк_3 Знак"/>
    <w:basedOn w:val="34d"/>
    <w:link w:val="3432"/>
    <w:rsid w:val="000A44B9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C134D2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C134D2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8635AF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8635AF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8635AF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C134D2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C134D2"/>
    <w:pPr>
      <w:numPr>
        <w:numId w:val="13"/>
      </w:numPr>
    </w:pPr>
  </w:style>
  <w:style w:type="paragraph" w:customStyle="1" w:styleId="344">
    <w:name w:val="34_Процедура_Подшаг"/>
    <w:basedOn w:val="34b"/>
    <w:link w:val="34ffff0"/>
    <w:qFormat/>
    <w:rsid w:val="00C134D2"/>
    <w:pPr>
      <w:numPr>
        <w:ilvl w:val="1"/>
        <w:numId w:val="13"/>
      </w:numPr>
    </w:pPr>
  </w:style>
  <w:style w:type="character" w:customStyle="1" w:styleId="34ffff">
    <w:name w:val="34_Процедура_Шаг Знак"/>
    <w:basedOn w:val="34d"/>
    <w:link w:val="340"/>
    <w:rsid w:val="008635AF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C134D2"/>
    <w:pPr>
      <w:keepNext/>
    </w:pPr>
  </w:style>
  <w:style w:type="character" w:customStyle="1" w:styleId="34ffff0">
    <w:name w:val="34_Процедура_Подшаг Знак"/>
    <w:basedOn w:val="34d"/>
    <w:link w:val="344"/>
    <w:rsid w:val="008635AF"/>
    <w:rPr>
      <w:sz w:val="24"/>
      <w:lang w:eastAsia="x-none"/>
    </w:rPr>
  </w:style>
  <w:style w:type="character" w:customStyle="1" w:styleId="34ffff2">
    <w:name w:val="34_Знак_Клавиши"/>
    <w:rsid w:val="00C134D2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C134D2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C134D2"/>
  </w:style>
  <w:style w:type="paragraph" w:styleId="ad">
    <w:name w:val="caption"/>
    <w:basedOn w:val="34b"/>
    <w:next w:val="34b"/>
    <w:rsid w:val="00796405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C134D2"/>
    <w:pPr>
      <w:numPr>
        <w:numId w:val="8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C134D2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C134D2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8635AF"/>
    <w:rPr>
      <w:sz w:val="24"/>
      <w:lang w:eastAsia="x-none"/>
    </w:rPr>
  </w:style>
  <w:style w:type="character" w:customStyle="1" w:styleId="ae">
    <w:name w:val="Основной текст Знак"/>
    <w:semiHidden/>
    <w:rsid w:val="00C134D2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C134D2"/>
    <w:rPr>
      <w:rFonts w:ascii="Arial" w:hAnsi="Arial"/>
    </w:rPr>
  </w:style>
  <w:style w:type="character" w:customStyle="1" w:styleId="af0">
    <w:name w:val="Тема примечания Знак"/>
    <w:semiHidden/>
    <w:rsid w:val="00C134D2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C134D2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C134D2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C134D2"/>
  </w:style>
  <w:style w:type="character" w:styleId="af3">
    <w:name w:val="annotation reference"/>
    <w:semiHidden/>
    <w:rsid w:val="00C134D2"/>
    <w:rPr>
      <w:sz w:val="16"/>
      <w:szCs w:val="16"/>
    </w:rPr>
  </w:style>
  <w:style w:type="character" w:styleId="af4">
    <w:name w:val="page number"/>
    <w:rsid w:val="00C134D2"/>
  </w:style>
  <w:style w:type="paragraph" w:styleId="af5">
    <w:name w:val="Body Text"/>
    <w:basedOn w:val="a0"/>
    <w:link w:val="13"/>
    <w:semiHidden/>
    <w:unhideWhenUsed/>
    <w:rsid w:val="00C134D2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C134D2"/>
    <w:rPr>
      <w:sz w:val="24"/>
    </w:rPr>
  </w:style>
  <w:style w:type="paragraph" w:styleId="af6">
    <w:name w:val="annotation subject"/>
    <w:basedOn w:val="af2"/>
    <w:next w:val="af2"/>
    <w:link w:val="14"/>
    <w:semiHidden/>
    <w:rsid w:val="00C134D2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C134D2"/>
    <w:rPr>
      <w:b/>
      <w:bCs/>
    </w:rPr>
  </w:style>
  <w:style w:type="paragraph" w:styleId="af7">
    <w:name w:val="Balloon Text"/>
    <w:basedOn w:val="a0"/>
    <w:link w:val="15"/>
    <w:semiHidden/>
    <w:rsid w:val="00C134D2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C134D2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C134D2"/>
  </w:style>
  <w:style w:type="paragraph" w:customStyle="1" w:styleId="34ffff9">
    <w:name w:val="34_ТЛ_Подпись"/>
    <w:basedOn w:val="34f6"/>
    <w:rsid w:val="00C134D2"/>
  </w:style>
  <w:style w:type="paragraph" w:customStyle="1" w:styleId="34ffffa">
    <w:name w:val="34_ТЛ_Подпись_скрытый"/>
    <w:basedOn w:val="34ffff9"/>
    <w:rsid w:val="00C134D2"/>
    <w:rPr>
      <w:vanish/>
    </w:rPr>
  </w:style>
  <w:style w:type="paragraph" w:customStyle="1" w:styleId="34ffffb">
    <w:name w:val="34_Комментарий_Философта"/>
    <w:basedOn w:val="34b"/>
    <w:rsid w:val="00C134D2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C134D2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C134D2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C134D2"/>
    <w:rPr>
      <w:b/>
    </w:rPr>
  </w:style>
  <w:style w:type="paragraph" w:customStyle="1" w:styleId="34ffffe">
    <w:name w:val="34_Таблица_Сноска_Линия"/>
    <w:basedOn w:val="34fff7"/>
    <w:next w:val="34fff7"/>
    <w:rsid w:val="00C134D2"/>
    <w:pPr>
      <w:keepNext/>
    </w:pPr>
  </w:style>
  <w:style w:type="paragraph" w:customStyle="1" w:styleId="34fffff">
    <w:name w:val="34_Таблица_Примечание"/>
    <w:basedOn w:val="34fff7"/>
    <w:rsid w:val="00C134D2"/>
  </w:style>
  <w:style w:type="character" w:customStyle="1" w:styleId="34fffff0">
    <w:name w:val="34_Знак_Значение"/>
    <w:qFormat/>
    <w:rsid w:val="00C134D2"/>
    <w:rPr>
      <w:rFonts w:ascii="Calibri" w:hAnsi="Calibri"/>
    </w:rPr>
  </w:style>
  <w:style w:type="character" w:styleId="af8">
    <w:name w:val="Hyperlink"/>
    <w:rsid w:val="00C134D2"/>
    <w:rPr>
      <w:color w:val="0000FF"/>
      <w:u w:val="single"/>
    </w:rPr>
  </w:style>
  <w:style w:type="paragraph" w:customStyle="1" w:styleId="34fffff1">
    <w:name w:val="34_Рисунок_Подпись"/>
    <w:basedOn w:val="34b"/>
    <w:rsid w:val="00C134D2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Ведомость_1я_страница"/>
    <w:basedOn w:val="34b"/>
    <w:rsid w:val="00C134D2"/>
    <w:pPr>
      <w:spacing w:before="1860"/>
    </w:pPr>
  </w:style>
  <w:style w:type="paragraph" w:customStyle="1" w:styleId="34fffff2">
    <w:name w:val="34_ТЛ_Количество_листов"/>
    <w:basedOn w:val="34f5"/>
    <w:next w:val="34f5"/>
    <w:rsid w:val="00C134D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C134D2"/>
    <w:pPr>
      <w:numPr>
        <w:numId w:val="9"/>
      </w:numPr>
    </w:pPr>
  </w:style>
  <w:style w:type="paragraph" w:customStyle="1" w:styleId="34fffff3">
    <w:name w:val="34_Процедура_Заголовок"/>
    <w:basedOn w:val="34b"/>
    <w:next w:val="34ffff1"/>
    <w:rsid w:val="00C134D2"/>
    <w:pPr>
      <w:keepNext/>
      <w:keepLines/>
      <w:spacing w:before="360" w:after="120"/>
    </w:pPr>
    <w:rPr>
      <w:b/>
    </w:rPr>
  </w:style>
  <w:style w:type="paragraph" w:customStyle="1" w:styleId="341f">
    <w:name w:val="34_Колонтитул_Нижний_1я_страница"/>
    <w:basedOn w:val="34b"/>
    <w:rsid w:val="00C134D2"/>
    <w:pPr>
      <w:spacing w:before="2320"/>
    </w:pPr>
  </w:style>
  <w:style w:type="character" w:customStyle="1" w:styleId="3427">
    <w:name w:val="34_Список_Абзац_2 Знак"/>
    <w:basedOn w:val="341f0"/>
    <w:link w:val="3428"/>
    <w:rsid w:val="00C134D2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2351DC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C134D2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C134D2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C134D2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C134D2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C134D2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C134D2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C134D2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C134D2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C134D2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C134D2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C134D2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C134D2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C134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796405"/>
    <w:pPr>
      <w:numPr>
        <w:numId w:val="10"/>
      </w:numPr>
    </w:pPr>
  </w:style>
  <w:style w:type="paragraph" w:customStyle="1" w:styleId="34fffff6">
    <w:name w:val="34_Таблица_Подзаголовок"/>
    <w:basedOn w:val="34ff6"/>
    <w:link w:val="34fffff7"/>
    <w:rsid w:val="00C134D2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C134D2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C134D2"/>
    <w:pPr>
      <w:jc w:val="center"/>
    </w:pPr>
  </w:style>
  <w:style w:type="paragraph" w:customStyle="1" w:styleId="3411">
    <w:name w:val="34_Таблица_Список_Марк_1_без_отступа"/>
    <w:basedOn w:val="34ff6"/>
    <w:rsid w:val="00C134D2"/>
    <w:pPr>
      <w:numPr>
        <w:numId w:val="17"/>
      </w:numPr>
    </w:pPr>
  </w:style>
  <w:style w:type="paragraph" w:customStyle="1" w:styleId="34fffff9">
    <w:name w:val="34_Формула"/>
    <w:basedOn w:val="a0"/>
    <w:rsid w:val="00C134D2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C134D2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C134D2"/>
    <w:pPr>
      <w:ind w:left="680"/>
    </w:pPr>
  </w:style>
  <w:style w:type="character" w:styleId="afa">
    <w:name w:val="Unresolved Mention"/>
    <w:basedOn w:val="a1"/>
    <w:uiPriority w:val="99"/>
    <w:semiHidden/>
    <w:unhideWhenUsed/>
    <w:rsid w:val="00E855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2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9987D2-067B-4A24-A9FC-D292E7A49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1045</TotalTime>
  <Pages>4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Ведомость технического проекта</vt:lpstr>
    </vt:vector>
  </TitlesOfParts>
  <Company>ООО НПП «ЭСН»</Company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Ведомость технического проекта</dc:title>
  <dc:subject/>
  <dc:creator>Oksana</dc:creator>
  <cp:keywords/>
  <dc:description/>
  <cp:lastModifiedBy>Илья Чураков</cp:lastModifiedBy>
  <cp:revision>5</cp:revision>
  <cp:lastPrinted>2014-09-08T01:50:00Z</cp:lastPrinted>
  <dcterms:created xsi:type="dcterms:W3CDTF">2025-08-29T10:27:00Z</dcterms:created>
  <dcterms:modified xsi:type="dcterms:W3CDTF">2025-09-15T03:21:00Z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ТП.ТП</vt:lpwstr>
  </property>
  <property fmtid="{D5CDD505-2E9C-101B-9397-08002B2CF9AE}" pid="8" name="год_издания">
    <vt:lpwstr>2025</vt:lpwstr>
  </property>
</Properties>
</file>