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B263E" w14:textId="5813C5FF" w:rsidR="009E072F" w:rsidRDefault="00EB22D9" w:rsidP="00801734">
      <w:pPr>
        <w:pStyle w:val="34ffffc"/>
      </w:pPr>
      <w:r>
        <w:fldChar w:fldCharType="begin"/>
      </w:r>
      <w:r>
        <w:instrText xml:space="preserve"> DOCPROPERTY  Company  \* MERGEFORMAT </w:instrText>
      </w:r>
      <w:r>
        <w:fldChar w:fldCharType="separate"/>
      </w:r>
      <w:r w:rsidR="00D12409">
        <w:t>ООО НПП «ЭСН»</w:t>
      </w:r>
      <w:r>
        <w:fldChar w:fldCharType="end"/>
      </w:r>
    </w:p>
    <w:p w14:paraId="0DF6C2B6" w14:textId="77777777" w:rsidR="009E072F" w:rsidRPr="00C816E8" w:rsidRDefault="009E072F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5554"/>
        <w:gridCol w:w="4563"/>
      </w:tblGrid>
      <w:tr w:rsidR="009E072F" w:rsidRPr="00C816E8" w14:paraId="1F1E68AF" w14:textId="77777777" w:rsidTr="00345A40">
        <w:trPr>
          <w:trHeight w:val="360"/>
        </w:trPr>
        <w:tc>
          <w:tcPr>
            <w:tcW w:w="5554" w:type="dxa"/>
            <w:vMerge w:val="restart"/>
          </w:tcPr>
          <w:p w14:paraId="76685E74" w14:textId="4567A5AD" w:rsidR="009E072F" w:rsidRPr="00C816E8" w:rsidRDefault="009E072F" w:rsidP="00345A40">
            <w:pPr>
              <w:pStyle w:val="34ffff9"/>
            </w:pPr>
          </w:p>
        </w:tc>
        <w:tc>
          <w:tcPr>
            <w:tcW w:w="4563" w:type="dxa"/>
          </w:tcPr>
          <w:p w14:paraId="1CFC88F2" w14:textId="39030F1D" w:rsidR="009E072F" w:rsidRPr="00C816E8" w:rsidRDefault="009E072F" w:rsidP="00345A40">
            <w:pPr>
              <w:pStyle w:val="34ffff8"/>
            </w:pPr>
          </w:p>
        </w:tc>
      </w:tr>
      <w:tr w:rsidR="009E072F" w:rsidRPr="00C816E8" w14:paraId="14AE11C6" w14:textId="77777777" w:rsidTr="00345A40">
        <w:trPr>
          <w:trHeight w:val="630"/>
        </w:trPr>
        <w:tc>
          <w:tcPr>
            <w:tcW w:w="5554" w:type="dxa"/>
            <w:vMerge/>
          </w:tcPr>
          <w:p w14:paraId="6CA2C0F6" w14:textId="77777777" w:rsidR="009E072F" w:rsidRPr="00C816E8" w:rsidRDefault="009E072F" w:rsidP="00345A40"/>
        </w:tc>
        <w:tc>
          <w:tcPr>
            <w:tcW w:w="4563" w:type="dxa"/>
          </w:tcPr>
          <w:p w14:paraId="3AD190D5" w14:textId="344BA508" w:rsidR="009E072F" w:rsidRPr="00C816E8" w:rsidRDefault="009E072F" w:rsidP="00345A40">
            <w:pPr>
              <w:pStyle w:val="34ffff9"/>
            </w:pPr>
          </w:p>
        </w:tc>
      </w:tr>
      <w:tr w:rsidR="009E072F" w:rsidRPr="00C816E8" w14:paraId="5F195650" w14:textId="77777777" w:rsidTr="00345A40">
        <w:trPr>
          <w:trHeight w:val="353"/>
        </w:trPr>
        <w:tc>
          <w:tcPr>
            <w:tcW w:w="5554" w:type="dxa"/>
            <w:vMerge/>
          </w:tcPr>
          <w:p w14:paraId="74EC9CF6" w14:textId="77777777" w:rsidR="009E072F" w:rsidRPr="00C816E8" w:rsidRDefault="009E072F" w:rsidP="00345A40"/>
        </w:tc>
        <w:tc>
          <w:tcPr>
            <w:tcW w:w="4563" w:type="dxa"/>
          </w:tcPr>
          <w:p w14:paraId="4398FC71" w14:textId="5506ECCF" w:rsidR="009E072F" w:rsidRPr="00C816E8" w:rsidRDefault="009E072F" w:rsidP="00B617AD">
            <w:pPr>
              <w:pStyle w:val="34ffff9"/>
            </w:pPr>
          </w:p>
        </w:tc>
      </w:tr>
    </w:tbl>
    <w:p w14:paraId="6A111E0A" w14:textId="77777777" w:rsidR="009E072F" w:rsidRPr="00C816E8" w:rsidRDefault="009E072F" w:rsidP="00801734">
      <w:pPr>
        <w:pStyle w:val="34f5"/>
      </w:pPr>
    </w:p>
    <w:p w14:paraId="2DBA63D0" w14:textId="77777777" w:rsidR="009E072F" w:rsidRDefault="009E072F" w:rsidP="00801734">
      <w:pPr>
        <w:pStyle w:val="34f5"/>
      </w:pPr>
    </w:p>
    <w:p w14:paraId="6293F7E7" w14:textId="77777777" w:rsidR="009E072F" w:rsidRDefault="009E072F" w:rsidP="00801734">
      <w:pPr>
        <w:pStyle w:val="34f5"/>
      </w:pPr>
    </w:p>
    <w:p w14:paraId="619A54D9" w14:textId="77777777" w:rsidR="009E072F" w:rsidRPr="00C816E8" w:rsidRDefault="009E072F" w:rsidP="00801734">
      <w:pPr>
        <w:pStyle w:val="34f5"/>
      </w:pPr>
    </w:p>
    <w:p w14:paraId="78B5F34D" w14:textId="77777777" w:rsidR="009E072F" w:rsidRPr="00C816E8" w:rsidRDefault="009E072F" w:rsidP="00801734">
      <w:pPr>
        <w:pStyle w:val="34f5"/>
      </w:pPr>
    </w:p>
    <w:p w14:paraId="7743D571" w14:textId="4D41A8A3" w:rsidR="009E072F" w:rsidRPr="00C816E8" w:rsidRDefault="00D12409" w:rsidP="00801734">
      <w:pPr>
        <w:pStyle w:val="34ffb"/>
      </w:pPr>
      <w:fldSimple w:instr=" DOCPROPERTY  полное_название_системы  \* MERGEFORMAT ">
        <w:r>
          <w:t>Строительство водогрейной котельной 400 Гкал/час на территории Ивановской ТЭЦ-2</w:t>
        </w:r>
      </w:fldSimple>
    </w:p>
    <w:p w14:paraId="006055A7" w14:textId="7A17797D" w:rsidR="009E072F" w:rsidRPr="00C816E8" w:rsidRDefault="009E072F" w:rsidP="00801734">
      <w:pPr>
        <w:pStyle w:val="34ffc"/>
      </w:pPr>
      <w:r w:rsidRPr="00C816E8">
        <w:t>(</w:t>
      </w:r>
      <w:fldSimple w:instr=" DOCPROPERTY  краткое_название_системы  \* MERGEFORMAT ">
        <w:r w:rsidR="00D12409">
          <w:t>878.2023</w:t>
        </w:r>
      </w:fldSimple>
      <w:r w:rsidRPr="00C816E8">
        <w:t>)</w:t>
      </w:r>
    </w:p>
    <w:p w14:paraId="0AC2960D" w14:textId="1FFFED83" w:rsidR="009E072F" w:rsidRPr="00C816E8" w:rsidRDefault="00D12409" w:rsidP="00801734">
      <w:pPr>
        <w:pStyle w:val="34ffd"/>
      </w:pPr>
      <w:fldSimple w:instr=" DOCPROPERTY  Title  \* MERGEFORMAT ">
        <w:r>
          <w:t>Структурная схема цифрового обмена с адресацией цифровых сетей</w:t>
        </w:r>
      </w:fldSimple>
    </w:p>
    <w:p w14:paraId="660334E8" w14:textId="2B3EA6D8" w:rsidR="009E072F" w:rsidRDefault="009E072F" w:rsidP="00801734">
      <w:pPr>
        <w:pStyle w:val="34ffa"/>
      </w:pPr>
      <w:r w:rsidRPr="00C816E8">
        <w:fldChar w:fldCharType="begin"/>
      </w:r>
      <w:r w:rsidRPr="00C816E8">
        <w:instrText xml:space="preserve"> DOCPROPERTY  </w:instrText>
      </w:r>
      <w:r w:rsidRPr="00C816E8">
        <w:rPr>
          <w:highlight w:val="lightGray"/>
        </w:rPr>
        <w:instrText>обозначение</w:instrText>
      </w:r>
      <w:r w:rsidRPr="00C816E8">
        <w:instrText xml:space="preserve">_документа  \* MERGEFORMAT </w:instrText>
      </w:r>
      <w:r w:rsidRPr="00C816E8">
        <w:fldChar w:fldCharType="separate"/>
      </w:r>
      <w:r w:rsidR="00D12409">
        <w:t>878.2023-АСУ ТП.Г1</w:t>
      </w:r>
      <w:r w:rsidRPr="00C816E8">
        <w:fldChar w:fldCharType="end"/>
      </w:r>
    </w:p>
    <w:p w14:paraId="24119BBD" w14:textId="77777777" w:rsidR="009E072F" w:rsidRPr="00C066F1" w:rsidRDefault="009E072F" w:rsidP="00801734">
      <w:pPr>
        <w:pStyle w:val="34f5"/>
      </w:pPr>
    </w:p>
    <w:p w14:paraId="529068B1" w14:textId="77777777" w:rsidR="007227BB" w:rsidRPr="00C066F1" w:rsidRDefault="007227BB" w:rsidP="00801734">
      <w:pPr>
        <w:pStyle w:val="34f5"/>
      </w:pPr>
    </w:p>
    <w:p w14:paraId="090D2FA3" w14:textId="01050F2F" w:rsidR="009E072F" w:rsidRPr="00FA5787" w:rsidRDefault="00897ECE" w:rsidP="00801734">
      <w:pPr>
        <w:pStyle w:val="34f5"/>
      </w:pPr>
      <w:r>
        <w:t>Том 42</w:t>
      </w:r>
    </w:p>
    <w:p w14:paraId="59E931D1" w14:textId="77777777" w:rsidR="00C066F1" w:rsidRPr="00FA5787" w:rsidRDefault="00C066F1" w:rsidP="00801734">
      <w:pPr>
        <w:pStyle w:val="34f5"/>
      </w:pPr>
    </w:p>
    <w:p w14:paraId="62290234" w14:textId="77777777" w:rsidR="009E072F" w:rsidRDefault="009E072F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4564"/>
        <w:gridCol w:w="990"/>
        <w:gridCol w:w="4563"/>
      </w:tblGrid>
      <w:tr w:rsidR="009E072F" w:rsidRPr="00C816E8" w14:paraId="5D884335" w14:textId="77777777" w:rsidTr="00345A40">
        <w:trPr>
          <w:trHeight w:val="404"/>
        </w:trPr>
        <w:tc>
          <w:tcPr>
            <w:tcW w:w="4564" w:type="dxa"/>
            <w:vAlign w:val="center"/>
          </w:tcPr>
          <w:p w14:paraId="5A467894" w14:textId="3A24227D" w:rsidR="009E072F" w:rsidRPr="00C816E8" w:rsidRDefault="009E072F" w:rsidP="00345A40">
            <w:pPr>
              <w:pStyle w:val="34ffff8"/>
            </w:pPr>
          </w:p>
        </w:tc>
        <w:tc>
          <w:tcPr>
            <w:tcW w:w="990" w:type="dxa"/>
            <w:vAlign w:val="center"/>
          </w:tcPr>
          <w:p w14:paraId="5C8CB0FD" w14:textId="77777777" w:rsidR="009E072F" w:rsidRPr="00C816E8" w:rsidRDefault="009E072F" w:rsidP="00345A40">
            <w:pPr>
              <w:pStyle w:val="34ffff9"/>
            </w:pPr>
          </w:p>
        </w:tc>
        <w:tc>
          <w:tcPr>
            <w:tcW w:w="4563" w:type="dxa"/>
            <w:vAlign w:val="center"/>
          </w:tcPr>
          <w:p w14:paraId="1C6EB0FB" w14:textId="77777777" w:rsidR="009E072F" w:rsidRPr="00C816E8" w:rsidRDefault="009E072F" w:rsidP="00345A40">
            <w:pPr>
              <w:pStyle w:val="34ffff9"/>
            </w:pPr>
          </w:p>
        </w:tc>
      </w:tr>
      <w:tr w:rsidR="009E072F" w:rsidRPr="00C816E8" w14:paraId="7191B237" w14:textId="77777777" w:rsidTr="00345A40">
        <w:trPr>
          <w:trHeight w:val="868"/>
        </w:trPr>
        <w:tc>
          <w:tcPr>
            <w:tcW w:w="4564" w:type="dxa"/>
          </w:tcPr>
          <w:p w14:paraId="4F8720AB" w14:textId="58BE7505" w:rsidR="009E072F" w:rsidRPr="00C816E8" w:rsidRDefault="009E072F" w:rsidP="00345A40">
            <w:pPr>
              <w:pStyle w:val="34ffff9"/>
            </w:pPr>
          </w:p>
        </w:tc>
        <w:tc>
          <w:tcPr>
            <w:tcW w:w="990" w:type="dxa"/>
          </w:tcPr>
          <w:p w14:paraId="0DFD26DA" w14:textId="77777777" w:rsidR="009E072F" w:rsidRPr="00C816E8" w:rsidRDefault="009E072F" w:rsidP="00345A40">
            <w:pPr>
              <w:pStyle w:val="34ffff9"/>
            </w:pPr>
          </w:p>
        </w:tc>
        <w:tc>
          <w:tcPr>
            <w:tcW w:w="4563" w:type="dxa"/>
          </w:tcPr>
          <w:p w14:paraId="43C82DCC" w14:textId="174BF9E5" w:rsidR="009E072F" w:rsidRPr="00C816E8" w:rsidRDefault="009E072F" w:rsidP="00345A40">
            <w:pPr>
              <w:pStyle w:val="34ffff9"/>
            </w:pPr>
          </w:p>
        </w:tc>
      </w:tr>
      <w:tr w:rsidR="009E072F" w:rsidRPr="00C816E8" w14:paraId="7A621D4D" w14:textId="77777777" w:rsidTr="00345A40">
        <w:trPr>
          <w:trHeight w:val="404"/>
        </w:trPr>
        <w:tc>
          <w:tcPr>
            <w:tcW w:w="4564" w:type="dxa"/>
          </w:tcPr>
          <w:p w14:paraId="1F392E01" w14:textId="0BBCADEB" w:rsidR="009E072F" w:rsidRPr="00C816E8" w:rsidRDefault="009E072F" w:rsidP="00345A40">
            <w:pPr>
              <w:pStyle w:val="34ffff9"/>
            </w:pPr>
          </w:p>
        </w:tc>
        <w:tc>
          <w:tcPr>
            <w:tcW w:w="990" w:type="dxa"/>
          </w:tcPr>
          <w:p w14:paraId="6FA699BA" w14:textId="77777777" w:rsidR="009E072F" w:rsidRPr="00C816E8" w:rsidRDefault="009E072F" w:rsidP="00345A40">
            <w:pPr>
              <w:pStyle w:val="34ffff9"/>
            </w:pPr>
          </w:p>
        </w:tc>
        <w:tc>
          <w:tcPr>
            <w:tcW w:w="4563" w:type="dxa"/>
          </w:tcPr>
          <w:p w14:paraId="5884D166" w14:textId="1D9C2ED0" w:rsidR="009E072F" w:rsidRPr="00C816E8" w:rsidRDefault="009E072F" w:rsidP="00B617AD">
            <w:pPr>
              <w:pStyle w:val="34ffff9"/>
            </w:pPr>
          </w:p>
        </w:tc>
      </w:tr>
      <w:tr w:rsidR="009E072F" w:rsidRPr="00C816E8" w14:paraId="76A56C98" w14:textId="77777777" w:rsidTr="00345A40">
        <w:trPr>
          <w:trHeight w:val="404"/>
        </w:trPr>
        <w:tc>
          <w:tcPr>
            <w:tcW w:w="4564" w:type="dxa"/>
            <w:vAlign w:val="center"/>
          </w:tcPr>
          <w:p w14:paraId="210B1EB7" w14:textId="77777777" w:rsidR="009E072F" w:rsidRPr="00C816E8" w:rsidRDefault="009E072F" w:rsidP="00345A40">
            <w:pPr>
              <w:pStyle w:val="34ffff8"/>
            </w:pPr>
          </w:p>
        </w:tc>
        <w:tc>
          <w:tcPr>
            <w:tcW w:w="990" w:type="dxa"/>
            <w:vAlign w:val="center"/>
          </w:tcPr>
          <w:p w14:paraId="42A6232E" w14:textId="77777777" w:rsidR="009E072F" w:rsidRPr="00C816E8" w:rsidRDefault="009E072F" w:rsidP="00345A40">
            <w:pPr>
              <w:pStyle w:val="34ffff8"/>
            </w:pPr>
          </w:p>
        </w:tc>
        <w:tc>
          <w:tcPr>
            <w:tcW w:w="4563" w:type="dxa"/>
            <w:vAlign w:val="center"/>
          </w:tcPr>
          <w:p w14:paraId="7AA0673C" w14:textId="77777777" w:rsidR="009E072F" w:rsidRPr="00C816E8" w:rsidRDefault="009E072F" w:rsidP="00345A40">
            <w:pPr>
              <w:pStyle w:val="34ffff8"/>
            </w:pPr>
          </w:p>
        </w:tc>
      </w:tr>
      <w:tr w:rsidR="009E072F" w:rsidRPr="00C816E8" w14:paraId="5A592380" w14:textId="77777777" w:rsidTr="00345A40">
        <w:trPr>
          <w:trHeight w:val="864"/>
        </w:trPr>
        <w:tc>
          <w:tcPr>
            <w:tcW w:w="4564" w:type="dxa"/>
          </w:tcPr>
          <w:p w14:paraId="4343F08A" w14:textId="2EB5476D" w:rsidR="009E072F" w:rsidRPr="00C816E8" w:rsidRDefault="009E072F" w:rsidP="00345A40">
            <w:pPr>
              <w:pStyle w:val="34ffff9"/>
            </w:pPr>
          </w:p>
        </w:tc>
        <w:tc>
          <w:tcPr>
            <w:tcW w:w="990" w:type="dxa"/>
          </w:tcPr>
          <w:p w14:paraId="206FB893" w14:textId="77777777" w:rsidR="009E072F" w:rsidRPr="00C816E8" w:rsidRDefault="009E072F" w:rsidP="00345A40">
            <w:pPr>
              <w:pStyle w:val="34ffff9"/>
            </w:pPr>
          </w:p>
        </w:tc>
        <w:tc>
          <w:tcPr>
            <w:tcW w:w="4563" w:type="dxa"/>
          </w:tcPr>
          <w:p w14:paraId="79089C17" w14:textId="6068C75E" w:rsidR="009E072F" w:rsidRPr="00C816E8" w:rsidRDefault="009E072F" w:rsidP="00345A40">
            <w:pPr>
              <w:pStyle w:val="34ffff9"/>
            </w:pPr>
          </w:p>
        </w:tc>
      </w:tr>
      <w:tr w:rsidR="009E072F" w:rsidRPr="00C816E8" w14:paraId="3F660163" w14:textId="77777777" w:rsidTr="00345A40">
        <w:trPr>
          <w:trHeight w:val="643"/>
        </w:trPr>
        <w:tc>
          <w:tcPr>
            <w:tcW w:w="4564" w:type="dxa"/>
          </w:tcPr>
          <w:p w14:paraId="17384ACF" w14:textId="4418505E" w:rsidR="009E072F" w:rsidRPr="00C816E8" w:rsidRDefault="009E072F" w:rsidP="00B617AD">
            <w:pPr>
              <w:pStyle w:val="34ffff9"/>
            </w:pPr>
          </w:p>
        </w:tc>
        <w:tc>
          <w:tcPr>
            <w:tcW w:w="990" w:type="dxa"/>
          </w:tcPr>
          <w:p w14:paraId="659AA3AA" w14:textId="77777777" w:rsidR="009E072F" w:rsidRPr="00C816E8" w:rsidRDefault="009E072F" w:rsidP="00345A40">
            <w:pPr>
              <w:pStyle w:val="34ffff9"/>
            </w:pPr>
          </w:p>
        </w:tc>
        <w:tc>
          <w:tcPr>
            <w:tcW w:w="4563" w:type="dxa"/>
          </w:tcPr>
          <w:p w14:paraId="397E5A96" w14:textId="7B81F81C" w:rsidR="009E072F" w:rsidRPr="00C816E8" w:rsidRDefault="009E072F" w:rsidP="00B617AD">
            <w:pPr>
              <w:pStyle w:val="34ffff9"/>
            </w:pPr>
          </w:p>
        </w:tc>
      </w:tr>
    </w:tbl>
    <w:p w14:paraId="47500516" w14:textId="77777777" w:rsidR="009E072F" w:rsidRPr="00801734" w:rsidRDefault="009E072F" w:rsidP="00801734">
      <w:pPr>
        <w:pStyle w:val="34f5"/>
        <w:rPr>
          <w:lang w:val="en-US"/>
        </w:rPr>
      </w:pPr>
    </w:p>
    <w:p w14:paraId="63DFF9D4" w14:textId="77777777" w:rsidR="00E3465E" w:rsidRPr="00E3465E" w:rsidRDefault="00E3465E" w:rsidP="00264594">
      <w:pPr>
        <w:pStyle w:val="34f5"/>
      </w:pPr>
    </w:p>
    <w:p w14:paraId="228015E1" w14:textId="77777777" w:rsidR="0069117E" w:rsidRDefault="0069117E" w:rsidP="003F38DF">
      <w:pPr>
        <w:pStyle w:val="34b"/>
        <w:sectPr w:rsidR="0069117E" w:rsidSect="00BA437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851" w:right="567" w:bottom="851" w:left="1418" w:header="284" w:footer="340" w:gutter="0"/>
          <w:cols w:space="708"/>
          <w:docGrid w:linePitch="360"/>
        </w:sectPr>
      </w:pPr>
    </w:p>
    <w:p w14:paraId="26D426BE" w14:textId="77777777" w:rsidR="00C53AC2" w:rsidRDefault="00E85E29" w:rsidP="00E85E29">
      <w:pPr>
        <w:pStyle w:val="3418"/>
      </w:pPr>
      <w:r>
        <w:lastRenderedPageBreak/>
        <w:t>Содержание</w:t>
      </w:r>
    </w:p>
    <w:p w14:paraId="2E8CADB8" w14:textId="46D4D19A" w:rsidR="00CA7E70" w:rsidRDefault="00380491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r>
        <w:fldChar w:fldCharType="begin"/>
      </w:r>
      <w:r>
        <w:instrText xml:space="preserve"> TOC \o "2-3" </w:instrText>
      </w:r>
      <w:r w:rsidRPr="00380491">
        <w:instrText xml:space="preserve">\f </w:instrText>
      </w:r>
      <w:r>
        <w:instrText xml:space="preserve">\h \z \t "Заголовок 1;1;34_Заголовок_1_Дополнительный;1" </w:instrText>
      </w:r>
      <w:r>
        <w:fldChar w:fldCharType="separate"/>
      </w:r>
      <w:hyperlink w:anchor="_Toc215646580" w:history="1">
        <w:r w:rsidR="00CA7E70" w:rsidRPr="00F25AB8">
          <w:rPr>
            <w:rStyle w:val="a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</w:t>
        </w:r>
        <w:r w:rsidR="00CA7E70" w:rsidRPr="00F25AB8">
          <w:rPr>
            <w:rStyle w:val="af8"/>
            <w:bCs/>
          </w:rPr>
          <w:t xml:space="preserve"> Схема локальной вычислительной сети</w:t>
        </w:r>
        <w:r w:rsidR="00CA7E70">
          <w:rPr>
            <w:webHidden/>
          </w:rPr>
          <w:tab/>
        </w:r>
        <w:r w:rsidR="00CA7E70">
          <w:rPr>
            <w:webHidden/>
          </w:rPr>
          <w:fldChar w:fldCharType="begin"/>
        </w:r>
        <w:r w:rsidR="00CA7E70">
          <w:rPr>
            <w:webHidden/>
          </w:rPr>
          <w:instrText xml:space="preserve"> PAGEREF _Toc215646580 \h </w:instrText>
        </w:r>
        <w:r w:rsidR="00CA7E70">
          <w:rPr>
            <w:webHidden/>
          </w:rPr>
        </w:r>
        <w:r w:rsidR="00CA7E70">
          <w:rPr>
            <w:webHidden/>
          </w:rPr>
          <w:fldChar w:fldCharType="separate"/>
        </w:r>
        <w:r w:rsidR="00CA7E70">
          <w:rPr>
            <w:webHidden/>
          </w:rPr>
          <w:t>3</w:t>
        </w:r>
        <w:r w:rsidR="00CA7E70">
          <w:rPr>
            <w:webHidden/>
          </w:rPr>
          <w:fldChar w:fldCharType="end"/>
        </w:r>
      </w:hyperlink>
    </w:p>
    <w:p w14:paraId="65F13B31" w14:textId="796044F1" w:rsidR="00CA7E70" w:rsidRDefault="00CA7E70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15646581" w:history="1">
        <w:r w:rsidRPr="00F25AB8">
          <w:rPr>
            <w:rStyle w:val="a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</w:t>
        </w:r>
        <w:r w:rsidRPr="00F25AB8">
          <w:rPr>
            <w:rStyle w:val="af8"/>
            <w:bCs/>
          </w:rPr>
          <w:t xml:space="preserve"> Таблица адресов сетевых устройств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_Toc215646581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7278AE59" w14:textId="62B6983C" w:rsidR="00CA7E70" w:rsidRDefault="00CA7E70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15646582" w:history="1">
        <w:r w:rsidRPr="00F25AB8">
          <w:rPr>
            <w:rStyle w:val="a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</w:t>
        </w:r>
        <w:r w:rsidRPr="00F25AB8">
          <w:rPr>
            <w:rStyle w:val="af8"/>
          </w:rPr>
          <w:t xml:space="preserve"> АСУ ТП ВК F0CJU01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_Toc215646582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1AC58D96" w14:textId="6B9E8354" w:rsidR="00CA7E70" w:rsidRDefault="00CA7E70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15646583" w:history="1">
        <w:r w:rsidRPr="00F25AB8">
          <w:rPr>
            <w:rStyle w:val="a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</w:t>
        </w:r>
        <w:r w:rsidRPr="00F25AB8">
          <w:rPr>
            <w:rStyle w:val="af8"/>
            <w:bCs/>
          </w:rPr>
          <w:t xml:space="preserve"> АСУ ТП Здания теплообменников N1CJU01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_Toc215646583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27D573B5" w14:textId="7EF5AADA" w:rsidR="00CA7E70" w:rsidRDefault="00CA7E70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15646584" w:history="1">
        <w:r w:rsidRPr="00F25AB8">
          <w:rPr>
            <w:rStyle w:val="a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</w:t>
        </w:r>
        <w:r w:rsidRPr="00F25AB8">
          <w:rPr>
            <w:rStyle w:val="af8"/>
            <w:bCs/>
          </w:rPr>
          <w:t xml:space="preserve"> АСУ ТП НАБ N2CJU01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_Toc215646584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42C4B3C8" w14:textId="2423A31E" w:rsidR="00CA7E70" w:rsidRDefault="00CA7E70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15646585" w:history="1">
        <w:r w:rsidRPr="00F25AB8">
          <w:rPr>
            <w:rStyle w:val="a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6</w:t>
        </w:r>
        <w:r w:rsidRPr="00F25AB8">
          <w:rPr>
            <w:rStyle w:val="af8"/>
            <w:bCs/>
          </w:rPr>
          <w:t xml:space="preserve"> АСУ ТП ГРП-1 E1CJU01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_Toc215646585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0F31CF02" w14:textId="4E87C676" w:rsidR="00CA7E70" w:rsidRDefault="00CA7E70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15646586" w:history="1">
        <w:r w:rsidRPr="00F25AB8">
          <w:rPr>
            <w:rStyle w:val="a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7</w:t>
        </w:r>
        <w:r w:rsidRPr="00F25AB8">
          <w:rPr>
            <w:rStyle w:val="af8"/>
            <w:bCs/>
          </w:rPr>
          <w:t xml:space="preserve"> АСУ ТП ГРП-2 E2CJU01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_Toc215646586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04DF40EB" w14:textId="206B0A92" w:rsidR="00CA7E70" w:rsidRDefault="00CA7E70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15646587" w:history="1">
        <w:r w:rsidRPr="00F25AB8">
          <w:rPr>
            <w:rStyle w:val="a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8</w:t>
        </w:r>
        <w:r w:rsidRPr="00F25AB8">
          <w:rPr>
            <w:rStyle w:val="af8"/>
            <w:bCs/>
          </w:rPr>
          <w:t xml:space="preserve"> АСУ ТП ЭТО E3CJU01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_Toc215646587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03CA2BE6" w14:textId="0B3A3EED" w:rsidR="00CA7E70" w:rsidRDefault="00CA7E70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15646588" w:history="1">
        <w:r w:rsidRPr="00F25AB8">
          <w:rPr>
            <w:rStyle w:val="a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9</w:t>
        </w:r>
        <w:r w:rsidRPr="00F25AB8">
          <w:rPr>
            <w:rStyle w:val="af8"/>
            <w:bCs/>
          </w:rPr>
          <w:t xml:space="preserve"> Шкаф серверный 1 Z0CJU01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_Toc215646588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7E02D6B1" w14:textId="390642E8" w:rsidR="00CA7E70" w:rsidRDefault="00CA7E70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15646589" w:history="1">
        <w:r w:rsidRPr="00F25AB8">
          <w:rPr>
            <w:rStyle w:val="a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10</w:t>
        </w:r>
        <w:r w:rsidRPr="00F25AB8">
          <w:rPr>
            <w:rStyle w:val="af8"/>
            <w:bCs/>
          </w:rPr>
          <w:t xml:space="preserve"> Шкаф серверный 2 Z0CJU02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_Toc215646589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4DF330B9" w14:textId="30084857" w:rsidR="00CA7E70" w:rsidRDefault="00CA7E70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15646590" w:history="1">
        <w:r w:rsidRPr="00F25AB8">
          <w:rPr>
            <w:rStyle w:val="a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11</w:t>
        </w:r>
        <w:r w:rsidRPr="00F25AB8">
          <w:rPr>
            <w:rStyle w:val="af8"/>
          </w:rPr>
          <w:t xml:space="preserve"> Схема локальной</w:t>
        </w:r>
        <w:r w:rsidRPr="00F25AB8">
          <w:rPr>
            <w:rStyle w:val="af8"/>
          </w:rPr>
          <w:t xml:space="preserve"> </w:t>
        </w:r>
        <w:r w:rsidRPr="00F25AB8">
          <w:rPr>
            <w:rStyle w:val="af8"/>
          </w:rPr>
          <w:t>вычислительной сети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_Toc215646590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05A0FCC2" w14:textId="540E668C" w:rsidR="00CA7E70" w:rsidRDefault="00CA7E70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15646591" w:history="1">
        <w:r w:rsidRPr="00F25AB8">
          <w:rPr>
            <w:rStyle w:val="af8"/>
          </w:rPr>
          <w:t>Перечень сокращений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_Toc215646591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0C0D3FE6" w14:textId="363DE1EF" w:rsidR="00CA7E70" w:rsidRDefault="00CA7E70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15646592" w:history="1">
        <w:r w:rsidRPr="00F25AB8">
          <w:rPr>
            <w:rStyle w:val="af8"/>
          </w:rPr>
          <w:t>Перечень терминов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_Toc215646592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14:paraId="1FBC802B" w14:textId="73590E7A" w:rsidR="00BA4372" w:rsidRDefault="00380491" w:rsidP="00E10079">
      <w:pPr>
        <w:pStyle w:val="34b"/>
      </w:pPr>
      <w:r>
        <w:fldChar w:fldCharType="end"/>
      </w:r>
    </w:p>
    <w:p w14:paraId="1D8DAF97" w14:textId="77777777" w:rsidR="0082002C" w:rsidRDefault="0082002C" w:rsidP="00CB0E62">
      <w:pPr>
        <w:pStyle w:val="34fffa"/>
      </w:pPr>
    </w:p>
    <w:p w14:paraId="5F95EFA6" w14:textId="77777777" w:rsidR="0082002C" w:rsidRDefault="0082002C" w:rsidP="00CB0E62">
      <w:pPr>
        <w:pStyle w:val="34fffa"/>
        <w:sectPr w:rsidR="0082002C" w:rsidSect="00AA3EF8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1906" w:h="16838" w:code="9"/>
          <w:pgMar w:top="851" w:right="567" w:bottom="1701" w:left="1418" w:header="283" w:footer="340" w:gutter="0"/>
          <w:cols w:space="708"/>
          <w:titlePg/>
          <w:docGrid w:linePitch="360"/>
        </w:sectPr>
      </w:pPr>
    </w:p>
    <w:p w14:paraId="1BC66BBE" w14:textId="3C0DABE4" w:rsidR="00D12409" w:rsidRPr="00D12409" w:rsidRDefault="00D472B8" w:rsidP="00D12409">
      <w:pPr>
        <w:pStyle w:val="1"/>
        <w:rPr>
          <w:bCs/>
        </w:rPr>
      </w:pPr>
      <w:bookmarkStart w:id="0" w:name="_Toc215646580"/>
      <w:r>
        <w:rPr>
          <w:bCs/>
          <w:lang w:val="ru-RU"/>
        </w:rPr>
        <w:lastRenderedPageBreak/>
        <w:t>Схема локальной вычислительной сети</w:t>
      </w:r>
      <w:bookmarkEnd w:id="0"/>
    </w:p>
    <w:p w14:paraId="5DDD8845" w14:textId="77777777" w:rsidR="00D472B8" w:rsidRDefault="00D472B8" w:rsidP="00D472B8">
      <w:pPr>
        <w:pStyle w:val="1"/>
        <w:rPr>
          <w:bCs/>
          <w:lang w:val="ru-RU"/>
        </w:rPr>
      </w:pPr>
      <w:bookmarkStart w:id="1" w:name="_Toc215646581"/>
      <w:r w:rsidRPr="00D12409">
        <w:rPr>
          <w:bCs/>
          <w:lang w:val="ru-RU"/>
        </w:rPr>
        <w:lastRenderedPageBreak/>
        <w:t>Таблица адресов сетевых устройст</w:t>
      </w:r>
      <w:r>
        <w:rPr>
          <w:bCs/>
          <w:lang w:val="ru-RU"/>
        </w:rPr>
        <w:t>в</w:t>
      </w:r>
      <w:bookmarkEnd w:id="1"/>
    </w:p>
    <w:p w14:paraId="082F7701" w14:textId="22A9AC24" w:rsidR="00D472B8" w:rsidRDefault="00D472B8" w:rsidP="00D472B8">
      <w:pPr>
        <w:pStyle w:val="34b"/>
      </w:pPr>
    </w:p>
    <w:p w14:paraId="623DB585" w14:textId="77777777" w:rsidR="00D472B8" w:rsidRDefault="00D472B8">
      <w:pPr>
        <w:rPr>
          <w:lang w:eastAsia="x-none"/>
        </w:rPr>
      </w:pPr>
      <w:r>
        <w:br w:type="page"/>
      </w:r>
    </w:p>
    <w:p w14:paraId="0C5E8F3C" w14:textId="77777777" w:rsidR="00D472B8" w:rsidRPr="00D472B8" w:rsidRDefault="00D472B8" w:rsidP="00D472B8">
      <w:pPr>
        <w:pStyle w:val="34b"/>
      </w:pPr>
    </w:p>
    <w:p w14:paraId="5C092A7C" w14:textId="5D19CF34" w:rsidR="00D12409" w:rsidRDefault="00D12409" w:rsidP="00D472B8">
      <w:pPr>
        <w:pStyle w:val="1"/>
        <w:rPr>
          <w:lang w:val="ru-RU"/>
        </w:rPr>
      </w:pPr>
      <w:bookmarkStart w:id="2" w:name="_Toc215646582"/>
      <w:r w:rsidRPr="00D12409">
        <w:lastRenderedPageBreak/>
        <w:t>АСУ ТП ВК F0CJU01</w:t>
      </w:r>
      <w:bookmarkEnd w:id="2"/>
    </w:p>
    <w:p w14:paraId="2B91FB6C" w14:textId="68D821CA" w:rsidR="00D472B8" w:rsidRDefault="00D472B8" w:rsidP="00D472B8">
      <w:pPr>
        <w:pStyle w:val="34b"/>
      </w:pPr>
    </w:p>
    <w:p w14:paraId="46951EFE" w14:textId="77777777" w:rsidR="00D472B8" w:rsidRDefault="00D472B8">
      <w:pPr>
        <w:rPr>
          <w:lang w:eastAsia="x-none"/>
        </w:rPr>
      </w:pPr>
      <w:r>
        <w:br w:type="page"/>
      </w:r>
    </w:p>
    <w:p w14:paraId="04270ADB" w14:textId="77777777" w:rsidR="00D472B8" w:rsidRPr="00D472B8" w:rsidRDefault="00D472B8" w:rsidP="00D472B8">
      <w:pPr>
        <w:pStyle w:val="34b"/>
      </w:pPr>
    </w:p>
    <w:p w14:paraId="16178B33" w14:textId="2C9A47D5" w:rsidR="00D12409" w:rsidRDefault="00D12409" w:rsidP="00F44E56">
      <w:pPr>
        <w:pStyle w:val="1"/>
        <w:rPr>
          <w:bCs/>
          <w:lang w:val="ru-RU"/>
        </w:rPr>
      </w:pPr>
      <w:bookmarkStart w:id="3" w:name="_Toc215646583"/>
      <w:r w:rsidRPr="00D12409">
        <w:rPr>
          <w:bCs/>
          <w:lang w:val="ru-RU"/>
        </w:rPr>
        <w:lastRenderedPageBreak/>
        <w:t>АСУ ТП Здания теплообменников N1CJU01</w:t>
      </w:r>
      <w:bookmarkEnd w:id="3"/>
    </w:p>
    <w:p w14:paraId="6480AA29" w14:textId="7F14403F" w:rsidR="00D472B8" w:rsidRDefault="00D472B8" w:rsidP="00D472B8">
      <w:pPr>
        <w:pStyle w:val="34b"/>
      </w:pPr>
    </w:p>
    <w:p w14:paraId="46F1BAFB" w14:textId="77777777" w:rsidR="00D472B8" w:rsidRDefault="00D472B8">
      <w:pPr>
        <w:rPr>
          <w:lang w:eastAsia="x-none"/>
        </w:rPr>
      </w:pPr>
      <w:r>
        <w:br w:type="page"/>
      </w:r>
    </w:p>
    <w:p w14:paraId="7FEE9698" w14:textId="36D46DB5" w:rsidR="00D472B8" w:rsidRDefault="00D472B8" w:rsidP="00D472B8">
      <w:pPr>
        <w:pStyle w:val="34b"/>
      </w:pPr>
    </w:p>
    <w:p w14:paraId="0E818064" w14:textId="77777777" w:rsidR="00D472B8" w:rsidRDefault="00D472B8">
      <w:pPr>
        <w:rPr>
          <w:lang w:eastAsia="x-none"/>
        </w:rPr>
      </w:pPr>
      <w:r>
        <w:br w:type="page"/>
      </w:r>
    </w:p>
    <w:p w14:paraId="68D10C5E" w14:textId="77777777" w:rsidR="00D472B8" w:rsidRPr="00D472B8" w:rsidRDefault="00D472B8" w:rsidP="00D472B8">
      <w:pPr>
        <w:pStyle w:val="34b"/>
      </w:pPr>
    </w:p>
    <w:p w14:paraId="35C2917E" w14:textId="77777777" w:rsidR="00D12409" w:rsidRDefault="00D12409">
      <w:pPr>
        <w:rPr>
          <w:b/>
          <w:bCs/>
          <w:sz w:val="36"/>
          <w:szCs w:val="28"/>
          <w:lang w:eastAsia="x-none"/>
        </w:rPr>
      </w:pPr>
      <w:r>
        <w:rPr>
          <w:bCs/>
        </w:rPr>
        <w:br w:type="page"/>
      </w:r>
    </w:p>
    <w:p w14:paraId="39311FB5" w14:textId="660D7765" w:rsidR="00D12409" w:rsidRDefault="00D12409" w:rsidP="00F44E56">
      <w:pPr>
        <w:pStyle w:val="1"/>
        <w:rPr>
          <w:bCs/>
          <w:lang w:val="ru-RU"/>
        </w:rPr>
      </w:pPr>
      <w:bookmarkStart w:id="4" w:name="_Toc215646584"/>
      <w:r w:rsidRPr="00D12409">
        <w:rPr>
          <w:bCs/>
          <w:lang w:val="ru-RU"/>
        </w:rPr>
        <w:lastRenderedPageBreak/>
        <w:t>АСУ ТП НАБ N2CJU01</w:t>
      </w:r>
      <w:bookmarkEnd w:id="4"/>
    </w:p>
    <w:p w14:paraId="0D5C5ACA" w14:textId="7536C975" w:rsidR="00D472B8" w:rsidRDefault="00D472B8" w:rsidP="00D472B8">
      <w:pPr>
        <w:pStyle w:val="34b"/>
      </w:pPr>
    </w:p>
    <w:p w14:paraId="51DB738E" w14:textId="77777777" w:rsidR="00D472B8" w:rsidRDefault="00D472B8">
      <w:pPr>
        <w:rPr>
          <w:lang w:eastAsia="x-none"/>
        </w:rPr>
      </w:pPr>
      <w:r>
        <w:br w:type="page"/>
      </w:r>
    </w:p>
    <w:p w14:paraId="2E6BB621" w14:textId="77777777" w:rsidR="00D472B8" w:rsidRPr="00D472B8" w:rsidRDefault="00D472B8" w:rsidP="00D472B8">
      <w:pPr>
        <w:pStyle w:val="34b"/>
      </w:pPr>
    </w:p>
    <w:p w14:paraId="2DAA3BF4" w14:textId="77777777" w:rsidR="00D12409" w:rsidRDefault="00D12409">
      <w:pPr>
        <w:rPr>
          <w:b/>
          <w:bCs/>
          <w:sz w:val="36"/>
          <w:szCs w:val="28"/>
          <w:lang w:eastAsia="x-none"/>
        </w:rPr>
      </w:pPr>
      <w:r>
        <w:rPr>
          <w:bCs/>
        </w:rPr>
        <w:br w:type="page"/>
      </w:r>
    </w:p>
    <w:p w14:paraId="66EE7BBA" w14:textId="374CBE09" w:rsidR="00D12409" w:rsidRDefault="00D12409" w:rsidP="00F44E56">
      <w:pPr>
        <w:pStyle w:val="1"/>
        <w:rPr>
          <w:bCs/>
          <w:lang w:val="ru-RU"/>
        </w:rPr>
      </w:pPr>
      <w:bookmarkStart w:id="5" w:name="_Toc215646585"/>
      <w:r w:rsidRPr="00D12409">
        <w:rPr>
          <w:bCs/>
          <w:lang w:val="ru-RU"/>
        </w:rPr>
        <w:lastRenderedPageBreak/>
        <w:t>АСУ ТП ГРП-1 E1CJU01</w:t>
      </w:r>
      <w:bookmarkEnd w:id="5"/>
    </w:p>
    <w:p w14:paraId="1623288D" w14:textId="77777777" w:rsidR="00D12409" w:rsidRDefault="00D12409">
      <w:pPr>
        <w:rPr>
          <w:b/>
          <w:bCs/>
          <w:sz w:val="36"/>
          <w:szCs w:val="28"/>
          <w:lang w:eastAsia="x-none"/>
        </w:rPr>
      </w:pPr>
      <w:r>
        <w:rPr>
          <w:bCs/>
        </w:rPr>
        <w:br w:type="page"/>
      </w:r>
    </w:p>
    <w:p w14:paraId="14BD254D" w14:textId="42E084BB" w:rsidR="00D12409" w:rsidRDefault="00D12409" w:rsidP="00F44E56">
      <w:pPr>
        <w:pStyle w:val="1"/>
        <w:rPr>
          <w:bCs/>
          <w:lang w:val="ru-RU"/>
        </w:rPr>
      </w:pPr>
      <w:bookmarkStart w:id="6" w:name="_Toc215646586"/>
      <w:r w:rsidRPr="00D12409">
        <w:rPr>
          <w:bCs/>
          <w:lang w:val="ru-RU"/>
        </w:rPr>
        <w:lastRenderedPageBreak/>
        <w:t>АСУ ТП ГРП-2 E2CJU01</w:t>
      </w:r>
      <w:bookmarkEnd w:id="6"/>
    </w:p>
    <w:p w14:paraId="1FE7D4E4" w14:textId="5E1A5DBE" w:rsidR="00D472B8" w:rsidRDefault="00D472B8" w:rsidP="00D472B8">
      <w:pPr>
        <w:pStyle w:val="34b"/>
      </w:pPr>
    </w:p>
    <w:p w14:paraId="348B1F3C" w14:textId="77777777" w:rsidR="00D472B8" w:rsidRDefault="00D472B8">
      <w:pPr>
        <w:rPr>
          <w:lang w:eastAsia="x-none"/>
        </w:rPr>
      </w:pPr>
      <w:r>
        <w:br w:type="page"/>
      </w:r>
    </w:p>
    <w:p w14:paraId="510F96D6" w14:textId="77777777" w:rsidR="00D472B8" w:rsidRPr="00D472B8" w:rsidRDefault="00D472B8" w:rsidP="00D472B8">
      <w:pPr>
        <w:pStyle w:val="34b"/>
      </w:pPr>
    </w:p>
    <w:p w14:paraId="3A50DC64" w14:textId="77777777" w:rsidR="00D12409" w:rsidRDefault="00D12409">
      <w:pPr>
        <w:rPr>
          <w:b/>
          <w:bCs/>
          <w:sz w:val="36"/>
          <w:szCs w:val="28"/>
          <w:lang w:eastAsia="x-none"/>
        </w:rPr>
      </w:pPr>
      <w:r>
        <w:rPr>
          <w:bCs/>
        </w:rPr>
        <w:br w:type="page"/>
      </w:r>
    </w:p>
    <w:p w14:paraId="3B30314F" w14:textId="069BB7E9" w:rsidR="00D12409" w:rsidRDefault="00D12409" w:rsidP="00F44E56">
      <w:pPr>
        <w:pStyle w:val="1"/>
        <w:rPr>
          <w:bCs/>
          <w:lang w:val="ru-RU"/>
        </w:rPr>
      </w:pPr>
      <w:bookmarkStart w:id="7" w:name="_Toc215646587"/>
      <w:r w:rsidRPr="00D12409">
        <w:rPr>
          <w:bCs/>
          <w:lang w:val="ru-RU"/>
        </w:rPr>
        <w:lastRenderedPageBreak/>
        <w:t>АСУ ТП ЭТО E3CJU01</w:t>
      </w:r>
      <w:bookmarkEnd w:id="7"/>
    </w:p>
    <w:p w14:paraId="1EEB0C76" w14:textId="77777777" w:rsidR="00D12409" w:rsidRDefault="00D12409">
      <w:pPr>
        <w:rPr>
          <w:b/>
          <w:bCs/>
          <w:sz w:val="36"/>
          <w:szCs w:val="28"/>
          <w:lang w:eastAsia="x-none"/>
        </w:rPr>
      </w:pPr>
      <w:r>
        <w:rPr>
          <w:bCs/>
        </w:rPr>
        <w:br w:type="page"/>
      </w:r>
    </w:p>
    <w:p w14:paraId="378BBB43" w14:textId="2CEB19BE" w:rsidR="00D12409" w:rsidRDefault="00D12409" w:rsidP="00F44E56">
      <w:pPr>
        <w:pStyle w:val="1"/>
        <w:rPr>
          <w:bCs/>
          <w:lang w:val="ru-RU"/>
        </w:rPr>
      </w:pPr>
      <w:bookmarkStart w:id="8" w:name="_Toc215646588"/>
      <w:r w:rsidRPr="00D12409">
        <w:rPr>
          <w:bCs/>
          <w:lang w:val="ru-RU"/>
        </w:rPr>
        <w:lastRenderedPageBreak/>
        <w:t>Шкаф серверный 1 Z0CJU01</w:t>
      </w:r>
      <w:bookmarkEnd w:id="8"/>
    </w:p>
    <w:p w14:paraId="52475847" w14:textId="77777777" w:rsidR="00D12409" w:rsidRDefault="00D12409">
      <w:pPr>
        <w:rPr>
          <w:b/>
          <w:bCs/>
          <w:sz w:val="36"/>
          <w:szCs w:val="28"/>
          <w:lang w:eastAsia="x-none"/>
        </w:rPr>
      </w:pPr>
      <w:r>
        <w:rPr>
          <w:bCs/>
        </w:rPr>
        <w:br w:type="page"/>
      </w:r>
    </w:p>
    <w:p w14:paraId="6CAC66A8" w14:textId="23D02C8C" w:rsidR="00D12409" w:rsidRDefault="00D12409" w:rsidP="00F44E56">
      <w:pPr>
        <w:pStyle w:val="1"/>
        <w:rPr>
          <w:bCs/>
          <w:lang w:val="ru-RU"/>
        </w:rPr>
      </w:pPr>
      <w:bookmarkStart w:id="9" w:name="_Toc215646589"/>
      <w:r w:rsidRPr="00D12409">
        <w:rPr>
          <w:bCs/>
          <w:lang w:val="ru-RU"/>
        </w:rPr>
        <w:lastRenderedPageBreak/>
        <w:t>Шкаф серверный 2 Z0CJU02</w:t>
      </w:r>
      <w:bookmarkEnd w:id="9"/>
    </w:p>
    <w:p w14:paraId="0E0E93A3" w14:textId="65B7936C" w:rsidR="00954FA7" w:rsidRPr="00CA7E70" w:rsidRDefault="00D12409">
      <w:pPr>
        <w:rPr>
          <w:b/>
          <w:bCs/>
          <w:sz w:val="36"/>
          <w:szCs w:val="28"/>
          <w:lang w:eastAsia="x-none"/>
        </w:rPr>
      </w:pPr>
      <w:r>
        <w:rPr>
          <w:bCs/>
        </w:rPr>
        <w:br w:type="page"/>
      </w:r>
    </w:p>
    <w:p w14:paraId="149E0348" w14:textId="77777777" w:rsidR="0082002C" w:rsidRDefault="0082002C" w:rsidP="00D12409">
      <w:pPr>
        <w:pStyle w:val="34fffa"/>
        <w:ind w:firstLine="0"/>
        <w:sectPr w:rsidR="0082002C" w:rsidSect="001F1EE2">
          <w:headerReference w:type="default" r:id="rId20"/>
          <w:footerReference w:type="default" r:id="rId21"/>
          <w:pgSz w:w="23814" w:h="16840" w:orient="landscape" w:code="8"/>
          <w:pgMar w:top="851" w:right="567" w:bottom="1701" w:left="1418" w:header="284" w:footer="340" w:gutter="0"/>
          <w:cols w:space="708"/>
          <w:docGrid w:linePitch="360"/>
        </w:sectPr>
      </w:pPr>
    </w:p>
    <w:p w14:paraId="25D71A00" w14:textId="77777777" w:rsidR="00147B49" w:rsidRDefault="002C35B5" w:rsidP="00147B49">
      <w:pPr>
        <w:pStyle w:val="3415"/>
        <w:rPr>
          <w:lang w:val="en-US"/>
        </w:rPr>
      </w:pPr>
      <w:bookmarkStart w:id="10" w:name="_Toc397971534"/>
      <w:bookmarkStart w:id="11" w:name="_Toc398225599"/>
      <w:bookmarkStart w:id="12" w:name="_Toc386572818"/>
      <w:bookmarkStart w:id="13" w:name="_Toc386572947"/>
      <w:bookmarkStart w:id="14" w:name="_Toc390811904"/>
      <w:bookmarkStart w:id="15" w:name="_Toc394586650"/>
      <w:bookmarkStart w:id="16" w:name="_Toc215646591"/>
      <w:bookmarkEnd w:id="10"/>
      <w:bookmarkEnd w:id="11"/>
      <w:r>
        <w:lastRenderedPageBreak/>
        <w:t>Перечень</w:t>
      </w:r>
      <w:r w:rsidR="00147B49">
        <w:t xml:space="preserve"> сокращений</w:t>
      </w:r>
      <w:bookmarkEnd w:id="12"/>
      <w:bookmarkEnd w:id="13"/>
      <w:bookmarkEnd w:id="14"/>
      <w:bookmarkEnd w:id="15"/>
      <w:bookmarkEnd w:id="16"/>
    </w:p>
    <w:tbl>
      <w:tblPr>
        <w:tblW w:w="992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45"/>
      </w:tblGrid>
      <w:tr w:rsidR="0057013A" w:rsidRPr="0057013A" w14:paraId="52CF4F14" w14:textId="77777777" w:rsidTr="00DC2970">
        <w:trPr>
          <w:cantSplit/>
          <w:tblHeader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480D3BCE" w14:textId="388A9EBF" w:rsidR="0057013A" w:rsidRPr="0057013A" w:rsidRDefault="0057013A" w:rsidP="0057013A">
            <w:pPr>
              <w:pStyle w:val="34ff8"/>
            </w:pPr>
            <w:r w:rsidRPr="0057013A">
              <w:t>Сокращение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3EBC2474" w14:textId="3C53DFDE" w:rsidR="0057013A" w:rsidRPr="0057013A" w:rsidRDefault="0057013A" w:rsidP="0057013A">
            <w:pPr>
              <w:pStyle w:val="34ff8"/>
            </w:pPr>
            <w:r w:rsidRPr="0057013A">
              <w:t>Расшифровка</w:t>
            </w:r>
          </w:p>
        </w:tc>
      </w:tr>
      <w:tr w:rsidR="0057013A" w:rsidRPr="00A37C7D" w14:paraId="73032124" w14:textId="77777777" w:rsidTr="000F2FE6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7619A368" w14:textId="78C0157F" w:rsidR="0057013A" w:rsidRPr="00AD0715" w:rsidRDefault="0057013A" w:rsidP="0057013A">
            <w:pPr>
              <w:pStyle w:val="34ff6"/>
            </w:pPr>
            <w:r>
              <w:t>АСУ ТП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509EB142" w14:textId="7C059EC5" w:rsidR="0057013A" w:rsidRPr="00AD0715" w:rsidRDefault="0057013A" w:rsidP="0057013A">
            <w:pPr>
              <w:pStyle w:val="34ff6"/>
            </w:pPr>
            <w:r>
              <w:t>Автоматизированная система управления технологическим процессом</w:t>
            </w:r>
          </w:p>
        </w:tc>
      </w:tr>
      <w:tr w:rsidR="0057013A" w:rsidRPr="00A37C7D" w14:paraId="02C8161C" w14:textId="77777777" w:rsidTr="000F2FE6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5A1B5F0F" w14:textId="7EA8F2A9" w:rsidR="0057013A" w:rsidRPr="00AD0715" w:rsidRDefault="0057013A" w:rsidP="0057013A">
            <w:pPr>
              <w:pStyle w:val="34ff6"/>
            </w:pPr>
            <w:r>
              <w:t>ВК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671A9B63" w14:textId="32722A6B" w:rsidR="0057013A" w:rsidRPr="00AD0715" w:rsidRDefault="0057013A" w:rsidP="0057013A">
            <w:pPr>
              <w:pStyle w:val="34ff6"/>
            </w:pPr>
            <w:r>
              <w:t>Водогрейная котельная</w:t>
            </w:r>
          </w:p>
        </w:tc>
      </w:tr>
      <w:tr w:rsidR="0057013A" w:rsidRPr="00A37C7D" w14:paraId="50A5ABB0" w14:textId="77777777" w:rsidTr="000F2FE6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5104EE49" w14:textId="60D2096F" w:rsidR="0057013A" w:rsidRPr="00AD0715" w:rsidRDefault="0057013A" w:rsidP="0057013A">
            <w:pPr>
              <w:pStyle w:val="34ff6"/>
            </w:pPr>
            <w:r>
              <w:t>НАБ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4536569D" w14:textId="74C0DADC" w:rsidR="0057013A" w:rsidRPr="00AD0715" w:rsidRDefault="0057013A" w:rsidP="0057013A">
            <w:pPr>
              <w:pStyle w:val="34ff6"/>
            </w:pPr>
            <w:r>
              <w:t>Насосная аккумулирующая (с баками-аккумуляторами)</w:t>
            </w:r>
          </w:p>
        </w:tc>
      </w:tr>
      <w:tr w:rsidR="0057013A" w:rsidRPr="00A37C7D" w14:paraId="7421E8A5" w14:textId="77777777" w:rsidTr="000F2FE6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7EB852EE" w14:textId="25992D93" w:rsidR="0057013A" w:rsidRPr="003465A9" w:rsidRDefault="0057013A" w:rsidP="0057013A">
            <w:pPr>
              <w:pStyle w:val="34ff6"/>
            </w:pPr>
            <w:r>
              <w:t>ГРП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0052660E" w14:textId="0076196D" w:rsidR="0057013A" w:rsidRPr="00AD0715" w:rsidRDefault="0057013A" w:rsidP="0057013A">
            <w:pPr>
              <w:pStyle w:val="34ff6"/>
            </w:pPr>
            <w:r>
              <w:t>Газорегуляторный пункт</w:t>
            </w:r>
          </w:p>
        </w:tc>
      </w:tr>
      <w:tr w:rsidR="0057013A" w:rsidRPr="00A37C7D" w14:paraId="6079CDB3" w14:textId="77777777" w:rsidTr="000F2FE6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53E6FFAC" w14:textId="4DBA26D7" w:rsidR="0057013A" w:rsidRPr="00AD0715" w:rsidRDefault="0057013A" w:rsidP="0057013A">
            <w:pPr>
              <w:pStyle w:val="34ff6"/>
            </w:pPr>
            <w:r>
              <w:t>ЭТО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5FEB49C4" w14:textId="7970E171" w:rsidR="0057013A" w:rsidRPr="00AD0715" w:rsidRDefault="0057013A" w:rsidP="0057013A">
            <w:pPr>
              <w:pStyle w:val="34ff6"/>
            </w:pPr>
            <w:r>
              <w:t>Электротехническое оборудование</w:t>
            </w:r>
          </w:p>
        </w:tc>
      </w:tr>
      <w:tr w:rsidR="0057013A" w:rsidRPr="00A37C7D" w14:paraId="2D650432" w14:textId="77777777" w:rsidTr="000F2FE6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3BD542A4" w14:textId="7A85A176" w:rsidR="0057013A" w:rsidRPr="00F800E2" w:rsidRDefault="0057013A" w:rsidP="0057013A">
            <w:pPr>
              <w:pStyle w:val="34ff6"/>
            </w:pPr>
            <w:r>
              <w:t>ПТК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7F6A55A8" w14:textId="73901DFB" w:rsidR="0057013A" w:rsidRPr="00F800E2" w:rsidRDefault="0057013A" w:rsidP="0057013A">
            <w:pPr>
              <w:pStyle w:val="34ff6"/>
            </w:pPr>
            <w:r>
              <w:t>Программно-технический комплекс</w:t>
            </w:r>
          </w:p>
        </w:tc>
      </w:tr>
      <w:tr w:rsidR="0057013A" w:rsidRPr="00A37C7D" w14:paraId="6C0DD17D" w14:textId="77777777" w:rsidTr="000F2FE6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175EB6E0" w14:textId="7ADB1899" w:rsidR="0057013A" w:rsidRPr="00F800E2" w:rsidRDefault="0057013A" w:rsidP="0057013A">
            <w:pPr>
              <w:pStyle w:val="34ff6"/>
            </w:pPr>
            <w:r>
              <w:t>ШКА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279A7882" w14:textId="424B8D82" w:rsidR="0057013A" w:rsidRPr="00F800E2" w:rsidRDefault="0057013A" w:rsidP="0057013A">
            <w:pPr>
              <w:pStyle w:val="34ff6"/>
            </w:pPr>
            <w:r>
              <w:t>Шкаф автоматики котельной</w:t>
            </w:r>
          </w:p>
        </w:tc>
      </w:tr>
      <w:tr w:rsidR="0057013A" w:rsidRPr="00A37C7D" w14:paraId="46FD9A0E" w14:textId="77777777" w:rsidTr="000F2FE6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692AA670" w14:textId="67808BAA" w:rsidR="0057013A" w:rsidRPr="00F800E2" w:rsidRDefault="0057013A" w:rsidP="0057013A">
            <w:pPr>
              <w:pStyle w:val="34ff6"/>
            </w:pPr>
            <w:r>
              <w:t>ШУГ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2440049C" w14:textId="497AF7FC" w:rsidR="0057013A" w:rsidRPr="00F800E2" w:rsidRDefault="0057013A" w:rsidP="0057013A">
            <w:pPr>
              <w:pStyle w:val="34ff6"/>
            </w:pPr>
            <w:r>
              <w:t>Шкаф учёта газа</w:t>
            </w:r>
          </w:p>
        </w:tc>
      </w:tr>
      <w:tr w:rsidR="0057013A" w:rsidRPr="00A37C7D" w14:paraId="5F0F74CD" w14:textId="77777777" w:rsidTr="000F2FE6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A0BEC92" w14:textId="0D8868B9" w:rsidR="0057013A" w:rsidRPr="00F800E2" w:rsidRDefault="0057013A" w:rsidP="0057013A">
            <w:pPr>
              <w:pStyle w:val="34ff6"/>
            </w:pPr>
            <w:r>
              <w:t>АРМ</w:t>
            </w:r>
          </w:p>
        </w:tc>
        <w:tc>
          <w:tcPr>
            <w:tcW w:w="7245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67F5C95" w14:textId="45264372" w:rsidR="0057013A" w:rsidRPr="00F800E2" w:rsidRDefault="0057013A" w:rsidP="0057013A">
            <w:pPr>
              <w:pStyle w:val="34ff6"/>
            </w:pPr>
            <w:r>
              <w:t>Автоматизированное рабочее место</w:t>
            </w:r>
          </w:p>
        </w:tc>
      </w:tr>
      <w:tr w:rsidR="0057013A" w:rsidRPr="00A37C7D" w14:paraId="055198F3" w14:textId="77777777" w:rsidTr="000F2FE6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F00D0E9" w14:textId="67F635C4" w:rsidR="0057013A" w:rsidRDefault="0057013A" w:rsidP="0057013A">
            <w:pPr>
              <w:pStyle w:val="34ff6"/>
            </w:pPr>
            <w:r>
              <w:t>РЗА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D5B5ED4" w14:textId="6B7999BC" w:rsidR="0057013A" w:rsidRDefault="0057013A" w:rsidP="0057013A">
            <w:pPr>
              <w:pStyle w:val="34ff6"/>
            </w:pPr>
            <w:r>
              <w:t>Релейная защита и автоматика</w:t>
            </w:r>
          </w:p>
        </w:tc>
      </w:tr>
      <w:tr w:rsidR="0057013A" w:rsidRPr="00A37C7D" w14:paraId="4A62950E" w14:textId="77777777" w:rsidTr="000F2FE6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6656304" w14:textId="330BB2F7" w:rsidR="0057013A" w:rsidRPr="00F800E2" w:rsidRDefault="0057013A" w:rsidP="0057013A">
            <w:pPr>
              <w:pStyle w:val="34ff6"/>
            </w:pPr>
            <w:r>
              <w:t>ИНЖ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A9467E6" w14:textId="62DD7656" w:rsidR="0057013A" w:rsidRPr="00F800E2" w:rsidRDefault="0057013A" w:rsidP="0057013A">
            <w:pPr>
              <w:pStyle w:val="34ff6"/>
            </w:pPr>
            <w:r>
              <w:t>Инженерный АРМ (рабочее место инженера)</w:t>
            </w:r>
          </w:p>
        </w:tc>
      </w:tr>
      <w:tr w:rsidR="0057013A" w:rsidRPr="00A37C7D" w14:paraId="2D08571F" w14:textId="77777777" w:rsidTr="000F2FE6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2FD2442" w14:textId="65119B74" w:rsidR="0057013A" w:rsidRPr="00F800E2" w:rsidRDefault="0057013A" w:rsidP="0057013A">
            <w:pPr>
              <w:pStyle w:val="34ff6"/>
            </w:pPr>
            <w:r>
              <w:t>СЕВ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464E095" w14:textId="6F85A5A7" w:rsidR="0057013A" w:rsidRPr="00F800E2" w:rsidRDefault="0057013A" w:rsidP="0057013A">
            <w:pPr>
              <w:pStyle w:val="34ff6"/>
            </w:pPr>
            <w:r>
              <w:t>Система единого времени</w:t>
            </w:r>
          </w:p>
        </w:tc>
      </w:tr>
      <w:tr w:rsidR="0057013A" w:rsidRPr="00A37C7D" w14:paraId="1B746D05" w14:textId="77777777" w:rsidTr="000F2FE6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403136F" w14:textId="7530E2D0" w:rsidR="0057013A" w:rsidRPr="00F800E2" w:rsidRDefault="0057013A" w:rsidP="0057013A">
            <w:pPr>
              <w:pStyle w:val="34ff6"/>
            </w:pPr>
            <w:r>
              <w:t>ПЛК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50D54A0" w14:textId="6F7A3C2C" w:rsidR="0057013A" w:rsidRPr="00F800E2" w:rsidRDefault="0057013A" w:rsidP="0057013A">
            <w:pPr>
              <w:pStyle w:val="34ff6"/>
            </w:pPr>
            <w:r>
              <w:t>Программируемый логический контроллер</w:t>
            </w:r>
          </w:p>
        </w:tc>
      </w:tr>
      <w:tr w:rsidR="0057013A" w:rsidRPr="00A37C7D" w14:paraId="7784F466" w14:textId="77777777" w:rsidTr="000F2FE6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C872C0F" w14:textId="3F635281" w:rsidR="0057013A" w:rsidRPr="00F800E2" w:rsidRDefault="0057013A" w:rsidP="0057013A">
            <w:pPr>
              <w:pStyle w:val="34ff6"/>
            </w:pPr>
            <w:r>
              <w:t>SW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8B23415" w14:textId="6060F5B4" w:rsidR="0057013A" w:rsidRPr="00F800E2" w:rsidRDefault="0057013A" w:rsidP="0057013A">
            <w:pPr>
              <w:pStyle w:val="34ff6"/>
            </w:pPr>
            <w:proofErr w:type="spellStart"/>
            <w:r>
              <w:t>Switch</w:t>
            </w:r>
            <w:proofErr w:type="spellEnd"/>
            <w:r>
              <w:t xml:space="preserve"> (сетевой коммутатор)</w:t>
            </w:r>
          </w:p>
        </w:tc>
      </w:tr>
    </w:tbl>
    <w:p w14:paraId="07B9ECF2" w14:textId="77777777" w:rsidR="00147B49" w:rsidRDefault="00147B49" w:rsidP="002C35B5">
      <w:pPr>
        <w:pStyle w:val="34fffa"/>
      </w:pPr>
    </w:p>
    <w:p w14:paraId="02C3A9A7" w14:textId="77777777" w:rsidR="002C35B5" w:rsidRPr="002C35B5" w:rsidRDefault="002C35B5" w:rsidP="002C35B5">
      <w:pPr>
        <w:pStyle w:val="3415"/>
      </w:pPr>
      <w:bookmarkStart w:id="17" w:name="_Toc215646592"/>
      <w:r>
        <w:lastRenderedPageBreak/>
        <w:t>Перечень терминов</w:t>
      </w:r>
      <w:bookmarkEnd w:id="17"/>
    </w:p>
    <w:tbl>
      <w:tblPr>
        <w:tblW w:w="991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31"/>
      </w:tblGrid>
      <w:tr w:rsidR="0057013A" w:rsidRPr="0057013A" w14:paraId="26D13933" w14:textId="77777777" w:rsidTr="00DC2970">
        <w:trPr>
          <w:cantSplit/>
          <w:tblHeader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275025D0" w14:textId="38D3974E" w:rsidR="0057013A" w:rsidRPr="0057013A" w:rsidRDefault="0057013A" w:rsidP="0057013A">
            <w:pPr>
              <w:pStyle w:val="34ff8"/>
            </w:pPr>
            <w:r w:rsidRPr="0057013A">
              <w:t>Термин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48C7749B" w14:textId="12366221" w:rsidR="0057013A" w:rsidRPr="0057013A" w:rsidRDefault="0057013A" w:rsidP="0057013A">
            <w:pPr>
              <w:pStyle w:val="34ff8"/>
            </w:pPr>
            <w:r w:rsidRPr="0057013A">
              <w:t>Расшифровка</w:t>
            </w:r>
          </w:p>
        </w:tc>
      </w:tr>
      <w:tr w:rsidR="0057013A" w:rsidRPr="00A37C7D" w14:paraId="499F672E" w14:textId="77777777" w:rsidTr="00DF5A0D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438C19AB" w14:textId="4B5F5232" w:rsidR="0057013A" w:rsidRPr="00F800E2" w:rsidRDefault="0057013A" w:rsidP="0057013A">
            <w:pPr>
              <w:pStyle w:val="34ff6"/>
            </w:pPr>
            <w:r>
              <w:t>Структурная схема цифрового обмена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70C17B2D" w14:textId="22E12993" w:rsidR="0057013A" w:rsidRPr="00F800E2" w:rsidRDefault="0057013A" w:rsidP="0057013A">
            <w:pPr>
              <w:pStyle w:val="34ff6"/>
            </w:pPr>
            <w:r>
              <w:t>Графическое представление взаимодействия программно-технических комплексов, серверов, АРМ и сетевых устройств с указанием адресации</w:t>
            </w:r>
          </w:p>
        </w:tc>
      </w:tr>
      <w:tr w:rsidR="0057013A" w:rsidRPr="00A37C7D" w14:paraId="7F4DB9E6" w14:textId="77777777" w:rsidTr="00DF5A0D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0346370B" w14:textId="3304A4F9" w:rsidR="0057013A" w:rsidRPr="00F63FD6" w:rsidRDefault="0057013A" w:rsidP="0057013A">
            <w:pPr>
              <w:pStyle w:val="34ff6"/>
            </w:pPr>
            <w:r>
              <w:t>Адресация цифровых сетей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37BA409E" w14:textId="5439C39D" w:rsidR="0057013A" w:rsidRPr="00F63FD6" w:rsidRDefault="0057013A" w:rsidP="0057013A">
            <w:pPr>
              <w:pStyle w:val="34ff6"/>
            </w:pPr>
            <w:r>
              <w:t>Система присвоения IP-адресов устройствам АСУ ТП для их идентификации и взаимодействия</w:t>
            </w:r>
          </w:p>
        </w:tc>
      </w:tr>
      <w:tr w:rsidR="0057013A" w:rsidRPr="00A37C7D" w14:paraId="1D04E001" w14:textId="77777777" w:rsidTr="00DF5A0D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63E1AEDA" w14:textId="47125219" w:rsidR="0057013A" w:rsidRPr="00F800E2" w:rsidRDefault="0057013A" w:rsidP="0057013A">
            <w:pPr>
              <w:pStyle w:val="34ff6"/>
            </w:pPr>
            <w:r>
              <w:t>Таблица адресов сетевых устройств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63FDDC9A" w14:textId="24E470C9" w:rsidR="0057013A" w:rsidRPr="00F800E2" w:rsidRDefault="0057013A" w:rsidP="0057013A">
            <w:pPr>
              <w:pStyle w:val="34ff6"/>
            </w:pPr>
            <w:r>
              <w:t>Список устройств (ПЛК, серверы, АРМ, коммутаторы) с их IP-адресами в основной и резервной сетях</w:t>
            </w:r>
          </w:p>
        </w:tc>
      </w:tr>
      <w:tr w:rsidR="0057013A" w:rsidRPr="00A37C7D" w14:paraId="2FD3855B" w14:textId="77777777" w:rsidTr="00DF5A0D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5F125AF5" w14:textId="6AC7917B" w:rsidR="0057013A" w:rsidRPr="00F800E2" w:rsidRDefault="0057013A" w:rsidP="0057013A">
            <w:pPr>
              <w:pStyle w:val="34ff6"/>
            </w:pPr>
            <w:r>
              <w:t>Программно-технический комплекс (ПТК)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5E38459D" w14:textId="0524F9F3" w:rsidR="0057013A" w:rsidRPr="00F800E2" w:rsidRDefault="0057013A" w:rsidP="0057013A">
            <w:pPr>
              <w:pStyle w:val="34ff6"/>
            </w:pPr>
            <w:r>
              <w:t>Совокупность аппаратных и программных средств автоматизации подсистем (ВК, НАБ, ГРП, ЭТО и др.)</w:t>
            </w:r>
          </w:p>
        </w:tc>
      </w:tr>
      <w:tr w:rsidR="0057013A" w:rsidRPr="00A37C7D" w14:paraId="2B66E9B2" w14:textId="77777777" w:rsidTr="00DF5A0D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60AFCE6C" w14:textId="76957FDE" w:rsidR="0057013A" w:rsidRPr="00F800E2" w:rsidRDefault="0057013A" w:rsidP="0057013A">
            <w:pPr>
              <w:pStyle w:val="34ff6"/>
            </w:pPr>
            <w:r>
              <w:t>Автоматизированное рабочее место (АРМ)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538EE152" w14:textId="60576860" w:rsidR="0057013A" w:rsidRPr="00F800E2" w:rsidRDefault="0057013A" w:rsidP="0057013A">
            <w:pPr>
              <w:pStyle w:val="34ff6"/>
            </w:pPr>
            <w:r>
              <w:t>Рабочая станция оператора, инженера или специалиста РЗА, подключённая к сети АСУ ТП</w:t>
            </w:r>
          </w:p>
        </w:tc>
      </w:tr>
      <w:tr w:rsidR="0057013A" w:rsidRPr="00A37C7D" w14:paraId="4E724F47" w14:textId="77777777" w:rsidTr="00DF5A0D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26202283" w14:textId="144C071D" w:rsidR="0057013A" w:rsidRPr="00F800E2" w:rsidRDefault="0057013A" w:rsidP="0057013A">
            <w:pPr>
              <w:pStyle w:val="34ff6"/>
            </w:pPr>
            <w:r>
              <w:t>Система единого времени (СЕВ)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39D8D50E" w14:textId="43B9AE04" w:rsidR="0057013A" w:rsidRPr="00F800E2" w:rsidRDefault="0057013A" w:rsidP="0057013A">
            <w:pPr>
              <w:pStyle w:val="34ff6"/>
            </w:pPr>
            <w:r>
              <w:t>Подсистема синхронизации времени всех устройств АСУ ТП</w:t>
            </w:r>
          </w:p>
        </w:tc>
      </w:tr>
      <w:tr w:rsidR="0057013A" w:rsidRPr="00A37C7D" w14:paraId="2BD59AA9" w14:textId="77777777" w:rsidTr="00DF5A0D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125844CA" w14:textId="4555980F" w:rsidR="0057013A" w:rsidRPr="00F800E2" w:rsidRDefault="0057013A" w:rsidP="0057013A">
            <w:pPr>
              <w:pStyle w:val="34ff6"/>
            </w:pPr>
            <w:r>
              <w:t>Межсетевой экран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5F53C5BC" w14:textId="7EE6DC33" w:rsidR="0057013A" w:rsidRPr="00F800E2" w:rsidRDefault="0057013A" w:rsidP="0057013A">
            <w:pPr>
              <w:pStyle w:val="34ff6"/>
            </w:pPr>
            <w:r>
              <w:t xml:space="preserve">Средство защиты, обеспечивающее фильтрацию и контроль сетевых соединений </w:t>
            </w:r>
          </w:p>
        </w:tc>
      </w:tr>
      <w:tr w:rsidR="0057013A" w:rsidRPr="00A37C7D" w14:paraId="604840D0" w14:textId="77777777" w:rsidTr="00DF5A0D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3C9B054F" w14:textId="36C4B4E9" w:rsidR="0057013A" w:rsidRPr="00F800E2" w:rsidRDefault="0057013A" w:rsidP="0057013A">
            <w:pPr>
              <w:pStyle w:val="34ff6"/>
            </w:pPr>
            <w:r>
              <w:t>Серверный шкаф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22277F38" w14:textId="335D1381" w:rsidR="0057013A" w:rsidRPr="00F800E2" w:rsidRDefault="0057013A" w:rsidP="0057013A">
            <w:pPr>
              <w:pStyle w:val="34ff6"/>
            </w:pPr>
            <w:r>
              <w:t>Технический шкаф для размещения серверов, сетевого оборудования и средств защиты</w:t>
            </w:r>
          </w:p>
        </w:tc>
      </w:tr>
      <w:tr w:rsidR="0057013A" w:rsidRPr="00A37C7D" w14:paraId="007981ED" w14:textId="77777777" w:rsidTr="00DF5A0D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EEB519D" w14:textId="14C212EF" w:rsidR="0057013A" w:rsidRPr="00F800E2" w:rsidRDefault="0057013A" w:rsidP="0057013A">
            <w:pPr>
              <w:pStyle w:val="34ff6"/>
            </w:pPr>
            <w:r>
              <w:t>Коммутатор (SW)</w:t>
            </w:r>
          </w:p>
        </w:tc>
        <w:tc>
          <w:tcPr>
            <w:tcW w:w="7231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4A6DD03" w14:textId="745D10D8" w:rsidR="0057013A" w:rsidRPr="00F800E2" w:rsidRDefault="0057013A" w:rsidP="0057013A">
            <w:pPr>
              <w:pStyle w:val="34ff6"/>
            </w:pPr>
            <w:r>
              <w:t>Сетевое устройство для объединения и маршрутизации каналов обмена данными в локальной сети АСУ ТП</w:t>
            </w:r>
          </w:p>
        </w:tc>
      </w:tr>
    </w:tbl>
    <w:p w14:paraId="7B7A8E2E" w14:textId="77777777" w:rsidR="002C35B5" w:rsidRDefault="002C35B5" w:rsidP="002C35B5">
      <w:pPr>
        <w:pStyle w:val="34fffa"/>
      </w:pPr>
    </w:p>
    <w:p w14:paraId="27AD7033" w14:textId="77777777" w:rsidR="008804C5" w:rsidRPr="00BB426D" w:rsidRDefault="008804C5" w:rsidP="008804C5">
      <w:pPr>
        <w:pStyle w:val="3418"/>
      </w:pPr>
      <w:r w:rsidRPr="00BB426D">
        <w:lastRenderedPageBreak/>
        <w:t>Лист регистрации изменений</w:t>
      </w:r>
    </w:p>
    <w:tbl>
      <w:tblPr>
        <w:tblW w:w="9925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8"/>
        <w:gridCol w:w="900"/>
        <w:gridCol w:w="850"/>
        <w:gridCol w:w="851"/>
        <w:gridCol w:w="992"/>
        <w:gridCol w:w="1276"/>
        <w:gridCol w:w="1134"/>
        <w:gridCol w:w="1276"/>
        <w:gridCol w:w="1246"/>
        <w:gridCol w:w="882"/>
      </w:tblGrid>
      <w:tr w:rsidR="00FA5787" w:rsidRPr="005F1B2E" w14:paraId="37503B81" w14:textId="77777777" w:rsidTr="006877E2">
        <w:trPr>
          <w:trHeight w:val="355"/>
          <w:tblHeader/>
        </w:trPr>
        <w:tc>
          <w:tcPr>
            <w:tcW w:w="518" w:type="dxa"/>
            <w:vMerge w:val="restart"/>
            <w:vAlign w:val="center"/>
          </w:tcPr>
          <w:p w14:paraId="43B6272C" w14:textId="77777777" w:rsidR="00FA5787" w:rsidRPr="00A86232" w:rsidRDefault="00FA5787" w:rsidP="006877E2">
            <w:pPr>
              <w:pStyle w:val="34ff8"/>
            </w:pPr>
            <w:r w:rsidRPr="005F1B2E">
              <w:t>Изм</w:t>
            </w:r>
            <w:r>
              <w:t>.</w:t>
            </w:r>
          </w:p>
        </w:tc>
        <w:tc>
          <w:tcPr>
            <w:tcW w:w="3593" w:type="dxa"/>
            <w:gridSpan w:val="4"/>
            <w:vAlign w:val="center"/>
          </w:tcPr>
          <w:p w14:paraId="3E09AA3C" w14:textId="77777777" w:rsidR="00FA5787" w:rsidRPr="005F1B2E" w:rsidRDefault="00FA5787" w:rsidP="006877E2">
            <w:pPr>
              <w:pStyle w:val="34ff8"/>
            </w:pPr>
            <w:r w:rsidRPr="005F1B2E">
              <w:t>Номера листов (страниц)</w:t>
            </w:r>
          </w:p>
        </w:tc>
        <w:tc>
          <w:tcPr>
            <w:tcW w:w="1276" w:type="dxa"/>
            <w:vMerge w:val="restart"/>
            <w:vAlign w:val="center"/>
          </w:tcPr>
          <w:p w14:paraId="13D4A52E" w14:textId="77777777" w:rsidR="00FA5787" w:rsidRPr="005F1B2E" w:rsidRDefault="00FA5787" w:rsidP="006877E2">
            <w:pPr>
              <w:pStyle w:val="34ff8"/>
            </w:pPr>
            <w:r w:rsidRPr="005F1B2E">
              <w:t>Всего листов (страниц)</w:t>
            </w:r>
            <w:r w:rsidRPr="005F1B2E">
              <w:br/>
              <w:t>в докум.</w:t>
            </w:r>
          </w:p>
        </w:tc>
        <w:tc>
          <w:tcPr>
            <w:tcW w:w="1134" w:type="dxa"/>
            <w:vMerge w:val="restart"/>
            <w:vAlign w:val="center"/>
          </w:tcPr>
          <w:p w14:paraId="5FD17FF8" w14:textId="77777777" w:rsidR="00FA5787" w:rsidRPr="005F1B2E" w:rsidRDefault="00FA5787" w:rsidP="006877E2">
            <w:pPr>
              <w:pStyle w:val="34ff8"/>
            </w:pPr>
            <w:r w:rsidRPr="005F1B2E">
              <w:t>№</w:t>
            </w:r>
            <w:r w:rsidRPr="005F1B2E">
              <w:br/>
              <w:t>документа</w:t>
            </w:r>
          </w:p>
        </w:tc>
        <w:tc>
          <w:tcPr>
            <w:tcW w:w="1276" w:type="dxa"/>
            <w:vMerge w:val="restart"/>
            <w:vAlign w:val="center"/>
          </w:tcPr>
          <w:p w14:paraId="03273805" w14:textId="77777777" w:rsidR="00FA5787" w:rsidRPr="005F1B2E" w:rsidRDefault="00FA5787" w:rsidP="006877E2">
            <w:pPr>
              <w:pStyle w:val="34ff8"/>
            </w:pPr>
            <w:r w:rsidRPr="005F1B2E">
              <w:t xml:space="preserve">Входящий № </w:t>
            </w:r>
            <w:proofErr w:type="spellStart"/>
            <w:r w:rsidRPr="005F1B2E">
              <w:t>сопрово-дительного</w:t>
            </w:r>
            <w:proofErr w:type="spellEnd"/>
            <w:r w:rsidRPr="005F1B2E">
              <w:t xml:space="preserve"> докум.</w:t>
            </w:r>
            <w:r w:rsidRPr="005F1B2E">
              <w:br/>
              <w:t>и дата</w:t>
            </w:r>
          </w:p>
        </w:tc>
        <w:tc>
          <w:tcPr>
            <w:tcW w:w="1246" w:type="dxa"/>
            <w:vMerge w:val="restart"/>
            <w:vAlign w:val="center"/>
          </w:tcPr>
          <w:p w14:paraId="129CD303" w14:textId="77777777" w:rsidR="00FA5787" w:rsidRPr="005F1B2E" w:rsidRDefault="00FA5787" w:rsidP="006877E2">
            <w:pPr>
              <w:pStyle w:val="34ff8"/>
            </w:pPr>
            <w:r w:rsidRPr="005F1B2E">
              <w:t>Подп.</w:t>
            </w:r>
          </w:p>
        </w:tc>
        <w:tc>
          <w:tcPr>
            <w:tcW w:w="882" w:type="dxa"/>
            <w:vMerge w:val="restart"/>
            <w:vAlign w:val="center"/>
          </w:tcPr>
          <w:p w14:paraId="2557E09A" w14:textId="77777777" w:rsidR="00FA5787" w:rsidRPr="005F1B2E" w:rsidRDefault="00FA5787" w:rsidP="006877E2">
            <w:pPr>
              <w:pStyle w:val="34ff8"/>
            </w:pPr>
            <w:r w:rsidRPr="005F1B2E">
              <w:t>Дата</w:t>
            </w:r>
          </w:p>
        </w:tc>
      </w:tr>
      <w:tr w:rsidR="00FA5787" w:rsidRPr="005F1B2E" w14:paraId="1E33C25C" w14:textId="77777777" w:rsidTr="006877E2">
        <w:trPr>
          <w:trHeight w:val="1067"/>
          <w:tblHeader/>
        </w:trPr>
        <w:tc>
          <w:tcPr>
            <w:tcW w:w="518" w:type="dxa"/>
            <w:vMerge/>
            <w:vAlign w:val="center"/>
          </w:tcPr>
          <w:p w14:paraId="1C078940" w14:textId="77777777" w:rsidR="00FA5787" w:rsidRPr="005F1B2E" w:rsidRDefault="00FA5787" w:rsidP="006877E2">
            <w:pPr>
              <w:pStyle w:val="34ff8"/>
            </w:pPr>
          </w:p>
        </w:tc>
        <w:tc>
          <w:tcPr>
            <w:tcW w:w="900" w:type="dxa"/>
            <w:vAlign w:val="center"/>
          </w:tcPr>
          <w:p w14:paraId="6829175E" w14:textId="77777777" w:rsidR="00FA5787" w:rsidRPr="005F1B2E" w:rsidRDefault="00FA5787" w:rsidP="006877E2">
            <w:pPr>
              <w:pStyle w:val="34ff8"/>
            </w:pPr>
            <w:r w:rsidRPr="005F1B2E">
              <w:t>изменен</w:t>
            </w:r>
            <w:r>
              <w:t>-</w:t>
            </w:r>
            <w:proofErr w:type="spellStart"/>
            <w:r w:rsidRPr="005F1B2E">
              <w:t>ных</w:t>
            </w:r>
            <w:proofErr w:type="spellEnd"/>
          </w:p>
        </w:tc>
        <w:tc>
          <w:tcPr>
            <w:tcW w:w="850" w:type="dxa"/>
            <w:vAlign w:val="center"/>
          </w:tcPr>
          <w:p w14:paraId="0B72570E" w14:textId="77777777" w:rsidR="00FA5787" w:rsidRPr="005F1B2E" w:rsidRDefault="00FA5787" w:rsidP="006877E2">
            <w:pPr>
              <w:pStyle w:val="34ff8"/>
            </w:pPr>
            <w:r w:rsidRPr="005F1B2E">
              <w:t>заменен-</w:t>
            </w:r>
            <w:proofErr w:type="spellStart"/>
            <w:r w:rsidRPr="005F1B2E">
              <w:t>ных</w:t>
            </w:r>
            <w:proofErr w:type="spellEnd"/>
          </w:p>
        </w:tc>
        <w:tc>
          <w:tcPr>
            <w:tcW w:w="851" w:type="dxa"/>
            <w:vAlign w:val="center"/>
          </w:tcPr>
          <w:p w14:paraId="3C8268C3" w14:textId="77777777" w:rsidR="00FA5787" w:rsidRPr="005F1B2E" w:rsidRDefault="00FA5787" w:rsidP="006877E2">
            <w:pPr>
              <w:pStyle w:val="34ff8"/>
            </w:pPr>
            <w:r w:rsidRPr="005F1B2E">
              <w:t>новых</w:t>
            </w:r>
          </w:p>
        </w:tc>
        <w:tc>
          <w:tcPr>
            <w:tcW w:w="992" w:type="dxa"/>
            <w:vAlign w:val="center"/>
          </w:tcPr>
          <w:p w14:paraId="71F9CEEA" w14:textId="77777777" w:rsidR="00FA5787" w:rsidRPr="005F1B2E" w:rsidRDefault="00FA5787" w:rsidP="006877E2">
            <w:pPr>
              <w:pStyle w:val="34ff8"/>
            </w:pPr>
            <w:proofErr w:type="spellStart"/>
            <w:r w:rsidRPr="005F1B2E">
              <w:t>аннули-рованных</w:t>
            </w:r>
            <w:proofErr w:type="spellEnd"/>
          </w:p>
        </w:tc>
        <w:tc>
          <w:tcPr>
            <w:tcW w:w="1276" w:type="dxa"/>
            <w:vMerge/>
          </w:tcPr>
          <w:p w14:paraId="1783CB31" w14:textId="77777777" w:rsidR="00FA5787" w:rsidRPr="005F1B2E" w:rsidRDefault="00FA5787" w:rsidP="006877E2">
            <w:pPr>
              <w:pStyle w:val="34ff8"/>
            </w:pPr>
          </w:p>
        </w:tc>
        <w:tc>
          <w:tcPr>
            <w:tcW w:w="1134" w:type="dxa"/>
            <w:vMerge/>
          </w:tcPr>
          <w:p w14:paraId="3616C4BC" w14:textId="77777777" w:rsidR="00FA5787" w:rsidRPr="005F1B2E" w:rsidRDefault="00FA5787" w:rsidP="006877E2">
            <w:pPr>
              <w:pStyle w:val="34ff8"/>
            </w:pPr>
          </w:p>
        </w:tc>
        <w:tc>
          <w:tcPr>
            <w:tcW w:w="1276" w:type="dxa"/>
            <w:vMerge/>
          </w:tcPr>
          <w:p w14:paraId="22862109" w14:textId="77777777" w:rsidR="00FA5787" w:rsidRPr="005F1B2E" w:rsidRDefault="00FA5787" w:rsidP="006877E2">
            <w:pPr>
              <w:pStyle w:val="34ff8"/>
            </w:pPr>
          </w:p>
        </w:tc>
        <w:tc>
          <w:tcPr>
            <w:tcW w:w="1246" w:type="dxa"/>
            <w:vMerge/>
          </w:tcPr>
          <w:p w14:paraId="0EAE2DB7" w14:textId="77777777" w:rsidR="00FA5787" w:rsidRPr="005F1B2E" w:rsidRDefault="00FA5787" w:rsidP="006877E2">
            <w:pPr>
              <w:pStyle w:val="34ff8"/>
            </w:pPr>
          </w:p>
        </w:tc>
        <w:tc>
          <w:tcPr>
            <w:tcW w:w="882" w:type="dxa"/>
            <w:vMerge/>
          </w:tcPr>
          <w:p w14:paraId="4B1C77FB" w14:textId="77777777" w:rsidR="00FA5787" w:rsidRPr="005F1B2E" w:rsidRDefault="00FA5787" w:rsidP="006877E2">
            <w:pPr>
              <w:pStyle w:val="34ff8"/>
            </w:pPr>
          </w:p>
        </w:tc>
      </w:tr>
      <w:tr w:rsidR="00FA5787" w14:paraId="3F8436C0" w14:textId="77777777" w:rsidTr="00E93CF9">
        <w:trPr>
          <w:trHeight w:val="454"/>
        </w:trPr>
        <w:tc>
          <w:tcPr>
            <w:tcW w:w="518" w:type="dxa"/>
            <w:vAlign w:val="center"/>
          </w:tcPr>
          <w:p w14:paraId="42B405A9" w14:textId="77777777" w:rsidR="00FA5787" w:rsidRDefault="00FA5787" w:rsidP="00E93CF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0F49EDC1" w14:textId="77777777" w:rsidR="00FA5787" w:rsidRDefault="00FA5787" w:rsidP="00E93CF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232B1EC" w14:textId="77777777" w:rsidR="00FA5787" w:rsidRDefault="00FA5787" w:rsidP="00E93CF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DE0760A" w14:textId="77777777" w:rsidR="00FA5787" w:rsidRDefault="00FA5787" w:rsidP="00E93CF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71D2629" w14:textId="77777777"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44DEC81" w14:textId="77777777" w:rsidR="00FA5787" w:rsidRDefault="00FA5787" w:rsidP="00E93CF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C76E336" w14:textId="77777777"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7F759FE" w14:textId="77777777" w:rsidR="00FA5787" w:rsidRDefault="00FA5787" w:rsidP="00E93CF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7445B23" w14:textId="77777777" w:rsidR="00FA5787" w:rsidRDefault="00FA5787" w:rsidP="00E93CF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4691CD7" w14:textId="77777777" w:rsidR="00FA5787" w:rsidRDefault="00FA5787" w:rsidP="00E93CF9">
            <w:pPr>
              <w:pStyle w:val="34ff6"/>
            </w:pPr>
          </w:p>
        </w:tc>
      </w:tr>
      <w:tr w:rsidR="00FA5787" w14:paraId="53C588C2" w14:textId="77777777" w:rsidTr="00E93CF9">
        <w:trPr>
          <w:trHeight w:val="454"/>
        </w:trPr>
        <w:tc>
          <w:tcPr>
            <w:tcW w:w="518" w:type="dxa"/>
            <w:vAlign w:val="center"/>
          </w:tcPr>
          <w:p w14:paraId="4E354B00" w14:textId="77777777" w:rsidR="00FA5787" w:rsidRDefault="00FA5787" w:rsidP="00E93CF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D8B2460" w14:textId="77777777" w:rsidR="00FA5787" w:rsidRDefault="00FA5787" w:rsidP="00E93CF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DFF6DDD" w14:textId="77777777" w:rsidR="00FA5787" w:rsidRDefault="00FA5787" w:rsidP="00E93CF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B267BD9" w14:textId="77777777" w:rsidR="00FA5787" w:rsidRDefault="00FA5787" w:rsidP="00E93CF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E69EF07" w14:textId="77777777"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103A60D" w14:textId="77777777" w:rsidR="00FA5787" w:rsidRDefault="00FA5787" w:rsidP="00E93CF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40617A3" w14:textId="77777777"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8C5BD08" w14:textId="77777777" w:rsidR="00FA5787" w:rsidRDefault="00FA5787" w:rsidP="00E93CF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4F19647" w14:textId="77777777" w:rsidR="00FA5787" w:rsidRDefault="00FA5787" w:rsidP="00E93CF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31EE861" w14:textId="77777777" w:rsidR="00FA5787" w:rsidRDefault="00FA5787" w:rsidP="00E93CF9">
            <w:pPr>
              <w:pStyle w:val="34ff6"/>
            </w:pPr>
          </w:p>
        </w:tc>
      </w:tr>
      <w:tr w:rsidR="00FA5787" w14:paraId="34260409" w14:textId="77777777" w:rsidTr="00E93CF9">
        <w:trPr>
          <w:trHeight w:val="454"/>
        </w:trPr>
        <w:tc>
          <w:tcPr>
            <w:tcW w:w="518" w:type="dxa"/>
            <w:vAlign w:val="center"/>
          </w:tcPr>
          <w:p w14:paraId="5C1C6B2B" w14:textId="77777777" w:rsidR="00FA5787" w:rsidRDefault="00FA5787" w:rsidP="00E93CF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494848A8" w14:textId="77777777" w:rsidR="00FA5787" w:rsidRDefault="00FA5787" w:rsidP="00E93CF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5182E6B" w14:textId="77777777" w:rsidR="00FA5787" w:rsidRDefault="00FA5787" w:rsidP="00E93CF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BB9B376" w14:textId="77777777" w:rsidR="00FA5787" w:rsidRDefault="00FA5787" w:rsidP="00E93CF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E26819E" w14:textId="77777777"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6477CBE" w14:textId="77777777" w:rsidR="00FA5787" w:rsidRDefault="00FA5787" w:rsidP="00E93CF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F893F8A" w14:textId="77777777"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F578C04" w14:textId="77777777" w:rsidR="00FA5787" w:rsidRDefault="00FA5787" w:rsidP="00E93CF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CA34B18" w14:textId="77777777" w:rsidR="00FA5787" w:rsidRDefault="00FA5787" w:rsidP="00E93CF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F84C929" w14:textId="77777777" w:rsidR="00FA5787" w:rsidRDefault="00FA5787" w:rsidP="00E93CF9">
            <w:pPr>
              <w:pStyle w:val="34ff6"/>
            </w:pPr>
          </w:p>
        </w:tc>
      </w:tr>
      <w:tr w:rsidR="00FA5787" w14:paraId="5416199D" w14:textId="77777777" w:rsidTr="00E93CF9">
        <w:trPr>
          <w:trHeight w:val="454"/>
        </w:trPr>
        <w:tc>
          <w:tcPr>
            <w:tcW w:w="518" w:type="dxa"/>
            <w:vAlign w:val="center"/>
          </w:tcPr>
          <w:p w14:paraId="31759474" w14:textId="77777777" w:rsidR="00FA5787" w:rsidRDefault="00FA5787" w:rsidP="00E93CF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06CCEF0D" w14:textId="77777777" w:rsidR="00FA5787" w:rsidRDefault="00FA5787" w:rsidP="00E93CF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EFB6F14" w14:textId="77777777" w:rsidR="00FA5787" w:rsidRDefault="00FA5787" w:rsidP="00E93CF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EE15CA9" w14:textId="77777777" w:rsidR="00FA5787" w:rsidRDefault="00FA5787" w:rsidP="00E93CF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6AC85C0" w14:textId="77777777"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3940618" w14:textId="77777777" w:rsidR="00FA5787" w:rsidRDefault="00FA5787" w:rsidP="00E93CF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0BA9D8F" w14:textId="77777777"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23B64CB" w14:textId="77777777" w:rsidR="00FA5787" w:rsidRDefault="00FA5787" w:rsidP="00E93CF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7B96A4AC" w14:textId="77777777" w:rsidR="00FA5787" w:rsidRDefault="00FA5787" w:rsidP="00E93CF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5D384E06" w14:textId="77777777" w:rsidR="00FA5787" w:rsidRDefault="00FA5787" w:rsidP="00E93CF9">
            <w:pPr>
              <w:pStyle w:val="34ff6"/>
            </w:pPr>
          </w:p>
        </w:tc>
      </w:tr>
      <w:tr w:rsidR="00FA5787" w14:paraId="3850361A" w14:textId="77777777" w:rsidTr="00E93CF9">
        <w:trPr>
          <w:trHeight w:val="454"/>
        </w:trPr>
        <w:tc>
          <w:tcPr>
            <w:tcW w:w="518" w:type="dxa"/>
            <w:vAlign w:val="center"/>
          </w:tcPr>
          <w:p w14:paraId="6EE18947" w14:textId="77777777" w:rsidR="00FA5787" w:rsidRDefault="00FA5787" w:rsidP="00E93CF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D5C628D" w14:textId="77777777" w:rsidR="00FA5787" w:rsidRDefault="00FA5787" w:rsidP="00E93CF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C3D9B82" w14:textId="77777777" w:rsidR="00FA5787" w:rsidRDefault="00FA5787" w:rsidP="00E93CF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2838D5D" w14:textId="77777777" w:rsidR="00FA5787" w:rsidRDefault="00FA5787" w:rsidP="00E93CF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BD2F909" w14:textId="77777777"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7A89659" w14:textId="77777777" w:rsidR="00FA5787" w:rsidRDefault="00FA5787" w:rsidP="00E93CF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99CCA7E" w14:textId="77777777"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F112EC6" w14:textId="77777777" w:rsidR="00FA5787" w:rsidRDefault="00FA5787" w:rsidP="00E93CF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13C2418" w14:textId="77777777" w:rsidR="00FA5787" w:rsidRDefault="00FA5787" w:rsidP="00E93CF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B416F1C" w14:textId="77777777" w:rsidR="00FA5787" w:rsidRDefault="00FA5787" w:rsidP="00E93CF9">
            <w:pPr>
              <w:pStyle w:val="34ff6"/>
            </w:pPr>
          </w:p>
        </w:tc>
      </w:tr>
      <w:tr w:rsidR="00FA5787" w14:paraId="267ED156" w14:textId="77777777" w:rsidTr="00E93CF9">
        <w:trPr>
          <w:trHeight w:val="454"/>
        </w:trPr>
        <w:tc>
          <w:tcPr>
            <w:tcW w:w="518" w:type="dxa"/>
            <w:vAlign w:val="center"/>
          </w:tcPr>
          <w:p w14:paraId="78384E5F" w14:textId="77777777" w:rsidR="00FA5787" w:rsidRDefault="00FA5787" w:rsidP="00E93CF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32384EE" w14:textId="77777777" w:rsidR="00FA5787" w:rsidRDefault="00FA5787" w:rsidP="00E93CF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4AF6006" w14:textId="77777777" w:rsidR="00FA5787" w:rsidRDefault="00FA5787" w:rsidP="00E93CF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7039D8B" w14:textId="77777777" w:rsidR="00FA5787" w:rsidRDefault="00FA5787" w:rsidP="00E93CF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0BFD5C1" w14:textId="77777777"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A783B7C" w14:textId="77777777" w:rsidR="00FA5787" w:rsidRDefault="00FA5787" w:rsidP="00E93CF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318ECCE1" w14:textId="77777777"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E569C7E" w14:textId="77777777" w:rsidR="00FA5787" w:rsidRDefault="00FA5787" w:rsidP="00E93CF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BBE75EC" w14:textId="77777777" w:rsidR="00FA5787" w:rsidRDefault="00FA5787" w:rsidP="00E93CF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4BECB02" w14:textId="77777777" w:rsidR="00FA5787" w:rsidRDefault="00FA5787" w:rsidP="00E93CF9">
            <w:pPr>
              <w:pStyle w:val="34ff6"/>
            </w:pPr>
          </w:p>
        </w:tc>
      </w:tr>
      <w:tr w:rsidR="00FA5787" w14:paraId="0317E8F2" w14:textId="77777777" w:rsidTr="00E93CF9">
        <w:trPr>
          <w:trHeight w:val="454"/>
        </w:trPr>
        <w:tc>
          <w:tcPr>
            <w:tcW w:w="518" w:type="dxa"/>
            <w:vAlign w:val="center"/>
          </w:tcPr>
          <w:p w14:paraId="6A31A043" w14:textId="77777777" w:rsidR="00FA5787" w:rsidRDefault="00FA5787" w:rsidP="00E93CF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0CDE2A3F" w14:textId="77777777" w:rsidR="00FA5787" w:rsidRDefault="00FA5787" w:rsidP="00E93CF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20768AF" w14:textId="77777777" w:rsidR="00FA5787" w:rsidRDefault="00FA5787" w:rsidP="00E93CF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147EB73" w14:textId="77777777" w:rsidR="00FA5787" w:rsidRDefault="00FA5787" w:rsidP="00E93CF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F206781" w14:textId="77777777"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92F99B5" w14:textId="77777777" w:rsidR="00FA5787" w:rsidRDefault="00FA5787" w:rsidP="00E93CF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2286011" w14:textId="77777777"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1FA1F33" w14:textId="77777777" w:rsidR="00FA5787" w:rsidRDefault="00FA5787" w:rsidP="00E93CF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38BDC1E" w14:textId="77777777" w:rsidR="00FA5787" w:rsidRDefault="00FA5787" w:rsidP="00E93CF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7884DA8" w14:textId="77777777" w:rsidR="00FA5787" w:rsidRDefault="00FA5787" w:rsidP="00E93CF9">
            <w:pPr>
              <w:pStyle w:val="34ff6"/>
            </w:pPr>
          </w:p>
        </w:tc>
      </w:tr>
      <w:tr w:rsidR="00FA5787" w14:paraId="7E9FF95A" w14:textId="77777777" w:rsidTr="00E93CF9">
        <w:trPr>
          <w:trHeight w:val="454"/>
        </w:trPr>
        <w:tc>
          <w:tcPr>
            <w:tcW w:w="518" w:type="dxa"/>
            <w:vAlign w:val="center"/>
          </w:tcPr>
          <w:p w14:paraId="47504742" w14:textId="77777777" w:rsidR="00FA5787" w:rsidRDefault="00FA5787" w:rsidP="00E93CF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DCA836C" w14:textId="77777777" w:rsidR="00FA5787" w:rsidRDefault="00FA5787" w:rsidP="00E93CF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D20ABEA" w14:textId="77777777" w:rsidR="00FA5787" w:rsidRDefault="00FA5787" w:rsidP="00E93CF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96FF637" w14:textId="77777777" w:rsidR="00FA5787" w:rsidRDefault="00FA5787" w:rsidP="00E93CF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7457D64" w14:textId="77777777"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FE81DE6" w14:textId="77777777" w:rsidR="00FA5787" w:rsidRDefault="00FA5787" w:rsidP="00E93CF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6CFDFB6" w14:textId="77777777"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FC63D2E" w14:textId="77777777" w:rsidR="00FA5787" w:rsidRDefault="00FA5787" w:rsidP="00E93CF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325F56A" w14:textId="77777777" w:rsidR="00FA5787" w:rsidRDefault="00FA5787" w:rsidP="00E93CF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244A5F8" w14:textId="77777777" w:rsidR="00FA5787" w:rsidRDefault="00FA5787" w:rsidP="00E93CF9">
            <w:pPr>
              <w:pStyle w:val="34ff6"/>
            </w:pPr>
          </w:p>
        </w:tc>
      </w:tr>
      <w:tr w:rsidR="00FA5787" w14:paraId="1E4A4180" w14:textId="77777777" w:rsidTr="00E93CF9">
        <w:trPr>
          <w:trHeight w:val="454"/>
        </w:trPr>
        <w:tc>
          <w:tcPr>
            <w:tcW w:w="518" w:type="dxa"/>
            <w:vAlign w:val="center"/>
          </w:tcPr>
          <w:p w14:paraId="5A2DF5DE" w14:textId="77777777" w:rsidR="00FA5787" w:rsidRDefault="00FA5787" w:rsidP="00E93CF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03E2F60" w14:textId="77777777" w:rsidR="00FA5787" w:rsidRDefault="00FA5787" w:rsidP="00E93CF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5CAC34AA" w14:textId="77777777" w:rsidR="00FA5787" w:rsidRDefault="00FA5787" w:rsidP="00E93CF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556D3FD7" w14:textId="77777777" w:rsidR="00FA5787" w:rsidRDefault="00FA5787" w:rsidP="00E93CF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B36EC07" w14:textId="77777777"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509A8F9" w14:textId="77777777" w:rsidR="00FA5787" w:rsidRDefault="00FA5787" w:rsidP="00E93CF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3EA44FE5" w14:textId="77777777"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099CC33" w14:textId="77777777" w:rsidR="00FA5787" w:rsidRDefault="00FA5787" w:rsidP="00E93CF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73B895B" w14:textId="77777777" w:rsidR="00FA5787" w:rsidRDefault="00FA5787" w:rsidP="00E93CF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211572D" w14:textId="77777777" w:rsidR="00FA5787" w:rsidRDefault="00FA5787" w:rsidP="00E93CF9">
            <w:pPr>
              <w:pStyle w:val="34ff6"/>
            </w:pPr>
          </w:p>
        </w:tc>
      </w:tr>
      <w:tr w:rsidR="00FA5787" w14:paraId="77B54949" w14:textId="77777777" w:rsidTr="00E93CF9">
        <w:trPr>
          <w:trHeight w:val="454"/>
        </w:trPr>
        <w:tc>
          <w:tcPr>
            <w:tcW w:w="518" w:type="dxa"/>
            <w:vAlign w:val="center"/>
          </w:tcPr>
          <w:p w14:paraId="21BF918F" w14:textId="77777777" w:rsidR="00FA5787" w:rsidRDefault="00FA5787" w:rsidP="00E93CF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4D3FEE6B" w14:textId="77777777" w:rsidR="00FA5787" w:rsidRDefault="00FA5787" w:rsidP="00E93CF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8AA660D" w14:textId="77777777" w:rsidR="00FA5787" w:rsidRDefault="00FA5787" w:rsidP="00E93CF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C19B8C5" w14:textId="77777777" w:rsidR="00FA5787" w:rsidRDefault="00FA5787" w:rsidP="00E93CF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1D2324F" w14:textId="77777777"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7E0EB40" w14:textId="77777777" w:rsidR="00FA5787" w:rsidRDefault="00FA5787" w:rsidP="00E93CF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AADB51D" w14:textId="77777777"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50A0295" w14:textId="77777777" w:rsidR="00FA5787" w:rsidRDefault="00FA5787" w:rsidP="00E93CF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C120172" w14:textId="77777777" w:rsidR="00FA5787" w:rsidRDefault="00FA5787" w:rsidP="00E93CF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9CE3ADE" w14:textId="77777777" w:rsidR="00FA5787" w:rsidRDefault="00FA5787" w:rsidP="00E93CF9">
            <w:pPr>
              <w:pStyle w:val="34ff6"/>
            </w:pPr>
          </w:p>
        </w:tc>
      </w:tr>
      <w:tr w:rsidR="00FA5787" w14:paraId="52420828" w14:textId="77777777" w:rsidTr="00E93CF9">
        <w:trPr>
          <w:trHeight w:val="454"/>
        </w:trPr>
        <w:tc>
          <w:tcPr>
            <w:tcW w:w="518" w:type="dxa"/>
            <w:vAlign w:val="center"/>
          </w:tcPr>
          <w:p w14:paraId="00C9726E" w14:textId="77777777" w:rsidR="00FA5787" w:rsidRDefault="00FA5787" w:rsidP="00E93CF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4B3791A5" w14:textId="77777777" w:rsidR="00FA5787" w:rsidRDefault="00FA5787" w:rsidP="00E93CF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DDB3CD0" w14:textId="77777777" w:rsidR="00FA5787" w:rsidRDefault="00FA5787" w:rsidP="00E93CF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EB8BCA5" w14:textId="77777777" w:rsidR="00FA5787" w:rsidRDefault="00FA5787" w:rsidP="00E93CF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029F1EA" w14:textId="77777777"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4326E09" w14:textId="77777777" w:rsidR="00FA5787" w:rsidRDefault="00FA5787" w:rsidP="00E93CF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DB40273" w14:textId="77777777"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DCEAB94" w14:textId="77777777" w:rsidR="00FA5787" w:rsidRDefault="00FA5787" w:rsidP="00E93CF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C991047" w14:textId="77777777" w:rsidR="00FA5787" w:rsidRDefault="00FA5787" w:rsidP="00E93CF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7124085" w14:textId="77777777" w:rsidR="00FA5787" w:rsidRDefault="00FA5787" w:rsidP="00E93CF9">
            <w:pPr>
              <w:pStyle w:val="34ff6"/>
            </w:pPr>
          </w:p>
        </w:tc>
      </w:tr>
      <w:tr w:rsidR="00FA5787" w14:paraId="3334E32C" w14:textId="77777777" w:rsidTr="00E93CF9">
        <w:trPr>
          <w:trHeight w:val="454"/>
        </w:trPr>
        <w:tc>
          <w:tcPr>
            <w:tcW w:w="518" w:type="dxa"/>
            <w:vAlign w:val="center"/>
          </w:tcPr>
          <w:p w14:paraId="4A3FB834" w14:textId="77777777" w:rsidR="00FA5787" w:rsidRDefault="00FA5787" w:rsidP="00E93CF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098A7C49" w14:textId="77777777" w:rsidR="00FA5787" w:rsidRDefault="00FA5787" w:rsidP="00E93CF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0CEA462" w14:textId="77777777" w:rsidR="00FA5787" w:rsidRDefault="00FA5787" w:rsidP="00E93CF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2850F5B" w14:textId="77777777" w:rsidR="00FA5787" w:rsidRDefault="00FA5787" w:rsidP="00E93CF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5AAE209" w14:textId="77777777"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7AE5426" w14:textId="77777777" w:rsidR="00FA5787" w:rsidRDefault="00FA5787" w:rsidP="00E93CF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5DF30AF" w14:textId="77777777"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E5BA595" w14:textId="77777777" w:rsidR="00FA5787" w:rsidRDefault="00FA5787" w:rsidP="00E93CF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CEC1048" w14:textId="77777777" w:rsidR="00FA5787" w:rsidRDefault="00FA5787" w:rsidP="00E93CF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7397B1D" w14:textId="77777777" w:rsidR="00FA5787" w:rsidRDefault="00FA5787" w:rsidP="00E93CF9">
            <w:pPr>
              <w:pStyle w:val="34ff6"/>
            </w:pPr>
          </w:p>
        </w:tc>
      </w:tr>
      <w:tr w:rsidR="00FA5787" w14:paraId="34E9FD5C" w14:textId="77777777" w:rsidTr="00E93CF9">
        <w:trPr>
          <w:trHeight w:val="454"/>
        </w:trPr>
        <w:tc>
          <w:tcPr>
            <w:tcW w:w="518" w:type="dxa"/>
            <w:vAlign w:val="center"/>
          </w:tcPr>
          <w:p w14:paraId="0EFBEE72" w14:textId="77777777" w:rsidR="00FA5787" w:rsidRDefault="00FA5787" w:rsidP="00E93CF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1F74E9F" w14:textId="77777777" w:rsidR="00FA5787" w:rsidRDefault="00FA5787" w:rsidP="00E93CF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7902758" w14:textId="77777777" w:rsidR="00FA5787" w:rsidRDefault="00FA5787" w:rsidP="00E93CF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0421EEE" w14:textId="77777777" w:rsidR="00FA5787" w:rsidRDefault="00FA5787" w:rsidP="00E93CF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3A960A2" w14:textId="77777777"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3ED0E54" w14:textId="77777777" w:rsidR="00FA5787" w:rsidRDefault="00FA5787" w:rsidP="00E93CF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84B8082" w14:textId="77777777"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38DECD2" w14:textId="77777777" w:rsidR="00FA5787" w:rsidRDefault="00FA5787" w:rsidP="00E93CF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76C2F5D9" w14:textId="77777777" w:rsidR="00FA5787" w:rsidRDefault="00FA5787" w:rsidP="00E93CF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05E8390" w14:textId="77777777" w:rsidR="00FA5787" w:rsidRDefault="00FA5787" w:rsidP="00E93CF9">
            <w:pPr>
              <w:pStyle w:val="34ff6"/>
            </w:pPr>
          </w:p>
        </w:tc>
      </w:tr>
      <w:tr w:rsidR="00FA5787" w14:paraId="438CBE25" w14:textId="77777777" w:rsidTr="00E93CF9">
        <w:trPr>
          <w:trHeight w:val="454"/>
        </w:trPr>
        <w:tc>
          <w:tcPr>
            <w:tcW w:w="518" w:type="dxa"/>
            <w:vAlign w:val="center"/>
          </w:tcPr>
          <w:p w14:paraId="0FA9884B" w14:textId="77777777" w:rsidR="00FA5787" w:rsidRDefault="00FA5787" w:rsidP="00E93CF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5DE5EDD" w14:textId="77777777" w:rsidR="00FA5787" w:rsidRDefault="00FA5787" w:rsidP="00E93CF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6EEA3846" w14:textId="77777777" w:rsidR="00FA5787" w:rsidRDefault="00FA5787" w:rsidP="00E93CF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A7DB62A" w14:textId="77777777" w:rsidR="00FA5787" w:rsidRDefault="00FA5787" w:rsidP="00E93CF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3C22FEB" w14:textId="77777777"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BB508DD" w14:textId="77777777" w:rsidR="00FA5787" w:rsidRDefault="00FA5787" w:rsidP="00E93CF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B21CC7F" w14:textId="77777777"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AAEDF2E" w14:textId="77777777" w:rsidR="00FA5787" w:rsidRDefault="00FA5787" w:rsidP="00E93CF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31B4C6A5" w14:textId="77777777" w:rsidR="00FA5787" w:rsidRDefault="00FA5787" w:rsidP="00E93CF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F358719" w14:textId="77777777" w:rsidR="00FA5787" w:rsidRDefault="00FA5787" w:rsidP="00E93CF9">
            <w:pPr>
              <w:pStyle w:val="34ff6"/>
            </w:pPr>
          </w:p>
        </w:tc>
      </w:tr>
      <w:tr w:rsidR="00FA5787" w14:paraId="29C3DBCC" w14:textId="77777777" w:rsidTr="00E93CF9">
        <w:trPr>
          <w:trHeight w:val="454"/>
        </w:trPr>
        <w:tc>
          <w:tcPr>
            <w:tcW w:w="518" w:type="dxa"/>
            <w:vAlign w:val="center"/>
          </w:tcPr>
          <w:p w14:paraId="09677939" w14:textId="77777777" w:rsidR="00FA5787" w:rsidRDefault="00FA5787" w:rsidP="00E93CF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1A222C6" w14:textId="77777777" w:rsidR="00FA5787" w:rsidRDefault="00FA5787" w:rsidP="00E93CF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41CE012" w14:textId="77777777" w:rsidR="00FA5787" w:rsidRDefault="00FA5787" w:rsidP="00E93CF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2CCD9BA" w14:textId="77777777" w:rsidR="00FA5787" w:rsidRDefault="00FA5787" w:rsidP="00E93CF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7C9571E" w14:textId="77777777"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21FC343" w14:textId="77777777" w:rsidR="00FA5787" w:rsidRDefault="00FA5787" w:rsidP="00E93CF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792B600" w14:textId="77777777"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25CF24B" w14:textId="77777777" w:rsidR="00FA5787" w:rsidRDefault="00FA5787" w:rsidP="00E93CF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2C80E5A" w14:textId="77777777" w:rsidR="00FA5787" w:rsidRDefault="00FA5787" w:rsidP="00E93CF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FDB43C6" w14:textId="77777777" w:rsidR="00FA5787" w:rsidRDefault="00FA5787" w:rsidP="00E93CF9">
            <w:pPr>
              <w:pStyle w:val="34ff6"/>
            </w:pPr>
          </w:p>
        </w:tc>
      </w:tr>
      <w:tr w:rsidR="00FA5787" w14:paraId="19C226BE" w14:textId="77777777" w:rsidTr="00E93CF9">
        <w:trPr>
          <w:trHeight w:val="454"/>
        </w:trPr>
        <w:tc>
          <w:tcPr>
            <w:tcW w:w="518" w:type="dxa"/>
            <w:vAlign w:val="center"/>
          </w:tcPr>
          <w:p w14:paraId="59D3FBEC" w14:textId="77777777" w:rsidR="00FA5787" w:rsidRDefault="00FA5787" w:rsidP="00E93CF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4746C45" w14:textId="77777777" w:rsidR="00FA5787" w:rsidRDefault="00FA5787" w:rsidP="00E93CF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16A5D3E" w14:textId="77777777" w:rsidR="00FA5787" w:rsidRDefault="00FA5787" w:rsidP="00E93CF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8880CFC" w14:textId="77777777" w:rsidR="00FA5787" w:rsidRDefault="00FA5787" w:rsidP="00E93CF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666E3F5" w14:textId="77777777"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44401A0" w14:textId="77777777" w:rsidR="00FA5787" w:rsidRDefault="00FA5787" w:rsidP="00E93CF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5FFF25DF" w14:textId="77777777"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A5CD88B" w14:textId="77777777" w:rsidR="00FA5787" w:rsidRDefault="00FA5787" w:rsidP="00E93CF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36EC21FD" w14:textId="77777777" w:rsidR="00FA5787" w:rsidRDefault="00FA5787" w:rsidP="00E93CF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BE0CA6B" w14:textId="77777777" w:rsidR="00FA5787" w:rsidRDefault="00FA5787" w:rsidP="00E93CF9">
            <w:pPr>
              <w:pStyle w:val="34ff6"/>
            </w:pPr>
          </w:p>
        </w:tc>
      </w:tr>
      <w:tr w:rsidR="00FA5787" w14:paraId="471AFAF7" w14:textId="77777777" w:rsidTr="00E93CF9">
        <w:trPr>
          <w:trHeight w:val="454"/>
        </w:trPr>
        <w:tc>
          <w:tcPr>
            <w:tcW w:w="518" w:type="dxa"/>
            <w:vAlign w:val="center"/>
          </w:tcPr>
          <w:p w14:paraId="4854FF85" w14:textId="77777777" w:rsidR="00FA5787" w:rsidRDefault="00FA5787" w:rsidP="00E93CF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FDB6981" w14:textId="77777777" w:rsidR="00FA5787" w:rsidRDefault="00FA5787" w:rsidP="00E93CF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F6B720D" w14:textId="77777777" w:rsidR="00FA5787" w:rsidRDefault="00FA5787" w:rsidP="00E93CF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8031DAF" w14:textId="77777777" w:rsidR="00FA5787" w:rsidRDefault="00FA5787" w:rsidP="00E93CF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A96AEEC" w14:textId="77777777"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1C16062" w14:textId="77777777" w:rsidR="00FA5787" w:rsidRDefault="00FA5787" w:rsidP="00E93CF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29B88D6" w14:textId="77777777"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3DD4FAF" w14:textId="77777777" w:rsidR="00FA5787" w:rsidRDefault="00FA5787" w:rsidP="00E93CF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C46D387" w14:textId="77777777" w:rsidR="00FA5787" w:rsidRDefault="00FA5787" w:rsidP="00E93CF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42DAB8C" w14:textId="77777777" w:rsidR="00FA5787" w:rsidRDefault="00FA5787" w:rsidP="00E93CF9">
            <w:pPr>
              <w:pStyle w:val="34ff6"/>
            </w:pPr>
          </w:p>
        </w:tc>
      </w:tr>
      <w:tr w:rsidR="00FA5787" w14:paraId="431DC918" w14:textId="77777777" w:rsidTr="00E93CF9">
        <w:trPr>
          <w:trHeight w:val="454"/>
        </w:trPr>
        <w:tc>
          <w:tcPr>
            <w:tcW w:w="518" w:type="dxa"/>
            <w:vAlign w:val="center"/>
          </w:tcPr>
          <w:p w14:paraId="711ABF27" w14:textId="77777777" w:rsidR="00FA5787" w:rsidRDefault="00FA5787" w:rsidP="00E93CF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A242AD0" w14:textId="77777777" w:rsidR="00FA5787" w:rsidRDefault="00FA5787" w:rsidP="00E93CF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88B39EA" w14:textId="77777777" w:rsidR="00FA5787" w:rsidRDefault="00FA5787" w:rsidP="00E93CF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039A35F" w14:textId="77777777" w:rsidR="00FA5787" w:rsidRDefault="00FA5787" w:rsidP="00E93CF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E3D336D" w14:textId="77777777"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CEAB41D" w14:textId="77777777" w:rsidR="00FA5787" w:rsidRDefault="00FA5787" w:rsidP="00E93CF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30C9C5F" w14:textId="77777777"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5D7A847" w14:textId="77777777" w:rsidR="00FA5787" w:rsidRDefault="00FA5787" w:rsidP="00E93CF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D5F7561" w14:textId="77777777" w:rsidR="00FA5787" w:rsidRDefault="00FA5787" w:rsidP="00E93CF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2226BC98" w14:textId="77777777" w:rsidR="00FA5787" w:rsidRDefault="00FA5787" w:rsidP="00E93CF9">
            <w:pPr>
              <w:pStyle w:val="34ff6"/>
            </w:pPr>
          </w:p>
        </w:tc>
      </w:tr>
      <w:tr w:rsidR="00FA5787" w14:paraId="36AA6B42" w14:textId="77777777" w:rsidTr="00E93CF9">
        <w:trPr>
          <w:trHeight w:val="454"/>
        </w:trPr>
        <w:tc>
          <w:tcPr>
            <w:tcW w:w="518" w:type="dxa"/>
            <w:vAlign w:val="center"/>
          </w:tcPr>
          <w:p w14:paraId="68B86832" w14:textId="77777777" w:rsidR="00FA5787" w:rsidRDefault="00FA5787" w:rsidP="00E93CF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05823523" w14:textId="77777777" w:rsidR="00FA5787" w:rsidRDefault="00FA5787" w:rsidP="00E93CF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6F3D3390" w14:textId="77777777" w:rsidR="00FA5787" w:rsidRDefault="00FA5787" w:rsidP="00E93CF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9F00FD4" w14:textId="77777777" w:rsidR="00FA5787" w:rsidRDefault="00FA5787" w:rsidP="00E93CF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99BFCE0" w14:textId="77777777"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040F471" w14:textId="77777777" w:rsidR="00FA5787" w:rsidRDefault="00FA5787" w:rsidP="00E93CF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36EE6F70" w14:textId="77777777"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435F41A" w14:textId="77777777" w:rsidR="00FA5787" w:rsidRDefault="00FA5787" w:rsidP="00E93CF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4E2702C" w14:textId="77777777" w:rsidR="00FA5787" w:rsidRDefault="00FA5787" w:rsidP="00E93CF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DF62307" w14:textId="77777777" w:rsidR="00FA5787" w:rsidRDefault="00FA5787" w:rsidP="00E93CF9">
            <w:pPr>
              <w:pStyle w:val="34ff6"/>
            </w:pPr>
          </w:p>
        </w:tc>
      </w:tr>
      <w:tr w:rsidR="00FA5787" w14:paraId="311AF743" w14:textId="77777777" w:rsidTr="00E93CF9">
        <w:trPr>
          <w:trHeight w:val="454"/>
        </w:trPr>
        <w:tc>
          <w:tcPr>
            <w:tcW w:w="518" w:type="dxa"/>
            <w:vAlign w:val="center"/>
          </w:tcPr>
          <w:p w14:paraId="42E180CB" w14:textId="77777777" w:rsidR="00FA5787" w:rsidRDefault="00FA5787" w:rsidP="00E93CF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016BFF7" w14:textId="77777777" w:rsidR="00FA5787" w:rsidRDefault="00FA5787" w:rsidP="00E93CF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63CF46DD" w14:textId="77777777" w:rsidR="00FA5787" w:rsidRDefault="00FA5787" w:rsidP="00E93CF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1DE67DA" w14:textId="77777777" w:rsidR="00FA5787" w:rsidRDefault="00FA5787" w:rsidP="00E93CF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C42C852" w14:textId="77777777"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90BDF7C" w14:textId="77777777" w:rsidR="00FA5787" w:rsidRDefault="00FA5787" w:rsidP="00E93CF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37896EE4" w14:textId="77777777"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E6FE850" w14:textId="77777777" w:rsidR="00FA5787" w:rsidRDefault="00FA5787" w:rsidP="00E93CF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630037B" w14:textId="77777777" w:rsidR="00FA5787" w:rsidRDefault="00FA5787" w:rsidP="00E93CF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B0244EC" w14:textId="77777777" w:rsidR="00FA5787" w:rsidRDefault="00FA5787" w:rsidP="00E93CF9">
            <w:pPr>
              <w:pStyle w:val="34ff6"/>
            </w:pPr>
          </w:p>
        </w:tc>
      </w:tr>
      <w:tr w:rsidR="00FA5787" w14:paraId="76B90BE3" w14:textId="77777777" w:rsidTr="00E93CF9">
        <w:trPr>
          <w:trHeight w:val="454"/>
        </w:trPr>
        <w:tc>
          <w:tcPr>
            <w:tcW w:w="518" w:type="dxa"/>
            <w:vAlign w:val="center"/>
          </w:tcPr>
          <w:p w14:paraId="728CA3E6" w14:textId="77777777" w:rsidR="00FA5787" w:rsidRDefault="00FA5787" w:rsidP="00E93CF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1878913D" w14:textId="77777777" w:rsidR="00FA5787" w:rsidRDefault="00FA5787" w:rsidP="00E93CF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64688D2D" w14:textId="77777777" w:rsidR="00FA5787" w:rsidRDefault="00FA5787" w:rsidP="00E93CF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9FCE425" w14:textId="77777777" w:rsidR="00FA5787" w:rsidRDefault="00FA5787" w:rsidP="00E93CF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5C92F65" w14:textId="77777777"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22BE1E6" w14:textId="77777777" w:rsidR="00FA5787" w:rsidRDefault="00FA5787" w:rsidP="00E93CF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88614D6" w14:textId="77777777"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ADA3F3D" w14:textId="77777777" w:rsidR="00FA5787" w:rsidRDefault="00FA5787" w:rsidP="00E93CF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1B8FDC7" w14:textId="77777777" w:rsidR="00FA5787" w:rsidRDefault="00FA5787" w:rsidP="00E93CF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0EC5D03" w14:textId="77777777" w:rsidR="00FA5787" w:rsidRDefault="00FA5787" w:rsidP="00E93CF9">
            <w:pPr>
              <w:pStyle w:val="34ff6"/>
            </w:pPr>
          </w:p>
        </w:tc>
      </w:tr>
      <w:tr w:rsidR="00FA5787" w14:paraId="1BAA7B71" w14:textId="77777777" w:rsidTr="00E93CF9">
        <w:trPr>
          <w:trHeight w:val="454"/>
        </w:trPr>
        <w:tc>
          <w:tcPr>
            <w:tcW w:w="518" w:type="dxa"/>
            <w:vAlign w:val="center"/>
          </w:tcPr>
          <w:p w14:paraId="340A0577" w14:textId="77777777" w:rsidR="00FA5787" w:rsidRDefault="00FA5787" w:rsidP="00E93CF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F8085C3" w14:textId="77777777" w:rsidR="00FA5787" w:rsidRDefault="00FA5787" w:rsidP="00E93CF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0987A63" w14:textId="77777777" w:rsidR="00FA5787" w:rsidRDefault="00FA5787" w:rsidP="00E93CF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49BD4D8" w14:textId="77777777" w:rsidR="00FA5787" w:rsidRDefault="00FA5787" w:rsidP="00E93CF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9415B1B" w14:textId="77777777"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B50EAC1" w14:textId="77777777" w:rsidR="00FA5787" w:rsidRDefault="00FA5787" w:rsidP="00E93CF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A4AE70C" w14:textId="77777777"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68E97CB" w14:textId="77777777" w:rsidR="00FA5787" w:rsidRDefault="00FA5787" w:rsidP="00E93CF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376217D2" w14:textId="77777777" w:rsidR="00FA5787" w:rsidRDefault="00FA5787" w:rsidP="00E93CF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9389B4B" w14:textId="77777777" w:rsidR="00FA5787" w:rsidRDefault="00FA5787" w:rsidP="00E93CF9">
            <w:pPr>
              <w:pStyle w:val="34ff6"/>
            </w:pPr>
          </w:p>
        </w:tc>
      </w:tr>
      <w:tr w:rsidR="00FA5787" w14:paraId="5450797E" w14:textId="77777777" w:rsidTr="00E93CF9">
        <w:trPr>
          <w:trHeight w:val="454"/>
        </w:trPr>
        <w:tc>
          <w:tcPr>
            <w:tcW w:w="518" w:type="dxa"/>
            <w:vAlign w:val="center"/>
          </w:tcPr>
          <w:p w14:paraId="764E66CE" w14:textId="77777777" w:rsidR="00FA5787" w:rsidRDefault="00FA5787" w:rsidP="00E93CF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8CAD4FD" w14:textId="77777777" w:rsidR="00FA5787" w:rsidRDefault="00FA5787" w:rsidP="00E93CF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5859B3F8" w14:textId="77777777" w:rsidR="00FA5787" w:rsidRDefault="00FA5787" w:rsidP="00E93CF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45A0491" w14:textId="77777777" w:rsidR="00FA5787" w:rsidRDefault="00FA5787" w:rsidP="00E93CF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C6DEF7E" w14:textId="77777777"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0896CD1" w14:textId="77777777" w:rsidR="00FA5787" w:rsidRDefault="00FA5787" w:rsidP="00E93CF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3208908" w14:textId="77777777"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235E287" w14:textId="77777777" w:rsidR="00FA5787" w:rsidRDefault="00FA5787" w:rsidP="00E93CF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8404118" w14:textId="77777777" w:rsidR="00FA5787" w:rsidRDefault="00FA5787" w:rsidP="00E93CF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40DE67F" w14:textId="77777777" w:rsidR="00FA5787" w:rsidRDefault="00FA5787" w:rsidP="00E93CF9">
            <w:pPr>
              <w:pStyle w:val="34ff6"/>
            </w:pPr>
          </w:p>
        </w:tc>
      </w:tr>
      <w:tr w:rsidR="00FA5787" w14:paraId="7890B9C9" w14:textId="77777777" w:rsidTr="00E93CF9">
        <w:trPr>
          <w:trHeight w:val="454"/>
        </w:trPr>
        <w:tc>
          <w:tcPr>
            <w:tcW w:w="518" w:type="dxa"/>
            <w:vAlign w:val="center"/>
          </w:tcPr>
          <w:p w14:paraId="2E51AB38" w14:textId="77777777" w:rsidR="00FA5787" w:rsidRDefault="00FA5787" w:rsidP="00E93CF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0E225206" w14:textId="77777777" w:rsidR="00FA5787" w:rsidRDefault="00FA5787" w:rsidP="00E93CF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55B15904" w14:textId="77777777" w:rsidR="00FA5787" w:rsidRDefault="00FA5787" w:rsidP="00E93CF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FB0C812" w14:textId="77777777" w:rsidR="00FA5787" w:rsidRDefault="00FA5787" w:rsidP="00E93CF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BF8174F" w14:textId="77777777"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7A2F117" w14:textId="77777777" w:rsidR="00FA5787" w:rsidRDefault="00FA5787" w:rsidP="00E93CF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5107CC75" w14:textId="77777777"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33B7AD3" w14:textId="77777777" w:rsidR="00FA5787" w:rsidRDefault="00FA5787" w:rsidP="00E93CF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BE3ADB9" w14:textId="77777777" w:rsidR="00FA5787" w:rsidRDefault="00FA5787" w:rsidP="00E93CF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88C471B" w14:textId="77777777" w:rsidR="00FA5787" w:rsidRDefault="00FA5787" w:rsidP="00E93CF9">
            <w:pPr>
              <w:pStyle w:val="34ff6"/>
            </w:pPr>
          </w:p>
        </w:tc>
      </w:tr>
      <w:tr w:rsidR="00FA5787" w14:paraId="5E1D454A" w14:textId="77777777" w:rsidTr="00E93CF9">
        <w:trPr>
          <w:trHeight w:val="454"/>
        </w:trPr>
        <w:tc>
          <w:tcPr>
            <w:tcW w:w="518" w:type="dxa"/>
            <w:vAlign w:val="center"/>
          </w:tcPr>
          <w:p w14:paraId="63345232" w14:textId="77777777" w:rsidR="00FA5787" w:rsidRDefault="00FA5787" w:rsidP="00E93CF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94243DE" w14:textId="77777777" w:rsidR="00FA5787" w:rsidRDefault="00FA5787" w:rsidP="00E93CF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E329795" w14:textId="77777777" w:rsidR="00FA5787" w:rsidRDefault="00FA5787" w:rsidP="00E93CF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5EDF33D" w14:textId="77777777" w:rsidR="00FA5787" w:rsidRDefault="00FA5787" w:rsidP="00E93CF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4994944" w14:textId="77777777"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79CBB4D" w14:textId="77777777" w:rsidR="00FA5787" w:rsidRDefault="00FA5787" w:rsidP="00E93CF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2CA4DB8" w14:textId="77777777"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6145007" w14:textId="77777777" w:rsidR="00FA5787" w:rsidRDefault="00FA5787" w:rsidP="00E93CF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44F01A0" w14:textId="77777777" w:rsidR="00FA5787" w:rsidRDefault="00FA5787" w:rsidP="00E93CF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5FE0BF3" w14:textId="77777777" w:rsidR="00FA5787" w:rsidRDefault="00FA5787" w:rsidP="00E93CF9">
            <w:pPr>
              <w:pStyle w:val="34ff6"/>
            </w:pPr>
          </w:p>
        </w:tc>
      </w:tr>
    </w:tbl>
    <w:p w14:paraId="23F803D2" w14:textId="77777777" w:rsidR="00AB28D5" w:rsidRPr="00AB28D5" w:rsidRDefault="00AB28D5" w:rsidP="002C35B5">
      <w:pPr>
        <w:pStyle w:val="34fffa"/>
      </w:pPr>
    </w:p>
    <w:sectPr w:rsidR="00AB28D5" w:rsidRPr="00AB28D5" w:rsidSect="00441C13">
      <w:headerReference w:type="default" r:id="rId22"/>
      <w:headerReference w:type="first" r:id="rId23"/>
      <w:pgSz w:w="11906" w:h="16838" w:code="9"/>
      <w:pgMar w:top="851" w:right="567" w:bottom="1701" w:left="1418" w:header="283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9C111" w14:textId="77777777" w:rsidR="00076EEE" w:rsidRDefault="00076EEE" w:rsidP="00AD0715">
      <w:r>
        <w:separator/>
      </w:r>
    </w:p>
    <w:p w14:paraId="6AB074ED" w14:textId="77777777" w:rsidR="00076EEE" w:rsidRDefault="00076EEE" w:rsidP="00AD0715"/>
  </w:endnote>
  <w:endnote w:type="continuationSeparator" w:id="0">
    <w:p w14:paraId="436B9B92" w14:textId="77777777" w:rsidR="00076EEE" w:rsidRDefault="00076EEE" w:rsidP="00AD0715">
      <w:r>
        <w:continuationSeparator/>
      </w:r>
    </w:p>
    <w:p w14:paraId="123C0490" w14:textId="77777777" w:rsidR="00076EEE" w:rsidRDefault="00076EEE" w:rsidP="00AD07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B048A" w14:textId="77777777" w:rsidR="00897ECE" w:rsidRDefault="00897ECE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B3B49" w14:textId="5314CADB" w:rsidR="00897ECE" w:rsidRDefault="00897ECE">
    <w:pPr>
      <w:pStyle w:val="ab"/>
    </w:pPr>
    <w:r>
      <w:t>2025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68D70" w14:textId="77777777" w:rsidR="00897ECE" w:rsidRDefault="00897ECE">
    <w:pPr>
      <w:pStyle w:val="ab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3D6B3" w14:textId="77777777" w:rsidR="0082002C" w:rsidRDefault="0082002C">
    <w:pPr>
      <w:pStyle w:val="ab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82EC5" w14:textId="77777777" w:rsidR="0082002C" w:rsidRDefault="0082002C">
    <w:pPr>
      <w:pStyle w:val="ab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7EF58" w14:textId="77777777" w:rsidR="0082002C" w:rsidRDefault="0082002C" w:rsidP="00CF3E46">
    <w:pPr>
      <w:pStyle w:val="341e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3738E" w14:textId="77777777" w:rsidR="0082002C" w:rsidRDefault="0082002C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47935" w14:textId="77777777" w:rsidR="00076EEE" w:rsidRDefault="00076EEE" w:rsidP="00AD0715">
      <w:r>
        <w:separator/>
      </w:r>
    </w:p>
    <w:p w14:paraId="6E5AC7E2" w14:textId="77777777" w:rsidR="00076EEE" w:rsidRDefault="00076EEE" w:rsidP="00AD0715"/>
  </w:footnote>
  <w:footnote w:type="continuationSeparator" w:id="0">
    <w:p w14:paraId="116CFC4C" w14:textId="77777777" w:rsidR="00076EEE" w:rsidRDefault="00076EEE" w:rsidP="00AD0715">
      <w:r>
        <w:continuationSeparator/>
      </w:r>
    </w:p>
    <w:p w14:paraId="1D179AEC" w14:textId="77777777" w:rsidR="00076EEE" w:rsidRDefault="00076EEE" w:rsidP="00AD071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3C960" w14:textId="77777777" w:rsidR="00897ECE" w:rsidRDefault="00897ECE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AE2CE" w14:textId="77777777" w:rsidR="00E85E29" w:rsidRDefault="00E3465E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3840" behindDoc="0" locked="1" layoutInCell="1" allowOverlap="1" wp14:anchorId="514CD480" wp14:editId="0B8104A0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41" name="Группа 1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143" name="Группа 143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44" name="Группа 144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145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147" name="Группа 147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9" name="Группа 149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150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1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2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3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54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55" name="Группа 155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56" name="Группа 156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57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A1CD38A" w14:textId="77777777"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58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520A025" w14:textId="77777777" w:rsidR="00E3465E" w:rsidRDefault="00E3465E" w:rsidP="00E3465E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59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C3C41E5" w14:textId="77777777" w:rsidR="00E3465E" w:rsidRDefault="00E3465E" w:rsidP="00E3465E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60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DFC1954" w14:textId="77777777"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80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582FD99" w14:textId="77777777"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81" name="Группа 181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82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48C96DC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3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BE9C090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4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B033B76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5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7B62CE3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6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04FD73F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87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14CD480" id="Группа 141" o:spid="_x0000_s1026" style="position:absolute;left:0;text-align:left;margin-left:22.7pt;margin-top:14.2pt;width:558.45pt;height:813.55pt;z-index:251683840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">
              <v:group id="Группа 143" o:spid="_x0000_s1027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L3r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f0nh9ky4QC6vAAAA//8DAFBLAQItABQABgAIAAAAIQDb4fbL7gAAAIUBAAATAAAAAAAAAAAA&#10;AAAAAAAAAABbQ29udGVudF9UeXBlc10ueG1sUEsBAi0AFAAGAAgAAAAhAFr0LFu/AAAAFQEAAAsA&#10;AAAAAAAAAAAAAAAAHwEAAF9yZWxzLy5yZWxzUEsBAi0AFAAGAAgAAAAhAC18vevEAAAA3AAAAA8A&#10;AAAAAAAAAAAAAAAABwIAAGRycy9kb3ducmV2LnhtbFBLBQYAAAAAAwADALcAAAD4AgAAAAA=&#10;">
                <v:group id="Группа 144" o:spid="_x0000_s1028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">
                  <v:rect id="Rectangle 91" o:spid="_x0000_s1029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" filled="f" strokeweight="1.5pt">
                    <v:textbox inset=",1mm"/>
                  </v:rect>
                  <v:group id="Группа 147" o:spid="_x0000_s1030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">
                    <v:group id="Группа 149" o:spid="_x0000_s1031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">
                      <v:line id="Line 76" o:spid="_x0000_s1032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" strokeweight="1.5pt"/>
                      <v:line id="Line 77" o:spid="_x0000_s1033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" strokeweight="1.5pt"/>
                      <v:line id="Line 78" o:spid="_x0000_s1034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" strokeweight="1.5pt"/>
                      <v:line id="Line 79" o:spid="_x0000_s1035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" strokeweight="1.5pt"/>
                    </v:group>
                    <v:line id="Line 92" o:spid="_x0000_s1036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" strokeweight="1.5pt"/>
                  </v:group>
                </v:group>
                <v:group id="Группа 155" o:spid="_x0000_s1037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">
                  <v:group id="Группа 156" o:spid="_x0000_s1038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39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" filled="f" stroked="f" strokeweight="1.5pt">
                      <v:textbox style="layout-flow:vertical;mso-layout-flow-alt:bottom-to-top" inset=".4mm,.4mm,.4mm,.4mm">
                        <w:txbxContent>
                          <w:p w14:paraId="5A1CD38A" w14:textId="77777777" w:rsidR="00E3465E" w:rsidRDefault="00E3465E" w:rsidP="00E3465E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40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6520A025" w14:textId="77777777" w:rsidR="00E3465E" w:rsidRDefault="00E3465E" w:rsidP="00E3465E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41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14:paraId="0C3C41E5" w14:textId="77777777" w:rsidR="00E3465E" w:rsidRDefault="00E3465E" w:rsidP="00E3465E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42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0DFC1954" w14:textId="77777777" w:rsidR="00E3465E" w:rsidRDefault="00E3465E" w:rsidP="00E3465E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43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7582FD99" w14:textId="77777777" w:rsidR="00E3465E" w:rsidRDefault="00E3465E" w:rsidP="00E3465E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81" o:spid="_x0000_s1044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">
                    <v:shape id="Text Box 87" o:spid="_x0000_s1045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048C96DC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46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0BE9C090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47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3B033B76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48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37B62CE3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49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004FD73F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50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84AAD" w14:textId="77777777" w:rsidR="00655B12" w:rsidRDefault="00655B12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7696" behindDoc="0" locked="1" layoutInCell="1" allowOverlap="1" wp14:anchorId="6F9B2498" wp14:editId="2DD7DD72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34" name="Группа 1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136" name="Группа 136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37" name="Группа 137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142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146" name="Группа 146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8" name="Группа 148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161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2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3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4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65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66" name="Группа 166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67" name="Группа 167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68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3089A0E" w14:textId="77777777"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69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AB9FDC7" w14:textId="77777777" w:rsidR="00655B12" w:rsidRDefault="00655B12" w:rsidP="00655B1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0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A86F214" w14:textId="77777777" w:rsidR="00655B12" w:rsidRDefault="00655B12" w:rsidP="00655B1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1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F1F1808" w14:textId="77777777"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2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D790FBD" w14:textId="77777777"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73" name="Группа 173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74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780E86A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5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5431EB4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6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31F5973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7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C34390E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8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DC32D42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79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F9B2498" id="Группа 134" o:spid="_x0000_s1051" style="position:absolute;left:0;text-align:left;margin-left:22.7pt;margin-top:14.2pt;width:558.45pt;height:813.55pt;z-index:251677696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">
              <v:group id="Группа 136" o:spid="_x0000_s1052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">
                <v:group id="Группа 137" o:spid="_x0000_s1053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ciV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T1/h9ky4QC6vAAAA//8DAFBLAQItABQABgAIAAAAIQDb4fbL7gAAAIUBAAATAAAAAAAAAAAA&#10;AAAAAAAAAABbQ29udGVudF9UeXBlc10ueG1sUEsBAi0AFAAGAAgAAAAhAFr0LFu/AAAAFQEAAAsA&#10;AAAAAAAAAAAAAAAAHwEAAF9yZWxzLy5yZWxzUEsBAi0AFAAGAAgAAAAhAApByJXEAAAA3AAAAA8A&#10;AAAAAAAAAAAAAAAABwIAAGRycy9kb3ducmV2LnhtbFBLBQYAAAAAAwADALcAAAD4AgAAAAA=&#10;">
                  <v:rect id="Rectangle 91" o:spid="_x0000_s1054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" filled="f" strokeweight="1.5pt">
                    <v:textbox inset=",1mm"/>
                  </v:rect>
                  <v:group id="Группа 146" o:spid="_x0000_s1055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x5z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yPGTyfCRfIxT8AAAD//wMAUEsBAi0AFAAGAAgAAAAhANvh9svuAAAAhQEAABMAAAAAAAAAAAAA&#10;AAAAAAAAAFtDb250ZW50X1R5cGVzXS54bWxQSwECLQAUAAYACAAAACEAWvQsW78AAAAVAQAACwAA&#10;AAAAAAAAAAAAAAAfAQAAX3JlbHMvLnJlbHNQSwECLQAUAAYACAAAACEAPQsec8MAAADcAAAADwAA&#10;AAAAAAAAAAAAAAAHAgAAZHJzL2Rvd25yZXYueG1sUEsFBgAAAAADAAMAtwAAAPcCAAAAAA==&#10;">
                    <v:group id="Группа 148" o:spid="_x0000_s1056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C+a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0Irz8gEev4LAAD//wMAUEsBAi0AFAAGAAgAAAAhANvh9svuAAAAhQEAABMAAAAAAAAA&#10;AAAAAAAAAAAAAFtDb250ZW50X1R5cGVzXS54bWxQSwECLQAUAAYACAAAACEAWvQsW78AAAAVAQAA&#10;CwAAAAAAAAAAAAAAAAAfAQAAX3JlbHMvLnJlbHNQSwECLQAUAAYACAAAACEAI9gvmsYAAADcAAAA&#10;DwAAAAAAAAAAAAAAAAAHAgAAZHJzL2Rvd25yZXYueG1sUEsFBgAAAAADAAMAtwAAAPoCAAAAAA==&#10;">
                      <v:line id="Line 76" o:spid="_x0000_s1057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" strokeweight="1.5pt"/>
                      <v:line id="Line 77" o:spid="_x0000_s1058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" strokeweight="1.5pt"/>
                      <v:line id="Line 78" o:spid="_x0000_s1059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" strokeweight="1.5pt"/>
                      <v:line id="Line 79" o:spid="_x0000_s1060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" strokeweight="1.5pt"/>
                    </v:group>
                    <v:line id="Line 92" o:spid="_x0000_s1061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" strokeweight="1.5pt"/>
                  </v:group>
                </v:group>
                <v:group id="Группа 166" o:spid="_x0000_s1062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">
                  <v:group id="Группа 167" o:spid="_x0000_s1063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ueIwwAAANw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nTGTyfCRfIxT8AAAD//wMAUEsBAi0AFAAGAAgAAAAhANvh9svuAAAAhQEAABMAAAAAAAAAAAAA&#10;AAAAAAAAAFtDb250ZW50X1R5cGVzXS54bWxQSwECLQAUAAYACAAAACEAWvQsW78AAAAVAQAACwAA&#10;AAAAAAAAAAAAAAAfAQAAX3JlbHMvLnJlbHNQSwECLQAUAAYACAAAACEAGfLniMMAAADcAAAADwAA&#10;AAAAAAAAAAAAAAAHAgAAZHJzL2Rvd25yZXYueG1sUEsFBgAAAAADAAMAtwAAAPcCAAAAAA=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64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53089A0E" w14:textId="77777777" w:rsidR="00655B12" w:rsidRDefault="00655B12" w:rsidP="00655B1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65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" filled="f" stroked="f" strokeweight="1.5pt">
                      <v:textbox style="layout-flow:vertical;mso-layout-flow-alt:bottom-to-top" inset=".4mm,.4mm,.4mm,.4mm">
                        <w:txbxContent>
                          <w:p w14:paraId="1AB9FDC7" w14:textId="77777777" w:rsidR="00655B12" w:rsidRDefault="00655B12" w:rsidP="00655B1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66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5A86F214" w14:textId="77777777" w:rsidR="00655B12" w:rsidRDefault="00655B12" w:rsidP="00655B1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67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14:paraId="0F1F1808" w14:textId="77777777" w:rsidR="00655B12" w:rsidRDefault="00655B12" w:rsidP="00655B12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68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" filled="f" stroked="f" strokeweight="1.5pt">
                      <v:textbox style="layout-flow:vertical;mso-layout-flow-alt:bottom-to-top" inset=".4mm,.4mm,.4mm,.4mm">
                        <w:txbxContent>
                          <w:p w14:paraId="3D790FBD" w14:textId="77777777" w:rsidR="00655B12" w:rsidRDefault="00655B12" w:rsidP="00655B1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73" o:spid="_x0000_s1069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HdW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f03h9ky4QC6vAAAA//8DAFBLAQItABQABgAIAAAAIQDb4fbL7gAAAIUBAAATAAAAAAAAAAAA&#10;AAAAAAAAAABbQ29udGVudF9UeXBlc10ueG1sUEsBAi0AFAAGAAgAAAAhAFr0LFu/AAAAFQEAAAsA&#10;AAAAAAAAAAAAAAAAHwEAAF9yZWxzLy5yZWxzUEsBAi0AFAAGAAgAAAAhAOMQd1bEAAAA3AAAAA8A&#10;AAAAAAAAAAAAAAAABwIAAGRycy9kb3ducmV2LnhtbFBLBQYAAAAAAwADALcAAAD4AgAAAAA=&#10;">
                    <v:shape id="Text Box 87" o:spid="_x0000_s1070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6780E86A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71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45431EB4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72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331F5973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73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1C34390E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74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" filled="f" stroked="f" strokeweight="1.5pt">
                      <v:textbox style="layout-flow:vertical;mso-layout-flow-alt:bottom-to-top" inset="0,0,0,0">
                        <w:txbxContent>
                          <w:p w14:paraId="5DC32D42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75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4B73A" w14:textId="77777777" w:rsidR="0082002C" w:rsidRDefault="0082002C">
    <w:pPr>
      <w:pStyle w:val="a9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780F6" w14:textId="77777777" w:rsidR="0082002C" w:rsidRDefault="0082002C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6128" behindDoc="0" locked="1" layoutInCell="1" allowOverlap="1" wp14:anchorId="4D572C90" wp14:editId="24557B76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4000"/>
              <wp:effectExtent l="0" t="0" r="33020" b="3175"/>
              <wp:wrapNone/>
              <wp:docPr id="611" name="Группа 6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4000"/>
                        <a:chOff x="0" y="0"/>
                        <a:chExt cx="7092000" cy="10495306"/>
                      </a:xfrm>
                    </wpg:grpSpPr>
                    <wpg:grpSp>
                      <wpg:cNvPr id="612" name="Группа 612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613" name="Группа 613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614" name="Группа 614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615" name="Группа 615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616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617" name="Группа 617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618" name="Группа 618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619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20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21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22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623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624" name="Группа 624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625" name="Группа 625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626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B9DE57B" w14:textId="77777777" w:rsidR="0082002C" w:rsidRDefault="0082002C" w:rsidP="00694FF0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627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1AE8F9A" w14:textId="77777777" w:rsidR="0082002C" w:rsidRDefault="0082002C" w:rsidP="00694FF0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628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B80B94C" w14:textId="77777777" w:rsidR="0082002C" w:rsidRDefault="0082002C" w:rsidP="00694FF0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629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7C247DB" w14:textId="77777777" w:rsidR="0082002C" w:rsidRDefault="0082002C" w:rsidP="00694FF0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630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3B05A48" w14:textId="77777777" w:rsidR="0082002C" w:rsidRDefault="0082002C" w:rsidP="00694FF0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631" name="Группа 631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632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1DB7534" w14:textId="77777777" w:rsidR="0082002C" w:rsidRDefault="0082002C" w:rsidP="00694FF0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3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CB24EED" w14:textId="77777777" w:rsidR="0082002C" w:rsidRDefault="0082002C" w:rsidP="00694FF0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4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798CAB0" w14:textId="77777777" w:rsidR="0082002C" w:rsidRDefault="0082002C" w:rsidP="00694FF0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5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332C766" w14:textId="77777777" w:rsidR="0082002C" w:rsidRDefault="0082002C" w:rsidP="00694FF0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A033E73" w14:textId="77777777" w:rsidR="0082002C" w:rsidRDefault="0082002C" w:rsidP="00694FF0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63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38" name="Группа 638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639" name="Группа 639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640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1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2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3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44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5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6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7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8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9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650" name="Группа 650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651" name="Группа 651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652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04B0504" w14:textId="77777777" w:rsidR="0082002C" w:rsidRPr="00CB1016" w:rsidRDefault="0082002C" w:rsidP="00694FF0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653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956A3E2" w14:textId="77777777" w:rsidR="0082002C" w:rsidRPr="005374BE" w:rsidRDefault="0082002C" w:rsidP="00694FF0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1F1EE2"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654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E2159BA" w14:textId="77777777" w:rsidR="0082002C" w:rsidRDefault="0082002C" w:rsidP="00694FF0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236B76">
                                      <w:t>A.B.XXX.XX.XX.</w:t>
                                    </w:r>
                                    <w:proofErr w:type="gramStart"/>
                                    <w:r w:rsidR="00236B76">
                                      <w:t>X-X</w:t>
                                    </w:r>
                                    <w:proofErr w:type="gramEnd"/>
                                    <w:r w:rsidR="00236B76">
                                      <w:t>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655" name="Группа 655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656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5B6FBFB" w14:textId="77777777" w:rsidR="0082002C" w:rsidRPr="00945CCC" w:rsidRDefault="0082002C" w:rsidP="00694FF0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57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8370A2D" w14:textId="77777777" w:rsidR="0082002C" w:rsidRDefault="0082002C" w:rsidP="00694FF0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58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877514A" w14:textId="77777777" w:rsidR="0082002C" w:rsidRPr="005E4A3B" w:rsidRDefault="0082002C" w:rsidP="00694FF0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59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78CBDB5" w14:textId="77777777" w:rsidR="0082002C" w:rsidRPr="000411E6" w:rsidRDefault="0082002C" w:rsidP="00694FF0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0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F7A74F5" w14:textId="77777777" w:rsidR="0082002C" w:rsidRPr="005E4A3B" w:rsidRDefault="0082002C" w:rsidP="00694FF0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66DE524" w14:textId="77777777" w:rsidR="0082002C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2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FC2F785" w14:textId="77777777" w:rsidR="0082002C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8AAFA49" w14:textId="77777777" w:rsidR="0082002C" w:rsidRPr="00945CCC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4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BF54B49" w14:textId="77777777" w:rsidR="0082002C" w:rsidRPr="00945CCC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0D39C12" w14:textId="77777777" w:rsidR="0082002C" w:rsidRPr="005E4A3B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6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1F1DD62" w14:textId="77777777" w:rsidR="0082002C" w:rsidRPr="005E4A3B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87ABD12" w14:textId="77777777" w:rsidR="0082002C" w:rsidRPr="000411E6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7D53762" w14:textId="77777777" w:rsidR="0082002C" w:rsidRPr="000411E6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669" name="Группа 669"/>
                      <wpg:cNvGrpSpPr/>
                      <wpg:grpSpPr>
                        <a:xfrm>
                          <a:off x="3386295" y="10329706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70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4CAE576" w14:textId="77777777" w:rsidR="0082002C" w:rsidRPr="006C5C53" w:rsidRDefault="0082002C" w:rsidP="00694FF0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671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89A11CF" w14:textId="77777777" w:rsidR="0082002C" w:rsidRPr="006C5C53" w:rsidRDefault="0082002C" w:rsidP="00694FF0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D572C90" id="Группа 611" o:spid="_x0000_s1076" style="position:absolute;left:0;text-align:left;margin-left:22.7pt;margin-top:14.2pt;width:558.45pt;height:826.3pt;z-index:251696128;mso-position-horizontal-relative:page;mso-position-vertical-relative:page;mso-width-relative:margin;mso-height-relative:margin" coordsize="70920,104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">
              <v:group id="Группа 612" o:spid="_x0000_s1077" style="position:absolute;width:70920;height:103320" coordsize="70920,103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foIxAAAANw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Mp7B80w4AnL7DwAA//8DAFBLAQItABQABgAIAAAAIQDb4fbL7gAAAIUBAAATAAAAAAAAAAAA&#10;AAAAAAAAAABbQ29udGVudF9UeXBlc10ueG1sUEsBAi0AFAAGAAgAAAAhAFr0LFu/AAAAFQEAAAsA&#10;AAAAAAAAAAAAAAAAHwEAAF9yZWxzLy5yZWxzUEsBAi0AFAAGAAgAAAAhAJEp+gjEAAAA3AAAAA8A&#10;AAAAAAAAAAAAAAAABwIAAGRycy9kb3ducmV2LnhtbFBLBQYAAAAAAwADALcAAAD4AgAAAAA=&#10;">
                <v:group id="Группа 613" o:spid="_x0000_s1078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">
                  <v:group id="Группа 614" o:spid="_x0000_s1079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">
                    <v:group id="Группа 615" o:spid="_x0000_s1080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GJ8xgAAANw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mWygN8z4QjI7Q8AAAD//wMAUEsBAi0AFAAGAAgAAAAhANvh9svuAAAAhQEAABMAAAAAAAAA&#10;AAAAAAAAAAAAAFtDb250ZW50X1R5cGVzXS54bWxQSwECLQAUAAYACAAAACEAWvQsW78AAAAVAQAA&#10;CwAAAAAAAAAAAAAAAAAfAQAAX3JlbHMvLnJlbHNQSwECLQAUAAYACAAAACEAHsBifMYAAADcAAAA&#10;DwAAAAAAAAAAAAAAAAAHAgAAZHJzL2Rvd25yZXYueG1sUEsFBgAAAAADAAMAtwAAAPoCAAAAAA==&#10;">
                      <v:rect id="Rectangle 91" o:spid="_x0000_s1081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" filled="f" strokeweight="1.5pt">
                        <v:textbox inset=",1mm"/>
                      </v:rect>
                      <v:group id="Группа 617" o:spid="_x0000_s1082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lmQxgAAANw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I3uD3TDgCcn0HAAD//wMAUEsBAi0AFAAGAAgAAAAhANvh9svuAAAAhQEAABMAAAAAAAAA&#10;AAAAAAAAAAAAAFtDb250ZW50X1R5cGVzXS54bWxQSwECLQAUAAYACAAAACEAWvQsW78AAAAVAQAA&#10;CwAAAAAAAAAAAAAAAAAfAQAAX3JlbHMvLnJlbHNQSwECLQAUAAYACAAAACEAgV5ZkMYAAADcAAAA&#10;DwAAAAAAAAAAAAAAAAAHAgAAZHJzL2Rvd25yZXYueG1sUEsFBgAAAAADAAMAtwAAAPoCAAAAAA==&#10;">
                        <v:group id="Группа 618" o:spid="_x0000_s1083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">
                          <v:line id="Line 76" o:spid="_x0000_s1084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" strokeweight="1.5pt"/>
                          <v:line id="Line 77" o:spid="_x0000_s1085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" strokeweight="1.5pt"/>
                          <v:line id="Line 78" o:spid="_x0000_s1086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" strokeweight="1.5pt"/>
                          <v:line id="Line 79" o:spid="_x0000_s1087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" strokeweight="1.5pt"/>
                        </v:group>
                        <v:line id="Line 92" o:spid="_x0000_s1088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" strokeweight="1.5pt"/>
                      </v:group>
                    </v:group>
                    <v:group id="Группа 624" o:spid="_x0000_s1089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A1a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">
                      <v:group id="Группа 625" o:spid="_x0000_s1090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091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1B9DE57B" w14:textId="77777777" w:rsidR="0082002C" w:rsidRDefault="0082002C" w:rsidP="00694FF0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092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31AE8F9A" w14:textId="77777777" w:rsidR="0082002C" w:rsidRDefault="0082002C" w:rsidP="00694FF0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093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5B80B94C" w14:textId="77777777" w:rsidR="0082002C" w:rsidRDefault="0082002C" w:rsidP="00694FF0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094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77C247DB" w14:textId="77777777" w:rsidR="0082002C" w:rsidRDefault="0082002C" w:rsidP="00694FF0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095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33B05A48" w14:textId="77777777" w:rsidR="0082002C" w:rsidRDefault="0082002C" w:rsidP="00694FF0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631" o:spid="_x0000_s1096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">
                        <v:shape id="Text Box 87" o:spid="_x0000_s1097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61DB7534" w14:textId="77777777" w:rsidR="0082002C" w:rsidRDefault="0082002C" w:rsidP="00694FF0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098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2CB24EED" w14:textId="77777777" w:rsidR="0082002C" w:rsidRDefault="0082002C" w:rsidP="00694FF0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099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1798CAB0" w14:textId="77777777" w:rsidR="0082002C" w:rsidRDefault="0082002C" w:rsidP="00694FF0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00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5332C766" w14:textId="77777777" w:rsidR="0082002C" w:rsidRDefault="0082002C" w:rsidP="00694FF0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01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" filled="f" stroked="f" strokeweight="1.5pt">
                          <v:textbox style="layout-flow:vertical;mso-layout-flow-alt:bottom-to-top" inset="0,0,0,0">
                            <w:txbxContent>
                              <w:p w14:paraId="6A033E73" w14:textId="77777777" w:rsidR="0082002C" w:rsidRDefault="0082002C" w:rsidP="00694FF0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02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" filled="f" strokeweight="1.5pt">
                    <v:textbox inset=",1mm"/>
                  </v:rect>
                </v:group>
                <v:group id="Группа 638" o:spid="_x0000_s1103" style="position:absolute;left:4320;top:97921;width:66600;height:5400" coordsize="66600,5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">
                  <v:group id="Группа 639" o:spid="_x0000_s1104" style="position:absolute;width:66600;height:5400" coordsize="66603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">
                    <v:line id="Line 102" o:spid="_x0000_s1105" style="position:absolute;flip:x;visibility:visible;mso-wrap-style:square" from="23412,0" to="2341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12" o:spid="_x0000_s1106" style="position:absolute;visibility:visible;mso-wrap-style:square" from="63003,0" to="63003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3" o:spid="_x0000_s1107" style="position:absolute;visibility:visible;mso-wrap-style:square" from="63003,2512" to="66603,2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108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" strokecolor="windowText" strokeweight="1.5pt"/>
                    <v:line id="Line 98" o:spid="_x0000_s1109" style="position:absolute;flip:x;visibility:visible;mso-wrap-style:square" from="6129,0" to="612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99" o:spid="_x0000_s1110" style="position:absolute;visibility:visible;mso-wrap-style:square" from="2562,0" to="256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111" style="position:absolute;visibility:visible;mso-wrap-style:square" from="14419,0" to="1441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1" o:spid="_x0000_s1112" style="position:absolute;flip:x;visibility:visible;mso-wrap-style:square" from="19845,0" to="1984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103" o:spid="_x0000_s1113" style="position:absolute;visibility:visible;mso-wrap-style:square" from="0,1808" to="23400,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33" o:spid="_x0000_s1114" style="position:absolute;visibility:visible;mso-wrap-style:square" from="0,3617" to="23400,3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</v:group>
                  <v:group id="Группа 650" o:spid="_x0000_s1115" style="position:absolute;left:200;top:50;width:66240;height:5364" coordsize="66240,5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">
                    <v:group id="Группа 651" o:spid="_x0000_s1116" style="position:absolute;left:25020;width:41220;height:5364" coordsize="41222,5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d2/xgAAANw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igd8z4QjI7Q8AAAD//wMAUEsBAi0AFAAGAAgAAAAhANvh9svuAAAAhQEAABMAAAAAAAAA&#10;AAAAAAAAAAAAAFtDb250ZW50X1R5cGVzXS54bWxQSwECLQAUAAYACAAAACEAWvQsW78AAAAVAQAA&#10;CwAAAAAAAAAAAAAAAAAfAQAAX3JlbHMvLnJlbHNQSwECLQAUAAYACAAAACEA95Hdv8YAAADcAAAA&#10;DwAAAAAAAAAAAAAAAAAHAgAAZHJzL2Rvd25yZXYueG1sUEsFBgAAAAADAAMAtwAAAPoCAAAAAA==&#10;">
                      <v:rect id="Rectangle 123" o:spid="_x0000_s1117" style="position:absolute;left:37982;width:3240;height:2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" filled="f" stroked="f">
                        <v:textbox inset="1pt,.4mm,1pt,1pt">
                          <w:txbxContent>
                            <w:p w14:paraId="504B0504" w14:textId="77777777" w:rsidR="0082002C" w:rsidRPr="00CB1016" w:rsidRDefault="0082002C" w:rsidP="00694FF0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118" style="position:absolute;left:37982;top:2562;width:3240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" filled="f" stroked="f">
                        <v:textbox inset="1pt,.4mm,1pt,1pt">
                          <w:txbxContent>
                            <w:p w14:paraId="1956A3E2" w14:textId="77777777" w:rsidR="0082002C" w:rsidRPr="005374BE" w:rsidRDefault="0082002C" w:rsidP="00694FF0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1F1EE2"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119" style="position:absolute;top:140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" filled="f" stroked="f">
                        <v:textbox inset="1pt,.4mm,1pt,1pt">
                          <w:txbxContent>
                            <w:p w14:paraId="5E2159BA" w14:textId="77777777" w:rsidR="0082002C" w:rsidRDefault="0082002C" w:rsidP="00694FF0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236B76">
                                <w:t>A.B.XXX.XX.XX.</w:t>
                              </w:r>
                              <w:proofErr w:type="gramStart"/>
                              <w:r w:rsidR="00236B76">
                                <w:t>X-X</w:t>
                              </w:r>
                              <w:proofErr w:type="gramEnd"/>
                              <w:r w:rsidR="00236B76">
                                <w:t>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655" o:spid="_x0000_s1120" style="position:absolute;width:23040;height:5256" coordsize="23035,5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">
                      <v:rect id="Rectangle 119" o:spid="_x0000_s1121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" filled="f" stroked="f">
                        <v:textbox inset="0,0,0,0">
                          <w:txbxContent>
                            <w:p w14:paraId="75B6FBFB" w14:textId="77777777" w:rsidR="0082002C" w:rsidRPr="00945CCC" w:rsidRDefault="0082002C" w:rsidP="00694FF0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122" style="position:absolute;top:3617;width:23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" filled="f" stroked="f">
                        <v:textbox inset="0,0,0,0">
                          <w:txbxContent>
                            <w:p w14:paraId="48370A2D" w14:textId="77777777" w:rsidR="0082002C" w:rsidRDefault="0082002C" w:rsidP="00694FF0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123" style="position:absolute;left:6280;top:361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" filled="f" stroked="f">
                        <v:textbox inset="0,0,0,0">
                          <w:txbxContent>
                            <w:p w14:paraId="2877514A" w14:textId="77777777" w:rsidR="0082002C" w:rsidRPr="005E4A3B" w:rsidRDefault="0082002C" w:rsidP="00694FF0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124" style="position:absolute;left:19795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" filled="f" stroked="f">
                        <v:textbox inset="0,0,0,0">
                          <w:txbxContent>
                            <w:p w14:paraId="478CBDB5" w14:textId="77777777" w:rsidR="0082002C" w:rsidRPr="000411E6" w:rsidRDefault="0082002C" w:rsidP="00694FF0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125" style="position:absolute;left:14570;top:361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" filled="f" stroked="f">
                        <v:textbox inset="0,0,0,0">
                          <w:txbxContent>
                            <w:p w14:paraId="7F7A74F5" w14:textId="77777777" w:rsidR="0082002C" w:rsidRPr="005E4A3B" w:rsidRDefault="0082002C" w:rsidP="00694FF0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126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" filled="f" stroked="f">
                        <v:textbox inset="0,0,0,0">
                          <w:txbxContent>
                            <w:p w14:paraId="666DE524" w14:textId="77777777" w:rsidR="0082002C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127" style="position:absolute;top:1808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" filled="f" stroked="f">
                        <v:textbox inset="0,0,0,0">
                          <w:txbxContent>
                            <w:p w14:paraId="0FC2F785" w14:textId="77777777" w:rsidR="0082002C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8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" filled="f" stroked="f">
                        <v:textbox inset="0,0,0,0">
                          <w:txbxContent>
                            <w:p w14:paraId="68AAFA49" w14:textId="77777777" w:rsidR="0082002C" w:rsidRPr="00945CCC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9" style="position:absolute;left:2512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" filled="f" stroked="f">
                        <v:textbox inset="0,0,0,0">
                          <w:txbxContent>
                            <w:p w14:paraId="6BF54B49" w14:textId="77777777" w:rsidR="0082002C" w:rsidRPr="00945CCC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0" style="position:absolute;left:628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" filled="f" stroked="f">
                        <v:textbox inset="0,0,0,0">
                          <w:txbxContent>
                            <w:p w14:paraId="50D39C12" w14:textId="77777777" w:rsidR="0082002C" w:rsidRPr="005E4A3B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1" style="position:absolute;left:6280;top:180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" filled="f" stroked="f">
                        <v:textbox inset="0,0,0,0">
                          <w:txbxContent>
                            <w:p w14:paraId="51F1DD62" w14:textId="77777777" w:rsidR="0082002C" w:rsidRPr="005E4A3B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2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" filled="f" stroked="f">
                        <v:textbox inset="0,0,0,0">
                          <w:txbxContent>
                            <w:p w14:paraId="587ABD12" w14:textId="77777777" w:rsidR="0082002C" w:rsidRPr="000411E6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3" style="position:absolute;left:19795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" filled="f" stroked="f">
                        <v:textbox inset="0,0,0,0">
                          <w:txbxContent>
                            <w:p w14:paraId="57D53762" w14:textId="77777777" w:rsidR="0082002C" w:rsidRPr="000411E6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669" o:spid="_x0000_s1134" style="position:absolute;left:33862;top:10329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">
                <v:rect id="Rectangle 122" o:spid="_x0000_s1135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" filled="f" stroked="f">
                  <v:textbox inset="1pt,.4mm,1pt,1pt">
                    <w:txbxContent>
                      <w:p w14:paraId="74CAE576" w14:textId="77777777" w:rsidR="0082002C" w:rsidRPr="006C5C53" w:rsidRDefault="0082002C" w:rsidP="00694FF0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136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" filled="f" stroked="f">
                  <v:textbox inset="1pt,.4mm,1pt,1pt">
                    <w:txbxContent>
                      <w:p w14:paraId="589A11CF" w14:textId="77777777" w:rsidR="0082002C" w:rsidRPr="006C5C53" w:rsidRDefault="0082002C" w:rsidP="00694FF0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1F4DF" w14:textId="77777777" w:rsidR="0082002C" w:rsidRDefault="0082002C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9200" behindDoc="0" locked="1" layoutInCell="1" allowOverlap="1" wp14:anchorId="7E6E2DF6" wp14:editId="63E63D3C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9" name="Группа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448" name="Группа 44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449" name="Группа 44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50" name="Группа 45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451" name="Группа 45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45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53" name="Группа 45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454" name="Группа 45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45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5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60" name="Группа 46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61" name="Группа 461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6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B82CE77" w14:textId="77777777" w:rsidR="0082002C" w:rsidRDefault="0082002C" w:rsidP="0082002C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67675F8" w14:textId="77777777" w:rsidR="0082002C" w:rsidRDefault="0082002C" w:rsidP="0082002C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DD4181A" w14:textId="77777777" w:rsidR="0082002C" w:rsidRDefault="0082002C" w:rsidP="0082002C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5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A0D2BEB" w14:textId="77777777" w:rsidR="0082002C" w:rsidRDefault="0082002C" w:rsidP="0082002C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6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07FF549" w14:textId="77777777" w:rsidR="0082002C" w:rsidRDefault="0082002C" w:rsidP="0082002C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67" name="Группа 467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6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A5C92F2" w14:textId="77777777" w:rsidR="0082002C" w:rsidRDefault="0082002C" w:rsidP="0082002C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69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986A54F" w14:textId="77777777" w:rsidR="0082002C" w:rsidRDefault="0082002C" w:rsidP="0082002C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0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C48EB37" w14:textId="77777777" w:rsidR="0082002C" w:rsidRDefault="0082002C" w:rsidP="0082002C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1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5328E9D" w14:textId="77777777" w:rsidR="0082002C" w:rsidRDefault="0082002C" w:rsidP="0082002C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6CB0571" w14:textId="77777777" w:rsidR="0082002C" w:rsidRDefault="0082002C" w:rsidP="0082002C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8" name="Группа 498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99" name="Группа 499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500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1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2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3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4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5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6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7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8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9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10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1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5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6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7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0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1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2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84" name="Группа 84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85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7776715" w14:textId="77777777" w:rsidR="0082002C" w:rsidRPr="00945CCC" w:rsidRDefault="0082002C" w:rsidP="0082002C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6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B291F8F" w14:textId="77777777" w:rsidR="0082002C" w:rsidRDefault="0082002C" w:rsidP="0082002C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0579666" w14:textId="77777777" w:rsidR="0082002C" w:rsidRDefault="0082002C" w:rsidP="0082002C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8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55BB7E4" w14:textId="77777777" w:rsidR="0082002C" w:rsidRPr="005E4A3B" w:rsidRDefault="0082002C" w:rsidP="0082002C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45ED4F0" w14:textId="77777777" w:rsidR="0082002C" w:rsidRPr="000411E6" w:rsidRDefault="0082002C" w:rsidP="0082002C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954ED5E" w14:textId="77777777" w:rsidR="0082002C" w:rsidRDefault="0082002C" w:rsidP="0082002C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E0E18B7" w14:textId="77777777" w:rsidR="0082002C" w:rsidRDefault="0082002C" w:rsidP="0082002C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9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17361A6" w14:textId="77777777" w:rsidR="0082002C" w:rsidRPr="005E4A3B" w:rsidRDefault="0082002C" w:rsidP="0082002C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0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3325122" w14:textId="77777777" w:rsidR="0082002C" w:rsidRPr="00931BFC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2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D27F946" w14:textId="2D4DEE53" w:rsidR="0082002C" w:rsidRPr="00A32665" w:rsidRDefault="0082002C" w:rsidP="0082002C">
                                  <w:pPr>
                                    <w:pStyle w:val="34f3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355170C" w14:textId="30502D97" w:rsidR="0082002C" w:rsidRPr="005E4A3B" w:rsidRDefault="00897ECE" w:rsidP="0082002C">
                                  <w:pPr>
                                    <w:pStyle w:val="34f1"/>
                                  </w:pPr>
                                  <w:r>
                                    <w:t>Чураков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38D21F1" w14:textId="0886A248" w:rsidR="0082002C" w:rsidRPr="005E4A3B" w:rsidRDefault="00897ECE" w:rsidP="0082002C">
                                  <w:pPr>
                                    <w:pStyle w:val="34f1"/>
                                  </w:pPr>
                                  <w:r>
                                    <w:t>Агафонов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C14627B" w14:textId="77777777" w:rsidR="0082002C" w:rsidRPr="005E4A3B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118B9E2" w14:textId="07B15503" w:rsidR="0082002C" w:rsidRPr="005E4A3B" w:rsidRDefault="00897ECE" w:rsidP="0082002C">
                                  <w:pPr>
                                    <w:pStyle w:val="34f1"/>
                                  </w:pPr>
                                  <w:r>
                                    <w:t>Корепанов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7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1DE025A" w14:textId="77777777" w:rsidR="0082002C" w:rsidRPr="005E4A3B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F3F2475" w14:textId="2905DAFD" w:rsidR="0082002C" w:rsidRPr="000411E6" w:rsidRDefault="00897ECE" w:rsidP="0082002C">
                                  <w:pPr>
                                    <w:pStyle w:val="34f1"/>
                                  </w:pPr>
                                  <w:r>
                                    <w:t>08.25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8BD2C51" w14:textId="2FE2C3AF" w:rsidR="0082002C" w:rsidRPr="000411E6" w:rsidRDefault="00897ECE" w:rsidP="0082002C">
                                  <w:pPr>
                                    <w:pStyle w:val="34f1"/>
                                  </w:pPr>
                                  <w:r>
                                    <w:t>08.25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FF39772" w14:textId="77777777" w:rsidR="0082002C" w:rsidRPr="000411E6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FCA87B7" w14:textId="09042AFA" w:rsidR="0082002C" w:rsidRPr="000411E6" w:rsidRDefault="00897ECE" w:rsidP="0082002C">
                                  <w:pPr>
                                    <w:pStyle w:val="34f1"/>
                                  </w:pPr>
                                  <w:r>
                                    <w:t>08.25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B23420C" w14:textId="77777777" w:rsidR="0082002C" w:rsidRPr="000411E6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4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6B1CE5F" w14:textId="5FCB0EEF" w:rsidR="0082002C" w:rsidRPr="0079077B" w:rsidRDefault="00897ECE" w:rsidP="0082002C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>
                                      <w:t>ООО НПП «ЭСН»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8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EB2CF3A" w14:textId="28725943" w:rsidR="0082002C" w:rsidRPr="00A32665" w:rsidRDefault="00897ECE" w:rsidP="0082002C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Стадия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9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071BF71" w14:textId="77777777" w:rsidR="0082002C" w:rsidRPr="00CB1016" w:rsidRDefault="0082002C" w:rsidP="0082002C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0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336B030" w14:textId="77777777" w:rsidR="0082002C" w:rsidRPr="00CB1016" w:rsidRDefault="0082002C" w:rsidP="0082002C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1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7A416B0" w14:textId="05F90EFF" w:rsidR="0082002C" w:rsidRPr="005374BE" w:rsidRDefault="0082002C" w:rsidP="0082002C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CA7E70" w:rsidRPr="00CA7E70">
                                    <w:rPr>
                                      <w:noProof/>
                                    </w:rPr>
                                    <w:instrText>21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CA7E70">
                                    <w:rPr>
                                      <w:noProof/>
                                    </w:rPr>
                                    <w:t>21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2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6169FF1" w14:textId="1CCE91E8" w:rsidR="0082002C" w:rsidRPr="005374BE" w:rsidRDefault="0082002C" w:rsidP="0082002C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EB22D9">
                                    <w:rPr>
                                      <w:noProof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3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EE5E6C8" w14:textId="17A384B3" w:rsidR="0082002C" w:rsidRDefault="00897ECE" w:rsidP="0082002C">
                                  <w:pPr>
                                    <w:pStyle w:val="34f1"/>
                                  </w:pPr>
                                  <w:r>
                                    <w:t>Р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4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C661719" w14:textId="5A2325A2" w:rsidR="0082002C" w:rsidRDefault="0082002C" w:rsidP="0082002C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D12409">
                                    <w:t>878.2023-АСУ ТП.Г1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5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3A0EA57" w14:textId="78C6FEFB" w:rsidR="0082002C" w:rsidRDefault="00897ECE" w:rsidP="0082002C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>
                                      <w:t>Строительство водогрейной котельной 400 Гкал/час на территории Ивановской ТЭЦ-2</w:t>
                                    </w:r>
                                  </w:fldSimple>
                                  <w:r w:rsidR="0082002C">
                                    <w:t>.</w:t>
                                  </w:r>
                                </w:p>
                                <w:p w14:paraId="6F4ADA21" w14:textId="5860F78C" w:rsidR="0082002C" w:rsidRPr="009F409A" w:rsidRDefault="00D12409" w:rsidP="0082002C">
                                  <w:pPr>
                                    <w:pStyle w:val="34f1"/>
                                  </w:pPr>
                                  <w:fldSimple w:instr=" DOCPROPERTY  Title  \* MERGEFORMAT ">
                                    <w:r>
                                      <w:t>Структурная схема цифрового обмена с адресацией цифровых сетей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6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18D67F7" w14:textId="77777777" w:rsidR="0082002C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B71DFF1" w14:textId="77777777" w:rsidR="0082002C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8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E2D906C" w14:textId="77777777" w:rsidR="0082002C" w:rsidRPr="00945CCC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9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CA875CD" w14:textId="77777777" w:rsidR="0082002C" w:rsidRPr="00945CCC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CEA0277" w14:textId="77777777" w:rsidR="0082002C" w:rsidRPr="005E4A3B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84DAA3F" w14:textId="77777777" w:rsidR="0082002C" w:rsidRPr="005E4A3B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1D9D755" w14:textId="77777777" w:rsidR="0082002C" w:rsidRPr="000411E6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CD95B6A" w14:textId="77777777" w:rsidR="0082002C" w:rsidRPr="000411E6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2" name="Группа 2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3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0DEB251" w14:textId="77777777" w:rsidR="0082002C" w:rsidRPr="006C5C53" w:rsidRDefault="0082002C" w:rsidP="0082002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4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B33F8F6" w14:textId="77777777" w:rsidR="0082002C" w:rsidRPr="006C5C53" w:rsidRDefault="0082002C" w:rsidP="0082002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E6E2DF6" id="Группа 9" o:spid="_x0000_s1137" style="position:absolute;left:0;text-align:left;margin-left:22.7pt;margin-top:14.2pt;width:558.45pt;height:826.6pt;z-index:251699200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">
              <v:group id="Группа 448" o:spid="_x0000_s1138" style="position:absolute;width:70920;height:103320" coordsize="70920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">
                <v:group id="Группа 449" o:spid="_x0000_s1139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">
                  <v:group id="Группа 450" o:spid="_x0000_s1140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">
                    <v:group id="Группа 451" o:spid="_x0000_s1141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bNexgAAANw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SOD3TDgCcn0HAAD//wMAUEsBAi0AFAAGAAgAAAAhANvh9svuAAAAhQEAABMAAAAAAAAA&#10;AAAAAAAAAAAAAFtDb250ZW50X1R5cGVzXS54bWxQSwECLQAUAAYACAAAACEAWvQsW78AAAAVAQAA&#10;CwAAAAAAAAAAAAAAAAAfAQAAX3JlbHMvLnJlbHNQSwECLQAUAAYACAAAACEAWlWzXsYAAADcAAAA&#10;DwAAAAAAAAAAAAAAAAAHAgAAZHJzL2Rvd25yZXYueG1sUEsFBgAAAAADAAMAtwAAAPoCAAAAAA==&#10;">
                      <v:rect id="Rectangle 91" o:spid="_x0000_s1142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" filled="f" strokeweight="1.5pt">
                        <v:textbox inset=",1mm"/>
                      </v:rect>
                      <v:group id="Группа 453" o:spid="_x0000_s1143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">
                        <v:group id="Группа 454" o:spid="_x0000_s1144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">
                          <v:line id="Line 76" o:spid="_x0000_s1145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" strokeweight="1.5pt"/>
                          <v:line id="Line 77" o:spid="_x0000_s1146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" strokeweight="1.5pt"/>
                          <v:line id="Line 78" o:spid="_x0000_s1147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" strokeweight="1.5pt"/>
                          <v:line id="Line 79" o:spid="_x0000_s1148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" strokeweight="1.5pt"/>
                        </v:group>
                        <v:line id="Line 92" o:spid="_x0000_s1149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" strokeweight="1.5pt"/>
                      </v:group>
                    </v:group>
                    <v:group id="Группа 460" o:spid="_x0000_s1150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">
                      <v:group id="Группа 461" o:spid="_x0000_s1151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152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7B82CE77" w14:textId="77777777" w:rsidR="0082002C" w:rsidRDefault="0082002C" w:rsidP="0082002C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153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467675F8" w14:textId="77777777" w:rsidR="0082002C" w:rsidRDefault="0082002C" w:rsidP="0082002C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154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7DD4181A" w14:textId="77777777" w:rsidR="0082002C" w:rsidRDefault="0082002C" w:rsidP="0082002C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155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3A0D2BEB" w14:textId="77777777" w:rsidR="0082002C" w:rsidRDefault="0082002C" w:rsidP="0082002C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156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007FF549" w14:textId="77777777" w:rsidR="0082002C" w:rsidRDefault="0082002C" w:rsidP="0082002C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67" o:spid="_x0000_s1157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">
                        <v:shape id="Text Box 87" o:spid="_x0000_s1158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" filled="f" stroked="f" strokeweight="1.5pt">
                          <v:textbox style="layout-flow:vertical;mso-layout-flow-alt:bottom-to-top" inset="0,0,0,0">
                            <w:txbxContent>
                              <w:p w14:paraId="1A5C92F2" w14:textId="77777777" w:rsidR="0082002C" w:rsidRDefault="0082002C" w:rsidP="0082002C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159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3986A54F" w14:textId="77777777" w:rsidR="0082002C" w:rsidRDefault="0082002C" w:rsidP="0082002C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160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" filled="f" stroked="f" strokeweight="1.5pt">
                          <v:textbox style="layout-flow:vertical;mso-layout-flow-alt:bottom-to-top" inset="0,0,0,0">
                            <w:txbxContent>
                              <w:p w14:paraId="4C48EB37" w14:textId="77777777" w:rsidR="0082002C" w:rsidRDefault="0082002C" w:rsidP="0082002C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61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25328E9D" w14:textId="77777777" w:rsidR="0082002C" w:rsidRDefault="0082002C" w:rsidP="0082002C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62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" filled="f" stroked="f" strokeweight="1.5pt">
                          <v:textbox style="layout-flow:vertical;mso-layout-flow-alt:bottom-to-top" inset="0,0,0,0">
                            <w:txbxContent>
                              <w:p w14:paraId="56CB0571" w14:textId="77777777" w:rsidR="0082002C" w:rsidRDefault="0082002C" w:rsidP="0082002C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63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" filled="f" strokeweight="1.5pt">
                    <v:textbox inset=",1mm"/>
                  </v:rect>
                </v:group>
                <v:group id="Группа 498" o:spid="_x0000_s1164" style="position:absolute;left:4317;top:88924;width:66600;height:14400" coordsize="66600,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">
                  <v:group id="Группа 499" o:spid="_x0000_s1165" style="position:absolute;width:66600;height:14400" coordsize="66609,14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">
                    <v:line id="Line 102" o:spid="_x0000_s1166" style="position:absolute;flip:x;visibility:visible;mso-wrap-style:square" from="23386,0" to="23386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11" o:spid="_x0000_s1167" style="position:absolute;flip:x;visibility:visible;mso-wrap-style:square" from="54014,5404" to="54014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109" o:spid="_x0000_s1168" style="position:absolute;visibility:visible;mso-wrap-style:square" from="23386,5404" to="66586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0" o:spid="_x0000_s1169" style="position:absolute;visibility:visible;mso-wrap-style:square" from="48609,5404" to="48609,14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2" o:spid="_x0000_s1170" style="position:absolute;visibility:visible;mso-wrap-style:square" from="59419,5404" to="59419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3" o:spid="_x0000_s1171" style="position:absolute;visibility:visible;mso-wrap-style:square" from="48609,7206" to="66609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30" o:spid="_x0000_s1172" style="position:absolute;visibility:visible;mso-wrap-style:square" from="48609,9008" to="66609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34" o:spid="_x0000_s1173" style="position:absolute;visibility:visible;mso-wrap-style:square" from="50410,7206" to="50410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zSzxwAAANw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VMkye4nolHQM4vAAAA//8DAFBLAQItABQABgAIAAAAIQDb4fbL7gAAAIUBAAATAAAAAAAA&#10;AAAAAAAAAAAAAABbQ29udGVudF9UeXBlc10ueG1sUEsBAi0AFAAGAAgAAAAhAFr0LFu/AAAAFQEA&#10;AAsAAAAAAAAAAAAAAAAAHwEAAF9yZWxzLy5yZWxzUEsBAi0AFAAGAAgAAAAhAAKfNLPHAAAA3AAA&#10;AA8AAAAAAAAAAAAAAAAABwIAAGRycy9kb3ducmV2LnhtbFBLBQYAAAAAAwADALcAAAD7AgAAAAA=&#10;"/>
                    <v:line id="Line 135" o:spid="_x0000_s1174" style="position:absolute;visibility:visible;mso-wrap-style:square" from="52212,7206" to="52212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"/>
                    <v:line id="Прямая соединительная линия 18" o:spid="_x0000_s1175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" strokecolor="windowText" strokeweight="1.5pt"/>
                    <v:line id="Line 98" o:spid="_x0000_s1176" style="position:absolute;flip:x;visibility:visible;mso-wrap-style:square" from="6118,0" to="6118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99" o:spid="_x0000_s1177" style="position:absolute;visibility:visible;mso-wrap-style:square" from="2515,0" to="251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178" style="position:absolute;visibility:visible;mso-wrap-style:square" from="14412,0" to="14412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1" o:spid="_x0000_s1179" style="position:absolute;flip:x;visibility:visible;mso-wrap-style:square" from="19783,0" to="19783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3" o:spid="_x0000_s1180" style="position:absolute;visibility:visible;mso-wrap-style:square" from="0,1801" to="23400,1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">
                      <v:stroke startarrowwidth="narrow" startarrowlength="short" endarrowwidth="narrow" endarrowlength="short"/>
                    </v:line>
                    <v:line id="Line 104" o:spid="_x0000_s1181" style="position:absolute;visibility:visible;mso-wrap-style:square" from="0,5404" to="23400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5" o:spid="_x0000_s1182" style="position:absolute;visibility:visible;mso-wrap-style:square" from="0,9008" to="23400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07" o:spid="_x0000_s1183" style="position:absolute;visibility:visible;mso-wrap-style:square" from="0,7206" to="23400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08" o:spid="_x0000_s1184" style="position:absolute;visibility:visible;mso-wrap-style:square" from="0,10809" to="23400,10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">
                      <v:stroke startarrowwidth="narrow" startarrowlength="short" endarrowwidth="narrow" endarrowlength="short"/>
                    </v:line>
                    <v:line id="Line 133" o:spid="_x0000_s1185" style="position:absolute;visibility:visible;mso-wrap-style:square" from="0,3603" to="23400,36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8" o:spid="_x0000_s1186" style="position:absolute;visibility:visible;mso-wrap-style:square" from="0,12611" to="23400,12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">
                      <v:stroke startarrowwidth="narrow" startarrowlength="short" endarrowwidth="narrow" endarrowlength="short"/>
                    </v:line>
                  </v:group>
                  <v:group id="Группа 84" o:spid="_x0000_s1187" style="position:absolute;left:169;top:67;width:66276;height:14256" coordsize="66276,14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  <v:rect id="Rectangle 119" o:spid="_x0000_s1188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" filled="f" stroked="f">
                      <v:textbox inset="0,0,0,0">
                        <w:txbxContent>
                          <w:p w14:paraId="27776715" w14:textId="77777777" w:rsidR="0082002C" w:rsidRPr="00945CCC" w:rsidRDefault="0082002C" w:rsidP="0082002C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189" style="position:absolute;left:200;top:10801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" filled="f" stroked="f">
                      <v:textbox inset="0,0,0,0">
                        <w:txbxContent>
                          <w:p w14:paraId="4B291F8F" w14:textId="77777777" w:rsidR="0082002C" w:rsidRDefault="0082002C" w:rsidP="0082002C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190" style="position:absolute;top:3567;width:235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" filled="f" stroked="f">
                      <v:textbox inset="0,0,0,0">
                        <w:txbxContent>
                          <w:p w14:paraId="10579666" w14:textId="77777777" w:rsidR="0082002C" w:rsidRDefault="0082002C" w:rsidP="0082002C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191" style="position:absolute;left:6330;top:356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" filled="f" stroked="f">
                      <v:textbox inset="0,0,0,0">
                        <w:txbxContent>
                          <w:p w14:paraId="055BB7E4" w14:textId="77777777" w:rsidR="0082002C" w:rsidRPr="005E4A3B" w:rsidRDefault="0082002C" w:rsidP="0082002C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192" style="position:absolute;left:19795;top:3567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" filled="f" stroked="f">
                      <v:textbox inset="0,0,0,0">
                        <w:txbxContent>
                          <w:p w14:paraId="645ED4F0" w14:textId="77777777" w:rsidR="0082002C" w:rsidRPr="000411E6" w:rsidRDefault="0082002C" w:rsidP="0082002C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193" type="#_x0000_t202" style="position:absolute;left:200;top:5426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" filled="f" stroked="f">
                      <v:textbox inset="0,0,0,0">
                        <w:txbxContent>
                          <w:p w14:paraId="3954ED5E" w14:textId="77777777" w:rsidR="0082002C" w:rsidRDefault="0082002C" w:rsidP="0082002C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194" type="#_x0000_t202" style="position:absolute;left:200;top:7234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" filled="f" stroked="f">
                      <v:textbox inset="0,0,0,0">
                        <w:txbxContent>
                          <w:p w14:paraId="7E0E18B7" w14:textId="77777777" w:rsidR="0082002C" w:rsidRDefault="0082002C" w:rsidP="0082002C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195" style="position:absolute;left:14620;top:356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" filled="f" stroked="f">
                      <v:textbox inset="0,0,0,0">
                        <w:txbxContent>
                          <w:p w14:paraId="417361A6" w14:textId="77777777" w:rsidR="0082002C" w:rsidRPr="005E4A3B" w:rsidRDefault="0082002C" w:rsidP="0082002C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196" type="#_x0000_t202" style="position:absolute;left:200;top:8993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" filled="f" stroked="f">
                      <v:textbox inset="0,0,0,0">
                        <w:txbxContent>
                          <w:p w14:paraId="03325122" w14:textId="77777777" w:rsidR="0082002C" w:rsidRPr="00931BFC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197" type="#_x0000_t202" style="position:absolute;left:200;top:12610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" filled="f" stroked="f">
                      <v:textbox inset="0,0,0,0">
                        <w:txbxContent>
                          <w:p w14:paraId="2D27F946" w14:textId="2D4DEE53" w:rsidR="0082002C" w:rsidRPr="00A32665" w:rsidRDefault="0082002C" w:rsidP="0082002C">
                            <w:pPr>
                              <w:pStyle w:val="34f3"/>
                            </w:pPr>
                          </w:p>
                        </w:txbxContent>
                      </v:textbox>
                    </v:shape>
                    <v:rect id="Rectangle 120" o:spid="_x0000_s1198" style="position:absolute;left:6330;top:5426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xL/wwAAANwAAAAPAAAAZHJzL2Rvd25yZXYueG1sRE9Na8JA&#10;EL0L/odlhF5K3dhC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r68S/8MAAADcAAAADwAA&#10;AAAAAAAAAAAAAAAHAgAAZHJzL2Rvd25yZXYueG1sUEsFBgAAAAADAAMAtwAAAPcCAAAAAA==&#10;" filled="f" stroked="f">
                      <v:textbox inset="0,0,0,0">
                        <w:txbxContent>
                          <w:p w14:paraId="2355170C" w14:textId="30502D97" w:rsidR="0082002C" w:rsidRPr="005E4A3B" w:rsidRDefault="00897ECE" w:rsidP="0082002C">
                            <w:pPr>
                              <w:pStyle w:val="34f1"/>
                            </w:pPr>
                            <w:r>
                              <w:t>Чураков</w:t>
                            </w:r>
                          </w:p>
                        </w:txbxContent>
                      </v:textbox>
                    </v:rect>
                    <v:rect id="Rectangle 120" o:spid="_x0000_s1199" style="position:absolute;left:6330;top:7234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oqLwwAAANwAAAAPAAAAZHJzL2Rvd25yZXYueG1sRE9Na8JA&#10;EL0L/odlhF5K3VhK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IEaKi8MAAADcAAAADwAA&#10;AAAAAAAAAAAAAAAHAgAAZHJzL2Rvd25yZXYueG1sUEsFBgAAAAADAAMAtwAAAPcCAAAAAA==&#10;" filled="f" stroked="f">
                      <v:textbox inset="0,0,0,0">
                        <w:txbxContent>
                          <w:p w14:paraId="538D21F1" w14:textId="0886A248" w:rsidR="0082002C" w:rsidRPr="005E4A3B" w:rsidRDefault="00897ECE" w:rsidP="0082002C">
                            <w:pPr>
                              <w:pStyle w:val="34f1"/>
                            </w:pPr>
                            <w:r>
                              <w:t>Агафонов</w:t>
                            </w:r>
                          </w:p>
                        </w:txbxContent>
                      </v:textbox>
                    </v:rect>
                    <v:rect id="Rectangle 120" o:spid="_x0000_s1200" style="position:absolute;left:6330;top:8993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i8QwwAAANwAAAAPAAAAZHJzL2Rvd25yZXYueG1sRE9Na8JA&#10;EL0L/odlhF5K3Vho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TwovEMMAAADcAAAADwAA&#10;AAAAAAAAAAAAAAAHAgAAZHJzL2Rvd25yZXYueG1sUEsFBgAAAAADAAMAtwAAAPcCAAAAAA==&#10;" filled="f" stroked="f">
                      <v:textbox inset="0,0,0,0">
                        <w:txbxContent>
                          <w:p w14:paraId="2C14627B" w14:textId="77777777" w:rsidR="0082002C" w:rsidRPr="005E4A3B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1" style="position:absolute;left:6330;top:10801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" filled="f" stroked="f">
                      <v:textbox inset="0,0,0,0">
                        <w:txbxContent>
                          <w:p w14:paraId="6118B9E2" w14:textId="07B15503" w:rsidR="0082002C" w:rsidRPr="005E4A3B" w:rsidRDefault="00897ECE" w:rsidP="0082002C">
                            <w:pPr>
                              <w:pStyle w:val="34f1"/>
                            </w:pPr>
                            <w:r>
                              <w:t>Корепанов</w:t>
                            </w:r>
                          </w:p>
                        </w:txbxContent>
                      </v:textbox>
                    </v:rect>
                    <v:rect id="Rectangle 120" o:spid="_x0000_s1202" style="position:absolute;left:6330;top:12610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" filled="f" stroked="f">
                      <v:textbox inset="0,0,0,0">
                        <w:txbxContent>
                          <w:p w14:paraId="71DE025A" w14:textId="77777777" w:rsidR="0082002C" w:rsidRPr="005E4A3B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3" style="position:absolute;left:19795;top:5426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" filled="f" stroked="f">
                      <v:textbox inset="0,0,0,0">
                        <w:txbxContent>
                          <w:p w14:paraId="2F3F2475" w14:textId="2905DAFD" w:rsidR="0082002C" w:rsidRPr="000411E6" w:rsidRDefault="00897ECE" w:rsidP="0082002C">
                            <w:pPr>
                              <w:pStyle w:val="34f1"/>
                            </w:pPr>
                            <w:r>
                              <w:t>08.25</w:t>
                            </w:r>
                          </w:p>
                        </w:txbxContent>
                      </v:textbox>
                    </v:rect>
                    <v:rect id="Rectangle 121" o:spid="_x0000_s1204" style="position:absolute;left:19795;top:7234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" filled="f" stroked="f">
                      <v:textbox inset="0,0,0,0">
                        <w:txbxContent>
                          <w:p w14:paraId="08BD2C51" w14:textId="2FE2C3AF" w:rsidR="0082002C" w:rsidRPr="000411E6" w:rsidRDefault="00897ECE" w:rsidP="0082002C">
                            <w:pPr>
                              <w:pStyle w:val="34f1"/>
                            </w:pPr>
                            <w:r>
                              <w:t>08.25</w:t>
                            </w:r>
                          </w:p>
                        </w:txbxContent>
                      </v:textbox>
                    </v:rect>
                    <v:rect id="Rectangle 121" o:spid="_x0000_s1205" style="position:absolute;left:19795;top:8993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" filled="f" stroked="f">
                      <v:textbox inset="0,0,0,0">
                        <w:txbxContent>
                          <w:p w14:paraId="7FF39772" w14:textId="77777777" w:rsidR="0082002C" w:rsidRPr="000411E6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6" style="position:absolute;left:19795;top:10801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" filled="f" stroked="f">
                      <v:textbox inset="0,0,0,0">
                        <w:txbxContent>
                          <w:p w14:paraId="5FCA87B7" w14:textId="09042AFA" w:rsidR="0082002C" w:rsidRPr="000411E6" w:rsidRDefault="00897ECE" w:rsidP="0082002C">
                            <w:pPr>
                              <w:pStyle w:val="34f1"/>
                            </w:pPr>
                            <w:r>
                              <w:t>08.25</w:t>
                            </w:r>
                          </w:p>
                        </w:txbxContent>
                      </v:textbox>
                    </v:rect>
                    <v:rect id="Rectangle 121" o:spid="_x0000_s1207" style="position:absolute;left:19795;top:12610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" filled="f" stroked="f">
                      <v:textbox inset="0,0,0,0">
                        <w:txbxContent>
                          <w:p w14:paraId="6B23420C" w14:textId="77777777" w:rsidR="0082002C" w:rsidRPr="000411E6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208" style="position:absolute;left:49186;top:9646;width:16560;height:39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" filled="f" stroked="f">
                      <v:textbox inset="1pt,.4mm,1pt,1pt">
                        <w:txbxContent>
                          <w:p w14:paraId="06B1CE5F" w14:textId="5FCB0EEF" w:rsidR="0082002C" w:rsidRPr="0079077B" w:rsidRDefault="00897ECE" w:rsidP="0082002C">
                            <w:pPr>
                              <w:pStyle w:val="34f1"/>
                            </w:pPr>
                            <w:fldSimple w:instr=" DOCPROPERTY  Company  \* MERGEFORMAT ">
                              <w:r>
                                <w:t>ООО НПП «ЭСН»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209" style="position:absolute;left:48583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" filled="f" stroked="f">
                      <v:textbox inset="1pt,.4mm,1pt,1pt">
                        <w:txbxContent>
                          <w:p w14:paraId="2EB2CF3A" w14:textId="28725943" w:rsidR="0082002C" w:rsidRPr="00A32665" w:rsidRDefault="00897ECE" w:rsidP="0082002C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Стадия</w:t>
                            </w:r>
                          </w:p>
                        </w:txbxContent>
                      </v:textbox>
                    </v:rect>
                    <v:rect id="Rectangle 123" o:spid="_x0000_s1210" style="position:absolute;left:54009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" filled="f" stroked="f">
                      <v:textbox inset="1pt,.4mm,1pt,1pt">
                        <w:txbxContent>
                          <w:p w14:paraId="4071BF71" w14:textId="77777777" w:rsidR="0082002C" w:rsidRPr="00CB1016" w:rsidRDefault="0082002C" w:rsidP="0082002C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211" style="position:absolute;left:59436;top:5426;width:68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" filled="f" stroked="f">
                      <v:textbox inset="1pt,.4mm,1pt,1pt">
                        <w:txbxContent>
                          <w:p w14:paraId="7336B030" w14:textId="77777777" w:rsidR="0082002C" w:rsidRPr="00CB1016" w:rsidRDefault="0082002C" w:rsidP="0082002C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212" style="position:absolute;left:59436;top:7234;width:68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" filled="f" stroked="f">
                      <v:textbox inset="1pt,.4mm,1pt,1pt">
                        <w:txbxContent>
                          <w:p w14:paraId="17A416B0" w14:textId="05F90EFF" w:rsidR="0082002C" w:rsidRPr="005374BE" w:rsidRDefault="0082002C" w:rsidP="0082002C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CA7E70" w:rsidRPr="00CA7E70">
                              <w:rPr>
                                <w:noProof/>
                              </w:rPr>
                              <w:instrText>21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CA7E70">
                              <w:rPr>
                                <w:noProof/>
                              </w:rPr>
                              <w:t>21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213" style="position:absolute;left:54009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" filled="f" stroked="f">
                      <v:textbox inset="1pt,.4mm,1pt,1pt">
                        <w:txbxContent>
                          <w:p w14:paraId="66169FF1" w14:textId="1CCE91E8" w:rsidR="0082002C" w:rsidRPr="005374BE" w:rsidRDefault="0082002C" w:rsidP="0082002C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EB22D9">
                              <w:rPr>
                                <w:noProof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214" style="position:absolute;left:48583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" filled="f" stroked="f">
                      <v:textbox inset="1pt,.4mm,1pt,1pt">
                        <w:txbxContent>
                          <w:p w14:paraId="3EE5E6C8" w14:textId="17A384B3" w:rsidR="0082002C" w:rsidRDefault="00897ECE" w:rsidP="0082002C">
                            <w:pPr>
                              <w:pStyle w:val="34f1"/>
                            </w:pPr>
                            <w:r>
                              <w:t>Р</w:t>
                            </w:r>
                          </w:p>
                        </w:txbxContent>
                      </v:textbox>
                    </v:rect>
                    <v:rect id="Rectangle 128" o:spid="_x0000_s1215" style="position:absolute;left:26829;top:135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" filled="f" stroked="f">
                      <v:textbox inset="1pt,.4mm,1pt,1pt">
                        <w:txbxContent>
                          <w:p w14:paraId="0C661719" w14:textId="5A2325A2" w:rsidR="0082002C" w:rsidRDefault="0082002C" w:rsidP="0082002C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D12409">
                              <w:t>878.2023-АСУ ТП.Г1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216" style="position:absolute;left:25020;top:6129;width:21600;height:75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" filled="f" stroked="f">
                      <v:textbox inset="1pt,.4mm,1pt,1pt">
                        <w:txbxContent>
                          <w:p w14:paraId="23A0EA57" w14:textId="78C6FEFB" w:rsidR="0082002C" w:rsidRDefault="00897ECE" w:rsidP="0082002C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>
                                <w:t>Строительство водогрейной котельной 400 Гкал/час на территории Ивановской ТЭЦ-2</w:t>
                              </w:r>
                            </w:fldSimple>
                            <w:r w:rsidR="0082002C">
                              <w:t>.</w:t>
                            </w:r>
                          </w:p>
                          <w:p w14:paraId="6F4ADA21" w14:textId="5860F78C" w:rsidR="0082002C" w:rsidRPr="009F409A" w:rsidRDefault="00D12409" w:rsidP="0082002C">
                            <w:pPr>
                              <w:pStyle w:val="34f1"/>
                            </w:pPr>
                            <w:fldSimple w:instr=" DOCPROPERTY  Title  \* MERGEFORMAT ">
                              <w:r>
                                <w:t>Структурная схема цифрового обмена с адресацией цифровых сетей</w:t>
                              </w:r>
                            </w:fldSimple>
                          </w:p>
                        </w:txbxContent>
                      </v:textbox>
                    </v:rect>
                    <v:rect id="Rectangle 115" o:spid="_x0000_s1217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" filled="f" stroked="f">
                      <v:textbox inset="0,0,0,0">
                        <w:txbxContent>
                          <w:p w14:paraId="618D67F7" w14:textId="77777777" w:rsidR="0082002C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218" style="position:absolute;top:1758;width:217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" filled="f" stroked="f">
                      <v:textbox inset="0,0,0,0">
                        <w:txbxContent>
                          <w:p w14:paraId="3B71DFF1" w14:textId="77777777" w:rsidR="0082002C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19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" filled="f" stroked="f">
                      <v:textbox inset="0,0,0,0">
                        <w:txbxContent>
                          <w:p w14:paraId="5E2D906C" w14:textId="77777777" w:rsidR="0082002C" w:rsidRPr="00945CCC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20" style="position:absolute;left:2512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" filled="f" stroked="f">
                      <v:textbox inset="0,0,0,0">
                        <w:txbxContent>
                          <w:p w14:paraId="4CA875CD" w14:textId="77777777" w:rsidR="0082002C" w:rsidRPr="00945CCC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1" style="position:absolute;left:633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" filled="f" stroked="f">
                      <v:textbox inset="0,0,0,0">
                        <w:txbxContent>
                          <w:p w14:paraId="4CEA0277" w14:textId="77777777" w:rsidR="0082002C" w:rsidRPr="005E4A3B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2" style="position:absolute;left:6330;top:175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" filled="f" stroked="f">
                      <v:textbox inset="0,0,0,0">
                        <w:txbxContent>
                          <w:p w14:paraId="284DAA3F" w14:textId="77777777" w:rsidR="0082002C" w:rsidRPr="005E4A3B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3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" filled="f" stroked="f">
                      <v:textbox inset="0,0,0,0">
                        <w:txbxContent>
                          <w:p w14:paraId="11D9D755" w14:textId="77777777" w:rsidR="0082002C" w:rsidRPr="000411E6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4" style="position:absolute;left:19795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" filled="f" stroked="f">
                      <v:textbox inset="0,0,0,0">
                        <w:txbxContent>
                          <w:p w14:paraId="7CD95B6A" w14:textId="77777777" w:rsidR="0082002C" w:rsidRPr="000411E6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2" o:spid="_x0000_s1225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rect id="Rectangle 122" o:spid="_x0000_s1226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" filled="f" stroked="f">
                  <v:textbox inset="1pt,.4mm,1pt,1pt">
                    <w:txbxContent>
                      <w:p w14:paraId="20DEB251" w14:textId="77777777" w:rsidR="0082002C" w:rsidRPr="006C5C53" w:rsidRDefault="0082002C" w:rsidP="0082002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27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" filled="f" stroked="f">
                  <v:textbox inset="1pt,.4mm,1pt,1pt">
                    <w:txbxContent>
                      <w:p w14:paraId="2B33F8F6" w14:textId="77777777" w:rsidR="0082002C" w:rsidRPr="006C5C53" w:rsidRDefault="0082002C" w:rsidP="0082002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BB76E" w14:textId="77777777" w:rsidR="0082002C" w:rsidRDefault="001F1EE2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701248" behindDoc="0" locked="1" layoutInCell="1" allowOverlap="1" wp14:anchorId="12C82534" wp14:editId="2347FFC7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14655600" cy="10486800"/>
              <wp:effectExtent l="0" t="0" r="13335" b="0"/>
              <wp:wrapNone/>
              <wp:docPr id="1" name="Группа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655600" cy="10486800"/>
                        <a:chOff x="0" y="0"/>
                        <a:chExt cx="14657322" cy="10486456"/>
                      </a:xfrm>
                    </wpg:grpSpPr>
                    <wpg:grpSp>
                      <wpg:cNvPr id="5" name="Группа 5"/>
                      <wpg:cNvGrpSpPr/>
                      <wpg:grpSpPr>
                        <a:xfrm>
                          <a:off x="0" y="5112689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6" name="Группа 6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7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8" name="Группа 8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21" name="Группа 21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24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5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7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9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30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31" name="Группа 31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35" name="Группа 35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36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A8B0B99" w14:textId="77777777" w:rsidR="001F1EE2" w:rsidRDefault="001F1EE2" w:rsidP="001F1EE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39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775AB7E" w14:textId="77777777" w:rsidR="001F1EE2" w:rsidRDefault="001F1EE2" w:rsidP="001F1EE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0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3C03EE5" w14:textId="77777777" w:rsidR="001F1EE2" w:rsidRDefault="001F1EE2" w:rsidP="001F1EE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2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29334D2" w14:textId="77777777" w:rsidR="001F1EE2" w:rsidRDefault="001F1EE2" w:rsidP="001F1EE2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3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628540B" w14:textId="77777777" w:rsidR="001F1EE2" w:rsidRDefault="001F1EE2" w:rsidP="001F1EE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44" name="Группа 44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46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A9D8115" w14:textId="77777777" w:rsidR="001F1EE2" w:rsidRDefault="001F1EE2" w:rsidP="001F1EE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47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D4DD228" w14:textId="77777777" w:rsidR="001F1EE2" w:rsidRDefault="001F1EE2" w:rsidP="001F1EE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48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BDD8518" w14:textId="77777777" w:rsidR="001F1EE2" w:rsidRDefault="001F1EE2" w:rsidP="001F1EE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49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B846FD3" w14:textId="77777777" w:rsidR="001F1EE2" w:rsidRDefault="001F1EE2" w:rsidP="001F1EE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0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4A6C239" w14:textId="77777777" w:rsidR="001F1EE2" w:rsidRDefault="001F1EE2" w:rsidP="001F1EE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54" name="Группа 54"/>
                      <wpg:cNvGrpSpPr/>
                      <wpg:grpSpPr>
                        <a:xfrm>
                          <a:off x="7991061" y="9788056"/>
                          <a:ext cx="6660000" cy="698400"/>
                          <a:chOff x="0" y="0"/>
                          <a:chExt cx="6660000" cy="698400"/>
                        </a:xfrm>
                      </wpg:grpSpPr>
                      <wpg:grpSp>
                        <wpg:cNvPr id="55" name="Группа 55"/>
                        <wpg:cNvGrpSpPr/>
                        <wpg:grpSpPr>
                          <a:xfrm>
                            <a:off x="0" y="0"/>
                            <a:ext cx="6660000" cy="698400"/>
                            <a:chOff x="0" y="0"/>
                            <a:chExt cx="6659926" cy="699555"/>
                          </a:xfrm>
                        </wpg:grpSpPr>
                        <wpg:grpSp>
                          <wpg:cNvPr id="56" name="Группа 56"/>
                          <wpg:cNvGrpSpPr/>
                          <wpg:grpSpPr>
                            <a:xfrm>
                              <a:off x="0" y="0"/>
                              <a:ext cx="6659926" cy="539813"/>
                              <a:chOff x="0" y="0"/>
                              <a:chExt cx="6660000" cy="541424"/>
                            </a:xfrm>
                          </wpg:grpSpPr>
                          <wpg:grpSp>
                            <wpg:cNvPr id="57" name="Группа 57"/>
                            <wpg:cNvGrpSpPr/>
                            <wpg:grpSpPr>
                              <a:xfrm>
                                <a:off x="0" y="0"/>
                                <a:ext cx="6660000" cy="540000"/>
                                <a:chOff x="0" y="0"/>
                                <a:chExt cx="6660317" cy="540000"/>
                              </a:xfrm>
                            </wpg:grpSpPr>
                            <wps:wsp>
                              <wps:cNvPr id="58" name="Line 102"/>
                              <wps:cNvCnPr/>
                              <wps:spPr bwMode="auto">
                                <a:xfrm flipH="1">
                                  <a:off x="2341266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9" name="Line 112"/>
                              <wps:cNvCnPr/>
                              <wps:spPr bwMode="auto">
                                <a:xfrm>
                                  <a:off x="6300317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0" name="Line 113"/>
                              <wps:cNvCnPr/>
                              <wps:spPr bwMode="auto">
                                <a:xfrm>
                                  <a:off x="6300317" y="251209"/>
                                  <a:ext cx="36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1" name="Прямая соединительная линия 18"/>
                              <wps:cNvCnPr/>
                              <wps:spPr>
                                <a:xfrm>
                                  <a:off x="0" y="0"/>
                                  <a:ext cx="666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62" name="Line 98"/>
                              <wps:cNvCnPr/>
                              <wps:spPr bwMode="auto">
                                <a:xfrm flipH="1">
                                  <a:off x="612950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3" name="Line 99"/>
                              <wps:cNvCnPr/>
                              <wps:spPr bwMode="auto">
                                <a:xfrm>
                                  <a:off x="256233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4" name="Line 100"/>
                              <wps:cNvCnPr/>
                              <wps:spPr bwMode="auto">
                                <a:xfrm>
                                  <a:off x="1441939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5" name="Line 101"/>
                              <wps:cNvCnPr/>
                              <wps:spPr bwMode="auto">
                                <a:xfrm flipH="1">
                                  <a:off x="1984550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6" name="Line 103"/>
                              <wps:cNvCnPr/>
                              <wps:spPr bwMode="auto">
                                <a:xfrm>
                                  <a:off x="0" y="180871"/>
                                  <a:ext cx="234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7" name="Line 133"/>
                              <wps:cNvCnPr/>
                              <wps:spPr bwMode="auto">
                                <a:xfrm>
                                  <a:off x="0" y="361741"/>
                                  <a:ext cx="234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68" name="Группа 68"/>
                            <wpg:cNvGrpSpPr/>
                            <wpg:grpSpPr>
                              <a:xfrm>
                                <a:off x="20097" y="5024"/>
                                <a:ext cx="6624000" cy="536400"/>
                                <a:chOff x="0" y="0"/>
                                <a:chExt cx="6624039" cy="536400"/>
                              </a:xfrm>
                            </wpg:grpSpPr>
                            <wpg:grpSp>
                              <wpg:cNvPr id="69" name="Группа 69"/>
                              <wpg:cNvGrpSpPr/>
                              <wpg:grpSpPr>
                                <a:xfrm>
                                  <a:off x="2502039" y="0"/>
                                  <a:ext cx="4122000" cy="536400"/>
                                  <a:chOff x="0" y="0"/>
                                  <a:chExt cx="4122277" cy="537033"/>
                                </a:xfrm>
                              </wpg:grpSpPr>
                              <wps:wsp>
                                <wps:cNvPr id="70" name="Rectangle 12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798277" y="0"/>
                                    <a:ext cx="324000" cy="237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1716C54" w14:textId="77777777" w:rsidR="001F1EE2" w:rsidRPr="00CB1016" w:rsidRDefault="001F1EE2" w:rsidP="001F1EE2">
                                      <w:pPr>
                                        <w:pStyle w:val="34f3"/>
                                      </w:pPr>
                                      <w:r w:rsidRPr="00CB1016"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4400" rIns="12700" bIns="12700" anchor="ctr" anchorCtr="0" upright="1">
                                  <a:noAutofit/>
                                </wps:bodyPr>
                              </wps:wsp>
                              <wps:wsp>
                                <wps:cNvPr id="71" name="Rectangle 12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798277" y="256233"/>
                                    <a:ext cx="324000" cy="280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610BDD0" w14:textId="7E0D8507" w:rsidR="001F1EE2" w:rsidRPr="005374BE" w:rsidRDefault="001F1EE2" w:rsidP="001F1EE2">
                                      <w:pPr>
                                        <w:pStyle w:val="34f1"/>
                                      </w:pPr>
                                      <w:r>
                                        <w:rPr>
                                          <w:lang w:val="en-US"/>
                                        </w:rPr>
                                        <w:fldChar w:fldCharType="begin"/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instrText xml:space="preserve"> PAGE  \* Arabic  \* MERGEFORMAT </w:instrText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fldChar w:fldCharType="separate"/>
                                      </w:r>
                                      <w:r w:rsidR="00EB22D9">
                                        <w:rPr>
                                          <w:noProof/>
                                          <w:lang w:val="en-US"/>
                                        </w:rPr>
                                        <w:t>13</w:t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4400" rIns="12700" bIns="12700" anchor="ctr" anchorCtr="0" upright="1">
                                  <a:noAutofit/>
                                </wps:bodyPr>
                              </wps:wsp>
                              <wps:wsp>
                                <wps:cNvPr id="72" name="Rectangle 12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140677"/>
                                    <a:ext cx="3600000" cy="252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091A49D" w14:textId="020623EC" w:rsidR="001F1EE2" w:rsidRDefault="001F1EE2" w:rsidP="001F1EE2">
                                      <w:pPr>
                                        <w:pStyle w:val="34f1"/>
                                      </w:pPr>
                                      <w:r>
                                        <w:fldChar w:fldCharType="begin"/>
                                      </w:r>
                                      <w:r>
                                        <w:instrText xml:space="preserve"> DOCPROPERTY  </w:instrText>
                                      </w:r>
                                      <w:r w:rsidRPr="00BF1A6F">
                                        <w:instrText>обозначение</w:instrText>
                                      </w:r>
                                      <w:r>
                                        <w:instrText xml:space="preserve">_документа  \* MERGEFORMAT </w:instrText>
                                      </w:r>
                                      <w:r>
                                        <w:fldChar w:fldCharType="separate"/>
                                      </w:r>
                                      <w:r w:rsidR="00897ECE">
                                        <w:t>878.2023-АСУ ТП.С7</w:t>
                                      </w:r>
                                      <w:r>
                                        <w:fldChar w:fldCharType="end"/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4400" rIns="12700" bIns="127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74" name="Группа 74"/>
                              <wpg:cNvGrpSpPr/>
                              <wpg:grpSpPr>
                                <a:xfrm>
                                  <a:off x="0" y="0"/>
                                  <a:ext cx="2304000" cy="525600"/>
                                  <a:chOff x="0" y="0"/>
                                  <a:chExt cx="2303525" cy="527340"/>
                                </a:xfrm>
                              </wpg:grpSpPr>
                              <wps:wsp>
                                <wps:cNvPr id="83" name="Rectangle 1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1209" y="36174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0F393FA" w14:textId="77777777" w:rsidR="001F1EE2" w:rsidRPr="00945CCC" w:rsidRDefault="001F1EE2" w:rsidP="001F1EE2">
                                      <w:pPr>
                                        <w:pStyle w:val="34f3"/>
                                      </w:pPr>
                                      <w:r w:rsidRPr="00945CCC"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89" name="Rectangle 1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361740"/>
                                    <a:ext cx="23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845AFC6" w14:textId="77777777" w:rsidR="001F1EE2" w:rsidRDefault="001F1EE2" w:rsidP="001F1EE2">
                                      <w:pPr>
                                        <w:pStyle w:val="34f3"/>
                                      </w:pPr>
                                      <w:r w:rsidRPr="00736406">
                                        <w:t>Изм</w:t>
                                      </w:r>
                                      <w:r w:rsidRPr="000411E6"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90" name="Rectangle 1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28022" y="361740"/>
                                    <a:ext cx="75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B3B6FA0" w14:textId="77777777" w:rsidR="001F1EE2" w:rsidRPr="005E4A3B" w:rsidRDefault="001F1EE2" w:rsidP="001F1EE2">
                                      <w:pPr>
                                        <w:pStyle w:val="34f3"/>
                                      </w:pPr>
                                      <w:r w:rsidRPr="005E4A3B">
                                        <w:t>№ докум.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92" name="Rectangle 1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79525" y="36174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44AAEFD" w14:textId="77777777" w:rsidR="001F1EE2" w:rsidRPr="000411E6" w:rsidRDefault="001F1EE2" w:rsidP="001F1EE2">
                                      <w:pPr>
                                        <w:pStyle w:val="34f3"/>
                                      </w:pPr>
                                      <w:r w:rsidRPr="000411E6">
                                        <w:t>Дата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93" name="Rectangle 14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457011" y="361740"/>
                                    <a:ext cx="468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A349A72" w14:textId="77777777" w:rsidR="001F1EE2" w:rsidRPr="005E4A3B" w:rsidRDefault="001F1EE2" w:rsidP="001F1EE2">
                                      <w:pPr>
                                        <w:pStyle w:val="34f3"/>
                                      </w:pPr>
                                      <w:r w:rsidRPr="005E4A3B">
                                        <w:t>Подп.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94" name="Rectangle 1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21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5C2A889" w14:textId="77777777" w:rsidR="001F1EE2" w:rsidRDefault="001F1EE2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96" name="Rectangle 1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180870"/>
                                    <a:ext cx="21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DCD7FC0" w14:textId="77777777" w:rsidR="001F1EE2" w:rsidRDefault="001F1EE2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97" name="Rectangle 1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1209" y="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4CCCE78" w14:textId="77777777" w:rsidR="001F1EE2" w:rsidRPr="00945CCC" w:rsidRDefault="001F1EE2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01" name="Rectangle 1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1209" y="18087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1854D82" w14:textId="77777777" w:rsidR="001F1EE2" w:rsidRPr="00945CCC" w:rsidRDefault="001F1EE2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08" name="Rectangle 1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28022" y="0"/>
                                    <a:ext cx="75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0FD1334" w14:textId="77777777" w:rsidR="001F1EE2" w:rsidRPr="005E4A3B" w:rsidRDefault="001F1EE2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15" name="Rectangle 1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28022" y="180870"/>
                                    <a:ext cx="75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993B1F2" w14:textId="77777777" w:rsidR="001F1EE2" w:rsidRPr="005E4A3B" w:rsidRDefault="001F1EE2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16" name="Rectangle 1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79525" y="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95601B5" w14:textId="77777777" w:rsidR="001F1EE2" w:rsidRPr="000411E6" w:rsidRDefault="001F1EE2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17" name="Rectangle 1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79525" y="18087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C557AB3" w14:textId="77777777" w:rsidR="001F1EE2" w:rsidRPr="000411E6" w:rsidRDefault="001F1EE2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135" name="Группа 135"/>
                          <wpg:cNvGrpSpPr/>
                          <wpg:grpSpPr>
                            <a:xfrm>
                              <a:off x="2955340" y="534010"/>
                              <a:ext cx="3240000" cy="165545"/>
                              <a:chOff x="-216376" y="0"/>
                              <a:chExt cx="3240772" cy="165600"/>
                            </a:xfrm>
                          </wpg:grpSpPr>
                          <wps:wsp>
                            <wps:cNvPr id="138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-216376" y="0"/>
                                <a:ext cx="1296716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9D5F8C5" w14:textId="77777777" w:rsidR="001F1EE2" w:rsidRPr="006C5C53" w:rsidRDefault="001F1EE2" w:rsidP="001F1EE2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Копировал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39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396" y="0"/>
                                <a:ext cx="86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044B954" w14:textId="77777777" w:rsidR="001F1EE2" w:rsidRDefault="001F1EE2" w:rsidP="001F1EE2">
                                  <w:pPr>
                                    <w:pStyle w:val="34f3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Формат А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3</w:t>
                                  </w:r>
                                </w:p>
                                <w:p w14:paraId="77869EC2" w14:textId="77777777" w:rsidR="001F1EE2" w:rsidRPr="001F58C5" w:rsidRDefault="001F1EE2" w:rsidP="001F1EE2">
                                  <w:pPr>
                                    <w:pStyle w:val="34f3"/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140" name="Line 99"/>
                        <wps:cNvCnPr/>
                        <wps:spPr bwMode="auto">
                          <a:xfrm>
                            <a:off x="0" y="0"/>
                            <a:ext cx="0" cy="53640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734" name="Rectangle 74"/>
                      <wps:cNvSpPr>
                        <a:spLocks noChangeArrowheads="1"/>
                      </wps:cNvSpPr>
                      <wps:spPr bwMode="auto">
                        <a:xfrm>
                          <a:off x="437322" y="0"/>
                          <a:ext cx="1422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2C82534" id="Группа 1" o:spid="_x0000_s1228" style="position:absolute;left:0;text-align:left;margin-left:22.7pt;margin-top:14.2pt;width:1154pt;height:825.75pt;z-index:251701248;mso-position-horizontal-relative:page;mso-position-vertical-relative:page;mso-width-relative:margin;mso-height-relative:margin" coordsize="146573,104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">
              <v:group id="Группа 5" o:spid="_x0000_s1229" style="position:absolute;top:51126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<v:group id="Группа 6" o:spid="_x0000_s1230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rect id="Rectangle 91" o:spid="_x0000_s1231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" filled="f" strokeweight="1.5pt">
                    <v:textbox inset=",1mm"/>
                  </v:rect>
                  <v:group id="Группа 8" o:spid="_x0000_s1232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group id="Группа 21" o:spid="_x0000_s1233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  <v:line id="Line 76" o:spid="_x0000_s1234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" strokeweight="1.5pt"/>
                      <v:line id="Line 77" o:spid="_x0000_s1235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" strokeweight="1.5pt"/>
                      <v:line id="Line 78" o:spid="_x0000_s1236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" strokeweight="1.5pt"/>
                      <v:line id="Line 79" o:spid="_x0000_s1237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" strokeweight="1.5pt"/>
                    </v:group>
                    <v:line id="Line 92" o:spid="_x0000_s1238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" strokeweight="1.5pt"/>
                  </v:group>
                </v:group>
                <v:group id="Группа 31" o:spid="_x0000_s1239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group id="Группа 35" o:spid="_x0000_s1240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241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" filled="f" stroked="f" strokeweight="1.5pt">
                      <v:textbox style="layout-flow:vertical;mso-layout-flow-alt:bottom-to-top" inset=".4mm,.4mm,.4mm,.4mm">
                        <w:txbxContent>
                          <w:p w14:paraId="2A8B0B99" w14:textId="77777777" w:rsidR="001F1EE2" w:rsidRDefault="001F1EE2" w:rsidP="001F1EE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242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14:paraId="0775AB7E" w14:textId="77777777" w:rsidR="001F1EE2" w:rsidRDefault="001F1EE2" w:rsidP="001F1EE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243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" filled="f" stroked="f" strokeweight="1.5pt">
                      <v:textbox style="layout-flow:vertical;mso-layout-flow-alt:bottom-to-top" inset=".4mm,.4mm,.4mm,.4mm">
                        <w:txbxContent>
                          <w:p w14:paraId="73C03EE5" w14:textId="77777777" w:rsidR="001F1EE2" w:rsidRDefault="001F1EE2" w:rsidP="001F1EE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244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" filled="f" stroked="f" strokeweight="1.5pt">
                      <v:textbox style="layout-flow:vertical;mso-layout-flow-alt:bottom-to-top" inset=".4mm,.4mm,.4mm,.4mm">
                        <w:txbxContent>
                          <w:p w14:paraId="129334D2" w14:textId="77777777" w:rsidR="001F1EE2" w:rsidRDefault="001F1EE2" w:rsidP="001F1EE2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245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" filled="f" stroked="f" strokeweight="1.5pt">
                      <v:textbox style="layout-flow:vertical;mso-layout-flow-alt:bottom-to-top" inset=".4mm,.4mm,.4mm,.4mm">
                        <w:txbxContent>
                          <w:p w14:paraId="1628540B" w14:textId="77777777" w:rsidR="001F1EE2" w:rsidRDefault="001F1EE2" w:rsidP="001F1EE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44" o:spid="_x0000_s1246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<v:shape id="Text Box 87" o:spid="_x0000_s1247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" filled="f" stroked="f" strokeweight="1.5pt">
                      <v:textbox style="layout-flow:vertical;mso-layout-flow-alt:bottom-to-top" inset="0,0,0,0">
                        <w:txbxContent>
                          <w:p w14:paraId="6A9D8115" w14:textId="77777777" w:rsidR="001F1EE2" w:rsidRDefault="001F1EE2" w:rsidP="001F1EE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248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" filled="f" stroked="f" strokeweight="1.5pt">
                      <v:textbox style="layout-flow:vertical;mso-layout-flow-alt:bottom-to-top" inset="0,0,0,0">
                        <w:txbxContent>
                          <w:p w14:paraId="0D4DD228" w14:textId="77777777" w:rsidR="001F1EE2" w:rsidRDefault="001F1EE2" w:rsidP="001F1EE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249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" filled="f" stroked="f" strokeweight="1.5pt">
                      <v:textbox style="layout-flow:vertical;mso-layout-flow-alt:bottom-to-top" inset="0,0,0,0">
                        <w:txbxContent>
                          <w:p w14:paraId="4BDD8518" w14:textId="77777777" w:rsidR="001F1EE2" w:rsidRDefault="001F1EE2" w:rsidP="001F1EE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250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" filled="f" stroked="f" strokeweight="1.5pt">
                      <v:textbox style="layout-flow:vertical;mso-layout-flow-alt:bottom-to-top" inset="0,0,0,0">
                        <w:txbxContent>
                          <w:p w14:paraId="3B846FD3" w14:textId="77777777" w:rsidR="001F1EE2" w:rsidRDefault="001F1EE2" w:rsidP="001F1EE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251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" filled="f" stroked="f" strokeweight="1.5pt">
                      <v:textbox style="layout-flow:vertical;mso-layout-flow-alt:bottom-to-top" inset="0,0,0,0">
                        <w:txbxContent>
                          <w:p w14:paraId="64A6C239" w14:textId="77777777" w:rsidR="001F1EE2" w:rsidRDefault="001F1EE2" w:rsidP="001F1EE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group id="Группа 54" o:spid="_x0000_s1252" style="position:absolute;left:79910;top:97880;width:66600;height:6984" coordsize="66600,6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<v:group id="Группа 55" o:spid="_x0000_s1253" style="position:absolute;width:66600;height:6984" coordsize="66599,6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group id="Группа 56" o:spid="_x0000_s1254" style="position:absolute;width:66599;height:5398" coordsize="66600,5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  <v:group id="Группа 57" o:spid="_x0000_s1255" style="position:absolute;width:66600;height:5400" coordsize="66603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    <v:line id="Line 102" o:spid="_x0000_s1256" style="position:absolute;flip:x;visibility:visible;mso-wrap-style:square" from="23412,0" to="2341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" strokeweight="1.5pt">
                        <v:stroke startarrowwidth="narrow" startarrowlength="short" endarrowwidth="narrow" endarrowlength="short"/>
                      </v:line>
                      <v:line id="Line 112" o:spid="_x0000_s1257" style="position:absolute;visibility:visible;mso-wrap-style:square" from="63003,0" to="63003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" strokeweight="1.5pt">
                        <v:stroke startarrowwidth="narrow" startarrowlength="short" endarrowwidth="narrow" endarrowlength="short"/>
                      </v:line>
                      <v:line id="Line 113" o:spid="_x0000_s1258" style="position:absolute;visibility:visible;mso-wrap-style:square" from="63003,2512" to="66603,2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" strokeweight="1.5pt">
                        <v:stroke startarrowwidth="narrow" startarrowlength="short" endarrowwidth="narrow" endarrowlength="short"/>
                      </v:line>
                      <v:line id="Прямая соединительная линия 18" o:spid="_x0000_s1259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" strokecolor="windowText" strokeweight="1.5pt"/>
                      <v:line id="Line 98" o:spid="_x0000_s1260" style="position:absolute;flip:x;visibility:visible;mso-wrap-style:square" from="6129,0" to="612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" strokeweight="1.5pt">
                        <v:stroke startarrowwidth="narrow" startarrowlength="short" endarrowwidth="narrow" endarrowlength="short"/>
                      </v:line>
                      <v:line id="Line 99" o:spid="_x0000_s1261" style="position:absolute;visibility:visible;mso-wrap-style:square" from="2562,0" to="256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" strokeweight="1.5pt">
                        <v:stroke startarrowwidth="narrow" startarrowlength="short" endarrowwidth="narrow" endarrowlength="short"/>
                      </v:line>
                      <v:line id="Line 100" o:spid="_x0000_s1262" style="position:absolute;visibility:visible;mso-wrap-style:square" from="14419,0" to="1441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" strokeweight="1.5pt">
                        <v:stroke startarrowwidth="narrow" startarrowlength="short" endarrowwidth="narrow" endarrowlength="short"/>
                      </v:line>
                      <v:line id="Line 101" o:spid="_x0000_s1263" style="position:absolute;flip:x;visibility:visible;mso-wrap-style:square" from="19845,0" to="1984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" strokeweight="1.5pt">
                        <v:stroke startarrowwidth="narrow" startarrowlength="short" endarrowwidth="narrow" endarrowlength="short"/>
                      </v:line>
                      <v:line id="Line 103" o:spid="_x0000_s1264" style="position:absolute;visibility:visible;mso-wrap-style:square" from="0,1808" to="23400,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">
                        <v:stroke startarrowwidth="narrow" startarrowlength="short" endarrowwidth="narrow" endarrowlength="short"/>
                      </v:line>
                      <v:line id="Line 133" o:spid="_x0000_s1265" style="position:absolute;visibility:visible;mso-wrap-style:square" from="0,3617" to="23400,3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" strokeweight="1.5pt">
                        <v:stroke startarrowwidth="narrow" startarrowlength="short" endarrowwidth="narrow" endarrowlength="short"/>
                      </v:line>
                    </v:group>
                    <v:group id="Группа 68" o:spid="_x0000_s1266" style="position:absolute;left:200;top:50;width:66240;height:5364" coordsize="66240,5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    <v:group id="Группа 69" o:spid="_x0000_s1267" style="position:absolute;left:25020;width:41220;height:5364" coordsize="41222,5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Rj6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">
                        <v:rect id="Rectangle 123" o:spid="_x0000_s1268" style="position:absolute;left:37982;width:3240;height:2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" filled="f" stroked="f">
                          <v:textbox inset="1pt,.4mm,1pt,1pt">
                            <w:txbxContent>
                              <w:p w14:paraId="01716C54" w14:textId="77777777" w:rsidR="001F1EE2" w:rsidRPr="00CB1016" w:rsidRDefault="001F1EE2" w:rsidP="001F1EE2">
                                <w:pPr>
                                  <w:pStyle w:val="34f3"/>
                                </w:pPr>
                                <w:r w:rsidRPr="00CB1016">
                                  <w:t>Лист</w:t>
                                </w:r>
                              </w:p>
                            </w:txbxContent>
                          </v:textbox>
                        </v:rect>
                        <v:rect id="Rectangle 126" o:spid="_x0000_s1269" style="position:absolute;left:37982;top:2562;width:3240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" filled="f" stroked="f">
                          <v:textbox inset="1pt,.4mm,1pt,1pt">
                            <w:txbxContent>
                              <w:p w14:paraId="2610BDD0" w14:textId="7E0D8507" w:rsidR="001F1EE2" w:rsidRPr="005374BE" w:rsidRDefault="001F1EE2" w:rsidP="001F1EE2">
                                <w:pPr>
                                  <w:pStyle w:val="34f1"/>
                                </w:pPr>
                                <w:r>
                                  <w:rPr>
                                    <w:lang w:val="en-US"/>
                                  </w:rPr>
                                  <w:fldChar w:fldCharType="begin"/>
                                </w:r>
                                <w:r>
                                  <w:rPr>
                                    <w:lang w:val="en-US"/>
                                  </w:rPr>
                                  <w:instrText xml:space="preserve"> PAGE  \* Arabic  \* MERGEFORMAT </w:instrText>
                                </w:r>
                                <w:r>
                                  <w:rPr>
                                    <w:lang w:val="en-US"/>
                                  </w:rPr>
                                  <w:fldChar w:fldCharType="separate"/>
                                </w:r>
                                <w:r w:rsidR="00EB22D9">
                                  <w:rPr>
                                    <w:noProof/>
                                    <w:lang w:val="en-US"/>
                                  </w:rPr>
                                  <w:t>13</w:t>
                                </w:r>
                                <w:r>
                                  <w:rPr>
                                    <w:lang w:val="en-US"/>
                                  </w:rPr>
                                  <w:fldChar w:fldCharType="end"/>
                                </w:r>
                              </w:p>
                            </w:txbxContent>
                          </v:textbox>
                        </v:rect>
                        <v:rect id="Rectangle 128" o:spid="_x0000_s1270" style="position:absolute;top:140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" filled="f" stroked="f">
                          <v:textbox inset="1pt,.4mm,1pt,1pt">
                            <w:txbxContent>
                              <w:p w14:paraId="4091A49D" w14:textId="020623EC" w:rsidR="001F1EE2" w:rsidRDefault="001F1EE2" w:rsidP="001F1EE2">
                                <w:pPr>
                                  <w:pStyle w:val="34f1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DOCPROPERTY  </w:instrText>
                                </w:r>
                                <w:r w:rsidRPr="00BF1A6F">
                                  <w:instrText>обозначение</w:instrText>
                                </w:r>
                                <w:r>
                                  <w:instrText xml:space="preserve">_документа  \* MERGEFORMAT </w:instrText>
                                </w:r>
                                <w:r>
                                  <w:fldChar w:fldCharType="separate"/>
                                </w:r>
                                <w:r w:rsidR="00897ECE">
                                  <w:t>878.2023-АСУ ТП.С7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v:textbox>
                        </v:rect>
                      </v:group>
                      <v:group id="Группа 74" o:spid="_x0000_s1271" style="position:absolute;width:23040;height:5256" coordsize="23035,5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      <v:rect id="Rectangle 119" o:spid="_x0000_s1272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" filled="f" stroked="f">
                          <v:textbox inset="0,0,0,0">
                            <w:txbxContent>
                              <w:p w14:paraId="70F393FA" w14:textId="77777777" w:rsidR="001F1EE2" w:rsidRPr="00945CCC" w:rsidRDefault="001F1EE2" w:rsidP="001F1EE2">
                                <w:pPr>
                                  <w:pStyle w:val="34f3"/>
                                </w:pPr>
                                <w:r w:rsidRPr="00945CCC">
                                  <w:t>Лист</w:t>
                                </w:r>
                              </w:p>
                            </w:txbxContent>
                          </v:textbox>
                        </v:rect>
                        <v:rect id="Rectangle 115" o:spid="_x0000_s1273" style="position:absolute;top:3617;width:23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" filled="f" stroked="f">
                          <v:textbox inset="0,0,0,0">
                            <w:txbxContent>
                              <w:p w14:paraId="2845AFC6" w14:textId="77777777" w:rsidR="001F1EE2" w:rsidRDefault="001F1EE2" w:rsidP="001F1EE2">
                                <w:pPr>
                                  <w:pStyle w:val="34f3"/>
                                </w:pPr>
                                <w:r w:rsidRPr="00736406">
                                  <w:t>Изм</w:t>
                                </w:r>
                                <w:r w:rsidRPr="000411E6"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120" o:spid="_x0000_s1274" style="position:absolute;left:6280;top:361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" filled="f" stroked="f">
                          <v:textbox inset="0,0,0,0">
                            <w:txbxContent>
                              <w:p w14:paraId="6B3B6FA0" w14:textId="77777777" w:rsidR="001F1EE2" w:rsidRPr="005E4A3B" w:rsidRDefault="001F1EE2" w:rsidP="001F1EE2">
                                <w:pPr>
                                  <w:pStyle w:val="34f3"/>
                                </w:pPr>
                                <w:r w:rsidRPr="005E4A3B">
                                  <w:t>№ докум.</w:t>
                                </w:r>
                              </w:p>
                            </w:txbxContent>
                          </v:textbox>
                        </v:rect>
                        <v:rect id="Rectangle 121" o:spid="_x0000_s1275" style="position:absolute;left:19795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" filled="f" stroked="f">
                          <v:textbox inset="0,0,0,0">
                            <w:txbxContent>
                              <w:p w14:paraId="544AAEFD" w14:textId="77777777" w:rsidR="001F1EE2" w:rsidRPr="000411E6" w:rsidRDefault="001F1EE2" w:rsidP="001F1EE2">
                                <w:pPr>
                                  <w:pStyle w:val="34f3"/>
                                </w:pPr>
                                <w:r w:rsidRPr="000411E6">
                                  <w:t>Дата</w:t>
                                </w:r>
                              </w:p>
                            </w:txbxContent>
                          </v:textbox>
                        </v:rect>
                        <v:rect id="Rectangle 143" o:spid="_x0000_s1276" style="position:absolute;left:14570;top:361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" filled="f" stroked="f">
                          <v:textbox inset="0,0,0,0">
                            <w:txbxContent>
                              <w:p w14:paraId="2A349A72" w14:textId="77777777" w:rsidR="001F1EE2" w:rsidRPr="005E4A3B" w:rsidRDefault="001F1EE2" w:rsidP="001F1EE2">
                                <w:pPr>
                                  <w:pStyle w:val="34f3"/>
                                </w:pPr>
                                <w:r w:rsidRPr="005E4A3B">
                                  <w:t>Подп.</w:t>
                                </w:r>
                              </w:p>
                            </w:txbxContent>
                          </v:textbox>
                        </v:rect>
                        <v:rect id="Rectangle 115" o:spid="_x0000_s1277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" filled="f" stroked="f">
                          <v:textbox inset="0,0,0,0">
                            <w:txbxContent>
                              <w:p w14:paraId="45C2A889" w14:textId="77777777" w:rsidR="001F1EE2" w:rsidRDefault="001F1EE2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15" o:spid="_x0000_s1278" style="position:absolute;top:1808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" filled="f" stroked="f">
                          <v:textbox inset="0,0,0,0">
                            <w:txbxContent>
                              <w:p w14:paraId="3DCD7FC0" w14:textId="77777777" w:rsidR="001F1EE2" w:rsidRDefault="001F1EE2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19" o:spid="_x0000_s1279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" filled="f" stroked="f">
                          <v:textbox inset="0,0,0,0">
                            <w:txbxContent>
                              <w:p w14:paraId="24CCCE78" w14:textId="77777777" w:rsidR="001F1EE2" w:rsidRPr="00945CCC" w:rsidRDefault="001F1EE2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19" o:spid="_x0000_s1280" style="position:absolute;left:2512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" filled="f" stroked="f">
                          <v:textbox inset="0,0,0,0">
                            <w:txbxContent>
                              <w:p w14:paraId="51854D82" w14:textId="77777777" w:rsidR="001F1EE2" w:rsidRPr="00945CCC" w:rsidRDefault="001F1EE2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0" o:spid="_x0000_s1281" style="position:absolute;left:628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" filled="f" stroked="f">
                          <v:textbox inset="0,0,0,0">
                            <w:txbxContent>
                              <w:p w14:paraId="20FD1334" w14:textId="77777777" w:rsidR="001F1EE2" w:rsidRPr="005E4A3B" w:rsidRDefault="001F1EE2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0" o:spid="_x0000_s1282" style="position:absolute;left:6280;top:180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" filled="f" stroked="f">
                          <v:textbox inset="0,0,0,0">
                            <w:txbxContent>
                              <w:p w14:paraId="6993B1F2" w14:textId="77777777" w:rsidR="001F1EE2" w:rsidRPr="005E4A3B" w:rsidRDefault="001F1EE2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1" o:spid="_x0000_s1283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" filled="f" stroked="f">
                          <v:textbox inset="0,0,0,0">
                            <w:txbxContent>
                              <w:p w14:paraId="495601B5" w14:textId="77777777" w:rsidR="001F1EE2" w:rsidRPr="000411E6" w:rsidRDefault="001F1EE2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1" o:spid="_x0000_s1284" style="position:absolute;left:19795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" filled="f" stroked="f">
                          <v:textbox inset="0,0,0,0">
                            <w:txbxContent>
                              <w:p w14:paraId="3C557AB3" w14:textId="77777777" w:rsidR="001F1EE2" w:rsidRPr="000411E6" w:rsidRDefault="001F1EE2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</v:group>
                    </v:group>
                  </v:group>
                  <v:group id="Группа 135" o:spid="_x0000_s1285" style="position:absolute;left:29553;top:5340;width:32400;height:1655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">
                    <v:rect id="Rectangle 122" o:spid="_x0000_s1286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" filled="f" stroked="f">
                      <v:textbox inset="1pt,.4mm,1pt,1pt">
                        <w:txbxContent>
                          <w:p w14:paraId="59D5F8C5" w14:textId="77777777" w:rsidR="001F1EE2" w:rsidRPr="006C5C53" w:rsidRDefault="001F1EE2" w:rsidP="001F1EE2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Копировал</w:t>
                            </w:r>
                          </w:p>
                        </w:txbxContent>
                      </v:textbox>
                    </v:rect>
                    <v:rect id="Rectangle 122" o:spid="_x0000_s1287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" filled="f" stroked="f">
                      <v:textbox inset="1pt,.4mm,1pt,1pt">
                        <w:txbxContent>
                          <w:p w14:paraId="5044B954" w14:textId="77777777" w:rsidR="001F1EE2" w:rsidRDefault="001F1EE2" w:rsidP="001F1EE2">
                            <w:pPr>
                              <w:pStyle w:val="34f3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Формат А</w:t>
                            </w:r>
                            <w:r>
                              <w:rPr>
                                <w:lang w:val="en-US"/>
                              </w:rPr>
                              <w:t>3</w:t>
                            </w:r>
                          </w:p>
                          <w:p w14:paraId="77869EC2" w14:textId="77777777" w:rsidR="001F1EE2" w:rsidRPr="001F58C5" w:rsidRDefault="001F1EE2" w:rsidP="001F1EE2">
                            <w:pPr>
                              <w:pStyle w:val="34f3"/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line id="Line 99" o:spid="_x0000_s1288" style="position:absolute;visibility:visible;mso-wrap-style:square" from="0,0" to="0,53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" strokeweight="1.5pt">
                  <v:stroke startarrowwidth="narrow" startarrowlength="short" endarrowwidth="narrow" endarrowlength="short"/>
                </v:line>
              </v:group>
              <v:rect id="Rectangle 74" o:spid="_x0000_s1289" style="position:absolute;left:4373;width:1422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CAA4C" w14:textId="77777777" w:rsidR="005D4516" w:rsidRDefault="005D4516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4080" behindDoc="0" locked="1" layoutInCell="1" allowOverlap="1" wp14:anchorId="1C2C3E80" wp14:editId="686679BB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550" name="Группа 5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551" name="Группа 55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552" name="Группа 552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553" name="Группа 553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54" name="Группа 554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555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556" name="Группа 556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557" name="Группа 557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558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59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0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1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562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563" name="Группа 563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564" name="Группа 564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565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608F63B" w14:textId="77777777" w:rsidR="005D4516" w:rsidRDefault="005D4516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241526F" w14:textId="77777777" w:rsidR="005D4516" w:rsidRDefault="005D4516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5A7E107" w14:textId="77777777" w:rsidR="005D4516" w:rsidRDefault="005D4516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14CABDC" w14:textId="77777777" w:rsidR="005D4516" w:rsidRDefault="005D4516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A6ECFB9" w14:textId="77777777" w:rsidR="005D4516" w:rsidRDefault="005D4516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70" name="Группа 57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71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D2CE627" w14:textId="77777777"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2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34630F3" w14:textId="77777777"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3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1A8BCE7" w14:textId="77777777"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4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D426529" w14:textId="77777777"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FA2EC79" w14:textId="77777777"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76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77" name="Группа 577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578" name="Группа 57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579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0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8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4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5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6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7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89" name="Группа 58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590" name="Группа 59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59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2E132C2" w14:textId="77777777" w:rsidR="005D4516" w:rsidRPr="00CB1016" w:rsidRDefault="005D4516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F535572" w14:textId="2F75A57E" w:rsidR="005D4516" w:rsidRPr="005374BE" w:rsidRDefault="005D4516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EB22D9">
                                      <w:rPr>
                                        <w:noProof/>
                                        <w:lang w:val="en-US"/>
                                      </w:rPr>
                                      <w:t>16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A6C3B29" w14:textId="59BA9919" w:rsidR="005D4516" w:rsidRDefault="005D4516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D12409">
                                      <w:t>878.2023-АСУ ТП.Г1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94" name="Группа 59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59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27706FD" w14:textId="77777777" w:rsidR="005D4516" w:rsidRPr="00945CCC" w:rsidRDefault="005D4516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F347B7F" w14:textId="77777777" w:rsidR="005D4516" w:rsidRDefault="005D4516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880927E" w14:textId="77777777" w:rsidR="005D4516" w:rsidRPr="005E4A3B" w:rsidRDefault="005D4516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038A015" w14:textId="77777777" w:rsidR="005D4516" w:rsidRPr="000411E6" w:rsidRDefault="005D4516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7E88C96" w14:textId="77777777" w:rsidR="005D4516" w:rsidRPr="005E4A3B" w:rsidRDefault="005D4516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14CFC89" w14:textId="77777777" w:rsidR="005D4516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E63FA97" w14:textId="77777777" w:rsidR="005D4516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A49DC18" w14:textId="77777777" w:rsidR="005D4516" w:rsidRPr="00945CCC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AD70628" w14:textId="77777777" w:rsidR="005D4516" w:rsidRPr="00945CCC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6EC7737" w14:textId="77777777" w:rsidR="005D4516" w:rsidRPr="005E4A3B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C8B1913" w14:textId="77777777" w:rsidR="005D4516" w:rsidRPr="005E4A3B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AA8FF82" w14:textId="77777777" w:rsidR="005D4516" w:rsidRPr="000411E6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63FD745" w14:textId="77777777" w:rsidR="005D4516" w:rsidRPr="000411E6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608" name="Группа 608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0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790E9B4" w14:textId="77777777" w:rsidR="005D4516" w:rsidRPr="006C5C53" w:rsidRDefault="005D4516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610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39D38C5" w14:textId="77777777" w:rsidR="005D4516" w:rsidRPr="006C5C53" w:rsidRDefault="005D4516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C2C3E80" id="Группа 550" o:spid="_x0000_s1290" style="position:absolute;left:0;text-align:left;margin-left:22.7pt;margin-top:14.2pt;width:558.45pt;height:826.6pt;z-index:251694080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">
              <v:group id="Группа 551" o:spid="_x0000_s1291" style="position:absolute;width:70920;height:103320" coordsize="70920,103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LzDxAAAANw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RLD80w4AnL2AAAA//8DAFBLAQItABQABgAIAAAAIQDb4fbL7gAAAIUBAAATAAAAAAAAAAAA&#10;AAAAAAAAAABbQ29udGVudF9UeXBlc10ueG1sUEsBAi0AFAAGAAgAAAAhAFr0LFu/AAAAFQEAAAsA&#10;AAAAAAAAAAAAAAAAHwEAAF9yZWxzLy5yZWxzUEsBAi0AFAAGAAgAAAAhACy0vMPEAAAA3AAAAA8A&#10;AAAAAAAAAAAAAAAABwIAAGRycy9kb3ducmV2LnhtbFBLBQYAAAAAAwADALcAAAD4AgAAAAA=&#10;">
                <v:group id="Группа 552" o:spid="_x0000_s1292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iK0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JJnA75lwBOTyDQAA//8DAFBLAQItABQABgAIAAAAIQDb4fbL7gAAAIUBAAATAAAAAAAAAAAA&#10;AAAAAAAAAABbQ29udGVudF9UeXBlc10ueG1sUEsBAi0AFAAGAAgAAAAhAFr0LFu/AAAAFQEAAAsA&#10;AAAAAAAAAAAAAAAAHwEAAF9yZWxzLy5yZWxzUEsBAi0AFAAGAAgAAAAhANxmIrTEAAAA3AAAAA8A&#10;AAAAAAAAAAAAAAAABwIAAGRycy9kb3ducmV2LnhtbFBLBQYAAAAAAwADALcAAAD4AgAAAAA=&#10;">
                  <v:group id="Группа 553" o:spid="_x0000_s1293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ocv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JJnC75lwBOTyDQAA//8DAFBLAQItABQABgAIAAAAIQDb4fbL7gAAAIUBAAATAAAAAAAAAAAA&#10;AAAAAAAAAABbQ29udGVudF9UeXBlc10ueG1sUEsBAi0AFAAGAAgAAAAhAFr0LFu/AAAAFQEAAAsA&#10;AAAAAAAAAAAAAAAAHwEAAF9yZWxzLy5yZWxzUEsBAi0AFAAGAAgAAAAhALMqhy/EAAAA3AAAAA8A&#10;AAAAAAAAAAAAAAAABwIAAGRycy9kb3ducmV2LnhtbFBLBQYAAAAAAwADALcAAAD4AgAAAAA=&#10;">
                    <v:group id="Группа 554" o:spid="_x0000_s1294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">
                      <v:rect id="Rectangle 91" o:spid="_x0000_s1295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" filled="f" strokeweight="1.5pt">
                        <v:textbox inset=",1mm"/>
                      </v:rect>
                      <v:group id="Группа 556" o:spid="_x0000_s1296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">
                        <v:group id="Группа 557" o:spid="_x0000_s1297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">
                          <v:line id="Line 76" o:spid="_x0000_s1298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" strokeweight="1.5pt"/>
                          <v:line id="Line 77" o:spid="_x0000_s1299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" strokeweight="1.5pt"/>
                          <v:line id="Line 78" o:spid="_x0000_s1300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" strokeweight="1.5pt"/>
                          <v:line id="Line 79" o:spid="_x0000_s1301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" strokeweight="1.5pt"/>
                        </v:group>
                        <v:line id="Line 92" o:spid="_x0000_s1302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" strokeweight="1.5pt"/>
                      </v:group>
                    </v:group>
                    <v:group id="Группа 563" o:spid="_x0000_s1303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">
                      <v:group id="Группа 564" o:spid="_x0000_s1304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305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5608F63B" w14:textId="77777777" w:rsidR="005D4516" w:rsidRDefault="005D4516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306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6241526F" w14:textId="77777777" w:rsidR="005D4516" w:rsidRDefault="005D4516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307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65A7E107" w14:textId="77777777" w:rsidR="005D4516" w:rsidRDefault="005D4516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308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214CABDC" w14:textId="77777777" w:rsidR="005D4516" w:rsidRDefault="005D4516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309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1A6ECFB9" w14:textId="77777777" w:rsidR="005D4516" w:rsidRDefault="005D4516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70" o:spid="_x0000_s1310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">
                        <v:shape id="Text Box 87" o:spid="_x0000_s1311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7D2CE627" w14:textId="77777777"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312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434630F3" w14:textId="77777777"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313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" filled="f" stroked="f" strokeweight="1.5pt">
                          <v:textbox style="layout-flow:vertical;mso-layout-flow-alt:bottom-to-top" inset="0,0,0,0">
                            <w:txbxContent>
                              <w:p w14:paraId="41A8BCE7" w14:textId="77777777"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314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6D426529" w14:textId="77777777"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315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6FA2EC79" w14:textId="77777777"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316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" filled="f" strokeweight="1.5pt">
                    <v:textbox inset=",1mm"/>
                  </v:rect>
                </v:group>
                <v:group id="Группа 577" o:spid="_x0000_s1317" style="position:absolute;left:4320;top:97921;width:66600;height:5400" coordsize="66600,5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">
                  <v:group id="Группа 578" o:spid="_x0000_s1318" style="position:absolute;width:66600;height:5400" coordsize="66603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">
                    <v:line id="Line 102" o:spid="_x0000_s1319" style="position:absolute;flip:x;visibility:visible;mso-wrap-style:square" from="23412,0" to="2341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" strokeweight="1.5pt">
                      <v:stroke startarrowwidth="narrow" startarrowlength="short" endarrowwidth="narrow" endarrowlength="short"/>
                    </v:line>
                    <v:line id="Line 112" o:spid="_x0000_s1320" style="position:absolute;visibility:visible;mso-wrap-style:square" from="63003,0" to="63003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113" o:spid="_x0000_s1321" style="position:absolute;visibility:visible;mso-wrap-style:square" from="63003,2512" to="66603,2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322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" strokecolor="windowText" strokeweight="1.5pt"/>
                    <v:line id="Line 98" o:spid="_x0000_s1323" style="position:absolute;flip:x;visibility:visible;mso-wrap-style:square" from="6129,0" to="612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99" o:spid="_x0000_s1324" style="position:absolute;visibility:visible;mso-wrap-style:square" from="2562,0" to="256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325" style="position:absolute;visibility:visible;mso-wrap-style:square" from="14419,0" to="1441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1" o:spid="_x0000_s1326" style="position:absolute;flip:x;visibility:visible;mso-wrap-style:square" from="19845,0" to="1984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3" o:spid="_x0000_s1327" style="position:absolute;visibility:visible;mso-wrap-style:square" from="0,1808" to="23400,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">
                      <v:stroke startarrowwidth="narrow" startarrowlength="short" endarrowwidth="narrow" endarrowlength="short"/>
                    </v:line>
                    <v:line id="Line 133" o:spid="_x0000_s1328" style="position:absolute;visibility:visible;mso-wrap-style:square" from="0,3617" to="23400,3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</v:group>
                  <v:group id="Группа 589" o:spid="_x0000_s1329" style="position:absolute;left:200;top:50;width:66240;height:5364" coordsize="66240,5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">
                    <v:group id="Группа 590" o:spid="_x0000_s1330" style="position:absolute;left:25020;width:41220;height:5364" coordsize="41222,5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">
                      <v:rect id="Rectangle 123" o:spid="_x0000_s1331" style="position:absolute;left:37982;width:3240;height:2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" filled="f" stroked="f">
                        <v:textbox inset="1pt,.4mm,1pt,1pt">
                          <w:txbxContent>
                            <w:p w14:paraId="12E132C2" w14:textId="77777777" w:rsidR="005D4516" w:rsidRPr="00CB1016" w:rsidRDefault="005D4516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332" style="position:absolute;left:37982;top:2562;width:3240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" filled="f" stroked="f">
                        <v:textbox inset="1pt,.4mm,1pt,1pt">
                          <w:txbxContent>
                            <w:p w14:paraId="0F535572" w14:textId="2F75A57E" w:rsidR="005D4516" w:rsidRPr="005374BE" w:rsidRDefault="005D4516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EB22D9">
                                <w:rPr>
                                  <w:noProof/>
                                  <w:lang w:val="en-US"/>
                                </w:rPr>
                                <w:t>16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333" style="position:absolute;top:140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" filled="f" stroked="f">
                        <v:textbox inset="1pt,.4mm,1pt,1pt">
                          <w:txbxContent>
                            <w:p w14:paraId="5A6C3B29" w14:textId="59BA9919" w:rsidR="005D4516" w:rsidRDefault="005D4516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D12409">
                                <w:t>878.2023-АСУ ТП.Г1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594" o:spid="_x0000_s1334" style="position:absolute;width:23040;height:5256" coordsize="23035,5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">
                      <v:rect id="Rectangle 119" o:spid="_x0000_s1335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" filled="f" stroked="f">
                        <v:textbox inset="0,0,0,0">
                          <w:txbxContent>
                            <w:p w14:paraId="327706FD" w14:textId="77777777" w:rsidR="005D4516" w:rsidRPr="00945CCC" w:rsidRDefault="005D4516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336" style="position:absolute;top:3617;width:23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" filled="f" stroked="f">
                        <v:textbox inset="0,0,0,0">
                          <w:txbxContent>
                            <w:p w14:paraId="7F347B7F" w14:textId="77777777" w:rsidR="005D4516" w:rsidRDefault="005D4516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337" style="position:absolute;left:6280;top:361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" filled="f" stroked="f">
                        <v:textbox inset="0,0,0,0">
                          <w:txbxContent>
                            <w:p w14:paraId="1880927E" w14:textId="77777777" w:rsidR="005D4516" w:rsidRPr="005E4A3B" w:rsidRDefault="005D4516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338" style="position:absolute;left:19795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" filled="f" stroked="f">
                        <v:textbox inset="0,0,0,0">
                          <w:txbxContent>
                            <w:p w14:paraId="4038A015" w14:textId="77777777" w:rsidR="005D4516" w:rsidRPr="000411E6" w:rsidRDefault="005D4516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339" style="position:absolute;left:14570;top:361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" filled="f" stroked="f">
                        <v:textbox inset="0,0,0,0">
                          <w:txbxContent>
                            <w:p w14:paraId="67E88C96" w14:textId="77777777" w:rsidR="005D4516" w:rsidRPr="005E4A3B" w:rsidRDefault="005D4516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340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" filled="f" stroked="f">
                        <v:textbox inset="0,0,0,0">
                          <w:txbxContent>
                            <w:p w14:paraId="714CFC89" w14:textId="77777777" w:rsidR="005D4516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341" style="position:absolute;top:1808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" filled="f" stroked="f">
                        <v:textbox inset="0,0,0,0">
                          <w:txbxContent>
                            <w:p w14:paraId="3E63FA97" w14:textId="77777777" w:rsidR="005D4516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342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" filled="f" stroked="f">
                        <v:textbox inset="0,0,0,0">
                          <w:txbxContent>
                            <w:p w14:paraId="0A49DC18" w14:textId="77777777" w:rsidR="005D4516" w:rsidRPr="00945CCC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343" style="position:absolute;left:2512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" filled="f" stroked="f">
                        <v:textbox inset="0,0,0,0">
                          <w:txbxContent>
                            <w:p w14:paraId="1AD70628" w14:textId="77777777" w:rsidR="005D4516" w:rsidRPr="00945CCC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344" style="position:absolute;left:628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" filled="f" stroked="f">
                        <v:textbox inset="0,0,0,0">
                          <w:txbxContent>
                            <w:p w14:paraId="06EC7737" w14:textId="77777777" w:rsidR="005D4516" w:rsidRPr="005E4A3B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345" style="position:absolute;left:6280;top:180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" filled="f" stroked="f">
                        <v:textbox inset="0,0,0,0">
                          <w:txbxContent>
                            <w:p w14:paraId="5C8B1913" w14:textId="77777777" w:rsidR="005D4516" w:rsidRPr="005E4A3B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346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" filled="f" stroked="f">
                        <v:textbox inset="0,0,0,0">
                          <w:txbxContent>
                            <w:p w14:paraId="4AA8FF82" w14:textId="77777777" w:rsidR="005D4516" w:rsidRPr="000411E6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347" style="position:absolute;left:19795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" filled="f" stroked="f">
                        <v:textbox inset="0,0,0,0">
                          <w:txbxContent>
                            <w:p w14:paraId="663FD745" w14:textId="77777777" w:rsidR="005D4516" w:rsidRPr="000411E6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608" o:spid="_x0000_s1348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">
                <v:rect id="Rectangle 122" o:spid="_x0000_s1349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" filled="f" stroked="f">
                  <v:textbox inset="1pt,.4mm,1pt,1pt">
                    <w:txbxContent>
                      <w:p w14:paraId="3790E9B4" w14:textId="77777777" w:rsidR="005D4516" w:rsidRPr="006C5C53" w:rsidRDefault="005D4516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350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" filled="f" stroked="f">
                  <v:textbox inset="1pt,.4mm,1pt,1pt">
                    <w:txbxContent>
                      <w:p w14:paraId="539D38C5" w14:textId="77777777" w:rsidR="005D4516" w:rsidRPr="006C5C53" w:rsidRDefault="005D4516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4735B" w14:textId="77777777" w:rsidR="00441C13" w:rsidRDefault="00441C13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2032" behindDoc="0" locked="0" layoutInCell="1" allowOverlap="1" wp14:anchorId="3E58F4D8" wp14:editId="75B5CA3F">
              <wp:simplePos x="0" y="0"/>
              <wp:positionH relativeFrom="column">
                <wp:posOffset>-609485</wp:posOffset>
              </wp:positionH>
              <wp:positionV relativeFrom="paragraph">
                <wp:posOffset>3175</wp:posOffset>
              </wp:positionV>
              <wp:extent cx="7092000" cy="10498320"/>
              <wp:effectExtent l="0" t="0" r="33020" b="0"/>
              <wp:wrapNone/>
              <wp:docPr id="10" name="Группа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8320"/>
                        <a:chOff x="0" y="0"/>
                        <a:chExt cx="7092000" cy="10498320"/>
                      </a:xfrm>
                    </wpg:grpSpPr>
                    <wpg:grpSp>
                      <wpg:cNvPr id="11" name="Группа 1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12" name="Группа 12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13" name="Группа 13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" name="Группа 14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15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6" name="Группа 16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17" name="Группа 17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18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9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0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2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23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26" name="Группа 26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28" name="Группа 28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3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81B57A5" w14:textId="77777777" w:rsidR="00441C13" w:rsidRDefault="00441C1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3D0C3BF" w14:textId="77777777" w:rsidR="00441C13" w:rsidRDefault="00441C13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E69A250" w14:textId="77777777" w:rsidR="00441C13" w:rsidRDefault="00441C13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7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63FE67C" w14:textId="77777777" w:rsidR="00441C13" w:rsidRDefault="00441C13" w:rsidP="008E77B3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8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EC203D2" w14:textId="77777777" w:rsidR="00441C13" w:rsidRDefault="00441C1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1" name="Группа 41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A597167" w14:textId="77777777"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1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81A6160" w14:textId="77777777"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2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1B310E6" w14:textId="77777777"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3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7F9858A" w14:textId="77777777"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2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40EEAF0" w14:textId="77777777"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3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74" name="Группа 474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75" name="Группа 475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478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9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0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1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2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3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4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5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6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7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88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9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0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1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2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3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4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5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6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7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8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89" name="Группа 189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190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8C2461A" w14:textId="77777777" w:rsidR="00441C13" w:rsidRPr="00945CCC" w:rsidRDefault="00441C13" w:rsidP="008E77B3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91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7FFB5B0" w14:textId="77777777" w:rsidR="00441C13" w:rsidRDefault="00441C13" w:rsidP="008E77B3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2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5550E77" w14:textId="77777777" w:rsidR="00441C13" w:rsidRDefault="00441C13" w:rsidP="008E77B3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0B4908F" w14:textId="77777777" w:rsidR="00441C13" w:rsidRPr="005E4A3B" w:rsidRDefault="00441C13" w:rsidP="008E77B3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4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4306C40" w14:textId="77777777" w:rsidR="00441C13" w:rsidRPr="000411E6" w:rsidRDefault="00441C13" w:rsidP="008E77B3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6A10760" w14:textId="77777777" w:rsidR="00441C13" w:rsidRDefault="00441C13" w:rsidP="008E77B3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6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F43AC79" w14:textId="77777777" w:rsidR="00441C13" w:rsidRDefault="00441C13" w:rsidP="008E77B3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7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F23DFF6" w14:textId="77777777" w:rsidR="00441C13" w:rsidRPr="005E4A3B" w:rsidRDefault="00441C13" w:rsidP="008E77B3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DD92364" w14:textId="77777777" w:rsidR="00441C13" w:rsidRPr="00931BFC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9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518D066" w14:textId="77777777" w:rsidR="00441C13" w:rsidRPr="00A32665" w:rsidRDefault="00441C13" w:rsidP="008E77B3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1768445" w14:textId="77777777"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7B8ED5F" w14:textId="77777777"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2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4CD70F1" w14:textId="77777777"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389421D" w14:textId="77777777"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2601471" w14:textId="77777777"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B1A9F05" w14:textId="77777777"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8D65426" w14:textId="77777777"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7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951844D" w14:textId="77777777"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8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14AA8E6" w14:textId="77777777"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ED51CE0" w14:textId="77777777"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30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E06A854" w14:textId="77777777" w:rsidR="00441C13" w:rsidRPr="0079077B" w:rsidRDefault="00236B76" w:rsidP="008E77B3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>
                                      <w:t>Название организации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1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9CACB52" w14:textId="77777777" w:rsidR="00441C13" w:rsidRPr="00A32665" w:rsidRDefault="00441C13" w:rsidP="008E77B3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2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1340B51" w14:textId="77777777" w:rsidR="00441C13" w:rsidRPr="00CB1016" w:rsidRDefault="00441C13" w:rsidP="008E77B3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3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75F004C" w14:textId="77777777" w:rsidR="00441C13" w:rsidRPr="00CB1016" w:rsidRDefault="00441C13" w:rsidP="008E77B3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4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72426E0" w14:textId="77777777" w:rsidR="00441C13" w:rsidRPr="005374BE" w:rsidRDefault="00441C13" w:rsidP="008E77B3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236B76" w:rsidRPr="00236B76">
                                    <w:rPr>
                                      <w:noProof/>
                                    </w:rPr>
                                    <w:instrText>1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236B76">
                                    <w:rPr>
                                      <w:noProof/>
                                    </w:rPr>
                                    <w:t>1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5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2247D19" w14:textId="77777777" w:rsidR="00441C13" w:rsidRPr="005374BE" w:rsidRDefault="00441C13" w:rsidP="008E77B3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lang w:val="en-US"/>
                                    </w:rPr>
                                    <w:t>4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6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4A31B59" w14:textId="77777777" w:rsidR="00441C13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7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05ECB79" w14:textId="77777777" w:rsidR="00441C13" w:rsidRDefault="00441C13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236B76">
                                    <w:t>A.B.XXX.XX.XX.</w:t>
                                  </w:r>
                                  <w:proofErr w:type="gramStart"/>
                                  <w:r w:rsidR="00236B76">
                                    <w:t>X-X</w:t>
                                  </w:r>
                                  <w:proofErr w:type="gramEnd"/>
                                  <w:r w:rsidR="00236B76">
                                    <w:t>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8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EDA7DBB" w14:textId="77777777" w:rsidR="00441C13" w:rsidRDefault="00236B76" w:rsidP="008E77B3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>
                                      <w:t>Полное название системы</w:t>
                                    </w:r>
                                  </w:fldSimple>
                                  <w:r w:rsidR="00441C13">
                                    <w:t>.</w:t>
                                  </w:r>
                                </w:p>
                                <w:p w14:paraId="5F16378A" w14:textId="77777777" w:rsidR="00441C13" w:rsidRPr="00F9048A" w:rsidRDefault="00441C13" w:rsidP="008E77B3">
                                  <w:pPr>
                                    <w:pStyle w:val="34f1"/>
                                    <w:rPr>
                                      <w:rStyle w:val="34fe"/>
                                    </w:rPr>
                                  </w:pPr>
                                  <w:r w:rsidRPr="00F9048A">
                                    <w:rPr>
                                      <w:rStyle w:val="34fe"/>
                                    </w:rPr>
                                    <w:fldChar w:fldCharType="begin"/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instrText xml:space="preserve"> DOCPROPERTY  Title  \* MERGEFORMAT </w:instrTex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separate"/>
                                  </w:r>
                                  <w:r w:rsidR="00236B76">
                                    <w:rPr>
                                      <w:rStyle w:val="34fe"/>
                                    </w:rPr>
                                    <w:t>План расположения</w: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9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884BB7C" w14:textId="77777777" w:rsidR="00441C13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0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00EC359" w14:textId="77777777" w:rsidR="00441C13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1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5A6B043" w14:textId="77777777" w:rsidR="00441C13" w:rsidRPr="00945CCC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2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43B665B" w14:textId="77777777" w:rsidR="00441C13" w:rsidRPr="00945CCC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658CB8F" w14:textId="77777777"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AD94F66" w14:textId="77777777"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9BE1D53" w14:textId="77777777"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8C3AD80" w14:textId="77777777"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547" name="Группа 547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548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E26C7DF" w14:textId="77777777" w:rsidR="00441C13" w:rsidRPr="006C5C53" w:rsidRDefault="00441C13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54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CB40F6C" w14:textId="77777777" w:rsidR="00441C13" w:rsidRPr="006C5C53" w:rsidRDefault="00441C13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3E58F4D8" id="Группа 10" o:spid="_x0000_s1351" style="position:absolute;left:0;text-align:left;margin-left:-48pt;margin-top:.25pt;width:558.45pt;height:826.65pt;z-index:251692032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">
              <v:group id="Группа 11" o:spid="_x0000_s1352" style="position:absolute;width:70920;height:103320" coordsize="70920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<v:group id="Группа 12" o:spid="_x0000_s1353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group id="Группа 13" o:spid="_x0000_s1354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<v:group id="Группа 14" o:spid="_x0000_s1355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<v:rect id="Rectangle 91" o:spid="_x0000_s1356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" filled="f" strokeweight="1.5pt">
                        <v:textbox inset=",1mm"/>
                      </v:rect>
                      <v:group id="Группа 16" o:spid="_x0000_s1357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  <v:group id="Группа 17" o:spid="_x0000_s1358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      <v:line id="Line 76" o:spid="_x0000_s1359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" strokeweight="1.5pt"/>
                          <v:line id="Line 77" o:spid="_x0000_s1360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" strokeweight="1.5pt"/>
                          <v:line id="Line 78" o:spid="_x0000_s1361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" strokeweight="1.5pt"/>
                          <v:line id="Line 79" o:spid="_x0000_s1362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" strokeweight="1.5pt"/>
                        </v:group>
                        <v:line id="Line 92" o:spid="_x0000_s1363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" strokeweight="1.5pt"/>
                      </v:group>
                    </v:group>
                    <v:group id="Группа 26" o:spid="_x0000_s1364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  <v:group id="Группа 28" o:spid="_x0000_s1365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366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481B57A5" w14:textId="77777777" w:rsidR="00441C13" w:rsidRDefault="00441C1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367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43D0C3BF" w14:textId="77777777" w:rsidR="00441C13" w:rsidRDefault="00441C13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368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7E69A250" w14:textId="77777777" w:rsidR="00441C13" w:rsidRDefault="00441C13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369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463FE67C" w14:textId="77777777" w:rsidR="00441C13" w:rsidRDefault="00441C13" w:rsidP="008E77B3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370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0EC203D2" w14:textId="77777777" w:rsidR="00441C13" w:rsidRDefault="00441C1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1" o:spid="_x0000_s1371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      <v:shape id="Text Box 87" o:spid="_x0000_s1372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1A597167" w14:textId="77777777"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373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281A6160" w14:textId="77777777"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374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51B310E6" w14:textId="77777777"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375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47F9858A" w14:textId="77777777"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376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640EEAF0" w14:textId="77777777"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377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" filled="f" strokeweight="1.5pt">
                    <v:textbox inset=",1mm"/>
                  </v:rect>
                </v:group>
                <v:group id="Группа 474" o:spid="_x0000_s1378" style="position:absolute;left:4317;top:88924;width:66600;height:14400" coordsize="66600,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">
                  <v:group id="Группа 475" o:spid="_x0000_s1379" style="position:absolute;width:66600;height:14400" coordsize="66609,14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">
                    <v:line id="Line 102" o:spid="_x0000_s1380" style="position:absolute;flip:x;visibility:visible;mso-wrap-style:square" from="23386,0" to="23386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11" o:spid="_x0000_s1381" style="position:absolute;flip:x;visibility:visible;mso-wrap-style:square" from="54014,5404" to="54014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" strokeweight="1.5pt">
                      <v:stroke startarrowwidth="narrow" startarrowlength="short" endarrowwidth="narrow" endarrowlength="short"/>
                    </v:line>
                    <v:line id="Line 109" o:spid="_x0000_s1382" style="position:absolute;visibility:visible;mso-wrap-style:square" from="23386,5404" to="66586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110" o:spid="_x0000_s1383" style="position:absolute;visibility:visible;mso-wrap-style:square" from="48609,5404" to="48609,14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2" o:spid="_x0000_s1384" style="position:absolute;visibility:visible;mso-wrap-style:square" from="59419,5404" to="59419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3" o:spid="_x0000_s1385" style="position:absolute;visibility:visible;mso-wrap-style:square" from="48609,7206" to="66609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30" o:spid="_x0000_s1386" style="position:absolute;visibility:visible;mso-wrap-style:square" from="48609,9008" to="66609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34" o:spid="_x0000_s1387" style="position:absolute;visibility:visible;mso-wrap-style:square" from="50410,7206" to="50410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"/>
                    <v:line id="Line 135" o:spid="_x0000_s1388" style="position:absolute;visibility:visible;mso-wrap-style:square" from="52212,7206" to="52212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"/>
                    <v:line id="Прямая соединительная линия 18" o:spid="_x0000_s1389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" strokecolor="windowText" strokeweight="1.5pt"/>
                    <v:line id="Line 98" o:spid="_x0000_s1390" style="position:absolute;flip:x;visibility:visible;mso-wrap-style:square" from="6118,0" to="6118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99" o:spid="_x0000_s1391" style="position:absolute;visibility:visible;mso-wrap-style:square" from="2515,0" to="251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392" style="position:absolute;visibility:visible;mso-wrap-style:square" from="14412,0" to="14412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01" o:spid="_x0000_s1393" style="position:absolute;flip:x;visibility:visible;mso-wrap-style:square" from="19783,0" to="19783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103" o:spid="_x0000_s1394" style="position:absolute;visibility:visible;mso-wrap-style:square" from="0,1801" to="23400,1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">
                      <v:stroke startarrowwidth="narrow" startarrowlength="short" endarrowwidth="narrow" endarrowlength="short"/>
                    </v:line>
                    <v:line id="Line 104" o:spid="_x0000_s1395" style="position:absolute;visibility:visible;mso-wrap-style:square" from="0,5404" to="23400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5" o:spid="_x0000_s1396" style="position:absolute;visibility:visible;mso-wrap-style:square" from="0,9008" to="23400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">
                      <v:stroke startarrowwidth="narrow" startarrowlength="short" endarrowwidth="narrow" endarrowlength="short"/>
                    </v:line>
                    <v:line id="Line 107" o:spid="_x0000_s1397" style="position:absolute;visibility:visible;mso-wrap-style:square" from="0,7206" to="23400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">
                      <v:stroke startarrowwidth="narrow" startarrowlength="short" endarrowwidth="narrow" endarrowlength="short"/>
                    </v:line>
                    <v:line id="Line 108" o:spid="_x0000_s1398" style="position:absolute;visibility:visible;mso-wrap-style:square" from="0,10809" to="23400,10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">
                      <v:stroke startarrowwidth="narrow" startarrowlength="short" endarrowwidth="narrow" endarrowlength="short"/>
                    </v:line>
                    <v:line id="Line 133" o:spid="_x0000_s1399" style="position:absolute;visibility:visible;mso-wrap-style:square" from="0,3603" to="23400,36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8" o:spid="_x0000_s1400" style="position:absolute;visibility:visible;mso-wrap-style:square" from="0,12611" to="23400,12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">
                      <v:stroke startarrowwidth="narrow" startarrowlength="short" endarrowwidth="narrow" endarrowlength="short"/>
                    </v:line>
                  </v:group>
                  <v:group id="Группа 189" o:spid="_x0000_s1401" style="position:absolute;left:169;top:67;width:66276;height:14256" coordsize="66276,14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">
                    <v:rect id="Rectangle 119" o:spid="_x0000_s1402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" filled="f" stroked="f">
                      <v:textbox inset="0,0,0,0">
                        <w:txbxContent>
                          <w:p w14:paraId="68C2461A" w14:textId="77777777" w:rsidR="00441C13" w:rsidRPr="00945CCC" w:rsidRDefault="00441C13" w:rsidP="008E77B3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403" style="position:absolute;left:200;top:10801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" filled="f" stroked="f">
                      <v:textbox inset="0,0,0,0">
                        <w:txbxContent>
                          <w:p w14:paraId="57FFB5B0" w14:textId="77777777" w:rsidR="00441C13" w:rsidRDefault="00441C13" w:rsidP="008E77B3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404" style="position:absolute;top:3567;width:235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" filled="f" stroked="f">
                      <v:textbox inset="0,0,0,0">
                        <w:txbxContent>
                          <w:p w14:paraId="35550E77" w14:textId="77777777" w:rsidR="00441C13" w:rsidRDefault="00441C13" w:rsidP="008E77B3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405" style="position:absolute;left:6330;top:356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Sg7xgAAANwAAAAPAAAAZHJzL2Rvd25yZXYueG1sRI9Pa8JA&#10;FMTvBb/D8oReim5saTXRVaStpjfxz8XbI/vchGbfhuxW47d3BaHHYWZ+w8wWna3FmVpfOVYwGiYg&#10;iAunKzYKDvvVYALCB2SNtWNScCUPi3nvaYaZdhfe0nkXjIgQ9hkqKENoMil9UZJFP3QNcfROrrUY&#10;omyN1C1eItzW8jV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MfkoO8YAAADcAAAA&#10;DwAAAAAAAAAAAAAAAAAHAgAAZHJzL2Rvd25yZXYueG1sUEsFBgAAAAADAAMAtwAAAPoCAAAAAA==&#10;" filled="f" stroked="f">
                      <v:textbox inset="0,0,0,0">
                        <w:txbxContent>
                          <w:p w14:paraId="20B4908F" w14:textId="77777777" w:rsidR="00441C13" w:rsidRPr="005E4A3B" w:rsidRDefault="00441C13" w:rsidP="008E77B3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406" style="position:absolute;left:19795;top:3567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LBPxgAAANwAAAAPAAAAZHJzL2Rvd25yZXYueG1sRI9Pa8JA&#10;FMTvBb/D8oReim4sbTXRVaStpjfxz8XbI/vchGbfhuxW47d3BaHHYWZ+w8wWna3FmVpfOVYwGiYg&#10;iAunKzYKDvvVYALCB2SNtWNScCUPi3nvaYaZdhfe0nkXjIgQ9hkqKENoMil9UZJFP3QNcfROrrUY&#10;omyN1C1eItzW8jV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vhCwT8YAAADcAAAA&#10;DwAAAAAAAAAAAAAAAAAHAgAAZHJzL2Rvd25yZXYueG1sUEsFBgAAAAADAAMAtwAAAPoCAAAAAA==&#10;" filled="f" stroked="f">
                      <v:textbox inset="0,0,0,0">
                        <w:txbxContent>
                          <w:p w14:paraId="74306C40" w14:textId="77777777" w:rsidR="00441C13" w:rsidRPr="000411E6" w:rsidRDefault="00441C13" w:rsidP="008E77B3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407" type="#_x0000_t202" style="position:absolute;left:200;top:5426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" filled="f" stroked="f">
                      <v:textbox inset="0,0,0,0">
                        <w:txbxContent>
                          <w:p w14:paraId="56A10760" w14:textId="77777777" w:rsidR="00441C13" w:rsidRDefault="00441C13" w:rsidP="008E77B3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408" type="#_x0000_t202" style="position:absolute;left:200;top:7234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" filled="f" stroked="f">
                      <v:textbox inset="0,0,0,0">
                        <w:txbxContent>
                          <w:p w14:paraId="1F43AC79" w14:textId="77777777" w:rsidR="00441C13" w:rsidRDefault="00441C13" w:rsidP="008E77B3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409" style="position:absolute;left:14620;top:356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" filled="f" stroked="f">
                      <v:textbox inset="0,0,0,0">
                        <w:txbxContent>
                          <w:p w14:paraId="5F23DFF6" w14:textId="77777777" w:rsidR="00441C13" w:rsidRPr="005E4A3B" w:rsidRDefault="00441C13" w:rsidP="008E77B3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410" type="#_x0000_t202" style="position:absolute;left:200;top:8993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" filled="f" stroked="f">
                      <v:textbox inset="0,0,0,0">
                        <w:txbxContent>
                          <w:p w14:paraId="6DD92364" w14:textId="77777777" w:rsidR="00441C13" w:rsidRPr="00931BFC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411" type="#_x0000_t202" style="position:absolute;left:200;top:12610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" filled="f" stroked="f">
                      <v:textbox inset="0,0,0,0">
                        <w:txbxContent>
                          <w:p w14:paraId="4518D066" w14:textId="77777777" w:rsidR="00441C13" w:rsidRPr="00A32665" w:rsidRDefault="00441C13" w:rsidP="008E77B3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412" style="position:absolute;left:6330;top:5426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" filled="f" stroked="f">
                      <v:textbox inset="0,0,0,0">
                        <w:txbxContent>
                          <w:p w14:paraId="61768445" w14:textId="77777777"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413" style="position:absolute;left:6330;top:7234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" filled="f" stroked="f">
                      <v:textbox inset="0,0,0,0">
                        <w:txbxContent>
                          <w:p w14:paraId="67B8ED5F" w14:textId="77777777"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414" style="position:absolute;left:6330;top:8993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" filled="f" stroked="f">
                      <v:textbox inset="0,0,0,0">
                        <w:txbxContent>
                          <w:p w14:paraId="44CD70F1" w14:textId="77777777"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415" style="position:absolute;left:6330;top:10801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eKGxgAAANwAAAAPAAAAZHJzL2Rvd25yZXYueG1sRI9Pa8JA&#10;FMTvBb/D8oReim5qaTXRVaStpjfxz8XbI/vchGbfhuxW47d3BaHHYWZ+w8wWna3FmVpfOVbwOkxA&#10;EBdOV2wUHParwQSED8gaa8ek4EoeFvPe0wwz7S68pfMuGBEh7DNUUIbQZFL6oiSLfuga4uidXGsx&#10;RNkaqVu8RLit5Sh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/5XihsYAAADcAAAA&#10;DwAAAAAAAAAAAAAAAAAHAgAAZHJzL2Rvd25yZXYueG1sUEsFBgAAAAADAAMAtwAAAPoCAAAAAA==&#10;" filled="f" stroked="f">
                      <v:textbox inset="0,0,0,0">
                        <w:txbxContent>
                          <w:p w14:paraId="0389421D" w14:textId="77777777"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416" style="position:absolute;left:6330;top:12610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HryxgAAANwAAAAPAAAAZHJzL2Rvd25yZXYueG1sRI9Pa8JA&#10;FMTvBb/D8oReim4qbTXRVaStpjfxz8XbI/vchGbfhuxW47d3BaHHYWZ+w8wWna3FmVpfOVbwOkxA&#10;EBdOV2wUHParwQSED8gaa8ek4EoeFvPe0wwz7S68pfMuGBEh7DNUUIbQZFL6oiSLfuga4uidXGsx&#10;RNkaqVu8RLit5Sh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cHx68sYAAADcAAAA&#10;DwAAAAAAAAAAAAAAAAAHAgAAZHJzL2Rvd25yZXYueG1sUEsFBgAAAAADAAMAtwAAAPoCAAAAAA==&#10;" filled="f" stroked="f">
                      <v:textbox inset="0,0,0,0">
                        <w:txbxContent>
                          <w:p w14:paraId="52601471" w14:textId="77777777"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17" style="position:absolute;left:19795;top:5426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" filled="f" stroked="f">
                      <v:textbox inset="0,0,0,0">
                        <w:txbxContent>
                          <w:p w14:paraId="6B1A9F05" w14:textId="77777777"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18" style="position:absolute;left:19795;top:7234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" filled="f" stroked="f">
                      <v:textbox inset="0,0,0,0">
                        <w:txbxContent>
                          <w:p w14:paraId="58D65426" w14:textId="77777777"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19" style="position:absolute;left:19795;top:8993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" filled="f" stroked="f">
                      <v:textbox inset="0,0,0,0">
                        <w:txbxContent>
                          <w:p w14:paraId="5951844D" w14:textId="77777777"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20" style="position:absolute;left:19795;top:10801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" filled="f" stroked="f">
                      <v:textbox inset="0,0,0,0">
                        <w:txbxContent>
                          <w:p w14:paraId="614AA8E6" w14:textId="77777777"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21" style="position:absolute;left:19795;top:12610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" filled="f" stroked="f">
                      <v:textbox inset="0,0,0,0">
                        <w:txbxContent>
                          <w:p w14:paraId="5ED51CE0" w14:textId="77777777"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422" style="position:absolute;left:49186;top:9646;width:16560;height:39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" filled="f" stroked="f">
                      <v:textbox inset="1pt,.4mm,1pt,1pt">
                        <w:txbxContent>
                          <w:p w14:paraId="0E06A854" w14:textId="77777777" w:rsidR="00441C13" w:rsidRPr="0079077B" w:rsidRDefault="00236B76" w:rsidP="008E77B3">
                            <w:pPr>
                              <w:pStyle w:val="34f1"/>
                            </w:pPr>
                            <w:fldSimple w:instr=" DOCPROPERTY  Company  \* MERGEFORMAT ">
                              <w:r>
                                <w:t>Название организации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423" style="position:absolute;left:48583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" filled="f" stroked="f">
                      <v:textbox inset="1pt,.4mm,1pt,1pt">
                        <w:txbxContent>
                          <w:p w14:paraId="79CACB52" w14:textId="77777777" w:rsidR="00441C13" w:rsidRPr="00A32665" w:rsidRDefault="00441C13" w:rsidP="008E77B3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424" style="position:absolute;left:54009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" filled="f" stroked="f">
                      <v:textbox inset="1pt,.4mm,1pt,1pt">
                        <w:txbxContent>
                          <w:p w14:paraId="01340B51" w14:textId="77777777" w:rsidR="00441C13" w:rsidRPr="00CB1016" w:rsidRDefault="00441C13" w:rsidP="008E77B3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425" style="position:absolute;left:59436;top:5426;width:68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" filled="f" stroked="f">
                      <v:textbox inset="1pt,.4mm,1pt,1pt">
                        <w:txbxContent>
                          <w:p w14:paraId="375F004C" w14:textId="77777777" w:rsidR="00441C13" w:rsidRPr="00CB1016" w:rsidRDefault="00441C13" w:rsidP="008E77B3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426" style="position:absolute;left:59436;top:7234;width:68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" filled="f" stroked="f">
                      <v:textbox inset="1pt,.4mm,1pt,1pt">
                        <w:txbxContent>
                          <w:p w14:paraId="272426E0" w14:textId="77777777" w:rsidR="00441C13" w:rsidRPr="005374BE" w:rsidRDefault="00441C13" w:rsidP="008E77B3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236B76" w:rsidRPr="00236B76">
                              <w:rPr>
                                <w:noProof/>
                              </w:rPr>
                              <w:instrText>1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236B76"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427" style="position:absolute;left:54009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" filled="f" stroked="f">
                      <v:textbox inset="1pt,.4mm,1pt,1pt">
                        <w:txbxContent>
                          <w:p w14:paraId="22247D19" w14:textId="77777777" w:rsidR="00441C13" w:rsidRPr="005374BE" w:rsidRDefault="00441C13" w:rsidP="008E77B3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428" style="position:absolute;left:48583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" filled="f" stroked="f">
                      <v:textbox inset="1pt,.4mm,1pt,1pt">
                        <w:txbxContent>
                          <w:p w14:paraId="64A31B59" w14:textId="77777777" w:rsidR="00441C13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429" style="position:absolute;left:26829;top:135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" filled="f" stroked="f">
                      <v:textbox inset="1pt,.4mm,1pt,1pt">
                        <w:txbxContent>
                          <w:p w14:paraId="705ECB79" w14:textId="77777777" w:rsidR="00441C13" w:rsidRDefault="00441C13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236B76">
                              <w:t>A.B.XXX.XX.XX.</w:t>
                            </w:r>
                            <w:proofErr w:type="gramStart"/>
                            <w:r w:rsidR="00236B76">
                              <w:t>X-X</w:t>
                            </w:r>
                            <w:proofErr w:type="gramEnd"/>
                            <w:r w:rsidR="00236B76">
                              <w:t>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430" style="position:absolute;left:25020;top:6129;width:21600;height:75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" filled="f" stroked="f">
                      <v:textbox inset="1pt,.4mm,1pt,1pt">
                        <w:txbxContent>
                          <w:p w14:paraId="3EDA7DBB" w14:textId="77777777" w:rsidR="00441C13" w:rsidRDefault="00236B76" w:rsidP="008E77B3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>
                                <w:t>Полное название системы</w:t>
                              </w:r>
                            </w:fldSimple>
                            <w:r w:rsidR="00441C13">
                              <w:t>.</w:t>
                            </w:r>
                          </w:p>
                          <w:p w14:paraId="5F16378A" w14:textId="77777777" w:rsidR="00441C13" w:rsidRPr="00F9048A" w:rsidRDefault="00441C13" w:rsidP="008E77B3">
                            <w:pPr>
                              <w:pStyle w:val="34f1"/>
                              <w:rPr>
                                <w:rStyle w:val="34fe"/>
                              </w:rPr>
                            </w:pPr>
                            <w:r w:rsidRPr="00F9048A">
                              <w:rPr>
                                <w:rStyle w:val="34fe"/>
                              </w:rPr>
                              <w:fldChar w:fldCharType="begin"/>
                            </w:r>
                            <w:r w:rsidRPr="00F9048A">
                              <w:rPr>
                                <w:rStyle w:val="34fe"/>
                              </w:rPr>
                              <w:instrText xml:space="preserve"> DOCPROPERTY  Title  \* MERGEFORMAT </w:instrTex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separate"/>
                            </w:r>
                            <w:r w:rsidR="00236B76">
                              <w:rPr>
                                <w:rStyle w:val="34fe"/>
                              </w:rPr>
                              <w:t>План расположения</w: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431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" filled="f" stroked="f">
                      <v:textbox inset="0,0,0,0">
                        <w:txbxContent>
                          <w:p w14:paraId="0884BB7C" w14:textId="77777777" w:rsidR="00441C13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432" style="position:absolute;top:1758;width:217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" filled="f" stroked="f">
                      <v:textbox inset="0,0,0,0">
                        <w:txbxContent>
                          <w:p w14:paraId="500EC359" w14:textId="77777777" w:rsidR="00441C13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433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" filled="f" stroked="f">
                      <v:textbox inset="0,0,0,0">
                        <w:txbxContent>
                          <w:p w14:paraId="15A6B043" w14:textId="77777777" w:rsidR="00441C13" w:rsidRPr="00945CCC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434" style="position:absolute;left:2512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" filled="f" stroked="f">
                      <v:textbox inset="0,0,0,0">
                        <w:txbxContent>
                          <w:p w14:paraId="343B665B" w14:textId="77777777" w:rsidR="00441C13" w:rsidRPr="00945CCC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435" style="position:absolute;left:633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" filled="f" stroked="f">
                      <v:textbox inset="0,0,0,0">
                        <w:txbxContent>
                          <w:p w14:paraId="5658CB8F" w14:textId="77777777"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436" style="position:absolute;left:6330;top:175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" filled="f" stroked="f">
                      <v:textbox inset="0,0,0,0">
                        <w:txbxContent>
                          <w:p w14:paraId="5AD94F66" w14:textId="77777777"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37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" filled="f" stroked="f">
                      <v:textbox inset="0,0,0,0">
                        <w:txbxContent>
                          <w:p w14:paraId="59BE1D53" w14:textId="77777777"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38" style="position:absolute;left:19795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" filled="f" stroked="f">
                      <v:textbox inset="0,0,0,0">
                        <w:txbxContent>
                          <w:p w14:paraId="28C3AD80" w14:textId="77777777"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547" o:spid="_x0000_s1439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">
                <v:rect id="Rectangle 122" o:spid="_x0000_s1440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" filled="f" stroked="f">
                  <v:textbox inset="1pt,.4mm,1pt,1pt">
                    <w:txbxContent>
                      <w:p w14:paraId="3E26C7DF" w14:textId="77777777" w:rsidR="00441C13" w:rsidRPr="006C5C53" w:rsidRDefault="00441C13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441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" filled="f" stroked="f">
                  <v:textbox inset="1pt,.4mm,1pt,1pt">
                    <w:txbxContent>
                      <w:p w14:paraId="3CB40F6C" w14:textId="77777777" w:rsidR="00441C13" w:rsidRPr="006C5C53" w:rsidRDefault="00441C13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7F41"/>
    <w:multiLevelType w:val="hybridMultilevel"/>
    <w:tmpl w:val="0ED8D5A2"/>
    <w:lvl w:ilvl="0" w:tplc="25FCB558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1CF0B5A"/>
    <w:multiLevelType w:val="hybridMultilevel"/>
    <w:tmpl w:val="ADCCFBF6"/>
    <w:lvl w:ilvl="0" w:tplc="9A7C1066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cs="Times New Roman" w:hint="default"/>
      </w:rPr>
    </w:lvl>
    <w:lvl w:ilvl="1" w:tplc="BEE04BC2">
      <w:numFmt w:val="bullet"/>
      <w:lvlText w:val="—"/>
      <w:lvlJc w:val="left"/>
      <w:pPr>
        <w:ind w:left="1485" w:hanging="405"/>
      </w:pPr>
      <w:rPr>
        <w:rFonts w:ascii="Arial" w:eastAsia="Times New Roman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090C80"/>
    <w:multiLevelType w:val="multilevel"/>
    <w:tmpl w:val="408EEC20"/>
    <w:lvl w:ilvl="0">
      <w:start w:val="1"/>
      <w:numFmt w:val="russianLower"/>
      <w:pStyle w:val="341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decimal"/>
      <w:pStyle w:val="342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pStyle w:val="343"/>
      <w:lvlText w:val="%3)"/>
      <w:lvlJc w:val="left"/>
      <w:pPr>
        <w:tabs>
          <w:tab w:val="num" w:pos="2155"/>
        </w:tabs>
        <w:ind w:left="2155" w:hanging="482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04DE7286"/>
    <w:multiLevelType w:val="hybridMultilevel"/>
    <w:tmpl w:val="54DABA44"/>
    <w:lvl w:ilvl="0" w:tplc="65AC1634">
      <w:start w:val="1"/>
      <w:numFmt w:val="russianLower"/>
      <w:pStyle w:val="3430"/>
      <w:lvlText w:val="%1)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777E7B"/>
    <w:multiLevelType w:val="hybridMultilevel"/>
    <w:tmpl w:val="98323742"/>
    <w:lvl w:ilvl="0" w:tplc="6B3C708A">
      <w:start w:val="1"/>
      <w:numFmt w:val="bullet"/>
      <w:pStyle w:val="3410"/>
      <w:lvlText w:val="–"/>
      <w:lvlJc w:val="left"/>
      <w:pPr>
        <w:tabs>
          <w:tab w:val="num" w:pos="680"/>
        </w:tabs>
        <w:ind w:left="680" w:hanging="34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0A7496"/>
    <w:multiLevelType w:val="hybridMultilevel"/>
    <w:tmpl w:val="D5D62A28"/>
    <w:lvl w:ilvl="0" w:tplc="99C22A66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02B03A4"/>
    <w:multiLevelType w:val="hybridMultilevel"/>
    <w:tmpl w:val="7C3EF850"/>
    <w:lvl w:ilvl="0" w:tplc="A0EE5230">
      <w:start w:val="1"/>
      <w:numFmt w:val="decimal"/>
      <w:pStyle w:val="34"/>
      <w:lvlText w:val="%1)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378098F"/>
    <w:multiLevelType w:val="multilevel"/>
    <w:tmpl w:val="6C86CC1A"/>
    <w:lvl w:ilvl="0">
      <w:start w:val="1"/>
      <w:numFmt w:val="decimal"/>
      <w:pStyle w:val="340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russianLower"/>
      <w:pStyle w:val="344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15BB4E7E"/>
    <w:multiLevelType w:val="hybridMultilevel"/>
    <w:tmpl w:val="0BFAC09E"/>
    <w:lvl w:ilvl="0" w:tplc="D76A8058">
      <w:start w:val="1"/>
      <w:numFmt w:val="bullet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B711B3"/>
    <w:multiLevelType w:val="hybridMultilevel"/>
    <w:tmpl w:val="D85E0A7A"/>
    <w:lvl w:ilvl="0" w:tplc="3570863E">
      <w:start w:val="1"/>
      <w:numFmt w:val="bullet"/>
      <w:pStyle w:val="3411"/>
      <w:lvlText w:val="–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952A7E"/>
    <w:multiLevelType w:val="hybridMultilevel"/>
    <w:tmpl w:val="9C526E82"/>
    <w:lvl w:ilvl="0" w:tplc="82AEB74E">
      <w:start w:val="1"/>
      <w:numFmt w:val="decimal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477"/>
        </w:tabs>
        <w:ind w:left="247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197"/>
        </w:tabs>
        <w:ind w:left="319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17"/>
        </w:tabs>
        <w:ind w:left="391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37"/>
        </w:tabs>
        <w:ind w:left="463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57"/>
        </w:tabs>
        <w:ind w:left="535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77"/>
        </w:tabs>
        <w:ind w:left="607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797"/>
        </w:tabs>
        <w:ind w:left="679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17"/>
        </w:tabs>
        <w:ind w:left="7517" w:hanging="180"/>
      </w:pPr>
    </w:lvl>
  </w:abstractNum>
  <w:abstractNum w:abstractNumId="11" w15:restartNumberingAfterBreak="0">
    <w:nsid w:val="1B5E2914"/>
    <w:multiLevelType w:val="multilevel"/>
    <w:tmpl w:val="BDF86810"/>
    <w:lvl w:ilvl="0">
      <w:start w:val="1"/>
      <w:numFmt w:val="russianUpper"/>
      <w:pStyle w:val="3412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34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43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34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34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1D934FC6"/>
    <w:multiLevelType w:val="hybridMultilevel"/>
    <w:tmpl w:val="FBB018D8"/>
    <w:lvl w:ilvl="0" w:tplc="EA00A64C">
      <w:start w:val="1"/>
      <w:numFmt w:val="bullet"/>
      <w:lvlText w:val="–"/>
      <w:lvlJc w:val="left"/>
      <w:pPr>
        <w:ind w:left="2835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95" w:hanging="360"/>
      </w:pPr>
      <w:rPr>
        <w:rFonts w:ascii="Wingdings" w:hAnsi="Wingdings" w:hint="default"/>
      </w:rPr>
    </w:lvl>
  </w:abstractNum>
  <w:abstractNum w:abstractNumId="13" w15:restartNumberingAfterBreak="0">
    <w:nsid w:val="20DB2C2E"/>
    <w:multiLevelType w:val="multilevel"/>
    <w:tmpl w:val="2B98AB58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ascii="Times New Roman" w:hAnsi="Times New Roman" w:hint="default"/>
        <w:sz w:val="24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4" w15:restartNumberingAfterBreak="0">
    <w:nsid w:val="22E27A68"/>
    <w:multiLevelType w:val="hybridMultilevel"/>
    <w:tmpl w:val="7BE204AA"/>
    <w:lvl w:ilvl="0" w:tplc="4798E0CE">
      <w:start w:val="1"/>
      <w:numFmt w:val="decimal"/>
      <w:pStyle w:val="346"/>
      <w:lvlText w:val="%1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A6C3B46"/>
    <w:multiLevelType w:val="multilevel"/>
    <w:tmpl w:val="829E7A04"/>
    <w:lvl w:ilvl="0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C0744F9"/>
    <w:multiLevelType w:val="hybridMultilevel"/>
    <w:tmpl w:val="3DA416AE"/>
    <w:lvl w:ilvl="0" w:tplc="57FA7610">
      <w:start w:val="1"/>
      <w:numFmt w:val="decimal"/>
      <w:pStyle w:val="347"/>
      <w:lvlText w:val="%1"/>
      <w:lvlJc w:val="left"/>
      <w:pPr>
        <w:tabs>
          <w:tab w:val="num" w:pos="1191"/>
        </w:tabs>
        <w:ind w:left="1191" w:hanging="48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D75415"/>
    <w:multiLevelType w:val="hybridMultilevel"/>
    <w:tmpl w:val="6E7059D4"/>
    <w:lvl w:ilvl="0" w:tplc="76FE62F6">
      <w:start w:val="1"/>
      <w:numFmt w:val="decimal"/>
      <w:lvlText w:val="%1)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6050C5"/>
    <w:multiLevelType w:val="hybridMultilevel"/>
    <w:tmpl w:val="CE10C942"/>
    <w:lvl w:ilvl="0" w:tplc="13F26FA4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9" w15:restartNumberingAfterBreak="0">
    <w:nsid w:val="3A187A08"/>
    <w:multiLevelType w:val="hybridMultilevel"/>
    <w:tmpl w:val="6346D658"/>
    <w:lvl w:ilvl="0" w:tplc="A07E9C26">
      <w:start w:val="1"/>
      <w:numFmt w:val="bullet"/>
      <w:pStyle w:val="3421"/>
      <w:lvlText w:val="–"/>
      <w:lvlJc w:val="left"/>
      <w:pPr>
        <w:tabs>
          <w:tab w:val="num" w:pos="1021"/>
        </w:tabs>
        <w:ind w:left="1021" w:hanging="341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74162B"/>
    <w:multiLevelType w:val="multilevel"/>
    <w:tmpl w:val="2EBC3D62"/>
    <w:styleLink w:val="a"/>
    <w:lvl w:ilvl="0">
      <w:start w:val="1"/>
      <w:numFmt w:val="upperLetter"/>
      <w:lvlText w:val="Приложение %1.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1" w15:restartNumberingAfterBreak="0">
    <w:nsid w:val="41663985"/>
    <w:multiLevelType w:val="multilevel"/>
    <w:tmpl w:val="4260C428"/>
    <w:lvl w:ilvl="0">
      <w:start w:val="1"/>
      <w:numFmt w:val="russianUpper"/>
      <w:lvlText w:val="Приложение %1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985"/>
        </w:tabs>
        <w:ind w:left="720" w:firstLine="0"/>
      </w:pPr>
      <w:rPr>
        <w:rFonts w:ascii="Arial" w:hAnsi="Arial" w:cs="Times New Roman" w:hint="default"/>
        <w:b w:val="0"/>
        <w:bCs w:val="0"/>
        <w:i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:lang w:val="x-none" w:eastAsia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2" w15:restartNumberingAfterBreak="0">
    <w:nsid w:val="468B7740"/>
    <w:multiLevelType w:val="multilevel"/>
    <w:tmpl w:val="C9DEC912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4A4D1FE2"/>
    <w:multiLevelType w:val="multilevel"/>
    <w:tmpl w:val="1138DC4C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" w15:restartNumberingAfterBreak="0">
    <w:nsid w:val="4A892361"/>
    <w:multiLevelType w:val="multilevel"/>
    <w:tmpl w:val="1138DC4C"/>
    <w:styleLink w:val="348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5" w15:restartNumberingAfterBreak="0">
    <w:nsid w:val="4B2E619E"/>
    <w:multiLevelType w:val="multilevel"/>
    <w:tmpl w:val="5554138A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26" w15:restartNumberingAfterBreak="0">
    <w:nsid w:val="5A327791"/>
    <w:multiLevelType w:val="hybridMultilevel"/>
    <w:tmpl w:val="5B564C48"/>
    <w:lvl w:ilvl="0" w:tplc="CA26C6B8">
      <w:start w:val="1"/>
      <w:numFmt w:val="decimal"/>
      <w:pStyle w:val="3422"/>
      <w:lvlText w:val="%1)"/>
      <w:lvlJc w:val="left"/>
      <w:pPr>
        <w:tabs>
          <w:tab w:val="num" w:pos="680"/>
        </w:tabs>
        <w:ind w:left="680" w:hanging="3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254629"/>
    <w:multiLevelType w:val="hybridMultilevel"/>
    <w:tmpl w:val="81284ED4"/>
    <w:lvl w:ilvl="0" w:tplc="915C11E4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EC2B42"/>
    <w:multiLevelType w:val="hybridMultilevel"/>
    <w:tmpl w:val="40488D3C"/>
    <w:lvl w:ilvl="0" w:tplc="A7F618CA">
      <w:start w:val="1"/>
      <w:numFmt w:val="decimal"/>
      <w:pStyle w:val="349"/>
      <w:lvlText w:val="[%1]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73A6FA1"/>
    <w:multiLevelType w:val="hybridMultilevel"/>
    <w:tmpl w:val="DBBECC7E"/>
    <w:lvl w:ilvl="0" w:tplc="1B3C476A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9B3442"/>
    <w:multiLevelType w:val="multilevel"/>
    <w:tmpl w:val="F82C6AF0"/>
    <w:lvl w:ilvl="0">
      <w:start w:val="1"/>
      <w:numFmt w:val="bullet"/>
      <w:pStyle w:val="3413"/>
      <w:lvlText w:val="–"/>
      <w:lvlJc w:val="left"/>
      <w:pPr>
        <w:tabs>
          <w:tab w:val="num" w:pos="1191"/>
        </w:tabs>
        <w:ind w:left="1191" w:hanging="482"/>
      </w:pPr>
      <w:rPr>
        <w:rFonts w:ascii="Times New Roman" w:hAnsi="Times New Roman" w:cs="Times New Roman" w:hint="default"/>
      </w:rPr>
    </w:lvl>
    <w:lvl w:ilvl="1">
      <w:start w:val="1"/>
      <w:numFmt w:val="bullet"/>
      <w:pStyle w:val="3423"/>
      <w:lvlText w:val="–"/>
      <w:lvlJc w:val="left"/>
      <w:pPr>
        <w:tabs>
          <w:tab w:val="num" w:pos="1673"/>
        </w:tabs>
        <w:ind w:left="1673" w:hanging="482"/>
      </w:pPr>
      <w:rPr>
        <w:rFonts w:ascii="Times New Roman" w:hAnsi="Times New Roman" w:cs="Times New Roman" w:hint="default"/>
      </w:rPr>
    </w:lvl>
    <w:lvl w:ilvl="2">
      <w:start w:val="1"/>
      <w:numFmt w:val="bullet"/>
      <w:pStyle w:val="3432"/>
      <w:lvlText w:val="–"/>
      <w:lvlJc w:val="left"/>
      <w:pPr>
        <w:tabs>
          <w:tab w:val="num" w:pos="2155"/>
        </w:tabs>
        <w:ind w:left="2155" w:hanging="482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3012FC2"/>
    <w:multiLevelType w:val="multilevel"/>
    <w:tmpl w:val="AAD406E4"/>
    <w:lvl w:ilvl="0">
      <w:start w:val="1"/>
      <w:numFmt w:val="decimal"/>
      <w:lvlText w:val="%1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2041"/>
        </w:tabs>
        <w:ind w:left="720" w:firstLine="0"/>
      </w:pPr>
      <w:rPr>
        <w:rFonts w:ascii="Arial" w:hAnsi="Arial" w:hint="default"/>
        <w:b w:val="0"/>
        <w:i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2268"/>
        </w:tabs>
        <w:ind w:left="72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2" w15:restartNumberingAfterBreak="0">
    <w:nsid w:val="7AB54397"/>
    <w:multiLevelType w:val="hybridMultilevel"/>
    <w:tmpl w:val="F11A0018"/>
    <w:lvl w:ilvl="0" w:tplc="D83AE04E">
      <w:start w:val="1"/>
      <w:numFmt w:val="lowerRoman"/>
      <w:lvlText w:val="%1."/>
      <w:lvlJc w:val="left"/>
      <w:pPr>
        <w:tabs>
          <w:tab w:val="num" w:pos="2586"/>
        </w:tabs>
        <w:ind w:left="2586" w:hanging="471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F4A0272"/>
    <w:multiLevelType w:val="hybridMultilevel"/>
    <w:tmpl w:val="B3B24576"/>
    <w:lvl w:ilvl="0" w:tplc="43A6B8D6">
      <w:start w:val="1"/>
      <w:numFmt w:val="bullet"/>
      <w:pStyle w:val="34a"/>
      <w:lvlText w:val=""/>
      <w:lvlJc w:val="left"/>
      <w:pPr>
        <w:tabs>
          <w:tab w:val="num" w:pos="1191"/>
        </w:tabs>
        <w:ind w:left="1191" w:hanging="482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FC32042"/>
    <w:multiLevelType w:val="hybridMultilevel"/>
    <w:tmpl w:val="EE361A2C"/>
    <w:lvl w:ilvl="0" w:tplc="6CC08794">
      <w:start w:val="1"/>
      <w:numFmt w:val="decimal"/>
      <w:pStyle w:val="3414"/>
      <w:lvlText w:val="%1)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2777106">
    <w:abstractNumId w:val="31"/>
  </w:num>
  <w:num w:numId="2" w16cid:durableId="1573808040">
    <w:abstractNumId w:val="28"/>
  </w:num>
  <w:num w:numId="3" w16cid:durableId="311063918">
    <w:abstractNumId w:val="10"/>
  </w:num>
  <w:num w:numId="4" w16cid:durableId="1661618492">
    <w:abstractNumId w:val="4"/>
  </w:num>
  <w:num w:numId="5" w16cid:durableId="179704857">
    <w:abstractNumId w:val="32"/>
  </w:num>
  <w:num w:numId="6" w16cid:durableId="1979264352">
    <w:abstractNumId w:val="26"/>
  </w:num>
  <w:num w:numId="7" w16cid:durableId="1777166361">
    <w:abstractNumId w:val="3"/>
  </w:num>
  <w:num w:numId="8" w16cid:durableId="1249776073">
    <w:abstractNumId w:val="16"/>
  </w:num>
  <w:num w:numId="9" w16cid:durableId="1996255004">
    <w:abstractNumId w:val="6"/>
  </w:num>
  <w:num w:numId="10" w16cid:durableId="852381410">
    <w:abstractNumId w:val="17"/>
  </w:num>
  <w:num w:numId="11" w16cid:durableId="1784614277">
    <w:abstractNumId w:val="27"/>
  </w:num>
  <w:num w:numId="12" w16cid:durableId="618099971">
    <w:abstractNumId w:val="23"/>
  </w:num>
  <w:num w:numId="13" w16cid:durableId="1490634569">
    <w:abstractNumId w:val="1"/>
  </w:num>
  <w:num w:numId="14" w16cid:durableId="1456755171">
    <w:abstractNumId w:val="21"/>
  </w:num>
  <w:num w:numId="15" w16cid:durableId="1007288867">
    <w:abstractNumId w:val="15"/>
  </w:num>
  <w:num w:numId="16" w16cid:durableId="1495871947">
    <w:abstractNumId w:val="29"/>
  </w:num>
  <w:num w:numId="17" w16cid:durableId="1554736961">
    <w:abstractNumId w:val="20"/>
  </w:num>
  <w:num w:numId="18" w16cid:durableId="520360000">
    <w:abstractNumId w:val="25"/>
  </w:num>
  <w:num w:numId="19" w16cid:durableId="609708157">
    <w:abstractNumId w:val="0"/>
  </w:num>
  <w:num w:numId="20" w16cid:durableId="175316126">
    <w:abstractNumId w:val="14"/>
  </w:num>
  <w:num w:numId="21" w16cid:durableId="357002782">
    <w:abstractNumId w:val="33"/>
  </w:num>
  <w:num w:numId="22" w16cid:durableId="665479230">
    <w:abstractNumId w:val="33"/>
    <w:lvlOverride w:ilvl="0">
      <w:startOverride w:val="1"/>
    </w:lvlOverride>
  </w:num>
  <w:num w:numId="23" w16cid:durableId="2130051751">
    <w:abstractNumId w:val="4"/>
    <w:lvlOverride w:ilvl="0">
      <w:startOverride w:val="1"/>
    </w:lvlOverride>
  </w:num>
  <w:num w:numId="24" w16cid:durableId="1227377073">
    <w:abstractNumId w:val="27"/>
    <w:lvlOverride w:ilvl="0">
      <w:startOverride w:val="1"/>
    </w:lvlOverride>
  </w:num>
  <w:num w:numId="25" w16cid:durableId="98863683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418361073">
    <w:abstractNumId w:val="13"/>
  </w:num>
  <w:num w:numId="27" w16cid:durableId="1181509395">
    <w:abstractNumId w:val="5"/>
  </w:num>
  <w:num w:numId="28" w16cid:durableId="1395393045">
    <w:abstractNumId w:val="18"/>
  </w:num>
  <w:num w:numId="29" w16cid:durableId="1194883071">
    <w:abstractNumId w:val="24"/>
  </w:num>
  <w:num w:numId="30" w16cid:durableId="1891267137">
    <w:abstractNumId w:val="2"/>
  </w:num>
  <w:num w:numId="31" w16cid:durableId="1707489224">
    <w:abstractNumId w:val="30"/>
  </w:num>
  <w:num w:numId="32" w16cid:durableId="1645814486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908925626">
    <w:abstractNumId w:val="30"/>
    <w:lvlOverride w:ilvl="0">
      <w:startOverride w:val="1"/>
    </w:lvlOverride>
  </w:num>
  <w:num w:numId="34" w16cid:durableId="2068994006">
    <w:abstractNumId w:val="8"/>
  </w:num>
  <w:num w:numId="35" w16cid:durableId="1628587579">
    <w:abstractNumId w:val="12"/>
  </w:num>
  <w:num w:numId="36" w16cid:durableId="1535119444">
    <w:abstractNumId w:val="7"/>
  </w:num>
  <w:num w:numId="37" w16cid:durableId="1586301705">
    <w:abstractNumId w:val="34"/>
  </w:num>
  <w:num w:numId="38" w16cid:durableId="242185856">
    <w:abstractNumId w:val="19"/>
  </w:num>
  <w:num w:numId="39" w16cid:durableId="51512047">
    <w:abstractNumId w:val="19"/>
    <w:lvlOverride w:ilvl="0">
      <w:startOverride w:val="1"/>
    </w:lvlOverride>
  </w:num>
  <w:num w:numId="40" w16cid:durableId="1623614786">
    <w:abstractNumId w:val="11"/>
  </w:num>
  <w:num w:numId="41" w16cid:durableId="1753427561">
    <w:abstractNumId w:val="9"/>
  </w:num>
  <w:num w:numId="42" w16cid:durableId="2133591985">
    <w:abstractNumId w:val="22"/>
  </w:num>
  <w:num w:numId="43" w16cid:durableId="34867926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ru-RU" w:vendorID="1" w:dllVersion="512" w:checkStyle="1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6DB5"/>
    <w:rsid w:val="000015AE"/>
    <w:rsid w:val="00002A63"/>
    <w:rsid w:val="000049BD"/>
    <w:rsid w:val="00005458"/>
    <w:rsid w:val="00006327"/>
    <w:rsid w:val="0001094F"/>
    <w:rsid w:val="00011565"/>
    <w:rsid w:val="00011A36"/>
    <w:rsid w:val="000120C8"/>
    <w:rsid w:val="0001239C"/>
    <w:rsid w:val="00013460"/>
    <w:rsid w:val="000153BB"/>
    <w:rsid w:val="0001774A"/>
    <w:rsid w:val="00020EE5"/>
    <w:rsid w:val="00021FA2"/>
    <w:rsid w:val="000244EC"/>
    <w:rsid w:val="0002724A"/>
    <w:rsid w:val="000273CD"/>
    <w:rsid w:val="00027F35"/>
    <w:rsid w:val="000307C3"/>
    <w:rsid w:val="00030F40"/>
    <w:rsid w:val="00031841"/>
    <w:rsid w:val="0003271B"/>
    <w:rsid w:val="00032A3D"/>
    <w:rsid w:val="000331E2"/>
    <w:rsid w:val="00034037"/>
    <w:rsid w:val="000348E0"/>
    <w:rsid w:val="00035903"/>
    <w:rsid w:val="000361C2"/>
    <w:rsid w:val="000376F6"/>
    <w:rsid w:val="00037995"/>
    <w:rsid w:val="0004091C"/>
    <w:rsid w:val="00040DB6"/>
    <w:rsid w:val="000425EA"/>
    <w:rsid w:val="000432A0"/>
    <w:rsid w:val="00044633"/>
    <w:rsid w:val="00045F5B"/>
    <w:rsid w:val="000460EE"/>
    <w:rsid w:val="0004656B"/>
    <w:rsid w:val="00047CEA"/>
    <w:rsid w:val="00047E5B"/>
    <w:rsid w:val="000501A2"/>
    <w:rsid w:val="00050F69"/>
    <w:rsid w:val="00051DAF"/>
    <w:rsid w:val="00052358"/>
    <w:rsid w:val="00052378"/>
    <w:rsid w:val="0005289F"/>
    <w:rsid w:val="00054E76"/>
    <w:rsid w:val="00055FCC"/>
    <w:rsid w:val="00057028"/>
    <w:rsid w:val="000575F9"/>
    <w:rsid w:val="00057E61"/>
    <w:rsid w:val="00061044"/>
    <w:rsid w:val="000611C2"/>
    <w:rsid w:val="00061C2D"/>
    <w:rsid w:val="000634B5"/>
    <w:rsid w:val="00063587"/>
    <w:rsid w:val="0006439F"/>
    <w:rsid w:val="00065073"/>
    <w:rsid w:val="00067291"/>
    <w:rsid w:val="0007283C"/>
    <w:rsid w:val="00073100"/>
    <w:rsid w:val="00075C1C"/>
    <w:rsid w:val="00076391"/>
    <w:rsid w:val="000767D9"/>
    <w:rsid w:val="00076EEE"/>
    <w:rsid w:val="00076F9C"/>
    <w:rsid w:val="0007708A"/>
    <w:rsid w:val="00080585"/>
    <w:rsid w:val="00081223"/>
    <w:rsid w:val="00081C81"/>
    <w:rsid w:val="0008302B"/>
    <w:rsid w:val="0008350E"/>
    <w:rsid w:val="00083974"/>
    <w:rsid w:val="00083A60"/>
    <w:rsid w:val="000842A7"/>
    <w:rsid w:val="00084314"/>
    <w:rsid w:val="000845DC"/>
    <w:rsid w:val="00086781"/>
    <w:rsid w:val="00086950"/>
    <w:rsid w:val="0008766B"/>
    <w:rsid w:val="000911A6"/>
    <w:rsid w:val="00091D6A"/>
    <w:rsid w:val="00091FE0"/>
    <w:rsid w:val="00092E72"/>
    <w:rsid w:val="00093EC1"/>
    <w:rsid w:val="000953BF"/>
    <w:rsid w:val="00095751"/>
    <w:rsid w:val="00095C76"/>
    <w:rsid w:val="00096FD6"/>
    <w:rsid w:val="00097B5B"/>
    <w:rsid w:val="000A234C"/>
    <w:rsid w:val="000A2C56"/>
    <w:rsid w:val="000A3845"/>
    <w:rsid w:val="000A436C"/>
    <w:rsid w:val="000A51A4"/>
    <w:rsid w:val="000A681D"/>
    <w:rsid w:val="000A6AB3"/>
    <w:rsid w:val="000A78D1"/>
    <w:rsid w:val="000A7BD2"/>
    <w:rsid w:val="000A7D52"/>
    <w:rsid w:val="000B033F"/>
    <w:rsid w:val="000B0CE2"/>
    <w:rsid w:val="000B124E"/>
    <w:rsid w:val="000B2CF7"/>
    <w:rsid w:val="000B38C9"/>
    <w:rsid w:val="000B40E9"/>
    <w:rsid w:val="000B425F"/>
    <w:rsid w:val="000B4C77"/>
    <w:rsid w:val="000B53E3"/>
    <w:rsid w:val="000B59BB"/>
    <w:rsid w:val="000B737A"/>
    <w:rsid w:val="000C6094"/>
    <w:rsid w:val="000C6268"/>
    <w:rsid w:val="000C6F52"/>
    <w:rsid w:val="000C7264"/>
    <w:rsid w:val="000D013F"/>
    <w:rsid w:val="000D170B"/>
    <w:rsid w:val="000D1F0F"/>
    <w:rsid w:val="000D293B"/>
    <w:rsid w:val="000D4199"/>
    <w:rsid w:val="000D4C77"/>
    <w:rsid w:val="000E164A"/>
    <w:rsid w:val="000E1994"/>
    <w:rsid w:val="000E1F0B"/>
    <w:rsid w:val="000E24C7"/>
    <w:rsid w:val="000E2971"/>
    <w:rsid w:val="000E3256"/>
    <w:rsid w:val="000E3B22"/>
    <w:rsid w:val="000E4C2B"/>
    <w:rsid w:val="000E5ECA"/>
    <w:rsid w:val="000E6976"/>
    <w:rsid w:val="000E7585"/>
    <w:rsid w:val="000F154D"/>
    <w:rsid w:val="000F3C15"/>
    <w:rsid w:val="000F6136"/>
    <w:rsid w:val="000F636F"/>
    <w:rsid w:val="001000C2"/>
    <w:rsid w:val="0010060A"/>
    <w:rsid w:val="0010129B"/>
    <w:rsid w:val="001013FD"/>
    <w:rsid w:val="00102B0E"/>
    <w:rsid w:val="001053DA"/>
    <w:rsid w:val="00106A0D"/>
    <w:rsid w:val="001076CB"/>
    <w:rsid w:val="00111EE5"/>
    <w:rsid w:val="00112438"/>
    <w:rsid w:val="001146F6"/>
    <w:rsid w:val="001149C9"/>
    <w:rsid w:val="00115B8B"/>
    <w:rsid w:val="0011798F"/>
    <w:rsid w:val="00120549"/>
    <w:rsid w:val="00120D35"/>
    <w:rsid w:val="00120F79"/>
    <w:rsid w:val="001230E9"/>
    <w:rsid w:val="00123EF2"/>
    <w:rsid w:val="0012402A"/>
    <w:rsid w:val="00124E9E"/>
    <w:rsid w:val="001252F6"/>
    <w:rsid w:val="0012586A"/>
    <w:rsid w:val="00126210"/>
    <w:rsid w:val="00130A7D"/>
    <w:rsid w:val="00130B1A"/>
    <w:rsid w:val="0013118C"/>
    <w:rsid w:val="001351B8"/>
    <w:rsid w:val="00135CB3"/>
    <w:rsid w:val="00136239"/>
    <w:rsid w:val="00136323"/>
    <w:rsid w:val="0014018E"/>
    <w:rsid w:val="00142D91"/>
    <w:rsid w:val="00143B4D"/>
    <w:rsid w:val="001478DB"/>
    <w:rsid w:val="00147B49"/>
    <w:rsid w:val="00151B4F"/>
    <w:rsid w:val="00152844"/>
    <w:rsid w:val="001530EB"/>
    <w:rsid w:val="001549A0"/>
    <w:rsid w:val="00155154"/>
    <w:rsid w:val="001552D3"/>
    <w:rsid w:val="00155C2A"/>
    <w:rsid w:val="00156F45"/>
    <w:rsid w:val="001611C1"/>
    <w:rsid w:val="00162414"/>
    <w:rsid w:val="00162879"/>
    <w:rsid w:val="001637BD"/>
    <w:rsid w:val="00163935"/>
    <w:rsid w:val="001641FF"/>
    <w:rsid w:val="0016505D"/>
    <w:rsid w:val="00165934"/>
    <w:rsid w:val="001701CA"/>
    <w:rsid w:val="00171179"/>
    <w:rsid w:val="0017199C"/>
    <w:rsid w:val="001732DB"/>
    <w:rsid w:val="00173333"/>
    <w:rsid w:val="0017335F"/>
    <w:rsid w:val="0017407B"/>
    <w:rsid w:val="0017488F"/>
    <w:rsid w:val="0017541A"/>
    <w:rsid w:val="0017689A"/>
    <w:rsid w:val="00177176"/>
    <w:rsid w:val="00177243"/>
    <w:rsid w:val="00180DCA"/>
    <w:rsid w:val="00181131"/>
    <w:rsid w:val="001816A5"/>
    <w:rsid w:val="00182B4F"/>
    <w:rsid w:val="00184C6E"/>
    <w:rsid w:val="001866A2"/>
    <w:rsid w:val="00186CF1"/>
    <w:rsid w:val="00186D9F"/>
    <w:rsid w:val="00190488"/>
    <w:rsid w:val="001906D1"/>
    <w:rsid w:val="00190DC1"/>
    <w:rsid w:val="0019151D"/>
    <w:rsid w:val="00192C59"/>
    <w:rsid w:val="00192DBD"/>
    <w:rsid w:val="0019490B"/>
    <w:rsid w:val="00195A77"/>
    <w:rsid w:val="00196F17"/>
    <w:rsid w:val="00196FA3"/>
    <w:rsid w:val="00197564"/>
    <w:rsid w:val="00197F99"/>
    <w:rsid w:val="001A0063"/>
    <w:rsid w:val="001A07E9"/>
    <w:rsid w:val="001A0A6A"/>
    <w:rsid w:val="001A1924"/>
    <w:rsid w:val="001A22CD"/>
    <w:rsid w:val="001A2794"/>
    <w:rsid w:val="001A291B"/>
    <w:rsid w:val="001A3594"/>
    <w:rsid w:val="001A3AA0"/>
    <w:rsid w:val="001A3B3F"/>
    <w:rsid w:val="001A60C4"/>
    <w:rsid w:val="001A7920"/>
    <w:rsid w:val="001B1371"/>
    <w:rsid w:val="001B1AFB"/>
    <w:rsid w:val="001B1F15"/>
    <w:rsid w:val="001B5C19"/>
    <w:rsid w:val="001B74D6"/>
    <w:rsid w:val="001C1558"/>
    <w:rsid w:val="001C18DF"/>
    <w:rsid w:val="001C2864"/>
    <w:rsid w:val="001C3705"/>
    <w:rsid w:val="001C47BA"/>
    <w:rsid w:val="001C5757"/>
    <w:rsid w:val="001C5861"/>
    <w:rsid w:val="001C71C5"/>
    <w:rsid w:val="001C7F0D"/>
    <w:rsid w:val="001D0422"/>
    <w:rsid w:val="001D06B8"/>
    <w:rsid w:val="001D08F8"/>
    <w:rsid w:val="001D09B4"/>
    <w:rsid w:val="001D1537"/>
    <w:rsid w:val="001D1851"/>
    <w:rsid w:val="001D271B"/>
    <w:rsid w:val="001D2ADD"/>
    <w:rsid w:val="001D2B2B"/>
    <w:rsid w:val="001D3E16"/>
    <w:rsid w:val="001D448A"/>
    <w:rsid w:val="001D5B6A"/>
    <w:rsid w:val="001D7130"/>
    <w:rsid w:val="001D78CA"/>
    <w:rsid w:val="001D7F0C"/>
    <w:rsid w:val="001E12FC"/>
    <w:rsid w:val="001E29E1"/>
    <w:rsid w:val="001E378F"/>
    <w:rsid w:val="001E3A54"/>
    <w:rsid w:val="001E4042"/>
    <w:rsid w:val="001E4581"/>
    <w:rsid w:val="001E53C0"/>
    <w:rsid w:val="001E738F"/>
    <w:rsid w:val="001E742B"/>
    <w:rsid w:val="001F0C52"/>
    <w:rsid w:val="001F0D6F"/>
    <w:rsid w:val="001F132E"/>
    <w:rsid w:val="001F1EE2"/>
    <w:rsid w:val="001F2429"/>
    <w:rsid w:val="001F2988"/>
    <w:rsid w:val="001F38DA"/>
    <w:rsid w:val="001F4A6A"/>
    <w:rsid w:val="001F4B38"/>
    <w:rsid w:val="001F57E1"/>
    <w:rsid w:val="001F676E"/>
    <w:rsid w:val="00200649"/>
    <w:rsid w:val="00201651"/>
    <w:rsid w:val="00201C46"/>
    <w:rsid w:val="0020202F"/>
    <w:rsid w:val="00204D0D"/>
    <w:rsid w:val="00205E67"/>
    <w:rsid w:val="00207008"/>
    <w:rsid w:val="00207039"/>
    <w:rsid w:val="002075A0"/>
    <w:rsid w:val="00210AF4"/>
    <w:rsid w:val="00210D89"/>
    <w:rsid w:val="0021189F"/>
    <w:rsid w:val="002138C8"/>
    <w:rsid w:val="00213CD6"/>
    <w:rsid w:val="00215ADC"/>
    <w:rsid w:val="00220381"/>
    <w:rsid w:val="0022057E"/>
    <w:rsid w:val="00221122"/>
    <w:rsid w:val="002225C6"/>
    <w:rsid w:val="00225688"/>
    <w:rsid w:val="002266E7"/>
    <w:rsid w:val="00230333"/>
    <w:rsid w:val="00231D51"/>
    <w:rsid w:val="00232ABC"/>
    <w:rsid w:val="00233AEC"/>
    <w:rsid w:val="00233D57"/>
    <w:rsid w:val="00234BA0"/>
    <w:rsid w:val="00234CEA"/>
    <w:rsid w:val="00236B76"/>
    <w:rsid w:val="00237982"/>
    <w:rsid w:val="002408FE"/>
    <w:rsid w:val="00240E43"/>
    <w:rsid w:val="002418BE"/>
    <w:rsid w:val="00242490"/>
    <w:rsid w:val="00242DED"/>
    <w:rsid w:val="00244A20"/>
    <w:rsid w:val="002456CA"/>
    <w:rsid w:val="0024620D"/>
    <w:rsid w:val="0024630B"/>
    <w:rsid w:val="0024727D"/>
    <w:rsid w:val="00247F18"/>
    <w:rsid w:val="0025009F"/>
    <w:rsid w:val="00250700"/>
    <w:rsid w:val="00250B30"/>
    <w:rsid w:val="00250B59"/>
    <w:rsid w:val="00250F40"/>
    <w:rsid w:val="002526E7"/>
    <w:rsid w:val="0025488E"/>
    <w:rsid w:val="002561B5"/>
    <w:rsid w:val="00256C3A"/>
    <w:rsid w:val="002572B4"/>
    <w:rsid w:val="0025736F"/>
    <w:rsid w:val="00262C43"/>
    <w:rsid w:val="00263273"/>
    <w:rsid w:val="002635C8"/>
    <w:rsid w:val="00263746"/>
    <w:rsid w:val="00263E41"/>
    <w:rsid w:val="00264594"/>
    <w:rsid w:val="002649A1"/>
    <w:rsid w:val="002654DF"/>
    <w:rsid w:val="0026666F"/>
    <w:rsid w:val="002679E0"/>
    <w:rsid w:val="00267BAE"/>
    <w:rsid w:val="00271568"/>
    <w:rsid w:val="00272562"/>
    <w:rsid w:val="00275783"/>
    <w:rsid w:val="0027638B"/>
    <w:rsid w:val="0027648B"/>
    <w:rsid w:val="00276C91"/>
    <w:rsid w:val="00276FF4"/>
    <w:rsid w:val="00277FDB"/>
    <w:rsid w:val="00280FCD"/>
    <w:rsid w:val="00282640"/>
    <w:rsid w:val="002827F7"/>
    <w:rsid w:val="00284630"/>
    <w:rsid w:val="00285A28"/>
    <w:rsid w:val="00286141"/>
    <w:rsid w:val="0028633C"/>
    <w:rsid w:val="00286466"/>
    <w:rsid w:val="00287751"/>
    <w:rsid w:val="0029010B"/>
    <w:rsid w:val="0029011B"/>
    <w:rsid w:val="0029124A"/>
    <w:rsid w:val="00291261"/>
    <w:rsid w:val="0029133D"/>
    <w:rsid w:val="002918AB"/>
    <w:rsid w:val="002921DA"/>
    <w:rsid w:val="00293B1C"/>
    <w:rsid w:val="00294699"/>
    <w:rsid w:val="002957C7"/>
    <w:rsid w:val="0029641D"/>
    <w:rsid w:val="00296525"/>
    <w:rsid w:val="00296AA0"/>
    <w:rsid w:val="002973C6"/>
    <w:rsid w:val="00297B12"/>
    <w:rsid w:val="00297CA6"/>
    <w:rsid w:val="00297E64"/>
    <w:rsid w:val="002A3CCB"/>
    <w:rsid w:val="002A5428"/>
    <w:rsid w:val="002A54DA"/>
    <w:rsid w:val="002A5E14"/>
    <w:rsid w:val="002A76D9"/>
    <w:rsid w:val="002B03CF"/>
    <w:rsid w:val="002B1F5D"/>
    <w:rsid w:val="002B3A64"/>
    <w:rsid w:val="002B3E72"/>
    <w:rsid w:val="002B4251"/>
    <w:rsid w:val="002B54D3"/>
    <w:rsid w:val="002B584C"/>
    <w:rsid w:val="002C0B33"/>
    <w:rsid w:val="002C1636"/>
    <w:rsid w:val="002C35B5"/>
    <w:rsid w:val="002C370B"/>
    <w:rsid w:val="002C5584"/>
    <w:rsid w:val="002C5B48"/>
    <w:rsid w:val="002C5C6E"/>
    <w:rsid w:val="002C6CF5"/>
    <w:rsid w:val="002D02FB"/>
    <w:rsid w:val="002D0524"/>
    <w:rsid w:val="002D0CA2"/>
    <w:rsid w:val="002D1E85"/>
    <w:rsid w:val="002D3361"/>
    <w:rsid w:val="002D5BD9"/>
    <w:rsid w:val="002D62F4"/>
    <w:rsid w:val="002D7A74"/>
    <w:rsid w:val="002E3B8A"/>
    <w:rsid w:val="002E3C84"/>
    <w:rsid w:val="002E46EB"/>
    <w:rsid w:val="002E4CD3"/>
    <w:rsid w:val="002E58E0"/>
    <w:rsid w:val="002E6D47"/>
    <w:rsid w:val="002F1BE0"/>
    <w:rsid w:val="002F2317"/>
    <w:rsid w:val="002F2815"/>
    <w:rsid w:val="002F2A93"/>
    <w:rsid w:val="002F3300"/>
    <w:rsid w:val="002F583A"/>
    <w:rsid w:val="002F6BFF"/>
    <w:rsid w:val="002F6D23"/>
    <w:rsid w:val="002F6E64"/>
    <w:rsid w:val="002F754C"/>
    <w:rsid w:val="00300D93"/>
    <w:rsid w:val="003028D2"/>
    <w:rsid w:val="00302F53"/>
    <w:rsid w:val="003034F9"/>
    <w:rsid w:val="00303608"/>
    <w:rsid w:val="0030487F"/>
    <w:rsid w:val="00305F6A"/>
    <w:rsid w:val="00306025"/>
    <w:rsid w:val="0030673A"/>
    <w:rsid w:val="00306AA4"/>
    <w:rsid w:val="003103DE"/>
    <w:rsid w:val="00310779"/>
    <w:rsid w:val="00310B47"/>
    <w:rsid w:val="003119EC"/>
    <w:rsid w:val="00313887"/>
    <w:rsid w:val="00313A26"/>
    <w:rsid w:val="003140DA"/>
    <w:rsid w:val="0031590E"/>
    <w:rsid w:val="003204F0"/>
    <w:rsid w:val="0032106E"/>
    <w:rsid w:val="00321C2A"/>
    <w:rsid w:val="00321CA9"/>
    <w:rsid w:val="00321F94"/>
    <w:rsid w:val="0032388A"/>
    <w:rsid w:val="00324BE0"/>
    <w:rsid w:val="00325B70"/>
    <w:rsid w:val="00325BCF"/>
    <w:rsid w:val="003266A7"/>
    <w:rsid w:val="0032763C"/>
    <w:rsid w:val="003313FE"/>
    <w:rsid w:val="00333863"/>
    <w:rsid w:val="00335A84"/>
    <w:rsid w:val="00337B8E"/>
    <w:rsid w:val="00342AF8"/>
    <w:rsid w:val="00342C00"/>
    <w:rsid w:val="00343090"/>
    <w:rsid w:val="003438E1"/>
    <w:rsid w:val="00345028"/>
    <w:rsid w:val="003454B5"/>
    <w:rsid w:val="003473F4"/>
    <w:rsid w:val="00350B2F"/>
    <w:rsid w:val="003539F4"/>
    <w:rsid w:val="00354AB2"/>
    <w:rsid w:val="00355890"/>
    <w:rsid w:val="00355C99"/>
    <w:rsid w:val="00356B00"/>
    <w:rsid w:val="003602D3"/>
    <w:rsid w:val="00361D3F"/>
    <w:rsid w:val="00363374"/>
    <w:rsid w:val="003640A9"/>
    <w:rsid w:val="0036435C"/>
    <w:rsid w:val="0036481C"/>
    <w:rsid w:val="0036582E"/>
    <w:rsid w:val="00370F07"/>
    <w:rsid w:val="00374140"/>
    <w:rsid w:val="00375211"/>
    <w:rsid w:val="00376A22"/>
    <w:rsid w:val="0038024E"/>
    <w:rsid w:val="00380491"/>
    <w:rsid w:val="00382C71"/>
    <w:rsid w:val="00385AB4"/>
    <w:rsid w:val="0038650C"/>
    <w:rsid w:val="0039075E"/>
    <w:rsid w:val="0039086E"/>
    <w:rsid w:val="00391324"/>
    <w:rsid w:val="003929E1"/>
    <w:rsid w:val="003935F0"/>
    <w:rsid w:val="00393F1C"/>
    <w:rsid w:val="00394605"/>
    <w:rsid w:val="003956C6"/>
    <w:rsid w:val="0039642C"/>
    <w:rsid w:val="00396759"/>
    <w:rsid w:val="00396F04"/>
    <w:rsid w:val="00396F10"/>
    <w:rsid w:val="003A22BC"/>
    <w:rsid w:val="003A3386"/>
    <w:rsid w:val="003A3504"/>
    <w:rsid w:val="003A67B6"/>
    <w:rsid w:val="003A6AB2"/>
    <w:rsid w:val="003A6BF3"/>
    <w:rsid w:val="003A6E09"/>
    <w:rsid w:val="003A71BF"/>
    <w:rsid w:val="003A7209"/>
    <w:rsid w:val="003A75BF"/>
    <w:rsid w:val="003B059C"/>
    <w:rsid w:val="003B1A24"/>
    <w:rsid w:val="003B2AFC"/>
    <w:rsid w:val="003B3338"/>
    <w:rsid w:val="003B3375"/>
    <w:rsid w:val="003B38EB"/>
    <w:rsid w:val="003B506C"/>
    <w:rsid w:val="003B50EF"/>
    <w:rsid w:val="003B58C0"/>
    <w:rsid w:val="003B62C4"/>
    <w:rsid w:val="003B62EA"/>
    <w:rsid w:val="003B6840"/>
    <w:rsid w:val="003B7019"/>
    <w:rsid w:val="003B71AF"/>
    <w:rsid w:val="003C1059"/>
    <w:rsid w:val="003C2431"/>
    <w:rsid w:val="003C257E"/>
    <w:rsid w:val="003C2C1D"/>
    <w:rsid w:val="003C3DCF"/>
    <w:rsid w:val="003C570D"/>
    <w:rsid w:val="003C5F88"/>
    <w:rsid w:val="003C6143"/>
    <w:rsid w:val="003C6A24"/>
    <w:rsid w:val="003C714F"/>
    <w:rsid w:val="003C724A"/>
    <w:rsid w:val="003C7CFA"/>
    <w:rsid w:val="003D16D3"/>
    <w:rsid w:val="003D2635"/>
    <w:rsid w:val="003D371B"/>
    <w:rsid w:val="003D3E3C"/>
    <w:rsid w:val="003D48E7"/>
    <w:rsid w:val="003E0186"/>
    <w:rsid w:val="003E0420"/>
    <w:rsid w:val="003E1C94"/>
    <w:rsid w:val="003E1D35"/>
    <w:rsid w:val="003E56FD"/>
    <w:rsid w:val="003E6A23"/>
    <w:rsid w:val="003F175C"/>
    <w:rsid w:val="003F36F9"/>
    <w:rsid w:val="003F38DF"/>
    <w:rsid w:val="003F3953"/>
    <w:rsid w:val="003F3B23"/>
    <w:rsid w:val="003F4630"/>
    <w:rsid w:val="003F53B0"/>
    <w:rsid w:val="003F5ED9"/>
    <w:rsid w:val="003F7D6C"/>
    <w:rsid w:val="00400626"/>
    <w:rsid w:val="00401F8D"/>
    <w:rsid w:val="0040467C"/>
    <w:rsid w:val="00405E0F"/>
    <w:rsid w:val="00407C3F"/>
    <w:rsid w:val="004105B5"/>
    <w:rsid w:val="004113A5"/>
    <w:rsid w:val="0041185B"/>
    <w:rsid w:val="00411892"/>
    <w:rsid w:val="004139B9"/>
    <w:rsid w:val="004143CB"/>
    <w:rsid w:val="00414ECD"/>
    <w:rsid w:val="00416A42"/>
    <w:rsid w:val="00416C57"/>
    <w:rsid w:val="0041775C"/>
    <w:rsid w:val="004178EB"/>
    <w:rsid w:val="0042176A"/>
    <w:rsid w:val="004219DD"/>
    <w:rsid w:val="00421ED7"/>
    <w:rsid w:val="004255CA"/>
    <w:rsid w:val="00425E18"/>
    <w:rsid w:val="004261CD"/>
    <w:rsid w:val="00426EC9"/>
    <w:rsid w:val="00427749"/>
    <w:rsid w:val="004307E3"/>
    <w:rsid w:val="004324BE"/>
    <w:rsid w:val="0043323C"/>
    <w:rsid w:val="00436B9A"/>
    <w:rsid w:val="00436C0E"/>
    <w:rsid w:val="00440711"/>
    <w:rsid w:val="00441C13"/>
    <w:rsid w:val="00443135"/>
    <w:rsid w:val="0044602E"/>
    <w:rsid w:val="00446770"/>
    <w:rsid w:val="004476FC"/>
    <w:rsid w:val="00450BBF"/>
    <w:rsid w:val="00451A18"/>
    <w:rsid w:val="00452FE8"/>
    <w:rsid w:val="00454064"/>
    <w:rsid w:val="00454F7C"/>
    <w:rsid w:val="00455C6D"/>
    <w:rsid w:val="0045659C"/>
    <w:rsid w:val="00456BE2"/>
    <w:rsid w:val="0046118F"/>
    <w:rsid w:val="00462708"/>
    <w:rsid w:val="0046289F"/>
    <w:rsid w:val="0046315C"/>
    <w:rsid w:val="00463BF0"/>
    <w:rsid w:val="00464542"/>
    <w:rsid w:val="0046616A"/>
    <w:rsid w:val="00467165"/>
    <w:rsid w:val="0046755D"/>
    <w:rsid w:val="004678C0"/>
    <w:rsid w:val="004705B4"/>
    <w:rsid w:val="00470F4B"/>
    <w:rsid w:val="00473A79"/>
    <w:rsid w:val="004740F9"/>
    <w:rsid w:val="004741BE"/>
    <w:rsid w:val="004747FE"/>
    <w:rsid w:val="00475F7B"/>
    <w:rsid w:val="00476B52"/>
    <w:rsid w:val="004773C2"/>
    <w:rsid w:val="00481A23"/>
    <w:rsid w:val="00481EC3"/>
    <w:rsid w:val="00482D28"/>
    <w:rsid w:val="00483231"/>
    <w:rsid w:val="00483DEC"/>
    <w:rsid w:val="00484D42"/>
    <w:rsid w:val="00485F90"/>
    <w:rsid w:val="00486868"/>
    <w:rsid w:val="00490673"/>
    <w:rsid w:val="004906BA"/>
    <w:rsid w:val="004909EB"/>
    <w:rsid w:val="0049163B"/>
    <w:rsid w:val="00491F5B"/>
    <w:rsid w:val="0049305F"/>
    <w:rsid w:val="0049334E"/>
    <w:rsid w:val="00494277"/>
    <w:rsid w:val="00495189"/>
    <w:rsid w:val="00495E7E"/>
    <w:rsid w:val="00495F4E"/>
    <w:rsid w:val="00496266"/>
    <w:rsid w:val="0049775E"/>
    <w:rsid w:val="004979BD"/>
    <w:rsid w:val="00497A46"/>
    <w:rsid w:val="004A1FFC"/>
    <w:rsid w:val="004A27A1"/>
    <w:rsid w:val="004A3347"/>
    <w:rsid w:val="004A3647"/>
    <w:rsid w:val="004A3B47"/>
    <w:rsid w:val="004A4CBC"/>
    <w:rsid w:val="004A6227"/>
    <w:rsid w:val="004A6FD9"/>
    <w:rsid w:val="004A7FBE"/>
    <w:rsid w:val="004B0F85"/>
    <w:rsid w:val="004B2655"/>
    <w:rsid w:val="004B46BF"/>
    <w:rsid w:val="004B6F8C"/>
    <w:rsid w:val="004C015A"/>
    <w:rsid w:val="004C0948"/>
    <w:rsid w:val="004C0D1E"/>
    <w:rsid w:val="004C1949"/>
    <w:rsid w:val="004C1CA2"/>
    <w:rsid w:val="004C1D7E"/>
    <w:rsid w:val="004C21CB"/>
    <w:rsid w:val="004C251E"/>
    <w:rsid w:val="004C354C"/>
    <w:rsid w:val="004C46F2"/>
    <w:rsid w:val="004C4988"/>
    <w:rsid w:val="004C5958"/>
    <w:rsid w:val="004C71E4"/>
    <w:rsid w:val="004D026C"/>
    <w:rsid w:val="004D0CCC"/>
    <w:rsid w:val="004D0F66"/>
    <w:rsid w:val="004D2763"/>
    <w:rsid w:val="004D45E9"/>
    <w:rsid w:val="004D608E"/>
    <w:rsid w:val="004E23EC"/>
    <w:rsid w:val="004E2867"/>
    <w:rsid w:val="004E388F"/>
    <w:rsid w:val="004E4BCF"/>
    <w:rsid w:val="004E6CA8"/>
    <w:rsid w:val="004F159D"/>
    <w:rsid w:val="004F2D8F"/>
    <w:rsid w:val="004F34BD"/>
    <w:rsid w:val="004F606F"/>
    <w:rsid w:val="004F62B0"/>
    <w:rsid w:val="004F7B20"/>
    <w:rsid w:val="005008B8"/>
    <w:rsid w:val="0050090A"/>
    <w:rsid w:val="00500EED"/>
    <w:rsid w:val="00501CB2"/>
    <w:rsid w:val="00501F09"/>
    <w:rsid w:val="00503A7F"/>
    <w:rsid w:val="00503FE2"/>
    <w:rsid w:val="00505507"/>
    <w:rsid w:val="00505C8A"/>
    <w:rsid w:val="00505CC1"/>
    <w:rsid w:val="00507241"/>
    <w:rsid w:val="0051001A"/>
    <w:rsid w:val="00510268"/>
    <w:rsid w:val="00510E9A"/>
    <w:rsid w:val="00511CEE"/>
    <w:rsid w:val="00511EC1"/>
    <w:rsid w:val="005121B4"/>
    <w:rsid w:val="00513AF4"/>
    <w:rsid w:val="0051449D"/>
    <w:rsid w:val="00515306"/>
    <w:rsid w:val="00515D6C"/>
    <w:rsid w:val="00516371"/>
    <w:rsid w:val="00516E56"/>
    <w:rsid w:val="00520601"/>
    <w:rsid w:val="00520668"/>
    <w:rsid w:val="0052307A"/>
    <w:rsid w:val="00526E2E"/>
    <w:rsid w:val="00526E4C"/>
    <w:rsid w:val="00527D16"/>
    <w:rsid w:val="00530359"/>
    <w:rsid w:val="00531171"/>
    <w:rsid w:val="00532386"/>
    <w:rsid w:val="00532468"/>
    <w:rsid w:val="0053395A"/>
    <w:rsid w:val="005341C4"/>
    <w:rsid w:val="00535A0A"/>
    <w:rsid w:val="00535A33"/>
    <w:rsid w:val="005374BE"/>
    <w:rsid w:val="005400BD"/>
    <w:rsid w:val="005401F6"/>
    <w:rsid w:val="00540EC1"/>
    <w:rsid w:val="00542FDD"/>
    <w:rsid w:val="00544B69"/>
    <w:rsid w:val="00546E71"/>
    <w:rsid w:val="00547A26"/>
    <w:rsid w:val="00547B27"/>
    <w:rsid w:val="005508C9"/>
    <w:rsid w:val="00552C5E"/>
    <w:rsid w:val="0055312A"/>
    <w:rsid w:val="0055372E"/>
    <w:rsid w:val="005537B4"/>
    <w:rsid w:val="00553DE3"/>
    <w:rsid w:val="00553F4E"/>
    <w:rsid w:val="00554988"/>
    <w:rsid w:val="00555D04"/>
    <w:rsid w:val="00555E7B"/>
    <w:rsid w:val="00556E81"/>
    <w:rsid w:val="005652DC"/>
    <w:rsid w:val="00565F5A"/>
    <w:rsid w:val="00566370"/>
    <w:rsid w:val="00566B48"/>
    <w:rsid w:val="0057013A"/>
    <w:rsid w:val="005701FE"/>
    <w:rsid w:val="00570FA7"/>
    <w:rsid w:val="0057184E"/>
    <w:rsid w:val="00572AB8"/>
    <w:rsid w:val="00575A58"/>
    <w:rsid w:val="005809FD"/>
    <w:rsid w:val="0058102B"/>
    <w:rsid w:val="00581FD2"/>
    <w:rsid w:val="00582682"/>
    <w:rsid w:val="00584699"/>
    <w:rsid w:val="00585447"/>
    <w:rsid w:val="00586D22"/>
    <w:rsid w:val="00587259"/>
    <w:rsid w:val="0058734C"/>
    <w:rsid w:val="00587635"/>
    <w:rsid w:val="00590115"/>
    <w:rsid w:val="0059161F"/>
    <w:rsid w:val="00591A81"/>
    <w:rsid w:val="00591D43"/>
    <w:rsid w:val="00592766"/>
    <w:rsid w:val="0059465B"/>
    <w:rsid w:val="00595967"/>
    <w:rsid w:val="005963DD"/>
    <w:rsid w:val="00596C8C"/>
    <w:rsid w:val="0059702E"/>
    <w:rsid w:val="00597AF4"/>
    <w:rsid w:val="005A0095"/>
    <w:rsid w:val="005A21B8"/>
    <w:rsid w:val="005A2416"/>
    <w:rsid w:val="005A2E8A"/>
    <w:rsid w:val="005A44C5"/>
    <w:rsid w:val="005A7379"/>
    <w:rsid w:val="005A7FBD"/>
    <w:rsid w:val="005B07E5"/>
    <w:rsid w:val="005B0B1A"/>
    <w:rsid w:val="005B119F"/>
    <w:rsid w:val="005B1F8E"/>
    <w:rsid w:val="005B2D37"/>
    <w:rsid w:val="005B2F79"/>
    <w:rsid w:val="005B3351"/>
    <w:rsid w:val="005C1444"/>
    <w:rsid w:val="005C1CFF"/>
    <w:rsid w:val="005C21E3"/>
    <w:rsid w:val="005C5A96"/>
    <w:rsid w:val="005C5CD8"/>
    <w:rsid w:val="005C733C"/>
    <w:rsid w:val="005C7427"/>
    <w:rsid w:val="005D0980"/>
    <w:rsid w:val="005D1130"/>
    <w:rsid w:val="005D1378"/>
    <w:rsid w:val="005D1889"/>
    <w:rsid w:val="005D4516"/>
    <w:rsid w:val="005D4D23"/>
    <w:rsid w:val="005D6C98"/>
    <w:rsid w:val="005E139D"/>
    <w:rsid w:val="005E207E"/>
    <w:rsid w:val="005E26A4"/>
    <w:rsid w:val="005E29E3"/>
    <w:rsid w:val="005E38CF"/>
    <w:rsid w:val="005E4788"/>
    <w:rsid w:val="005E483F"/>
    <w:rsid w:val="005E4C84"/>
    <w:rsid w:val="005E6579"/>
    <w:rsid w:val="005E6F27"/>
    <w:rsid w:val="005F0E6A"/>
    <w:rsid w:val="005F2F67"/>
    <w:rsid w:val="005F3693"/>
    <w:rsid w:val="005F37EE"/>
    <w:rsid w:val="005F48B5"/>
    <w:rsid w:val="005F729A"/>
    <w:rsid w:val="006004A4"/>
    <w:rsid w:val="0060291F"/>
    <w:rsid w:val="00603DE8"/>
    <w:rsid w:val="00603DEC"/>
    <w:rsid w:val="00604C40"/>
    <w:rsid w:val="00606EB8"/>
    <w:rsid w:val="00611E1E"/>
    <w:rsid w:val="0061217B"/>
    <w:rsid w:val="006139E2"/>
    <w:rsid w:val="006140AB"/>
    <w:rsid w:val="00614999"/>
    <w:rsid w:val="00614DE0"/>
    <w:rsid w:val="00615B89"/>
    <w:rsid w:val="00615E0D"/>
    <w:rsid w:val="00621CB4"/>
    <w:rsid w:val="0062224C"/>
    <w:rsid w:val="00622F0D"/>
    <w:rsid w:val="00623140"/>
    <w:rsid w:val="00624F4B"/>
    <w:rsid w:val="00625814"/>
    <w:rsid w:val="00625C62"/>
    <w:rsid w:val="006260D4"/>
    <w:rsid w:val="006314FE"/>
    <w:rsid w:val="00631791"/>
    <w:rsid w:val="00632A75"/>
    <w:rsid w:val="00633C27"/>
    <w:rsid w:val="006344D8"/>
    <w:rsid w:val="0063609E"/>
    <w:rsid w:val="006367F4"/>
    <w:rsid w:val="00640AEE"/>
    <w:rsid w:val="00641895"/>
    <w:rsid w:val="00641E95"/>
    <w:rsid w:val="0064277A"/>
    <w:rsid w:val="006430BB"/>
    <w:rsid w:val="006434F6"/>
    <w:rsid w:val="00645508"/>
    <w:rsid w:val="00650080"/>
    <w:rsid w:val="00650C72"/>
    <w:rsid w:val="006510CF"/>
    <w:rsid w:val="00651C0A"/>
    <w:rsid w:val="00652E71"/>
    <w:rsid w:val="00652E9A"/>
    <w:rsid w:val="00652F30"/>
    <w:rsid w:val="00654670"/>
    <w:rsid w:val="00654B1A"/>
    <w:rsid w:val="00655B12"/>
    <w:rsid w:val="006571F3"/>
    <w:rsid w:val="00657644"/>
    <w:rsid w:val="00657CBE"/>
    <w:rsid w:val="00660278"/>
    <w:rsid w:val="006616C5"/>
    <w:rsid w:val="006644C9"/>
    <w:rsid w:val="0066598D"/>
    <w:rsid w:val="00665F35"/>
    <w:rsid w:val="006660BB"/>
    <w:rsid w:val="00666AB1"/>
    <w:rsid w:val="00667288"/>
    <w:rsid w:val="006709CE"/>
    <w:rsid w:val="00673E44"/>
    <w:rsid w:val="00675870"/>
    <w:rsid w:val="0067649A"/>
    <w:rsid w:val="006770A0"/>
    <w:rsid w:val="00677668"/>
    <w:rsid w:val="00682254"/>
    <w:rsid w:val="006830FA"/>
    <w:rsid w:val="00683D99"/>
    <w:rsid w:val="00685512"/>
    <w:rsid w:val="00685B5E"/>
    <w:rsid w:val="006865B3"/>
    <w:rsid w:val="006873A0"/>
    <w:rsid w:val="00687BD9"/>
    <w:rsid w:val="0069117E"/>
    <w:rsid w:val="0069276D"/>
    <w:rsid w:val="00694377"/>
    <w:rsid w:val="00694466"/>
    <w:rsid w:val="00694D01"/>
    <w:rsid w:val="006950ED"/>
    <w:rsid w:val="00697473"/>
    <w:rsid w:val="00697B87"/>
    <w:rsid w:val="006A03A5"/>
    <w:rsid w:val="006A2A7D"/>
    <w:rsid w:val="006A436C"/>
    <w:rsid w:val="006B14AE"/>
    <w:rsid w:val="006B338A"/>
    <w:rsid w:val="006B3D8D"/>
    <w:rsid w:val="006B47D3"/>
    <w:rsid w:val="006B4D99"/>
    <w:rsid w:val="006B674D"/>
    <w:rsid w:val="006B70E8"/>
    <w:rsid w:val="006C104F"/>
    <w:rsid w:val="006C201C"/>
    <w:rsid w:val="006C2A29"/>
    <w:rsid w:val="006C38AF"/>
    <w:rsid w:val="006C38FB"/>
    <w:rsid w:val="006C3E8E"/>
    <w:rsid w:val="006C4579"/>
    <w:rsid w:val="006C59C7"/>
    <w:rsid w:val="006C6527"/>
    <w:rsid w:val="006C7580"/>
    <w:rsid w:val="006C781E"/>
    <w:rsid w:val="006C7ED7"/>
    <w:rsid w:val="006D08EE"/>
    <w:rsid w:val="006D46C6"/>
    <w:rsid w:val="006D4748"/>
    <w:rsid w:val="006D583B"/>
    <w:rsid w:val="006D5F68"/>
    <w:rsid w:val="006D621D"/>
    <w:rsid w:val="006D656A"/>
    <w:rsid w:val="006D6D65"/>
    <w:rsid w:val="006D760C"/>
    <w:rsid w:val="006D7CA1"/>
    <w:rsid w:val="006E13E6"/>
    <w:rsid w:val="006E18F8"/>
    <w:rsid w:val="006E22E4"/>
    <w:rsid w:val="006E4DAC"/>
    <w:rsid w:val="006F0895"/>
    <w:rsid w:val="006F133D"/>
    <w:rsid w:val="006F226D"/>
    <w:rsid w:val="006F2707"/>
    <w:rsid w:val="006F294D"/>
    <w:rsid w:val="006F3FCD"/>
    <w:rsid w:val="006F4D2F"/>
    <w:rsid w:val="006F5C60"/>
    <w:rsid w:val="006F6047"/>
    <w:rsid w:val="006F677F"/>
    <w:rsid w:val="006F6CF7"/>
    <w:rsid w:val="006F7C87"/>
    <w:rsid w:val="007023C3"/>
    <w:rsid w:val="00702504"/>
    <w:rsid w:val="00703206"/>
    <w:rsid w:val="0070335A"/>
    <w:rsid w:val="00704B4F"/>
    <w:rsid w:val="007065DD"/>
    <w:rsid w:val="0071287A"/>
    <w:rsid w:val="007131F0"/>
    <w:rsid w:val="00714F99"/>
    <w:rsid w:val="00715D42"/>
    <w:rsid w:val="00716811"/>
    <w:rsid w:val="00722326"/>
    <w:rsid w:val="007227BB"/>
    <w:rsid w:val="00722B5D"/>
    <w:rsid w:val="00723BCF"/>
    <w:rsid w:val="007245CB"/>
    <w:rsid w:val="00724CD9"/>
    <w:rsid w:val="007315BE"/>
    <w:rsid w:val="0073305A"/>
    <w:rsid w:val="00733354"/>
    <w:rsid w:val="00733A88"/>
    <w:rsid w:val="00733C97"/>
    <w:rsid w:val="007355DA"/>
    <w:rsid w:val="007400C4"/>
    <w:rsid w:val="0074625D"/>
    <w:rsid w:val="007473D3"/>
    <w:rsid w:val="007531D1"/>
    <w:rsid w:val="00753D35"/>
    <w:rsid w:val="007547F9"/>
    <w:rsid w:val="0075689A"/>
    <w:rsid w:val="00756C91"/>
    <w:rsid w:val="00757392"/>
    <w:rsid w:val="00760811"/>
    <w:rsid w:val="00762457"/>
    <w:rsid w:val="007624C6"/>
    <w:rsid w:val="00762BAA"/>
    <w:rsid w:val="00763A2F"/>
    <w:rsid w:val="0076425A"/>
    <w:rsid w:val="007650D0"/>
    <w:rsid w:val="007659D2"/>
    <w:rsid w:val="007669B4"/>
    <w:rsid w:val="00766C4C"/>
    <w:rsid w:val="00767286"/>
    <w:rsid w:val="00767380"/>
    <w:rsid w:val="0077060E"/>
    <w:rsid w:val="00770769"/>
    <w:rsid w:val="007711DD"/>
    <w:rsid w:val="00771EE4"/>
    <w:rsid w:val="00773472"/>
    <w:rsid w:val="00773753"/>
    <w:rsid w:val="00774007"/>
    <w:rsid w:val="007754FD"/>
    <w:rsid w:val="007805C1"/>
    <w:rsid w:val="0078070E"/>
    <w:rsid w:val="0078230F"/>
    <w:rsid w:val="00782B6E"/>
    <w:rsid w:val="00783360"/>
    <w:rsid w:val="007849FB"/>
    <w:rsid w:val="007852E4"/>
    <w:rsid w:val="007854E1"/>
    <w:rsid w:val="0078676E"/>
    <w:rsid w:val="00786B9B"/>
    <w:rsid w:val="007873EA"/>
    <w:rsid w:val="00790BE0"/>
    <w:rsid w:val="00791047"/>
    <w:rsid w:val="00791624"/>
    <w:rsid w:val="007918CF"/>
    <w:rsid w:val="0079359E"/>
    <w:rsid w:val="00794107"/>
    <w:rsid w:val="00795275"/>
    <w:rsid w:val="00795832"/>
    <w:rsid w:val="00797367"/>
    <w:rsid w:val="007A00FF"/>
    <w:rsid w:val="007A0E63"/>
    <w:rsid w:val="007A216D"/>
    <w:rsid w:val="007A4104"/>
    <w:rsid w:val="007A4D29"/>
    <w:rsid w:val="007A6350"/>
    <w:rsid w:val="007A687A"/>
    <w:rsid w:val="007A6AA2"/>
    <w:rsid w:val="007A6D6A"/>
    <w:rsid w:val="007A754E"/>
    <w:rsid w:val="007A75FB"/>
    <w:rsid w:val="007B031F"/>
    <w:rsid w:val="007B07E3"/>
    <w:rsid w:val="007B22AC"/>
    <w:rsid w:val="007B3873"/>
    <w:rsid w:val="007B3D0A"/>
    <w:rsid w:val="007B3FC5"/>
    <w:rsid w:val="007B5249"/>
    <w:rsid w:val="007B683D"/>
    <w:rsid w:val="007B6EBD"/>
    <w:rsid w:val="007C0B7E"/>
    <w:rsid w:val="007C152D"/>
    <w:rsid w:val="007C1AF0"/>
    <w:rsid w:val="007C2110"/>
    <w:rsid w:val="007C2C75"/>
    <w:rsid w:val="007C3F47"/>
    <w:rsid w:val="007C4223"/>
    <w:rsid w:val="007C4852"/>
    <w:rsid w:val="007C4A29"/>
    <w:rsid w:val="007D0522"/>
    <w:rsid w:val="007D1B61"/>
    <w:rsid w:val="007D4F13"/>
    <w:rsid w:val="007D5BE5"/>
    <w:rsid w:val="007D748C"/>
    <w:rsid w:val="007E1202"/>
    <w:rsid w:val="007E5D84"/>
    <w:rsid w:val="007E63EC"/>
    <w:rsid w:val="007E6B44"/>
    <w:rsid w:val="007F3B02"/>
    <w:rsid w:val="007F4719"/>
    <w:rsid w:val="007F4EB1"/>
    <w:rsid w:val="007F545B"/>
    <w:rsid w:val="007F6332"/>
    <w:rsid w:val="007F6705"/>
    <w:rsid w:val="007F7667"/>
    <w:rsid w:val="007F7CFD"/>
    <w:rsid w:val="00800837"/>
    <w:rsid w:val="00802BC5"/>
    <w:rsid w:val="0080442A"/>
    <w:rsid w:val="00804B04"/>
    <w:rsid w:val="008067A1"/>
    <w:rsid w:val="00807F98"/>
    <w:rsid w:val="0081091D"/>
    <w:rsid w:val="00812EB3"/>
    <w:rsid w:val="00813031"/>
    <w:rsid w:val="00813BFE"/>
    <w:rsid w:val="00813D66"/>
    <w:rsid w:val="00814C2C"/>
    <w:rsid w:val="008157DF"/>
    <w:rsid w:val="008167C9"/>
    <w:rsid w:val="0082002C"/>
    <w:rsid w:val="0082444C"/>
    <w:rsid w:val="008246F8"/>
    <w:rsid w:val="008258E8"/>
    <w:rsid w:val="008268BF"/>
    <w:rsid w:val="00826F34"/>
    <w:rsid w:val="008274DF"/>
    <w:rsid w:val="00827CA9"/>
    <w:rsid w:val="00832128"/>
    <w:rsid w:val="00832370"/>
    <w:rsid w:val="0083428D"/>
    <w:rsid w:val="00834762"/>
    <w:rsid w:val="00834DB2"/>
    <w:rsid w:val="00834EE8"/>
    <w:rsid w:val="0083569C"/>
    <w:rsid w:val="00836696"/>
    <w:rsid w:val="00836D9B"/>
    <w:rsid w:val="0083779C"/>
    <w:rsid w:val="008378D1"/>
    <w:rsid w:val="00841229"/>
    <w:rsid w:val="00843A33"/>
    <w:rsid w:val="00846DF8"/>
    <w:rsid w:val="0085004F"/>
    <w:rsid w:val="00850C9B"/>
    <w:rsid w:val="00851896"/>
    <w:rsid w:val="00851A4B"/>
    <w:rsid w:val="00854375"/>
    <w:rsid w:val="0085447E"/>
    <w:rsid w:val="00854C55"/>
    <w:rsid w:val="00854E3F"/>
    <w:rsid w:val="008553D8"/>
    <w:rsid w:val="0085599F"/>
    <w:rsid w:val="00856425"/>
    <w:rsid w:val="00856DE8"/>
    <w:rsid w:val="00856FA5"/>
    <w:rsid w:val="00857CDF"/>
    <w:rsid w:val="0086036D"/>
    <w:rsid w:val="00861F28"/>
    <w:rsid w:val="008627B5"/>
    <w:rsid w:val="00863537"/>
    <w:rsid w:val="00864CDE"/>
    <w:rsid w:val="0086562B"/>
    <w:rsid w:val="00865773"/>
    <w:rsid w:val="0086588A"/>
    <w:rsid w:val="0086688C"/>
    <w:rsid w:val="00867653"/>
    <w:rsid w:val="00870127"/>
    <w:rsid w:val="0087114A"/>
    <w:rsid w:val="0087253E"/>
    <w:rsid w:val="00874E02"/>
    <w:rsid w:val="00875559"/>
    <w:rsid w:val="00875CD5"/>
    <w:rsid w:val="00876FB6"/>
    <w:rsid w:val="008804C5"/>
    <w:rsid w:val="0088061B"/>
    <w:rsid w:val="0088079F"/>
    <w:rsid w:val="00880A48"/>
    <w:rsid w:val="00881FBE"/>
    <w:rsid w:val="00882846"/>
    <w:rsid w:val="00883054"/>
    <w:rsid w:val="00883B09"/>
    <w:rsid w:val="008843AE"/>
    <w:rsid w:val="008851DB"/>
    <w:rsid w:val="00891710"/>
    <w:rsid w:val="00892C6E"/>
    <w:rsid w:val="00896648"/>
    <w:rsid w:val="00897038"/>
    <w:rsid w:val="008973C3"/>
    <w:rsid w:val="00897B35"/>
    <w:rsid w:val="00897CFB"/>
    <w:rsid w:val="00897ECE"/>
    <w:rsid w:val="008A0E95"/>
    <w:rsid w:val="008A13D2"/>
    <w:rsid w:val="008A1649"/>
    <w:rsid w:val="008A4AF7"/>
    <w:rsid w:val="008A563B"/>
    <w:rsid w:val="008A6BFF"/>
    <w:rsid w:val="008A72E5"/>
    <w:rsid w:val="008A7A55"/>
    <w:rsid w:val="008B0C5B"/>
    <w:rsid w:val="008B1A97"/>
    <w:rsid w:val="008B1E86"/>
    <w:rsid w:val="008B2735"/>
    <w:rsid w:val="008B34B1"/>
    <w:rsid w:val="008B4D5D"/>
    <w:rsid w:val="008B5579"/>
    <w:rsid w:val="008B5DCD"/>
    <w:rsid w:val="008B5F26"/>
    <w:rsid w:val="008C3940"/>
    <w:rsid w:val="008C451A"/>
    <w:rsid w:val="008C5048"/>
    <w:rsid w:val="008C53DA"/>
    <w:rsid w:val="008C5426"/>
    <w:rsid w:val="008C721B"/>
    <w:rsid w:val="008C7D4D"/>
    <w:rsid w:val="008D04BA"/>
    <w:rsid w:val="008D1498"/>
    <w:rsid w:val="008D165A"/>
    <w:rsid w:val="008D1C11"/>
    <w:rsid w:val="008D2E97"/>
    <w:rsid w:val="008D55DA"/>
    <w:rsid w:val="008D7990"/>
    <w:rsid w:val="008D79FD"/>
    <w:rsid w:val="008E094D"/>
    <w:rsid w:val="008E165C"/>
    <w:rsid w:val="008E3473"/>
    <w:rsid w:val="008E767A"/>
    <w:rsid w:val="008E7742"/>
    <w:rsid w:val="008E77B3"/>
    <w:rsid w:val="008F3CF4"/>
    <w:rsid w:val="008F440C"/>
    <w:rsid w:val="008F496C"/>
    <w:rsid w:val="008F5337"/>
    <w:rsid w:val="008F6D1B"/>
    <w:rsid w:val="008F729D"/>
    <w:rsid w:val="008F7D45"/>
    <w:rsid w:val="009002E0"/>
    <w:rsid w:val="00900597"/>
    <w:rsid w:val="00901000"/>
    <w:rsid w:val="00901EC2"/>
    <w:rsid w:val="00902004"/>
    <w:rsid w:val="009024AF"/>
    <w:rsid w:val="009027BE"/>
    <w:rsid w:val="009028DD"/>
    <w:rsid w:val="009052F8"/>
    <w:rsid w:val="00907477"/>
    <w:rsid w:val="0091073B"/>
    <w:rsid w:val="009107AF"/>
    <w:rsid w:val="00912AD3"/>
    <w:rsid w:val="00915D14"/>
    <w:rsid w:val="009168F2"/>
    <w:rsid w:val="00920196"/>
    <w:rsid w:val="009203B7"/>
    <w:rsid w:val="0092073A"/>
    <w:rsid w:val="00921FEE"/>
    <w:rsid w:val="00923C30"/>
    <w:rsid w:val="0092423F"/>
    <w:rsid w:val="00925542"/>
    <w:rsid w:val="0092587E"/>
    <w:rsid w:val="00926FAE"/>
    <w:rsid w:val="00927F6A"/>
    <w:rsid w:val="00931CDA"/>
    <w:rsid w:val="0093229E"/>
    <w:rsid w:val="00934712"/>
    <w:rsid w:val="00934FC7"/>
    <w:rsid w:val="00936462"/>
    <w:rsid w:val="00940460"/>
    <w:rsid w:val="00940B14"/>
    <w:rsid w:val="00941129"/>
    <w:rsid w:val="009436DB"/>
    <w:rsid w:val="00945381"/>
    <w:rsid w:val="00946D05"/>
    <w:rsid w:val="0094795F"/>
    <w:rsid w:val="00947B34"/>
    <w:rsid w:val="00947CAE"/>
    <w:rsid w:val="00952051"/>
    <w:rsid w:val="00952847"/>
    <w:rsid w:val="00952DB2"/>
    <w:rsid w:val="00952EC6"/>
    <w:rsid w:val="0095342B"/>
    <w:rsid w:val="009535E6"/>
    <w:rsid w:val="00953C34"/>
    <w:rsid w:val="00954FA7"/>
    <w:rsid w:val="00955611"/>
    <w:rsid w:val="00956CCB"/>
    <w:rsid w:val="00957120"/>
    <w:rsid w:val="009574B5"/>
    <w:rsid w:val="00962274"/>
    <w:rsid w:val="00962B4A"/>
    <w:rsid w:val="00963025"/>
    <w:rsid w:val="00963280"/>
    <w:rsid w:val="00964804"/>
    <w:rsid w:val="00965AC3"/>
    <w:rsid w:val="00970D28"/>
    <w:rsid w:val="00970D80"/>
    <w:rsid w:val="0097205A"/>
    <w:rsid w:val="00972170"/>
    <w:rsid w:val="009726E4"/>
    <w:rsid w:val="00972B95"/>
    <w:rsid w:val="0097377A"/>
    <w:rsid w:val="00973EB0"/>
    <w:rsid w:val="00974C93"/>
    <w:rsid w:val="0097584B"/>
    <w:rsid w:val="00975D50"/>
    <w:rsid w:val="00977089"/>
    <w:rsid w:val="009801A3"/>
    <w:rsid w:val="0098147E"/>
    <w:rsid w:val="00981B56"/>
    <w:rsid w:val="00981EBE"/>
    <w:rsid w:val="0098339D"/>
    <w:rsid w:val="009866DE"/>
    <w:rsid w:val="00987611"/>
    <w:rsid w:val="009877EC"/>
    <w:rsid w:val="00990D10"/>
    <w:rsid w:val="00990F3A"/>
    <w:rsid w:val="00991909"/>
    <w:rsid w:val="009926D1"/>
    <w:rsid w:val="0099311A"/>
    <w:rsid w:val="0099390C"/>
    <w:rsid w:val="00995189"/>
    <w:rsid w:val="0099549B"/>
    <w:rsid w:val="00995AB1"/>
    <w:rsid w:val="009961E7"/>
    <w:rsid w:val="009976CC"/>
    <w:rsid w:val="009A0A4B"/>
    <w:rsid w:val="009A1280"/>
    <w:rsid w:val="009A1E3A"/>
    <w:rsid w:val="009A25D4"/>
    <w:rsid w:val="009A26AA"/>
    <w:rsid w:val="009A30AD"/>
    <w:rsid w:val="009A3C96"/>
    <w:rsid w:val="009A551B"/>
    <w:rsid w:val="009A68F9"/>
    <w:rsid w:val="009B0083"/>
    <w:rsid w:val="009B0098"/>
    <w:rsid w:val="009B1048"/>
    <w:rsid w:val="009B168F"/>
    <w:rsid w:val="009B2B09"/>
    <w:rsid w:val="009B3DD7"/>
    <w:rsid w:val="009B40F3"/>
    <w:rsid w:val="009C0048"/>
    <w:rsid w:val="009C0315"/>
    <w:rsid w:val="009C0D36"/>
    <w:rsid w:val="009C2311"/>
    <w:rsid w:val="009C2BDF"/>
    <w:rsid w:val="009C2E74"/>
    <w:rsid w:val="009C2F62"/>
    <w:rsid w:val="009C5847"/>
    <w:rsid w:val="009C60D6"/>
    <w:rsid w:val="009D1581"/>
    <w:rsid w:val="009D1D71"/>
    <w:rsid w:val="009D228A"/>
    <w:rsid w:val="009D29DA"/>
    <w:rsid w:val="009D4541"/>
    <w:rsid w:val="009D5A88"/>
    <w:rsid w:val="009D65DE"/>
    <w:rsid w:val="009D67C3"/>
    <w:rsid w:val="009D7AE4"/>
    <w:rsid w:val="009D7CB7"/>
    <w:rsid w:val="009E072F"/>
    <w:rsid w:val="009E18FD"/>
    <w:rsid w:val="009E48F4"/>
    <w:rsid w:val="009E6431"/>
    <w:rsid w:val="009E67B1"/>
    <w:rsid w:val="009E6E99"/>
    <w:rsid w:val="009E7999"/>
    <w:rsid w:val="009F1FD0"/>
    <w:rsid w:val="009F230C"/>
    <w:rsid w:val="009F2E43"/>
    <w:rsid w:val="009F3ACB"/>
    <w:rsid w:val="009F409A"/>
    <w:rsid w:val="009F6AFE"/>
    <w:rsid w:val="009F7187"/>
    <w:rsid w:val="009F75DF"/>
    <w:rsid w:val="00A007CB"/>
    <w:rsid w:val="00A0097F"/>
    <w:rsid w:val="00A00DF2"/>
    <w:rsid w:val="00A01431"/>
    <w:rsid w:val="00A01D51"/>
    <w:rsid w:val="00A05392"/>
    <w:rsid w:val="00A069B1"/>
    <w:rsid w:val="00A0740A"/>
    <w:rsid w:val="00A10CB8"/>
    <w:rsid w:val="00A10DF6"/>
    <w:rsid w:val="00A10ECA"/>
    <w:rsid w:val="00A1466A"/>
    <w:rsid w:val="00A15EF9"/>
    <w:rsid w:val="00A161FD"/>
    <w:rsid w:val="00A168BE"/>
    <w:rsid w:val="00A16BA0"/>
    <w:rsid w:val="00A208E9"/>
    <w:rsid w:val="00A20AC7"/>
    <w:rsid w:val="00A21AB3"/>
    <w:rsid w:val="00A21E89"/>
    <w:rsid w:val="00A23AAB"/>
    <w:rsid w:val="00A257A6"/>
    <w:rsid w:val="00A25B91"/>
    <w:rsid w:val="00A25E43"/>
    <w:rsid w:val="00A26955"/>
    <w:rsid w:val="00A316D3"/>
    <w:rsid w:val="00A3276C"/>
    <w:rsid w:val="00A32D33"/>
    <w:rsid w:val="00A335C3"/>
    <w:rsid w:val="00A338E6"/>
    <w:rsid w:val="00A3428B"/>
    <w:rsid w:val="00A36865"/>
    <w:rsid w:val="00A40C6C"/>
    <w:rsid w:val="00A4108C"/>
    <w:rsid w:val="00A41134"/>
    <w:rsid w:val="00A41819"/>
    <w:rsid w:val="00A434CD"/>
    <w:rsid w:val="00A4499B"/>
    <w:rsid w:val="00A4680D"/>
    <w:rsid w:val="00A469A9"/>
    <w:rsid w:val="00A47ADF"/>
    <w:rsid w:val="00A50149"/>
    <w:rsid w:val="00A5066B"/>
    <w:rsid w:val="00A50787"/>
    <w:rsid w:val="00A50DBA"/>
    <w:rsid w:val="00A51944"/>
    <w:rsid w:val="00A52014"/>
    <w:rsid w:val="00A52976"/>
    <w:rsid w:val="00A540D9"/>
    <w:rsid w:val="00A547E4"/>
    <w:rsid w:val="00A55837"/>
    <w:rsid w:val="00A55C9F"/>
    <w:rsid w:val="00A57F8B"/>
    <w:rsid w:val="00A60977"/>
    <w:rsid w:val="00A60C32"/>
    <w:rsid w:val="00A62277"/>
    <w:rsid w:val="00A632FA"/>
    <w:rsid w:val="00A6406D"/>
    <w:rsid w:val="00A64B2B"/>
    <w:rsid w:val="00A652DF"/>
    <w:rsid w:val="00A6578A"/>
    <w:rsid w:val="00A65EC1"/>
    <w:rsid w:val="00A6759D"/>
    <w:rsid w:val="00A714D1"/>
    <w:rsid w:val="00A724F8"/>
    <w:rsid w:val="00A72989"/>
    <w:rsid w:val="00A73005"/>
    <w:rsid w:val="00A73238"/>
    <w:rsid w:val="00A733CE"/>
    <w:rsid w:val="00A738DC"/>
    <w:rsid w:val="00A74BF8"/>
    <w:rsid w:val="00A74DE8"/>
    <w:rsid w:val="00A76DB5"/>
    <w:rsid w:val="00A771A4"/>
    <w:rsid w:val="00A80EF9"/>
    <w:rsid w:val="00A81610"/>
    <w:rsid w:val="00A82CA9"/>
    <w:rsid w:val="00A86232"/>
    <w:rsid w:val="00A877E5"/>
    <w:rsid w:val="00A90B7E"/>
    <w:rsid w:val="00A90DEA"/>
    <w:rsid w:val="00A922C9"/>
    <w:rsid w:val="00A94B8E"/>
    <w:rsid w:val="00A94DF9"/>
    <w:rsid w:val="00A95E7D"/>
    <w:rsid w:val="00A972F4"/>
    <w:rsid w:val="00AA0295"/>
    <w:rsid w:val="00AA029B"/>
    <w:rsid w:val="00AA0AB0"/>
    <w:rsid w:val="00AA184B"/>
    <w:rsid w:val="00AA25C8"/>
    <w:rsid w:val="00AA39CE"/>
    <w:rsid w:val="00AA4033"/>
    <w:rsid w:val="00AA5075"/>
    <w:rsid w:val="00AA525A"/>
    <w:rsid w:val="00AA5993"/>
    <w:rsid w:val="00AB1959"/>
    <w:rsid w:val="00AB1FD0"/>
    <w:rsid w:val="00AB20FE"/>
    <w:rsid w:val="00AB21ED"/>
    <w:rsid w:val="00AB28D5"/>
    <w:rsid w:val="00AB3015"/>
    <w:rsid w:val="00AB3911"/>
    <w:rsid w:val="00AB4949"/>
    <w:rsid w:val="00AB6FF3"/>
    <w:rsid w:val="00AB7D92"/>
    <w:rsid w:val="00AC1EE6"/>
    <w:rsid w:val="00AC29FD"/>
    <w:rsid w:val="00AC4DA3"/>
    <w:rsid w:val="00AC6D98"/>
    <w:rsid w:val="00AD06C3"/>
    <w:rsid w:val="00AD0715"/>
    <w:rsid w:val="00AD0AB5"/>
    <w:rsid w:val="00AD2591"/>
    <w:rsid w:val="00AD2F95"/>
    <w:rsid w:val="00AD33C9"/>
    <w:rsid w:val="00AD3885"/>
    <w:rsid w:val="00AD4971"/>
    <w:rsid w:val="00AD52FC"/>
    <w:rsid w:val="00AD5C19"/>
    <w:rsid w:val="00AD7411"/>
    <w:rsid w:val="00AE03A6"/>
    <w:rsid w:val="00AE0908"/>
    <w:rsid w:val="00AE1140"/>
    <w:rsid w:val="00AE1320"/>
    <w:rsid w:val="00AE27B8"/>
    <w:rsid w:val="00AE457B"/>
    <w:rsid w:val="00AE45F9"/>
    <w:rsid w:val="00AE55F7"/>
    <w:rsid w:val="00AE5FBF"/>
    <w:rsid w:val="00AE5FCA"/>
    <w:rsid w:val="00AF07AA"/>
    <w:rsid w:val="00AF1743"/>
    <w:rsid w:val="00AF180E"/>
    <w:rsid w:val="00AF2500"/>
    <w:rsid w:val="00AF2FB7"/>
    <w:rsid w:val="00AF5E98"/>
    <w:rsid w:val="00AF6ACF"/>
    <w:rsid w:val="00B02327"/>
    <w:rsid w:val="00B0343E"/>
    <w:rsid w:val="00B043DD"/>
    <w:rsid w:val="00B061DD"/>
    <w:rsid w:val="00B06592"/>
    <w:rsid w:val="00B0700E"/>
    <w:rsid w:val="00B07766"/>
    <w:rsid w:val="00B10D51"/>
    <w:rsid w:val="00B119FA"/>
    <w:rsid w:val="00B11CA0"/>
    <w:rsid w:val="00B12478"/>
    <w:rsid w:val="00B1366F"/>
    <w:rsid w:val="00B13A34"/>
    <w:rsid w:val="00B1459D"/>
    <w:rsid w:val="00B21BD1"/>
    <w:rsid w:val="00B223D0"/>
    <w:rsid w:val="00B23511"/>
    <w:rsid w:val="00B236B4"/>
    <w:rsid w:val="00B23C00"/>
    <w:rsid w:val="00B2646C"/>
    <w:rsid w:val="00B2745D"/>
    <w:rsid w:val="00B27EA3"/>
    <w:rsid w:val="00B30E31"/>
    <w:rsid w:val="00B31CF2"/>
    <w:rsid w:val="00B32BDB"/>
    <w:rsid w:val="00B3390C"/>
    <w:rsid w:val="00B339BC"/>
    <w:rsid w:val="00B33A89"/>
    <w:rsid w:val="00B347DB"/>
    <w:rsid w:val="00B34A91"/>
    <w:rsid w:val="00B40D17"/>
    <w:rsid w:val="00B4466D"/>
    <w:rsid w:val="00B45681"/>
    <w:rsid w:val="00B46EC3"/>
    <w:rsid w:val="00B506B5"/>
    <w:rsid w:val="00B515A7"/>
    <w:rsid w:val="00B52298"/>
    <w:rsid w:val="00B52665"/>
    <w:rsid w:val="00B52FB5"/>
    <w:rsid w:val="00B5430B"/>
    <w:rsid w:val="00B555A9"/>
    <w:rsid w:val="00B5572E"/>
    <w:rsid w:val="00B56AE9"/>
    <w:rsid w:val="00B5776F"/>
    <w:rsid w:val="00B610AE"/>
    <w:rsid w:val="00B6413B"/>
    <w:rsid w:val="00B644FF"/>
    <w:rsid w:val="00B655CA"/>
    <w:rsid w:val="00B65FD8"/>
    <w:rsid w:val="00B66E18"/>
    <w:rsid w:val="00B6711A"/>
    <w:rsid w:val="00B70AF3"/>
    <w:rsid w:val="00B7192D"/>
    <w:rsid w:val="00B72AF5"/>
    <w:rsid w:val="00B74A7E"/>
    <w:rsid w:val="00B7567B"/>
    <w:rsid w:val="00B75710"/>
    <w:rsid w:val="00B76B8E"/>
    <w:rsid w:val="00B76ED0"/>
    <w:rsid w:val="00B81BCB"/>
    <w:rsid w:val="00B81D6D"/>
    <w:rsid w:val="00B840B0"/>
    <w:rsid w:val="00B84EA1"/>
    <w:rsid w:val="00B85E23"/>
    <w:rsid w:val="00B86B5B"/>
    <w:rsid w:val="00B86BA0"/>
    <w:rsid w:val="00B876C7"/>
    <w:rsid w:val="00B87BB7"/>
    <w:rsid w:val="00B92812"/>
    <w:rsid w:val="00B92D1B"/>
    <w:rsid w:val="00B93FF9"/>
    <w:rsid w:val="00B944ED"/>
    <w:rsid w:val="00B946DB"/>
    <w:rsid w:val="00B94821"/>
    <w:rsid w:val="00B97623"/>
    <w:rsid w:val="00BA00BF"/>
    <w:rsid w:val="00BA03DD"/>
    <w:rsid w:val="00BA08D5"/>
    <w:rsid w:val="00BA3313"/>
    <w:rsid w:val="00BA3CCE"/>
    <w:rsid w:val="00BA3F9F"/>
    <w:rsid w:val="00BA4372"/>
    <w:rsid w:val="00BB01B2"/>
    <w:rsid w:val="00BB0C69"/>
    <w:rsid w:val="00BB1A01"/>
    <w:rsid w:val="00BB2474"/>
    <w:rsid w:val="00BB256A"/>
    <w:rsid w:val="00BB2628"/>
    <w:rsid w:val="00BB426D"/>
    <w:rsid w:val="00BB6EE7"/>
    <w:rsid w:val="00BC0EA3"/>
    <w:rsid w:val="00BC2203"/>
    <w:rsid w:val="00BC2569"/>
    <w:rsid w:val="00BC2796"/>
    <w:rsid w:val="00BC4B94"/>
    <w:rsid w:val="00BC4DC8"/>
    <w:rsid w:val="00BC53FC"/>
    <w:rsid w:val="00BC5C06"/>
    <w:rsid w:val="00BC7738"/>
    <w:rsid w:val="00BC7AAE"/>
    <w:rsid w:val="00BD04A0"/>
    <w:rsid w:val="00BD0984"/>
    <w:rsid w:val="00BD0C74"/>
    <w:rsid w:val="00BD0F5C"/>
    <w:rsid w:val="00BD11DC"/>
    <w:rsid w:val="00BD1D1D"/>
    <w:rsid w:val="00BD2E7D"/>
    <w:rsid w:val="00BD4E66"/>
    <w:rsid w:val="00BD4E72"/>
    <w:rsid w:val="00BD4E9C"/>
    <w:rsid w:val="00BD5105"/>
    <w:rsid w:val="00BD5316"/>
    <w:rsid w:val="00BD5A88"/>
    <w:rsid w:val="00BE0590"/>
    <w:rsid w:val="00BE292D"/>
    <w:rsid w:val="00BE47E0"/>
    <w:rsid w:val="00BE492C"/>
    <w:rsid w:val="00BE5D42"/>
    <w:rsid w:val="00BE5FD9"/>
    <w:rsid w:val="00BE656C"/>
    <w:rsid w:val="00BE6736"/>
    <w:rsid w:val="00BE6D88"/>
    <w:rsid w:val="00BE7750"/>
    <w:rsid w:val="00BF0704"/>
    <w:rsid w:val="00BF1A6F"/>
    <w:rsid w:val="00BF41B1"/>
    <w:rsid w:val="00BF6A17"/>
    <w:rsid w:val="00BF71A8"/>
    <w:rsid w:val="00BF7E78"/>
    <w:rsid w:val="00C004DD"/>
    <w:rsid w:val="00C00F07"/>
    <w:rsid w:val="00C01D3B"/>
    <w:rsid w:val="00C0237A"/>
    <w:rsid w:val="00C02B23"/>
    <w:rsid w:val="00C066F1"/>
    <w:rsid w:val="00C10172"/>
    <w:rsid w:val="00C10A38"/>
    <w:rsid w:val="00C10DCA"/>
    <w:rsid w:val="00C10EBD"/>
    <w:rsid w:val="00C11675"/>
    <w:rsid w:val="00C13967"/>
    <w:rsid w:val="00C146E8"/>
    <w:rsid w:val="00C1474A"/>
    <w:rsid w:val="00C14B7B"/>
    <w:rsid w:val="00C15173"/>
    <w:rsid w:val="00C155E9"/>
    <w:rsid w:val="00C17B72"/>
    <w:rsid w:val="00C220B4"/>
    <w:rsid w:val="00C220E9"/>
    <w:rsid w:val="00C22480"/>
    <w:rsid w:val="00C24665"/>
    <w:rsid w:val="00C2622D"/>
    <w:rsid w:val="00C26342"/>
    <w:rsid w:val="00C27D1B"/>
    <w:rsid w:val="00C3003C"/>
    <w:rsid w:val="00C31152"/>
    <w:rsid w:val="00C3117E"/>
    <w:rsid w:val="00C3145A"/>
    <w:rsid w:val="00C31653"/>
    <w:rsid w:val="00C31DE8"/>
    <w:rsid w:val="00C3270B"/>
    <w:rsid w:val="00C335FE"/>
    <w:rsid w:val="00C33D95"/>
    <w:rsid w:val="00C33F88"/>
    <w:rsid w:val="00C33FD7"/>
    <w:rsid w:val="00C35365"/>
    <w:rsid w:val="00C37D98"/>
    <w:rsid w:val="00C40D03"/>
    <w:rsid w:val="00C42FF0"/>
    <w:rsid w:val="00C43B48"/>
    <w:rsid w:val="00C45501"/>
    <w:rsid w:val="00C45833"/>
    <w:rsid w:val="00C46E53"/>
    <w:rsid w:val="00C46E93"/>
    <w:rsid w:val="00C470DC"/>
    <w:rsid w:val="00C50511"/>
    <w:rsid w:val="00C518CB"/>
    <w:rsid w:val="00C539C4"/>
    <w:rsid w:val="00C53A44"/>
    <w:rsid w:val="00C53AC2"/>
    <w:rsid w:val="00C55CEA"/>
    <w:rsid w:val="00C5770F"/>
    <w:rsid w:val="00C6105A"/>
    <w:rsid w:val="00C61BA7"/>
    <w:rsid w:val="00C6216B"/>
    <w:rsid w:val="00C62893"/>
    <w:rsid w:val="00C62D59"/>
    <w:rsid w:val="00C62F46"/>
    <w:rsid w:val="00C64348"/>
    <w:rsid w:val="00C672FD"/>
    <w:rsid w:val="00C6746B"/>
    <w:rsid w:val="00C7052B"/>
    <w:rsid w:val="00C70651"/>
    <w:rsid w:val="00C710E9"/>
    <w:rsid w:val="00C72D42"/>
    <w:rsid w:val="00C74610"/>
    <w:rsid w:val="00C74D63"/>
    <w:rsid w:val="00C75CF8"/>
    <w:rsid w:val="00C77860"/>
    <w:rsid w:val="00C81416"/>
    <w:rsid w:val="00C816E8"/>
    <w:rsid w:val="00C81B1E"/>
    <w:rsid w:val="00C829D8"/>
    <w:rsid w:val="00C829E9"/>
    <w:rsid w:val="00C82B80"/>
    <w:rsid w:val="00C82DD5"/>
    <w:rsid w:val="00C830FC"/>
    <w:rsid w:val="00C83623"/>
    <w:rsid w:val="00C84984"/>
    <w:rsid w:val="00C85D5F"/>
    <w:rsid w:val="00C86066"/>
    <w:rsid w:val="00C863B2"/>
    <w:rsid w:val="00C863CE"/>
    <w:rsid w:val="00C867B6"/>
    <w:rsid w:val="00C86B56"/>
    <w:rsid w:val="00C871F0"/>
    <w:rsid w:val="00C933BF"/>
    <w:rsid w:val="00C94139"/>
    <w:rsid w:val="00C96422"/>
    <w:rsid w:val="00C97122"/>
    <w:rsid w:val="00C979F1"/>
    <w:rsid w:val="00CA050D"/>
    <w:rsid w:val="00CA16AD"/>
    <w:rsid w:val="00CA1F09"/>
    <w:rsid w:val="00CA46AD"/>
    <w:rsid w:val="00CA58FF"/>
    <w:rsid w:val="00CA7400"/>
    <w:rsid w:val="00CA7E70"/>
    <w:rsid w:val="00CB0E62"/>
    <w:rsid w:val="00CB1B33"/>
    <w:rsid w:val="00CB2B1E"/>
    <w:rsid w:val="00CB3A59"/>
    <w:rsid w:val="00CB50D2"/>
    <w:rsid w:val="00CB6310"/>
    <w:rsid w:val="00CB6EF8"/>
    <w:rsid w:val="00CC1B49"/>
    <w:rsid w:val="00CC3CF7"/>
    <w:rsid w:val="00CC45A3"/>
    <w:rsid w:val="00CD013F"/>
    <w:rsid w:val="00CD3D15"/>
    <w:rsid w:val="00CD429B"/>
    <w:rsid w:val="00CD42CC"/>
    <w:rsid w:val="00CD4777"/>
    <w:rsid w:val="00CD52B8"/>
    <w:rsid w:val="00CD60D6"/>
    <w:rsid w:val="00CD6D28"/>
    <w:rsid w:val="00CD70AB"/>
    <w:rsid w:val="00CD777E"/>
    <w:rsid w:val="00CE09F9"/>
    <w:rsid w:val="00CE3542"/>
    <w:rsid w:val="00CE4716"/>
    <w:rsid w:val="00CE58E7"/>
    <w:rsid w:val="00CE5941"/>
    <w:rsid w:val="00CF0991"/>
    <w:rsid w:val="00CF116E"/>
    <w:rsid w:val="00CF1FBD"/>
    <w:rsid w:val="00CF3E46"/>
    <w:rsid w:val="00CF4867"/>
    <w:rsid w:val="00CF60A6"/>
    <w:rsid w:val="00CF79E9"/>
    <w:rsid w:val="00D007BE"/>
    <w:rsid w:val="00D01BD5"/>
    <w:rsid w:val="00D0293B"/>
    <w:rsid w:val="00D03F4B"/>
    <w:rsid w:val="00D05935"/>
    <w:rsid w:val="00D05F1F"/>
    <w:rsid w:val="00D0663F"/>
    <w:rsid w:val="00D07338"/>
    <w:rsid w:val="00D075C5"/>
    <w:rsid w:val="00D07A80"/>
    <w:rsid w:val="00D10284"/>
    <w:rsid w:val="00D12409"/>
    <w:rsid w:val="00D13AC2"/>
    <w:rsid w:val="00D15101"/>
    <w:rsid w:val="00D15D1D"/>
    <w:rsid w:val="00D173DC"/>
    <w:rsid w:val="00D22248"/>
    <w:rsid w:val="00D23D7B"/>
    <w:rsid w:val="00D24204"/>
    <w:rsid w:val="00D25670"/>
    <w:rsid w:val="00D25FBD"/>
    <w:rsid w:val="00D2677D"/>
    <w:rsid w:val="00D267BC"/>
    <w:rsid w:val="00D26BD9"/>
    <w:rsid w:val="00D30A61"/>
    <w:rsid w:val="00D318F5"/>
    <w:rsid w:val="00D32076"/>
    <w:rsid w:val="00D32D83"/>
    <w:rsid w:val="00D330E5"/>
    <w:rsid w:val="00D3360B"/>
    <w:rsid w:val="00D34850"/>
    <w:rsid w:val="00D35016"/>
    <w:rsid w:val="00D35740"/>
    <w:rsid w:val="00D358E9"/>
    <w:rsid w:val="00D359E2"/>
    <w:rsid w:val="00D373EC"/>
    <w:rsid w:val="00D37994"/>
    <w:rsid w:val="00D37C82"/>
    <w:rsid w:val="00D40227"/>
    <w:rsid w:val="00D40A7C"/>
    <w:rsid w:val="00D41132"/>
    <w:rsid w:val="00D41A95"/>
    <w:rsid w:val="00D41AA0"/>
    <w:rsid w:val="00D42AC2"/>
    <w:rsid w:val="00D43AE1"/>
    <w:rsid w:val="00D43DF9"/>
    <w:rsid w:val="00D44DDA"/>
    <w:rsid w:val="00D455E6"/>
    <w:rsid w:val="00D45EE9"/>
    <w:rsid w:val="00D47170"/>
    <w:rsid w:val="00D472B8"/>
    <w:rsid w:val="00D47A4A"/>
    <w:rsid w:val="00D47C08"/>
    <w:rsid w:val="00D50206"/>
    <w:rsid w:val="00D50A90"/>
    <w:rsid w:val="00D51317"/>
    <w:rsid w:val="00D51650"/>
    <w:rsid w:val="00D53EAD"/>
    <w:rsid w:val="00D54777"/>
    <w:rsid w:val="00D56AB5"/>
    <w:rsid w:val="00D5794D"/>
    <w:rsid w:val="00D57B5B"/>
    <w:rsid w:val="00D60075"/>
    <w:rsid w:val="00D6008E"/>
    <w:rsid w:val="00D6024F"/>
    <w:rsid w:val="00D607E4"/>
    <w:rsid w:val="00D60902"/>
    <w:rsid w:val="00D60EEC"/>
    <w:rsid w:val="00D63C29"/>
    <w:rsid w:val="00D6483C"/>
    <w:rsid w:val="00D64F05"/>
    <w:rsid w:val="00D65BE7"/>
    <w:rsid w:val="00D65FB3"/>
    <w:rsid w:val="00D66BD7"/>
    <w:rsid w:val="00D70069"/>
    <w:rsid w:val="00D70BCE"/>
    <w:rsid w:val="00D70FB2"/>
    <w:rsid w:val="00D7131C"/>
    <w:rsid w:val="00D71DFE"/>
    <w:rsid w:val="00D7467D"/>
    <w:rsid w:val="00D75055"/>
    <w:rsid w:val="00D75118"/>
    <w:rsid w:val="00D760AF"/>
    <w:rsid w:val="00D76632"/>
    <w:rsid w:val="00D76BBC"/>
    <w:rsid w:val="00D81F24"/>
    <w:rsid w:val="00D83B81"/>
    <w:rsid w:val="00D85FFC"/>
    <w:rsid w:val="00D8614E"/>
    <w:rsid w:val="00D86F3F"/>
    <w:rsid w:val="00D875AB"/>
    <w:rsid w:val="00D922D1"/>
    <w:rsid w:val="00D92F9E"/>
    <w:rsid w:val="00D93C2A"/>
    <w:rsid w:val="00D9419E"/>
    <w:rsid w:val="00DA05C2"/>
    <w:rsid w:val="00DA1795"/>
    <w:rsid w:val="00DA2022"/>
    <w:rsid w:val="00DA2492"/>
    <w:rsid w:val="00DA267D"/>
    <w:rsid w:val="00DA2880"/>
    <w:rsid w:val="00DA2EE2"/>
    <w:rsid w:val="00DA3481"/>
    <w:rsid w:val="00DA4383"/>
    <w:rsid w:val="00DA5F9E"/>
    <w:rsid w:val="00DA6885"/>
    <w:rsid w:val="00DA7002"/>
    <w:rsid w:val="00DA7C11"/>
    <w:rsid w:val="00DA7E0D"/>
    <w:rsid w:val="00DB044A"/>
    <w:rsid w:val="00DB1D0F"/>
    <w:rsid w:val="00DB2EF1"/>
    <w:rsid w:val="00DB665A"/>
    <w:rsid w:val="00DB66F8"/>
    <w:rsid w:val="00DB732F"/>
    <w:rsid w:val="00DB7350"/>
    <w:rsid w:val="00DB7D4D"/>
    <w:rsid w:val="00DB7F5B"/>
    <w:rsid w:val="00DC1922"/>
    <w:rsid w:val="00DC2970"/>
    <w:rsid w:val="00DC32D2"/>
    <w:rsid w:val="00DC4DF9"/>
    <w:rsid w:val="00DC6696"/>
    <w:rsid w:val="00DC7BDC"/>
    <w:rsid w:val="00DD05CE"/>
    <w:rsid w:val="00DD206A"/>
    <w:rsid w:val="00DD3A84"/>
    <w:rsid w:val="00DD4259"/>
    <w:rsid w:val="00DD5E6A"/>
    <w:rsid w:val="00DD6162"/>
    <w:rsid w:val="00DD6F3F"/>
    <w:rsid w:val="00DD7891"/>
    <w:rsid w:val="00DE2580"/>
    <w:rsid w:val="00DE3316"/>
    <w:rsid w:val="00DE3CA0"/>
    <w:rsid w:val="00DE631A"/>
    <w:rsid w:val="00DE651F"/>
    <w:rsid w:val="00DF15B5"/>
    <w:rsid w:val="00DF43F3"/>
    <w:rsid w:val="00DF4C62"/>
    <w:rsid w:val="00DF604E"/>
    <w:rsid w:val="00DF700E"/>
    <w:rsid w:val="00DF7580"/>
    <w:rsid w:val="00E00882"/>
    <w:rsid w:val="00E014A9"/>
    <w:rsid w:val="00E01C69"/>
    <w:rsid w:val="00E02DCE"/>
    <w:rsid w:val="00E06E27"/>
    <w:rsid w:val="00E07153"/>
    <w:rsid w:val="00E077E2"/>
    <w:rsid w:val="00E10079"/>
    <w:rsid w:val="00E1081E"/>
    <w:rsid w:val="00E10F88"/>
    <w:rsid w:val="00E14517"/>
    <w:rsid w:val="00E153A2"/>
    <w:rsid w:val="00E161C0"/>
    <w:rsid w:val="00E16A32"/>
    <w:rsid w:val="00E20E33"/>
    <w:rsid w:val="00E21551"/>
    <w:rsid w:val="00E23292"/>
    <w:rsid w:val="00E256E4"/>
    <w:rsid w:val="00E25E53"/>
    <w:rsid w:val="00E2638A"/>
    <w:rsid w:val="00E26449"/>
    <w:rsid w:val="00E26E3D"/>
    <w:rsid w:val="00E27334"/>
    <w:rsid w:val="00E3039F"/>
    <w:rsid w:val="00E3061F"/>
    <w:rsid w:val="00E32473"/>
    <w:rsid w:val="00E32508"/>
    <w:rsid w:val="00E32FA8"/>
    <w:rsid w:val="00E3415A"/>
    <w:rsid w:val="00E3442B"/>
    <w:rsid w:val="00E344E7"/>
    <w:rsid w:val="00E3465E"/>
    <w:rsid w:val="00E35A5E"/>
    <w:rsid w:val="00E35D26"/>
    <w:rsid w:val="00E3651A"/>
    <w:rsid w:val="00E36A70"/>
    <w:rsid w:val="00E4023E"/>
    <w:rsid w:val="00E41D85"/>
    <w:rsid w:val="00E44199"/>
    <w:rsid w:val="00E44406"/>
    <w:rsid w:val="00E4470B"/>
    <w:rsid w:val="00E44972"/>
    <w:rsid w:val="00E4518D"/>
    <w:rsid w:val="00E474E6"/>
    <w:rsid w:val="00E47955"/>
    <w:rsid w:val="00E47AA5"/>
    <w:rsid w:val="00E508C8"/>
    <w:rsid w:val="00E5199E"/>
    <w:rsid w:val="00E52053"/>
    <w:rsid w:val="00E557F8"/>
    <w:rsid w:val="00E56896"/>
    <w:rsid w:val="00E56A59"/>
    <w:rsid w:val="00E57A9F"/>
    <w:rsid w:val="00E60A01"/>
    <w:rsid w:val="00E6257C"/>
    <w:rsid w:val="00E625D7"/>
    <w:rsid w:val="00E62DA3"/>
    <w:rsid w:val="00E6333E"/>
    <w:rsid w:val="00E63508"/>
    <w:rsid w:val="00E63BD2"/>
    <w:rsid w:val="00E6696A"/>
    <w:rsid w:val="00E67F46"/>
    <w:rsid w:val="00E70B18"/>
    <w:rsid w:val="00E721A5"/>
    <w:rsid w:val="00E7290C"/>
    <w:rsid w:val="00E72D33"/>
    <w:rsid w:val="00E738CB"/>
    <w:rsid w:val="00E768F6"/>
    <w:rsid w:val="00E76F99"/>
    <w:rsid w:val="00E76FC8"/>
    <w:rsid w:val="00E77D89"/>
    <w:rsid w:val="00E80992"/>
    <w:rsid w:val="00E817B6"/>
    <w:rsid w:val="00E828E7"/>
    <w:rsid w:val="00E84247"/>
    <w:rsid w:val="00E84EE1"/>
    <w:rsid w:val="00E85040"/>
    <w:rsid w:val="00E85A9B"/>
    <w:rsid w:val="00E85E29"/>
    <w:rsid w:val="00E8621B"/>
    <w:rsid w:val="00E90701"/>
    <w:rsid w:val="00E910D1"/>
    <w:rsid w:val="00E924BB"/>
    <w:rsid w:val="00E931EB"/>
    <w:rsid w:val="00E93CF9"/>
    <w:rsid w:val="00E97FB3"/>
    <w:rsid w:val="00EA066F"/>
    <w:rsid w:val="00EA126D"/>
    <w:rsid w:val="00EA148D"/>
    <w:rsid w:val="00EA3FCE"/>
    <w:rsid w:val="00EA5092"/>
    <w:rsid w:val="00EA559B"/>
    <w:rsid w:val="00EA62EB"/>
    <w:rsid w:val="00EA633A"/>
    <w:rsid w:val="00EA6927"/>
    <w:rsid w:val="00EA71EF"/>
    <w:rsid w:val="00EA7FD4"/>
    <w:rsid w:val="00EB22D9"/>
    <w:rsid w:val="00EB33E1"/>
    <w:rsid w:val="00EB378D"/>
    <w:rsid w:val="00EB4501"/>
    <w:rsid w:val="00EB5531"/>
    <w:rsid w:val="00EB67E2"/>
    <w:rsid w:val="00EB6D69"/>
    <w:rsid w:val="00EC0A6C"/>
    <w:rsid w:val="00EC172C"/>
    <w:rsid w:val="00EC4269"/>
    <w:rsid w:val="00EC591E"/>
    <w:rsid w:val="00EC68C4"/>
    <w:rsid w:val="00EC696B"/>
    <w:rsid w:val="00EC78ED"/>
    <w:rsid w:val="00ED19D6"/>
    <w:rsid w:val="00ED3569"/>
    <w:rsid w:val="00ED4260"/>
    <w:rsid w:val="00ED4696"/>
    <w:rsid w:val="00ED5802"/>
    <w:rsid w:val="00ED5CD9"/>
    <w:rsid w:val="00ED601B"/>
    <w:rsid w:val="00ED6219"/>
    <w:rsid w:val="00ED6360"/>
    <w:rsid w:val="00ED69FC"/>
    <w:rsid w:val="00ED7016"/>
    <w:rsid w:val="00ED753E"/>
    <w:rsid w:val="00EE0035"/>
    <w:rsid w:val="00EE352E"/>
    <w:rsid w:val="00EE3D93"/>
    <w:rsid w:val="00EE46DA"/>
    <w:rsid w:val="00EE4C1B"/>
    <w:rsid w:val="00EE6E77"/>
    <w:rsid w:val="00EE7946"/>
    <w:rsid w:val="00EF08BE"/>
    <w:rsid w:val="00EF17D5"/>
    <w:rsid w:val="00EF44AE"/>
    <w:rsid w:val="00EF46DE"/>
    <w:rsid w:val="00EF4F63"/>
    <w:rsid w:val="00EF4FA8"/>
    <w:rsid w:val="00EF5C62"/>
    <w:rsid w:val="00F01874"/>
    <w:rsid w:val="00F01B26"/>
    <w:rsid w:val="00F02EFE"/>
    <w:rsid w:val="00F0351F"/>
    <w:rsid w:val="00F03881"/>
    <w:rsid w:val="00F052AE"/>
    <w:rsid w:val="00F05994"/>
    <w:rsid w:val="00F07736"/>
    <w:rsid w:val="00F07DDB"/>
    <w:rsid w:val="00F13636"/>
    <w:rsid w:val="00F161E5"/>
    <w:rsid w:val="00F203B6"/>
    <w:rsid w:val="00F22668"/>
    <w:rsid w:val="00F22917"/>
    <w:rsid w:val="00F22C97"/>
    <w:rsid w:val="00F24819"/>
    <w:rsid w:val="00F24989"/>
    <w:rsid w:val="00F24F80"/>
    <w:rsid w:val="00F26054"/>
    <w:rsid w:val="00F26A2F"/>
    <w:rsid w:val="00F272AC"/>
    <w:rsid w:val="00F3190A"/>
    <w:rsid w:val="00F31B42"/>
    <w:rsid w:val="00F336E2"/>
    <w:rsid w:val="00F34D38"/>
    <w:rsid w:val="00F37A19"/>
    <w:rsid w:val="00F41155"/>
    <w:rsid w:val="00F4146E"/>
    <w:rsid w:val="00F420F5"/>
    <w:rsid w:val="00F4266A"/>
    <w:rsid w:val="00F42781"/>
    <w:rsid w:val="00F428BE"/>
    <w:rsid w:val="00F43383"/>
    <w:rsid w:val="00F44E56"/>
    <w:rsid w:val="00F50AF2"/>
    <w:rsid w:val="00F50C5C"/>
    <w:rsid w:val="00F50E15"/>
    <w:rsid w:val="00F5158E"/>
    <w:rsid w:val="00F5320E"/>
    <w:rsid w:val="00F53238"/>
    <w:rsid w:val="00F535B1"/>
    <w:rsid w:val="00F53EA5"/>
    <w:rsid w:val="00F5430E"/>
    <w:rsid w:val="00F54BC2"/>
    <w:rsid w:val="00F55B1F"/>
    <w:rsid w:val="00F6089E"/>
    <w:rsid w:val="00F63535"/>
    <w:rsid w:val="00F6381F"/>
    <w:rsid w:val="00F64DF3"/>
    <w:rsid w:val="00F65804"/>
    <w:rsid w:val="00F65E4C"/>
    <w:rsid w:val="00F6674B"/>
    <w:rsid w:val="00F6685A"/>
    <w:rsid w:val="00F713EB"/>
    <w:rsid w:val="00F718A8"/>
    <w:rsid w:val="00F71BB6"/>
    <w:rsid w:val="00F74DF7"/>
    <w:rsid w:val="00F75B9A"/>
    <w:rsid w:val="00F76DA8"/>
    <w:rsid w:val="00F81040"/>
    <w:rsid w:val="00F81596"/>
    <w:rsid w:val="00F83414"/>
    <w:rsid w:val="00F83F3C"/>
    <w:rsid w:val="00F85A29"/>
    <w:rsid w:val="00F86AF8"/>
    <w:rsid w:val="00F86CDA"/>
    <w:rsid w:val="00F9048A"/>
    <w:rsid w:val="00F908FF"/>
    <w:rsid w:val="00F92FD1"/>
    <w:rsid w:val="00F93301"/>
    <w:rsid w:val="00F938C3"/>
    <w:rsid w:val="00F95020"/>
    <w:rsid w:val="00F976BE"/>
    <w:rsid w:val="00F97FD9"/>
    <w:rsid w:val="00FA0D2B"/>
    <w:rsid w:val="00FA0E00"/>
    <w:rsid w:val="00FA241E"/>
    <w:rsid w:val="00FA243F"/>
    <w:rsid w:val="00FA3617"/>
    <w:rsid w:val="00FA3CBB"/>
    <w:rsid w:val="00FA49BF"/>
    <w:rsid w:val="00FA51D0"/>
    <w:rsid w:val="00FA548D"/>
    <w:rsid w:val="00FA5787"/>
    <w:rsid w:val="00FA57AE"/>
    <w:rsid w:val="00FA630C"/>
    <w:rsid w:val="00FA73CD"/>
    <w:rsid w:val="00FB226E"/>
    <w:rsid w:val="00FB2346"/>
    <w:rsid w:val="00FB3737"/>
    <w:rsid w:val="00FB3846"/>
    <w:rsid w:val="00FB4081"/>
    <w:rsid w:val="00FB5B38"/>
    <w:rsid w:val="00FC0E09"/>
    <w:rsid w:val="00FC23CE"/>
    <w:rsid w:val="00FC2B1B"/>
    <w:rsid w:val="00FC3300"/>
    <w:rsid w:val="00FC33E3"/>
    <w:rsid w:val="00FC4C62"/>
    <w:rsid w:val="00FC6188"/>
    <w:rsid w:val="00FC74D8"/>
    <w:rsid w:val="00FD06D0"/>
    <w:rsid w:val="00FD0FDC"/>
    <w:rsid w:val="00FD1DFD"/>
    <w:rsid w:val="00FD3F9C"/>
    <w:rsid w:val="00FD4013"/>
    <w:rsid w:val="00FD47D6"/>
    <w:rsid w:val="00FD6B96"/>
    <w:rsid w:val="00FD6F9F"/>
    <w:rsid w:val="00FD773E"/>
    <w:rsid w:val="00FE1DE1"/>
    <w:rsid w:val="00FE34DF"/>
    <w:rsid w:val="00FE3FCE"/>
    <w:rsid w:val="00FE67C2"/>
    <w:rsid w:val="00FE6A78"/>
    <w:rsid w:val="00FF09A2"/>
    <w:rsid w:val="00FF111F"/>
    <w:rsid w:val="00FF1B91"/>
    <w:rsid w:val="00FF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3881510"/>
  <w15:docId w15:val="{EAC05242-1031-4051-AD4D-ED40DF0AB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236B76"/>
    <w:rPr>
      <w:sz w:val="24"/>
    </w:rPr>
  </w:style>
  <w:style w:type="paragraph" w:styleId="1">
    <w:name w:val="heading 1"/>
    <w:next w:val="34b"/>
    <w:link w:val="10"/>
    <w:qFormat/>
    <w:rsid w:val="00236B76"/>
    <w:pPr>
      <w:keepNext/>
      <w:keepLines/>
      <w:pageBreakBefore/>
      <w:numPr>
        <w:numId w:val="42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236B76"/>
    <w:pPr>
      <w:keepNext/>
      <w:keepLines/>
      <w:numPr>
        <w:ilvl w:val="1"/>
        <w:numId w:val="42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236B76"/>
    <w:pPr>
      <w:keepNext/>
      <w:keepLines/>
      <w:numPr>
        <w:ilvl w:val="2"/>
        <w:numId w:val="42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236B76"/>
    <w:pPr>
      <w:keepNext/>
      <w:keepLines/>
      <w:numPr>
        <w:ilvl w:val="3"/>
        <w:numId w:val="42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236B76"/>
    <w:pPr>
      <w:keepNext/>
      <w:numPr>
        <w:ilvl w:val="4"/>
        <w:numId w:val="42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236B76"/>
    <w:pPr>
      <w:keepNext/>
      <w:numPr>
        <w:ilvl w:val="5"/>
        <w:numId w:val="42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236B76"/>
    <w:pPr>
      <w:keepNext/>
      <w:numPr>
        <w:ilvl w:val="6"/>
        <w:numId w:val="42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236B76"/>
    <w:pPr>
      <w:keepNext/>
      <w:numPr>
        <w:ilvl w:val="7"/>
        <w:numId w:val="42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236B76"/>
    <w:pPr>
      <w:keepNext/>
      <w:numPr>
        <w:ilvl w:val="8"/>
        <w:numId w:val="42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4c">
    <w:name w:val="34_Знак_Сообщение_системы"/>
    <w:rsid w:val="00236B76"/>
    <w:rPr>
      <w:rFonts w:ascii="Calibri" w:hAnsi="Calibri"/>
    </w:rPr>
  </w:style>
  <w:style w:type="paragraph" w:customStyle="1" w:styleId="34b">
    <w:name w:val="34_Абзац_Обычный"/>
    <w:link w:val="34d"/>
    <w:qFormat/>
    <w:rsid w:val="00236B76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236B76"/>
    <w:rPr>
      <w:sz w:val="24"/>
      <w:lang w:eastAsia="x-none"/>
    </w:rPr>
  </w:style>
  <w:style w:type="character" w:customStyle="1" w:styleId="10">
    <w:name w:val="Заголовок 1 Знак"/>
    <w:link w:val="1"/>
    <w:rsid w:val="00236B76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236B76"/>
    <w:rPr>
      <w:b/>
      <w:sz w:val="32"/>
    </w:rPr>
  </w:style>
  <w:style w:type="character" w:customStyle="1" w:styleId="30">
    <w:name w:val="Заголовок 3 Знак"/>
    <w:link w:val="3"/>
    <w:rsid w:val="00236B76"/>
    <w:rPr>
      <w:b/>
      <w:bCs/>
      <w:sz w:val="28"/>
    </w:rPr>
  </w:style>
  <w:style w:type="character" w:customStyle="1" w:styleId="40">
    <w:name w:val="Заголовок 4 Знак"/>
    <w:link w:val="4"/>
    <w:rsid w:val="00236B76"/>
    <w:rPr>
      <w:b/>
      <w:sz w:val="24"/>
    </w:rPr>
  </w:style>
  <w:style w:type="character" w:customStyle="1" w:styleId="50">
    <w:name w:val="Заголовок 5 Знак"/>
    <w:link w:val="5"/>
    <w:rsid w:val="00236B76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236B76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236B76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236B76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236B76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236B76"/>
    <w:pPr>
      <w:numPr>
        <w:numId w:val="40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236B76"/>
    <w:pPr>
      <w:numPr>
        <w:numId w:val="40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236B76"/>
    <w:pPr>
      <w:numPr>
        <w:numId w:val="40"/>
      </w:numPr>
    </w:pPr>
    <w:rPr>
      <w:szCs w:val="22"/>
    </w:rPr>
  </w:style>
  <w:style w:type="character" w:customStyle="1" w:styleId="34f">
    <w:name w:val="34_Знак_Подчеркнутый"/>
    <w:rsid w:val="00236B76"/>
    <w:rPr>
      <w:u w:val="single"/>
    </w:rPr>
  </w:style>
  <w:style w:type="paragraph" w:customStyle="1" w:styleId="349">
    <w:name w:val="34_Список_Библиография"/>
    <w:basedOn w:val="34b"/>
    <w:rsid w:val="00236B76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9F409A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236B76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236B76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236B76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236B76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236B76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9F409A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uiPriority w:val="39"/>
    <w:rsid w:val="00236B76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9F409A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236B76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236B76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236B76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236B76"/>
    <w:rPr>
      <w:b w:val="0"/>
      <w:i/>
    </w:rPr>
  </w:style>
  <w:style w:type="character" w:customStyle="1" w:styleId="34fc">
    <w:name w:val="34_Знак_Название_файла"/>
    <w:qFormat/>
    <w:rsid w:val="00236B76"/>
    <w:rPr>
      <w:rFonts w:ascii="Calibri" w:hAnsi="Calibri"/>
    </w:rPr>
  </w:style>
  <w:style w:type="character" w:customStyle="1" w:styleId="34fd">
    <w:name w:val="34_Знак_Термин"/>
    <w:rsid w:val="00236B76"/>
    <w:rPr>
      <w:i/>
    </w:rPr>
  </w:style>
  <w:style w:type="character" w:customStyle="1" w:styleId="34fe">
    <w:name w:val="34_Знак_Полужирный"/>
    <w:rsid w:val="00236B76"/>
    <w:rPr>
      <w:b/>
    </w:rPr>
  </w:style>
  <w:style w:type="character" w:customStyle="1" w:styleId="34ff">
    <w:name w:val="34_Знак_Верхний_индекс"/>
    <w:rsid w:val="00236B76"/>
    <w:rPr>
      <w:vertAlign w:val="superscript"/>
    </w:rPr>
  </w:style>
  <w:style w:type="character" w:customStyle="1" w:styleId="3424">
    <w:name w:val="34_Список_Марк_2 Знак"/>
    <w:link w:val="3423"/>
    <w:rsid w:val="002E3C84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236B76"/>
    <w:pPr>
      <w:numPr>
        <w:ilvl w:val="1"/>
        <w:numId w:val="31"/>
      </w:numPr>
    </w:pPr>
  </w:style>
  <w:style w:type="paragraph" w:customStyle="1" w:styleId="34ff0">
    <w:name w:val="34_Таблица_Заголовок_Продолжение"/>
    <w:basedOn w:val="34ff1"/>
    <w:next w:val="a0"/>
    <w:rsid w:val="00236B76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236B76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236B76"/>
    <w:pPr>
      <w:numPr>
        <w:numId w:val="31"/>
      </w:numPr>
    </w:pPr>
  </w:style>
  <w:style w:type="character" w:customStyle="1" w:styleId="3419">
    <w:name w:val="34_Список_Марк_1 Знак"/>
    <w:link w:val="3413"/>
    <w:rsid w:val="009F409A"/>
    <w:rPr>
      <w:sz w:val="24"/>
      <w:lang w:eastAsia="x-none"/>
    </w:rPr>
  </w:style>
  <w:style w:type="paragraph" w:styleId="a4">
    <w:name w:val="footnote text"/>
    <w:basedOn w:val="34b"/>
    <w:link w:val="a5"/>
    <w:rsid w:val="00236B76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236B76"/>
    <w:pPr>
      <w:numPr>
        <w:numId w:val="30"/>
      </w:numPr>
    </w:pPr>
  </w:style>
  <w:style w:type="character" w:customStyle="1" w:styleId="341a">
    <w:name w:val="34_Список_Нум_1 Знак"/>
    <w:link w:val="341"/>
    <w:rsid w:val="009F409A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236B76"/>
    <w:pPr>
      <w:numPr>
        <w:ilvl w:val="1"/>
        <w:numId w:val="30"/>
      </w:numPr>
    </w:pPr>
  </w:style>
  <w:style w:type="character" w:customStyle="1" w:styleId="3425">
    <w:name w:val="34_Список_Нум_2 Знак"/>
    <w:basedOn w:val="a1"/>
    <w:link w:val="342"/>
    <w:rsid w:val="009F409A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236B76"/>
    <w:pPr>
      <w:keepNext/>
    </w:pPr>
  </w:style>
  <w:style w:type="paragraph" w:customStyle="1" w:styleId="34f1">
    <w:name w:val="34_Рамка_Основной"/>
    <w:basedOn w:val="34b"/>
    <w:link w:val="34f0"/>
    <w:rsid w:val="00236B76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236B76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236B76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236B76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236B76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236B76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236B76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236B76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236B76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236B76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uiPriority w:val="39"/>
    <w:rsid w:val="00236B76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236B76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236B76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236B76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236B76"/>
    <w:pPr>
      <w:keepLines/>
      <w:numPr>
        <w:numId w:val="40"/>
      </w:numPr>
    </w:pPr>
  </w:style>
  <w:style w:type="character" w:customStyle="1" w:styleId="3433">
    <w:name w:val="34_Список_Нум_3 Знак"/>
    <w:basedOn w:val="a1"/>
    <w:link w:val="343"/>
    <w:rsid w:val="009F409A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236B76"/>
    <w:pPr>
      <w:numPr>
        <w:ilvl w:val="2"/>
        <w:numId w:val="30"/>
      </w:numPr>
    </w:pPr>
  </w:style>
  <w:style w:type="paragraph" w:customStyle="1" w:styleId="34fff">
    <w:name w:val="34_Определения"/>
    <w:basedOn w:val="34b"/>
    <w:rsid w:val="00236B76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236B76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236B76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236B76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236B76"/>
    <w:rPr>
      <w:sz w:val="18"/>
      <w:lang w:eastAsia="x-none"/>
    </w:rPr>
  </w:style>
  <w:style w:type="paragraph" w:customStyle="1" w:styleId="34fff1">
    <w:name w:val="34_Листинг"/>
    <w:basedOn w:val="34b"/>
    <w:rsid w:val="00236B76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236B76"/>
    <w:rPr>
      <w:b/>
    </w:rPr>
  </w:style>
  <w:style w:type="paragraph" w:customStyle="1" w:styleId="3440">
    <w:name w:val="34_Заголовок_4_Приложение"/>
    <w:basedOn w:val="4"/>
    <w:next w:val="34b"/>
    <w:rsid w:val="00236B76"/>
    <w:pPr>
      <w:numPr>
        <w:numId w:val="40"/>
      </w:numPr>
    </w:pPr>
  </w:style>
  <w:style w:type="paragraph" w:customStyle="1" w:styleId="3410">
    <w:name w:val="34_Таблица_Список_Марк_1"/>
    <w:basedOn w:val="34ff6"/>
    <w:link w:val="341c"/>
    <w:rsid w:val="00236B76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236B76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236B76"/>
    <w:pPr>
      <w:numPr>
        <w:ilvl w:val="2"/>
        <w:numId w:val="31"/>
      </w:numPr>
    </w:pPr>
  </w:style>
  <w:style w:type="paragraph" w:customStyle="1" w:styleId="3422">
    <w:name w:val="34_Таблица_Список_Нум_2"/>
    <w:basedOn w:val="34ff6"/>
    <w:rsid w:val="00236B76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236B76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236B76"/>
    <w:pPr>
      <w:numPr>
        <w:numId w:val="38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236B76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236B76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236B76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236B76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236B76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236B76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236B76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236B76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236B76"/>
    <w:pPr>
      <w:numPr>
        <w:numId w:val="37"/>
      </w:numPr>
    </w:pPr>
    <w:rPr>
      <w:lang w:val="x-none"/>
    </w:rPr>
  </w:style>
  <w:style w:type="paragraph" w:styleId="a6">
    <w:name w:val="Revision"/>
    <w:hidden/>
    <w:uiPriority w:val="99"/>
    <w:semiHidden/>
    <w:rsid w:val="00236B76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236B76"/>
  </w:style>
  <w:style w:type="paragraph" w:customStyle="1" w:styleId="34fffb">
    <w:name w:val="34_Пример_Заголовок"/>
    <w:basedOn w:val="34f8"/>
    <w:next w:val="34f8"/>
    <w:rsid w:val="00236B76"/>
    <w:pPr>
      <w:keepNext/>
      <w:spacing w:after="120"/>
    </w:pPr>
    <w:rPr>
      <w:b/>
      <w:lang w:eastAsia="ru-RU"/>
    </w:rPr>
  </w:style>
  <w:style w:type="character" w:styleId="a7">
    <w:name w:val="FollowedHyperlink"/>
    <w:rsid w:val="00236B76"/>
    <w:rPr>
      <w:color w:val="auto"/>
    </w:rPr>
  </w:style>
  <w:style w:type="character" w:customStyle="1" w:styleId="34fffc">
    <w:name w:val="34_Знак_Нижний_индекс"/>
    <w:rsid w:val="00236B76"/>
    <w:rPr>
      <w:vertAlign w:val="subscript"/>
    </w:rPr>
  </w:style>
  <w:style w:type="character" w:styleId="a8">
    <w:name w:val="footnote reference"/>
    <w:basedOn w:val="a1"/>
    <w:semiHidden/>
    <w:rsid w:val="00236B76"/>
    <w:rPr>
      <w:vertAlign w:val="superscript"/>
    </w:rPr>
  </w:style>
  <w:style w:type="paragraph" w:styleId="a9">
    <w:name w:val="header"/>
    <w:basedOn w:val="34b"/>
    <w:link w:val="aa"/>
    <w:rsid w:val="00236B76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236B76"/>
    <w:rPr>
      <w:lang w:eastAsia="x-none"/>
    </w:rPr>
  </w:style>
  <w:style w:type="paragraph" w:styleId="ab">
    <w:name w:val="footer"/>
    <w:basedOn w:val="34b"/>
    <w:link w:val="ac"/>
    <w:rsid w:val="00236B76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236B76"/>
    <w:rPr>
      <w:lang w:eastAsia="x-none"/>
    </w:rPr>
  </w:style>
  <w:style w:type="numbering" w:customStyle="1" w:styleId="a">
    <w:name w:val="Приложение"/>
    <w:uiPriority w:val="99"/>
    <w:rsid w:val="00236B76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236B76"/>
    <w:pPr>
      <w:keepNext/>
    </w:pPr>
  </w:style>
  <w:style w:type="character" w:customStyle="1" w:styleId="3434">
    <w:name w:val="34_Список_Марк_3 Знак"/>
    <w:basedOn w:val="34d"/>
    <w:link w:val="3432"/>
    <w:rsid w:val="002E3C84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236B76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236B76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9F409A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9F409A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9F409A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236B76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236B76"/>
    <w:pPr>
      <w:numPr>
        <w:numId w:val="36"/>
      </w:numPr>
    </w:pPr>
  </w:style>
  <w:style w:type="paragraph" w:customStyle="1" w:styleId="344">
    <w:name w:val="34_Процедура_Подшаг"/>
    <w:basedOn w:val="34b"/>
    <w:link w:val="34ffff0"/>
    <w:qFormat/>
    <w:rsid w:val="00236B76"/>
    <w:pPr>
      <w:numPr>
        <w:ilvl w:val="1"/>
        <w:numId w:val="36"/>
      </w:numPr>
    </w:pPr>
  </w:style>
  <w:style w:type="character" w:customStyle="1" w:styleId="34ffff">
    <w:name w:val="34_Процедура_Шаг Знак"/>
    <w:basedOn w:val="34d"/>
    <w:link w:val="340"/>
    <w:rsid w:val="009F409A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236B76"/>
    <w:pPr>
      <w:keepNext/>
    </w:pPr>
  </w:style>
  <w:style w:type="character" w:customStyle="1" w:styleId="34ffff0">
    <w:name w:val="34_Процедура_Подшаг Знак"/>
    <w:basedOn w:val="34d"/>
    <w:link w:val="344"/>
    <w:rsid w:val="009F409A"/>
    <w:rPr>
      <w:sz w:val="24"/>
      <w:lang w:eastAsia="x-none"/>
    </w:rPr>
  </w:style>
  <w:style w:type="character" w:customStyle="1" w:styleId="34ffff2">
    <w:name w:val="34_Знак_Клавиши"/>
    <w:rsid w:val="00236B76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236B76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236B76"/>
  </w:style>
  <w:style w:type="paragraph" w:styleId="ad">
    <w:name w:val="caption"/>
    <w:basedOn w:val="34b"/>
    <w:next w:val="34b"/>
    <w:rsid w:val="004C4988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236B76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236B76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236B76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9F409A"/>
    <w:rPr>
      <w:sz w:val="24"/>
      <w:lang w:eastAsia="x-none"/>
    </w:rPr>
  </w:style>
  <w:style w:type="character" w:customStyle="1" w:styleId="ae">
    <w:name w:val="Основной текст Знак"/>
    <w:semiHidden/>
    <w:rsid w:val="00236B76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236B76"/>
    <w:rPr>
      <w:rFonts w:ascii="Arial" w:hAnsi="Arial"/>
    </w:rPr>
  </w:style>
  <w:style w:type="character" w:customStyle="1" w:styleId="af0">
    <w:name w:val="Тема примечания Знак"/>
    <w:semiHidden/>
    <w:rsid w:val="00236B76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236B76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236B76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236B76"/>
  </w:style>
  <w:style w:type="character" w:styleId="af3">
    <w:name w:val="annotation reference"/>
    <w:semiHidden/>
    <w:rsid w:val="00236B76"/>
    <w:rPr>
      <w:sz w:val="16"/>
      <w:szCs w:val="16"/>
    </w:rPr>
  </w:style>
  <w:style w:type="character" w:styleId="af4">
    <w:name w:val="page number"/>
    <w:rsid w:val="00236B76"/>
  </w:style>
  <w:style w:type="paragraph" w:styleId="af5">
    <w:name w:val="Body Text"/>
    <w:basedOn w:val="a0"/>
    <w:link w:val="13"/>
    <w:semiHidden/>
    <w:unhideWhenUsed/>
    <w:rsid w:val="00236B76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236B76"/>
    <w:rPr>
      <w:sz w:val="24"/>
    </w:rPr>
  </w:style>
  <w:style w:type="paragraph" w:styleId="af6">
    <w:name w:val="annotation subject"/>
    <w:basedOn w:val="af2"/>
    <w:next w:val="af2"/>
    <w:link w:val="14"/>
    <w:semiHidden/>
    <w:rsid w:val="00236B76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236B76"/>
    <w:rPr>
      <w:b/>
      <w:bCs/>
    </w:rPr>
  </w:style>
  <w:style w:type="paragraph" w:styleId="af7">
    <w:name w:val="Balloon Text"/>
    <w:basedOn w:val="a0"/>
    <w:link w:val="15"/>
    <w:semiHidden/>
    <w:rsid w:val="00236B76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236B76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236B76"/>
  </w:style>
  <w:style w:type="paragraph" w:customStyle="1" w:styleId="34ffff9">
    <w:name w:val="34_ТЛ_Подпись"/>
    <w:basedOn w:val="34f6"/>
    <w:rsid w:val="00236B76"/>
  </w:style>
  <w:style w:type="paragraph" w:customStyle="1" w:styleId="34ffffa">
    <w:name w:val="34_ТЛ_Подпись_скрытый"/>
    <w:basedOn w:val="34ffff9"/>
    <w:rsid w:val="00236B76"/>
    <w:rPr>
      <w:vanish/>
    </w:rPr>
  </w:style>
  <w:style w:type="paragraph" w:customStyle="1" w:styleId="34ffffb">
    <w:name w:val="34_Комментарий_Философта"/>
    <w:basedOn w:val="34b"/>
    <w:rsid w:val="00236B76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236B76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236B76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236B76"/>
    <w:rPr>
      <w:b/>
    </w:rPr>
  </w:style>
  <w:style w:type="paragraph" w:customStyle="1" w:styleId="34ffffe">
    <w:name w:val="34_Таблица_Сноска_Линия"/>
    <w:basedOn w:val="34fff7"/>
    <w:next w:val="34fff7"/>
    <w:rsid w:val="00236B76"/>
    <w:pPr>
      <w:keepNext/>
    </w:pPr>
  </w:style>
  <w:style w:type="paragraph" w:customStyle="1" w:styleId="34fffff">
    <w:name w:val="34_Таблица_Примечание"/>
    <w:basedOn w:val="34fff7"/>
    <w:rsid w:val="00236B76"/>
  </w:style>
  <w:style w:type="character" w:customStyle="1" w:styleId="34fffff0">
    <w:name w:val="34_Знак_Значение"/>
    <w:qFormat/>
    <w:rsid w:val="00236B76"/>
    <w:rPr>
      <w:rFonts w:ascii="Calibri" w:hAnsi="Calibri"/>
    </w:rPr>
  </w:style>
  <w:style w:type="character" w:styleId="af8">
    <w:name w:val="Hyperlink"/>
    <w:uiPriority w:val="99"/>
    <w:rsid w:val="00236B76"/>
    <w:rPr>
      <w:color w:val="0000FF"/>
      <w:u w:val="single"/>
    </w:rPr>
  </w:style>
  <w:style w:type="paragraph" w:customStyle="1" w:styleId="34fffff1">
    <w:name w:val="34_Рисунок_Подпись"/>
    <w:basedOn w:val="34b"/>
    <w:rsid w:val="00236B76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236B76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236B76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236B76"/>
    <w:pPr>
      <w:numPr>
        <w:numId w:val="21"/>
      </w:numPr>
    </w:pPr>
  </w:style>
  <w:style w:type="paragraph" w:customStyle="1" w:styleId="34fffff3">
    <w:name w:val="34_Процедура_Заголовок"/>
    <w:basedOn w:val="34b"/>
    <w:next w:val="34ffff1"/>
    <w:rsid w:val="00236B76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236B76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236B76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E93CF9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236B76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236B76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236B76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236B76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236B76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236B76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236B76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236B76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236B76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236B76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236B76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236B76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236B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48">
    <w:name w:val="34_Список_Нумерованный"/>
    <w:basedOn w:val="a3"/>
    <w:uiPriority w:val="99"/>
    <w:rsid w:val="004C4988"/>
    <w:pPr>
      <w:numPr>
        <w:numId w:val="29"/>
      </w:numPr>
    </w:pPr>
  </w:style>
  <w:style w:type="paragraph" w:customStyle="1" w:styleId="34fffff6">
    <w:name w:val="34_Таблица_Подзаголовок"/>
    <w:basedOn w:val="34ff6"/>
    <w:link w:val="34fffff7"/>
    <w:rsid w:val="00236B76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236B76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236B76"/>
    <w:pPr>
      <w:jc w:val="center"/>
    </w:pPr>
  </w:style>
  <w:style w:type="paragraph" w:customStyle="1" w:styleId="3411">
    <w:name w:val="34_Таблица_Список_Марк_1_без_отступа"/>
    <w:basedOn w:val="34ff6"/>
    <w:rsid w:val="00236B76"/>
    <w:pPr>
      <w:numPr>
        <w:numId w:val="41"/>
      </w:numPr>
    </w:pPr>
  </w:style>
  <w:style w:type="paragraph" w:customStyle="1" w:styleId="34fffff9">
    <w:name w:val="34_Формула"/>
    <w:basedOn w:val="a0"/>
    <w:rsid w:val="00236B76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236B76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236B76"/>
    <w:pPr>
      <w:ind w:left="6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1456389">
      <w:bodyDiv w:val="1"/>
      <w:marLeft w:val="0"/>
      <w:marRight w:val="0"/>
      <w:marTop w:val="41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839">
      <w:bodyDiv w:val="1"/>
      <w:marLeft w:val="0"/>
      <w:marRight w:val="0"/>
      <w:marTop w:val="2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32187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98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46909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7180715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12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8839198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header" Target="head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23" Type="http://schemas.openxmlformats.org/officeDocument/2006/relationships/header" Target="header9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header" Target="header8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ksana\AppData\Roaming\Microsoft\&#1064;&#1072;&#1073;&#1083;&#1086;&#1085;&#1099;\&#1043;&#1054;&#1057;&#1058;_3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32D1F8-2D91-4C0F-AE3F-CA446DCBDB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ГОСТ_34.dotx</Template>
  <TotalTime>90</TotalTime>
  <Pages>21</Pages>
  <Words>582</Words>
  <Characters>3672</Characters>
  <Application>Microsoft Office Word</Application>
  <DocSecurity>0</DocSecurity>
  <Lines>734</Lines>
  <Paragraphs>163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Структурная схема цифрового обмена с адресацией цифровых сетей</vt:lpstr>
    </vt:vector>
  </TitlesOfParts>
  <Company>ООО НПП «ЭСН»</Company>
  <LinksUpToDate>false</LinksUpToDate>
  <CharactersWithSpaces>4091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Структурная схема цифрового обмена с адресацией цифровых сетей</dc:title>
  <dc:creator>Oksana</dc:creator>
  <cp:lastModifiedBy>Илья Чураков</cp:lastModifiedBy>
  <cp:revision>8</cp:revision>
  <cp:lastPrinted>2014-09-08T01:50:00Z</cp:lastPrinted>
  <dcterms:created xsi:type="dcterms:W3CDTF">2025-09-12T07:02:00Z</dcterms:created>
  <dcterms:modified xsi:type="dcterms:W3CDTF">2025-12-03T05:29:00Z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ерсия">
    <vt:lpwstr>Версия документа</vt:lpwstr>
  </property>
  <property fmtid="{D5CDD505-2E9C-101B-9397-08002B2CF9AE}" pid="3" name="номер_документа">
    <vt:lpwstr>Том 42</vt:lpwstr>
  </property>
  <property fmtid="{D5CDD505-2E9C-101B-9397-08002B2CF9AE}" pid="4" name="краткое_название_системы">
    <vt:lpwstr>878.2023</vt:lpwstr>
  </property>
  <property fmtid="{D5CDD505-2E9C-101B-9397-08002B2CF9AE}" pid="5" name="полное_название_системы">
    <vt:lpwstr>Строительство водогрейной котельной 400 Гкал/час на территории Ивановской ТЭЦ-2</vt:lpwstr>
  </property>
  <property fmtid="{D5CDD505-2E9C-101B-9397-08002B2CF9AE}" pid="6" name="шифр_системы">
    <vt:lpwstr>878.2023</vt:lpwstr>
  </property>
  <property fmtid="{D5CDD505-2E9C-101B-9397-08002B2CF9AE}" pid="7" name="обозначение_документа">
    <vt:lpwstr>878.2023-АСУ ТП.Г1</vt:lpwstr>
  </property>
  <property fmtid="{D5CDD505-2E9C-101B-9397-08002B2CF9AE}" pid="8" name="год_издания">
    <vt:lpwstr>2025</vt:lpwstr>
  </property>
</Properties>
</file>