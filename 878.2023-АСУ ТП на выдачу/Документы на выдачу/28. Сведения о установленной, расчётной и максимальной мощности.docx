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2ED1" w14:textId="0EDE57C5" w:rsidR="001E242D" w:rsidRDefault="001E242D" w:rsidP="001239E7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E96694">
        <w:t>ООО НПП «ЭСН»</w:t>
      </w:r>
      <w:r>
        <w:fldChar w:fldCharType="end"/>
      </w:r>
    </w:p>
    <w:p w14:paraId="4EF2AED0" w14:textId="77777777" w:rsidR="001E242D" w:rsidRPr="00C816E8" w:rsidRDefault="001E242D" w:rsidP="001239E7">
      <w:pPr>
        <w:pStyle w:val="34f5"/>
      </w:pPr>
    </w:p>
    <w:p w14:paraId="381E1F64" w14:textId="77777777" w:rsidR="001E242D" w:rsidRPr="00C816E8" w:rsidRDefault="001E242D" w:rsidP="001239E7">
      <w:pPr>
        <w:pStyle w:val="34f5"/>
      </w:pPr>
    </w:p>
    <w:p w14:paraId="76A70F6C" w14:textId="77777777" w:rsidR="001E242D" w:rsidRDefault="001E242D" w:rsidP="001239E7">
      <w:pPr>
        <w:pStyle w:val="34f5"/>
      </w:pPr>
    </w:p>
    <w:p w14:paraId="0207A91C" w14:textId="77777777" w:rsidR="001E242D" w:rsidRPr="008343CE" w:rsidRDefault="001E242D" w:rsidP="001239E7">
      <w:pPr>
        <w:pStyle w:val="34f5"/>
      </w:pPr>
    </w:p>
    <w:p w14:paraId="7AEF48D9" w14:textId="77777777" w:rsidR="005252B4" w:rsidRPr="008343CE" w:rsidRDefault="005252B4" w:rsidP="001239E7">
      <w:pPr>
        <w:pStyle w:val="34f5"/>
      </w:pPr>
    </w:p>
    <w:p w14:paraId="48CA9715" w14:textId="77777777" w:rsidR="001E242D" w:rsidRPr="00C816E8" w:rsidRDefault="001E242D" w:rsidP="001239E7">
      <w:pPr>
        <w:pStyle w:val="34f5"/>
      </w:pPr>
    </w:p>
    <w:p w14:paraId="1F12E0EA" w14:textId="78582ACC" w:rsidR="001E242D" w:rsidRPr="00C816E8" w:rsidRDefault="00E96694" w:rsidP="001239E7">
      <w:pPr>
        <w:pStyle w:val="34ffb"/>
      </w:pPr>
      <w:fldSimple w:instr=" DOCPROPERTY  полное_название_системы  \* MERGEFORMAT ">
        <w:r>
          <w:t>Строительство водогрейной котельной 400 Гкал/час на территории Ивановской ТЭЦ-2</w:t>
        </w:r>
      </w:fldSimple>
    </w:p>
    <w:p w14:paraId="324B3425" w14:textId="5947672B" w:rsidR="001E242D" w:rsidRPr="00C816E8" w:rsidRDefault="001E242D" w:rsidP="001239E7">
      <w:pPr>
        <w:pStyle w:val="34ffc"/>
      </w:pPr>
      <w:r w:rsidRPr="00C816E8">
        <w:t>(</w:t>
      </w:r>
      <w:fldSimple w:instr=" DOCPROPERTY  краткое_название_системы  \* MERGEFORMAT ">
        <w:r w:rsidR="00E96694">
          <w:t>878.2023</w:t>
        </w:r>
      </w:fldSimple>
      <w:r w:rsidRPr="00C816E8">
        <w:t>)</w:t>
      </w:r>
    </w:p>
    <w:p w14:paraId="0A1C3FB1" w14:textId="79322975" w:rsidR="001E242D" w:rsidRPr="00C816E8" w:rsidRDefault="00E96694" w:rsidP="001239E7">
      <w:pPr>
        <w:pStyle w:val="34ffd"/>
      </w:pPr>
      <w:fldSimple w:instr=" DOCPROPERTY  Title  \* MERGEFORMAT ">
        <w:r>
          <w:t>Сведения о количестве энергопринимающих устройств, об их установленной, расчётной и максимальной мощности</w:t>
        </w:r>
      </w:fldSimple>
    </w:p>
    <w:p w14:paraId="78C43161" w14:textId="42170CF5" w:rsidR="001E242D" w:rsidRPr="00910439" w:rsidRDefault="001E242D" w:rsidP="001239E7">
      <w:pPr>
        <w:pStyle w:val="34ffa"/>
        <w:rPr>
          <w:lang w:val="en-US"/>
        </w:rPr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E96694">
        <w:t>878.2023-АСУ ТП.В9</w:t>
      </w:r>
      <w:r w:rsidRPr="00C816E8">
        <w:fldChar w:fldCharType="end"/>
      </w:r>
    </w:p>
    <w:p w14:paraId="19A74C67" w14:textId="77777777" w:rsidR="001E242D" w:rsidRDefault="001E242D" w:rsidP="001239E7">
      <w:pPr>
        <w:pStyle w:val="34f5"/>
      </w:pPr>
    </w:p>
    <w:p w14:paraId="422AD021" w14:textId="77777777" w:rsidR="001E242D" w:rsidRDefault="001E242D" w:rsidP="001239E7">
      <w:pPr>
        <w:pStyle w:val="34f5"/>
      </w:pPr>
    </w:p>
    <w:p w14:paraId="7F7F4B1D" w14:textId="18F31132" w:rsidR="001E242D" w:rsidRPr="001422AB" w:rsidRDefault="008343CE" w:rsidP="001239E7">
      <w:pPr>
        <w:pStyle w:val="34f5"/>
      </w:pPr>
      <w:r>
        <w:t>Том 42</w:t>
      </w:r>
    </w:p>
    <w:p w14:paraId="5171A287" w14:textId="77777777" w:rsidR="005252B4" w:rsidRPr="001422AB" w:rsidRDefault="005252B4" w:rsidP="001239E7">
      <w:pPr>
        <w:pStyle w:val="34f5"/>
      </w:pPr>
    </w:p>
    <w:p w14:paraId="0F74ECCA" w14:textId="77777777" w:rsidR="005252B4" w:rsidRPr="001422AB" w:rsidRDefault="005252B4" w:rsidP="001239E7">
      <w:pPr>
        <w:pStyle w:val="34f5"/>
      </w:pPr>
    </w:p>
    <w:p w14:paraId="60FD968B" w14:textId="77777777" w:rsidR="001E242D" w:rsidRPr="00910439" w:rsidRDefault="001E242D" w:rsidP="001239E7">
      <w:pPr>
        <w:pStyle w:val="34f5"/>
      </w:pPr>
    </w:p>
    <w:p w14:paraId="7B852C42" w14:textId="77777777" w:rsidR="00E3465E" w:rsidRPr="00E3465E" w:rsidRDefault="00E3465E" w:rsidP="00264594">
      <w:pPr>
        <w:pStyle w:val="34f5"/>
      </w:pPr>
    </w:p>
    <w:p w14:paraId="3EFFD10B" w14:textId="77777777" w:rsidR="0069117E" w:rsidRDefault="0069117E" w:rsidP="003F38DF">
      <w:pPr>
        <w:pStyle w:val="34b"/>
        <w:sectPr w:rsidR="0069117E" w:rsidSect="00BA43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77037094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12B3B347" w14:textId="3CE390B4" w:rsidR="00E96694" w:rsidRDefault="0038049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8228443" w:history="1">
        <w:r w:rsidR="00E96694" w:rsidRPr="004B23BF">
          <w:rPr>
            <w:rStyle w:val="af8"/>
          </w:rPr>
          <w:t>1 Перечень энергопринимающих устройств</w:t>
        </w:r>
        <w:r w:rsidR="00E96694">
          <w:rPr>
            <w:webHidden/>
          </w:rPr>
          <w:tab/>
        </w:r>
        <w:r w:rsidR="00E96694">
          <w:rPr>
            <w:webHidden/>
          </w:rPr>
          <w:fldChar w:fldCharType="begin"/>
        </w:r>
        <w:r w:rsidR="00E96694">
          <w:rPr>
            <w:webHidden/>
          </w:rPr>
          <w:instrText xml:space="preserve"> PAGEREF _Toc208228443 \h </w:instrText>
        </w:r>
        <w:r w:rsidR="00E96694">
          <w:rPr>
            <w:webHidden/>
          </w:rPr>
        </w:r>
        <w:r w:rsidR="00E96694">
          <w:rPr>
            <w:webHidden/>
          </w:rPr>
          <w:fldChar w:fldCharType="separate"/>
        </w:r>
        <w:r w:rsidR="00E96694">
          <w:rPr>
            <w:webHidden/>
          </w:rPr>
          <w:t>3</w:t>
        </w:r>
        <w:r w:rsidR="00E96694">
          <w:rPr>
            <w:webHidden/>
          </w:rPr>
          <w:fldChar w:fldCharType="end"/>
        </w:r>
      </w:hyperlink>
    </w:p>
    <w:p w14:paraId="12F158E0" w14:textId="2117E8E7" w:rsidR="00E96694" w:rsidRDefault="00E96694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8228444" w:history="1">
        <w:r w:rsidRPr="004B23BF">
          <w:rPr>
            <w:rStyle w:val="af8"/>
            <w:noProof/>
          </w:rPr>
          <w:t>1.1 Таблица установленной, расчётной и максимальной мощности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_Toc208228444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EB580D" w14:textId="3D0EC177" w:rsidR="00E96694" w:rsidRDefault="00E96694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8228445" w:history="1">
        <w:r w:rsidRPr="004B23BF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_Toc208228445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29DB9ED" w14:textId="58BB9F3E" w:rsidR="00E96694" w:rsidRDefault="00E96694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8228446" w:history="1">
        <w:r w:rsidRPr="004B23BF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_Toc208228446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5DDEB1F" w14:textId="47F26C59" w:rsidR="00BA4372" w:rsidRDefault="00380491" w:rsidP="00E10079">
      <w:pPr>
        <w:pStyle w:val="34b"/>
        <w:rPr>
          <w:lang w:val="en-US"/>
        </w:rPr>
      </w:pPr>
      <w:r>
        <w:fldChar w:fldCharType="end"/>
      </w:r>
    </w:p>
    <w:p w14:paraId="2D91BFE8" w14:textId="77777777" w:rsidR="00E3465E" w:rsidRDefault="00E3465E" w:rsidP="008232D4">
      <w:pPr>
        <w:pStyle w:val="34fffa"/>
      </w:pPr>
    </w:p>
    <w:p w14:paraId="4B7BF13C" w14:textId="77777777" w:rsidR="00FC32E6" w:rsidRDefault="00FC32E6" w:rsidP="008232D4">
      <w:pPr>
        <w:pStyle w:val="34fffa"/>
        <w:sectPr w:rsidR="00FC32E6" w:rsidSect="008E77B3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0596AC12" w14:textId="5A889C97" w:rsidR="00DF1231" w:rsidRDefault="00910439" w:rsidP="00DF1231">
      <w:pPr>
        <w:pStyle w:val="1"/>
      </w:pPr>
      <w:bookmarkStart w:id="0" w:name="_Toc397971534"/>
      <w:bookmarkStart w:id="1" w:name="_Toc398225599"/>
      <w:bookmarkStart w:id="2" w:name="_Toc208228443"/>
      <w:bookmarkEnd w:id="0"/>
      <w:bookmarkEnd w:id="1"/>
      <w:r w:rsidRPr="00910439">
        <w:lastRenderedPageBreak/>
        <w:t>Перечень энергопринимающих устройств</w:t>
      </w:r>
      <w:bookmarkEnd w:id="2"/>
    </w:p>
    <w:p w14:paraId="5F7EBB41" w14:textId="529A8578" w:rsidR="00347838" w:rsidRDefault="00910439" w:rsidP="00A17048">
      <w:pPr>
        <w:pStyle w:val="34fffa"/>
      </w:pPr>
      <w:r w:rsidRPr="00910439">
        <w:t xml:space="preserve">В состав энергопринимающих устройств автоматизированной системы управления технологическими процессами входят серверное оборудование верхнего уровня, шкафы управления системами ГРП-1 и ГРП-2, водогрейной котельной, здания теплообменников, насосной аккумулирующих баков и </w:t>
      </w:r>
      <w:r w:rsidR="0041037D" w:rsidRPr="00910439">
        <w:t>электротехнического</w:t>
      </w:r>
      <w:r w:rsidRPr="00910439">
        <w:t xml:space="preserve"> оборудования.</w:t>
      </w:r>
    </w:p>
    <w:p w14:paraId="048895F8" w14:textId="119722C8" w:rsidR="00A67AC7" w:rsidRPr="00A17048" w:rsidRDefault="00A67AC7" w:rsidP="00A67AC7">
      <w:pPr>
        <w:pStyle w:val="2"/>
      </w:pPr>
      <w:bookmarkStart w:id="3" w:name="_Toc208228444"/>
      <w:r w:rsidRPr="00A67AC7">
        <w:t>Таблица установленной, расчётной и максимальной мощности</w:t>
      </w:r>
      <w:bookmarkEnd w:id="3"/>
    </w:p>
    <w:tbl>
      <w:tblPr>
        <w:tblStyle w:val="af9"/>
        <w:tblW w:w="9882" w:type="dxa"/>
        <w:tblLook w:val="04A0" w:firstRow="1" w:lastRow="0" w:firstColumn="1" w:lastColumn="0" w:noHBand="0" w:noVBand="1"/>
      </w:tblPr>
      <w:tblGrid>
        <w:gridCol w:w="560"/>
        <w:gridCol w:w="2619"/>
        <w:gridCol w:w="1559"/>
        <w:gridCol w:w="1893"/>
        <w:gridCol w:w="1372"/>
        <w:gridCol w:w="1879"/>
      </w:tblGrid>
      <w:tr w:rsidR="00C64B89" w14:paraId="207EA756" w14:textId="77777777" w:rsidTr="0041037D">
        <w:tc>
          <w:tcPr>
            <w:tcW w:w="560" w:type="dxa"/>
            <w:vAlign w:val="center"/>
          </w:tcPr>
          <w:p w14:paraId="0E13719E" w14:textId="7686D151" w:rsidR="00A67AC7" w:rsidRDefault="00A67AC7" w:rsidP="00A67AC7">
            <w:pPr>
              <w:pStyle w:val="34fffa"/>
              <w:spacing w:line="240" w:lineRule="auto"/>
              <w:ind w:firstLine="0"/>
            </w:pPr>
            <w:r>
              <w:rPr>
                <w:b/>
                <w:bCs/>
              </w:rPr>
              <w:t>№ п/п</w:t>
            </w:r>
          </w:p>
        </w:tc>
        <w:tc>
          <w:tcPr>
            <w:tcW w:w="2619" w:type="dxa"/>
            <w:vAlign w:val="center"/>
          </w:tcPr>
          <w:p w14:paraId="1AFA7452" w14:textId="2D19005F" w:rsidR="00A67AC7" w:rsidRDefault="00A67AC7" w:rsidP="00A67AC7">
            <w:pPr>
              <w:pStyle w:val="34fffa"/>
              <w:spacing w:line="240" w:lineRule="auto"/>
              <w:ind w:firstLine="0"/>
            </w:pPr>
            <w:r>
              <w:rPr>
                <w:b/>
                <w:bCs/>
              </w:rPr>
              <w:t>Наименование энергопринимающего устройства</w:t>
            </w:r>
          </w:p>
        </w:tc>
        <w:tc>
          <w:tcPr>
            <w:tcW w:w="1559" w:type="dxa"/>
            <w:vAlign w:val="center"/>
          </w:tcPr>
          <w:p w14:paraId="154D30EE" w14:textId="332FFE60" w:rsidR="00A67AC7" w:rsidRDefault="00A67AC7" w:rsidP="00A67AC7">
            <w:pPr>
              <w:pStyle w:val="34fffa"/>
              <w:spacing w:line="240" w:lineRule="auto"/>
              <w:ind w:firstLine="0"/>
            </w:pPr>
            <w:r>
              <w:rPr>
                <w:b/>
                <w:bCs/>
              </w:rPr>
              <w:t>Количество, шт.</w:t>
            </w:r>
          </w:p>
        </w:tc>
        <w:tc>
          <w:tcPr>
            <w:tcW w:w="1893" w:type="dxa"/>
            <w:vAlign w:val="center"/>
          </w:tcPr>
          <w:p w14:paraId="4D5AC458" w14:textId="533E75C0" w:rsidR="00A67AC7" w:rsidRDefault="00A67AC7" w:rsidP="00A67AC7">
            <w:pPr>
              <w:pStyle w:val="34fffa"/>
              <w:spacing w:line="240" w:lineRule="auto"/>
              <w:ind w:firstLine="0"/>
            </w:pPr>
            <w:r>
              <w:rPr>
                <w:b/>
                <w:bCs/>
              </w:rPr>
              <w:t>Установленная мощность, кВт</w:t>
            </w:r>
          </w:p>
        </w:tc>
        <w:tc>
          <w:tcPr>
            <w:tcW w:w="1372" w:type="dxa"/>
            <w:vAlign w:val="center"/>
          </w:tcPr>
          <w:p w14:paraId="2E2B526A" w14:textId="1E382E87" w:rsidR="00A67AC7" w:rsidRDefault="00A67AC7" w:rsidP="00A67AC7">
            <w:pPr>
              <w:pStyle w:val="34fffa"/>
              <w:spacing w:line="240" w:lineRule="auto"/>
              <w:ind w:firstLine="0"/>
            </w:pPr>
            <w:r>
              <w:rPr>
                <w:b/>
                <w:bCs/>
              </w:rPr>
              <w:t>Расчётная мощность, кВт</w:t>
            </w:r>
          </w:p>
        </w:tc>
        <w:tc>
          <w:tcPr>
            <w:tcW w:w="1879" w:type="dxa"/>
            <w:vAlign w:val="center"/>
          </w:tcPr>
          <w:p w14:paraId="4F057C4E" w14:textId="3A7D33B8" w:rsidR="00A67AC7" w:rsidRDefault="00A67AC7" w:rsidP="00A67AC7">
            <w:pPr>
              <w:pStyle w:val="34fffa"/>
              <w:spacing w:line="240" w:lineRule="auto"/>
              <w:ind w:firstLine="0"/>
            </w:pPr>
            <w:r>
              <w:rPr>
                <w:b/>
                <w:bCs/>
              </w:rPr>
              <w:t>Максимальная мощность, Вт</w:t>
            </w:r>
          </w:p>
        </w:tc>
      </w:tr>
      <w:tr w:rsidR="00C64B89" w14:paraId="0530117E" w14:textId="77777777" w:rsidTr="0041037D">
        <w:tc>
          <w:tcPr>
            <w:tcW w:w="560" w:type="dxa"/>
            <w:vAlign w:val="center"/>
          </w:tcPr>
          <w:p w14:paraId="35E65068" w14:textId="62C78E18" w:rsidR="00A67AC7" w:rsidRDefault="00A67AC7" w:rsidP="00A67AC7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  <w:tc>
          <w:tcPr>
            <w:tcW w:w="2619" w:type="dxa"/>
            <w:vAlign w:val="center"/>
          </w:tcPr>
          <w:p w14:paraId="5FA7682B" w14:textId="153360FB" w:rsidR="00A67AC7" w:rsidRPr="00B94ED6" w:rsidRDefault="00B94ED6" w:rsidP="00A67AC7">
            <w:pPr>
              <w:pStyle w:val="34fffa"/>
              <w:spacing w:line="240" w:lineRule="auto"/>
              <w:ind w:firstLine="0"/>
            </w:pPr>
            <w:r>
              <w:t xml:space="preserve">Шкаф </w:t>
            </w:r>
            <w:r w:rsidR="00A67AC7">
              <w:t>АСУ Здания теплообменников</w:t>
            </w:r>
            <w:r>
              <w:t xml:space="preserve"> </w:t>
            </w:r>
            <w:r>
              <w:rPr>
                <w:lang w:val="en-US"/>
              </w:rPr>
              <w:t>N</w:t>
            </w:r>
            <w:r w:rsidRPr="00B94ED6">
              <w:t>1</w:t>
            </w:r>
            <w:r>
              <w:rPr>
                <w:lang w:val="en-US"/>
              </w:rPr>
              <w:t>CJU</w:t>
            </w:r>
            <w:r w:rsidRPr="00B94ED6">
              <w:t>01</w:t>
            </w:r>
            <w:r w:rsidR="00403483">
              <w:t xml:space="preserve"> в т.ч:</w:t>
            </w:r>
          </w:p>
        </w:tc>
        <w:tc>
          <w:tcPr>
            <w:tcW w:w="1559" w:type="dxa"/>
            <w:vAlign w:val="center"/>
          </w:tcPr>
          <w:p w14:paraId="345410EA" w14:textId="3883057B" w:rsidR="00A67AC7" w:rsidRDefault="00A67AC7" w:rsidP="00A67AC7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  <w:tc>
          <w:tcPr>
            <w:tcW w:w="1893" w:type="dxa"/>
            <w:vAlign w:val="center"/>
          </w:tcPr>
          <w:p w14:paraId="1819ABF0" w14:textId="47DC55CC" w:rsidR="00A67AC7" w:rsidRDefault="00A67AC7" w:rsidP="00A67AC7">
            <w:pPr>
              <w:pStyle w:val="34fffa"/>
              <w:spacing w:line="240" w:lineRule="auto"/>
              <w:ind w:firstLine="0"/>
            </w:pPr>
            <w:r>
              <w:t>2,</w:t>
            </w:r>
            <w:r w:rsidR="00C64B89">
              <w:t>3</w:t>
            </w:r>
          </w:p>
        </w:tc>
        <w:tc>
          <w:tcPr>
            <w:tcW w:w="1372" w:type="dxa"/>
            <w:vAlign w:val="center"/>
          </w:tcPr>
          <w:p w14:paraId="2BE5E23E" w14:textId="6C9BD3EC" w:rsidR="00A67AC7" w:rsidRDefault="00A67AC7" w:rsidP="00A67AC7">
            <w:pPr>
              <w:pStyle w:val="34fffa"/>
              <w:spacing w:line="240" w:lineRule="auto"/>
              <w:ind w:firstLine="0"/>
            </w:pPr>
            <w:r>
              <w:t>1,7</w:t>
            </w:r>
          </w:p>
        </w:tc>
        <w:tc>
          <w:tcPr>
            <w:tcW w:w="1879" w:type="dxa"/>
            <w:vAlign w:val="center"/>
          </w:tcPr>
          <w:p w14:paraId="2D252603" w14:textId="510BCA0A" w:rsidR="00A67AC7" w:rsidRDefault="00A67AC7" w:rsidP="00A67AC7">
            <w:pPr>
              <w:pStyle w:val="34fffa"/>
              <w:spacing w:line="240" w:lineRule="auto"/>
              <w:ind w:firstLine="0"/>
            </w:pPr>
            <w:r>
              <w:t>2</w:t>
            </w:r>
            <w:r w:rsidR="00C64B89">
              <w:t>0</w:t>
            </w:r>
            <w:r w:rsidR="00E24B3A">
              <w:t>00</w:t>
            </w:r>
          </w:p>
        </w:tc>
      </w:tr>
      <w:tr w:rsidR="0041037D" w14:paraId="39E671DB" w14:textId="77777777" w:rsidTr="0041037D">
        <w:tc>
          <w:tcPr>
            <w:tcW w:w="560" w:type="dxa"/>
            <w:vAlign w:val="center"/>
          </w:tcPr>
          <w:p w14:paraId="6C1ECB28" w14:textId="77777777" w:rsidR="0041037D" w:rsidRDefault="0041037D" w:rsidP="00FE37DE">
            <w:pPr>
              <w:pStyle w:val="34fffa"/>
              <w:spacing w:line="240" w:lineRule="auto"/>
              <w:ind w:firstLine="0"/>
              <w:jc w:val="right"/>
            </w:pPr>
          </w:p>
        </w:tc>
        <w:tc>
          <w:tcPr>
            <w:tcW w:w="2619" w:type="dxa"/>
            <w:vAlign w:val="center"/>
          </w:tcPr>
          <w:p w14:paraId="74649D83" w14:textId="4E109444" w:rsidR="0041037D" w:rsidRPr="00FE37DE" w:rsidRDefault="0041037D" w:rsidP="00A67AC7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t>Датчики</w:t>
            </w:r>
            <w:r w:rsidR="00FE37DE">
              <w:rPr>
                <w:lang w:val="en-US"/>
              </w:rPr>
              <w:t xml:space="preserve"> </w:t>
            </w:r>
            <w:r w:rsidR="00FE37DE" w:rsidRPr="00FE37DE">
              <w:rPr>
                <w:lang w:val="en-US"/>
              </w:rPr>
              <w:t>ТПУ-205</w:t>
            </w:r>
          </w:p>
        </w:tc>
        <w:tc>
          <w:tcPr>
            <w:tcW w:w="1559" w:type="dxa"/>
            <w:vAlign w:val="center"/>
          </w:tcPr>
          <w:p w14:paraId="52FB9EA7" w14:textId="55D6930B" w:rsidR="0041037D" w:rsidRPr="00FE37DE" w:rsidRDefault="00FE37DE" w:rsidP="00A67AC7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893" w:type="dxa"/>
            <w:vAlign w:val="center"/>
          </w:tcPr>
          <w:p w14:paraId="1A025472" w14:textId="77777777" w:rsidR="0041037D" w:rsidRDefault="0041037D" w:rsidP="00A67AC7">
            <w:pPr>
              <w:pStyle w:val="34fffa"/>
              <w:spacing w:line="240" w:lineRule="auto"/>
              <w:ind w:firstLine="0"/>
            </w:pPr>
          </w:p>
        </w:tc>
        <w:tc>
          <w:tcPr>
            <w:tcW w:w="1372" w:type="dxa"/>
            <w:vAlign w:val="center"/>
          </w:tcPr>
          <w:p w14:paraId="666E62D7" w14:textId="77777777" w:rsidR="0041037D" w:rsidRDefault="0041037D" w:rsidP="00A67AC7">
            <w:pPr>
              <w:pStyle w:val="34fffa"/>
              <w:spacing w:line="240" w:lineRule="auto"/>
              <w:ind w:firstLine="0"/>
            </w:pPr>
          </w:p>
        </w:tc>
        <w:tc>
          <w:tcPr>
            <w:tcW w:w="1879" w:type="dxa"/>
            <w:vAlign w:val="center"/>
          </w:tcPr>
          <w:p w14:paraId="33D2D29C" w14:textId="70C80370" w:rsidR="0041037D" w:rsidRDefault="00FE37DE" w:rsidP="00A67AC7">
            <w:pPr>
              <w:pStyle w:val="34fffa"/>
              <w:spacing w:line="240" w:lineRule="auto"/>
              <w:ind w:firstLine="0"/>
            </w:pPr>
            <w:r>
              <w:t>0,8</w:t>
            </w:r>
          </w:p>
        </w:tc>
      </w:tr>
      <w:tr w:rsidR="00FE37DE" w14:paraId="52A7D106" w14:textId="77777777" w:rsidTr="0041037D">
        <w:tc>
          <w:tcPr>
            <w:tcW w:w="560" w:type="dxa"/>
            <w:vAlign w:val="center"/>
          </w:tcPr>
          <w:p w14:paraId="7D1E658C" w14:textId="77777777" w:rsidR="00FE37DE" w:rsidRDefault="00FE37DE" w:rsidP="00FE37DE">
            <w:pPr>
              <w:pStyle w:val="34fffa"/>
              <w:spacing w:line="240" w:lineRule="auto"/>
              <w:ind w:firstLine="0"/>
              <w:jc w:val="right"/>
            </w:pPr>
          </w:p>
        </w:tc>
        <w:tc>
          <w:tcPr>
            <w:tcW w:w="2619" w:type="dxa"/>
            <w:vAlign w:val="center"/>
          </w:tcPr>
          <w:p w14:paraId="122AB5CE" w14:textId="2687DA48" w:rsidR="00FE37DE" w:rsidRPr="00FE37DE" w:rsidRDefault="00FE37DE" w:rsidP="00A67AC7">
            <w:pPr>
              <w:pStyle w:val="34fffa"/>
              <w:spacing w:line="240" w:lineRule="auto"/>
              <w:ind w:firstLine="0"/>
            </w:pPr>
            <w:r>
              <w:t xml:space="preserve">Датчики </w:t>
            </w:r>
            <w:r w:rsidRPr="00FE37DE">
              <w:t>АИР-20/М2-Н</w:t>
            </w:r>
          </w:p>
        </w:tc>
        <w:tc>
          <w:tcPr>
            <w:tcW w:w="1559" w:type="dxa"/>
            <w:vAlign w:val="center"/>
          </w:tcPr>
          <w:p w14:paraId="0B8D62C0" w14:textId="22AC6D75" w:rsidR="00FE37DE" w:rsidRPr="00FE37DE" w:rsidRDefault="00FE37DE" w:rsidP="00A67AC7">
            <w:pPr>
              <w:pStyle w:val="34fffa"/>
              <w:spacing w:line="240" w:lineRule="auto"/>
              <w:ind w:firstLine="0"/>
            </w:pPr>
            <w:r>
              <w:t>24</w:t>
            </w:r>
          </w:p>
        </w:tc>
        <w:tc>
          <w:tcPr>
            <w:tcW w:w="1893" w:type="dxa"/>
            <w:vAlign w:val="center"/>
          </w:tcPr>
          <w:p w14:paraId="4A121B18" w14:textId="77777777" w:rsidR="00FE37DE" w:rsidRDefault="00FE37DE" w:rsidP="00A67AC7">
            <w:pPr>
              <w:pStyle w:val="34fffa"/>
              <w:spacing w:line="240" w:lineRule="auto"/>
              <w:ind w:firstLine="0"/>
            </w:pPr>
          </w:p>
        </w:tc>
        <w:tc>
          <w:tcPr>
            <w:tcW w:w="1372" w:type="dxa"/>
            <w:vAlign w:val="center"/>
          </w:tcPr>
          <w:p w14:paraId="33A63C2A" w14:textId="77777777" w:rsidR="00FE37DE" w:rsidRDefault="00FE37DE" w:rsidP="00A67AC7">
            <w:pPr>
              <w:pStyle w:val="34fffa"/>
              <w:spacing w:line="240" w:lineRule="auto"/>
              <w:ind w:firstLine="0"/>
            </w:pPr>
          </w:p>
        </w:tc>
        <w:tc>
          <w:tcPr>
            <w:tcW w:w="1879" w:type="dxa"/>
            <w:vAlign w:val="center"/>
          </w:tcPr>
          <w:p w14:paraId="0B5EE5F0" w14:textId="039EB092" w:rsidR="00FE37DE" w:rsidRDefault="00F6082F" w:rsidP="00A67AC7">
            <w:pPr>
              <w:pStyle w:val="34fffa"/>
              <w:spacing w:line="240" w:lineRule="auto"/>
              <w:ind w:firstLine="0"/>
            </w:pPr>
            <w:r>
              <w:t>0,7</w:t>
            </w:r>
          </w:p>
        </w:tc>
      </w:tr>
      <w:tr w:rsidR="00C64B89" w14:paraId="427AB89E" w14:textId="77777777" w:rsidTr="0041037D">
        <w:tc>
          <w:tcPr>
            <w:tcW w:w="560" w:type="dxa"/>
            <w:vAlign w:val="center"/>
          </w:tcPr>
          <w:p w14:paraId="201BBE6E" w14:textId="643AE4C4" w:rsidR="00A67AC7" w:rsidRDefault="00A67AC7" w:rsidP="00A67AC7">
            <w:pPr>
              <w:pStyle w:val="34fffa"/>
              <w:spacing w:line="240" w:lineRule="auto"/>
              <w:ind w:firstLine="0"/>
            </w:pPr>
            <w:r>
              <w:t>2</w:t>
            </w:r>
          </w:p>
        </w:tc>
        <w:tc>
          <w:tcPr>
            <w:tcW w:w="2619" w:type="dxa"/>
            <w:vAlign w:val="center"/>
          </w:tcPr>
          <w:p w14:paraId="63654984" w14:textId="62C88439" w:rsidR="00A67AC7" w:rsidRPr="00403483" w:rsidRDefault="00B94ED6" w:rsidP="00A67AC7">
            <w:pPr>
              <w:pStyle w:val="34fffa"/>
              <w:spacing w:line="240" w:lineRule="auto"/>
              <w:ind w:firstLine="0"/>
            </w:pPr>
            <w:r>
              <w:t xml:space="preserve">Шкаф </w:t>
            </w:r>
            <w:r w:rsidR="00A67AC7">
              <w:t>АСУ НАБ</w:t>
            </w:r>
            <w:r w:rsidRPr="00403483">
              <w:t xml:space="preserve"> </w:t>
            </w:r>
            <w:r>
              <w:rPr>
                <w:lang w:val="en-US"/>
              </w:rPr>
              <w:t>N</w:t>
            </w:r>
            <w:r w:rsidRPr="00403483">
              <w:t>2</w:t>
            </w:r>
            <w:r>
              <w:rPr>
                <w:lang w:val="en-US"/>
              </w:rPr>
              <w:t>CJU</w:t>
            </w:r>
            <w:r w:rsidRPr="00403483">
              <w:t>01</w:t>
            </w:r>
            <w:r w:rsidR="00403483">
              <w:t xml:space="preserve"> в т.ч:</w:t>
            </w:r>
          </w:p>
        </w:tc>
        <w:tc>
          <w:tcPr>
            <w:tcW w:w="1559" w:type="dxa"/>
            <w:vAlign w:val="center"/>
          </w:tcPr>
          <w:p w14:paraId="3FC238B3" w14:textId="07E4BFBB" w:rsidR="00A67AC7" w:rsidRDefault="00A67AC7" w:rsidP="00A67AC7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  <w:tc>
          <w:tcPr>
            <w:tcW w:w="1893" w:type="dxa"/>
            <w:vAlign w:val="center"/>
          </w:tcPr>
          <w:p w14:paraId="19060C83" w14:textId="1F5234D4" w:rsidR="00A67AC7" w:rsidRDefault="00A67AC7" w:rsidP="00A67AC7">
            <w:pPr>
              <w:pStyle w:val="34fffa"/>
              <w:spacing w:line="240" w:lineRule="auto"/>
              <w:ind w:firstLine="0"/>
            </w:pPr>
            <w:r>
              <w:t>1,</w:t>
            </w:r>
            <w:r w:rsidR="00C64B89">
              <w:t>9</w:t>
            </w:r>
          </w:p>
        </w:tc>
        <w:tc>
          <w:tcPr>
            <w:tcW w:w="1372" w:type="dxa"/>
            <w:vAlign w:val="center"/>
          </w:tcPr>
          <w:p w14:paraId="181ABD22" w14:textId="187F1F61" w:rsidR="00A67AC7" w:rsidRDefault="00A67AC7" w:rsidP="00A67AC7">
            <w:pPr>
              <w:pStyle w:val="34fffa"/>
              <w:spacing w:line="240" w:lineRule="auto"/>
              <w:ind w:firstLine="0"/>
            </w:pPr>
            <w:r>
              <w:t>1,3</w:t>
            </w:r>
          </w:p>
        </w:tc>
        <w:tc>
          <w:tcPr>
            <w:tcW w:w="1879" w:type="dxa"/>
            <w:vAlign w:val="center"/>
          </w:tcPr>
          <w:p w14:paraId="54D67606" w14:textId="2B63CA9C" w:rsidR="00A67AC7" w:rsidRDefault="00A67AC7" w:rsidP="00A67AC7">
            <w:pPr>
              <w:pStyle w:val="34fffa"/>
              <w:spacing w:line="240" w:lineRule="auto"/>
              <w:ind w:firstLine="0"/>
            </w:pPr>
            <w:r>
              <w:t>1</w:t>
            </w:r>
            <w:r w:rsidR="00C64B89">
              <w:t>6</w:t>
            </w:r>
            <w:r w:rsidR="00E24B3A">
              <w:t>00</w:t>
            </w:r>
          </w:p>
        </w:tc>
      </w:tr>
      <w:tr w:rsidR="00F6082F" w14:paraId="665EBD5B" w14:textId="77777777" w:rsidTr="0041037D">
        <w:tc>
          <w:tcPr>
            <w:tcW w:w="560" w:type="dxa"/>
            <w:vAlign w:val="center"/>
          </w:tcPr>
          <w:p w14:paraId="6BE240BE" w14:textId="77777777" w:rsidR="00F6082F" w:rsidRDefault="00F6082F" w:rsidP="00B94ED6">
            <w:pPr>
              <w:pStyle w:val="34fffa"/>
              <w:spacing w:line="240" w:lineRule="auto"/>
              <w:ind w:firstLine="0"/>
              <w:jc w:val="right"/>
            </w:pPr>
          </w:p>
        </w:tc>
        <w:tc>
          <w:tcPr>
            <w:tcW w:w="2619" w:type="dxa"/>
            <w:vAlign w:val="center"/>
          </w:tcPr>
          <w:p w14:paraId="61DA975B" w14:textId="1AB6DA93" w:rsidR="00F6082F" w:rsidRDefault="00F6082F" w:rsidP="00F6082F">
            <w:pPr>
              <w:pStyle w:val="34fffa"/>
              <w:spacing w:line="240" w:lineRule="auto"/>
              <w:ind w:firstLine="0"/>
            </w:pPr>
            <w:r>
              <w:t>Датчики</w:t>
            </w:r>
            <w:r>
              <w:rPr>
                <w:lang w:val="en-US"/>
              </w:rPr>
              <w:t xml:space="preserve"> </w:t>
            </w:r>
            <w:r w:rsidRPr="00FE37DE">
              <w:rPr>
                <w:lang w:val="en-US"/>
              </w:rPr>
              <w:t>ТПУ-205</w:t>
            </w:r>
          </w:p>
        </w:tc>
        <w:tc>
          <w:tcPr>
            <w:tcW w:w="1559" w:type="dxa"/>
            <w:vAlign w:val="center"/>
          </w:tcPr>
          <w:p w14:paraId="19ED7246" w14:textId="61B9194C" w:rsidR="00F6082F" w:rsidRPr="00F6082F" w:rsidRDefault="00F6082F" w:rsidP="00F6082F">
            <w:pPr>
              <w:pStyle w:val="34fffa"/>
              <w:spacing w:line="240" w:lineRule="auto"/>
              <w:ind w:firstLine="0"/>
            </w:pPr>
            <w:r>
              <w:t>3</w:t>
            </w:r>
          </w:p>
        </w:tc>
        <w:tc>
          <w:tcPr>
            <w:tcW w:w="1893" w:type="dxa"/>
            <w:vAlign w:val="center"/>
          </w:tcPr>
          <w:p w14:paraId="4545B6B4" w14:textId="77777777" w:rsidR="00F6082F" w:rsidRDefault="00F6082F" w:rsidP="00F6082F">
            <w:pPr>
              <w:pStyle w:val="34fffa"/>
              <w:spacing w:line="240" w:lineRule="auto"/>
              <w:ind w:firstLine="0"/>
            </w:pPr>
          </w:p>
        </w:tc>
        <w:tc>
          <w:tcPr>
            <w:tcW w:w="1372" w:type="dxa"/>
            <w:vAlign w:val="center"/>
          </w:tcPr>
          <w:p w14:paraId="1E7EF7FA" w14:textId="77777777" w:rsidR="00F6082F" w:rsidRDefault="00F6082F" w:rsidP="00F6082F">
            <w:pPr>
              <w:pStyle w:val="34fffa"/>
              <w:spacing w:line="240" w:lineRule="auto"/>
              <w:ind w:firstLine="0"/>
            </w:pPr>
          </w:p>
        </w:tc>
        <w:tc>
          <w:tcPr>
            <w:tcW w:w="1879" w:type="dxa"/>
            <w:vAlign w:val="center"/>
          </w:tcPr>
          <w:p w14:paraId="07FBEA78" w14:textId="3D33222D" w:rsidR="00F6082F" w:rsidRDefault="00F6082F" w:rsidP="00F6082F">
            <w:pPr>
              <w:pStyle w:val="34fffa"/>
              <w:spacing w:line="240" w:lineRule="auto"/>
              <w:ind w:firstLine="0"/>
            </w:pPr>
            <w:r>
              <w:t>0,8</w:t>
            </w:r>
          </w:p>
        </w:tc>
      </w:tr>
      <w:tr w:rsidR="00F6082F" w14:paraId="2AF3BD18" w14:textId="77777777" w:rsidTr="0041037D">
        <w:tc>
          <w:tcPr>
            <w:tcW w:w="560" w:type="dxa"/>
            <w:vAlign w:val="center"/>
          </w:tcPr>
          <w:p w14:paraId="0911A078" w14:textId="77777777" w:rsidR="00F6082F" w:rsidRDefault="00F6082F" w:rsidP="00B94ED6">
            <w:pPr>
              <w:pStyle w:val="34fffa"/>
              <w:spacing w:line="240" w:lineRule="auto"/>
              <w:ind w:firstLine="0"/>
              <w:jc w:val="right"/>
            </w:pPr>
          </w:p>
        </w:tc>
        <w:tc>
          <w:tcPr>
            <w:tcW w:w="2619" w:type="dxa"/>
            <w:vAlign w:val="center"/>
          </w:tcPr>
          <w:p w14:paraId="0445E1F5" w14:textId="6DB2FDDF" w:rsidR="00F6082F" w:rsidRDefault="00F6082F" w:rsidP="00F6082F">
            <w:pPr>
              <w:pStyle w:val="34fffa"/>
              <w:spacing w:line="240" w:lineRule="auto"/>
              <w:ind w:firstLine="0"/>
            </w:pPr>
            <w:r>
              <w:t xml:space="preserve">Датчики </w:t>
            </w:r>
            <w:r w:rsidRPr="00FE37DE">
              <w:t>АИР-20/М2-Н</w:t>
            </w:r>
          </w:p>
        </w:tc>
        <w:tc>
          <w:tcPr>
            <w:tcW w:w="1559" w:type="dxa"/>
            <w:vAlign w:val="center"/>
          </w:tcPr>
          <w:p w14:paraId="07FA16A0" w14:textId="11F95424" w:rsidR="00F6082F" w:rsidRDefault="00F6082F" w:rsidP="00F6082F">
            <w:pPr>
              <w:pStyle w:val="34fffa"/>
              <w:spacing w:line="240" w:lineRule="auto"/>
              <w:ind w:firstLine="0"/>
            </w:pPr>
            <w:r>
              <w:t>12</w:t>
            </w:r>
          </w:p>
        </w:tc>
        <w:tc>
          <w:tcPr>
            <w:tcW w:w="1893" w:type="dxa"/>
            <w:vAlign w:val="center"/>
          </w:tcPr>
          <w:p w14:paraId="2042A875" w14:textId="77777777" w:rsidR="00F6082F" w:rsidRDefault="00F6082F" w:rsidP="00F6082F">
            <w:pPr>
              <w:pStyle w:val="34fffa"/>
              <w:spacing w:line="240" w:lineRule="auto"/>
              <w:ind w:firstLine="0"/>
            </w:pPr>
          </w:p>
        </w:tc>
        <w:tc>
          <w:tcPr>
            <w:tcW w:w="1372" w:type="dxa"/>
            <w:vAlign w:val="center"/>
          </w:tcPr>
          <w:p w14:paraId="38454A0D" w14:textId="77777777" w:rsidR="00F6082F" w:rsidRDefault="00F6082F" w:rsidP="00F6082F">
            <w:pPr>
              <w:pStyle w:val="34fffa"/>
              <w:spacing w:line="240" w:lineRule="auto"/>
              <w:ind w:firstLine="0"/>
            </w:pPr>
          </w:p>
        </w:tc>
        <w:tc>
          <w:tcPr>
            <w:tcW w:w="1879" w:type="dxa"/>
            <w:vAlign w:val="center"/>
          </w:tcPr>
          <w:p w14:paraId="55369B61" w14:textId="68DAABA7" w:rsidR="00F6082F" w:rsidRDefault="00F6082F" w:rsidP="00F6082F">
            <w:pPr>
              <w:pStyle w:val="34fffa"/>
              <w:spacing w:line="240" w:lineRule="auto"/>
              <w:ind w:firstLine="0"/>
            </w:pPr>
            <w:r>
              <w:t>0,7</w:t>
            </w:r>
          </w:p>
        </w:tc>
      </w:tr>
      <w:tr w:rsidR="00F6082F" w14:paraId="22EA70AC" w14:textId="77777777" w:rsidTr="0041037D">
        <w:tc>
          <w:tcPr>
            <w:tcW w:w="560" w:type="dxa"/>
            <w:vAlign w:val="center"/>
          </w:tcPr>
          <w:p w14:paraId="3E0B7341" w14:textId="77777777" w:rsidR="00F6082F" w:rsidRDefault="00F6082F" w:rsidP="00B94ED6">
            <w:pPr>
              <w:pStyle w:val="34fffa"/>
              <w:spacing w:line="240" w:lineRule="auto"/>
              <w:ind w:firstLine="0"/>
              <w:jc w:val="right"/>
            </w:pPr>
          </w:p>
        </w:tc>
        <w:tc>
          <w:tcPr>
            <w:tcW w:w="2619" w:type="dxa"/>
            <w:vAlign w:val="center"/>
          </w:tcPr>
          <w:p w14:paraId="58515BD4" w14:textId="451EDEB3" w:rsidR="00F6082F" w:rsidRPr="00B94ED6" w:rsidRDefault="00F6082F" w:rsidP="00F6082F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 w:rsidRPr="00F6082F">
              <w:t>Датчики</w:t>
            </w:r>
            <w:r>
              <w:t xml:space="preserve"> </w:t>
            </w:r>
            <w:r w:rsidRPr="00F6082F">
              <w:t>УЛМ-</w:t>
            </w:r>
            <w:proofErr w:type="gramStart"/>
            <w:r w:rsidRPr="00F6082F">
              <w:t>31.А</w:t>
            </w:r>
            <w:proofErr w:type="gramEnd"/>
            <w:r w:rsidRPr="00F6082F">
              <w:t>1</w:t>
            </w:r>
          </w:p>
        </w:tc>
        <w:tc>
          <w:tcPr>
            <w:tcW w:w="1559" w:type="dxa"/>
            <w:vAlign w:val="center"/>
          </w:tcPr>
          <w:p w14:paraId="443CBE57" w14:textId="3FC999BF" w:rsidR="00F6082F" w:rsidRPr="00B94ED6" w:rsidRDefault="00B94ED6" w:rsidP="00F6082F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93" w:type="dxa"/>
            <w:vAlign w:val="center"/>
          </w:tcPr>
          <w:p w14:paraId="695EDFC7" w14:textId="77777777" w:rsidR="00F6082F" w:rsidRDefault="00F6082F" w:rsidP="00F6082F">
            <w:pPr>
              <w:pStyle w:val="34fffa"/>
              <w:spacing w:line="240" w:lineRule="auto"/>
              <w:ind w:firstLine="0"/>
            </w:pPr>
          </w:p>
        </w:tc>
        <w:tc>
          <w:tcPr>
            <w:tcW w:w="1372" w:type="dxa"/>
            <w:vAlign w:val="center"/>
          </w:tcPr>
          <w:p w14:paraId="77BBBCC4" w14:textId="77777777" w:rsidR="00F6082F" w:rsidRDefault="00F6082F" w:rsidP="00F6082F">
            <w:pPr>
              <w:pStyle w:val="34fffa"/>
              <w:spacing w:line="240" w:lineRule="auto"/>
              <w:ind w:firstLine="0"/>
            </w:pPr>
          </w:p>
        </w:tc>
        <w:tc>
          <w:tcPr>
            <w:tcW w:w="1879" w:type="dxa"/>
            <w:vAlign w:val="center"/>
          </w:tcPr>
          <w:p w14:paraId="7845A57C" w14:textId="1FC5F420" w:rsidR="00F6082F" w:rsidRPr="00B94ED6" w:rsidRDefault="00B94ED6" w:rsidP="00F6082F">
            <w:pPr>
              <w:pStyle w:val="34fffa"/>
              <w:spacing w:line="240" w:lineRule="auto"/>
              <w:ind w:firstLine="0"/>
            </w:pPr>
            <w:r>
              <w:rPr>
                <w:lang w:val="en-US"/>
              </w:rPr>
              <w:t>0</w:t>
            </w:r>
            <w:r>
              <w:t>,8</w:t>
            </w:r>
          </w:p>
        </w:tc>
      </w:tr>
      <w:tr w:rsidR="00F6082F" w14:paraId="7C92349C" w14:textId="77777777" w:rsidTr="0041037D">
        <w:tc>
          <w:tcPr>
            <w:tcW w:w="560" w:type="dxa"/>
            <w:vAlign w:val="center"/>
          </w:tcPr>
          <w:p w14:paraId="79096993" w14:textId="392838CE" w:rsidR="00F6082F" w:rsidRDefault="00F6082F" w:rsidP="00F6082F">
            <w:pPr>
              <w:pStyle w:val="34fffa"/>
              <w:spacing w:line="240" w:lineRule="auto"/>
              <w:ind w:firstLine="0"/>
            </w:pPr>
            <w:r>
              <w:t>3</w:t>
            </w:r>
          </w:p>
        </w:tc>
        <w:tc>
          <w:tcPr>
            <w:tcW w:w="2619" w:type="dxa"/>
            <w:vAlign w:val="center"/>
          </w:tcPr>
          <w:p w14:paraId="792426FB" w14:textId="3A82049B" w:rsidR="00F6082F" w:rsidRDefault="00F6082F" w:rsidP="00F6082F">
            <w:pPr>
              <w:pStyle w:val="34fffa"/>
              <w:spacing w:line="240" w:lineRule="auto"/>
              <w:ind w:firstLine="0"/>
            </w:pPr>
            <w:r>
              <w:t>Сервер верхнего уровня</w:t>
            </w:r>
            <w:r w:rsidR="00403483">
              <w:t xml:space="preserve"> в т.ч:</w:t>
            </w:r>
          </w:p>
        </w:tc>
        <w:tc>
          <w:tcPr>
            <w:tcW w:w="1559" w:type="dxa"/>
            <w:vAlign w:val="center"/>
          </w:tcPr>
          <w:p w14:paraId="7AF871AD" w14:textId="4E3C7170" w:rsidR="00F6082F" w:rsidRDefault="00F6082F" w:rsidP="00F6082F">
            <w:pPr>
              <w:pStyle w:val="34fffa"/>
              <w:spacing w:line="240" w:lineRule="auto"/>
              <w:ind w:firstLine="0"/>
            </w:pPr>
            <w:r>
              <w:t>2</w:t>
            </w:r>
          </w:p>
        </w:tc>
        <w:tc>
          <w:tcPr>
            <w:tcW w:w="1893" w:type="dxa"/>
            <w:vAlign w:val="center"/>
          </w:tcPr>
          <w:p w14:paraId="282DFBDA" w14:textId="2617006D" w:rsidR="00F6082F" w:rsidRDefault="00E6642E" w:rsidP="00F6082F">
            <w:pPr>
              <w:pStyle w:val="34fffa"/>
              <w:spacing w:line="240" w:lineRule="auto"/>
              <w:ind w:firstLine="0"/>
            </w:pPr>
            <w:r>
              <w:t>3,0</w:t>
            </w:r>
          </w:p>
        </w:tc>
        <w:tc>
          <w:tcPr>
            <w:tcW w:w="1372" w:type="dxa"/>
            <w:vAlign w:val="center"/>
          </w:tcPr>
          <w:p w14:paraId="0723935F" w14:textId="44A8651C" w:rsidR="00F6082F" w:rsidRDefault="00E6642E" w:rsidP="00F6082F">
            <w:pPr>
              <w:pStyle w:val="34fffa"/>
              <w:spacing w:line="240" w:lineRule="auto"/>
              <w:ind w:firstLine="0"/>
            </w:pPr>
            <w:r>
              <w:t>2,5</w:t>
            </w:r>
          </w:p>
        </w:tc>
        <w:tc>
          <w:tcPr>
            <w:tcW w:w="1879" w:type="dxa"/>
            <w:vAlign w:val="center"/>
          </w:tcPr>
          <w:p w14:paraId="7AD94753" w14:textId="1F019555" w:rsidR="00F6082F" w:rsidRPr="00403483" w:rsidRDefault="00E6642E" w:rsidP="00F6082F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t>2600</w:t>
            </w:r>
          </w:p>
        </w:tc>
      </w:tr>
      <w:tr w:rsidR="00E6642E" w14:paraId="69644563" w14:textId="77777777" w:rsidTr="0041037D">
        <w:tc>
          <w:tcPr>
            <w:tcW w:w="560" w:type="dxa"/>
            <w:vAlign w:val="center"/>
          </w:tcPr>
          <w:p w14:paraId="132D9D6A" w14:textId="77777777" w:rsidR="00E6642E" w:rsidRDefault="00E6642E" w:rsidP="00E6642E">
            <w:pPr>
              <w:pStyle w:val="34fffa"/>
              <w:spacing w:line="240" w:lineRule="auto"/>
              <w:ind w:firstLine="0"/>
              <w:jc w:val="right"/>
            </w:pPr>
          </w:p>
        </w:tc>
        <w:tc>
          <w:tcPr>
            <w:tcW w:w="2619" w:type="dxa"/>
            <w:vAlign w:val="center"/>
          </w:tcPr>
          <w:p w14:paraId="57FCA953" w14:textId="55BF4102" w:rsidR="00E6642E" w:rsidRDefault="00E6642E" w:rsidP="00F6082F">
            <w:pPr>
              <w:pStyle w:val="34fffa"/>
              <w:spacing w:line="240" w:lineRule="auto"/>
              <w:ind w:firstLine="0"/>
            </w:pPr>
            <w:r>
              <w:t>АРМ</w:t>
            </w:r>
          </w:p>
        </w:tc>
        <w:tc>
          <w:tcPr>
            <w:tcW w:w="1559" w:type="dxa"/>
            <w:vAlign w:val="center"/>
          </w:tcPr>
          <w:p w14:paraId="12F8A960" w14:textId="1E3FC9A8" w:rsidR="00E6642E" w:rsidRDefault="00E6642E" w:rsidP="00F6082F">
            <w:pPr>
              <w:pStyle w:val="34fffa"/>
              <w:spacing w:line="240" w:lineRule="auto"/>
              <w:ind w:firstLine="0"/>
            </w:pPr>
            <w:r>
              <w:t>7</w:t>
            </w:r>
          </w:p>
        </w:tc>
        <w:tc>
          <w:tcPr>
            <w:tcW w:w="1893" w:type="dxa"/>
            <w:vAlign w:val="center"/>
          </w:tcPr>
          <w:p w14:paraId="688681A4" w14:textId="77777777" w:rsidR="00E6642E" w:rsidRDefault="00E6642E" w:rsidP="00F6082F">
            <w:pPr>
              <w:pStyle w:val="34fffa"/>
              <w:spacing w:line="240" w:lineRule="auto"/>
              <w:ind w:firstLine="0"/>
            </w:pPr>
          </w:p>
        </w:tc>
        <w:tc>
          <w:tcPr>
            <w:tcW w:w="1372" w:type="dxa"/>
            <w:vAlign w:val="center"/>
          </w:tcPr>
          <w:p w14:paraId="0B287282" w14:textId="77777777" w:rsidR="00E6642E" w:rsidRDefault="00E6642E" w:rsidP="00F6082F">
            <w:pPr>
              <w:pStyle w:val="34fffa"/>
              <w:spacing w:line="240" w:lineRule="auto"/>
              <w:ind w:firstLine="0"/>
            </w:pPr>
          </w:p>
        </w:tc>
        <w:tc>
          <w:tcPr>
            <w:tcW w:w="1879" w:type="dxa"/>
            <w:vAlign w:val="center"/>
          </w:tcPr>
          <w:p w14:paraId="29BD975B" w14:textId="07C0310F" w:rsidR="00E6642E" w:rsidRDefault="00E6642E" w:rsidP="00F6082F">
            <w:pPr>
              <w:pStyle w:val="34fffa"/>
              <w:spacing w:line="240" w:lineRule="auto"/>
              <w:ind w:firstLine="0"/>
            </w:pPr>
            <w:r>
              <w:t>400</w:t>
            </w:r>
          </w:p>
        </w:tc>
      </w:tr>
      <w:tr w:rsidR="00E6642E" w14:paraId="5188E539" w14:textId="77777777" w:rsidTr="0041037D">
        <w:tc>
          <w:tcPr>
            <w:tcW w:w="560" w:type="dxa"/>
            <w:vAlign w:val="center"/>
          </w:tcPr>
          <w:p w14:paraId="1DF7D145" w14:textId="77777777" w:rsidR="00E6642E" w:rsidRDefault="00E6642E" w:rsidP="00E6642E">
            <w:pPr>
              <w:pStyle w:val="34fffa"/>
              <w:spacing w:line="240" w:lineRule="auto"/>
              <w:ind w:firstLine="0"/>
              <w:jc w:val="right"/>
            </w:pPr>
          </w:p>
        </w:tc>
        <w:tc>
          <w:tcPr>
            <w:tcW w:w="2619" w:type="dxa"/>
            <w:vAlign w:val="center"/>
          </w:tcPr>
          <w:p w14:paraId="4724118B" w14:textId="1CC896DA" w:rsidR="00E6642E" w:rsidRDefault="00E6642E" w:rsidP="00F6082F">
            <w:pPr>
              <w:pStyle w:val="34fffa"/>
              <w:spacing w:line="240" w:lineRule="auto"/>
              <w:ind w:firstLine="0"/>
            </w:pPr>
            <w:r>
              <w:t>Принтер</w:t>
            </w:r>
          </w:p>
        </w:tc>
        <w:tc>
          <w:tcPr>
            <w:tcW w:w="1559" w:type="dxa"/>
            <w:vAlign w:val="center"/>
          </w:tcPr>
          <w:p w14:paraId="4DC1D44B" w14:textId="564FDE18" w:rsidR="00E6642E" w:rsidRDefault="00E6642E" w:rsidP="00F6082F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  <w:tc>
          <w:tcPr>
            <w:tcW w:w="1893" w:type="dxa"/>
            <w:vAlign w:val="center"/>
          </w:tcPr>
          <w:p w14:paraId="1FFA1013" w14:textId="77777777" w:rsidR="00E6642E" w:rsidRDefault="00E6642E" w:rsidP="00F6082F">
            <w:pPr>
              <w:pStyle w:val="34fffa"/>
              <w:spacing w:line="240" w:lineRule="auto"/>
              <w:ind w:firstLine="0"/>
            </w:pPr>
          </w:p>
        </w:tc>
        <w:tc>
          <w:tcPr>
            <w:tcW w:w="1372" w:type="dxa"/>
            <w:vAlign w:val="center"/>
          </w:tcPr>
          <w:p w14:paraId="57475FAD" w14:textId="77777777" w:rsidR="00E6642E" w:rsidRDefault="00E6642E" w:rsidP="00F6082F">
            <w:pPr>
              <w:pStyle w:val="34fffa"/>
              <w:spacing w:line="240" w:lineRule="auto"/>
              <w:ind w:firstLine="0"/>
            </w:pPr>
          </w:p>
        </w:tc>
        <w:tc>
          <w:tcPr>
            <w:tcW w:w="1879" w:type="dxa"/>
            <w:vAlign w:val="center"/>
          </w:tcPr>
          <w:p w14:paraId="682E4138" w14:textId="014D5087" w:rsidR="00E6642E" w:rsidRDefault="00403483" w:rsidP="00F6082F">
            <w:pPr>
              <w:pStyle w:val="34fffa"/>
              <w:spacing w:line="240" w:lineRule="auto"/>
              <w:ind w:firstLine="0"/>
            </w:pPr>
            <w:r>
              <w:t>360</w:t>
            </w:r>
          </w:p>
        </w:tc>
      </w:tr>
      <w:tr w:rsidR="00F6082F" w14:paraId="40FEC2BE" w14:textId="77777777" w:rsidTr="0041037D">
        <w:tc>
          <w:tcPr>
            <w:tcW w:w="560" w:type="dxa"/>
            <w:vAlign w:val="center"/>
          </w:tcPr>
          <w:p w14:paraId="0FF92F73" w14:textId="11A3A02C" w:rsidR="00F6082F" w:rsidRDefault="00F6082F" w:rsidP="00F6082F">
            <w:pPr>
              <w:pStyle w:val="34fffa"/>
              <w:spacing w:line="240" w:lineRule="auto"/>
              <w:ind w:firstLine="0"/>
            </w:pPr>
            <w:r>
              <w:t>4</w:t>
            </w:r>
          </w:p>
        </w:tc>
        <w:tc>
          <w:tcPr>
            <w:tcW w:w="2619" w:type="dxa"/>
            <w:vAlign w:val="center"/>
          </w:tcPr>
          <w:p w14:paraId="659DFC1B" w14:textId="7FFB8774" w:rsidR="00F6082F" w:rsidRDefault="00F6082F" w:rsidP="00F6082F">
            <w:pPr>
              <w:pStyle w:val="34fffa"/>
              <w:spacing w:line="240" w:lineRule="auto"/>
              <w:ind w:firstLine="0"/>
            </w:pPr>
            <w:r>
              <w:t>АСУ ГРП-1</w:t>
            </w:r>
            <w:r w:rsidR="00403483">
              <w:t xml:space="preserve"> в т.ч:</w:t>
            </w:r>
          </w:p>
        </w:tc>
        <w:tc>
          <w:tcPr>
            <w:tcW w:w="1559" w:type="dxa"/>
            <w:vAlign w:val="center"/>
          </w:tcPr>
          <w:p w14:paraId="78DD93E3" w14:textId="539F2DC4" w:rsidR="00F6082F" w:rsidRDefault="00F6082F" w:rsidP="00F6082F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  <w:tc>
          <w:tcPr>
            <w:tcW w:w="1893" w:type="dxa"/>
            <w:vAlign w:val="center"/>
          </w:tcPr>
          <w:p w14:paraId="677F63DF" w14:textId="76F54744" w:rsidR="00F6082F" w:rsidRDefault="00F6082F" w:rsidP="00F6082F">
            <w:pPr>
              <w:pStyle w:val="34fffa"/>
              <w:spacing w:line="240" w:lineRule="auto"/>
              <w:ind w:firstLine="0"/>
            </w:pPr>
            <w:r>
              <w:t>1,7</w:t>
            </w:r>
          </w:p>
        </w:tc>
        <w:tc>
          <w:tcPr>
            <w:tcW w:w="1372" w:type="dxa"/>
            <w:vAlign w:val="center"/>
          </w:tcPr>
          <w:p w14:paraId="1D275E52" w14:textId="7BEF0E99" w:rsidR="00F6082F" w:rsidRDefault="00F6082F" w:rsidP="00F6082F">
            <w:pPr>
              <w:pStyle w:val="34fffa"/>
              <w:spacing w:line="240" w:lineRule="auto"/>
              <w:ind w:firstLine="0"/>
            </w:pPr>
            <w:r>
              <w:t>1,2</w:t>
            </w:r>
          </w:p>
        </w:tc>
        <w:tc>
          <w:tcPr>
            <w:tcW w:w="1879" w:type="dxa"/>
            <w:vAlign w:val="center"/>
          </w:tcPr>
          <w:p w14:paraId="0A5A3061" w14:textId="00CC6C75" w:rsidR="00F6082F" w:rsidRDefault="00F6082F" w:rsidP="00F6082F">
            <w:pPr>
              <w:pStyle w:val="34fffa"/>
              <w:spacing w:line="240" w:lineRule="auto"/>
              <w:ind w:firstLine="0"/>
            </w:pPr>
            <w:r>
              <w:t>15</w:t>
            </w:r>
            <w:r w:rsidR="00E24B3A">
              <w:t>00</w:t>
            </w:r>
          </w:p>
        </w:tc>
      </w:tr>
      <w:tr w:rsidR="00B627DA" w14:paraId="34A20888" w14:textId="77777777" w:rsidTr="0041037D">
        <w:tc>
          <w:tcPr>
            <w:tcW w:w="560" w:type="dxa"/>
            <w:vAlign w:val="center"/>
          </w:tcPr>
          <w:p w14:paraId="1D7600F5" w14:textId="77777777" w:rsidR="00B627DA" w:rsidRDefault="00B627DA" w:rsidP="00B627DA">
            <w:pPr>
              <w:pStyle w:val="34fffa"/>
              <w:spacing w:line="240" w:lineRule="auto"/>
              <w:ind w:firstLine="0"/>
              <w:jc w:val="right"/>
            </w:pPr>
          </w:p>
        </w:tc>
        <w:tc>
          <w:tcPr>
            <w:tcW w:w="2619" w:type="dxa"/>
            <w:vAlign w:val="center"/>
          </w:tcPr>
          <w:p w14:paraId="530F69F4" w14:textId="7238149B" w:rsidR="00B627DA" w:rsidRDefault="00B627DA" w:rsidP="00B627DA">
            <w:pPr>
              <w:pStyle w:val="34fffa"/>
              <w:spacing w:line="240" w:lineRule="auto"/>
              <w:ind w:firstLine="0"/>
            </w:pPr>
            <w:r>
              <w:t xml:space="preserve">Датчики </w:t>
            </w:r>
            <w:r w:rsidRPr="00FE37DE">
              <w:t>АИР-20/М2-Н</w:t>
            </w:r>
          </w:p>
        </w:tc>
        <w:tc>
          <w:tcPr>
            <w:tcW w:w="1559" w:type="dxa"/>
            <w:vAlign w:val="center"/>
          </w:tcPr>
          <w:p w14:paraId="1160A344" w14:textId="3B81F962" w:rsidR="00B627DA" w:rsidRDefault="00B627DA" w:rsidP="00B627DA">
            <w:pPr>
              <w:pStyle w:val="34fffa"/>
              <w:spacing w:line="240" w:lineRule="auto"/>
              <w:ind w:firstLine="0"/>
            </w:pPr>
            <w:r>
              <w:t>2</w:t>
            </w:r>
          </w:p>
        </w:tc>
        <w:tc>
          <w:tcPr>
            <w:tcW w:w="1893" w:type="dxa"/>
            <w:vAlign w:val="center"/>
          </w:tcPr>
          <w:p w14:paraId="43641137" w14:textId="77777777" w:rsidR="00B627DA" w:rsidRDefault="00B627DA" w:rsidP="00B627DA">
            <w:pPr>
              <w:pStyle w:val="34fffa"/>
              <w:spacing w:line="240" w:lineRule="auto"/>
              <w:ind w:firstLine="0"/>
            </w:pPr>
          </w:p>
        </w:tc>
        <w:tc>
          <w:tcPr>
            <w:tcW w:w="1372" w:type="dxa"/>
            <w:vAlign w:val="center"/>
          </w:tcPr>
          <w:p w14:paraId="70F53695" w14:textId="77777777" w:rsidR="00B627DA" w:rsidRDefault="00B627DA" w:rsidP="00B627DA">
            <w:pPr>
              <w:pStyle w:val="34fffa"/>
              <w:spacing w:line="240" w:lineRule="auto"/>
              <w:ind w:firstLine="0"/>
            </w:pPr>
          </w:p>
        </w:tc>
        <w:tc>
          <w:tcPr>
            <w:tcW w:w="1879" w:type="dxa"/>
            <w:vAlign w:val="center"/>
          </w:tcPr>
          <w:p w14:paraId="0A3BD689" w14:textId="58D69794" w:rsidR="00B627DA" w:rsidRDefault="00B627DA" w:rsidP="00B627DA">
            <w:pPr>
              <w:pStyle w:val="34fffa"/>
              <w:spacing w:line="240" w:lineRule="auto"/>
              <w:ind w:firstLine="0"/>
            </w:pPr>
            <w:r>
              <w:t>0,7</w:t>
            </w:r>
          </w:p>
        </w:tc>
      </w:tr>
      <w:tr w:rsidR="00B627DA" w14:paraId="17C1ECDB" w14:textId="77777777" w:rsidTr="0041037D">
        <w:tc>
          <w:tcPr>
            <w:tcW w:w="560" w:type="dxa"/>
            <w:vAlign w:val="center"/>
          </w:tcPr>
          <w:p w14:paraId="3EF161C9" w14:textId="77777777" w:rsidR="00B627DA" w:rsidRDefault="00B627DA" w:rsidP="00B627DA">
            <w:pPr>
              <w:pStyle w:val="34fffa"/>
              <w:spacing w:line="240" w:lineRule="auto"/>
              <w:ind w:firstLine="0"/>
              <w:jc w:val="right"/>
            </w:pPr>
          </w:p>
        </w:tc>
        <w:tc>
          <w:tcPr>
            <w:tcW w:w="2619" w:type="dxa"/>
            <w:vAlign w:val="center"/>
          </w:tcPr>
          <w:p w14:paraId="4D413F39" w14:textId="19FCA8B8" w:rsidR="00B627DA" w:rsidRDefault="00B627DA" w:rsidP="00B627DA">
            <w:pPr>
              <w:pStyle w:val="34fffa"/>
              <w:spacing w:line="240" w:lineRule="auto"/>
              <w:ind w:firstLine="0"/>
            </w:pPr>
            <w:r>
              <w:t xml:space="preserve">Датчики </w:t>
            </w:r>
            <w:r w:rsidRPr="00FE37DE">
              <w:t>АИР-</w:t>
            </w:r>
            <w:r>
              <w:t>30</w:t>
            </w:r>
          </w:p>
        </w:tc>
        <w:tc>
          <w:tcPr>
            <w:tcW w:w="1559" w:type="dxa"/>
            <w:vAlign w:val="center"/>
          </w:tcPr>
          <w:p w14:paraId="5B235A6D" w14:textId="3D4991A6" w:rsidR="00B627DA" w:rsidRDefault="00B627DA" w:rsidP="00B627DA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  <w:tc>
          <w:tcPr>
            <w:tcW w:w="1893" w:type="dxa"/>
            <w:vAlign w:val="center"/>
          </w:tcPr>
          <w:p w14:paraId="7650F6F0" w14:textId="77777777" w:rsidR="00B627DA" w:rsidRDefault="00B627DA" w:rsidP="00B627DA">
            <w:pPr>
              <w:pStyle w:val="34fffa"/>
              <w:spacing w:line="240" w:lineRule="auto"/>
              <w:ind w:firstLine="0"/>
            </w:pPr>
          </w:p>
        </w:tc>
        <w:tc>
          <w:tcPr>
            <w:tcW w:w="1372" w:type="dxa"/>
            <w:vAlign w:val="center"/>
          </w:tcPr>
          <w:p w14:paraId="1B1E523F" w14:textId="77777777" w:rsidR="00B627DA" w:rsidRDefault="00B627DA" w:rsidP="00B627DA">
            <w:pPr>
              <w:pStyle w:val="34fffa"/>
              <w:spacing w:line="240" w:lineRule="auto"/>
              <w:ind w:firstLine="0"/>
            </w:pPr>
          </w:p>
        </w:tc>
        <w:tc>
          <w:tcPr>
            <w:tcW w:w="1879" w:type="dxa"/>
            <w:vAlign w:val="center"/>
          </w:tcPr>
          <w:p w14:paraId="7545F481" w14:textId="055110F8" w:rsidR="00B627DA" w:rsidRDefault="00B627DA" w:rsidP="00B627DA">
            <w:pPr>
              <w:pStyle w:val="34fffa"/>
              <w:spacing w:line="240" w:lineRule="auto"/>
              <w:ind w:firstLine="0"/>
            </w:pPr>
            <w:r>
              <w:t>0,7</w:t>
            </w:r>
          </w:p>
        </w:tc>
      </w:tr>
      <w:tr w:rsidR="00B627DA" w14:paraId="642C21FA" w14:textId="77777777" w:rsidTr="0041037D">
        <w:tc>
          <w:tcPr>
            <w:tcW w:w="560" w:type="dxa"/>
            <w:vAlign w:val="center"/>
          </w:tcPr>
          <w:p w14:paraId="2487C91D" w14:textId="08E1599E" w:rsidR="00B627DA" w:rsidRDefault="00B627DA" w:rsidP="00B627DA">
            <w:pPr>
              <w:pStyle w:val="34fffa"/>
              <w:spacing w:line="240" w:lineRule="auto"/>
              <w:ind w:firstLine="0"/>
            </w:pPr>
            <w:r>
              <w:t>5</w:t>
            </w:r>
          </w:p>
        </w:tc>
        <w:tc>
          <w:tcPr>
            <w:tcW w:w="2619" w:type="dxa"/>
            <w:vAlign w:val="center"/>
          </w:tcPr>
          <w:p w14:paraId="083B2CE3" w14:textId="457ABCA5" w:rsidR="00B627DA" w:rsidRDefault="00B627DA" w:rsidP="00B627DA">
            <w:pPr>
              <w:pStyle w:val="34fffa"/>
              <w:spacing w:line="240" w:lineRule="auto"/>
              <w:ind w:firstLine="0"/>
            </w:pPr>
            <w:r>
              <w:t>АСУ ГРП-2</w:t>
            </w:r>
            <w:r w:rsidR="00403483">
              <w:t xml:space="preserve"> в т.ч:</w:t>
            </w:r>
          </w:p>
        </w:tc>
        <w:tc>
          <w:tcPr>
            <w:tcW w:w="1559" w:type="dxa"/>
            <w:vAlign w:val="center"/>
          </w:tcPr>
          <w:p w14:paraId="6135C1A7" w14:textId="1C408470" w:rsidR="00B627DA" w:rsidRDefault="00B627DA" w:rsidP="00B627DA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  <w:tc>
          <w:tcPr>
            <w:tcW w:w="1893" w:type="dxa"/>
            <w:vAlign w:val="center"/>
          </w:tcPr>
          <w:p w14:paraId="6652FE8E" w14:textId="3B340007" w:rsidR="00B627DA" w:rsidRDefault="00B627DA" w:rsidP="00B627DA">
            <w:pPr>
              <w:pStyle w:val="34fffa"/>
              <w:spacing w:line="240" w:lineRule="auto"/>
              <w:ind w:firstLine="0"/>
            </w:pPr>
            <w:r>
              <w:t>1,7</w:t>
            </w:r>
          </w:p>
        </w:tc>
        <w:tc>
          <w:tcPr>
            <w:tcW w:w="1372" w:type="dxa"/>
            <w:vAlign w:val="center"/>
          </w:tcPr>
          <w:p w14:paraId="18FC7417" w14:textId="2315D85E" w:rsidR="00B627DA" w:rsidRDefault="00B627DA" w:rsidP="00B627DA">
            <w:pPr>
              <w:pStyle w:val="34fffa"/>
              <w:spacing w:line="240" w:lineRule="auto"/>
              <w:ind w:firstLine="0"/>
            </w:pPr>
            <w:r>
              <w:t>1,2</w:t>
            </w:r>
          </w:p>
        </w:tc>
        <w:tc>
          <w:tcPr>
            <w:tcW w:w="1879" w:type="dxa"/>
            <w:vAlign w:val="center"/>
          </w:tcPr>
          <w:p w14:paraId="27FE5C6A" w14:textId="0F5888C4" w:rsidR="00B627DA" w:rsidRDefault="00B627DA" w:rsidP="00B627DA">
            <w:pPr>
              <w:pStyle w:val="34fffa"/>
              <w:spacing w:line="240" w:lineRule="auto"/>
              <w:ind w:firstLine="0"/>
            </w:pPr>
            <w:r>
              <w:t>15</w:t>
            </w:r>
            <w:r w:rsidR="00E24B3A">
              <w:t>00</w:t>
            </w:r>
          </w:p>
        </w:tc>
      </w:tr>
      <w:tr w:rsidR="00B627DA" w14:paraId="6C80F1D9" w14:textId="77777777" w:rsidTr="0041037D">
        <w:tc>
          <w:tcPr>
            <w:tcW w:w="560" w:type="dxa"/>
            <w:vAlign w:val="center"/>
          </w:tcPr>
          <w:p w14:paraId="636373CF" w14:textId="77777777" w:rsidR="00B627DA" w:rsidRDefault="00B627DA" w:rsidP="00E6642E">
            <w:pPr>
              <w:pStyle w:val="34fffa"/>
              <w:spacing w:line="240" w:lineRule="auto"/>
              <w:ind w:firstLine="0"/>
              <w:jc w:val="right"/>
            </w:pPr>
          </w:p>
        </w:tc>
        <w:tc>
          <w:tcPr>
            <w:tcW w:w="2619" w:type="dxa"/>
            <w:vAlign w:val="center"/>
          </w:tcPr>
          <w:p w14:paraId="795EC342" w14:textId="24F23D28" w:rsidR="00B627DA" w:rsidRDefault="00B627DA" w:rsidP="00B627DA">
            <w:pPr>
              <w:pStyle w:val="34fffa"/>
              <w:spacing w:line="240" w:lineRule="auto"/>
              <w:ind w:firstLine="0"/>
            </w:pPr>
            <w:r>
              <w:t xml:space="preserve">Датчики </w:t>
            </w:r>
            <w:r w:rsidRPr="00FE37DE">
              <w:t>АИР-20/М2-Н</w:t>
            </w:r>
          </w:p>
        </w:tc>
        <w:tc>
          <w:tcPr>
            <w:tcW w:w="1559" w:type="dxa"/>
            <w:vAlign w:val="center"/>
          </w:tcPr>
          <w:p w14:paraId="4375ACDE" w14:textId="0A02EAD1" w:rsidR="00B627DA" w:rsidRDefault="00B627DA" w:rsidP="00B627DA">
            <w:pPr>
              <w:pStyle w:val="34fffa"/>
              <w:spacing w:line="240" w:lineRule="auto"/>
              <w:ind w:firstLine="0"/>
            </w:pPr>
            <w:r>
              <w:t>9</w:t>
            </w:r>
          </w:p>
        </w:tc>
        <w:tc>
          <w:tcPr>
            <w:tcW w:w="1893" w:type="dxa"/>
            <w:vAlign w:val="center"/>
          </w:tcPr>
          <w:p w14:paraId="14759E16" w14:textId="77777777" w:rsidR="00B627DA" w:rsidRDefault="00B627DA" w:rsidP="00B627DA">
            <w:pPr>
              <w:pStyle w:val="34fffa"/>
              <w:spacing w:line="240" w:lineRule="auto"/>
              <w:ind w:firstLine="0"/>
            </w:pPr>
          </w:p>
        </w:tc>
        <w:tc>
          <w:tcPr>
            <w:tcW w:w="1372" w:type="dxa"/>
            <w:vAlign w:val="center"/>
          </w:tcPr>
          <w:p w14:paraId="7F3E78DF" w14:textId="77777777" w:rsidR="00B627DA" w:rsidRDefault="00B627DA" w:rsidP="00B627DA">
            <w:pPr>
              <w:pStyle w:val="34fffa"/>
              <w:spacing w:line="240" w:lineRule="auto"/>
              <w:ind w:firstLine="0"/>
            </w:pPr>
          </w:p>
        </w:tc>
        <w:tc>
          <w:tcPr>
            <w:tcW w:w="1879" w:type="dxa"/>
            <w:vAlign w:val="center"/>
          </w:tcPr>
          <w:p w14:paraId="1AAFFCC6" w14:textId="17BD3C84" w:rsidR="00B627DA" w:rsidRDefault="00B627DA" w:rsidP="00B627DA">
            <w:pPr>
              <w:pStyle w:val="34fffa"/>
              <w:spacing w:line="240" w:lineRule="auto"/>
              <w:ind w:firstLine="0"/>
            </w:pPr>
            <w:r>
              <w:t>0,7</w:t>
            </w:r>
          </w:p>
        </w:tc>
      </w:tr>
      <w:tr w:rsidR="00B627DA" w14:paraId="541F1E37" w14:textId="77777777" w:rsidTr="0041037D">
        <w:tc>
          <w:tcPr>
            <w:tcW w:w="560" w:type="dxa"/>
            <w:vAlign w:val="center"/>
          </w:tcPr>
          <w:p w14:paraId="33990843" w14:textId="77777777" w:rsidR="00B627DA" w:rsidRDefault="00B627DA" w:rsidP="00E6642E">
            <w:pPr>
              <w:pStyle w:val="34fffa"/>
              <w:spacing w:line="240" w:lineRule="auto"/>
              <w:ind w:firstLine="0"/>
              <w:jc w:val="right"/>
            </w:pPr>
          </w:p>
        </w:tc>
        <w:tc>
          <w:tcPr>
            <w:tcW w:w="2619" w:type="dxa"/>
            <w:vAlign w:val="center"/>
          </w:tcPr>
          <w:p w14:paraId="10DEBFAB" w14:textId="5675D404" w:rsidR="00B627DA" w:rsidRDefault="00E24B3A" w:rsidP="00B627DA">
            <w:pPr>
              <w:pStyle w:val="34fffa"/>
              <w:spacing w:line="240" w:lineRule="auto"/>
              <w:ind w:firstLine="0"/>
            </w:pPr>
            <w:r>
              <w:t xml:space="preserve">Датчик </w:t>
            </w:r>
            <w:r w:rsidRPr="00E24B3A">
              <w:t>ИРВИС-</w:t>
            </w:r>
            <w:proofErr w:type="spellStart"/>
            <w:r w:rsidRPr="00E24B3A">
              <w:t>Ультра.ТИ</w:t>
            </w:r>
            <w:proofErr w:type="spellEnd"/>
            <w:r w:rsidRPr="00E24B3A">
              <w:t xml:space="preserve"> (A1.4)</w:t>
            </w:r>
          </w:p>
        </w:tc>
        <w:tc>
          <w:tcPr>
            <w:tcW w:w="1559" w:type="dxa"/>
            <w:vAlign w:val="center"/>
          </w:tcPr>
          <w:p w14:paraId="4C6BC7FB" w14:textId="01537652" w:rsidR="00B627DA" w:rsidRDefault="00E24B3A" w:rsidP="00B627DA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  <w:tc>
          <w:tcPr>
            <w:tcW w:w="1893" w:type="dxa"/>
            <w:vAlign w:val="center"/>
          </w:tcPr>
          <w:p w14:paraId="5DE3BF40" w14:textId="77777777" w:rsidR="00B627DA" w:rsidRDefault="00B627DA" w:rsidP="00B627DA">
            <w:pPr>
              <w:pStyle w:val="34fffa"/>
              <w:spacing w:line="240" w:lineRule="auto"/>
              <w:ind w:firstLine="0"/>
            </w:pPr>
          </w:p>
        </w:tc>
        <w:tc>
          <w:tcPr>
            <w:tcW w:w="1372" w:type="dxa"/>
            <w:vAlign w:val="center"/>
          </w:tcPr>
          <w:p w14:paraId="052CD6A4" w14:textId="77777777" w:rsidR="00B627DA" w:rsidRDefault="00B627DA" w:rsidP="00B627DA">
            <w:pPr>
              <w:pStyle w:val="34fffa"/>
              <w:spacing w:line="240" w:lineRule="auto"/>
              <w:ind w:firstLine="0"/>
            </w:pPr>
          </w:p>
        </w:tc>
        <w:tc>
          <w:tcPr>
            <w:tcW w:w="1879" w:type="dxa"/>
            <w:vAlign w:val="center"/>
          </w:tcPr>
          <w:p w14:paraId="243303A2" w14:textId="5DD1352E" w:rsidR="00B627DA" w:rsidRDefault="00E24B3A" w:rsidP="00B627DA">
            <w:pPr>
              <w:pStyle w:val="34fffa"/>
              <w:spacing w:line="240" w:lineRule="auto"/>
              <w:ind w:firstLine="0"/>
            </w:pPr>
            <w:r>
              <w:t>25</w:t>
            </w:r>
          </w:p>
        </w:tc>
      </w:tr>
      <w:tr w:rsidR="00B627DA" w14:paraId="2F5957C7" w14:textId="77777777" w:rsidTr="0041037D">
        <w:tc>
          <w:tcPr>
            <w:tcW w:w="560" w:type="dxa"/>
            <w:vAlign w:val="center"/>
          </w:tcPr>
          <w:p w14:paraId="78A3EC59" w14:textId="478FEC88" w:rsidR="00B627DA" w:rsidRDefault="00B627DA" w:rsidP="00B627DA">
            <w:pPr>
              <w:pStyle w:val="34fffa"/>
              <w:spacing w:line="240" w:lineRule="auto"/>
              <w:ind w:firstLine="0"/>
            </w:pPr>
            <w:r>
              <w:t>6</w:t>
            </w:r>
          </w:p>
        </w:tc>
        <w:tc>
          <w:tcPr>
            <w:tcW w:w="2619" w:type="dxa"/>
            <w:vAlign w:val="center"/>
          </w:tcPr>
          <w:p w14:paraId="43AEFD41" w14:textId="506E9193" w:rsidR="00B627DA" w:rsidRDefault="00B627DA" w:rsidP="00B627DA">
            <w:pPr>
              <w:pStyle w:val="34fffa"/>
              <w:spacing w:line="240" w:lineRule="auto"/>
              <w:ind w:firstLine="0"/>
            </w:pPr>
            <w:r>
              <w:t>АСУТП ВК</w:t>
            </w:r>
            <w:r w:rsidR="00403483">
              <w:t xml:space="preserve"> в т.ч:</w:t>
            </w:r>
          </w:p>
        </w:tc>
        <w:tc>
          <w:tcPr>
            <w:tcW w:w="1559" w:type="dxa"/>
            <w:vAlign w:val="center"/>
          </w:tcPr>
          <w:p w14:paraId="2B36883F" w14:textId="69BF8236" w:rsidR="00B627DA" w:rsidRDefault="00B627DA" w:rsidP="00B627DA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  <w:tc>
          <w:tcPr>
            <w:tcW w:w="1893" w:type="dxa"/>
            <w:vAlign w:val="center"/>
          </w:tcPr>
          <w:p w14:paraId="6615A65C" w14:textId="23B90205" w:rsidR="00B627DA" w:rsidRDefault="00B627DA" w:rsidP="00B627DA">
            <w:pPr>
              <w:pStyle w:val="34fffa"/>
              <w:spacing w:line="240" w:lineRule="auto"/>
              <w:ind w:firstLine="0"/>
            </w:pPr>
            <w:r>
              <w:t>3,0</w:t>
            </w:r>
          </w:p>
        </w:tc>
        <w:tc>
          <w:tcPr>
            <w:tcW w:w="1372" w:type="dxa"/>
            <w:vAlign w:val="center"/>
          </w:tcPr>
          <w:p w14:paraId="679C1094" w14:textId="7AC7C045" w:rsidR="00B627DA" w:rsidRDefault="00B627DA" w:rsidP="00B627DA">
            <w:pPr>
              <w:pStyle w:val="34fffa"/>
              <w:spacing w:line="240" w:lineRule="auto"/>
              <w:ind w:firstLine="0"/>
            </w:pPr>
            <w:r>
              <w:t>1,8</w:t>
            </w:r>
          </w:p>
        </w:tc>
        <w:tc>
          <w:tcPr>
            <w:tcW w:w="1879" w:type="dxa"/>
            <w:vAlign w:val="center"/>
          </w:tcPr>
          <w:p w14:paraId="6934F2F4" w14:textId="51D950DC" w:rsidR="00B627DA" w:rsidRDefault="00B627DA" w:rsidP="00B627DA">
            <w:pPr>
              <w:pStyle w:val="34fffa"/>
              <w:spacing w:line="240" w:lineRule="auto"/>
              <w:ind w:firstLine="0"/>
            </w:pPr>
            <w:r>
              <w:t>25</w:t>
            </w:r>
            <w:r w:rsidR="00E24B3A">
              <w:t>00</w:t>
            </w:r>
          </w:p>
        </w:tc>
      </w:tr>
      <w:tr w:rsidR="00E24B3A" w14:paraId="59C675AB" w14:textId="77777777" w:rsidTr="0041037D">
        <w:tc>
          <w:tcPr>
            <w:tcW w:w="560" w:type="dxa"/>
            <w:vAlign w:val="center"/>
          </w:tcPr>
          <w:p w14:paraId="1350944A" w14:textId="77777777" w:rsidR="00E24B3A" w:rsidRDefault="00E24B3A" w:rsidP="00E6642E">
            <w:pPr>
              <w:pStyle w:val="34fffa"/>
              <w:spacing w:line="240" w:lineRule="auto"/>
              <w:ind w:firstLine="0"/>
              <w:jc w:val="right"/>
            </w:pPr>
          </w:p>
        </w:tc>
        <w:tc>
          <w:tcPr>
            <w:tcW w:w="2619" w:type="dxa"/>
            <w:vAlign w:val="center"/>
          </w:tcPr>
          <w:p w14:paraId="15559794" w14:textId="2ABC0ABF" w:rsidR="00E24B3A" w:rsidRDefault="00E24B3A" w:rsidP="00E24B3A">
            <w:pPr>
              <w:pStyle w:val="34fffa"/>
              <w:spacing w:line="240" w:lineRule="auto"/>
              <w:ind w:firstLine="0"/>
            </w:pPr>
            <w:r>
              <w:t xml:space="preserve">Датчики </w:t>
            </w:r>
            <w:r w:rsidRPr="00FE37DE">
              <w:t>АИР-20/М2-Н</w:t>
            </w:r>
          </w:p>
        </w:tc>
        <w:tc>
          <w:tcPr>
            <w:tcW w:w="1559" w:type="dxa"/>
            <w:vAlign w:val="center"/>
          </w:tcPr>
          <w:p w14:paraId="0FA4C131" w14:textId="598DA37A" w:rsidR="00E24B3A" w:rsidRDefault="00E24B3A" w:rsidP="00E24B3A">
            <w:pPr>
              <w:pStyle w:val="34fffa"/>
              <w:spacing w:line="240" w:lineRule="auto"/>
              <w:ind w:firstLine="0"/>
            </w:pPr>
            <w:r>
              <w:t>93</w:t>
            </w:r>
          </w:p>
        </w:tc>
        <w:tc>
          <w:tcPr>
            <w:tcW w:w="1893" w:type="dxa"/>
            <w:vAlign w:val="center"/>
          </w:tcPr>
          <w:p w14:paraId="3E941FA9" w14:textId="77777777" w:rsidR="00E24B3A" w:rsidRDefault="00E24B3A" w:rsidP="00E24B3A">
            <w:pPr>
              <w:pStyle w:val="34fffa"/>
              <w:spacing w:line="240" w:lineRule="auto"/>
              <w:ind w:firstLine="0"/>
            </w:pPr>
          </w:p>
        </w:tc>
        <w:tc>
          <w:tcPr>
            <w:tcW w:w="1372" w:type="dxa"/>
            <w:vAlign w:val="center"/>
          </w:tcPr>
          <w:p w14:paraId="538F6C56" w14:textId="77777777" w:rsidR="00E24B3A" w:rsidRDefault="00E24B3A" w:rsidP="00E24B3A">
            <w:pPr>
              <w:pStyle w:val="34fffa"/>
              <w:spacing w:line="240" w:lineRule="auto"/>
              <w:ind w:firstLine="0"/>
            </w:pPr>
          </w:p>
        </w:tc>
        <w:tc>
          <w:tcPr>
            <w:tcW w:w="1879" w:type="dxa"/>
            <w:vAlign w:val="center"/>
          </w:tcPr>
          <w:p w14:paraId="403C0632" w14:textId="7889CD15" w:rsidR="00E24B3A" w:rsidRDefault="00E24B3A" w:rsidP="00E24B3A">
            <w:pPr>
              <w:pStyle w:val="34fffa"/>
              <w:spacing w:line="240" w:lineRule="auto"/>
              <w:ind w:firstLine="0"/>
            </w:pPr>
            <w:r>
              <w:t>0,7</w:t>
            </w:r>
          </w:p>
        </w:tc>
      </w:tr>
      <w:tr w:rsidR="00E24B3A" w14:paraId="29DDCE3F" w14:textId="77777777" w:rsidTr="0041037D">
        <w:tc>
          <w:tcPr>
            <w:tcW w:w="560" w:type="dxa"/>
            <w:vAlign w:val="center"/>
          </w:tcPr>
          <w:p w14:paraId="1665FF28" w14:textId="77777777" w:rsidR="00E24B3A" w:rsidRDefault="00E24B3A" w:rsidP="00E6642E">
            <w:pPr>
              <w:pStyle w:val="34fffa"/>
              <w:spacing w:line="240" w:lineRule="auto"/>
              <w:ind w:firstLine="0"/>
              <w:jc w:val="right"/>
            </w:pPr>
          </w:p>
        </w:tc>
        <w:tc>
          <w:tcPr>
            <w:tcW w:w="2619" w:type="dxa"/>
            <w:vAlign w:val="center"/>
          </w:tcPr>
          <w:p w14:paraId="61FA5980" w14:textId="167B2D06" w:rsidR="00E24B3A" w:rsidRDefault="00E24B3A" w:rsidP="00E24B3A">
            <w:pPr>
              <w:pStyle w:val="34fffa"/>
              <w:spacing w:line="240" w:lineRule="auto"/>
              <w:ind w:firstLine="0"/>
            </w:pPr>
            <w:r>
              <w:t>Датчики</w:t>
            </w:r>
            <w:r>
              <w:rPr>
                <w:lang w:val="en-US"/>
              </w:rPr>
              <w:t xml:space="preserve"> </w:t>
            </w:r>
            <w:r w:rsidRPr="00FE37DE">
              <w:rPr>
                <w:lang w:val="en-US"/>
              </w:rPr>
              <w:t>ТПУ-205</w:t>
            </w:r>
          </w:p>
        </w:tc>
        <w:tc>
          <w:tcPr>
            <w:tcW w:w="1559" w:type="dxa"/>
            <w:vAlign w:val="center"/>
          </w:tcPr>
          <w:p w14:paraId="5C4877A3" w14:textId="5B137441" w:rsidR="00E24B3A" w:rsidRPr="00E24B3A" w:rsidRDefault="00E24B3A" w:rsidP="00E24B3A">
            <w:pPr>
              <w:pStyle w:val="34fffa"/>
              <w:spacing w:line="240" w:lineRule="auto"/>
              <w:ind w:firstLine="0"/>
            </w:pPr>
            <w:r>
              <w:t>46</w:t>
            </w:r>
          </w:p>
        </w:tc>
        <w:tc>
          <w:tcPr>
            <w:tcW w:w="1893" w:type="dxa"/>
            <w:vAlign w:val="center"/>
          </w:tcPr>
          <w:p w14:paraId="632296E2" w14:textId="77777777" w:rsidR="00E24B3A" w:rsidRDefault="00E24B3A" w:rsidP="00E24B3A">
            <w:pPr>
              <w:pStyle w:val="34fffa"/>
              <w:spacing w:line="240" w:lineRule="auto"/>
              <w:ind w:firstLine="0"/>
            </w:pPr>
          </w:p>
        </w:tc>
        <w:tc>
          <w:tcPr>
            <w:tcW w:w="1372" w:type="dxa"/>
            <w:vAlign w:val="center"/>
          </w:tcPr>
          <w:p w14:paraId="410340CE" w14:textId="77777777" w:rsidR="00E24B3A" w:rsidRDefault="00E24B3A" w:rsidP="00E24B3A">
            <w:pPr>
              <w:pStyle w:val="34fffa"/>
              <w:spacing w:line="240" w:lineRule="auto"/>
              <w:ind w:firstLine="0"/>
            </w:pPr>
          </w:p>
        </w:tc>
        <w:tc>
          <w:tcPr>
            <w:tcW w:w="1879" w:type="dxa"/>
            <w:vAlign w:val="center"/>
          </w:tcPr>
          <w:p w14:paraId="34D9FD79" w14:textId="1FB01234" w:rsidR="00E24B3A" w:rsidRDefault="00E24B3A" w:rsidP="00E24B3A">
            <w:pPr>
              <w:pStyle w:val="34fffa"/>
              <w:spacing w:line="240" w:lineRule="auto"/>
              <w:ind w:firstLine="0"/>
            </w:pPr>
            <w:r>
              <w:t>0,8</w:t>
            </w:r>
          </w:p>
        </w:tc>
      </w:tr>
      <w:tr w:rsidR="00E24B3A" w14:paraId="019AF33C" w14:textId="77777777" w:rsidTr="0041037D">
        <w:tc>
          <w:tcPr>
            <w:tcW w:w="560" w:type="dxa"/>
            <w:vAlign w:val="center"/>
          </w:tcPr>
          <w:p w14:paraId="736C14F4" w14:textId="77777777" w:rsidR="00E24B3A" w:rsidRDefault="00E24B3A" w:rsidP="00E6642E">
            <w:pPr>
              <w:pStyle w:val="34fffa"/>
              <w:spacing w:line="240" w:lineRule="auto"/>
              <w:ind w:firstLine="0"/>
              <w:jc w:val="right"/>
            </w:pPr>
          </w:p>
        </w:tc>
        <w:tc>
          <w:tcPr>
            <w:tcW w:w="2619" w:type="dxa"/>
            <w:vAlign w:val="center"/>
          </w:tcPr>
          <w:p w14:paraId="146CC0EA" w14:textId="6C54AA2D" w:rsidR="00E24B3A" w:rsidRDefault="00E24B3A" w:rsidP="00E24B3A">
            <w:pPr>
              <w:pStyle w:val="34fffa"/>
              <w:spacing w:line="240" w:lineRule="auto"/>
              <w:ind w:firstLine="0"/>
            </w:pPr>
            <w:r w:rsidRPr="00F6082F">
              <w:t>Датчики</w:t>
            </w:r>
            <w:r>
              <w:t xml:space="preserve"> </w:t>
            </w:r>
            <w:r w:rsidRPr="00F6082F">
              <w:t>УЛМ-</w:t>
            </w:r>
            <w:proofErr w:type="gramStart"/>
            <w:r w:rsidRPr="00F6082F">
              <w:t>31.А</w:t>
            </w:r>
            <w:proofErr w:type="gramEnd"/>
            <w:r w:rsidRPr="00F6082F">
              <w:t>1</w:t>
            </w:r>
          </w:p>
        </w:tc>
        <w:tc>
          <w:tcPr>
            <w:tcW w:w="1559" w:type="dxa"/>
            <w:vAlign w:val="center"/>
          </w:tcPr>
          <w:p w14:paraId="2B31969E" w14:textId="41AE8D8C" w:rsidR="00E24B3A" w:rsidRPr="00E24B3A" w:rsidRDefault="00E24B3A" w:rsidP="00E24B3A">
            <w:pPr>
              <w:pStyle w:val="34fffa"/>
              <w:spacing w:line="240" w:lineRule="auto"/>
              <w:ind w:firstLine="0"/>
            </w:pPr>
            <w:r>
              <w:t>5</w:t>
            </w:r>
          </w:p>
        </w:tc>
        <w:tc>
          <w:tcPr>
            <w:tcW w:w="1893" w:type="dxa"/>
            <w:vAlign w:val="center"/>
          </w:tcPr>
          <w:p w14:paraId="286BFB6C" w14:textId="77777777" w:rsidR="00E24B3A" w:rsidRDefault="00E24B3A" w:rsidP="00E24B3A">
            <w:pPr>
              <w:pStyle w:val="34fffa"/>
              <w:spacing w:line="240" w:lineRule="auto"/>
              <w:ind w:firstLine="0"/>
            </w:pPr>
          </w:p>
        </w:tc>
        <w:tc>
          <w:tcPr>
            <w:tcW w:w="1372" w:type="dxa"/>
            <w:vAlign w:val="center"/>
          </w:tcPr>
          <w:p w14:paraId="519937C6" w14:textId="77777777" w:rsidR="00E24B3A" w:rsidRDefault="00E24B3A" w:rsidP="00E24B3A">
            <w:pPr>
              <w:pStyle w:val="34fffa"/>
              <w:spacing w:line="240" w:lineRule="auto"/>
              <w:ind w:firstLine="0"/>
            </w:pPr>
          </w:p>
        </w:tc>
        <w:tc>
          <w:tcPr>
            <w:tcW w:w="1879" w:type="dxa"/>
            <w:vAlign w:val="center"/>
          </w:tcPr>
          <w:p w14:paraId="7DFD8317" w14:textId="43E82548" w:rsidR="00E24B3A" w:rsidRDefault="00E24B3A" w:rsidP="00E24B3A">
            <w:pPr>
              <w:pStyle w:val="34fffa"/>
              <w:spacing w:line="240" w:lineRule="auto"/>
              <w:ind w:firstLine="0"/>
            </w:pPr>
            <w:r>
              <w:rPr>
                <w:lang w:val="en-US"/>
              </w:rPr>
              <w:t>0</w:t>
            </w:r>
            <w:r>
              <w:t>,8</w:t>
            </w:r>
          </w:p>
        </w:tc>
      </w:tr>
      <w:tr w:rsidR="00E6642E" w14:paraId="0F977BD8" w14:textId="77777777" w:rsidTr="0041037D">
        <w:tc>
          <w:tcPr>
            <w:tcW w:w="560" w:type="dxa"/>
            <w:vAlign w:val="center"/>
          </w:tcPr>
          <w:p w14:paraId="1E8E564A" w14:textId="77777777" w:rsidR="00E6642E" w:rsidRDefault="00E6642E" w:rsidP="00E6642E">
            <w:pPr>
              <w:pStyle w:val="34fffa"/>
              <w:spacing w:line="240" w:lineRule="auto"/>
              <w:ind w:firstLine="0"/>
              <w:jc w:val="right"/>
            </w:pPr>
          </w:p>
        </w:tc>
        <w:tc>
          <w:tcPr>
            <w:tcW w:w="2619" w:type="dxa"/>
            <w:vAlign w:val="center"/>
          </w:tcPr>
          <w:p w14:paraId="5591170B" w14:textId="78586BF2" w:rsidR="00E6642E" w:rsidRPr="00F6082F" w:rsidRDefault="00E6642E" w:rsidP="00E24B3A">
            <w:pPr>
              <w:pStyle w:val="34fffa"/>
              <w:spacing w:line="240" w:lineRule="auto"/>
              <w:ind w:firstLine="0"/>
            </w:pPr>
            <w:r>
              <w:t xml:space="preserve">Датчики </w:t>
            </w:r>
            <w:r w:rsidRPr="00E6642E">
              <w:t>Метран - 150TGR</w:t>
            </w:r>
          </w:p>
        </w:tc>
        <w:tc>
          <w:tcPr>
            <w:tcW w:w="1559" w:type="dxa"/>
            <w:vAlign w:val="center"/>
          </w:tcPr>
          <w:p w14:paraId="3A2DE9BF" w14:textId="73322C08" w:rsidR="00E6642E" w:rsidRDefault="00E6642E" w:rsidP="00E24B3A">
            <w:pPr>
              <w:pStyle w:val="34fffa"/>
              <w:spacing w:line="240" w:lineRule="auto"/>
              <w:ind w:firstLine="0"/>
            </w:pPr>
            <w:r>
              <w:t>2</w:t>
            </w:r>
          </w:p>
        </w:tc>
        <w:tc>
          <w:tcPr>
            <w:tcW w:w="1893" w:type="dxa"/>
            <w:vAlign w:val="center"/>
          </w:tcPr>
          <w:p w14:paraId="0E6D1BAE" w14:textId="77777777" w:rsidR="00E6642E" w:rsidRDefault="00E6642E" w:rsidP="00E24B3A">
            <w:pPr>
              <w:pStyle w:val="34fffa"/>
              <w:spacing w:line="240" w:lineRule="auto"/>
              <w:ind w:firstLine="0"/>
            </w:pPr>
          </w:p>
        </w:tc>
        <w:tc>
          <w:tcPr>
            <w:tcW w:w="1372" w:type="dxa"/>
            <w:vAlign w:val="center"/>
          </w:tcPr>
          <w:p w14:paraId="0ACBAD25" w14:textId="77777777" w:rsidR="00E6642E" w:rsidRDefault="00E6642E" w:rsidP="00E24B3A">
            <w:pPr>
              <w:pStyle w:val="34fffa"/>
              <w:spacing w:line="240" w:lineRule="auto"/>
              <w:ind w:firstLine="0"/>
            </w:pPr>
          </w:p>
        </w:tc>
        <w:tc>
          <w:tcPr>
            <w:tcW w:w="1879" w:type="dxa"/>
            <w:vAlign w:val="center"/>
          </w:tcPr>
          <w:p w14:paraId="42BE0A21" w14:textId="66D01854" w:rsidR="00E6642E" w:rsidRPr="00E6642E" w:rsidRDefault="00E6642E" w:rsidP="00E24B3A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</w:tr>
      <w:tr w:rsidR="00E24B3A" w14:paraId="2B3A0938" w14:textId="77777777" w:rsidTr="0041037D">
        <w:tc>
          <w:tcPr>
            <w:tcW w:w="560" w:type="dxa"/>
            <w:vAlign w:val="center"/>
          </w:tcPr>
          <w:p w14:paraId="0881D422" w14:textId="077F15EC" w:rsidR="00E24B3A" w:rsidRDefault="00E24B3A" w:rsidP="00E24B3A">
            <w:pPr>
              <w:pStyle w:val="34fffa"/>
              <w:spacing w:line="240" w:lineRule="auto"/>
              <w:ind w:firstLine="0"/>
            </w:pPr>
            <w:r>
              <w:t>7</w:t>
            </w:r>
          </w:p>
        </w:tc>
        <w:tc>
          <w:tcPr>
            <w:tcW w:w="2619" w:type="dxa"/>
            <w:vAlign w:val="center"/>
          </w:tcPr>
          <w:p w14:paraId="77B3DF69" w14:textId="21A67092" w:rsidR="00E24B3A" w:rsidRDefault="00E24B3A" w:rsidP="00E24B3A">
            <w:pPr>
              <w:pStyle w:val="34fffa"/>
              <w:spacing w:line="240" w:lineRule="auto"/>
              <w:ind w:firstLine="0"/>
            </w:pPr>
            <w:r>
              <w:t>АСУ ЭТО</w:t>
            </w:r>
          </w:p>
        </w:tc>
        <w:tc>
          <w:tcPr>
            <w:tcW w:w="1559" w:type="dxa"/>
            <w:vAlign w:val="center"/>
          </w:tcPr>
          <w:p w14:paraId="4A8EAECA" w14:textId="7F8D2573" w:rsidR="00E24B3A" w:rsidRDefault="00E24B3A" w:rsidP="00E24B3A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  <w:tc>
          <w:tcPr>
            <w:tcW w:w="1893" w:type="dxa"/>
            <w:vAlign w:val="center"/>
          </w:tcPr>
          <w:p w14:paraId="5ED447BC" w14:textId="66482F6C" w:rsidR="00E24B3A" w:rsidRDefault="00E24B3A" w:rsidP="00E24B3A">
            <w:pPr>
              <w:pStyle w:val="34fffa"/>
              <w:spacing w:line="240" w:lineRule="auto"/>
              <w:ind w:firstLine="0"/>
            </w:pPr>
            <w:r>
              <w:t>2,0</w:t>
            </w:r>
          </w:p>
        </w:tc>
        <w:tc>
          <w:tcPr>
            <w:tcW w:w="1372" w:type="dxa"/>
            <w:vAlign w:val="center"/>
          </w:tcPr>
          <w:p w14:paraId="10D0D4A9" w14:textId="642A6C59" w:rsidR="00E24B3A" w:rsidRDefault="00E24B3A" w:rsidP="00E24B3A">
            <w:pPr>
              <w:pStyle w:val="34fffa"/>
              <w:spacing w:line="240" w:lineRule="auto"/>
              <w:ind w:firstLine="0"/>
            </w:pPr>
            <w:r>
              <w:t>1,5</w:t>
            </w:r>
          </w:p>
        </w:tc>
        <w:tc>
          <w:tcPr>
            <w:tcW w:w="1879" w:type="dxa"/>
            <w:vAlign w:val="center"/>
          </w:tcPr>
          <w:p w14:paraId="367B174F" w14:textId="75E521D1" w:rsidR="00E24B3A" w:rsidRDefault="00E24B3A" w:rsidP="00E24B3A">
            <w:pPr>
              <w:pStyle w:val="34fffa"/>
              <w:spacing w:line="240" w:lineRule="auto"/>
              <w:ind w:firstLine="0"/>
            </w:pPr>
            <w:r>
              <w:t>1800</w:t>
            </w:r>
          </w:p>
        </w:tc>
      </w:tr>
    </w:tbl>
    <w:p w14:paraId="49C06EDC" w14:textId="77777777" w:rsidR="00171179" w:rsidRDefault="00171179" w:rsidP="00B150E6">
      <w:pPr>
        <w:pStyle w:val="34fffa"/>
      </w:pPr>
    </w:p>
    <w:p w14:paraId="7669D65E" w14:textId="77777777" w:rsidR="00147B49" w:rsidRDefault="002C35B5" w:rsidP="00147B49">
      <w:pPr>
        <w:pStyle w:val="3415"/>
        <w:rPr>
          <w:lang w:val="en-US"/>
        </w:rPr>
      </w:pPr>
      <w:bookmarkStart w:id="4" w:name="_Toc386572818"/>
      <w:bookmarkStart w:id="5" w:name="_Toc386572947"/>
      <w:bookmarkStart w:id="6" w:name="_Toc390811904"/>
      <w:bookmarkStart w:id="7" w:name="_Toc394586650"/>
      <w:bookmarkStart w:id="8" w:name="_Toc208228445"/>
      <w:r>
        <w:lastRenderedPageBreak/>
        <w:t>Перечень</w:t>
      </w:r>
      <w:r w:rsidR="00147B49">
        <w:t xml:space="preserve"> сокращений</w:t>
      </w:r>
      <w:bookmarkEnd w:id="4"/>
      <w:bookmarkEnd w:id="5"/>
      <w:bookmarkEnd w:id="6"/>
      <w:bookmarkEnd w:id="7"/>
      <w:bookmarkEnd w:id="8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14:paraId="172B71D2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551DC4B" w14:textId="77777777"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407D04BC" w14:textId="77777777"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00513A" w:rsidRPr="00A37C7D" w14:paraId="22342FEE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78BA50BD" w14:textId="1CA29A3D" w:rsidR="0000513A" w:rsidRPr="00AD0715" w:rsidRDefault="0000513A" w:rsidP="001239E7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1EB85F7E" w14:textId="5F60B8E9" w:rsidR="0000513A" w:rsidRPr="00AD0715" w:rsidRDefault="0000513A" w:rsidP="001239E7">
            <w:pPr>
              <w:pStyle w:val="34ff6"/>
            </w:pPr>
          </w:p>
        </w:tc>
      </w:tr>
      <w:tr w:rsidR="0000513A" w:rsidRPr="00A37C7D" w14:paraId="4316B4ED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471F780E" w14:textId="1F4C8D84" w:rsidR="0000513A" w:rsidRPr="0000513A" w:rsidRDefault="0000513A" w:rsidP="001239E7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1D4D8C93" w14:textId="2503D69A" w:rsidR="0000513A" w:rsidRPr="0000513A" w:rsidRDefault="0000513A" w:rsidP="0017541A">
            <w:pPr>
              <w:pStyle w:val="34ff6"/>
            </w:pPr>
          </w:p>
        </w:tc>
      </w:tr>
      <w:tr w:rsidR="0000513A" w:rsidRPr="00A37C7D" w14:paraId="5D7A974D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927B38D" w14:textId="14B2B6DE" w:rsidR="0000513A" w:rsidRPr="00AD0715" w:rsidRDefault="0000513A" w:rsidP="001239E7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631FFEB0" w14:textId="56DDC3F0" w:rsidR="0000513A" w:rsidRPr="00AD0715" w:rsidRDefault="0000513A" w:rsidP="001239E7">
            <w:pPr>
              <w:pStyle w:val="34ff6"/>
            </w:pPr>
          </w:p>
        </w:tc>
      </w:tr>
      <w:tr w:rsidR="0000513A" w:rsidRPr="00A37C7D" w14:paraId="0E049229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430B5E5B" w14:textId="46D68BB9" w:rsidR="0000513A" w:rsidRPr="003465A9" w:rsidRDefault="0000513A" w:rsidP="001239E7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262FACCA" w14:textId="271E0C9C" w:rsidR="0000513A" w:rsidRPr="00AD0715" w:rsidRDefault="0000513A" w:rsidP="001239E7">
            <w:pPr>
              <w:pStyle w:val="34ff6"/>
            </w:pPr>
          </w:p>
        </w:tc>
      </w:tr>
      <w:tr w:rsidR="0000513A" w:rsidRPr="00A37C7D" w14:paraId="4271E32E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067DB07" w14:textId="3490E07A" w:rsidR="0000513A" w:rsidRPr="00AD0715" w:rsidRDefault="0000513A" w:rsidP="001239E7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0B4A74DC" w14:textId="2FBB03E3" w:rsidR="0000513A" w:rsidRPr="00AD0715" w:rsidRDefault="0000513A" w:rsidP="001239E7">
            <w:pPr>
              <w:pStyle w:val="34ff6"/>
            </w:pPr>
          </w:p>
        </w:tc>
      </w:tr>
    </w:tbl>
    <w:p w14:paraId="601C4F4C" w14:textId="77777777" w:rsidR="00147B49" w:rsidRDefault="00147B49" w:rsidP="002C35B5">
      <w:pPr>
        <w:pStyle w:val="34fffa"/>
      </w:pPr>
    </w:p>
    <w:p w14:paraId="391B0C2C" w14:textId="77777777" w:rsidR="002C35B5" w:rsidRPr="002C35B5" w:rsidRDefault="002C35B5" w:rsidP="002C35B5">
      <w:pPr>
        <w:pStyle w:val="3415"/>
      </w:pPr>
      <w:bookmarkStart w:id="9" w:name="_Toc208228446"/>
      <w:r>
        <w:lastRenderedPageBreak/>
        <w:t>Перечень терминов</w:t>
      </w:r>
      <w:bookmarkEnd w:id="9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DD77FC" w:rsidRPr="00DD77FC" w14:paraId="56A2B0DE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DAECD99" w14:textId="6A53164D" w:rsidR="00DD77FC" w:rsidRPr="00DD77FC" w:rsidRDefault="00DD77FC" w:rsidP="00DD77FC">
            <w:pPr>
              <w:pStyle w:val="34ff8"/>
            </w:pPr>
            <w:r w:rsidRPr="00DD77FC">
              <w:t>Термин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161249B7" w14:textId="52C62599" w:rsidR="00DD77FC" w:rsidRPr="00DD77FC" w:rsidRDefault="00DD77FC" w:rsidP="00DD77FC">
            <w:pPr>
              <w:pStyle w:val="34ff8"/>
            </w:pPr>
            <w:r w:rsidRPr="00DD77FC">
              <w:t>Расшифровка</w:t>
            </w:r>
          </w:p>
        </w:tc>
      </w:tr>
      <w:tr w:rsidR="00DD77FC" w:rsidRPr="00A37C7D" w14:paraId="168EACA1" w14:textId="77777777" w:rsidTr="001C6DF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A68281D" w14:textId="6B7ABF82" w:rsidR="00DD77FC" w:rsidRPr="00F800E2" w:rsidRDefault="00DD77FC" w:rsidP="00DD77FC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48D7B6DA" w14:textId="350066F6" w:rsidR="00DD77FC" w:rsidRPr="00F800E2" w:rsidRDefault="00DD77FC" w:rsidP="00DD77FC">
            <w:pPr>
              <w:pStyle w:val="34ff6"/>
            </w:pPr>
          </w:p>
        </w:tc>
      </w:tr>
      <w:tr w:rsidR="00DD77FC" w:rsidRPr="00A37C7D" w14:paraId="28E88CCF" w14:textId="77777777" w:rsidTr="001C6DF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A815162" w14:textId="4B7514F2" w:rsidR="00DD77FC" w:rsidRPr="00F63FD6" w:rsidRDefault="00DD77FC" w:rsidP="00DD77FC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4E1C25F2" w14:textId="5F11DDC1" w:rsidR="00DD77FC" w:rsidRPr="00F63FD6" w:rsidRDefault="00DD77FC" w:rsidP="00DD77FC">
            <w:pPr>
              <w:pStyle w:val="34ff6"/>
            </w:pPr>
          </w:p>
        </w:tc>
      </w:tr>
      <w:tr w:rsidR="00DD77FC" w:rsidRPr="00A37C7D" w14:paraId="3191A82D" w14:textId="77777777" w:rsidTr="001C6DF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C6E9725" w14:textId="62D485B4" w:rsidR="00DD77FC" w:rsidRPr="00F800E2" w:rsidRDefault="00DD77FC" w:rsidP="00DD77FC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39A95E41" w14:textId="65B16DF7" w:rsidR="00DD77FC" w:rsidRPr="00F800E2" w:rsidRDefault="00DD77FC" w:rsidP="00DD77FC">
            <w:pPr>
              <w:pStyle w:val="34ff6"/>
            </w:pPr>
          </w:p>
        </w:tc>
      </w:tr>
      <w:tr w:rsidR="00DD77FC" w:rsidRPr="00A37C7D" w14:paraId="17FB9548" w14:textId="77777777" w:rsidTr="001C6DF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BED818B" w14:textId="1EACFD6C" w:rsidR="00DD77FC" w:rsidRPr="00F800E2" w:rsidRDefault="00DD77FC" w:rsidP="00DD77FC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218F7801" w14:textId="0E1A3697" w:rsidR="00DD77FC" w:rsidRPr="00F800E2" w:rsidRDefault="00DD77FC" w:rsidP="00DD77FC">
            <w:pPr>
              <w:pStyle w:val="34ff6"/>
            </w:pPr>
          </w:p>
        </w:tc>
      </w:tr>
      <w:tr w:rsidR="00DD77FC" w:rsidRPr="00A37C7D" w14:paraId="3F3B9CB5" w14:textId="77777777" w:rsidTr="001C6DF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99AB99C" w14:textId="51A7CA6E" w:rsidR="00DD77FC" w:rsidRPr="00F800E2" w:rsidRDefault="00DD77FC" w:rsidP="00DD77FC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2FCF4FF8" w14:textId="6D82E568" w:rsidR="00DD77FC" w:rsidRPr="00F800E2" w:rsidRDefault="00DD77FC" w:rsidP="00DD77FC">
            <w:pPr>
              <w:pStyle w:val="34ff6"/>
            </w:pPr>
          </w:p>
        </w:tc>
      </w:tr>
      <w:tr w:rsidR="00DD77FC" w:rsidRPr="00A37C7D" w14:paraId="31E9DF60" w14:textId="77777777" w:rsidTr="001C6DF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CF7ADC2" w14:textId="0325BB94" w:rsidR="00DD77FC" w:rsidRPr="00F800E2" w:rsidRDefault="00DD77FC" w:rsidP="00DD77FC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74D1DBCB" w14:textId="2D0DBD59" w:rsidR="00DD77FC" w:rsidRPr="00F800E2" w:rsidRDefault="00DD77FC" w:rsidP="00DD77FC">
            <w:pPr>
              <w:pStyle w:val="34ff6"/>
            </w:pPr>
          </w:p>
        </w:tc>
      </w:tr>
      <w:tr w:rsidR="00DD77FC" w:rsidRPr="00A37C7D" w14:paraId="06A919C6" w14:textId="77777777" w:rsidTr="001C6DF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42B3D9D" w14:textId="7D10299C" w:rsidR="00DD77FC" w:rsidRPr="00F800E2" w:rsidRDefault="00DD77FC" w:rsidP="00DD77FC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39E7A4C6" w14:textId="5999D1BD" w:rsidR="00DD77FC" w:rsidRPr="00F800E2" w:rsidRDefault="00DD77FC" w:rsidP="00DD77FC">
            <w:pPr>
              <w:pStyle w:val="34ff6"/>
            </w:pPr>
          </w:p>
        </w:tc>
      </w:tr>
      <w:tr w:rsidR="00DD77FC" w:rsidRPr="00A37C7D" w14:paraId="0CFBA474" w14:textId="77777777" w:rsidTr="001C6DF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04E6C3E" w14:textId="1161792B" w:rsidR="00DD77FC" w:rsidRPr="00F800E2" w:rsidRDefault="00DD77FC" w:rsidP="00DD77FC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7B9B398C" w14:textId="7019305E" w:rsidR="00DD77FC" w:rsidRPr="00F800E2" w:rsidRDefault="00DD77FC" w:rsidP="00DD77FC">
            <w:pPr>
              <w:pStyle w:val="34ff6"/>
            </w:pPr>
          </w:p>
        </w:tc>
      </w:tr>
      <w:tr w:rsidR="00DD77FC" w:rsidRPr="00A37C7D" w14:paraId="169F9C7D" w14:textId="77777777" w:rsidTr="001C6DF3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CE09B88" w14:textId="2A578EA7" w:rsidR="00DD77FC" w:rsidRPr="00F800E2" w:rsidRDefault="00DD77FC" w:rsidP="00DD77FC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FBB7C62" w14:textId="63721334" w:rsidR="00DD77FC" w:rsidRPr="00F800E2" w:rsidRDefault="00DD77FC" w:rsidP="00DD77FC">
            <w:pPr>
              <w:pStyle w:val="34ff6"/>
            </w:pPr>
          </w:p>
        </w:tc>
      </w:tr>
    </w:tbl>
    <w:p w14:paraId="272573A8" w14:textId="77777777" w:rsidR="002C35B5" w:rsidRDefault="002C35B5" w:rsidP="002C35B5">
      <w:pPr>
        <w:pStyle w:val="34fffa"/>
      </w:pPr>
    </w:p>
    <w:p w14:paraId="62D2AB37" w14:textId="77777777"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456875" w:rsidRPr="005F1B2E" w14:paraId="47EC5465" w14:textId="77777777" w:rsidTr="001239E7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46FF417F" w14:textId="77777777" w:rsidR="00456875" w:rsidRPr="00A86232" w:rsidRDefault="00456875" w:rsidP="001239E7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4980857F" w14:textId="77777777" w:rsidR="00456875" w:rsidRPr="005F1B2E" w:rsidRDefault="00456875" w:rsidP="001239E7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628E233D" w14:textId="77777777" w:rsidR="00456875" w:rsidRPr="005F1B2E" w:rsidRDefault="00456875" w:rsidP="001239E7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01EACDA8" w14:textId="77777777" w:rsidR="00456875" w:rsidRPr="005F1B2E" w:rsidRDefault="00456875" w:rsidP="001239E7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27E04820" w14:textId="77777777" w:rsidR="00456875" w:rsidRPr="005F1B2E" w:rsidRDefault="00456875" w:rsidP="001239E7">
            <w:pPr>
              <w:pStyle w:val="34ff8"/>
            </w:pPr>
            <w:r w:rsidRPr="005F1B2E">
              <w:t>Входящий № сопрово-дительного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623BBFE7" w14:textId="77777777" w:rsidR="00456875" w:rsidRPr="005F1B2E" w:rsidRDefault="00456875" w:rsidP="001239E7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293DEE51" w14:textId="77777777" w:rsidR="00456875" w:rsidRPr="005F1B2E" w:rsidRDefault="00456875" w:rsidP="001239E7">
            <w:pPr>
              <w:pStyle w:val="34ff8"/>
            </w:pPr>
            <w:r w:rsidRPr="005F1B2E">
              <w:t>Дата</w:t>
            </w:r>
          </w:p>
        </w:tc>
      </w:tr>
      <w:tr w:rsidR="00456875" w:rsidRPr="005F1B2E" w14:paraId="60F9D35A" w14:textId="77777777" w:rsidTr="001239E7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506E7EA8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39FDD650" w14:textId="77777777" w:rsidR="00456875" w:rsidRPr="005F1B2E" w:rsidRDefault="00456875" w:rsidP="001239E7">
            <w:pPr>
              <w:pStyle w:val="34ff8"/>
            </w:pPr>
            <w:r w:rsidRPr="005F1B2E">
              <w:t>изменен</w:t>
            </w:r>
            <w:r>
              <w:t>-</w:t>
            </w:r>
            <w:r w:rsidRPr="005F1B2E">
              <w:t>ных</w:t>
            </w:r>
          </w:p>
        </w:tc>
        <w:tc>
          <w:tcPr>
            <w:tcW w:w="850" w:type="dxa"/>
            <w:vAlign w:val="center"/>
          </w:tcPr>
          <w:p w14:paraId="5A138863" w14:textId="77777777" w:rsidR="00456875" w:rsidRPr="005F1B2E" w:rsidRDefault="00456875" w:rsidP="001239E7">
            <w:pPr>
              <w:pStyle w:val="34ff8"/>
            </w:pPr>
            <w:r w:rsidRPr="005F1B2E">
              <w:t>заменен-ных</w:t>
            </w:r>
          </w:p>
        </w:tc>
        <w:tc>
          <w:tcPr>
            <w:tcW w:w="851" w:type="dxa"/>
            <w:vAlign w:val="center"/>
          </w:tcPr>
          <w:p w14:paraId="3A642930" w14:textId="77777777" w:rsidR="00456875" w:rsidRPr="005F1B2E" w:rsidRDefault="00456875" w:rsidP="001239E7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2F8CED81" w14:textId="77777777" w:rsidR="00456875" w:rsidRPr="005F1B2E" w:rsidRDefault="00456875" w:rsidP="001239E7">
            <w:pPr>
              <w:pStyle w:val="34ff8"/>
            </w:pPr>
            <w:r w:rsidRPr="005F1B2E">
              <w:t>аннули-рованных</w:t>
            </w:r>
          </w:p>
        </w:tc>
        <w:tc>
          <w:tcPr>
            <w:tcW w:w="1276" w:type="dxa"/>
            <w:vMerge/>
          </w:tcPr>
          <w:p w14:paraId="4C804A40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1134" w:type="dxa"/>
            <w:vMerge/>
          </w:tcPr>
          <w:p w14:paraId="70AD51AA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1276" w:type="dxa"/>
            <w:vMerge/>
          </w:tcPr>
          <w:p w14:paraId="4422CD7C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1246" w:type="dxa"/>
            <w:vMerge/>
          </w:tcPr>
          <w:p w14:paraId="0631E917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882" w:type="dxa"/>
            <w:vMerge/>
          </w:tcPr>
          <w:p w14:paraId="43C7BF11" w14:textId="77777777" w:rsidR="00456875" w:rsidRPr="005F1B2E" w:rsidRDefault="00456875" w:rsidP="001239E7">
            <w:pPr>
              <w:pStyle w:val="34ff8"/>
            </w:pPr>
          </w:p>
        </w:tc>
      </w:tr>
      <w:tr w:rsidR="00456875" w14:paraId="75880874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B2E1E47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34C69ED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58884BD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158FFC1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E5878B0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1ACF28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689F57F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59BB2F2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12CD563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0033152" w14:textId="77777777" w:rsidR="00456875" w:rsidRDefault="00456875" w:rsidP="00D908EB">
            <w:pPr>
              <w:pStyle w:val="34ff6"/>
            </w:pPr>
          </w:p>
        </w:tc>
      </w:tr>
      <w:tr w:rsidR="00456875" w14:paraId="45E2294A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7EB93908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2CDE184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F51574C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E8EF059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CA77C32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054595D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EF51E66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C9C1230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A727AD3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4DEE41F" w14:textId="77777777" w:rsidR="00456875" w:rsidRDefault="00456875" w:rsidP="00D908EB">
            <w:pPr>
              <w:pStyle w:val="34ff6"/>
            </w:pPr>
          </w:p>
        </w:tc>
      </w:tr>
      <w:tr w:rsidR="00456875" w14:paraId="0F6ABEEC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1056E649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0CD2F4C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A9C59F8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B342D2D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BB5E607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464361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E93B9DB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44DC353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64B2CE8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D068D62" w14:textId="77777777" w:rsidR="00456875" w:rsidRDefault="00456875" w:rsidP="00D908EB">
            <w:pPr>
              <w:pStyle w:val="34ff6"/>
            </w:pPr>
          </w:p>
        </w:tc>
      </w:tr>
      <w:tr w:rsidR="00456875" w14:paraId="261492C6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D2B20CE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A9633BC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F4B9646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1D0F99D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904AB0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3218E05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952404B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37934FF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BF2D382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A8F6E6" w14:textId="77777777" w:rsidR="00456875" w:rsidRDefault="00456875" w:rsidP="00D908EB">
            <w:pPr>
              <w:pStyle w:val="34ff6"/>
            </w:pPr>
          </w:p>
        </w:tc>
      </w:tr>
      <w:tr w:rsidR="00456875" w14:paraId="76814A6B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7E4F78C3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9D8D1F1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DFAE331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CEAA412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0A5152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28CE50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07F8A6F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EEA714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98C938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104F6EA" w14:textId="77777777" w:rsidR="00456875" w:rsidRDefault="00456875" w:rsidP="00D908EB">
            <w:pPr>
              <w:pStyle w:val="34ff6"/>
            </w:pPr>
          </w:p>
        </w:tc>
      </w:tr>
      <w:tr w:rsidR="00456875" w14:paraId="190EF7B3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5910DBC9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6CCA40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3BDA3F8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D482BA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4BF4EE2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41E3D6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CCE30E8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D36F58C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076B75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564DA13" w14:textId="77777777" w:rsidR="00456875" w:rsidRDefault="00456875" w:rsidP="00D908EB">
            <w:pPr>
              <w:pStyle w:val="34ff6"/>
            </w:pPr>
          </w:p>
        </w:tc>
      </w:tr>
      <w:tr w:rsidR="00456875" w14:paraId="0321658D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E415DF9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CBF1264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93166C3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74017E9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0E2340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0F2464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97F2747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E129094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9416A09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D8DC73E" w14:textId="77777777" w:rsidR="00456875" w:rsidRDefault="00456875" w:rsidP="00D908EB">
            <w:pPr>
              <w:pStyle w:val="34ff6"/>
            </w:pPr>
          </w:p>
        </w:tc>
      </w:tr>
      <w:tr w:rsidR="00456875" w14:paraId="0165DA3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3418566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3A7763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A6F1CDB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3B2E79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16B19D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CC3237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8AF3647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4C23AE0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A599198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933558D" w14:textId="77777777" w:rsidR="00456875" w:rsidRDefault="00456875" w:rsidP="00D908EB">
            <w:pPr>
              <w:pStyle w:val="34ff6"/>
            </w:pPr>
          </w:p>
        </w:tc>
      </w:tr>
      <w:tr w:rsidR="00456875" w14:paraId="4C6ACF2B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B7046B8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D55CE2B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FD33E4F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60A2BC0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F3D306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977B0F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FCCFF2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66161A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56A9220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474B5AF" w14:textId="77777777" w:rsidR="00456875" w:rsidRDefault="00456875" w:rsidP="00D908EB">
            <w:pPr>
              <w:pStyle w:val="34ff6"/>
            </w:pPr>
          </w:p>
        </w:tc>
      </w:tr>
      <w:tr w:rsidR="00456875" w14:paraId="4F9BC89E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89A813C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A5CA1C2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EB64379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1477B6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E5627C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A403BA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D3D7160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334572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EFBEA86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160F4CB" w14:textId="77777777" w:rsidR="00456875" w:rsidRDefault="00456875" w:rsidP="00D908EB">
            <w:pPr>
              <w:pStyle w:val="34ff6"/>
            </w:pPr>
          </w:p>
        </w:tc>
      </w:tr>
      <w:tr w:rsidR="00456875" w14:paraId="5C692AEA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266C2A12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E96B1C2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62E2251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2E731CE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A6E5E09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1A73EF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CDE818C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F1CBD17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C8EDE0A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FE918CC" w14:textId="77777777" w:rsidR="00456875" w:rsidRDefault="00456875" w:rsidP="00D908EB">
            <w:pPr>
              <w:pStyle w:val="34ff6"/>
            </w:pPr>
          </w:p>
        </w:tc>
      </w:tr>
      <w:tr w:rsidR="00456875" w14:paraId="28062993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49A046EC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4CDA580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052EA35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7EFAA6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068FF46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715D7B8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C017A6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C0DD34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4F2DCB0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408FE07" w14:textId="77777777" w:rsidR="00456875" w:rsidRDefault="00456875" w:rsidP="00D908EB">
            <w:pPr>
              <w:pStyle w:val="34ff6"/>
            </w:pPr>
          </w:p>
        </w:tc>
      </w:tr>
      <w:tr w:rsidR="00456875" w14:paraId="540CE8C8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F75B217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13DCCFC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AEDB4F7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C444443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FBCB0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A9B6B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0D39A7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DAB1F6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0E9EA48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8CDA3AD" w14:textId="77777777" w:rsidR="00456875" w:rsidRDefault="00456875" w:rsidP="00D908EB">
            <w:pPr>
              <w:pStyle w:val="34ff6"/>
            </w:pPr>
          </w:p>
        </w:tc>
      </w:tr>
      <w:tr w:rsidR="00456875" w14:paraId="4978867E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E4B1EB2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2E54490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0844777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DB68383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DE005EA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64FCD3B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E812792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BD815C2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BC787E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0B63768" w14:textId="77777777" w:rsidR="00456875" w:rsidRDefault="00456875" w:rsidP="00D908EB">
            <w:pPr>
              <w:pStyle w:val="34ff6"/>
            </w:pPr>
          </w:p>
        </w:tc>
      </w:tr>
      <w:tr w:rsidR="00456875" w14:paraId="70BEE36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2FCC7753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20A860A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8C5142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BA248C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BCEA779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1FBBB1B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145AEBC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94D376A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253C489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2A78C52" w14:textId="77777777" w:rsidR="00456875" w:rsidRDefault="00456875" w:rsidP="00D908EB">
            <w:pPr>
              <w:pStyle w:val="34ff6"/>
            </w:pPr>
          </w:p>
        </w:tc>
      </w:tr>
      <w:tr w:rsidR="00456875" w14:paraId="0D7F891D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625E5EB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6F24582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7615D9A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D509A7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8427F9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A251B05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C8A68F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E94630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436687E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653876F" w14:textId="77777777" w:rsidR="00456875" w:rsidRDefault="00456875" w:rsidP="00D908EB">
            <w:pPr>
              <w:pStyle w:val="34ff6"/>
            </w:pPr>
          </w:p>
        </w:tc>
      </w:tr>
      <w:tr w:rsidR="00456875" w14:paraId="75B4EFB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70BBE491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33C7001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0A1D4C4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B6C4D8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4E7044A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D9C7954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6E75B51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4A6F70F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460E2F9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3F05335" w14:textId="77777777" w:rsidR="00456875" w:rsidRDefault="00456875" w:rsidP="00D908EB">
            <w:pPr>
              <w:pStyle w:val="34ff6"/>
            </w:pPr>
          </w:p>
        </w:tc>
      </w:tr>
      <w:tr w:rsidR="00456875" w14:paraId="2073F183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95C5888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6BD1D5E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01C6F5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DE78444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5C9F89F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053D663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B5459A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E000C4D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2E4951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638E9F4" w14:textId="77777777" w:rsidR="00456875" w:rsidRDefault="00456875" w:rsidP="00D908EB">
            <w:pPr>
              <w:pStyle w:val="34ff6"/>
            </w:pPr>
          </w:p>
        </w:tc>
      </w:tr>
      <w:tr w:rsidR="00456875" w14:paraId="3A590EFA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1B04FE17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994877B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21E4C54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F6319C5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7E0599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D979C1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620A5A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D80990A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7C0181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55288DB" w14:textId="77777777" w:rsidR="00456875" w:rsidRDefault="00456875" w:rsidP="00D908EB">
            <w:pPr>
              <w:pStyle w:val="34ff6"/>
            </w:pPr>
          </w:p>
        </w:tc>
      </w:tr>
      <w:tr w:rsidR="00456875" w14:paraId="7E80024B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5A0695C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5F6AE68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38DD0A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2898C47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1D746D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AC4EDFC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FEAB48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1BE8DF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BC18057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9654E77" w14:textId="77777777" w:rsidR="00456875" w:rsidRDefault="00456875" w:rsidP="00D908EB">
            <w:pPr>
              <w:pStyle w:val="34ff6"/>
            </w:pPr>
          </w:p>
        </w:tc>
      </w:tr>
      <w:tr w:rsidR="00456875" w14:paraId="326490B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FE4FA00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E578420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E74AD5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D29F9A2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E5A8356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16D38A8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6236AA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7BEAE61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9349DCD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2967DCB" w14:textId="77777777" w:rsidR="00456875" w:rsidRDefault="00456875" w:rsidP="00D908EB">
            <w:pPr>
              <w:pStyle w:val="34ff6"/>
            </w:pPr>
          </w:p>
        </w:tc>
      </w:tr>
      <w:tr w:rsidR="00456875" w14:paraId="610D334F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570F95C4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BF1544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43AD3A0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FD584EF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D59763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187744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1A4456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06F76C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44EF23C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3AF8EFC" w14:textId="77777777" w:rsidR="00456875" w:rsidRDefault="00456875" w:rsidP="00D908EB">
            <w:pPr>
              <w:pStyle w:val="34ff6"/>
            </w:pPr>
          </w:p>
        </w:tc>
      </w:tr>
      <w:tr w:rsidR="00456875" w14:paraId="0142288D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52764EC4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FB892B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6E14456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B07402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034F8C0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B37BCC1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451449B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C1B7F6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EBB476A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1AF6854" w14:textId="77777777" w:rsidR="00456875" w:rsidRDefault="00456875" w:rsidP="00D908EB">
            <w:pPr>
              <w:pStyle w:val="34ff6"/>
            </w:pPr>
          </w:p>
        </w:tc>
      </w:tr>
      <w:tr w:rsidR="00456875" w14:paraId="717B3B08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21A4804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549B465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79A5E10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8173759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DB3194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ADD0790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C78128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56C9325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155F02D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8EB99E2" w14:textId="77777777" w:rsidR="00456875" w:rsidRDefault="00456875" w:rsidP="00D908EB">
            <w:pPr>
              <w:pStyle w:val="34ff6"/>
            </w:pPr>
          </w:p>
        </w:tc>
      </w:tr>
      <w:tr w:rsidR="00456875" w14:paraId="3D0D5C30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1F948A22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084074E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41903B8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EB06F27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A505A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2D7CE3D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C0FAE7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A4B678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F8C5BA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7C649E2" w14:textId="77777777" w:rsidR="00456875" w:rsidRDefault="00456875" w:rsidP="00D908EB">
            <w:pPr>
              <w:pStyle w:val="34ff6"/>
            </w:pPr>
          </w:p>
        </w:tc>
      </w:tr>
    </w:tbl>
    <w:p w14:paraId="4496654B" w14:textId="77777777" w:rsidR="00AB28D5" w:rsidRPr="00AB28D5" w:rsidRDefault="00AB28D5" w:rsidP="002C35B5">
      <w:pPr>
        <w:pStyle w:val="34fffa"/>
      </w:pPr>
    </w:p>
    <w:sectPr w:rsidR="00AB28D5" w:rsidRPr="00AB28D5" w:rsidSect="00FC32E6">
      <w:headerReference w:type="default" r:id="rId18"/>
      <w:headerReference w:type="first" r:id="rId19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689E3" w14:textId="77777777" w:rsidR="002F3BC8" w:rsidRDefault="002F3BC8" w:rsidP="00AD0715">
      <w:r>
        <w:separator/>
      </w:r>
    </w:p>
    <w:p w14:paraId="5F049D02" w14:textId="77777777" w:rsidR="002F3BC8" w:rsidRDefault="002F3BC8" w:rsidP="00AD0715"/>
  </w:endnote>
  <w:endnote w:type="continuationSeparator" w:id="0">
    <w:p w14:paraId="0B209C4E" w14:textId="77777777" w:rsidR="002F3BC8" w:rsidRDefault="002F3BC8" w:rsidP="00AD0715">
      <w:r>
        <w:continuationSeparator/>
      </w:r>
    </w:p>
    <w:p w14:paraId="7D190B16" w14:textId="77777777" w:rsidR="002F3BC8" w:rsidRDefault="002F3BC8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DAA8B" w14:textId="77777777" w:rsidR="00E96694" w:rsidRDefault="00E96694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F3686" w14:textId="000037C8" w:rsidR="008343CE" w:rsidRDefault="008343CE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712F3" w14:textId="77777777" w:rsidR="00E96694" w:rsidRDefault="00E96694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D6874" w14:textId="77777777" w:rsidR="00D51317" w:rsidRDefault="00D51317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F4491" w14:textId="77777777"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965B5" w14:textId="77777777" w:rsidR="002F3BC8" w:rsidRDefault="002F3BC8" w:rsidP="00AD0715">
      <w:r>
        <w:separator/>
      </w:r>
    </w:p>
    <w:p w14:paraId="3FAFA0DA" w14:textId="77777777" w:rsidR="002F3BC8" w:rsidRDefault="002F3BC8" w:rsidP="00AD0715"/>
  </w:footnote>
  <w:footnote w:type="continuationSeparator" w:id="0">
    <w:p w14:paraId="4759F06E" w14:textId="77777777" w:rsidR="002F3BC8" w:rsidRDefault="002F3BC8" w:rsidP="00AD0715">
      <w:r>
        <w:continuationSeparator/>
      </w:r>
    </w:p>
    <w:p w14:paraId="60699635" w14:textId="77777777" w:rsidR="002F3BC8" w:rsidRDefault="002F3BC8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C97FE" w14:textId="77777777" w:rsidR="00E96694" w:rsidRDefault="00E96694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103F6" w14:textId="77777777"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278C802A" wp14:editId="541D8D0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A80708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420FD4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A04B96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8DB001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1BE89D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CEA4FC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C62D23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B2B64B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AF8A3B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0AF511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8C802A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18A80708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1420FD4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Инв № дубл.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8A04B96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Инв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28DB001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C1BE89D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2CCEA4FC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19C62D23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DB2B64B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3AF8A3B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4E0AF511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58B6B" w14:textId="77777777"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0CB8CB45" wp14:editId="285ADB9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084D54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43AC77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8C0959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74CB81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D151F5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695C81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0FCB8C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4BCA68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18181F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04C2C9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B8CB45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2084D54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4A43AC77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Инв № дубл.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1E8C0959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Инв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974CB81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39D151F5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34695C81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4F0FCB8C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2D4BCA68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6718181F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3104C2C9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DDDA4" w14:textId="77777777" w:rsidR="00E3465E" w:rsidRDefault="009F1DD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40A76C00" wp14:editId="71E719A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6" name="Группа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AD4953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29FB7D5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68F266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A70261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9E5287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B8DD219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5F899B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8907B8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7145F0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2C40B2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948691" w14:textId="77777777"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6CBA05" w14:textId="77777777"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C32E6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CDEB053" w14:textId="77777777"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FA7BD8">
                                      <w:t>A.B.XXX.В7.XX.</w:t>
                                    </w:r>
                                    <w:proofErr w:type="gramStart"/>
                                    <w:r w:rsidR="00FA7BD8">
                                      <w:t>X-X</w:t>
                                    </w:r>
                                    <w:proofErr w:type="gramEnd"/>
                                    <w:r w:rsidR="00FA7BD8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A138C1" w14:textId="77777777"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07986E5" w14:textId="77777777"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3992CC8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E5B00AF" w14:textId="77777777"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5117F1B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6961332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B00DF2C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FC73821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CFA7ED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0B809F3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13620F4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7BD8715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C1C8E6B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BEC373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05E813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A76C00" id="Группа 6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">
              <v:group id="Группа 1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group id="Группа 21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Группа 2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Группа 2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group id="Группа 30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FpvwAAANsAAAAPAAAAZHJzL2Rvd25yZXYueG1sRE9Ni8Iw&#10;EL0v+B/CCN7WVBF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AxljFpvwAAANsAAAAPAAAAAAAA&#10;AAAAAAAAAAcCAABkcnMvZG93bnJldi54bWxQSwUGAAAAAAMAAwC3AAAA8wIAAAAA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group id="Группа 43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6AD4953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29FB7D5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268F266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8A70261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TCRwwAAANsAAAAPAAAAZHJzL2Rvd25yZXYueG1sRI/disIw&#10;FITvF3yHcARvljVVRN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LLEwk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29E5287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B8DD219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85F899B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88907B8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27145F0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XS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samL+kHyPkTAAD//wMAUEsBAi0AFAAGAAgAAAAhANvh9svuAAAAhQEAABMAAAAAAAAAAAAAAAAA&#10;AAAAAFtDb250ZW50X1R5cGVzXS54bWxQSwECLQAUAAYACAAAACEAWvQsW78AAAAVAQAACwAAAAAA&#10;AAAAAAAAAAAfAQAAX3JlbHMvLnJlbHNQSwECLQAUAAYACAAAACEA4ikl0sAAAADbAAAADwAAAAAA&#10;AAAAAAAAAAAHAgAAZHJzL2Rvd25yZXYueG1sUEsFBgAAAAADAAMAtwAAAPQCAAAAAA==&#10;" filled="f" stroked="f" strokeweight="1.5pt">
                          <v:textbox style="layout-flow:vertical;mso-layout-flow-alt:bottom-to-top" inset="0,0,0,0">
                            <w:txbxContent>
                              <w:p w14:paraId="3D2C40B2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Группа 61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Jc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Sx6Uv6AXr+CwAA//8DAFBLAQItABQABgAIAAAAIQDb4fbL7gAAAIUBAAATAAAAAAAAAAAAAAAA&#10;AAAAAABbQ29udGVudF9UeXBlc10ueG1sUEsBAi0AFAAGAAgAAAAhAFr0LFu/AAAAFQEAAAsAAAAA&#10;AAAAAAAAAAAAHwEAAF9yZWxzLy5yZWxzUEsBAi0AFAAGAAgAAAAhAJnhMlzBAAAA2wAAAA8AAAAA&#10;AAAAAAAAAAAABwIAAGRycy9kb3ducmV2LnhtbFBLBQYAAAAAAwADALcAAAD1Ag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ir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34uLeIDe/QIAAP//AwBQSwECLQAUAAYACAAAACEA2+H2y+4AAACFAQAAEwAAAAAAAAAA&#10;AAAAAAAAAAAAW0NvbnRlbnRfVHlwZXNdLnhtbFBLAQItABQABgAIAAAAIQBa9CxbvwAAABUBAAAL&#10;AAAAAAAAAAAAAAAAAB8BAABfcmVscy8ucmVsc1BLAQItABQABgAIAAAAIQAAiAir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group id="Группа 74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" filled="f" stroked="f">
                        <v:textbox inset="1pt,.4mm,1pt,1pt">
                          <w:txbxContent>
                            <w:p w14:paraId="4A948691" w14:textId="77777777"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" filled="f" stroked="f">
                        <v:textbox inset="1pt,.4mm,1pt,1pt">
                          <w:txbxContent>
                            <w:p w14:paraId="4A6CBA05" w14:textId="77777777"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C32E6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" filled="f" stroked="f">
                        <v:textbox inset="1pt,.4mm,1pt,1pt">
                          <w:txbxContent>
                            <w:p w14:paraId="6CDEB053" w14:textId="77777777"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FA7BD8">
                                <w:t>A.B.XXX.В7.XX.</w:t>
                              </w:r>
                              <w:proofErr w:type="gramStart"/>
                              <w:r w:rsidR="00FA7BD8">
                                <w:t>X-X</w:t>
                              </w:r>
                              <w:proofErr w:type="gramEnd"/>
                              <w:r w:rsidR="00FA7BD8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<v:textbox inset="0,0,0,0">
                          <w:txbxContent>
                            <w:p w14:paraId="69A138C1" w14:textId="77777777"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<v:textbox inset="0,0,0,0">
                          <w:txbxContent>
                            <w:p w14:paraId="707986E5" w14:textId="77777777"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<v:textbox inset="0,0,0,0">
                          <w:txbxContent>
                            <w:p w14:paraId="03992CC8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<v:textbox inset="0,0,0,0">
                          <w:txbxContent>
                            <w:p w14:paraId="0E5B00AF" w14:textId="77777777"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<v:textbox inset="0,0,0,0">
                          <w:txbxContent>
                            <w:p w14:paraId="35117F1B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<v:textbox inset="0,0,0,0">
                          <w:txbxContent>
                            <w:p w14:paraId="46961332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<v:textbox inset="0,0,0,0">
                          <w:txbxContent>
                            <w:p w14:paraId="5B00DF2C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<v:textbox inset="0,0,0,0">
                          <w:txbxContent>
                            <w:p w14:paraId="4FC73821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<v:textbox inset="0,0,0,0">
                          <w:txbxContent>
                            <w:p w14:paraId="17CFA7ED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" filled="f" stroked="f">
                        <v:textbox inset="0,0,0,0">
                          <w:txbxContent>
                            <w:p w14:paraId="40B809F3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0oz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4RWnpEJ9PwKAAD//wMAUEsBAi0AFAAGAAgAAAAhANvh9svuAAAAhQEAABMAAAAAAAAA&#10;AAAAAAAAAAAAAFtDb250ZW50X1R5cGVzXS54bWxQSwECLQAUAAYACAAAACEAWvQsW78AAAAVAQAA&#10;CwAAAAAAAAAAAAAAAAAfAQAAX3JlbHMvLnJlbHNQSwECLQAUAAYACAAAACEAb2dKM8YAAADcAAAA&#10;DwAAAAAAAAAAAAAAAAAHAgAAZHJzL2Rvd25yZXYueG1sUEsFBgAAAAADAAMAtwAAAPoCAAAAAA==&#10;" filled="f" stroked="f">
                        <v:textbox inset="0,0,0,0">
                          <w:txbxContent>
                            <w:p w14:paraId="313620F4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" filled="f" stroked="f">
                        <v:textbox inset="0,0,0,0">
                          <w:txbxContent>
                            <w:p w14:paraId="47BD8715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VIxgAAANwAAAAPAAAAZHJzL2Rvd25yZXYueG1sRI9Lb8Iw&#10;EITvlfofrK3USwVOK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yRc1SMYAAADcAAAA&#10;DwAAAAAAAAAAAAAAAAAHAgAAZHJzL2Rvd25yZXYueG1sUEsFBgAAAAADAAMAtwAAAPoCAAAAAA==&#10;" filled="f" stroked="f">
                        <v:textbox inset="0,0,0,0">
                          <w:txbxContent>
                            <w:p w14:paraId="4C1C8E6B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" o:spid="_x0000_s1134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05BEC373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3E05E813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6DAC0" w14:textId="77777777" w:rsidR="00947B34" w:rsidRDefault="009F1DD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49D0442E" wp14:editId="60B33C8F">
              <wp:simplePos x="0" y="0"/>
              <wp:positionH relativeFrom="page">
                <wp:posOffset>285750</wp:posOffset>
              </wp:positionH>
              <wp:positionV relativeFrom="page">
                <wp:posOffset>180975</wp:posOffset>
              </wp:positionV>
              <wp:extent cx="7091680" cy="10497185"/>
              <wp:effectExtent l="0" t="0" r="33020" b="0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1680" cy="10497185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565B20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FF9146C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BB46131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9FD68A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7ED49E4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6AFDC7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AD98FE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74DF5E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40C396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B2F380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6D12EE" w14:textId="77777777"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287913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144DCE" w14:textId="77777777"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A30EAE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EDB933" w14:textId="77777777"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ADA62C" w14:textId="77777777"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B415A7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952F12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B01CB07" w14:textId="77777777"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53DE1A" w14:textId="61F9F810" w:rsidR="008E77B3" w:rsidRPr="00A32665" w:rsidRDefault="008E77B3" w:rsidP="008E77B3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D9E626" w14:textId="7BF854C1" w:rsidR="008E77B3" w:rsidRPr="005E4A3B" w:rsidRDefault="008343CE" w:rsidP="008E77B3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73CE22" w14:textId="385B87CB" w:rsidR="008E77B3" w:rsidRPr="005E4A3B" w:rsidRDefault="008343CE" w:rsidP="008E77B3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225C86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0C4994" w14:textId="50E48C74" w:rsidR="008E77B3" w:rsidRPr="005E4A3B" w:rsidRDefault="008343CE" w:rsidP="008E77B3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3A4588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073ED6" w14:textId="7DFD9039" w:rsidR="008E77B3" w:rsidRPr="000411E6" w:rsidRDefault="008343CE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3A1BEE" w14:textId="7068D812" w:rsidR="008E77B3" w:rsidRPr="000411E6" w:rsidRDefault="008343CE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F93B07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476BC7" w14:textId="1585DB0A" w:rsidR="008E77B3" w:rsidRPr="000411E6" w:rsidRDefault="008343CE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7E2178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D7F80C" w14:textId="4F5C9B56" w:rsidR="008E77B3" w:rsidRPr="0079077B" w:rsidRDefault="008343CE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F97918" w14:textId="152073F7" w:rsidR="008E77B3" w:rsidRPr="00A32665" w:rsidRDefault="008343CE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984F76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D0C3FA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7E7A7B" w14:textId="0A70436D"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03483" w:rsidRPr="00403483">
                                    <w:rPr>
                                      <w:noProof/>
                                    </w:rPr>
                                    <w:instrText>6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03483">
                                    <w:rPr>
                                      <w:noProof/>
                                    </w:rPr>
                                    <w:t>6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955E65" w14:textId="77777777"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490BBB" w14:textId="672FCD35" w:rsidR="008E77B3" w:rsidRDefault="008343CE" w:rsidP="008E77B3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A1208E" w14:textId="313DE800"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96694">
                                    <w:t>878.2023-АСУ ТП.В9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18452" y="612573"/>
                                <a:ext cx="2323971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D62C6C" w14:textId="2C50DE95" w:rsidR="008E77B3" w:rsidRDefault="008343CE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8E77B3">
                                    <w:t>.</w:t>
                                  </w:r>
                                </w:p>
                                <w:p w14:paraId="3272D558" w14:textId="1F4F96C5" w:rsidR="008E77B3" w:rsidRPr="00F9048A" w:rsidRDefault="00C64B89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Сведения о количестве энергопринимающих устройств, об их установленной, расчётной и максимальной мощности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DA1371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EE322A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6AD4B7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1C3029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24EFB8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1D8797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FFCA5A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519E3E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490" name="Группа 490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49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CDDA34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9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F7881A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D0442E" id="Группа 5" o:spid="_x0000_s1137" style="position:absolute;left:0;text-align:left;margin-left:22.5pt;margin-top:14.25pt;width:558.4pt;height:826.55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D565B20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FF9146C" w14:textId="77777777"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BB46131" w14:textId="77777777"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99FD68A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7ED49E4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246AFDC7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5AD98FE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2F74DF5E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D40C396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39B2F380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6E6D12EE" w14:textId="77777777"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5C287913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49144DCE" w14:textId="77777777"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4AA30EAE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2CEDB933" w14:textId="77777777"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46ADA62C" w14:textId="77777777"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5FB415A7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59952F12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4B01CB07" w14:textId="77777777"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2D53DE1A" w14:textId="61F9F810" w:rsidR="008E77B3" w:rsidRPr="00A32665" w:rsidRDefault="008E77B3" w:rsidP="008E77B3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0BD9E626" w14:textId="7BF854C1" w:rsidR="008E77B3" w:rsidRPr="005E4A3B" w:rsidRDefault="008343CE" w:rsidP="008E77B3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7473CE22" w14:textId="385B87CB" w:rsidR="008E77B3" w:rsidRPr="005E4A3B" w:rsidRDefault="008343CE" w:rsidP="008E77B3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3F225C86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6E0C4994" w14:textId="50E48C74" w:rsidR="008E77B3" w:rsidRPr="005E4A3B" w:rsidRDefault="008343CE" w:rsidP="008E77B3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203A4588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2D073ED6" w14:textId="7DFD9039" w:rsidR="008E77B3" w:rsidRPr="000411E6" w:rsidRDefault="008343CE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173A1BEE" w14:textId="7068D812" w:rsidR="008E77B3" w:rsidRPr="000411E6" w:rsidRDefault="008343CE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71F93B07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06476BC7" w14:textId="1585DB0A" w:rsidR="008E77B3" w:rsidRPr="000411E6" w:rsidRDefault="008343CE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457E2178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56D7F80C" w14:textId="4F5C9B56" w:rsidR="008E77B3" w:rsidRPr="0079077B" w:rsidRDefault="008343CE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45F97918" w14:textId="152073F7" w:rsidR="008E77B3" w:rsidRPr="00A32665" w:rsidRDefault="008343CE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49984F76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2BD0C3FA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747E7A7B" w14:textId="0A70436D"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03483" w:rsidRPr="00403483">
                              <w:rPr>
                                <w:noProof/>
                              </w:rPr>
                              <w:instrText>6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03483"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7E955E65" w14:textId="77777777"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6A490BBB" w14:textId="672FCD35" w:rsidR="008E77B3" w:rsidRDefault="008343CE" w:rsidP="008E77B3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22A1208E" w14:textId="313DE800"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96694">
                              <w:t>878.2023-АСУ ТП.В9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4184;top:6125;width:2324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0BD62C6C" w14:textId="2C50DE95" w:rsidR="008E77B3" w:rsidRDefault="008343CE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8E77B3">
                              <w:t>.</w:t>
                            </w:r>
                          </w:p>
                          <w:p w14:paraId="3272D558" w14:textId="1F4F96C5" w:rsidR="008E77B3" w:rsidRPr="00F9048A" w:rsidRDefault="00C64B89" w:rsidP="008E77B3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Сведения о количестве энергопринимающих устройств, об их установленной, расчётной и максимальной мощности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1FDA1371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0CEE322A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116AD4B7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261C3029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4924EFB8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7A1D8797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27FFCA5A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51519E3E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490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xf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5ocz4QjIxQsAAP//AwBQSwECLQAUAAYACAAAACEA2+H2y+4AAACFAQAAEwAAAAAAAAAAAAAA&#10;AAAAAAAAW0NvbnRlbnRfVHlwZXNdLnhtbFBLAQItABQABgAIAAAAIQBa9CxbvwAAABUBAAALAAAA&#10;AAAAAAAAAAAAAB8BAABfcmVscy8ucmVsc1BLAQItABQABgAIAAAAIQDOoKxfwgAAANwAAAAPAAAA&#10;AAAAAAAAAAAAAAcCAABkcnMvZG93bnJldi54bWxQSwUGAAAAAAMAAwC3AAAA9gIAAAAA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" filled="f" stroked="f">
                  <v:textbox inset="1pt,.4mm,1pt,1pt">
                    <w:txbxContent>
                      <w:p w14:paraId="3BCDDA34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" filled="f" stroked="f">
                  <v:textbox inset="1pt,.4mm,1pt,1pt">
                    <w:txbxContent>
                      <w:p w14:paraId="14F7881A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E13CB" w14:textId="77777777" w:rsidR="00FC32E6" w:rsidRDefault="00FC32E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552C7B03" wp14:editId="2677F5F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8BB842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A9945F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E83804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8CAAF2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B544A0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9143C8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71CA1C9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D50E6B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5A809A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AF8CCB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B8BE3A9" w14:textId="77777777" w:rsidR="00FC32E6" w:rsidRPr="00CB1016" w:rsidRDefault="00FC32E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61CEE54" w14:textId="77777777" w:rsidR="00FC32E6" w:rsidRPr="005374BE" w:rsidRDefault="00FC32E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A7BD8">
                                      <w:rPr>
                                        <w:noProof/>
                                        <w:lang w:val="en-US"/>
                                      </w:rPr>
                                      <w:t>8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A35FFD0" w14:textId="4199152C" w:rsidR="00FC32E6" w:rsidRDefault="00FC32E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96694">
                                      <w:t>878.2023-АСУ ТП.В9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885864E" w14:textId="77777777" w:rsidR="00FC32E6" w:rsidRPr="00945CCC" w:rsidRDefault="00FC32E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1054428" w14:textId="77777777" w:rsidR="00FC32E6" w:rsidRDefault="00FC32E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900CE31" w14:textId="77777777" w:rsidR="00FC32E6" w:rsidRPr="005E4A3B" w:rsidRDefault="00FC32E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E4D7B52" w14:textId="77777777" w:rsidR="00FC32E6" w:rsidRPr="000411E6" w:rsidRDefault="00FC32E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13466A4" w14:textId="77777777" w:rsidR="00FC32E6" w:rsidRPr="005E4A3B" w:rsidRDefault="00FC32E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CCC052" w14:textId="77777777" w:rsidR="00FC32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A6004A3" w14:textId="77777777" w:rsidR="00FC32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00B6CD9" w14:textId="77777777" w:rsidR="00FC32E6" w:rsidRPr="00945CCC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93412C8" w14:textId="77777777" w:rsidR="00FC32E6" w:rsidRPr="00945CCC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F735563" w14:textId="77777777" w:rsidR="00FC32E6" w:rsidRPr="005E4A3B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EC00BD5" w14:textId="77777777" w:rsidR="00FC32E6" w:rsidRPr="005E4A3B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1590BB2" w14:textId="77777777" w:rsidR="00FC32E6" w:rsidRPr="000411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9EBE0F" w14:textId="77777777" w:rsidR="00FC32E6" w:rsidRPr="000411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336573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8B3102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2C7B03" id="Группа 550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">
              <v:group id="Группа 551" o:spid="_x0000_s1229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3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3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3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3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3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3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23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23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24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68BB842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3A9945F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DE83804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788CAAF2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FB544A0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24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D9143C8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71CA1C9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2ED50E6B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3F5A809A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AAF8CCB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25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25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26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26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2B8BE3A9" w14:textId="77777777" w:rsidR="00FC32E6" w:rsidRPr="00CB1016" w:rsidRDefault="00FC32E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761CEE54" w14:textId="77777777" w:rsidR="00FC32E6" w:rsidRPr="005374BE" w:rsidRDefault="00FC32E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A7BD8">
                                <w:rPr>
                                  <w:noProof/>
                                  <w:lang w:val="en-US"/>
                                </w:rPr>
                                <w:t>8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6A35FFD0" w14:textId="4199152C" w:rsidR="00FC32E6" w:rsidRDefault="00FC32E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96694">
                                <w:t>878.2023-АСУ ТП.В9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27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0885864E" w14:textId="77777777" w:rsidR="00FC32E6" w:rsidRPr="00945CCC" w:rsidRDefault="00FC32E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51054428" w14:textId="77777777" w:rsidR="00FC32E6" w:rsidRDefault="00FC32E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7900CE31" w14:textId="77777777" w:rsidR="00FC32E6" w:rsidRPr="005E4A3B" w:rsidRDefault="00FC32E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3E4D7B52" w14:textId="77777777" w:rsidR="00FC32E6" w:rsidRPr="000411E6" w:rsidRDefault="00FC32E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113466A4" w14:textId="77777777" w:rsidR="00FC32E6" w:rsidRPr="005E4A3B" w:rsidRDefault="00FC32E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49CCC052" w14:textId="77777777" w:rsidR="00FC32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0A6004A3" w14:textId="77777777" w:rsidR="00FC32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000B6CD9" w14:textId="77777777" w:rsidR="00FC32E6" w:rsidRPr="00945CCC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393412C8" w14:textId="77777777" w:rsidR="00FC32E6" w:rsidRPr="00945CCC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1F735563" w14:textId="77777777" w:rsidR="00FC32E6" w:rsidRPr="005E4A3B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4EC00BD5" w14:textId="77777777" w:rsidR="00FC32E6" w:rsidRPr="005E4A3B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71590BB2" w14:textId="77777777" w:rsidR="00FC32E6" w:rsidRPr="000411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499EBE0F" w14:textId="77777777" w:rsidR="00FC32E6" w:rsidRPr="000411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28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6E336573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418B3102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D843A" w14:textId="77777777" w:rsidR="00FC32E6" w:rsidRDefault="00FC32E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6322B57A" wp14:editId="4598F97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7" name="Группа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8" name="Группа 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9" name="Группа 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0" name="Группа 1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1" name="Группа 1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Группа 1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" name="Группа 1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0" name="Группа 2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23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2988B0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3D93FA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E7CEAE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3272FC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5A9030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4" name="Группа 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D7E4BE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9DC737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1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CC4B53B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95DC72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041610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2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Группа 53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2" name="Группа 47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5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8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D2BAEE" w14:textId="77777777" w:rsidR="00FC32E6" w:rsidRPr="00945CCC" w:rsidRDefault="00FC32E6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94D3F3" w14:textId="77777777" w:rsidR="00FC32E6" w:rsidRDefault="00FC32E6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F09C1B" w14:textId="77777777" w:rsidR="00FC32E6" w:rsidRDefault="00FC32E6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531011" w14:textId="77777777" w:rsidR="00FC32E6" w:rsidRPr="005E4A3B" w:rsidRDefault="00FC32E6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7ACD01" w14:textId="77777777" w:rsidR="00FC32E6" w:rsidRPr="000411E6" w:rsidRDefault="00FC32E6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C80399" w14:textId="77777777" w:rsidR="00FC32E6" w:rsidRDefault="00FC32E6" w:rsidP="008E77B3">
                                  <w:pPr>
                                    <w:pStyle w:val="34f3"/>
                                  </w:pPr>
                                  <w:r>
                                    <w:t>Разраб.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610F84" w14:textId="77777777" w:rsidR="00FC32E6" w:rsidRDefault="00FC32E6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95940A" w14:textId="77777777" w:rsidR="00FC32E6" w:rsidRPr="005E4A3B" w:rsidRDefault="00FC32E6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E11E5E" w14:textId="77777777" w:rsidR="00FC32E6" w:rsidRPr="00931BFC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81A669" w14:textId="77777777" w:rsidR="00FC32E6" w:rsidRPr="00A32665" w:rsidRDefault="00FC32E6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F201E0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189FBF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BDFDD0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10AF01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AA96A7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78877B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1FBF88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AB3AB2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60EF8C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804145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DDBD2E3" w14:textId="77777777" w:rsidR="00FC32E6" w:rsidRPr="0079077B" w:rsidRDefault="00FA7BD8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9A7D22" w14:textId="77777777" w:rsidR="00FC32E6" w:rsidRPr="00A32665" w:rsidRDefault="00FC32E6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73AB7C" w14:textId="77777777" w:rsidR="00FC32E6" w:rsidRPr="00CB1016" w:rsidRDefault="00FC32E6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B93DC0" w14:textId="77777777" w:rsidR="00FC32E6" w:rsidRPr="00CB1016" w:rsidRDefault="00FC32E6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13D1FD" w14:textId="77777777" w:rsidR="00FC32E6" w:rsidRPr="005374BE" w:rsidRDefault="00FC32E6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 w:rsidRPr="00FA7BD8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92CC01" w14:textId="77777777" w:rsidR="00FC32E6" w:rsidRPr="005374BE" w:rsidRDefault="00FC32E6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043684" w14:textId="77777777" w:rsidR="00FC32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BCA715" w14:textId="77777777" w:rsidR="00FC32E6" w:rsidRDefault="00FC32E6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FA7BD8">
                                    <w:t>A.B.XXX.В7.XX.</w:t>
                                  </w:r>
                                  <w:proofErr w:type="gramStart"/>
                                  <w:r w:rsidR="00FA7BD8">
                                    <w:t>X-X</w:t>
                                  </w:r>
                                  <w:proofErr w:type="gramEnd"/>
                                  <w:r w:rsidR="00FA7BD8"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906617" w14:textId="77777777" w:rsidR="00FC32E6" w:rsidRDefault="00FA7BD8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FC32E6">
                                    <w:t>.</w:t>
                                  </w:r>
                                </w:p>
                                <w:p w14:paraId="73A944D6" w14:textId="77777777" w:rsidR="00FC32E6" w:rsidRPr="00F9048A" w:rsidRDefault="00FC32E6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FA7BD8">
                                    <w:rPr>
                                      <w:rStyle w:val="34fe"/>
                                    </w:rPr>
                                    <w:t>Описание базы данных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4D655E" w14:textId="77777777" w:rsidR="00FC32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57B53F" w14:textId="77777777" w:rsidR="00FC32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26627A" w14:textId="77777777" w:rsidR="00FC32E6" w:rsidRPr="00945CCC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B199A4" w14:textId="77777777" w:rsidR="00FC32E6" w:rsidRPr="00945CCC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9C6E43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5E9BB5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FC225F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2F566D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6C77A4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F873BB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22B57A" id="Группа 7" o:spid="_x0000_s1289" style="position:absolute;left:0;text-align:left;margin-left:22.7pt;margin-top:14.2pt;width:558.45pt;height:826.6pt;z-index:25169203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">
              <v:group id="Группа 8" o:spid="_x0000_s1290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group id="Группа 9" o:spid="_x0000_s1291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Группа 10" o:spid="_x0000_s129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group id="Группа 11" o:spid="_x0000_s129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rect id="Rectangle 91" o:spid="_x0000_s129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" filled="f" strokeweight="1.5pt">
                        <v:textbox inset=",1mm"/>
                      </v:rect>
                      <v:group id="Группа 13" o:spid="_x0000_s129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group id="Группа 14" o:spid="_x0000_s129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Line 76" o:spid="_x0000_s129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r3swAAAANsAAAAPAAAAZHJzL2Rvd25yZXYueG1sRE9Li8Iw&#10;EL4L+x/CLOxN0xUU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MlK97MAAAADbAAAADwAAAAAA&#10;AAAAAAAAAAAHAgAAZHJzL2Rvd25yZXYueG1sUEsFBgAAAAADAAMAtwAAAPQCAAAAAA==&#10;" strokeweight="1.5pt"/>
                          <v:line id="Line 77" o:spid="_x0000_s129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" strokeweight="1.5pt"/>
                          <v:line id="Line 78" o:spid="_x0000_s129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" strokeweight="1.5pt"/>
                          <v:line id="Line 79" o:spid="_x0000_s130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</v:group>
                    </v:group>
                    <v:group id="Группа 20" o:spid="_x0000_s130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group id="Группа 22" o:spid="_x0000_s130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uLb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1g9AV/X+IPkMtfAAAA//8DAFBLAQItABQABgAIAAAAIQDb4fbL7gAAAIUBAAATAAAAAAAAAAAA&#10;AAAAAAAAAABbQ29udGVudF9UeXBlc10ueG1sUEsBAi0AFAAGAAgAAAAhAFr0LFu/AAAAFQEAAAsA&#10;AAAAAAAAAAAAAAAAHwEAAF9yZWxzLy5yZWxzUEsBAi0AFAAGAAgAAAAhAJCG4tv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92988B0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C3D93FA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61E7CEAE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43272FC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D5A9030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4" o:spid="_x0000_s130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shape id="Text Box 87" o:spid="_x0000_s131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DD7E4BE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159DC737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CC4B53B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A95DC72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1041610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" filled="f" strokeweight="1.5pt">
                    <v:textbox inset=",1mm"/>
                  </v:rect>
                </v:group>
                <v:group id="Группа 53" o:spid="_x0000_s1316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group id="Группа 472" o:spid="_x0000_s1317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  <v:line id="Line 102" o:spid="_x0000_s1318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gNQ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OILLmXQE9OQMAAD//wMAUEsBAi0AFAAGAAgAAAAhANvh9svuAAAAhQEAABMAAAAAAAAA&#10;AAAAAAAAAAAAAFtDb250ZW50X1R5cGVzXS54bWxQSwECLQAUAAYACAAAACEAWvQsW78AAAAVAQAA&#10;CwAAAAAAAAAAAAAAAAAfAQAAX3JlbHMvLnJlbHNQSwECLQAUAAYACAAAACEAu6oDU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"/>
                    <v:line id="Line 135" o:spid="_x0000_s1326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"/>
                    <v:line id="Прямая соединительная линия 18" o:spid="_x0000_s1327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XHYxgAAANw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XicGvg9k46AXvwAAAD//wMAUEsBAi0AFAAGAAgAAAAhANvh9svuAAAAhQEAABMAAAAAAAAA&#10;AAAAAAAAAAAAAFtDb250ZW50X1R5cGVzXS54bWxQSwECLQAUAAYACAAAACEAWvQsW78AAAAVAQAA&#10;CwAAAAAAAAAAAAAAAAAfAQAAX3JlbHMvLnJlbHNQSwECLQAUAAYACAAAACEAejlx2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340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50D2BAEE" w14:textId="77777777" w:rsidR="00FC32E6" w:rsidRPr="00945CCC" w:rsidRDefault="00FC32E6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7E94D3F3" w14:textId="77777777" w:rsidR="00FC32E6" w:rsidRDefault="00FC32E6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02F09C1B" w14:textId="77777777" w:rsidR="00FC32E6" w:rsidRDefault="00FC32E6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41531011" w14:textId="77777777" w:rsidR="00FC32E6" w:rsidRPr="005E4A3B" w:rsidRDefault="00FC32E6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457ACD01" w14:textId="77777777" w:rsidR="00FC32E6" w:rsidRPr="000411E6" w:rsidRDefault="00FC32E6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07C80399" w14:textId="77777777" w:rsidR="00FC32E6" w:rsidRDefault="00FC32E6" w:rsidP="008E77B3">
                            <w:pPr>
                              <w:pStyle w:val="34f3"/>
                            </w:pPr>
                            <w:r>
                              <w:t>Разраб.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46610F84" w14:textId="77777777" w:rsidR="00FC32E6" w:rsidRDefault="00FC32E6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6795940A" w14:textId="77777777" w:rsidR="00FC32E6" w:rsidRPr="005E4A3B" w:rsidRDefault="00FC32E6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41E11E5E" w14:textId="77777777" w:rsidR="00FC32E6" w:rsidRPr="00931BFC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4181A669" w14:textId="77777777" w:rsidR="00FC32E6" w:rsidRPr="00A32665" w:rsidRDefault="00FC32E6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33F201E0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0E189FBF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7CBDFDD0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0110AF01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10AA96A7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0078877B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291FBF88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1FAB3AB2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5F60EF8C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44804145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5DDBD2E3" w14:textId="77777777" w:rsidR="00FC32E6" w:rsidRPr="0079077B" w:rsidRDefault="00FA7BD8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1D9A7D22" w14:textId="77777777" w:rsidR="00FC32E6" w:rsidRPr="00A32665" w:rsidRDefault="00FC32E6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2873AB7C" w14:textId="77777777" w:rsidR="00FC32E6" w:rsidRPr="00CB1016" w:rsidRDefault="00FC32E6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5BB93DC0" w14:textId="77777777" w:rsidR="00FC32E6" w:rsidRPr="00CB1016" w:rsidRDefault="00FC32E6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7113D1FD" w14:textId="77777777" w:rsidR="00FC32E6" w:rsidRPr="005374BE" w:rsidRDefault="00FC32E6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 w:rsidRPr="00FA7BD8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6392CC01" w14:textId="77777777" w:rsidR="00FC32E6" w:rsidRPr="005374BE" w:rsidRDefault="00FC32E6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24043684" w14:textId="77777777" w:rsidR="00FC32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77BCA715" w14:textId="77777777" w:rsidR="00FC32E6" w:rsidRDefault="00FC32E6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FA7BD8">
                              <w:t>A.B.XXX.В7.XX.</w:t>
                            </w:r>
                            <w:proofErr w:type="gramStart"/>
                            <w:r w:rsidR="00FA7BD8">
                              <w:t>X-X</w:t>
                            </w:r>
                            <w:proofErr w:type="gramEnd"/>
                            <w:r w:rsidR="00FA7BD8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39906617" w14:textId="77777777" w:rsidR="00FC32E6" w:rsidRDefault="00FA7BD8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FC32E6">
                              <w:t>.</w:t>
                            </w:r>
                          </w:p>
                          <w:p w14:paraId="73A944D6" w14:textId="77777777" w:rsidR="00FC32E6" w:rsidRPr="00F9048A" w:rsidRDefault="00FC32E6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FA7BD8">
                              <w:rPr>
                                <w:rStyle w:val="34fe"/>
                              </w:rPr>
                              <w:t>Описание базы данных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2E4D655E" w14:textId="77777777" w:rsidR="00FC32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4D57B53F" w14:textId="77777777" w:rsidR="00FC32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4526627A" w14:textId="77777777" w:rsidR="00FC32E6" w:rsidRPr="00945CCC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54B199A4" w14:textId="77777777" w:rsidR="00FC32E6" w:rsidRPr="00945CCC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4D9C6E43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585E9BB5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49FC225F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112F566D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378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5E6C77A4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09F873BB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1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717021">
    <w:abstractNumId w:val="14"/>
  </w:num>
  <w:num w:numId="2" w16cid:durableId="1930036392">
    <w:abstractNumId w:val="2"/>
  </w:num>
  <w:num w:numId="3" w16cid:durableId="636296378">
    <w:abstractNumId w:val="13"/>
  </w:num>
  <w:num w:numId="4" w16cid:durableId="222182901">
    <w:abstractNumId w:val="1"/>
  </w:num>
  <w:num w:numId="5" w16cid:durableId="526456437">
    <w:abstractNumId w:val="8"/>
  </w:num>
  <w:num w:numId="6" w16cid:durableId="1623150224">
    <w:abstractNumId w:val="3"/>
  </w:num>
  <w:num w:numId="7" w16cid:durableId="1660694670">
    <w:abstractNumId w:val="10"/>
  </w:num>
  <w:num w:numId="8" w16cid:durableId="1136677580">
    <w:abstractNumId w:val="7"/>
  </w:num>
  <w:num w:numId="9" w16cid:durableId="1561671514">
    <w:abstractNumId w:val="16"/>
  </w:num>
  <w:num w:numId="10" w16cid:durableId="1105855173">
    <w:abstractNumId w:val="12"/>
  </w:num>
  <w:num w:numId="11" w16cid:durableId="190995353">
    <w:abstractNumId w:val="0"/>
  </w:num>
  <w:num w:numId="12" w16cid:durableId="192161268">
    <w:abstractNumId w:val="15"/>
  </w:num>
  <w:num w:numId="13" w16cid:durableId="953438976">
    <w:abstractNumId w:val="4"/>
  </w:num>
  <w:num w:numId="14" w16cid:durableId="2051227956">
    <w:abstractNumId w:val="17"/>
  </w:num>
  <w:num w:numId="15" w16cid:durableId="1500265377">
    <w:abstractNumId w:val="9"/>
  </w:num>
  <w:num w:numId="16" w16cid:durableId="465316637">
    <w:abstractNumId w:val="6"/>
  </w:num>
  <w:num w:numId="17" w16cid:durableId="278921550">
    <w:abstractNumId w:val="5"/>
  </w:num>
  <w:num w:numId="18" w16cid:durableId="398098144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49BD"/>
    <w:rsid w:val="0000513A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0F8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04BC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53F"/>
    <w:rsid w:val="001076CB"/>
    <w:rsid w:val="00111EE5"/>
    <w:rsid w:val="00112438"/>
    <w:rsid w:val="001146F6"/>
    <w:rsid w:val="001149C9"/>
    <w:rsid w:val="00115B8B"/>
    <w:rsid w:val="001174EB"/>
    <w:rsid w:val="0011798F"/>
    <w:rsid w:val="00120549"/>
    <w:rsid w:val="00120D35"/>
    <w:rsid w:val="00120F79"/>
    <w:rsid w:val="001230E9"/>
    <w:rsid w:val="001239E7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4979"/>
    <w:rsid w:val="001351B8"/>
    <w:rsid w:val="00135CB3"/>
    <w:rsid w:val="00136239"/>
    <w:rsid w:val="00136323"/>
    <w:rsid w:val="0014018E"/>
    <w:rsid w:val="001422AB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57FB8"/>
    <w:rsid w:val="001611C1"/>
    <w:rsid w:val="00162414"/>
    <w:rsid w:val="00162592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5907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42D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0178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A7F4B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3BC8"/>
    <w:rsid w:val="002F583A"/>
    <w:rsid w:val="002F6BFF"/>
    <w:rsid w:val="002F6D23"/>
    <w:rsid w:val="002F6E64"/>
    <w:rsid w:val="002F754C"/>
    <w:rsid w:val="002F7CF7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47838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3BD9"/>
    <w:rsid w:val="003640A9"/>
    <w:rsid w:val="0036435C"/>
    <w:rsid w:val="0036481C"/>
    <w:rsid w:val="0036582E"/>
    <w:rsid w:val="003669DF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2500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3483"/>
    <w:rsid w:val="0040467C"/>
    <w:rsid w:val="00405E0F"/>
    <w:rsid w:val="00407C3F"/>
    <w:rsid w:val="0041037D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875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AFA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4758"/>
    <w:rsid w:val="004D5984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52B4"/>
    <w:rsid w:val="00526E2E"/>
    <w:rsid w:val="00526E4C"/>
    <w:rsid w:val="00527D16"/>
    <w:rsid w:val="00530359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0C9"/>
    <w:rsid w:val="005652DC"/>
    <w:rsid w:val="00565F5A"/>
    <w:rsid w:val="00566370"/>
    <w:rsid w:val="00566B48"/>
    <w:rsid w:val="005701FE"/>
    <w:rsid w:val="005712E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5967"/>
    <w:rsid w:val="005963DD"/>
    <w:rsid w:val="0059702E"/>
    <w:rsid w:val="00597AF4"/>
    <w:rsid w:val="005A0095"/>
    <w:rsid w:val="005A130E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1D62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5D5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A62"/>
    <w:rsid w:val="00641E95"/>
    <w:rsid w:val="0064277A"/>
    <w:rsid w:val="006430BB"/>
    <w:rsid w:val="006434F6"/>
    <w:rsid w:val="00645508"/>
    <w:rsid w:val="00650080"/>
    <w:rsid w:val="00650C07"/>
    <w:rsid w:val="00650C72"/>
    <w:rsid w:val="006510CF"/>
    <w:rsid w:val="00651C0A"/>
    <w:rsid w:val="00652E71"/>
    <w:rsid w:val="00652E9A"/>
    <w:rsid w:val="00654670"/>
    <w:rsid w:val="00654B1A"/>
    <w:rsid w:val="006557B4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82D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E749D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3E40"/>
    <w:rsid w:val="00714F99"/>
    <w:rsid w:val="00715D42"/>
    <w:rsid w:val="00716811"/>
    <w:rsid w:val="00722326"/>
    <w:rsid w:val="00722B5D"/>
    <w:rsid w:val="00723BCF"/>
    <w:rsid w:val="007245CB"/>
    <w:rsid w:val="00724CD9"/>
    <w:rsid w:val="00726B26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2D14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4749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0CB"/>
    <w:rsid w:val="007D748C"/>
    <w:rsid w:val="007E1202"/>
    <w:rsid w:val="007E5D84"/>
    <w:rsid w:val="007E63EC"/>
    <w:rsid w:val="007E6B44"/>
    <w:rsid w:val="007F18BD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32D4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3CE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A7E32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439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3CC"/>
    <w:rsid w:val="009A3C96"/>
    <w:rsid w:val="009A551B"/>
    <w:rsid w:val="009A68F9"/>
    <w:rsid w:val="009B0083"/>
    <w:rsid w:val="009B0098"/>
    <w:rsid w:val="009B1048"/>
    <w:rsid w:val="009B168F"/>
    <w:rsid w:val="009B242D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5B6"/>
    <w:rsid w:val="009D29DA"/>
    <w:rsid w:val="009D450F"/>
    <w:rsid w:val="009D4541"/>
    <w:rsid w:val="009D5A88"/>
    <w:rsid w:val="009D65DE"/>
    <w:rsid w:val="009D67C3"/>
    <w:rsid w:val="009D7AE4"/>
    <w:rsid w:val="009D7CB7"/>
    <w:rsid w:val="009E18FD"/>
    <w:rsid w:val="009E48F4"/>
    <w:rsid w:val="009E5FEB"/>
    <w:rsid w:val="009E6431"/>
    <w:rsid w:val="009E67B1"/>
    <w:rsid w:val="009E6E99"/>
    <w:rsid w:val="009F1DDB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17048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3967"/>
    <w:rsid w:val="00A6406D"/>
    <w:rsid w:val="00A64B2B"/>
    <w:rsid w:val="00A652DF"/>
    <w:rsid w:val="00A6578A"/>
    <w:rsid w:val="00A65EC1"/>
    <w:rsid w:val="00A6759D"/>
    <w:rsid w:val="00A67AC7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77815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6DAC"/>
    <w:rsid w:val="00A972F4"/>
    <w:rsid w:val="00A97F18"/>
    <w:rsid w:val="00AA0295"/>
    <w:rsid w:val="00AA029B"/>
    <w:rsid w:val="00AA0AB0"/>
    <w:rsid w:val="00AA1689"/>
    <w:rsid w:val="00AA184B"/>
    <w:rsid w:val="00AA25C8"/>
    <w:rsid w:val="00AA39CE"/>
    <w:rsid w:val="00AA3F74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0EA5"/>
    <w:rsid w:val="00B119FA"/>
    <w:rsid w:val="00B11CA0"/>
    <w:rsid w:val="00B12478"/>
    <w:rsid w:val="00B1366F"/>
    <w:rsid w:val="00B13A34"/>
    <w:rsid w:val="00B1459D"/>
    <w:rsid w:val="00B150E6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27DA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4ED6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3625"/>
    <w:rsid w:val="00BB426D"/>
    <w:rsid w:val="00BB6E46"/>
    <w:rsid w:val="00BB6EE7"/>
    <w:rsid w:val="00BB7351"/>
    <w:rsid w:val="00BB7A35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BB9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090"/>
    <w:rsid w:val="00C6216B"/>
    <w:rsid w:val="00C62893"/>
    <w:rsid w:val="00C62D59"/>
    <w:rsid w:val="00C62F46"/>
    <w:rsid w:val="00C64348"/>
    <w:rsid w:val="00C64B89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4A0E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C5B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08E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7FC"/>
    <w:rsid w:val="00DD7891"/>
    <w:rsid w:val="00DE2580"/>
    <w:rsid w:val="00DE3316"/>
    <w:rsid w:val="00DE3CA0"/>
    <w:rsid w:val="00DE631A"/>
    <w:rsid w:val="00DE651F"/>
    <w:rsid w:val="00DF1231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4B3A"/>
    <w:rsid w:val="00E256E4"/>
    <w:rsid w:val="00E25E53"/>
    <w:rsid w:val="00E2638A"/>
    <w:rsid w:val="00E26449"/>
    <w:rsid w:val="00E26E3D"/>
    <w:rsid w:val="00E27334"/>
    <w:rsid w:val="00E3039F"/>
    <w:rsid w:val="00E3061F"/>
    <w:rsid w:val="00E30F35"/>
    <w:rsid w:val="00E32473"/>
    <w:rsid w:val="00E32508"/>
    <w:rsid w:val="00E32FA8"/>
    <w:rsid w:val="00E33B89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42E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6694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A7F2D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87A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96F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2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A7BD8"/>
    <w:rsid w:val="00FB226E"/>
    <w:rsid w:val="00FB2346"/>
    <w:rsid w:val="00FB3846"/>
    <w:rsid w:val="00FB4081"/>
    <w:rsid w:val="00FB5B38"/>
    <w:rsid w:val="00FC0E09"/>
    <w:rsid w:val="00FC23CE"/>
    <w:rsid w:val="00FC2B1B"/>
    <w:rsid w:val="00FC32E6"/>
    <w:rsid w:val="00FC3300"/>
    <w:rsid w:val="00FC33E3"/>
    <w:rsid w:val="00FC4C62"/>
    <w:rsid w:val="00FC6188"/>
    <w:rsid w:val="00FC74D8"/>
    <w:rsid w:val="00FD06D0"/>
    <w:rsid w:val="00FD0FDC"/>
    <w:rsid w:val="00FD1DFD"/>
    <w:rsid w:val="00FD361F"/>
    <w:rsid w:val="00FD3F9C"/>
    <w:rsid w:val="00FD4013"/>
    <w:rsid w:val="00FD47D6"/>
    <w:rsid w:val="00FD6B96"/>
    <w:rsid w:val="00FD6F9F"/>
    <w:rsid w:val="00FD773E"/>
    <w:rsid w:val="00FE1DE1"/>
    <w:rsid w:val="00FE34DF"/>
    <w:rsid w:val="00FE37DE"/>
    <w:rsid w:val="00FE3FCE"/>
    <w:rsid w:val="00FE67C2"/>
    <w:rsid w:val="00FE6A78"/>
    <w:rsid w:val="00FF09A2"/>
    <w:rsid w:val="00FF111F"/>
    <w:rsid w:val="00FF1B91"/>
    <w:rsid w:val="00FF2A56"/>
    <w:rsid w:val="00FF46AC"/>
    <w:rsid w:val="00FF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A19B60"/>
  <w15:docId w15:val="{F7FB6761-6054-41FA-B1F8-786599FBC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FA7BD8"/>
    <w:rPr>
      <w:sz w:val="24"/>
    </w:rPr>
  </w:style>
  <w:style w:type="paragraph" w:styleId="1">
    <w:name w:val="heading 1"/>
    <w:next w:val="34b"/>
    <w:link w:val="10"/>
    <w:qFormat/>
    <w:rsid w:val="00FA7BD8"/>
    <w:pPr>
      <w:keepNext/>
      <w:keepLines/>
      <w:pageBreakBefore/>
      <w:numPr>
        <w:numId w:val="18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FA7BD8"/>
    <w:pPr>
      <w:keepNext/>
      <w:keepLines/>
      <w:numPr>
        <w:ilvl w:val="1"/>
        <w:numId w:val="18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FA7BD8"/>
    <w:pPr>
      <w:keepNext/>
      <w:keepLines/>
      <w:numPr>
        <w:ilvl w:val="2"/>
        <w:numId w:val="18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FA7BD8"/>
    <w:pPr>
      <w:keepNext/>
      <w:keepLines/>
      <w:numPr>
        <w:ilvl w:val="3"/>
        <w:numId w:val="18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FA7BD8"/>
    <w:pPr>
      <w:keepNext/>
      <w:numPr>
        <w:ilvl w:val="4"/>
        <w:numId w:val="18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FA7BD8"/>
    <w:pPr>
      <w:keepNext/>
      <w:numPr>
        <w:ilvl w:val="5"/>
        <w:numId w:val="18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FA7BD8"/>
    <w:pPr>
      <w:keepNext/>
      <w:numPr>
        <w:ilvl w:val="6"/>
        <w:numId w:val="18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FA7BD8"/>
    <w:pPr>
      <w:keepNext/>
      <w:numPr>
        <w:ilvl w:val="7"/>
        <w:numId w:val="18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FA7BD8"/>
    <w:pPr>
      <w:keepNext/>
      <w:numPr>
        <w:ilvl w:val="8"/>
        <w:numId w:val="18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FA7BD8"/>
    <w:rPr>
      <w:rFonts w:ascii="Calibri" w:hAnsi="Calibri"/>
    </w:rPr>
  </w:style>
  <w:style w:type="paragraph" w:customStyle="1" w:styleId="34b">
    <w:name w:val="34_Абзац_Обычный"/>
    <w:link w:val="34d"/>
    <w:qFormat/>
    <w:rsid w:val="00FA7BD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FA7BD8"/>
    <w:rPr>
      <w:sz w:val="24"/>
      <w:lang w:eastAsia="x-none"/>
    </w:rPr>
  </w:style>
  <w:style w:type="character" w:customStyle="1" w:styleId="10">
    <w:name w:val="Заголовок 1 Знак"/>
    <w:link w:val="1"/>
    <w:rsid w:val="00FA7BD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FA7BD8"/>
    <w:rPr>
      <w:b/>
      <w:sz w:val="32"/>
    </w:rPr>
  </w:style>
  <w:style w:type="character" w:customStyle="1" w:styleId="30">
    <w:name w:val="Заголовок 3 Знак"/>
    <w:link w:val="3"/>
    <w:rsid w:val="00FA7BD8"/>
    <w:rPr>
      <w:b/>
      <w:bCs/>
      <w:sz w:val="28"/>
    </w:rPr>
  </w:style>
  <w:style w:type="character" w:customStyle="1" w:styleId="40">
    <w:name w:val="Заголовок 4 Знак"/>
    <w:link w:val="4"/>
    <w:rsid w:val="00FA7BD8"/>
    <w:rPr>
      <w:b/>
      <w:sz w:val="24"/>
    </w:rPr>
  </w:style>
  <w:style w:type="character" w:customStyle="1" w:styleId="50">
    <w:name w:val="Заголовок 5 Знак"/>
    <w:link w:val="5"/>
    <w:rsid w:val="00FA7BD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FA7BD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FA7BD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FA7BD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FA7BD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FA7BD8"/>
    <w:pPr>
      <w:numPr>
        <w:numId w:val="16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FA7BD8"/>
    <w:pPr>
      <w:numPr>
        <w:numId w:val="16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FA7BD8"/>
    <w:pPr>
      <w:numPr>
        <w:numId w:val="16"/>
      </w:numPr>
    </w:pPr>
    <w:rPr>
      <w:szCs w:val="22"/>
    </w:rPr>
  </w:style>
  <w:style w:type="character" w:customStyle="1" w:styleId="34f">
    <w:name w:val="34_Знак_Подчеркнутый"/>
    <w:rsid w:val="00FA7BD8"/>
    <w:rPr>
      <w:u w:val="single"/>
    </w:rPr>
  </w:style>
  <w:style w:type="paragraph" w:customStyle="1" w:styleId="349">
    <w:name w:val="34_Список_Библиография"/>
    <w:basedOn w:val="34b"/>
    <w:rsid w:val="00FA7BD8"/>
    <w:pPr>
      <w:numPr>
        <w:numId w:val="1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EA7F2D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FA7BD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FA7BD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FA7BD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FA7BD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FA7BD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EA7F2D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FA7BD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EA7F2D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FA7BD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FA7BD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FA7BD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FA7BD8"/>
    <w:rPr>
      <w:b w:val="0"/>
      <w:i/>
    </w:rPr>
  </w:style>
  <w:style w:type="character" w:customStyle="1" w:styleId="34fc">
    <w:name w:val="34_Знак_Название_файла"/>
    <w:qFormat/>
    <w:rsid w:val="00FA7BD8"/>
    <w:rPr>
      <w:rFonts w:ascii="Calibri" w:hAnsi="Calibri"/>
    </w:rPr>
  </w:style>
  <w:style w:type="character" w:customStyle="1" w:styleId="34fd">
    <w:name w:val="34_Знак_Термин"/>
    <w:rsid w:val="00FA7BD8"/>
    <w:rPr>
      <w:i/>
    </w:rPr>
  </w:style>
  <w:style w:type="character" w:customStyle="1" w:styleId="34fe">
    <w:name w:val="34_Знак_Полужирный"/>
    <w:rsid w:val="00FA7BD8"/>
    <w:rPr>
      <w:b/>
    </w:rPr>
  </w:style>
  <w:style w:type="character" w:customStyle="1" w:styleId="34ff">
    <w:name w:val="34_Знак_Верхний_индекс"/>
    <w:rsid w:val="00FA7BD8"/>
    <w:rPr>
      <w:vertAlign w:val="superscript"/>
    </w:rPr>
  </w:style>
  <w:style w:type="character" w:customStyle="1" w:styleId="3424">
    <w:name w:val="34_Список_Марк_2 Знак"/>
    <w:link w:val="3423"/>
    <w:rsid w:val="00FF767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FA7BD8"/>
    <w:pPr>
      <w:numPr>
        <w:ilvl w:val="1"/>
        <w:numId w:val="12"/>
      </w:numPr>
    </w:pPr>
  </w:style>
  <w:style w:type="paragraph" w:customStyle="1" w:styleId="34ff0">
    <w:name w:val="34_Таблица_Заголовок_Продолжение"/>
    <w:basedOn w:val="34ff1"/>
    <w:next w:val="a0"/>
    <w:rsid w:val="00FA7BD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FA7BD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FA7BD8"/>
    <w:pPr>
      <w:numPr>
        <w:numId w:val="12"/>
      </w:numPr>
    </w:pPr>
  </w:style>
  <w:style w:type="character" w:customStyle="1" w:styleId="3419">
    <w:name w:val="34_Список_Марк_1 Знак"/>
    <w:link w:val="3413"/>
    <w:rsid w:val="00EA7F2D"/>
    <w:rPr>
      <w:sz w:val="24"/>
      <w:lang w:eastAsia="x-none"/>
    </w:rPr>
  </w:style>
  <w:style w:type="paragraph" w:styleId="a4">
    <w:name w:val="footnote text"/>
    <w:basedOn w:val="34b"/>
    <w:link w:val="a5"/>
    <w:rsid w:val="00FA7BD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FA7BD8"/>
    <w:pPr>
      <w:numPr>
        <w:numId w:val="11"/>
      </w:numPr>
    </w:pPr>
  </w:style>
  <w:style w:type="character" w:customStyle="1" w:styleId="341a">
    <w:name w:val="34_Список_Нум_1 Знак"/>
    <w:link w:val="341"/>
    <w:rsid w:val="00EA7F2D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FA7BD8"/>
    <w:pPr>
      <w:numPr>
        <w:ilvl w:val="1"/>
        <w:numId w:val="11"/>
      </w:numPr>
    </w:pPr>
  </w:style>
  <w:style w:type="character" w:customStyle="1" w:styleId="3425">
    <w:name w:val="34_Список_Нум_2 Знак"/>
    <w:basedOn w:val="a1"/>
    <w:link w:val="342"/>
    <w:rsid w:val="00EA7F2D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FA7BD8"/>
    <w:pPr>
      <w:keepNext/>
    </w:pPr>
  </w:style>
  <w:style w:type="paragraph" w:customStyle="1" w:styleId="34f1">
    <w:name w:val="34_Рамка_Основной"/>
    <w:basedOn w:val="34b"/>
    <w:link w:val="34f0"/>
    <w:rsid w:val="00FA7BD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FA7BD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FA7BD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FA7BD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FA7BD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FA7BD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FA7BD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FA7BD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FA7BD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FA7BD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FA7BD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FA7BD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FA7BD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FA7BD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FA7BD8"/>
    <w:pPr>
      <w:keepLines/>
      <w:numPr>
        <w:numId w:val="16"/>
      </w:numPr>
    </w:pPr>
  </w:style>
  <w:style w:type="character" w:customStyle="1" w:styleId="3433">
    <w:name w:val="34_Список_Нум_3 Знак"/>
    <w:basedOn w:val="a1"/>
    <w:link w:val="343"/>
    <w:rsid w:val="00EA7F2D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FA7BD8"/>
    <w:pPr>
      <w:numPr>
        <w:ilvl w:val="2"/>
        <w:numId w:val="11"/>
      </w:numPr>
    </w:pPr>
  </w:style>
  <w:style w:type="paragraph" w:customStyle="1" w:styleId="34fff">
    <w:name w:val="34_Определения"/>
    <w:basedOn w:val="34b"/>
    <w:rsid w:val="00FA7BD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FA7BD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FA7BD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FA7BD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FA7BD8"/>
    <w:rPr>
      <w:sz w:val="18"/>
      <w:lang w:eastAsia="x-none"/>
    </w:rPr>
  </w:style>
  <w:style w:type="paragraph" w:customStyle="1" w:styleId="34fff1">
    <w:name w:val="34_Листинг"/>
    <w:basedOn w:val="34b"/>
    <w:rsid w:val="00FA7BD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FA7BD8"/>
    <w:rPr>
      <w:b/>
    </w:rPr>
  </w:style>
  <w:style w:type="paragraph" w:customStyle="1" w:styleId="3440">
    <w:name w:val="34_Заголовок_4_Приложение"/>
    <w:basedOn w:val="4"/>
    <w:next w:val="34b"/>
    <w:rsid w:val="00FA7BD8"/>
    <w:pPr>
      <w:numPr>
        <w:numId w:val="16"/>
      </w:numPr>
    </w:pPr>
  </w:style>
  <w:style w:type="paragraph" w:customStyle="1" w:styleId="3410">
    <w:name w:val="34_Таблица_Список_Марк_1"/>
    <w:basedOn w:val="34ff6"/>
    <w:link w:val="341c"/>
    <w:rsid w:val="00FA7BD8"/>
    <w:pPr>
      <w:numPr>
        <w:numId w:val="2"/>
      </w:numPr>
    </w:pPr>
    <w:rPr>
      <w:lang w:val="x-none"/>
    </w:rPr>
  </w:style>
  <w:style w:type="character" w:customStyle="1" w:styleId="34fff3">
    <w:name w:val="34_Знак_Гиперссылка"/>
    <w:rsid w:val="00FA7BD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FA7BD8"/>
    <w:pPr>
      <w:numPr>
        <w:ilvl w:val="2"/>
        <w:numId w:val="12"/>
      </w:numPr>
    </w:pPr>
  </w:style>
  <w:style w:type="paragraph" w:customStyle="1" w:styleId="3422">
    <w:name w:val="34_Таблица_Список_Нум_2"/>
    <w:basedOn w:val="34ff6"/>
    <w:rsid w:val="00FA7BD8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FA7BD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FA7BD8"/>
    <w:pPr>
      <w:numPr>
        <w:numId w:val="15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FA7BD8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FA7BD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FA7BD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FA7BD8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FA7BD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FA7BD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FA7BD8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FA7BD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FA7BD8"/>
    <w:pPr>
      <w:numPr>
        <w:numId w:val="14"/>
      </w:numPr>
    </w:pPr>
    <w:rPr>
      <w:lang w:val="x-none"/>
    </w:rPr>
  </w:style>
  <w:style w:type="paragraph" w:styleId="a6">
    <w:name w:val="Revision"/>
    <w:hidden/>
    <w:uiPriority w:val="99"/>
    <w:semiHidden/>
    <w:rsid w:val="00FA7BD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FA7BD8"/>
  </w:style>
  <w:style w:type="paragraph" w:customStyle="1" w:styleId="34fffb">
    <w:name w:val="34_Пример_Заголовок"/>
    <w:basedOn w:val="34f8"/>
    <w:next w:val="34f8"/>
    <w:rsid w:val="00FA7BD8"/>
    <w:pPr>
      <w:keepNext/>
      <w:spacing w:after="120"/>
    </w:pPr>
    <w:rPr>
      <w:b/>
      <w:lang w:eastAsia="ru-RU"/>
    </w:rPr>
  </w:style>
  <w:style w:type="character" w:styleId="a7">
    <w:name w:val="FollowedHyperlink"/>
    <w:rsid w:val="00FA7BD8"/>
    <w:rPr>
      <w:color w:val="auto"/>
    </w:rPr>
  </w:style>
  <w:style w:type="character" w:customStyle="1" w:styleId="34fffc">
    <w:name w:val="34_Знак_Нижний_индекс"/>
    <w:rsid w:val="00FA7BD8"/>
    <w:rPr>
      <w:vertAlign w:val="subscript"/>
    </w:rPr>
  </w:style>
  <w:style w:type="character" w:styleId="a8">
    <w:name w:val="footnote reference"/>
    <w:basedOn w:val="a1"/>
    <w:semiHidden/>
    <w:rsid w:val="00FA7BD8"/>
    <w:rPr>
      <w:vertAlign w:val="superscript"/>
    </w:rPr>
  </w:style>
  <w:style w:type="paragraph" w:styleId="a9">
    <w:name w:val="header"/>
    <w:basedOn w:val="34b"/>
    <w:link w:val="aa"/>
    <w:rsid w:val="00FA7BD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FA7BD8"/>
    <w:rPr>
      <w:lang w:eastAsia="x-none"/>
    </w:rPr>
  </w:style>
  <w:style w:type="paragraph" w:styleId="ab">
    <w:name w:val="footer"/>
    <w:basedOn w:val="34b"/>
    <w:link w:val="ac"/>
    <w:rsid w:val="00FA7BD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FA7BD8"/>
    <w:rPr>
      <w:lang w:eastAsia="x-none"/>
    </w:rPr>
  </w:style>
  <w:style w:type="numbering" w:customStyle="1" w:styleId="a">
    <w:name w:val="Приложение"/>
    <w:uiPriority w:val="99"/>
    <w:rsid w:val="00FA7BD8"/>
    <w:pPr>
      <w:numPr>
        <w:numId w:val="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FA7BD8"/>
    <w:pPr>
      <w:keepNext/>
    </w:pPr>
  </w:style>
  <w:style w:type="character" w:customStyle="1" w:styleId="3434">
    <w:name w:val="34_Список_Марк_3 Знак"/>
    <w:basedOn w:val="34d"/>
    <w:link w:val="3432"/>
    <w:rsid w:val="00FF767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FA7BD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FA7BD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EA7F2D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EA7F2D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EA7F2D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FA7BD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FA7BD8"/>
    <w:pPr>
      <w:numPr>
        <w:numId w:val="13"/>
      </w:numPr>
    </w:pPr>
  </w:style>
  <w:style w:type="paragraph" w:customStyle="1" w:styleId="344">
    <w:name w:val="34_Процедура_Подшаг"/>
    <w:basedOn w:val="34b"/>
    <w:link w:val="34ffff0"/>
    <w:qFormat/>
    <w:rsid w:val="00FA7BD8"/>
    <w:pPr>
      <w:numPr>
        <w:ilvl w:val="1"/>
        <w:numId w:val="13"/>
      </w:numPr>
    </w:pPr>
  </w:style>
  <w:style w:type="character" w:customStyle="1" w:styleId="34ffff">
    <w:name w:val="34_Процедура_Шаг Знак"/>
    <w:basedOn w:val="34d"/>
    <w:link w:val="340"/>
    <w:rsid w:val="00EA7F2D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FA7BD8"/>
    <w:pPr>
      <w:keepNext/>
    </w:pPr>
  </w:style>
  <w:style w:type="character" w:customStyle="1" w:styleId="34ffff0">
    <w:name w:val="34_Процедура_Подшаг Знак"/>
    <w:basedOn w:val="34d"/>
    <w:link w:val="344"/>
    <w:rsid w:val="00EA7F2D"/>
    <w:rPr>
      <w:sz w:val="24"/>
      <w:lang w:eastAsia="x-none"/>
    </w:rPr>
  </w:style>
  <w:style w:type="character" w:customStyle="1" w:styleId="34ffff2">
    <w:name w:val="34_Знак_Клавиши"/>
    <w:rsid w:val="00FA7BD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FA7BD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FA7BD8"/>
  </w:style>
  <w:style w:type="paragraph" w:styleId="ad">
    <w:name w:val="caption"/>
    <w:basedOn w:val="34b"/>
    <w:next w:val="34b"/>
    <w:rsid w:val="009D25B6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FA7BD8"/>
    <w:pPr>
      <w:numPr>
        <w:numId w:val="8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FA7BD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FA7BD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EA7F2D"/>
    <w:rPr>
      <w:sz w:val="24"/>
      <w:lang w:eastAsia="x-none"/>
    </w:rPr>
  </w:style>
  <w:style w:type="character" w:customStyle="1" w:styleId="ae">
    <w:name w:val="Основной текст Знак"/>
    <w:semiHidden/>
    <w:rsid w:val="00FA7BD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FA7BD8"/>
    <w:rPr>
      <w:rFonts w:ascii="Arial" w:hAnsi="Arial"/>
    </w:rPr>
  </w:style>
  <w:style w:type="character" w:customStyle="1" w:styleId="af0">
    <w:name w:val="Тема примечания Знак"/>
    <w:semiHidden/>
    <w:rsid w:val="00FA7BD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FA7BD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FA7BD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FA7BD8"/>
  </w:style>
  <w:style w:type="character" w:styleId="af3">
    <w:name w:val="annotation reference"/>
    <w:semiHidden/>
    <w:rsid w:val="00FA7BD8"/>
    <w:rPr>
      <w:sz w:val="16"/>
      <w:szCs w:val="16"/>
    </w:rPr>
  </w:style>
  <w:style w:type="character" w:styleId="af4">
    <w:name w:val="page number"/>
    <w:rsid w:val="00FA7BD8"/>
  </w:style>
  <w:style w:type="paragraph" w:styleId="af5">
    <w:name w:val="Body Text"/>
    <w:basedOn w:val="a0"/>
    <w:link w:val="13"/>
    <w:semiHidden/>
    <w:unhideWhenUsed/>
    <w:rsid w:val="00FA7BD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FA7BD8"/>
    <w:rPr>
      <w:sz w:val="24"/>
    </w:rPr>
  </w:style>
  <w:style w:type="paragraph" w:styleId="af6">
    <w:name w:val="annotation subject"/>
    <w:basedOn w:val="af2"/>
    <w:next w:val="af2"/>
    <w:link w:val="14"/>
    <w:semiHidden/>
    <w:rsid w:val="00FA7BD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FA7BD8"/>
    <w:rPr>
      <w:b/>
      <w:bCs/>
    </w:rPr>
  </w:style>
  <w:style w:type="paragraph" w:styleId="af7">
    <w:name w:val="Balloon Text"/>
    <w:basedOn w:val="a0"/>
    <w:link w:val="15"/>
    <w:semiHidden/>
    <w:rsid w:val="00FA7BD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FA7BD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FA7BD8"/>
  </w:style>
  <w:style w:type="paragraph" w:customStyle="1" w:styleId="34ffff9">
    <w:name w:val="34_ТЛ_Подпись"/>
    <w:basedOn w:val="34f6"/>
    <w:rsid w:val="00FA7BD8"/>
  </w:style>
  <w:style w:type="paragraph" w:customStyle="1" w:styleId="34ffffa">
    <w:name w:val="34_ТЛ_Подпись_скрытый"/>
    <w:basedOn w:val="34ffff9"/>
    <w:rsid w:val="00FA7BD8"/>
    <w:rPr>
      <w:vanish/>
    </w:rPr>
  </w:style>
  <w:style w:type="paragraph" w:customStyle="1" w:styleId="34ffffb">
    <w:name w:val="34_Комментарий_Философта"/>
    <w:basedOn w:val="34b"/>
    <w:rsid w:val="00FA7BD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FA7BD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FA7BD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FA7BD8"/>
    <w:rPr>
      <w:b/>
    </w:rPr>
  </w:style>
  <w:style w:type="paragraph" w:customStyle="1" w:styleId="34ffffe">
    <w:name w:val="34_Таблица_Сноска_Линия"/>
    <w:basedOn w:val="34fff7"/>
    <w:next w:val="34fff7"/>
    <w:rsid w:val="00FA7BD8"/>
    <w:pPr>
      <w:keepNext/>
    </w:pPr>
  </w:style>
  <w:style w:type="paragraph" w:customStyle="1" w:styleId="34fffff">
    <w:name w:val="34_Таблица_Примечание"/>
    <w:basedOn w:val="34fff7"/>
    <w:rsid w:val="00FA7BD8"/>
  </w:style>
  <w:style w:type="character" w:customStyle="1" w:styleId="34fffff0">
    <w:name w:val="34_Знак_Значение"/>
    <w:qFormat/>
    <w:rsid w:val="00FA7BD8"/>
    <w:rPr>
      <w:rFonts w:ascii="Calibri" w:hAnsi="Calibri"/>
    </w:rPr>
  </w:style>
  <w:style w:type="character" w:styleId="af8">
    <w:name w:val="Hyperlink"/>
    <w:uiPriority w:val="99"/>
    <w:rsid w:val="00FA7BD8"/>
    <w:rPr>
      <w:color w:val="0000FF"/>
      <w:u w:val="single"/>
    </w:rPr>
  </w:style>
  <w:style w:type="paragraph" w:customStyle="1" w:styleId="34fffff1">
    <w:name w:val="34_Рисунок_Подпись"/>
    <w:basedOn w:val="34b"/>
    <w:rsid w:val="00FA7BD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FA7BD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FA7BD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FA7BD8"/>
    <w:pPr>
      <w:numPr>
        <w:numId w:val="9"/>
      </w:numPr>
    </w:pPr>
  </w:style>
  <w:style w:type="paragraph" w:customStyle="1" w:styleId="34fffff3">
    <w:name w:val="34_Процедура_Заголовок"/>
    <w:basedOn w:val="34b"/>
    <w:next w:val="34ffff1"/>
    <w:rsid w:val="00FA7BD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FA7BD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FA7BD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908EB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FA7BD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FA7BD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FA7BD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FA7BD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FA7BD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FA7BD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FA7BD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FA7BD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FA7BD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FA7BD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FA7BD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FA7BD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FA7B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9D25B6"/>
    <w:pPr>
      <w:numPr>
        <w:numId w:val="10"/>
      </w:numPr>
    </w:pPr>
  </w:style>
  <w:style w:type="paragraph" w:customStyle="1" w:styleId="34fffff6">
    <w:name w:val="34_Таблица_Подзаголовок"/>
    <w:basedOn w:val="34ff6"/>
    <w:link w:val="34fffff7"/>
    <w:rsid w:val="00FA7BD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FA7BD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FA7BD8"/>
    <w:pPr>
      <w:jc w:val="center"/>
    </w:pPr>
  </w:style>
  <w:style w:type="paragraph" w:customStyle="1" w:styleId="3411">
    <w:name w:val="34_Таблица_Список_Марк_1_без_отступа"/>
    <w:basedOn w:val="34ff6"/>
    <w:rsid w:val="00FA7BD8"/>
    <w:pPr>
      <w:numPr>
        <w:numId w:val="17"/>
      </w:numPr>
    </w:pPr>
  </w:style>
  <w:style w:type="paragraph" w:customStyle="1" w:styleId="34fffff9">
    <w:name w:val="34_Формула"/>
    <w:basedOn w:val="a0"/>
    <w:rsid w:val="00FA7BD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FA7BD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FA7BD8"/>
    <w:pPr>
      <w:ind w:left="680"/>
    </w:pPr>
  </w:style>
  <w:style w:type="character" w:styleId="afa">
    <w:name w:val="Unresolved Mention"/>
    <w:basedOn w:val="a1"/>
    <w:uiPriority w:val="99"/>
    <w:semiHidden/>
    <w:unhideWhenUsed/>
    <w:rsid w:val="00BB7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5B51CF-7EE0-4904-A663-67634C67B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906</TotalTime>
  <Pages>6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Сведения о количестве энергопринимающих устройств, об их установленной, расчётной и максимальной мощности</vt:lpstr>
    </vt:vector>
  </TitlesOfParts>
  <Company>ООО НПП «ЭСН»</Company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Сведения о количестве энергопринимающих устройств, об их установленной, расчётной и максимальной мощности</dc:title>
  <dc:subject/>
  <dc:creator>Oksana</dc:creator>
  <cp:keywords/>
  <dc:description/>
  <cp:lastModifiedBy>Илья Чураков</cp:lastModifiedBy>
  <cp:revision>10</cp:revision>
  <cp:lastPrinted>2014-09-08T01:50:00Z</cp:lastPrinted>
  <dcterms:created xsi:type="dcterms:W3CDTF">2025-09-03T05:16:00Z</dcterms:created>
  <dcterms:modified xsi:type="dcterms:W3CDTF">2025-12-01T13:52:00Z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ТП.В9</vt:lpwstr>
  </property>
  <property fmtid="{D5CDD505-2E9C-101B-9397-08002B2CF9AE}" pid="8" name="год_издания">
    <vt:lpwstr>2025</vt:lpwstr>
  </property>
</Properties>
</file>