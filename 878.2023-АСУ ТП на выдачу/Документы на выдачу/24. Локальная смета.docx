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5DB8" w14:textId="4992DDC7" w:rsidR="00E54838" w:rsidRDefault="00E54838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26425F">
        <w:t>ООО НПП «ЭСН»</w:t>
      </w:r>
      <w:r>
        <w:fldChar w:fldCharType="end"/>
      </w:r>
    </w:p>
    <w:p w14:paraId="0C0B5C46" w14:textId="77777777" w:rsidR="00E54838" w:rsidRPr="00C816E8" w:rsidRDefault="00E54838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E54838" w:rsidRPr="00C816E8" w14:paraId="5E157392" w14:textId="77777777" w:rsidTr="00345A40">
        <w:trPr>
          <w:trHeight w:val="360"/>
        </w:trPr>
        <w:tc>
          <w:tcPr>
            <w:tcW w:w="5554" w:type="dxa"/>
            <w:vMerge w:val="restart"/>
          </w:tcPr>
          <w:p w14:paraId="46A52C39" w14:textId="548869E7" w:rsidR="00E54838" w:rsidRPr="00C816E8" w:rsidRDefault="00E54838" w:rsidP="00345A40">
            <w:pPr>
              <w:pStyle w:val="34ffff9"/>
            </w:pPr>
          </w:p>
        </w:tc>
        <w:tc>
          <w:tcPr>
            <w:tcW w:w="4563" w:type="dxa"/>
          </w:tcPr>
          <w:p w14:paraId="499E6F02" w14:textId="0BC6611E" w:rsidR="00E54838" w:rsidRPr="00C816E8" w:rsidRDefault="00E54838" w:rsidP="00345A40">
            <w:pPr>
              <w:pStyle w:val="34ffff8"/>
            </w:pPr>
          </w:p>
        </w:tc>
      </w:tr>
      <w:tr w:rsidR="00E54838" w:rsidRPr="00C816E8" w14:paraId="6A3BD349" w14:textId="77777777" w:rsidTr="00345A40">
        <w:trPr>
          <w:trHeight w:val="630"/>
        </w:trPr>
        <w:tc>
          <w:tcPr>
            <w:tcW w:w="5554" w:type="dxa"/>
            <w:vMerge/>
          </w:tcPr>
          <w:p w14:paraId="77FF8BB1" w14:textId="77777777" w:rsidR="00E54838" w:rsidRPr="00C816E8" w:rsidRDefault="00E54838" w:rsidP="00345A40"/>
        </w:tc>
        <w:tc>
          <w:tcPr>
            <w:tcW w:w="4563" w:type="dxa"/>
          </w:tcPr>
          <w:p w14:paraId="219EF578" w14:textId="1053B0FE" w:rsidR="00E54838" w:rsidRPr="00C816E8" w:rsidRDefault="00E54838" w:rsidP="00345A40">
            <w:pPr>
              <w:pStyle w:val="34ffff9"/>
            </w:pPr>
          </w:p>
        </w:tc>
      </w:tr>
      <w:tr w:rsidR="00E54838" w:rsidRPr="00C816E8" w14:paraId="4571B2F9" w14:textId="77777777" w:rsidTr="00345A40">
        <w:trPr>
          <w:trHeight w:val="353"/>
        </w:trPr>
        <w:tc>
          <w:tcPr>
            <w:tcW w:w="5554" w:type="dxa"/>
            <w:vMerge/>
          </w:tcPr>
          <w:p w14:paraId="1425776E" w14:textId="77777777" w:rsidR="00E54838" w:rsidRPr="00C816E8" w:rsidRDefault="00E54838" w:rsidP="00345A40"/>
        </w:tc>
        <w:tc>
          <w:tcPr>
            <w:tcW w:w="4563" w:type="dxa"/>
          </w:tcPr>
          <w:p w14:paraId="0FD6FB41" w14:textId="75B9AD3A" w:rsidR="00E54838" w:rsidRPr="00C816E8" w:rsidRDefault="00E54838" w:rsidP="00B617AD">
            <w:pPr>
              <w:pStyle w:val="34ffff9"/>
            </w:pPr>
          </w:p>
        </w:tc>
      </w:tr>
    </w:tbl>
    <w:p w14:paraId="35EBC370" w14:textId="77777777" w:rsidR="00E54838" w:rsidRPr="00C816E8" w:rsidRDefault="00E54838" w:rsidP="00801734">
      <w:pPr>
        <w:pStyle w:val="34f5"/>
      </w:pPr>
    </w:p>
    <w:p w14:paraId="30B57661" w14:textId="77777777" w:rsidR="00E54838" w:rsidRDefault="00E54838" w:rsidP="00801734">
      <w:pPr>
        <w:pStyle w:val="34f5"/>
      </w:pPr>
    </w:p>
    <w:p w14:paraId="3C8B4726" w14:textId="77777777" w:rsidR="00603AE1" w:rsidRPr="00603AE1" w:rsidRDefault="00603AE1" w:rsidP="00801734">
      <w:pPr>
        <w:pStyle w:val="34f5"/>
        <w:rPr>
          <w:lang w:val="en-US"/>
        </w:rPr>
      </w:pPr>
    </w:p>
    <w:p w14:paraId="46354376" w14:textId="77777777" w:rsidR="00E54838" w:rsidRPr="00C816E8" w:rsidRDefault="00E54838" w:rsidP="00801734">
      <w:pPr>
        <w:pStyle w:val="34f5"/>
      </w:pPr>
    </w:p>
    <w:p w14:paraId="0469EABA" w14:textId="77777777" w:rsidR="00E54838" w:rsidRPr="00C816E8" w:rsidRDefault="00E54838" w:rsidP="00801734">
      <w:pPr>
        <w:pStyle w:val="34f5"/>
      </w:pPr>
    </w:p>
    <w:p w14:paraId="6E5E816A" w14:textId="64CF1CCC" w:rsidR="00E54838" w:rsidRPr="00C816E8" w:rsidRDefault="00C71BA4" w:rsidP="00801734">
      <w:pPr>
        <w:pStyle w:val="34ffb"/>
      </w:pPr>
      <w:fldSimple w:instr=" DOCPROPERTY  полное_название_системы  \* MERGEFORMAT ">
        <w:r w:rsidR="0026425F">
          <w:t>Строительство водогрейной котельной 400 Гкал/час на территории Ивановской ТЭЦ-2</w:t>
        </w:r>
      </w:fldSimple>
    </w:p>
    <w:p w14:paraId="3A97A0EA" w14:textId="5F1F0B91" w:rsidR="00E54838" w:rsidRPr="00C816E8" w:rsidRDefault="00E54838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26425F">
          <w:t>878.2023</w:t>
        </w:r>
      </w:fldSimple>
      <w:r w:rsidRPr="00C816E8">
        <w:t>)</w:t>
      </w:r>
    </w:p>
    <w:p w14:paraId="66050FF1" w14:textId="6B405CEE" w:rsidR="00E54838" w:rsidRPr="00C816E8" w:rsidRDefault="00C71BA4" w:rsidP="00801734">
      <w:pPr>
        <w:pStyle w:val="34ffd"/>
      </w:pPr>
      <w:fldSimple w:instr=" DOCPROPERTY  Title  \* MERGEFORMAT ">
        <w:r w:rsidR="0026425F">
          <w:t>Локальная смета</w:t>
        </w:r>
      </w:fldSimple>
    </w:p>
    <w:p w14:paraId="6B416FB5" w14:textId="0EB8B538" w:rsidR="00E54838" w:rsidRDefault="00E54838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26425F">
        <w:t>878.2023-АСУ ТП.Б3</w:t>
      </w:r>
      <w:r w:rsidRPr="00C816E8">
        <w:fldChar w:fldCharType="end"/>
      </w:r>
    </w:p>
    <w:p w14:paraId="486766D1" w14:textId="77777777" w:rsidR="00E54838" w:rsidRDefault="00E54838" w:rsidP="00801734">
      <w:pPr>
        <w:pStyle w:val="34f5"/>
      </w:pPr>
    </w:p>
    <w:p w14:paraId="41E047B4" w14:textId="77777777" w:rsidR="00E54838" w:rsidRDefault="00E54838" w:rsidP="00801734">
      <w:pPr>
        <w:pStyle w:val="34f5"/>
      </w:pPr>
    </w:p>
    <w:p w14:paraId="542B8DD2" w14:textId="7AC2090C" w:rsidR="00E54838" w:rsidRPr="00840648" w:rsidRDefault="00E675A6" w:rsidP="00801734">
      <w:pPr>
        <w:pStyle w:val="34f5"/>
      </w:pPr>
      <w:r>
        <w:t>Том 42</w:t>
      </w:r>
    </w:p>
    <w:p w14:paraId="25EC8B6E" w14:textId="77777777" w:rsidR="00603AE1" w:rsidRPr="00840648" w:rsidRDefault="00603AE1" w:rsidP="00801734">
      <w:pPr>
        <w:pStyle w:val="34f5"/>
      </w:pPr>
    </w:p>
    <w:p w14:paraId="7EADC224" w14:textId="77777777" w:rsidR="00603AE1" w:rsidRPr="00840648" w:rsidRDefault="00603AE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E54838" w:rsidRPr="00C816E8" w14:paraId="30D553F2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6AFDCE58" w14:textId="6F3789AC" w:rsidR="00E54838" w:rsidRPr="00C816E8" w:rsidRDefault="00E54838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25E1FC22" w14:textId="77777777" w:rsidR="00E54838" w:rsidRPr="00C816E8" w:rsidRDefault="00E54838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6992690F" w14:textId="77777777" w:rsidR="00E54838" w:rsidRPr="00C816E8" w:rsidRDefault="00E54838" w:rsidP="00345A40">
            <w:pPr>
              <w:pStyle w:val="34ffff9"/>
            </w:pPr>
          </w:p>
        </w:tc>
      </w:tr>
      <w:tr w:rsidR="00E54838" w:rsidRPr="00C816E8" w14:paraId="244F27BF" w14:textId="77777777" w:rsidTr="00345A40">
        <w:trPr>
          <w:trHeight w:val="868"/>
        </w:trPr>
        <w:tc>
          <w:tcPr>
            <w:tcW w:w="4564" w:type="dxa"/>
          </w:tcPr>
          <w:p w14:paraId="0302292F" w14:textId="3F8F5CA8" w:rsidR="00E54838" w:rsidRPr="00C816E8" w:rsidRDefault="00E54838" w:rsidP="00345A40">
            <w:pPr>
              <w:pStyle w:val="34ffff9"/>
            </w:pPr>
          </w:p>
        </w:tc>
        <w:tc>
          <w:tcPr>
            <w:tcW w:w="990" w:type="dxa"/>
          </w:tcPr>
          <w:p w14:paraId="04F2A162" w14:textId="77777777" w:rsidR="00E54838" w:rsidRPr="00C816E8" w:rsidRDefault="00E54838" w:rsidP="00345A40">
            <w:pPr>
              <w:pStyle w:val="34ffff9"/>
            </w:pPr>
          </w:p>
        </w:tc>
        <w:tc>
          <w:tcPr>
            <w:tcW w:w="4563" w:type="dxa"/>
          </w:tcPr>
          <w:p w14:paraId="6B25CDA5" w14:textId="40A97236" w:rsidR="00E54838" w:rsidRPr="00C816E8" w:rsidRDefault="00E54838" w:rsidP="00345A40">
            <w:pPr>
              <w:pStyle w:val="34ffff9"/>
            </w:pPr>
          </w:p>
        </w:tc>
      </w:tr>
      <w:tr w:rsidR="00E54838" w:rsidRPr="00C816E8" w14:paraId="08E1512F" w14:textId="77777777" w:rsidTr="00345A40">
        <w:trPr>
          <w:trHeight w:val="404"/>
        </w:trPr>
        <w:tc>
          <w:tcPr>
            <w:tcW w:w="4564" w:type="dxa"/>
          </w:tcPr>
          <w:p w14:paraId="2ACB253A" w14:textId="7D9A5AFC" w:rsidR="00E54838" w:rsidRPr="00C816E8" w:rsidRDefault="00E54838" w:rsidP="00345A40">
            <w:pPr>
              <w:pStyle w:val="34ffff9"/>
            </w:pPr>
          </w:p>
        </w:tc>
        <w:tc>
          <w:tcPr>
            <w:tcW w:w="990" w:type="dxa"/>
          </w:tcPr>
          <w:p w14:paraId="4E5FFCA8" w14:textId="77777777" w:rsidR="00E54838" w:rsidRPr="00C816E8" w:rsidRDefault="00E54838" w:rsidP="00345A40">
            <w:pPr>
              <w:pStyle w:val="34ffff9"/>
            </w:pPr>
          </w:p>
        </w:tc>
        <w:tc>
          <w:tcPr>
            <w:tcW w:w="4563" w:type="dxa"/>
          </w:tcPr>
          <w:p w14:paraId="0AC37EBA" w14:textId="79E2671A" w:rsidR="00E54838" w:rsidRPr="00C816E8" w:rsidRDefault="00E54838" w:rsidP="00B617AD">
            <w:pPr>
              <w:pStyle w:val="34ffff9"/>
            </w:pPr>
          </w:p>
        </w:tc>
      </w:tr>
      <w:tr w:rsidR="00E54838" w:rsidRPr="00C816E8" w14:paraId="1AA97FC1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46F4209C" w14:textId="77777777" w:rsidR="00E54838" w:rsidRPr="00C816E8" w:rsidRDefault="00E54838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1E93E4C7" w14:textId="77777777" w:rsidR="00E54838" w:rsidRPr="00C816E8" w:rsidRDefault="00E54838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2ABC738C" w14:textId="77777777" w:rsidR="00E54838" w:rsidRPr="00C816E8" w:rsidRDefault="00E54838" w:rsidP="00345A40">
            <w:pPr>
              <w:pStyle w:val="34ffff8"/>
            </w:pPr>
          </w:p>
        </w:tc>
      </w:tr>
      <w:tr w:rsidR="00E54838" w:rsidRPr="00C816E8" w14:paraId="11F7A447" w14:textId="77777777" w:rsidTr="00345A40">
        <w:trPr>
          <w:trHeight w:val="864"/>
        </w:trPr>
        <w:tc>
          <w:tcPr>
            <w:tcW w:w="4564" w:type="dxa"/>
          </w:tcPr>
          <w:p w14:paraId="7396C3EF" w14:textId="3D5A6211" w:rsidR="00E54838" w:rsidRPr="00C816E8" w:rsidRDefault="00E54838" w:rsidP="00345A40">
            <w:pPr>
              <w:pStyle w:val="34ffff9"/>
            </w:pPr>
          </w:p>
        </w:tc>
        <w:tc>
          <w:tcPr>
            <w:tcW w:w="990" w:type="dxa"/>
          </w:tcPr>
          <w:p w14:paraId="79E7AA32" w14:textId="77777777" w:rsidR="00E54838" w:rsidRPr="00C816E8" w:rsidRDefault="00E54838" w:rsidP="00345A40">
            <w:pPr>
              <w:pStyle w:val="34ffff9"/>
            </w:pPr>
          </w:p>
        </w:tc>
        <w:tc>
          <w:tcPr>
            <w:tcW w:w="4563" w:type="dxa"/>
          </w:tcPr>
          <w:p w14:paraId="47794277" w14:textId="25A17035" w:rsidR="00E54838" w:rsidRPr="00C816E8" w:rsidRDefault="00E54838" w:rsidP="00345A40">
            <w:pPr>
              <w:pStyle w:val="34ffff9"/>
            </w:pPr>
          </w:p>
        </w:tc>
      </w:tr>
      <w:tr w:rsidR="00E54838" w:rsidRPr="00C816E8" w14:paraId="0F8B211F" w14:textId="77777777" w:rsidTr="00345A40">
        <w:trPr>
          <w:trHeight w:val="643"/>
        </w:trPr>
        <w:tc>
          <w:tcPr>
            <w:tcW w:w="4564" w:type="dxa"/>
          </w:tcPr>
          <w:p w14:paraId="35EE1D01" w14:textId="3DC9C33D" w:rsidR="00E54838" w:rsidRPr="00C816E8" w:rsidRDefault="00E54838" w:rsidP="00B617AD">
            <w:pPr>
              <w:pStyle w:val="34ffff9"/>
            </w:pPr>
          </w:p>
        </w:tc>
        <w:tc>
          <w:tcPr>
            <w:tcW w:w="990" w:type="dxa"/>
          </w:tcPr>
          <w:p w14:paraId="0ADB8BFA" w14:textId="77777777" w:rsidR="00E54838" w:rsidRPr="00C816E8" w:rsidRDefault="00E54838" w:rsidP="00345A40">
            <w:pPr>
              <w:pStyle w:val="34ffff9"/>
            </w:pPr>
          </w:p>
        </w:tc>
        <w:tc>
          <w:tcPr>
            <w:tcW w:w="4563" w:type="dxa"/>
          </w:tcPr>
          <w:p w14:paraId="4277F8A8" w14:textId="4F710496" w:rsidR="00E54838" w:rsidRPr="00C816E8" w:rsidRDefault="00E54838" w:rsidP="00B617AD">
            <w:pPr>
              <w:pStyle w:val="34ffff9"/>
            </w:pPr>
          </w:p>
        </w:tc>
      </w:tr>
    </w:tbl>
    <w:p w14:paraId="67825ECD" w14:textId="77777777" w:rsidR="00E54838" w:rsidRPr="00801734" w:rsidRDefault="00E54838" w:rsidP="00801734">
      <w:pPr>
        <w:pStyle w:val="34f5"/>
        <w:rPr>
          <w:lang w:val="en-US"/>
        </w:rPr>
      </w:pPr>
    </w:p>
    <w:p w14:paraId="0F7BD5B0" w14:textId="77777777" w:rsidR="00E3465E" w:rsidRPr="00E3465E" w:rsidRDefault="00E3465E" w:rsidP="00264594">
      <w:pPr>
        <w:pStyle w:val="34f5"/>
      </w:pPr>
    </w:p>
    <w:p w14:paraId="1CC1740B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448D78D4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5866F43D" w14:textId="58F60BA3" w:rsidR="0026425F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7612444" w:history="1">
        <w:r w:rsidR="0026425F" w:rsidRPr="00347DE9">
          <w:rPr>
            <w:rStyle w:val="af8"/>
          </w:rPr>
          <w:t>1 Локальная смета</w:t>
        </w:r>
        <w:r w:rsidR="0026425F">
          <w:rPr>
            <w:webHidden/>
          </w:rPr>
          <w:tab/>
        </w:r>
        <w:r w:rsidR="0026425F">
          <w:rPr>
            <w:webHidden/>
          </w:rPr>
          <w:fldChar w:fldCharType="begin"/>
        </w:r>
        <w:r w:rsidR="0026425F">
          <w:rPr>
            <w:webHidden/>
          </w:rPr>
          <w:instrText xml:space="preserve"> PAGEREF _Toc207612444 \h </w:instrText>
        </w:r>
        <w:r w:rsidR="0026425F">
          <w:rPr>
            <w:webHidden/>
          </w:rPr>
        </w:r>
        <w:r w:rsidR="0026425F">
          <w:rPr>
            <w:webHidden/>
          </w:rPr>
          <w:fldChar w:fldCharType="separate"/>
        </w:r>
        <w:r w:rsidR="0026425F">
          <w:rPr>
            <w:webHidden/>
          </w:rPr>
          <w:t>3</w:t>
        </w:r>
        <w:r w:rsidR="0026425F">
          <w:rPr>
            <w:webHidden/>
          </w:rPr>
          <w:fldChar w:fldCharType="end"/>
        </w:r>
      </w:hyperlink>
    </w:p>
    <w:p w14:paraId="2DFF5B9C" w14:textId="00B4B45C" w:rsidR="00F27B0F" w:rsidRDefault="00380491" w:rsidP="00E10079">
      <w:pPr>
        <w:pStyle w:val="34b"/>
      </w:pPr>
      <w:r>
        <w:fldChar w:fldCharType="end"/>
      </w:r>
    </w:p>
    <w:p w14:paraId="386A3E20" w14:textId="77777777" w:rsidR="00E3465E" w:rsidRDefault="00E3465E" w:rsidP="001D17E3">
      <w:pPr>
        <w:pStyle w:val="34fffa"/>
        <w:rPr>
          <w:lang w:val="en-US"/>
        </w:rPr>
      </w:pPr>
    </w:p>
    <w:p w14:paraId="5EDE176B" w14:textId="77777777" w:rsidR="003B31D6" w:rsidRDefault="003B31D6" w:rsidP="001D17E3">
      <w:pPr>
        <w:pStyle w:val="34fffa"/>
        <w:rPr>
          <w:lang w:val="en-US"/>
        </w:rPr>
        <w:sectPr w:rsidR="003B31D6" w:rsidSect="008E77B3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09355877" w14:textId="77777777" w:rsidR="00D47C08" w:rsidRDefault="00181F91" w:rsidP="00181F91">
      <w:pPr>
        <w:pStyle w:val="1"/>
      </w:pPr>
      <w:bookmarkStart w:id="0" w:name="_Toc207612444"/>
      <w:r w:rsidRPr="00181F91">
        <w:rPr>
          <w:lang w:val="ru-RU"/>
        </w:rPr>
        <w:lastRenderedPageBreak/>
        <w:t>Локальная смета</w:t>
      </w:r>
      <w:bookmarkEnd w:id="0"/>
    </w:p>
    <w:p w14:paraId="5E8F729E" w14:textId="77777777" w:rsidR="00CF7CC8" w:rsidRPr="00CF7CC8" w:rsidRDefault="00CF7CC8" w:rsidP="00CF7CC8">
      <w:pPr>
        <w:pStyle w:val="34a0"/>
      </w:pPr>
      <w:r w:rsidRPr="00CF7CC8">
        <w:t>Документ «Локальная смета и локальный сметный расчет» должен содержать сведения о сметной стоимости работ, выполняемых при создании АС, и сметной стоимости объектов, сооружаемых при создании АС, в соответствии с требованиями документов по определению стоимости АС и ее составных частей.</w:t>
      </w:r>
    </w:p>
    <w:p w14:paraId="402D09BD" w14:textId="77777777" w:rsidR="000611C2" w:rsidRPr="00CF7CC8" w:rsidRDefault="00CF7CC8" w:rsidP="00CF7CC8">
      <w:pPr>
        <w:pStyle w:val="34a0"/>
      </w:pPr>
      <w:r w:rsidRPr="00CF7CC8">
        <w:t>Примечание — При изменении сметной стоимости работ и объектов по сравнению с запланированной уточняют экономическую эффективность АС.</w:t>
      </w:r>
    </w:p>
    <w:tbl>
      <w:tblPr>
        <w:tblStyle w:val="af9"/>
        <w:tblW w:w="9918" w:type="dxa"/>
        <w:tblLook w:val="04A0" w:firstRow="1" w:lastRow="0" w:firstColumn="1" w:lastColumn="0" w:noHBand="0" w:noVBand="1"/>
      </w:tblPr>
      <w:tblGrid>
        <w:gridCol w:w="802"/>
        <w:gridCol w:w="3729"/>
        <w:gridCol w:w="984"/>
        <w:gridCol w:w="725"/>
        <w:gridCol w:w="1980"/>
        <w:gridCol w:w="1698"/>
      </w:tblGrid>
      <w:tr w:rsidR="0026425F" w14:paraId="600D44C2" w14:textId="77777777" w:rsidTr="0026425F">
        <w:tc>
          <w:tcPr>
            <w:tcW w:w="802" w:type="dxa"/>
            <w:vAlign w:val="center"/>
          </w:tcPr>
          <w:p w14:paraId="4E90423F" w14:textId="646F5DD4" w:rsidR="0026425F" w:rsidRDefault="0026425F" w:rsidP="0026425F">
            <w:pPr>
              <w:pStyle w:val="34fffa"/>
              <w:ind w:firstLine="0"/>
            </w:pPr>
            <w:r>
              <w:rPr>
                <w:b/>
                <w:bCs/>
              </w:rPr>
              <w:t>№ п/п</w:t>
            </w:r>
          </w:p>
        </w:tc>
        <w:tc>
          <w:tcPr>
            <w:tcW w:w="3729" w:type="dxa"/>
            <w:vAlign w:val="center"/>
          </w:tcPr>
          <w:p w14:paraId="0F4A3EBC" w14:textId="1F6F878D" w:rsidR="0026425F" w:rsidRDefault="0026425F" w:rsidP="0026425F">
            <w:pPr>
              <w:pStyle w:val="34fffa"/>
              <w:ind w:firstLine="0"/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984" w:type="dxa"/>
            <w:vAlign w:val="center"/>
          </w:tcPr>
          <w:p w14:paraId="22FD2723" w14:textId="0EAE72B2" w:rsidR="0026425F" w:rsidRDefault="0026425F" w:rsidP="0026425F">
            <w:pPr>
              <w:pStyle w:val="34fffa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</w:t>
            </w:r>
          </w:p>
          <w:p w14:paraId="1EA6BDAA" w14:textId="2121A67F" w:rsidR="0026425F" w:rsidRDefault="0026425F" w:rsidP="0026425F">
            <w:pPr>
              <w:pStyle w:val="34fffa"/>
              <w:ind w:firstLine="0"/>
              <w:jc w:val="center"/>
            </w:pPr>
            <w:r>
              <w:rPr>
                <w:b/>
                <w:bCs/>
              </w:rPr>
              <w:t>изм.</w:t>
            </w:r>
          </w:p>
        </w:tc>
        <w:tc>
          <w:tcPr>
            <w:tcW w:w="725" w:type="dxa"/>
            <w:vAlign w:val="center"/>
          </w:tcPr>
          <w:p w14:paraId="7741A729" w14:textId="5F4AF45A" w:rsidR="0026425F" w:rsidRDefault="0026425F" w:rsidP="0026425F">
            <w:pPr>
              <w:pStyle w:val="34fffa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1980" w:type="dxa"/>
            <w:vAlign w:val="center"/>
          </w:tcPr>
          <w:p w14:paraId="7DC6D302" w14:textId="0E96397A" w:rsidR="0026425F" w:rsidRDefault="0026425F" w:rsidP="0026425F">
            <w:pPr>
              <w:pStyle w:val="34fffa"/>
              <w:ind w:firstLine="0"/>
            </w:pPr>
            <w:r>
              <w:rPr>
                <w:b/>
                <w:bCs/>
              </w:rPr>
              <w:t>Цена за ед., руб. (без НДС)</w:t>
            </w:r>
          </w:p>
        </w:tc>
        <w:tc>
          <w:tcPr>
            <w:tcW w:w="1698" w:type="dxa"/>
            <w:vAlign w:val="center"/>
          </w:tcPr>
          <w:p w14:paraId="4F99F307" w14:textId="01B51295" w:rsidR="0026425F" w:rsidRDefault="0026425F" w:rsidP="0026425F">
            <w:pPr>
              <w:pStyle w:val="34fffa"/>
              <w:ind w:firstLine="0"/>
            </w:pPr>
            <w:r>
              <w:rPr>
                <w:b/>
                <w:bCs/>
              </w:rPr>
              <w:t>Сумма, руб. (без НДС)</w:t>
            </w:r>
          </w:p>
        </w:tc>
      </w:tr>
      <w:tr w:rsidR="0026425F" w14:paraId="30C49BB2" w14:textId="77777777" w:rsidTr="0026425F">
        <w:tc>
          <w:tcPr>
            <w:tcW w:w="802" w:type="dxa"/>
            <w:vAlign w:val="center"/>
          </w:tcPr>
          <w:p w14:paraId="7813B1EC" w14:textId="1A967C2E" w:rsidR="0026425F" w:rsidRDefault="0026425F" w:rsidP="0026425F">
            <w:pPr>
              <w:pStyle w:val="34fffa"/>
              <w:ind w:firstLine="0"/>
            </w:pPr>
            <w:r>
              <w:t>1</w:t>
            </w:r>
          </w:p>
        </w:tc>
        <w:tc>
          <w:tcPr>
            <w:tcW w:w="3729" w:type="dxa"/>
            <w:vAlign w:val="center"/>
          </w:tcPr>
          <w:p w14:paraId="269D96B5" w14:textId="1A269DF9" w:rsidR="0026425F" w:rsidRDefault="0026425F" w:rsidP="0026425F">
            <w:pPr>
              <w:pStyle w:val="34fffa"/>
              <w:ind w:firstLine="0"/>
            </w:pPr>
            <w:r>
              <w:t>Шкаф серверный №1</w:t>
            </w:r>
          </w:p>
        </w:tc>
        <w:tc>
          <w:tcPr>
            <w:tcW w:w="984" w:type="dxa"/>
            <w:vAlign w:val="center"/>
          </w:tcPr>
          <w:p w14:paraId="79A224B3" w14:textId="17D109F0" w:rsidR="0026425F" w:rsidRDefault="0026425F" w:rsidP="0026425F">
            <w:pPr>
              <w:pStyle w:val="34fffa"/>
              <w:ind w:firstLine="0"/>
              <w:jc w:val="center"/>
            </w:pPr>
            <w:r>
              <w:t>шт.</w:t>
            </w:r>
          </w:p>
        </w:tc>
        <w:tc>
          <w:tcPr>
            <w:tcW w:w="725" w:type="dxa"/>
            <w:vAlign w:val="center"/>
          </w:tcPr>
          <w:p w14:paraId="78FBC7A0" w14:textId="598D12E3" w:rsidR="0026425F" w:rsidRDefault="0026425F" w:rsidP="0026425F">
            <w:pPr>
              <w:pStyle w:val="34fffa"/>
              <w:ind w:firstLine="0"/>
            </w:pPr>
            <w:r>
              <w:t>1</w:t>
            </w:r>
          </w:p>
        </w:tc>
        <w:tc>
          <w:tcPr>
            <w:tcW w:w="1980" w:type="dxa"/>
            <w:vAlign w:val="center"/>
          </w:tcPr>
          <w:p w14:paraId="5C66E56E" w14:textId="7162F787" w:rsidR="0026425F" w:rsidRDefault="0026425F" w:rsidP="0026425F">
            <w:pPr>
              <w:pStyle w:val="34fffa"/>
              <w:ind w:firstLine="0"/>
            </w:pPr>
            <w:r>
              <w:t>1 292 538,00</w:t>
            </w:r>
          </w:p>
        </w:tc>
        <w:tc>
          <w:tcPr>
            <w:tcW w:w="1698" w:type="dxa"/>
            <w:vAlign w:val="center"/>
          </w:tcPr>
          <w:p w14:paraId="727C9748" w14:textId="724E0481" w:rsidR="0026425F" w:rsidRDefault="0026425F" w:rsidP="0026425F">
            <w:pPr>
              <w:pStyle w:val="34fffa"/>
              <w:ind w:firstLine="0"/>
            </w:pPr>
            <w:r>
              <w:t>1 292 538,00</w:t>
            </w:r>
          </w:p>
        </w:tc>
      </w:tr>
      <w:tr w:rsidR="0026425F" w14:paraId="0EF86E35" w14:textId="77777777" w:rsidTr="0026425F">
        <w:tc>
          <w:tcPr>
            <w:tcW w:w="802" w:type="dxa"/>
            <w:vAlign w:val="center"/>
          </w:tcPr>
          <w:p w14:paraId="0195BCEE" w14:textId="360FCA7D" w:rsidR="0026425F" w:rsidRDefault="0026425F" w:rsidP="0026425F">
            <w:pPr>
              <w:pStyle w:val="34fffa"/>
              <w:ind w:firstLine="0"/>
            </w:pPr>
            <w:r>
              <w:t>2</w:t>
            </w:r>
          </w:p>
        </w:tc>
        <w:tc>
          <w:tcPr>
            <w:tcW w:w="3729" w:type="dxa"/>
            <w:vAlign w:val="center"/>
          </w:tcPr>
          <w:p w14:paraId="687DB1F4" w14:textId="16D8008B" w:rsidR="0026425F" w:rsidRDefault="0026425F" w:rsidP="0026425F">
            <w:pPr>
              <w:pStyle w:val="34fffa"/>
              <w:ind w:firstLine="0"/>
            </w:pPr>
            <w:r>
              <w:t>Шкаф серверный №2</w:t>
            </w:r>
          </w:p>
        </w:tc>
        <w:tc>
          <w:tcPr>
            <w:tcW w:w="984" w:type="dxa"/>
            <w:vAlign w:val="center"/>
          </w:tcPr>
          <w:p w14:paraId="38737814" w14:textId="59CB3891" w:rsidR="0026425F" w:rsidRDefault="0026425F" w:rsidP="0026425F">
            <w:pPr>
              <w:pStyle w:val="34fffa"/>
              <w:ind w:firstLine="0"/>
              <w:jc w:val="center"/>
            </w:pPr>
            <w:r>
              <w:t>шт.</w:t>
            </w:r>
          </w:p>
        </w:tc>
        <w:tc>
          <w:tcPr>
            <w:tcW w:w="725" w:type="dxa"/>
            <w:vAlign w:val="center"/>
          </w:tcPr>
          <w:p w14:paraId="49C6414C" w14:textId="141A616A" w:rsidR="0026425F" w:rsidRDefault="0026425F" w:rsidP="0026425F">
            <w:pPr>
              <w:pStyle w:val="34fffa"/>
              <w:ind w:firstLine="0"/>
            </w:pPr>
            <w:r>
              <w:t>1</w:t>
            </w:r>
          </w:p>
        </w:tc>
        <w:tc>
          <w:tcPr>
            <w:tcW w:w="1980" w:type="dxa"/>
            <w:vAlign w:val="center"/>
          </w:tcPr>
          <w:p w14:paraId="40D25F32" w14:textId="4591F9B4" w:rsidR="0026425F" w:rsidRDefault="0026425F" w:rsidP="0026425F">
            <w:pPr>
              <w:pStyle w:val="34fffa"/>
              <w:ind w:firstLine="0"/>
            </w:pPr>
            <w:r>
              <w:t>1 292 538,00</w:t>
            </w:r>
          </w:p>
        </w:tc>
        <w:tc>
          <w:tcPr>
            <w:tcW w:w="1698" w:type="dxa"/>
            <w:vAlign w:val="center"/>
          </w:tcPr>
          <w:p w14:paraId="619AE963" w14:textId="690B1B92" w:rsidR="0026425F" w:rsidRDefault="0026425F" w:rsidP="0026425F">
            <w:pPr>
              <w:pStyle w:val="34fffa"/>
              <w:ind w:firstLine="0"/>
            </w:pPr>
            <w:r>
              <w:t>1 292 538,00</w:t>
            </w:r>
          </w:p>
        </w:tc>
      </w:tr>
      <w:tr w:rsidR="0026425F" w14:paraId="013CB13E" w14:textId="77777777" w:rsidTr="0026425F">
        <w:tc>
          <w:tcPr>
            <w:tcW w:w="802" w:type="dxa"/>
            <w:vAlign w:val="center"/>
          </w:tcPr>
          <w:p w14:paraId="6BA8A8AA" w14:textId="6A2DAD8B" w:rsidR="0026425F" w:rsidRDefault="0026425F" w:rsidP="0026425F">
            <w:pPr>
              <w:pStyle w:val="34fffa"/>
              <w:ind w:firstLine="0"/>
            </w:pPr>
            <w:r>
              <w:t>3</w:t>
            </w:r>
          </w:p>
        </w:tc>
        <w:tc>
          <w:tcPr>
            <w:tcW w:w="3729" w:type="dxa"/>
            <w:vAlign w:val="center"/>
          </w:tcPr>
          <w:p w14:paraId="405B718D" w14:textId="756790D9" w:rsidR="0026425F" w:rsidRDefault="0026425F" w:rsidP="0026425F">
            <w:pPr>
              <w:pStyle w:val="34fffa"/>
              <w:ind w:firstLine="0"/>
            </w:pPr>
            <w:r>
              <w:t>Шкаф АСУ ЭТО</w:t>
            </w:r>
          </w:p>
        </w:tc>
        <w:tc>
          <w:tcPr>
            <w:tcW w:w="984" w:type="dxa"/>
            <w:vAlign w:val="center"/>
          </w:tcPr>
          <w:p w14:paraId="5AED9EF7" w14:textId="4F20D596" w:rsidR="0026425F" w:rsidRDefault="0026425F" w:rsidP="0026425F">
            <w:pPr>
              <w:pStyle w:val="34fffa"/>
              <w:ind w:firstLine="0"/>
              <w:jc w:val="center"/>
            </w:pPr>
            <w:r>
              <w:t>шт.</w:t>
            </w:r>
          </w:p>
        </w:tc>
        <w:tc>
          <w:tcPr>
            <w:tcW w:w="725" w:type="dxa"/>
            <w:vAlign w:val="center"/>
          </w:tcPr>
          <w:p w14:paraId="58C51B3D" w14:textId="5317D5E8" w:rsidR="0026425F" w:rsidRDefault="0026425F" w:rsidP="0026425F">
            <w:pPr>
              <w:pStyle w:val="34fffa"/>
              <w:ind w:firstLine="0"/>
            </w:pPr>
            <w:r>
              <w:t>1</w:t>
            </w:r>
          </w:p>
        </w:tc>
        <w:tc>
          <w:tcPr>
            <w:tcW w:w="1980" w:type="dxa"/>
            <w:vAlign w:val="center"/>
          </w:tcPr>
          <w:p w14:paraId="68F858FF" w14:textId="0F05BD74" w:rsidR="0026425F" w:rsidRDefault="0026425F" w:rsidP="0026425F">
            <w:pPr>
              <w:pStyle w:val="34fffa"/>
              <w:ind w:firstLine="0"/>
            </w:pPr>
            <w:r>
              <w:t>6 089 148,07</w:t>
            </w:r>
          </w:p>
        </w:tc>
        <w:tc>
          <w:tcPr>
            <w:tcW w:w="1698" w:type="dxa"/>
            <w:vAlign w:val="center"/>
          </w:tcPr>
          <w:p w14:paraId="1A7B24BA" w14:textId="7F1EA7A9" w:rsidR="0026425F" w:rsidRDefault="0026425F" w:rsidP="0026425F">
            <w:pPr>
              <w:pStyle w:val="34fffa"/>
              <w:ind w:firstLine="0"/>
            </w:pPr>
            <w:r>
              <w:t>6 089 148,07</w:t>
            </w:r>
          </w:p>
        </w:tc>
      </w:tr>
      <w:tr w:rsidR="0026425F" w14:paraId="2E5ECB05" w14:textId="77777777" w:rsidTr="0026425F">
        <w:tc>
          <w:tcPr>
            <w:tcW w:w="802" w:type="dxa"/>
            <w:vAlign w:val="center"/>
          </w:tcPr>
          <w:p w14:paraId="10683772" w14:textId="5612E8F1" w:rsidR="0026425F" w:rsidRDefault="0026425F" w:rsidP="0026425F">
            <w:pPr>
              <w:pStyle w:val="34fffa"/>
              <w:ind w:firstLine="0"/>
            </w:pPr>
            <w:r>
              <w:t>4</w:t>
            </w:r>
          </w:p>
        </w:tc>
        <w:tc>
          <w:tcPr>
            <w:tcW w:w="3729" w:type="dxa"/>
            <w:vAlign w:val="center"/>
          </w:tcPr>
          <w:p w14:paraId="0923D26E" w14:textId="2E7F4AC8" w:rsidR="0026425F" w:rsidRDefault="0026425F" w:rsidP="0026425F">
            <w:pPr>
              <w:pStyle w:val="34fffa"/>
              <w:ind w:firstLine="0"/>
            </w:pPr>
            <w:r>
              <w:t>Шкаф АСУ ТП ВК</w:t>
            </w:r>
          </w:p>
        </w:tc>
        <w:tc>
          <w:tcPr>
            <w:tcW w:w="984" w:type="dxa"/>
            <w:vAlign w:val="center"/>
          </w:tcPr>
          <w:p w14:paraId="18BA29D4" w14:textId="02F505C6" w:rsidR="0026425F" w:rsidRDefault="0026425F" w:rsidP="0026425F">
            <w:pPr>
              <w:pStyle w:val="34fffa"/>
              <w:ind w:firstLine="0"/>
              <w:jc w:val="center"/>
            </w:pPr>
            <w:r>
              <w:t>шт.</w:t>
            </w:r>
          </w:p>
        </w:tc>
        <w:tc>
          <w:tcPr>
            <w:tcW w:w="725" w:type="dxa"/>
            <w:vAlign w:val="center"/>
          </w:tcPr>
          <w:p w14:paraId="11EB10A0" w14:textId="5475FA2D" w:rsidR="0026425F" w:rsidRDefault="0026425F" w:rsidP="0026425F">
            <w:pPr>
              <w:pStyle w:val="34fffa"/>
              <w:ind w:firstLine="0"/>
            </w:pPr>
            <w:r>
              <w:t>1</w:t>
            </w:r>
          </w:p>
        </w:tc>
        <w:tc>
          <w:tcPr>
            <w:tcW w:w="1980" w:type="dxa"/>
            <w:vAlign w:val="center"/>
          </w:tcPr>
          <w:p w14:paraId="38E374A5" w14:textId="75465B92" w:rsidR="0026425F" w:rsidRDefault="0026425F" w:rsidP="0026425F">
            <w:pPr>
              <w:pStyle w:val="34fffa"/>
              <w:ind w:firstLine="0"/>
            </w:pPr>
            <w:r>
              <w:t>25 790 328,41</w:t>
            </w:r>
          </w:p>
        </w:tc>
        <w:tc>
          <w:tcPr>
            <w:tcW w:w="1698" w:type="dxa"/>
            <w:vAlign w:val="center"/>
          </w:tcPr>
          <w:p w14:paraId="08FEB47D" w14:textId="36B82B6E" w:rsidR="0026425F" w:rsidRDefault="0026425F" w:rsidP="0026425F">
            <w:pPr>
              <w:pStyle w:val="34fffa"/>
              <w:ind w:firstLine="0"/>
            </w:pPr>
            <w:r>
              <w:t>25 790 328,41</w:t>
            </w:r>
          </w:p>
        </w:tc>
      </w:tr>
      <w:tr w:rsidR="0026425F" w14:paraId="4A6A7962" w14:textId="77777777" w:rsidTr="0026425F">
        <w:tc>
          <w:tcPr>
            <w:tcW w:w="802" w:type="dxa"/>
            <w:vAlign w:val="center"/>
          </w:tcPr>
          <w:p w14:paraId="059F4DB8" w14:textId="5266E55B" w:rsidR="0026425F" w:rsidRDefault="0026425F" w:rsidP="0026425F">
            <w:pPr>
              <w:pStyle w:val="34fffa"/>
              <w:ind w:firstLine="0"/>
            </w:pPr>
            <w:r>
              <w:t>5</w:t>
            </w:r>
          </w:p>
        </w:tc>
        <w:tc>
          <w:tcPr>
            <w:tcW w:w="3729" w:type="dxa"/>
            <w:vAlign w:val="center"/>
          </w:tcPr>
          <w:p w14:paraId="4B754996" w14:textId="5079ACC6" w:rsidR="0026425F" w:rsidRDefault="0026425F" w:rsidP="0026425F">
            <w:pPr>
              <w:pStyle w:val="34fffa"/>
              <w:ind w:firstLine="0"/>
            </w:pPr>
            <w:r>
              <w:t xml:space="preserve">Шкаф АСУ </w:t>
            </w:r>
            <w:proofErr w:type="spellStart"/>
            <w:r>
              <w:t>Зд</w:t>
            </w:r>
            <w:proofErr w:type="spellEnd"/>
            <w:r>
              <w:t xml:space="preserve"> (теплообменники)</w:t>
            </w:r>
          </w:p>
        </w:tc>
        <w:tc>
          <w:tcPr>
            <w:tcW w:w="984" w:type="dxa"/>
            <w:vAlign w:val="center"/>
          </w:tcPr>
          <w:p w14:paraId="007F7948" w14:textId="213AB01A" w:rsidR="0026425F" w:rsidRDefault="0026425F" w:rsidP="0026425F">
            <w:pPr>
              <w:pStyle w:val="34fffa"/>
              <w:ind w:firstLine="0"/>
              <w:jc w:val="center"/>
            </w:pPr>
            <w:r>
              <w:t>шт.</w:t>
            </w:r>
          </w:p>
        </w:tc>
        <w:tc>
          <w:tcPr>
            <w:tcW w:w="725" w:type="dxa"/>
            <w:vAlign w:val="center"/>
          </w:tcPr>
          <w:p w14:paraId="751CD345" w14:textId="4D0B6278" w:rsidR="0026425F" w:rsidRDefault="0026425F" w:rsidP="0026425F">
            <w:pPr>
              <w:pStyle w:val="34fffa"/>
              <w:ind w:firstLine="0"/>
            </w:pPr>
            <w:r>
              <w:t>1</w:t>
            </w:r>
          </w:p>
        </w:tc>
        <w:tc>
          <w:tcPr>
            <w:tcW w:w="1980" w:type="dxa"/>
            <w:vAlign w:val="center"/>
          </w:tcPr>
          <w:p w14:paraId="355C7422" w14:textId="0CBCE17C" w:rsidR="0026425F" w:rsidRDefault="0026425F" w:rsidP="0026425F">
            <w:pPr>
              <w:pStyle w:val="34fffa"/>
              <w:ind w:firstLine="0"/>
            </w:pPr>
            <w:r>
              <w:t>15 085 101,82</w:t>
            </w:r>
          </w:p>
        </w:tc>
        <w:tc>
          <w:tcPr>
            <w:tcW w:w="1698" w:type="dxa"/>
            <w:vAlign w:val="center"/>
          </w:tcPr>
          <w:p w14:paraId="36DFFFF0" w14:textId="24F632F0" w:rsidR="0026425F" w:rsidRDefault="0026425F" w:rsidP="0026425F">
            <w:pPr>
              <w:pStyle w:val="34fffa"/>
              <w:ind w:firstLine="0"/>
            </w:pPr>
            <w:r>
              <w:t>15 085 101,82</w:t>
            </w:r>
          </w:p>
        </w:tc>
      </w:tr>
      <w:tr w:rsidR="0026425F" w14:paraId="6C08BE4C" w14:textId="77777777" w:rsidTr="0026425F">
        <w:tc>
          <w:tcPr>
            <w:tcW w:w="802" w:type="dxa"/>
            <w:vAlign w:val="center"/>
          </w:tcPr>
          <w:p w14:paraId="71BF8901" w14:textId="140CEF57" w:rsidR="0026425F" w:rsidRDefault="0026425F" w:rsidP="0026425F">
            <w:pPr>
              <w:pStyle w:val="34fffa"/>
              <w:ind w:firstLine="0"/>
            </w:pPr>
            <w:r>
              <w:t>6</w:t>
            </w:r>
          </w:p>
        </w:tc>
        <w:tc>
          <w:tcPr>
            <w:tcW w:w="3729" w:type="dxa"/>
            <w:vAlign w:val="center"/>
          </w:tcPr>
          <w:p w14:paraId="5BF7D47C" w14:textId="4F46A164" w:rsidR="0026425F" w:rsidRDefault="0026425F" w:rsidP="0026425F">
            <w:pPr>
              <w:pStyle w:val="34fffa"/>
              <w:ind w:firstLine="0"/>
            </w:pPr>
            <w:r>
              <w:t>Шкаф АСУ ТП НАБ</w:t>
            </w:r>
          </w:p>
        </w:tc>
        <w:tc>
          <w:tcPr>
            <w:tcW w:w="984" w:type="dxa"/>
            <w:vAlign w:val="center"/>
          </w:tcPr>
          <w:p w14:paraId="7DE10844" w14:textId="16CFBB1C" w:rsidR="0026425F" w:rsidRDefault="0026425F" w:rsidP="0026425F">
            <w:pPr>
              <w:pStyle w:val="34fffa"/>
              <w:ind w:firstLine="0"/>
              <w:jc w:val="center"/>
            </w:pPr>
            <w:r>
              <w:t>шт.</w:t>
            </w:r>
          </w:p>
        </w:tc>
        <w:tc>
          <w:tcPr>
            <w:tcW w:w="725" w:type="dxa"/>
            <w:vAlign w:val="center"/>
          </w:tcPr>
          <w:p w14:paraId="110FCF51" w14:textId="48CD726E" w:rsidR="0026425F" w:rsidRDefault="0026425F" w:rsidP="0026425F">
            <w:pPr>
              <w:pStyle w:val="34fffa"/>
              <w:ind w:firstLine="0"/>
            </w:pPr>
            <w:r>
              <w:t>1</w:t>
            </w:r>
          </w:p>
        </w:tc>
        <w:tc>
          <w:tcPr>
            <w:tcW w:w="1980" w:type="dxa"/>
            <w:vAlign w:val="center"/>
          </w:tcPr>
          <w:p w14:paraId="3D0708DF" w14:textId="6A5E6572" w:rsidR="0026425F" w:rsidRDefault="0026425F" w:rsidP="0026425F">
            <w:pPr>
              <w:pStyle w:val="34fffa"/>
              <w:ind w:firstLine="0"/>
            </w:pPr>
            <w:r>
              <w:t>7 722 740,49</w:t>
            </w:r>
          </w:p>
        </w:tc>
        <w:tc>
          <w:tcPr>
            <w:tcW w:w="1698" w:type="dxa"/>
            <w:vAlign w:val="center"/>
          </w:tcPr>
          <w:p w14:paraId="51EC29B4" w14:textId="3D2AB915" w:rsidR="0026425F" w:rsidRDefault="0026425F" w:rsidP="0026425F">
            <w:pPr>
              <w:pStyle w:val="34fffa"/>
              <w:ind w:firstLine="0"/>
            </w:pPr>
            <w:r>
              <w:t>7 722 740,49</w:t>
            </w:r>
          </w:p>
        </w:tc>
      </w:tr>
      <w:tr w:rsidR="0026425F" w14:paraId="005D78ED" w14:textId="77777777" w:rsidTr="0026425F">
        <w:tc>
          <w:tcPr>
            <w:tcW w:w="802" w:type="dxa"/>
            <w:vAlign w:val="center"/>
          </w:tcPr>
          <w:p w14:paraId="267956A2" w14:textId="2B0B23D6" w:rsidR="0026425F" w:rsidRDefault="0026425F" w:rsidP="0026425F">
            <w:pPr>
              <w:pStyle w:val="34fffa"/>
              <w:ind w:firstLine="0"/>
            </w:pPr>
            <w:r>
              <w:t>7</w:t>
            </w:r>
          </w:p>
        </w:tc>
        <w:tc>
          <w:tcPr>
            <w:tcW w:w="3729" w:type="dxa"/>
            <w:vAlign w:val="center"/>
          </w:tcPr>
          <w:p w14:paraId="17FD436B" w14:textId="656A8DF9" w:rsidR="0026425F" w:rsidRDefault="0026425F" w:rsidP="0026425F">
            <w:pPr>
              <w:pStyle w:val="34fffa"/>
              <w:ind w:firstLine="0"/>
            </w:pPr>
            <w:r>
              <w:t>Шкаф АСУ ГРП-1</w:t>
            </w:r>
          </w:p>
        </w:tc>
        <w:tc>
          <w:tcPr>
            <w:tcW w:w="984" w:type="dxa"/>
            <w:vAlign w:val="center"/>
          </w:tcPr>
          <w:p w14:paraId="099D02A6" w14:textId="711D74ED" w:rsidR="0026425F" w:rsidRDefault="0026425F" w:rsidP="0026425F">
            <w:pPr>
              <w:pStyle w:val="34fffa"/>
              <w:ind w:firstLine="0"/>
              <w:jc w:val="center"/>
            </w:pPr>
            <w:r>
              <w:t>шт.</w:t>
            </w:r>
          </w:p>
        </w:tc>
        <w:tc>
          <w:tcPr>
            <w:tcW w:w="725" w:type="dxa"/>
            <w:vAlign w:val="center"/>
          </w:tcPr>
          <w:p w14:paraId="2380C840" w14:textId="0CABC1D4" w:rsidR="0026425F" w:rsidRDefault="0026425F" w:rsidP="0026425F">
            <w:pPr>
              <w:pStyle w:val="34fffa"/>
              <w:ind w:firstLine="0"/>
            </w:pPr>
            <w:r>
              <w:t>1</w:t>
            </w:r>
          </w:p>
        </w:tc>
        <w:tc>
          <w:tcPr>
            <w:tcW w:w="1980" w:type="dxa"/>
            <w:vAlign w:val="center"/>
          </w:tcPr>
          <w:p w14:paraId="677B5340" w14:textId="7A20E11D" w:rsidR="0026425F" w:rsidRDefault="0026425F" w:rsidP="0026425F">
            <w:pPr>
              <w:pStyle w:val="34fffa"/>
              <w:ind w:firstLine="0"/>
            </w:pPr>
            <w:r>
              <w:t>4 488 422,11</w:t>
            </w:r>
          </w:p>
        </w:tc>
        <w:tc>
          <w:tcPr>
            <w:tcW w:w="1698" w:type="dxa"/>
            <w:vAlign w:val="center"/>
          </w:tcPr>
          <w:p w14:paraId="013599E4" w14:textId="4A25A2F1" w:rsidR="0026425F" w:rsidRDefault="0026425F" w:rsidP="0026425F">
            <w:pPr>
              <w:pStyle w:val="34fffa"/>
              <w:ind w:firstLine="0"/>
            </w:pPr>
            <w:r>
              <w:t>4 488 422,11</w:t>
            </w:r>
          </w:p>
        </w:tc>
      </w:tr>
      <w:tr w:rsidR="0026425F" w14:paraId="5704F9BF" w14:textId="77777777" w:rsidTr="0026425F">
        <w:tc>
          <w:tcPr>
            <w:tcW w:w="802" w:type="dxa"/>
            <w:vAlign w:val="center"/>
          </w:tcPr>
          <w:p w14:paraId="1CF4DF50" w14:textId="20E8E58C" w:rsidR="0026425F" w:rsidRDefault="0026425F" w:rsidP="0026425F">
            <w:pPr>
              <w:pStyle w:val="34fffa"/>
              <w:ind w:firstLine="0"/>
            </w:pPr>
            <w:r>
              <w:t>8</w:t>
            </w:r>
          </w:p>
        </w:tc>
        <w:tc>
          <w:tcPr>
            <w:tcW w:w="3729" w:type="dxa"/>
            <w:vAlign w:val="center"/>
          </w:tcPr>
          <w:p w14:paraId="7927BC69" w14:textId="21BAF837" w:rsidR="0026425F" w:rsidRDefault="0026425F" w:rsidP="0026425F">
            <w:pPr>
              <w:pStyle w:val="34fffa"/>
              <w:ind w:firstLine="0"/>
            </w:pPr>
            <w:r>
              <w:t>Шкаф АСУ ГРП-2</w:t>
            </w:r>
          </w:p>
        </w:tc>
        <w:tc>
          <w:tcPr>
            <w:tcW w:w="984" w:type="dxa"/>
            <w:vAlign w:val="center"/>
          </w:tcPr>
          <w:p w14:paraId="74179D24" w14:textId="1AEBB91A" w:rsidR="0026425F" w:rsidRDefault="0026425F" w:rsidP="0026425F">
            <w:pPr>
              <w:pStyle w:val="34fffa"/>
              <w:ind w:firstLine="0"/>
              <w:jc w:val="center"/>
            </w:pPr>
            <w:r>
              <w:t>шт.</w:t>
            </w:r>
          </w:p>
        </w:tc>
        <w:tc>
          <w:tcPr>
            <w:tcW w:w="725" w:type="dxa"/>
            <w:vAlign w:val="center"/>
          </w:tcPr>
          <w:p w14:paraId="6ED4464A" w14:textId="343789A7" w:rsidR="0026425F" w:rsidRDefault="0026425F" w:rsidP="0026425F">
            <w:pPr>
              <w:pStyle w:val="34fffa"/>
              <w:ind w:firstLine="0"/>
            </w:pPr>
            <w:r>
              <w:t>1</w:t>
            </w:r>
          </w:p>
        </w:tc>
        <w:tc>
          <w:tcPr>
            <w:tcW w:w="1980" w:type="dxa"/>
            <w:vAlign w:val="center"/>
          </w:tcPr>
          <w:p w14:paraId="48F45D6C" w14:textId="0A5FFD69" w:rsidR="0026425F" w:rsidRDefault="0026425F" w:rsidP="0026425F">
            <w:pPr>
              <w:pStyle w:val="34fffa"/>
              <w:ind w:firstLine="0"/>
            </w:pPr>
            <w:r>
              <w:t>5 487 576,07</w:t>
            </w:r>
          </w:p>
        </w:tc>
        <w:tc>
          <w:tcPr>
            <w:tcW w:w="1698" w:type="dxa"/>
            <w:vAlign w:val="center"/>
          </w:tcPr>
          <w:p w14:paraId="61B0CF13" w14:textId="18178C6B" w:rsidR="0026425F" w:rsidRDefault="0026425F" w:rsidP="0026425F">
            <w:pPr>
              <w:pStyle w:val="34fffa"/>
              <w:ind w:firstLine="0"/>
            </w:pPr>
            <w:r>
              <w:t>5 487 576,07</w:t>
            </w:r>
          </w:p>
        </w:tc>
      </w:tr>
      <w:tr w:rsidR="0026425F" w14:paraId="1698E269" w14:textId="77777777" w:rsidTr="0026425F">
        <w:tc>
          <w:tcPr>
            <w:tcW w:w="802" w:type="dxa"/>
            <w:vAlign w:val="center"/>
          </w:tcPr>
          <w:p w14:paraId="74EDF92A" w14:textId="5A72A48F" w:rsidR="0026425F" w:rsidRDefault="0026425F" w:rsidP="0026425F">
            <w:pPr>
              <w:pStyle w:val="34fffa"/>
              <w:ind w:firstLine="0"/>
            </w:pPr>
            <w:r>
              <w:t>9</w:t>
            </w:r>
          </w:p>
        </w:tc>
        <w:tc>
          <w:tcPr>
            <w:tcW w:w="3729" w:type="dxa"/>
            <w:vAlign w:val="center"/>
          </w:tcPr>
          <w:p w14:paraId="687CA5DC" w14:textId="7B1FEAEC" w:rsidR="0026425F" w:rsidRDefault="0026425F" w:rsidP="0026425F">
            <w:pPr>
              <w:pStyle w:val="34fffa"/>
              <w:ind w:firstLine="0"/>
            </w:pPr>
            <w:r>
              <w:t>Пуско-наладочные работы</w:t>
            </w:r>
          </w:p>
        </w:tc>
        <w:tc>
          <w:tcPr>
            <w:tcW w:w="984" w:type="dxa"/>
            <w:vAlign w:val="center"/>
          </w:tcPr>
          <w:p w14:paraId="7443F055" w14:textId="7861CE63" w:rsidR="0026425F" w:rsidRDefault="0026425F" w:rsidP="0026425F">
            <w:pPr>
              <w:pStyle w:val="34fffa"/>
              <w:ind w:firstLine="0"/>
              <w:jc w:val="center"/>
            </w:pPr>
            <w:proofErr w:type="spellStart"/>
            <w:r>
              <w:t>компл</w:t>
            </w:r>
            <w:proofErr w:type="spellEnd"/>
            <w:r>
              <w:t>.</w:t>
            </w:r>
          </w:p>
        </w:tc>
        <w:tc>
          <w:tcPr>
            <w:tcW w:w="725" w:type="dxa"/>
            <w:vAlign w:val="center"/>
          </w:tcPr>
          <w:p w14:paraId="7A320A27" w14:textId="51A8A8E1" w:rsidR="0026425F" w:rsidRDefault="0026425F" w:rsidP="0026425F">
            <w:pPr>
              <w:pStyle w:val="34fffa"/>
              <w:ind w:firstLine="0"/>
            </w:pPr>
            <w:r>
              <w:t>1</w:t>
            </w:r>
          </w:p>
        </w:tc>
        <w:tc>
          <w:tcPr>
            <w:tcW w:w="1980" w:type="dxa"/>
            <w:vAlign w:val="center"/>
          </w:tcPr>
          <w:p w14:paraId="6D67F5EC" w14:textId="74642E8F" w:rsidR="0026425F" w:rsidRDefault="0026425F" w:rsidP="0026425F">
            <w:pPr>
              <w:pStyle w:val="34fffa"/>
              <w:ind w:firstLine="0"/>
            </w:pPr>
            <w:r>
              <w:t>38 100 516,00</w:t>
            </w:r>
          </w:p>
        </w:tc>
        <w:tc>
          <w:tcPr>
            <w:tcW w:w="1698" w:type="dxa"/>
            <w:vAlign w:val="center"/>
          </w:tcPr>
          <w:p w14:paraId="4852411D" w14:textId="7FEEF54C" w:rsidR="0026425F" w:rsidRDefault="0026425F" w:rsidP="0026425F">
            <w:pPr>
              <w:pStyle w:val="34fffa"/>
              <w:ind w:firstLine="0"/>
            </w:pPr>
            <w:r>
              <w:t>38 100 516,00</w:t>
            </w:r>
          </w:p>
        </w:tc>
      </w:tr>
      <w:tr w:rsidR="0026425F" w14:paraId="5A8990FF" w14:textId="77777777" w:rsidTr="0026425F">
        <w:tc>
          <w:tcPr>
            <w:tcW w:w="802" w:type="dxa"/>
            <w:vAlign w:val="center"/>
          </w:tcPr>
          <w:p w14:paraId="023286B4" w14:textId="0D4551DC" w:rsidR="0026425F" w:rsidRDefault="0026425F" w:rsidP="0026425F">
            <w:pPr>
              <w:pStyle w:val="34fffa"/>
              <w:ind w:firstLine="0"/>
            </w:pPr>
            <w:r>
              <w:t>10</w:t>
            </w:r>
          </w:p>
        </w:tc>
        <w:tc>
          <w:tcPr>
            <w:tcW w:w="3729" w:type="dxa"/>
            <w:vAlign w:val="center"/>
          </w:tcPr>
          <w:p w14:paraId="67664F7A" w14:textId="3762121B" w:rsidR="0026425F" w:rsidRDefault="0026425F" w:rsidP="0026425F">
            <w:pPr>
              <w:pStyle w:val="34fffa"/>
              <w:ind w:firstLine="0"/>
            </w:pPr>
            <w:r>
              <w:t>Разработка прикладного ПО</w:t>
            </w:r>
          </w:p>
        </w:tc>
        <w:tc>
          <w:tcPr>
            <w:tcW w:w="984" w:type="dxa"/>
            <w:vAlign w:val="center"/>
          </w:tcPr>
          <w:p w14:paraId="3E1B02CD" w14:textId="40DC4425" w:rsidR="0026425F" w:rsidRDefault="0026425F" w:rsidP="0026425F">
            <w:pPr>
              <w:pStyle w:val="34fffa"/>
              <w:ind w:firstLine="0"/>
              <w:jc w:val="center"/>
            </w:pPr>
            <w:proofErr w:type="spellStart"/>
            <w:r>
              <w:t>компл</w:t>
            </w:r>
            <w:proofErr w:type="spellEnd"/>
            <w:r>
              <w:t>.</w:t>
            </w:r>
          </w:p>
        </w:tc>
        <w:tc>
          <w:tcPr>
            <w:tcW w:w="725" w:type="dxa"/>
            <w:vAlign w:val="center"/>
          </w:tcPr>
          <w:p w14:paraId="155C0416" w14:textId="4E639814" w:rsidR="0026425F" w:rsidRDefault="0026425F" w:rsidP="0026425F">
            <w:pPr>
              <w:pStyle w:val="34fffa"/>
              <w:ind w:firstLine="0"/>
            </w:pPr>
            <w:r>
              <w:t>1</w:t>
            </w:r>
          </w:p>
        </w:tc>
        <w:tc>
          <w:tcPr>
            <w:tcW w:w="1980" w:type="dxa"/>
            <w:vAlign w:val="center"/>
          </w:tcPr>
          <w:p w14:paraId="2D474B6A" w14:textId="3B6D3606" w:rsidR="0026425F" w:rsidRDefault="0026425F" w:rsidP="0026425F">
            <w:pPr>
              <w:pStyle w:val="34fffa"/>
              <w:ind w:firstLine="0"/>
            </w:pPr>
            <w:r>
              <w:t>28 080 000,00</w:t>
            </w:r>
          </w:p>
        </w:tc>
        <w:tc>
          <w:tcPr>
            <w:tcW w:w="1698" w:type="dxa"/>
            <w:vAlign w:val="center"/>
          </w:tcPr>
          <w:p w14:paraId="2324EC4A" w14:textId="723498F9" w:rsidR="0026425F" w:rsidRDefault="0026425F" w:rsidP="0026425F">
            <w:pPr>
              <w:pStyle w:val="34fffa"/>
              <w:ind w:firstLine="0"/>
            </w:pPr>
            <w:r>
              <w:t>28 080 000,00</w:t>
            </w:r>
          </w:p>
        </w:tc>
      </w:tr>
      <w:tr w:rsidR="0026425F" w14:paraId="32A6EBED" w14:textId="77777777" w:rsidTr="0026425F">
        <w:tc>
          <w:tcPr>
            <w:tcW w:w="802" w:type="dxa"/>
            <w:vAlign w:val="center"/>
          </w:tcPr>
          <w:p w14:paraId="6A8C76BA" w14:textId="66DD7F4B" w:rsidR="0026425F" w:rsidRDefault="0026425F" w:rsidP="0026425F">
            <w:pPr>
              <w:pStyle w:val="34fffa"/>
              <w:ind w:firstLine="0"/>
            </w:pPr>
            <w:r>
              <w:t>11</w:t>
            </w:r>
          </w:p>
        </w:tc>
        <w:tc>
          <w:tcPr>
            <w:tcW w:w="3729" w:type="dxa"/>
            <w:vAlign w:val="center"/>
          </w:tcPr>
          <w:p w14:paraId="29B3B396" w14:textId="5A693D61" w:rsidR="0026425F" w:rsidRDefault="0026425F" w:rsidP="0026425F">
            <w:pPr>
              <w:pStyle w:val="34fffa"/>
              <w:ind w:firstLine="0"/>
            </w:pPr>
            <w:r>
              <w:t>АРМ оператора</w:t>
            </w:r>
          </w:p>
        </w:tc>
        <w:tc>
          <w:tcPr>
            <w:tcW w:w="984" w:type="dxa"/>
            <w:vAlign w:val="center"/>
          </w:tcPr>
          <w:p w14:paraId="26617A35" w14:textId="3AD99956" w:rsidR="0026425F" w:rsidRDefault="0026425F" w:rsidP="0026425F">
            <w:pPr>
              <w:pStyle w:val="34fffa"/>
              <w:ind w:firstLine="0"/>
              <w:jc w:val="center"/>
            </w:pPr>
            <w:r>
              <w:t>шт.</w:t>
            </w:r>
          </w:p>
        </w:tc>
        <w:tc>
          <w:tcPr>
            <w:tcW w:w="725" w:type="dxa"/>
            <w:vAlign w:val="center"/>
          </w:tcPr>
          <w:p w14:paraId="02AD753B" w14:textId="5DCE1706" w:rsidR="0026425F" w:rsidRDefault="0026425F" w:rsidP="0026425F">
            <w:pPr>
              <w:pStyle w:val="34fffa"/>
              <w:ind w:firstLine="0"/>
            </w:pPr>
            <w:r>
              <w:t>7</w:t>
            </w:r>
          </w:p>
        </w:tc>
        <w:tc>
          <w:tcPr>
            <w:tcW w:w="1980" w:type="dxa"/>
            <w:vAlign w:val="center"/>
          </w:tcPr>
          <w:p w14:paraId="049A04F8" w14:textId="0D99D273" w:rsidR="0026425F" w:rsidRDefault="0026425F" w:rsidP="0026425F">
            <w:pPr>
              <w:pStyle w:val="34fffa"/>
              <w:ind w:firstLine="0"/>
            </w:pPr>
            <w:r>
              <w:t>447 582,43</w:t>
            </w:r>
          </w:p>
        </w:tc>
        <w:tc>
          <w:tcPr>
            <w:tcW w:w="1698" w:type="dxa"/>
            <w:vAlign w:val="center"/>
          </w:tcPr>
          <w:p w14:paraId="23BD5D09" w14:textId="480098E5" w:rsidR="0026425F" w:rsidRDefault="0026425F" w:rsidP="0026425F">
            <w:pPr>
              <w:pStyle w:val="34fffa"/>
              <w:ind w:firstLine="0"/>
            </w:pPr>
            <w:r>
              <w:t>3 133 076,99</w:t>
            </w:r>
          </w:p>
        </w:tc>
      </w:tr>
      <w:tr w:rsidR="0026425F" w14:paraId="3E359850" w14:textId="77777777" w:rsidTr="0026425F">
        <w:tc>
          <w:tcPr>
            <w:tcW w:w="802" w:type="dxa"/>
            <w:vAlign w:val="center"/>
          </w:tcPr>
          <w:p w14:paraId="48B5ABC7" w14:textId="59F66341" w:rsidR="0026425F" w:rsidRDefault="0026425F" w:rsidP="0026425F">
            <w:pPr>
              <w:pStyle w:val="34fffa"/>
              <w:ind w:firstLine="0"/>
            </w:pPr>
            <w:r>
              <w:t>12</w:t>
            </w:r>
          </w:p>
        </w:tc>
        <w:tc>
          <w:tcPr>
            <w:tcW w:w="3729" w:type="dxa"/>
            <w:vAlign w:val="center"/>
          </w:tcPr>
          <w:p w14:paraId="7C8BD279" w14:textId="5C4A9B30" w:rsidR="0026425F" w:rsidRDefault="0026425F" w:rsidP="0026425F">
            <w:pPr>
              <w:pStyle w:val="34fffa"/>
              <w:ind w:firstLine="0"/>
            </w:pPr>
            <w:r>
              <w:t>Комплект ПО «КРУГ-2000»</w:t>
            </w:r>
          </w:p>
        </w:tc>
        <w:tc>
          <w:tcPr>
            <w:tcW w:w="984" w:type="dxa"/>
            <w:vAlign w:val="center"/>
          </w:tcPr>
          <w:p w14:paraId="43E1ADDB" w14:textId="1ED85B5E" w:rsidR="0026425F" w:rsidRDefault="0026425F" w:rsidP="0026425F">
            <w:pPr>
              <w:pStyle w:val="34fffa"/>
              <w:ind w:firstLine="0"/>
              <w:jc w:val="center"/>
            </w:pPr>
            <w:proofErr w:type="spellStart"/>
            <w:r>
              <w:t>компл</w:t>
            </w:r>
            <w:proofErr w:type="spellEnd"/>
            <w:r>
              <w:t>.</w:t>
            </w:r>
          </w:p>
        </w:tc>
        <w:tc>
          <w:tcPr>
            <w:tcW w:w="725" w:type="dxa"/>
            <w:vAlign w:val="center"/>
          </w:tcPr>
          <w:p w14:paraId="1A416D9D" w14:textId="46562043" w:rsidR="0026425F" w:rsidRDefault="0026425F" w:rsidP="0026425F">
            <w:pPr>
              <w:pStyle w:val="34fffa"/>
              <w:ind w:firstLine="0"/>
            </w:pPr>
            <w:r>
              <w:t>1</w:t>
            </w:r>
          </w:p>
        </w:tc>
        <w:tc>
          <w:tcPr>
            <w:tcW w:w="1980" w:type="dxa"/>
            <w:vAlign w:val="center"/>
          </w:tcPr>
          <w:p w14:paraId="43D77723" w14:textId="5118319B" w:rsidR="0026425F" w:rsidRDefault="0026425F" w:rsidP="0026425F">
            <w:pPr>
              <w:pStyle w:val="34fffa"/>
              <w:ind w:firstLine="0"/>
            </w:pPr>
            <w:r>
              <w:t>2 045 800,00</w:t>
            </w:r>
          </w:p>
        </w:tc>
        <w:tc>
          <w:tcPr>
            <w:tcW w:w="1698" w:type="dxa"/>
            <w:vAlign w:val="center"/>
          </w:tcPr>
          <w:p w14:paraId="3C02459E" w14:textId="47D24C21" w:rsidR="0026425F" w:rsidRDefault="0026425F" w:rsidP="0026425F">
            <w:pPr>
              <w:pStyle w:val="34fffa"/>
              <w:ind w:firstLine="0"/>
            </w:pPr>
            <w:r>
              <w:t>2 045 800,00</w:t>
            </w:r>
          </w:p>
        </w:tc>
      </w:tr>
      <w:tr w:rsidR="0026425F" w14:paraId="302C7A89" w14:textId="77777777" w:rsidTr="0026425F">
        <w:tc>
          <w:tcPr>
            <w:tcW w:w="802" w:type="dxa"/>
            <w:vAlign w:val="center"/>
          </w:tcPr>
          <w:p w14:paraId="29210DB4" w14:textId="69BF7490" w:rsidR="0026425F" w:rsidRDefault="0026425F" w:rsidP="0026425F">
            <w:pPr>
              <w:pStyle w:val="34fffa"/>
              <w:ind w:firstLine="0"/>
            </w:pPr>
            <w:r>
              <w:t>13</w:t>
            </w:r>
          </w:p>
        </w:tc>
        <w:tc>
          <w:tcPr>
            <w:tcW w:w="3729" w:type="dxa"/>
            <w:vAlign w:val="center"/>
          </w:tcPr>
          <w:p w14:paraId="741787A8" w14:textId="70E7ABB3" w:rsidR="0026425F" w:rsidRDefault="0026425F" w:rsidP="0026425F">
            <w:pPr>
              <w:pStyle w:val="34fffa"/>
              <w:ind w:firstLine="0"/>
            </w:pPr>
            <w:r>
              <w:t>ЗИП контроллера</w:t>
            </w:r>
          </w:p>
        </w:tc>
        <w:tc>
          <w:tcPr>
            <w:tcW w:w="984" w:type="dxa"/>
            <w:vAlign w:val="center"/>
          </w:tcPr>
          <w:p w14:paraId="5F16FAF1" w14:textId="2471254A" w:rsidR="0026425F" w:rsidRDefault="0026425F" w:rsidP="0026425F">
            <w:pPr>
              <w:pStyle w:val="34fffa"/>
              <w:ind w:firstLine="0"/>
              <w:jc w:val="center"/>
            </w:pPr>
            <w:proofErr w:type="spellStart"/>
            <w:r>
              <w:t>компл</w:t>
            </w:r>
            <w:proofErr w:type="spellEnd"/>
            <w:r>
              <w:t>.</w:t>
            </w:r>
          </w:p>
        </w:tc>
        <w:tc>
          <w:tcPr>
            <w:tcW w:w="725" w:type="dxa"/>
            <w:vAlign w:val="center"/>
          </w:tcPr>
          <w:p w14:paraId="16E52CF2" w14:textId="7120976F" w:rsidR="0026425F" w:rsidRDefault="0026425F" w:rsidP="0026425F">
            <w:pPr>
              <w:pStyle w:val="34fffa"/>
              <w:ind w:firstLine="0"/>
            </w:pPr>
            <w:r>
              <w:t>1</w:t>
            </w:r>
          </w:p>
        </w:tc>
        <w:tc>
          <w:tcPr>
            <w:tcW w:w="1980" w:type="dxa"/>
            <w:vAlign w:val="center"/>
          </w:tcPr>
          <w:p w14:paraId="0FA5D442" w14:textId="699EDCFC" w:rsidR="0026425F" w:rsidRDefault="0026425F" w:rsidP="0026425F">
            <w:pPr>
              <w:pStyle w:val="34fffa"/>
              <w:ind w:firstLine="0"/>
            </w:pPr>
            <w:r>
              <w:t>4 273 700,00</w:t>
            </w:r>
          </w:p>
        </w:tc>
        <w:tc>
          <w:tcPr>
            <w:tcW w:w="1698" w:type="dxa"/>
            <w:vAlign w:val="center"/>
          </w:tcPr>
          <w:p w14:paraId="67CCA03F" w14:textId="3C15B342" w:rsidR="0026425F" w:rsidRDefault="0026425F" w:rsidP="0026425F">
            <w:pPr>
              <w:pStyle w:val="34fffa"/>
              <w:ind w:firstLine="0"/>
            </w:pPr>
            <w:r>
              <w:t>4 273 700,00</w:t>
            </w:r>
          </w:p>
        </w:tc>
      </w:tr>
    </w:tbl>
    <w:p w14:paraId="1ADB788C" w14:textId="07CC6813" w:rsidR="000611C2" w:rsidRPr="00CF7CC8" w:rsidRDefault="0026425F" w:rsidP="0090156C">
      <w:pPr>
        <w:pStyle w:val="34fffa"/>
      </w:pPr>
      <w:r w:rsidRPr="0026425F">
        <w:t>Итого (без НДС): 142 881 485,59 руб.</w:t>
      </w:r>
    </w:p>
    <w:p w14:paraId="7321BBAD" w14:textId="77777777" w:rsidR="008804C5" w:rsidRPr="00BB426D" w:rsidRDefault="008804C5" w:rsidP="008804C5">
      <w:pPr>
        <w:pStyle w:val="3418"/>
      </w:pPr>
      <w:bookmarkStart w:id="1" w:name="_Toc397971534"/>
      <w:bookmarkStart w:id="2" w:name="_Toc398225599"/>
      <w:bookmarkEnd w:id="1"/>
      <w:bookmarkEnd w:id="2"/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134468" w:rsidRPr="005F1B2E" w14:paraId="51221CE8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7029BE87" w14:textId="77777777" w:rsidR="00134468" w:rsidRPr="00A86232" w:rsidRDefault="00134468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0C7F236D" w14:textId="77777777" w:rsidR="00134468" w:rsidRPr="005F1B2E" w:rsidRDefault="00134468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047ED31C" w14:textId="77777777" w:rsidR="00134468" w:rsidRPr="005F1B2E" w:rsidRDefault="00134468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107589BB" w14:textId="77777777" w:rsidR="00134468" w:rsidRPr="005F1B2E" w:rsidRDefault="00134468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08317306" w14:textId="77777777" w:rsidR="00134468" w:rsidRPr="005F1B2E" w:rsidRDefault="00134468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6C166779" w14:textId="77777777" w:rsidR="00134468" w:rsidRPr="005F1B2E" w:rsidRDefault="00134468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328C72F0" w14:textId="77777777" w:rsidR="00134468" w:rsidRPr="005F1B2E" w:rsidRDefault="00134468" w:rsidP="006877E2">
            <w:pPr>
              <w:pStyle w:val="34ff8"/>
            </w:pPr>
            <w:r w:rsidRPr="005F1B2E">
              <w:t>Дата</w:t>
            </w:r>
          </w:p>
        </w:tc>
      </w:tr>
      <w:tr w:rsidR="00134468" w:rsidRPr="005F1B2E" w14:paraId="1C25DED9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24BBC135" w14:textId="77777777" w:rsidR="00134468" w:rsidRPr="005F1B2E" w:rsidRDefault="00134468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51EFC853" w14:textId="77777777" w:rsidR="00134468" w:rsidRPr="005F1B2E" w:rsidRDefault="00134468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76E4E939" w14:textId="77777777" w:rsidR="00134468" w:rsidRPr="005F1B2E" w:rsidRDefault="00134468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46D41E14" w14:textId="77777777" w:rsidR="00134468" w:rsidRPr="005F1B2E" w:rsidRDefault="00134468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5292AE2C" w14:textId="77777777" w:rsidR="00134468" w:rsidRPr="005F1B2E" w:rsidRDefault="00134468" w:rsidP="006877E2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60309DB5" w14:textId="77777777" w:rsidR="00134468" w:rsidRPr="005F1B2E" w:rsidRDefault="00134468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441F0CC9" w14:textId="77777777" w:rsidR="00134468" w:rsidRPr="005F1B2E" w:rsidRDefault="00134468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763A414D" w14:textId="77777777" w:rsidR="00134468" w:rsidRPr="005F1B2E" w:rsidRDefault="00134468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33E80F59" w14:textId="77777777" w:rsidR="00134468" w:rsidRPr="005F1B2E" w:rsidRDefault="00134468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68A1A438" w14:textId="77777777" w:rsidR="00134468" w:rsidRPr="005F1B2E" w:rsidRDefault="00134468" w:rsidP="006877E2">
            <w:pPr>
              <w:pStyle w:val="34ff8"/>
            </w:pPr>
          </w:p>
        </w:tc>
      </w:tr>
      <w:tr w:rsidR="00134468" w14:paraId="287BBE44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73E2F0E3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4402E4C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D3D00F0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859BD2B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5BB0D7D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01396C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E04A2E1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2E93F85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936AA7C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137105E" w14:textId="77777777" w:rsidR="00134468" w:rsidRDefault="00134468" w:rsidP="00CD27E1">
            <w:pPr>
              <w:pStyle w:val="34ff6"/>
            </w:pPr>
          </w:p>
        </w:tc>
      </w:tr>
      <w:tr w:rsidR="00134468" w14:paraId="51333A4D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2E3F018F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22B9009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C416EE1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5477DC4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2B07B60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7A1466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16D7715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F7E1500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2F89FEE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71C3BE9" w14:textId="77777777" w:rsidR="00134468" w:rsidRDefault="00134468" w:rsidP="00CD27E1">
            <w:pPr>
              <w:pStyle w:val="34ff6"/>
            </w:pPr>
          </w:p>
        </w:tc>
      </w:tr>
      <w:tr w:rsidR="00134468" w14:paraId="57860D11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355081F3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C962948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7BA9F79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D84C996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A365728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BA874C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BE572C9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714C61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18C0A65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4778068" w14:textId="77777777" w:rsidR="00134468" w:rsidRDefault="00134468" w:rsidP="00CD27E1">
            <w:pPr>
              <w:pStyle w:val="34ff6"/>
            </w:pPr>
          </w:p>
        </w:tc>
      </w:tr>
      <w:tr w:rsidR="00134468" w14:paraId="3E5A47E4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4CB0259C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C9FA2BF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3334165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0608885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2624570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0E9B7A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E6F5D3A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5865F7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74CA426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242238B" w14:textId="77777777" w:rsidR="00134468" w:rsidRDefault="00134468" w:rsidP="00CD27E1">
            <w:pPr>
              <w:pStyle w:val="34ff6"/>
            </w:pPr>
          </w:p>
        </w:tc>
      </w:tr>
      <w:tr w:rsidR="00134468" w14:paraId="429A726A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2884B8BE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6B02360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E49BEE4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E2D0053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F7265A3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2B21739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531CD08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939841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344C21E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FD7BDD4" w14:textId="77777777" w:rsidR="00134468" w:rsidRDefault="00134468" w:rsidP="00CD27E1">
            <w:pPr>
              <w:pStyle w:val="34ff6"/>
            </w:pPr>
          </w:p>
        </w:tc>
      </w:tr>
      <w:tr w:rsidR="00134468" w14:paraId="43810EBD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3A2424D9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7A67898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86D17F0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C3C3F49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E5498FA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E7D9745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32113FF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70906FC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05DDA60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B8F4CC5" w14:textId="77777777" w:rsidR="00134468" w:rsidRDefault="00134468" w:rsidP="00CD27E1">
            <w:pPr>
              <w:pStyle w:val="34ff6"/>
            </w:pPr>
          </w:p>
        </w:tc>
      </w:tr>
      <w:tr w:rsidR="00134468" w14:paraId="40E12E3E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491F3529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D475131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402A2D6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42DC402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AC55984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0080028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DFAEB41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E1FE599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8B7CEE8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E89A08E" w14:textId="77777777" w:rsidR="00134468" w:rsidRDefault="00134468" w:rsidP="00CD27E1">
            <w:pPr>
              <w:pStyle w:val="34ff6"/>
            </w:pPr>
          </w:p>
        </w:tc>
      </w:tr>
      <w:tr w:rsidR="00134468" w14:paraId="12063DE3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19B7E561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EE78072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23776D2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4D63539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8C4AADE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BDBD459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B6E4208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FE815BB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5968531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A8095F8" w14:textId="77777777" w:rsidR="00134468" w:rsidRDefault="00134468" w:rsidP="00CD27E1">
            <w:pPr>
              <w:pStyle w:val="34ff6"/>
            </w:pPr>
          </w:p>
        </w:tc>
      </w:tr>
      <w:tr w:rsidR="00134468" w14:paraId="29974074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1480EB6F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0D4BD1E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C67FFC9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CCCC4B1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6A2B21D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A97C719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BBDC547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A45FB4D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C68FE4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18AEC47" w14:textId="77777777" w:rsidR="00134468" w:rsidRDefault="00134468" w:rsidP="00CD27E1">
            <w:pPr>
              <w:pStyle w:val="34ff6"/>
            </w:pPr>
          </w:p>
        </w:tc>
      </w:tr>
      <w:tr w:rsidR="00134468" w14:paraId="48B22AF5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2A9061C2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0030B20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FCE6E38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D671888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7251E4A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607EF4C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9741E89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6C44523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29D219D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11F4BF8" w14:textId="77777777" w:rsidR="00134468" w:rsidRDefault="00134468" w:rsidP="00CD27E1">
            <w:pPr>
              <w:pStyle w:val="34ff6"/>
            </w:pPr>
          </w:p>
        </w:tc>
      </w:tr>
      <w:tr w:rsidR="00134468" w14:paraId="62E8DD71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7626C5E1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8823084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58C0175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720C69D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F703819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F24E05C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4C01BFD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8FE8869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7C3F344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35870B7" w14:textId="77777777" w:rsidR="00134468" w:rsidRDefault="00134468" w:rsidP="00CD27E1">
            <w:pPr>
              <w:pStyle w:val="34ff6"/>
            </w:pPr>
          </w:p>
        </w:tc>
      </w:tr>
      <w:tr w:rsidR="00134468" w14:paraId="07B4EDDF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1A842466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A75298E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BC817E2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6491723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D0971FB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6682F9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DBB6DA9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A6AD91E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0181CE1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818BA6F" w14:textId="77777777" w:rsidR="00134468" w:rsidRDefault="00134468" w:rsidP="00CD27E1">
            <w:pPr>
              <w:pStyle w:val="34ff6"/>
            </w:pPr>
          </w:p>
        </w:tc>
      </w:tr>
      <w:tr w:rsidR="00134468" w14:paraId="77FCB5AD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43164AAB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93B66F9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6EA4B08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54D2CF3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CC24536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3E607C7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AC52AFE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90F39FA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82FEE49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1D51E6A" w14:textId="77777777" w:rsidR="00134468" w:rsidRDefault="00134468" w:rsidP="00CD27E1">
            <w:pPr>
              <w:pStyle w:val="34ff6"/>
            </w:pPr>
          </w:p>
        </w:tc>
      </w:tr>
      <w:tr w:rsidR="00134468" w14:paraId="42AC698D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34D2A0A4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F69718C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B35C3A7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89FB58F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2050B42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8DDAC9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B0F3BDE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788E63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5FB4487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380E3B5" w14:textId="77777777" w:rsidR="00134468" w:rsidRDefault="00134468" w:rsidP="00CD27E1">
            <w:pPr>
              <w:pStyle w:val="34ff6"/>
            </w:pPr>
          </w:p>
        </w:tc>
      </w:tr>
      <w:tr w:rsidR="00134468" w14:paraId="4B7A1837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6B5A150B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9E64A7E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2C4BB96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05D2E0E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1BC8A48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11B2AA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6FFFAAD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5408D4C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8797D44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7C77FAE" w14:textId="77777777" w:rsidR="00134468" w:rsidRDefault="00134468" w:rsidP="00CD27E1">
            <w:pPr>
              <w:pStyle w:val="34ff6"/>
            </w:pPr>
          </w:p>
        </w:tc>
      </w:tr>
      <w:tr w:rsidR="00134468" w14:paraId="00166EB9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25FFE64D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532D629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A4ED9F4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E0C5787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A86D9D7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5FFA6D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71701F6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8B31674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971430B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25F435" w14:textId="77777777" w:rsidR="00134468" w:rsidRDefault="00134468" w:rsidP="00CD27E1">
            <w:pPr>
              <w:pStyle w:val="34ff6"/>
            </w:pPr>
          </w:p>
        </w:tc>
      </w:tr>
      <w:tr w:rsidR="00134468" w14:paraId="3D50FE58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77A25E09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AFE6D44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DB2A3D7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9445CA7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EA33BB9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73705DE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4E8F16F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7831CB9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BF1A02D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F9AB651" w14:textId="77777777" w:rsidR="00134468" w:rsidRDefault="00134468" w:rsidP="00CD27E1">
            <w:pPr>
              <w:pStyle w:val="34ff6"/>
            </w:pPr>
          </w:p>
        </w:tc>
      </w:tr>
      <w:tr w:rsidR="00134468" w14:paraId="56B873C9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673A434B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1347F78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60AF5AA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7F30C8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37F4112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3F03644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15EA9AB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9FCC3A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86AB55E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0BCD15C" w14:textId="77777777" w:rsidR="00134468" w:rsidRDefault="00134468" w:rsidP="00CD27E1">
            <w:pPr>
              <w:pStyle w:val="34ff6"/>
            </w:pPr>
          </w:p>
        </w:tc>
      </w:tr>
      <w:tr w:rsidR="00134468" w14:paraId="3CF75445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7D3EDD27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FB71A06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E6E57EE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A303A20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732B059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EA40E31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6C128B1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B4305AA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53D0BCB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1FA5E10" w14:textId="77777777" w:rsidR="00134468" w:rsidRDefault="00134468" w:rsidP="00CD27E1">
            <w:pPr>
              <w:pStyle w:val="34ff6"/>
            </w:pPr>
          </w:p>
        </w:tc>
      </w:tr>
      <w:tr w:rsidR="00134468" w14:paraId="6068FDE1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7768A757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4E8B15D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DE900E4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ED42F4E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D277C35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ED4D1EB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5862E50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7AB9C56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D9970F3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28EEEB9" w14:textId="77777777" w:rsidR="00134468" w:rsidRDefault="00134468" w:rsidP="00CD27E1">
            <w:pPr>
              <w:pStyle w:val="34ff6"/>
            </w:pPr>
          </w:p>
        </w:tc>
      </w:tr>
      <w:tr w:rsidR="00134468" w14:paraId="0BB38599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36E0964D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0F2E196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0C51A9F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49B2B85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FE1340E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D96D368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E38F9D8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D5D519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85CDCDA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D915696" w14:textId="77777777" w:rsidR="00134468" w:rsidRDefault="00134468" w:rsidP="00CD27E1">
            <w:pPr>
              <w:pStyle w:val="34ff6"/>
            </w:pPr>
          </w:p>
        </w:tc>
      </w:tr>
      <w:tr w:rsidR="00134468" w14:paraId="3C8E0879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0118EE8A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483E133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2633CCB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41FFFDD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AA7A7CA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DCB670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A4FE086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65357F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6C20130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BB43CD2" w14:textId="77777777" w:rsidR="00134468" w:rsidRDefault="00134468" w:rsidP="00CD27E1">
            <w:pPr>
              <w:pStyle w:val="34ff6"/>
            </w:pPr>
          </w:p>
        </w:tc>
      </w:tr>
      <w:tr w:rsidR="00134468" w14:paraId="022D58EE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2FE7EF09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FCA0761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48A0FA5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F870D13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B0D6D76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D2D46B8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CFEEE9D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B14DAEB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A1F5A11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FCEF8D8" w14:textId="77777777" w:rsidR="00134468" w:rsidRDefault="00134468" w:rsidP="00CD27E1">
            <w:pPr>
              <w:pStyle w:val="34ff6"/>
            </w:pPr>
          </w:p>
        </w:tc>
      </w:tr>
      <w:tr w:rsidR="00134468" w14:paraId="2DF59109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20B94980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F457F54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832A377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9B5E013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1621C8F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BEE63C0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375B9BC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66313DF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1FE4328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26313A7" w14:textId="77777777" w:rsidR="00134468" w:rsidRDefault="00134468" w:rsidP="00CD27E1">
            <w:pPr>
              <w:pStyle w:val="34ff6"/>
            </w:pPr>
          </w:p>
        </w:tc>
      </w:tr>
      <w:tr w:rsidR="00134468" w14:paraId="4C2E7797" w14:textId="77777777" w:rsidTr="00CD27E1">
        <w:trPr>
          <w:trHeight w:val="454"/>
        </w:trPr>
        <w:tc>
          <w:tcPr>
            <w:tcW w:w="518" w:type="dxa"/>
            <w:vAlign w:val="center"/>
          </w:tcPr>
          <w:p w14:paraId="40C9D5EC" w14:textId="77777777"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A208C70" w14:textId="77777777"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DB86606" w14:textId="77777777"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62EDD01" w14:textId="77777777"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EE14DB2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46E99CF" w14:textId="77777777"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20F3C25" w14:textId="77777777"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D8315C8" w14:textId="77777777"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8E7784A" w14:textId="77777777"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2FE9889" w14:textId="77777777" w:rsidR="00134468" w:rsidRDefault="00134468" w:rsidP="00CD27E1">
            <w:pPr>
              <w:pStyle w:val="34ff6"/>
            </w:pPr>
          </w:p>
        </w:tc>
      </w:tr>
    </w:tbl>
    <w:p w14:paraId="2DAEC20F" w14:textId="77777777" w:rsidR="00AB28D5" w:rsidRPr="00AB28D5" w:rsidRDefault="00AB28D5" w:rsidP="002C35B5">
      <w:pPr>
        <w:pStyle w:val="34fffa"/>
      </w:pPr>
    </w:p>
    <w:sectPr w:rsidR="00AB28D5" w:rsidRPr="00AB28D5" w:rsidSect="003B31D6">
      <w:headerReference w:type="default" r:id="rId18"/>
      <w:headerReference w:type="first" r:id="rId19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D74AC" w14:textId="77777777" w:rsidR="005F36B0" w:rsidRDefault="005F36B0" w:rsidP="00AD0715">
      <w:r>
        <w:separator/>
      </w:r>
    </w:p>
    <w:p w14:paraId="2BB1A109" w14:textId="77777777" w:rsidR="005F36B0" w:rsidRDefault="005F36B0" w:rsidP="00AD0715"/>
  </w:endnote>
  <w:endnote w:type="continuationSeparator" w:id="0">
    <w:p w14:paraId="17B9268B" w14:textId="77777777" w:rsidR="005F36B0" w:rsidRDefault="005F36B0" w:rsidP="00AD0715">
      <w:r>
        <w:continuationSeparator/>
      </w:r>
    </w:p>
    <w:p w14:paraId="350859B8" w14:textId="77777777" w:rsidR="005F36B0" w:rsidRDefault="005F36B0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3A97A" w14:textId="77777777" w:rsidR="00E675A6" w:rsidRDefault="00E675A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E9C01" w14:textId="0EE2CC3C" w:rsidR="00E675A6" w:rsidRDefault="00E675A6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1601F" w14:textId="77777777" w:rsidR="00E675A6" w:rsidRDefault="00E675A6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CE15B" w14:textId="77777777" w:rsidR="00D51317" w:rsidRDefault="00D51317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558C8" w14:textId="77777777"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82A30" w14:textId="77777777" w:rsidR="005F36B0" w:rsidRDefault="005F36B0" w:rsidP="00AD0715">
      <w:r>
        <w:separator/>
      </w:r>
    </w:p>
    <w:p w14:paraId="2CC74B8E" w14:textId="77777777" w:rsidR="005F36B0" w:rsidRDefault="005F36B0" w:rsidP="00AD0715"/>
  </w:footnote>
  <w:footnote w:type="continuationSeparator" w:id="0">
    <w:p w14:paraId="45032122" w14:textId="77777777" w:rsidR="005F36B0" w:rsidRDefault="005F36B0" w:rsidP="00AD0715">
      <w:r>
        <w:continuationSeparator/>
      </w:r>
    </w:p>
    <w:p w14:paraId="241B017A" w14:textId="77777777" w:rsidR="005F36B0" w:rsidRDefault="005F36B0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AF679" w14:textId="77777777" w:rsidR="00E675A6" w:rsidRDefault="00E675A6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59B94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4DE9B2A7" wp14:editId="19778E8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820559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C2EF11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05F4447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AE5DF8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82C5CC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EBCAFF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E21D66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93C253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2DDC2E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0FAA7F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DE9B2A7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45820559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1C2EF11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705F4447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3EAE5DF8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3F82C5CC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4CEBCAFF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40E21D66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2293C253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2E2DDC2E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1F0FAA7F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BA515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1AA4A7EB" wp14:editId="39CA9D0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D1667D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5EDC02B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19DFD0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F5F021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8754BF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E5D14E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F8E4E3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CA0EEC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801073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FF285E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A4A7EB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74D1667D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15EDC02B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4719DFD0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52F5F021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5B8754BF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2E5D14E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05F8E4E3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79CA0EEC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67801073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2EFF285E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CFD25" w14:textId="77777777" w:rsidR="00E3465E" w:rsidRDefault="00FB373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2CF76B17" wp14:editId="2AD41EC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8" name="Группа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6255F0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9DCC8F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EA24C3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3B8FC8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BE1E06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45FE87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523108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929A29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47A329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D490C7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847AFF7" w14:textId="77777777"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B705D6C" w14:textId="77777777"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27B0F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B2F4279" w14:textId="77777777"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15802">
                                      <w:t>A.B.XXX.Б3.XX.</w:t>
                                    </w:r>
                                    <w:proofErr w:type="gramStart"/>
                                    <w:r w:rsidR="00E15802">
                                      <w:t>X-X</w:t>
                                    </w:r>
                                    <w:proofErr w:type="gramEnd"/>
                                    <w:r w:rsidR="00E15802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5952688" w14:textId="77777777"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3F8A3AA" w14:textId="77777777"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19AFC28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BE84E6B" w14:textId="77777777"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3DB441C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C8B42F3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5E8B680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F419478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EAC4FA7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BA76AF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FBE4689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2CA689D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AE7CB2F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" name="Группа 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64F021" w14:textId="77777777"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B239AE" w14:textId="77777777"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F76B17" id="Группа 8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">
              <v:group id="Группа 1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group id="Группа 21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Группа 2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Группа 2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group id="Группа 30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Fp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AxljFpvwAAANsAAAAPAAAAAAAA&#10;AAAAAAAAAAcCAABkcnMvZG93bnJldi54bWxQSwUGAAAAAAMAAwC3AAAA8wIAAAAA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group id="Группа 43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26255F0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A9DCC8F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1EA24C3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E3B8FC8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CRwwAAANsAAAAPAAAAZHJzL2Rvd25yZXYueG1sRI/disIw&#10;FITvF3yHcARvljVVRN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LLEwk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6BE1E06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3045FE87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3523108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1929A29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447A329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XS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samL+kHyPkTAAD//wMAUEsBAi0AFAAGAAgAAAAhANvh9svuAAAAhQEAABMAAAAAAAAAAAAAAAAA&#10;AAAAAFtDb250ZW50X1R5cGVzXS54bWxQSwECLQAUAAYACAAAACEAWvQsW78AAAAVAQAACwAAAAAA&#10;AAAAAAAAAAAfAQAAX3JlbHMvLnJlbHNQSwECLQAUAAYACAAAACEA4ikl0sAAAADbAAAADwAAAAAA&#10;AAAAAAAAAAAHAgAAZHJzL2Rvd25yZXYueG1sUEsFBgAAAAADAAMAtwAAAPQCAAAAAA==&#10;" filled="f" stroked="f" strokeweight="1.5pt">
                          <v:textbox style="layout-flow:vertical;mso-layout-flow-alt:bottom-to-top" inset="0,0,0,0">
                            <w:txbxContent>
                              <w:p w14:paraId="11D490C7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Группа 61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Jc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Sx6Uv6AXr+CwAA//8DAFBLAQItABQABgAIAAAAIQDb4fbL7gAAAIUBAAATAAAAAAAAAAAAAAAA&#10;AAAAAABbQ29udGVudF9UeXBlc10ueG1sUEsBAi0AFAAGAAgAAAAhAFr0LFu/AAAAFQEAAAsAAAAA&#10;AAAAAAAAAAAAHwEAAF9yZWxzLy5yZWxzUEsBAi0AFAAGAAgAAAAhAJnhMlzBAAAA2wAAAA8AAAAA&#10;AAAAAAAAAAAABwIAAGRycy9kb3ducmV2LnhtbFBLBQYAAAAAAwADALcAAAD1Ag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ir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34uLeIDe/QIAAP//AwBQSwECLQAUAAYACAAAACEA2+H2y+4AAACFAQAAEwAAAAAAAAAA&#10;AAAAAAAAAAAAW0NvbnRlbnRfVHlwZXNdLnhtbFBLAQItABQABgAIAAAAIQBa9CxbvwAAABUBAAAL&#10;AAAAAAAAAAAAAAAAAB8BAABfcmVscy8ucmVsc1BLAQItABQABgAIAAAAIQAAiAir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group id="Группа 74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" filled="f" stroked="f">
                        <v:textbox inset="1pt,.4mm,1pt,1pt">
                          <w:txbxContent>
                            <w:p w14:paraId="2847AFF7" w14:textId="77777777"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" filled="f" stroked="f">
                        <v:textbox inset="1pt,.4mm,1pt,1pt">
                          <w:txbxContent>
                            <w:p w14:paraId="7B705D6C" w14:textId="77777777"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27B0F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" filled="f" stroked="f">
                        <v:textbox inset="1pt,.4mm,1pt,1pt">
                          <w:txbxContent>
                            <w:p w14:paraId="0B2F4279" w14:textId="77777777"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15802">
                                <w:t>A.B.XXX.Б3.XX.</w:t>
                              </w:r>
                              <w:proofErr w:type="gramStart"/>
                              <w:r w:rsidR="00E15802">
                                <w:t>X-X</w:t>
                              </w:r>
                              <w:proofErr w:type="gramEnd"/>
                              <w:r w:rsidR="00E15802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<v:textbox inset="0,0,0,0">
                          <w:txbxContent>
                            <w:p w14:paraId="75952688" w14:textId="77777777"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<v:textbox inset="0,0,0,0">
                          <w:txbxContent>
                            <w:p w14:paraId="33F8A3AA" w14:textId="77777777"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<v:textbox inset="0,0,0,0">
                          <w:txbxContent>
                            <w:p w14:paraId="219AFC28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<v:textbox inset="0,0,0,0">
                          <w:txbxContent>
                            <w:p w14:paraId="0BE84E6B" w14:textId="77777777"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<v:textbox inset="0,0,0,0">
                          <w:txbxContent>
                            <w:p w14:paraId="43DB441C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<v:textbox inset="0,0,0,0">
                          <w:txbxContent>
                            <w:p w14:paraId="5C8B42F3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<v:textbox inset="0,0,0,0">
                          <w:txbxContent>
                            <w:p w14:paraId="05E8B680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<v:textbox inset="0,0,0,0">
                          <w:txbxContent>
                            <w:p w14:paraId="6F419478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<v:textbox inset="0,0,0,0">
                          <w:txbxContent>
                            <w:p w14:paraId="3EAC4FA7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" filled="f" stroked="f">
                        <v:textbox inset="0,0,0,0">
                          <w:txbxContent>
                            <w:p w14:paraId="70BA76AF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oz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4RWnpEJ9PwKAAD//wMAUEsBAi0AFAAGAAgAAAAhANvh9svuAAAAhQEAABMAAAAAAAAA&#10;AAAAAAAAAAAAAFtDb250ZW50X1R5cGVzXS54bWxQSwECLQAUAAYACAAAACEAWvQsW78AAAAVAQAA&#10;CwAAAAAAAAAAAAAAAAAfAQAAX3JlbHMvLnJlbHNQSwECLQAUAAYACAAAACEAb2dKM8YAAADcAAAA&#10;DwAAAAAAAAAAAAAAAAAHAgAAZHJzL2Rvd25yZXYueG1sUEsFBgAAAAADAAMAtwAAAPoCAAAAAA==&#10;" filled="f" stroked="f">
                        <v:textbox inset="0,0,0,0">
                          <w:txbxContent>
                            <w:p w14:paraId="7FBE4689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" filled="f" stroked="f">
                        <v:textbox inset="0,0,0,0">
                          <w:txbxContent>
                            <w:p w14:paraId="72CA689D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VIxgAAANwAAAAPAAAAZHJzL2Rvd25yZXYueG1sRI9Lb8Iw&#10;EITvlfofrK3USwVOK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yRc1SMYAAADcAAAA&#10;DwAAAAAAAAAAAAAAAAAHAgAAZHJzL2Rvd25yZXYueG1sUEsFBgAAAAADAAMAtwAAAPoCAAAAAA==&#10;" filled="f" stroked="f">
                        <v:textbox inset="0,0,0,0">
                          <w:txbxContent>
                            <w:p w14:paraId="0AE7CB2F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" o:spid="_x0000_s1134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" filled="f" stroked="f">
                  <v:textbox inset="1pt,.4mm,1pt,1pt">
                    <w:txbxContent>
                      <w:p w14:paraId="0664F021" w14:textId="77777777"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" filled="f" stroked="f">
                  <v:textbox inset="1pt,.4mm,1pt,1pt">
                    <w:txbxContent>
                      <w:p w14:paraId="2AB239AE" w14:textId="77777777"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FF813" w14:textId="77777777" w:rsidR="00947B34" w:rsidRDefault="0005237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26ACC44E" wp14:editId="4CF3B748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A1D53A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EE3B7E1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A9B6C9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468978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31D900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136610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9CA187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597273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CC1929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C7B363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F13606" w14:textId="77777777"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0F7D7F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26F273" w14:textId="77777777"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3C13C6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F6EE75" w14:textId="77777777"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9ADAF3" w14:textId="77777777"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F1FEED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48E2B9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F6F676" w14:textId="77777777"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BBDB90" w14:textId="6E1B8CC4" w:rsidR="008E77B3" w:rsidRPr="00A32665" w:rsidRDefault="008E77B3" w:rsidP="008E77B3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BD76D9" w14:textId="78F5BA07" w:rsidR="008E77B3" w:rsidRPr="005E4A3B" w:rsidRDefault="00E675A6" w:rsidP="008E77B3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49EF3A" w14:textId="17C34FCF" w:rsidR="008E77B3" w:rsidRPr="005E4A3B" w:rsidRDefault="00E675A6" w:rsidP="008E77B3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15AFCB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8C9898" w14:textId="15850898" w:rsidR="008E77B3" w:rsidRPr="005E4A3B" w:rsidRDefault="00E675A6" w:rsidP="008E77B3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B082691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F0BEB3" w14:textId="183ED7DA" w:rsidR="008E77B3" w:rsidRPr="000411E6" w:rsidRDefault="00E675A6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C22D03" w14:textId="2225CFBC" w:rsidR="008E77B3" w:rsidRPr="000411E6" w:rsidRDefault="00E675A6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A47DFB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AFD586" w14:textId="566F28A1" w:rsidR="008E77B3" w:rsidRPr="000411E6" w:rsidRDefault="00E675A6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0AEF5E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6176E0" w14:textId="6B51C9AA" w:rsidR="008E77B3" w:rsidRPr="0079077B" w:rsidRDefault="00C71BA4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E675A6"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D39083" w14:textId="5FC8F6DC" w:rsidR="008E77B3" w:rsidRPr="00A32665" w:rsidRDefault="00E675A6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C2A83E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E6E7D2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7E690B" w14:textId="76F97C53"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6425F" w:rsidRPr="0026425F">
                                    <w:rPr>
                                      <w:noProof/>
                                    </w:rPr>
                                    <w:instrText>4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6425F">
                                    <w:rPr>
                                      <w:noProof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33FAEC" w14:textId="77777777"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15802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88E19F0" w14:textId="480EF65D" w:rsidR="008E77B3" w:rsidRDefault="00E675A6" w:rsidP="008E77B3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4709B4" w14:textId="7FC73E45"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675A6">
                                    <w:t>878.2023-АСУ ТП.Б3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4DC382" w14:textId="2AB55A61" w:rsidR="008E77B3" w:rsidRDefault="00C71BA4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E675A6"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14:paraId="60521B48" w14:textId="720094C9" w:rsidR="008E77B3" w:rsidRPr="00F9048A" w:rsidRDefault="00C71BA4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E675A6">
                                      <w:t>Локальная смета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F40BB6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08ACEC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54034F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86C066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559F6F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976263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955392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584FAB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837C50" w14:textId="77777777"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45EF27" w14:textId="77777777"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6ACC44E" id="Группа 9" o:spid="_x0000_s1137" style="position:absolute;left:0;text-align:left;margin-left:-48pt;margin-top:.25pt;width:558.45pt;height:826.65pt;z-index:251687936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BA1D53A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EE3B7E1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FA9B6C9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A468978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431D900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03136610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29CA187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29597273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5CC1929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19C7B363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43F13606" w14:textId="77777777"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330F7D7F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7726F273" w14:textId="77777777"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4F3C13C6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06F6EE75" w14:textId="77777777"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499ADAF3" w14:textId="77777777"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10F1FEED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1C48E2B9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1DF6F676" w14:textId="77777777"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5CBBDB90" w14:textId="6E1B8CC4" w:rsidR="008E77B3" w:rsidRPr="00A32665" w:rsidRDefault="008E77B3" w:rsidP="008E77B3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77BD76D9" w14:textId="78F5BA07" w:rsidR="008E77B3" w:rsidRPr="005E4A3B" w:rsidRDefault="00E675A6" w:rsidP="008E77B3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2649EF3A" w14:textId="17C34FCF" w:rsidR="008E77B3" w:rsidRPr="005E4A3B" w:rsidRDefault="00E675A6" w:rsidP="008E77B3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1A15AFCB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728C9898" w14:textId="15850898" w:rsidR="008E77B3" w:rsidRPr="005E4A3B" w:rsidRDefault="00E675A6" w:rsidP="008E77B3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6B082691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01F0BEB3" w14:textId="183ED7DA" w:rsidR="008E77B3" w:rsidRPr="000411E6" w:rsidRDefault="00E675A6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59C22D03" w14:textId="2225CFBC" w:rsidR="008E77B3" w:rsidRPr="000411E6" w:rsidRDefault="00E675A6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51A47DFB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47AFD586" w14:textId="566F28A1" w:rsidR="008E77B3" w:rsidRPr="000411E6" w:rsidRDefault="00E675A6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5E0AEF5E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2D6176E0" w14:textId="6B51C9AA" w:rsidR="008E77B3" w:rsidRPr="0079077B" w:rsidRDefault="00C71BA4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E675A6"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7ED39083" w14:textId="5FC8F6DC" w:rsidR="008E77B3" w:rsidRPr="00A32665" w:rsidRDefault="00E675A6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00C2A83E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5BE6E7D2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087E690B" w14:textId="76F97C53"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6425F" w:rsidRPr="0026425F">
                              <w:rPr>
                                <w:noProof/>
                              </w:rPr>
                              <w:instrText>4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6425F"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6633FAEC" w14:textId="77777777"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15802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488E19F0" w14:textId="480EF65D" w:rsidR="008E77B3" w:rsidRDefault="00E675A6" w:rsidP="008E77B3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3F4709B4" w14:textId="7FC73E45"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675A6">
                              <w:t>878.2023-АСУ ТП.Б3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364DC382" w14:textId="2AB55A61" w:rsidR="008E77B3" w:rsidRDefault="00C71BA4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E675A6"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14:paraId="60521B48" w14:textId="720094C9" w:rsidR="008E77B3" w:rsidRPr="00F9048A" w:rsidRDefault="00C71BA4" w:rsidP="008E77B3">
                            <w:pPr>
                              <w:pStyle w:val="34f1"/>
                            </w:pPr>
                            <w:fldSimple w:instr=" DOCPROPERTY  Title  \* MERGEFORMAT ">
                              <w:r w:rsidR="00E675A6">
                                <w:t>Локальная смета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58F40BB6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2908ACEC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1654034F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6686C066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62559F6F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61976263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11955392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14584FAB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46837C50" w14:textId="77777777"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1645EF27" w14:textId="77777777"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3E089" w14:textId="77777777" w:rsidR="004F04CD" w:rsidRDefault="004F04C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3CCB21EB" wp14:editId="57E1094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619" name="Группа 1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620" name="Группа 162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1621" name="Группа 16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622" name="Группа 162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623" name="Группа 162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62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25" name="Группа 162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626" name="Группа 162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62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2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2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3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63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632" name="Группа 163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633" name="Группа 163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3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5DA965" w14:textId="77777777" w:rsidR="004F04CD" w:rsidRDefault="004F04C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986BE2" w14:textId="77777777" w:rsidR="004F04CD" w:rsidRDefault="004F04C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97A07A9" w14:textId="77777777" w:rsidR="004F04CD" w:rsidRDefault="004F04C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BBEF06" w14:textId="77777777" w:rsidR="004F04CD" w:rsidRDefault="004F04CD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7EEB18" w14:textId="77777777" w:rsidR="004F04CD" w:rsidRDefault="004F04C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39" name="Группа 163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4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CDF9DF" w14:textId="77777777"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4078CB" w14:textId="77777777"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29DFD4" w14:textId="77777777"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1E70FD" w14:textId="77777777"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2E606F" w14:textId="77777777"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4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46" name="Группа 1646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1647" name="Группа 1647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1648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9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0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1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52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3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4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5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6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7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58" name="Группа 1658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1659" name="Группа 1659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1660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1DC1907" w14:textId="77777777" w:rsidR="004F04CD" w:rsidRPr="00CB1016" w:rsidRDefault="004F04CD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661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386615D" w14:textId="77777777" w:rsidR="004F04CD" w:rsidRPr="005374BE" w:rsidRDefault="004F04CD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E15802">
                                      <w:rPr>
                                        <w:noProof/>
                                        <w:lang w:val="en-US"/>
                                      </w:rPr>
                                      <w:t>4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662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30C4561" w14:textId="138E3B5C" w:rsidR="004F04CD" w:rsidRDefault="004F04CD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675A6">
                                      <w:t>878.2023-АСУ ТП.Б3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63" name="Группа 1663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1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461A843" w14:textId="77777777" w:rsidR="004F04CD" w:rsidRPr="00945CCC" w:rsidRDefault="004F04CD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C97D3DE" w14:textId="77777777" w:rsidR="004F04CD" w:rsidRDefault="004F04CD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279B85A" w14:textId="77777777" w:rsidR="004F04CD" w:rsidRPr="005E4A3B" w:rsidRDefault="004F04C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B21183" w14:textId="77777777" w:rsidR="004F04CD" w:rsidRPr="000411E6" w:rsidRDefault="004F04CD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8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9D94009" w14:textId="77777777" w:rsidR="004F04CD" w:rsidRPr="005E4A3B" w:rsidRDefault="004F04C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9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9D873C5" w14:textId="77777777" w:rsidR="004F04CD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501BD29" w14:textId="77777777" w:rsidR="004F04CD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1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6B90D63" w14:textId="77777777" w:rsidR="004F04CD" w:rsidRPr="00945CCC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4A86E2" w14:textId="77777777" w:rsidR="004F04CD" w:rsidRPr="00945CCC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3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0835CBF" w14:textId="77777777" w:rsidR="004F04CD" w:rsidRPr="005E4A3B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8ACE269" w14:textId="77777777" w:rsidR="004F04CD" w:rsidRPr="005E4A3B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5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6B400FB" w14:textId="77777777" w:rsidR="004F04CD" w:rsidRPr="000411E6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E95330E" w14:textId="77777777" w:rsidR="004F04CD" w:rsidRPr="000411E6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677" name="Группа 167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67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D23C3B" w14:textId="77777777" w:rsidR="004F04CD" w:rsidRPr="006C5C53" w:rsidRDefault="004F04CD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67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AD79DB" w14:textId="77777777" w:rsidR="004F04CD" w:rsidRPr="006C5C53" w:rsidRDefault="004F04CD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CB21EB" id="Группа 1619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">
              <v:group id="Группа 1620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">
                <v:group id="Группа 1621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FJg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i+H5TThBbv8BAAD//wMAUEsBAi0AFAAGAAgAAAAhANvh9svuAAAAhQEAABMAAAAAAAAAAAAA&#10;AAAAAAAAAFtDb250ZW50X1R5cGVzXS54bWxQSwECLQAUAAYACAAAACEAWvQsW78AAAAVAQAACwAA&#10;AAAAAAAAAAAAAAAfAQAAX3JlbHMvLnJlbHNQSwECLQAUAAYACAAAACEA/ShSYMMAAADdAAAADwAA&#10;AAAAAAAAAAAAAAAHAgAAZHJzL2Rvd25yZXYueG1sUEsFBgAAAAADAAMAtwAAAPcCAAAAAA==&#10;">
                  <v:group id="Группа 1622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">
                    <v:group id="Группа 1623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mmM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ZPRGP6+CSfIxRsAAP//AwBQSwECLQAUAAYACAAAACEA2+H2y+4AAACFAQAAEwAAAAAAAAAAAAAA&#10;AAAAAAAAW0NvbnRlbnRfVHlwZXNdLnhtbFBLAQItABQABgAIAAAAIQBa9CxbvwAAABUBAAALAAAA&#10;AAAAAAAAAAAAAB8BAABfcmVscy8ucmVsc1BLAQItABQABgAIAAAAIQBitmmMwgAAAN0AAAAPAAAA&#10;AAAAAAAAAAAAAAcCAABkcnMvZG93bnJldi54bWxQSwUGAAAAAAMAAwC3AAAA9g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" filled="f" strokeweight="1.5pt">
                        <v:textbox inset=",1mm"/>
                      </v:rect>
                      <v:group id="Группа 1625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">
                        <v:group id="Группа 1626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" strokeweight="1.5pt"/>
                      </v:group>
                    </v:group>
                    <v:group id="Группа 1632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1rK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">
                      <v:group id="Группа 1633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45DA965" w14:textId="77777777" w:rsidR="004F04CD" w:rsidRDefault="004F04C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3986BE2" w14:textId="77777777" w:rsidR="004F04CD" w:rsidRDefault="004F04C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97A07A9" w14:textId="77777777" w:rsidR="004F04CD" w:rsidRDefault="004F04C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55BBEF06" w14:textId="77777777" w:rsidR="004F04CD" w:rsidRDefault="004F04CD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E7EEB18" w14:textId="77777777" w:rsidR="004F04CD" w:rsidRDefault="004F04C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639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" filled="f" stroked="f" strokeweight="1.5pt">
                          <v:textbox style="layout-flow:vertical;mso-layout-flow-alt:bottom-to-top" inset="0,0,0,0">
                            <w:txbxContent>
                              <w:p w14:paraId="1CCDF9DF" w14:textId="77777777"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4B4078CB" w14:textId="77777777"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1E29DFD4" w14:textId="77777777"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F1E70FD" w14:textId="77777777"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6A2E606F" w14:textId="77777777"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" filled="f" strokeweight="1.5pt">
                    <v:textbox inset=",1mm"/>
                  </v:rect>
                </v:group>
                <v:group id="Группа 1646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">
                  <v:group id="Группа 1647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</v:group>
                  <v:group id="Группа 1658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">
                    <v:group id="Группа 1659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" filled="f" stroked="f">
                        <v:textbox inset="1pt,.4mm,1pt,1pt">
                          <w:txbxContent>
                            <w:p w14:paraId="11DC1907" w14:textId="77777777" w:rsidR="004F04CD" w:rsidRPr="00CB1016" w:rsidRDefault="004F04CD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" filled="f" stroked="f">
                        <v:textbox inset="1pt,.4mm,1pt,1pt">
                          <w:txbxContent>
                            <w:p w14:paraId="2386615D" w14:textId="77777777" w:rsidR="004F04CD" w:rsidRPr="005374BE" w:rsidRDefault="004F04CD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E15802">
                                <w:rPr>
                                  <w:noProof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" filled="f" stroked="f">
                        <v:textbox inset="1pt,.4mm,1pt,1pt">
                          <w:txbxContent>
                            <w:p w14:paraId="630C4561" w14:textId="138E3B5C" w:rsidR="004F04CD" w:rsidRDefault="004F04CD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675A6">
                                <w:t>878.2023-АСУ ТП.Б3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1663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" filled="f" stroked="f">
                        <v:textbox inset="0,0,0,0">
                          <w:txbxContent>
                            <w:p w14:paraId="5461A843" w14:textId="77777777" w:rsidR="004F04CD" w:rsidRPr="00945CCC" w:rsidRDefault="004F04CD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" filled="f" stroked="f">
                        <v:textbox inset="0,0,0,0">
                          <w:txbxContent>
                            <w:p w14:paraId="0C97D3DE" w14:textId="77777777" w:rsidR="004F04CD" w:rsidRDefault="004F04CD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" filled="f" stroked="f">
                        <v:textbox inset="0,0,0,0">
                          <w:txbxContent>
                            <w:p w14:paraId="3279B85A" w14:textId="77777777" w:rsidR="004F04CD" w:rsidRPr="005E4A3B" w:rsidRDefault="004F04CD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" filled="f" stroked="f">
                        <v:textbox inset="0,0,0,0">
                          <w:txbxContent>
                            <w:p w14:paraId="22B21183" w14:textId="77777777" w:rsidR="004F04CD" w:rsidRPr="000411E6" w:rsidRDefault="004F04CD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" filled="f" stroked="f">
                        <v:textbox inset="0,0,0,0">
                          <w:txbxContent>
                            <w:p w14:paraId="29D94009" w14:textId="77777777" w:rsidR="004F04CD" w:rsidRPr="005E4A3B" w:rsidRDefault="004F04CD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" filled="f" stroked="f">
                        <v:textbox inset="0,0,0,0">
                          <w:txbxContent>
                            <w:p w14:paraId="09D873C5" w14:textId="77777777" w:rsidR="004F04CD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" filled="f" stroked="f">
                        <v:textbox inset="0,0,0,0">
                          <w:txbxContent>
                            <w:p w14:paraId="1501BD29" w14:textId="77777777" w:rsidR="004F04CD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" filled="f" stroked="f">
                        <v:textbox inset="0,0,0,0">
                          <w:txbxContent>
                            <w:p w14:paraId="06B90D63" w14:textId="77777777" w:rsidR="004F04CD" w:rsidRPr="00945CCC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" filled="f" stroked="f">
                        <v:textbox inset="0,0,0,0">
                          <w:txbxContent>
                            <w:p w14:paraId="224A86E2" w14:textId="77777777" w:rsidR="004F04CD" w:rsidRPr="00945CCC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" filled="f" stroked="f">
                        <v:textbox inset="0,0,0,0">
                          <w:txbxContent>
                            <w:p w14:paraId="50835CBF" w14:textId="77777777" w:rsidR="004F04CD" w:rsidRPr="005E4A3B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" filled="f" stroked="f">
                        <v:textbox inset="0,0,0,0">
                          <w:txbxContent>
                            <w:p w14:paraId="78ACE269" w14:textId="77777777" w:rsidR="004F04CD" w:rsidRPr="005E4A3B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" filled="f" stroked="f">
                        <v:textbox inset="0,0,0,0">
                          <w:txbxContent>
                            <w:p w14:paraId="36B400FB" w14:textId="77777777" w:rsidR="004F04CD" w:rsidRPr="000411E6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" filled="f" stroked="f">
                        <v:textbox inset="0,0,0,0">
                          <w:txbxContent>
                            <w:p w14:paraId="4E95330E" w14:textId="77777777" w:rsidR="004F04CD" w:rsidRPr="000411E6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677" o:spid="_x0000_s1286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" filled="f" stroked="f">
                  <v:textbox inset="1pt,.4mm,1pt,1pt">
                    <w:txbxContent>
                      <w:p w14:paraId="0CD23C3B" w14:textId="77777777" w:rsidR="004F04CD" w:rsidRPr="006C5C53" w:rsidRDefault="004F04CD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" filled="f" stroked="f">
                  <v:textbox inset="1pt,.4mm,1pt,1pt">
                    <w:txbxContent>
                      <w:p w14:paraId="32AD79DB" w14:textId="77777777" w:rsidR="004F04CD" w:rsidRPr="006C5C53" w:rsidRDefault="004F04CD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F6E7E" w14:textId="77777777" w:rsidR="003B31D6" w:rsidRDefault="003B31D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6F2D47D2" wp14:editId="3729467D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5C678EA" w14:textId="77777777" w:rsidR="003B31D6" w:rsidRDefault="003B31D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86706F" w14:textId="77777777" w:rsidR="003B31D6" w:rsidRDefault="003B31D6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AF0420" w14:textId="77777777" w:rsidR="003B31D6" w:rsidRDefault="003B31D6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A044B3" w14:textId="77777777" w:rsidR="003B31D6" w:rsidRDefault="003B31D6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186522" w14:textId="77777777" w:rsidR="003B31D6" w:rsidRDefault="003B31D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45269D" w14:textId="77777777"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80784A" w14:textId="77777777"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22B09D3" w14:textId="77777777"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2A0991" w14:textId="77777777"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4F1CAA" w14:textId="77777777"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7E12FF" w14:textId="77777777" w:rsidR="003B31D6" w:rsidRPr="00945CCC" w:rsidRDefault="003B31D6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5E3984" w14:textId="77777777" w:rsidR="003B31D6" w:rsidRDefault="003B31D6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D6489C" w14:textId="77777777" w:rsidR="003B31D6" w:rsidRDefault="003B31D6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FB90E3" w14:textId="77777777" w:rsidR="003B31D6" w:rsidRPr="005E4A3B" w:rsidRDefault="003B31D6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21BA7C" w14:textId="77777777" w:rsidR="003B31D6" w:rsidRPr="000411E6" w:rsidRDefault="003B31D6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260AE7" w14:textId="77777777" w:rsidR="003B31D6" w:rsidRDefault="003B31D6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049850B" w14:textId="77777777" w:rsidR="003B31D6" w:rsidRDefault="003B31D6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3779CF" w14:textId="77777777" w:rsidR="003B31D6" w:rsidRPr="005E4A3B" w:rsidRDefault="003B31D6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79A41B" w14:textId="77777777" w:rsidR="003B31D6" w:rsidRPr="00931BFC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24DAC4" w14:textId="77777777" w:rsidR="003B31D6" w:rsidRPr="00A32665" w:rsidRDefault="003B31D6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6C5CD1" w14:textId="77777777"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57D7EFF" w14:textId="77777777"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B308C9" w14:textId="77777777"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8E1624" w14:textId="77777777"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A35496" w14:textId="77777777"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0DA716" w14:textId="77777777"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328815" w14:textId="77777777"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A43D62" w14:textId="77777777"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6616C1" w14:textId="77777777"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21DCF4" w14:textId="77777777"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32BC7E" w14:textId="77777777" w:rsidR="003B31D6" w:rsidRPr="0079077B" w:rsidRDefault="00C71BA4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E15802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6904C2" w14:textId="77777777" w:rsidR="003B31D6" w:rsidRPr="00A32665" w:rsidRDefault="003B31D6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E373AE" w14:textId="77777777" w:rsidR="003B31D6" w:rsidRPr="00CB1016" w:rsidRDefault="003B31D6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00D76A" w14:textId="77777777" w:rsidR="003B31D6" w:rsidRPr="00CB1016" w:rsidRDefault="003B31D6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1DF443" w14:textId="77777777" w:rsidR="003B31D6" w:rsidRPr="005374BE" w:rsidRDefault="003B31D6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15802" w:rsidRPr="00E15802">
                                    <w:rPr>
                                      <w:noProof/>
                                    </w:rPr>
                                    <w:instrText>3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15802">
                                    <w:rPr>
                                      <w:noProof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69AF73" w14:textId="77777777" w:rsidR="003B31D6" w:rsidRPr="005374BE" w:rsidRDefault="003B31D6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1479D0" w14:textId="77777777" w:rsidR="003B31D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51BB9D5" w14:textId="77777777" w:rsidR="003B31D6" w:rsidRDefault="003B31D6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15802">
                                    <w:t>A.B.XXX.Б3.XX.</w:t>
                                  </w:r>
                                  <w:proofErr w:type="gramStart"/>
                                  <w:r w:rsidR="00E15802">
                                    <w:t>X-X</w:t>
                                  </w:r>
                                  <w:proofErr w:type="gramEnd"/>
                                  <w:r w:rsidR="00E15802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801892" w14:textId="77777777" w:rsidR="003B31D6" w:rsidRDefault="00C71BA4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E15802">
                                      <w:t>Полное название системы</w:t>
                                    </w:r>
                                  </w:fldSimple>
                                  <w:r w:rsidR="003B31D6">
                                    <w:t>.</w:t>
                                  </w:r>
                                </w:p>
                                <w:p w14:paraId="303B68D7" w14:textId="77777777" w:rsidR="003B31D6" w:rsidRPr="00F9048A" w:rsidRDefault="003B31D6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E15802">
                                    <w:rPr>
                                      <w:rStyle w:val="34fe"/>
                                    </w:rPr>
                                    <w:t>Локальная смета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556F2F" w14:textId="77777777" w:rsidR="003B31D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87C3E3" w14:textId="77777777" w:rsidR="003B31D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93359E" w14:textId="77777777" w:rsidR="003B31D6" w:rsidRPr="00945CCC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FE8D2B" w14:textId="77777777" w:rsidR="003B31D6" w:rsidRPr="00945CCC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392294" w14:textId="77777777"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83079B8" w14:textId="77777777"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0E338D" w14:textId="77777777"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10FC75" w14:textId="77777777"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80B920" w14:textId="77777777" w:rsidR="003B31D6" w:rsidRPr="006C5C53" w:rsidRDefault="003B31D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F1AF59" w14:textId="77777777" w:rsidR="003B31D6" w:rsidRPr="006C5C53" w:rsidRDefault="003B31D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6F2D47D2" id="Группа 10" o:spid="_x0000_s1289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">
              <v:group id="Группа 11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group id="Группа 12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Группа 13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Группа 14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" filled="f" strokeweight="1.5pt">
                        <v:textbox inset=",1mm"/>
                      </v:rect>
                      <v:group id="Группа 16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group id="Группа 17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0q+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HJtKvsMAAADbAAAADwAA&#10;AAAAAAAAAAAAAAAHAgAAZHJzL2Rvd25yZXYueG1sUEsFBgAAAAADAAMAtwAAAPcCAAAAAA==&#10;" strokeweight="1.5pt"/>
                      </v:group>
                    </v:group>
                    <v:group id="Группа 26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Группа 28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5C678EA" w14:textId="77777777" w:rsidR="003B31D6" w:rsidRDefault="003B31D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286706F" w14:textId="77777777" w:rsidR="003B31D6" w:rsidRDefault="003B31D6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xy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mL7B40v8AXJxBwAA//8DAFBLAQItABQABgAIAAAAIQDb4fbL7gAAAIUBAAATAAAAAAAAAAAA&#10;AAAAAAAAAABbQ29udGVudF9UeXBlc10ueG1sUEsBAi0AFAAGAAgAAAAhAFr0LFu/AAAAFQEAAAsA&#10;AAAAAAAAAAAAAAAAHwEAAF9yZWxzLy5yZWxzUEsBAi0AFAAGAAgAAAAhAJq27HL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DAF0420" w14:textId="77777777" w:rsidR="003B31D6" w:rsidRDefault="003B31D6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IF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amRyB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EA044B3" w14:textId="77777777" w:rsidR="003B31D6" w:rsidRDefault="003B31D6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+Z3wAAAANsAAAAPAAAAZHJzL2Rvd25yZXYueG1sRE/NisIw&#10;EL4L+w5hFrzImuqC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G/vmd8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2186522" w14:textId="77777777" w:rsidR="003B31D6" w:rsidRDefault="003B31D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245269D" w14:textId="77777777"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780784A" w14:textId="77777777"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22B09D3" w14:textId="77777777"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62A0991" w14:textId="77777777"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3B4F1CAA" w14:textId="77777777"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0I3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" filled="f" strokeweight="1.5pt">
                    <v:textbox inset=",1mm"/>
                  </v:rect>
                </v:group>
                <v:group id="Группа 474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<v:group id="Группа 475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reryAAAANwAAAAPAAAAZHJzL2Rvd25yZXYueG1sRI9PS8NA&#10;FMTvgt9heYIXaTdNp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DV+rer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SdxgAAANwAAAAPAAAAZHJzL2Rvd25yZXYueG1sRI9Ra8JA&#10;EITfC/0Pxxb6UvTSWk5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75dEn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tzpxgAAANwAAAAPAAAAZHJzL2Rvd25yZXYueG1sRI9Ra8JA&#10;EITfC/0Pxwp9KfXSI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YH7c6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Z3vxgAAANw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vC4SOH/TDwCcvUHAAD//wMAUEsBAi0AFAAGAAgAAAAhANvh9svuAAAAhQEAABMAAAAAAAAA&#10;AAAAAAAAAAAAAFtDb250ZW50X1R5cGVzXS54bWxQSwECLQAUAAYACAAAACEAWvQsW78AAAAVAQAA&#10;CwAAAAAAAAAAAAAAAAAfAQAAX3JlbHMvLnJlbHNQSwECLQAUAAYACAAAACEAduGd78YAAADcAAAA&#10;DwAAAAAAAAAAAAAAAAAHAgAAZHJzL2Rvd25yZXYueG1sUEsFBgAAAAADAAMAtwAAAPoCAAAAAA=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dRD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NITLmXQE9OQMAAD//wMAUEsBAi0AFAAGAAgAAAAhANvh9svuAAAAhQEAABMAAAAAAAAA&#10;AAAAAAAAAAAAAFtDb250ZW50X1R5cGVzXS54bWxQSwECLQAUAAYACAAAACEAWvQsW78AAAAVAQAA&#10;CwAAAAAAAAAAAAAAAAAfAQAAX3JlbHMvLnJlbHNQSwECLQAUAAYACAAAACEAFXXUQ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067E12FF" w14:textId="77777777" w:rsidR="003B31D6" w:rsidRPr="00945CCC" w:rsidRDefault="003B31D6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275E3984" w14:textId="77777777" w:rsidR="003B31D6" w:rsidRDefault="003B31D6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4CD6489C" w14:textId="77777777" w:rsidR="003B31D6" w:rsidRDefault="003B31D6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16FB90E3" w14:textId="77777777" w:rsidR="003B31D6" w:rsidRPr="005E4A3B" w:rsidRDefault="003B31D6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1F21BA7C" w14:textId="77777777" w:rsidR="003B31D6" w:rsidRPr="000411E6" w:rsidRDefault="003B31D6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39260AE7" w14:textId="77777777" w:rsidR="003B31D6" w:rsidRDefault="003B31D6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7049850B" w14:textId="77777777" w:rsidR="003B31D6" w:rsidRDefault="003B31D6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473779CF" w14:textId="77777777" w:rsidR="003B31D6" w:rsidRPr="005E4A3B" w:rsidRDefault="003B31D6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2479A41B" w14:textId="77777777" w:rsidR="003B31D6" w:rsidRPr="00931BFC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3E24DAC4" w14:textId="77777777" w:rsidR="003B31D6" w:rsidRPr="00A32665" w:rsidRDefault="003B31D6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606C5CD1" w14:textId="77777777"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657D7EFF" w14:textId="77777777"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6CB308C9" w14:textId="77777777"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5C8E1624" w14:textId="77777777"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24A35496" w14:textId="77777777"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350DA716" w14:textId="77777777"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28328815" w14:textId="77777777"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22A43D62" w14:textId="77777777"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006616C1" w14:textId="77777777"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3F21DCF4" w14:textId="77777777"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0432BC7E" w14:textId="77777777" w:rsidR="003B31D6" w:rsidRPr="0079077B" w:rsidRDefault="00C71BA4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E15802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2A6904C2" w14:textId="77777777" w:rsidR="003B31D6" w:rsidRPr="00A32665" w:rsidRDefault="003B31D6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02E373AE" w14:textId="77777777" w:rsidR="003B31D6" w:rsidRPr="00CB1016" w:rsidRDefault="003B31D6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3600D76A" w14:textId="77777777" w:rsidR="003B31D6" w:rsidRPr="00CB1016" w:rsidRDefault="003B31D6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281DF443" w14:textId="77777777" w:rsidR="003B31D6" w:rsidRPr="005374BE" w:rsidRDefault="003B31D6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15802" w:rsidRPr="00E15802">
                              <w:rPr>
                                <w:noProof/>
                              </w:rPr>
                              <w:instrText>3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15802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7F69AF73" w14:textId="77777777" w:rsidR="003B31D6" w:rsidRPr="005374BE" w:rsidRDefault="003B31D6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141479D0" w14:textId="77777777" w:rsidR="003B31D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251BB9D5" w14:textId="77777777" w:rsidR="003B31D6" w:rsidRDefault="003B31D6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15802">
                              <w:t>A.B.XXX.Б3.XX.</w:t>
                            </w:r>
                            <w:proofErr w:type="gramStart"/>
                            <w:r w:rsidR="00E15802">
                              <w:t>X-X</w:t>
                            </w:r>
                            <w:proofErr w:type="gramEnd"/>
                            <w:r w:rsidR="00E15802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3F801892" w14:textId="77777777" w:rsidR="003B31D6" w:rsidRDefault="00C71BA4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E15802">
                                <w:t>Полное название системы</w:t>
                              </w:r>
                            </w:fldSimple>
                            <w:r w:rsidR="003B31D6">
                              <w:t>.</w:t>
                            </w:r>
                          </w:p>
                          <w:p w14:paraId="303B68D7" w14:textId="77777777" w:rsidR="003B31D6" w:rsidRPr="00F9048A" w:rsidRDefault="003B31D6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E15802">
                              <w:rPr>
                                <w:rStyle w:val="34fe"/>
                              </w:rPr>
                              <w:t>Локальная смета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7A556F2F" w14:textId="77777777" w:rsidR="003B31D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5887C3E3" w14:textId="77777777" w:rsidR="003B31D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2E93359E" w14:textId="77777777" w:rsidR="003B31D6" w:rsidRPr="00945CCC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29FE8D2B" w14:textId="77777777" w:rsidR="003B31D6" w:rsidRPr="00945CCC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64392294" w14:textId="77777777"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683079B8" w14:textId="77777777"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590E338D" w14:textId="77777777"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7B10FC75" w14:textId="77777777"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2B80B920" w14:textId="77777777" w:rsidR="003B31D6" w:rsidRPr="006C5C53" w:rsidRDefault="003B31D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41F1AF59" w14:textId="77777777" w:rsidR="003B31D6" w:rsidRPr="006C5C53" w:rsidRDefault="003B31D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699970">
    <w:abstractNumId w:val="31"/>
  </w:num>
  <w:num w:numId="2" w16cid:durableId="1589070835">
    <w:abstractNumId w:val="28"/>
  </w:num>
  <w:num w:numId="3" w16cid:durableId="284116386">
    <w:abstractNumId w:val="10"/>
  </w:num>
  <w:num w:numId="4" w16cid:durableId="66467014">
    <w:abstractNumId w:val="4"/>
  </w:num>
  <w:num w:numId="5" w16cid:durableId="1795712300">
    <w:abstractNumId w:val="32"/>
  </w:num>
  <w:num w:numId="6" w16cid:durableId="984705750">
    <w:abstractNumId w:val="26"/>
  </w:num>
  <w:num w:numId="7" w16cid:durableId="1182087661">
    <w:abstractNumId w:val="3"/>
  </w:num>
  <w:num w:numId="8" w16cid:durableId="653998011">
    <w:abstractNumId w:val="16"/>
  </w:num>
  <w:num w:numId="9" w16cid:durableId="1167289448">
    <w:abstractNumId w:val="6"/>
  </w:num>
  <w:num w:numId="10" w16cid:durableId="1260144456">
    <w:abstractNumId w:val="17"/>
  </w:num>
  <w:num w:numId="11" w16cid:durableId="1895922624">
    <w:abstractNumId w:val="27"/>
  </w:num>
  <w:num w:numId="12" w16cid:durableId="1186746322">
    <w:abstractNumId w:val="23"/>
  </w:num>
  <w:num w:numId="13" w16cid:durableId="2060203391">
    <w:abstractNumId w:val="1"/>
  </w:num>
  <w:num w:numId="14" w16cid:durableId="1366296128">
    <w:abstractNumId w:val="21"/>
  </w:num>
  <w:num w:numId="15" w16cid:durableId="263198938">
    <w:abstractNumId w:val="15"/>
  </w:num>
  <w:num w:numId="16" w16cid:durableId="1257516295">
    <w:abstractNumId w:val="29"/>
  </w:num>
  <w:num w:numId="17" w16cid:durableId="1381006321">
    <w:abstractNumId w:val="20"/>
  </w:num>
  <w:num w:numId="18" w16cid:durableId="168251435">
    <w:abstractNumId w:val="25"/>
  </w:num>
  <w:num w:numId="19" w16cid:durableId="880291346">
    <w:abstractNumId w:val="0"/>
  </w:num>
  <w:num w:numId="20" w16cid:durableId="884440453">
    <w:abstractNumId w:val="14"/>
  </w:num>
  <w:num w:numId="21" w16cid:durableId="1691445508">
    <w:abstractNumId w:val="33"/>
  </w:num>
  <w:num w:numId="22" w16cid:durableId="1905094209">
    <w:abstractNumId w:val="33"/>
    <w:lvlOverride w:ilvl="0">
      <w:startOverride w:val="1"/>
    </w:lvlOverride>
  </w:num>
  <w:num w:numId="23" w16cid:durableId="216403379">
    <w:abstractNumId w:val="4"/>
    <w:lvlOverride w:ilvl="0">
      <w:startOverride w:val="1"/>
    </w:lvlOverride>
  </w:num>
  <w:num w:numId="24" w16cid:durableId="760221841">
    <w:abstractNumId w:val="27"/>
    <w:lvlOverride w:ilvl="0">
      <w:startOverride w:val="1"/>
    </w:lvlOverride>
  </w:num>
  <w:num w:numId="25" w16cid:durableId="204381944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60230021">
    <w:abstractNumId w:val="13"/>
  </w:num>
  <w:num w:numId="27" w16cid:durableId="15355997">
    <w:abstractNumId w:val="5"/>
  </w:num>
  <w:num w:numId="28" w16cid:durableId="1935673376">
    <w:abstractNumId w:val="18"/>
  </w:num>
  <w:num w:numId="29" w16cid:durableId="66348854">
    <w:abstractNumId w:val="24"/>
  </w:num>
  <w:num w:numId="30" w16cid:durableId="725688054">
    <w:abstractNumId w:val="2"/>
  </w:num>
  <w:num w:numId="31" w16cid:durableId="884290947">
    <w:abstractNumId w:val="30"/>
  </w:num>
  <w:num w:numId="32" w16cid:durableId="165748887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04162765">
    <w:abstractNumId w:val="30"/>
    <w:lvlOverride w:ilvl="0">
      <w:startOverride w:val="1"/>
    </w:lvlOverride>
  </w:num>
  <w:num w:numId="34" w16cid:durableId="208809204">
    <w:abstractNumId w:val="8"/>
  </w:num>
  <w:num w:numId="35" w16cid:durableId="1964772548">
    <w:abstractNumId w:val="12"/>
  </w:num>
  <w:num w:numId="36" w16cid:durableId="1002197148">
    <w:abstractNumId w:val="7"/>
  </w:num>
  <w:num w:numId="37" w16cid:durableId="273098941">
    <w:abstractNumId w:val="34"/>
  </w:num>
  <w:num w:numId="38" w16cid:durableId="363678685">
    <w:abstractNumId w:val="19"/>
  </w:num>
  <w:num w:numId="39" w16cid:durableId="578558202">
    <w:abstractNumId w:val="19"/>
    <w:lvlOverride w:ilvl="0">
      <w:startOverride w:val="1"/>
    </w:lvlOverride>
  </w:num>
  <w:num w:numId="40" w16cid:durableId="376515689">
    <w:abstractNumId w:val="11"/>
  </w:num>
  <w:num w:numId="41" w16cid:durableId="413629305">
    <w:abstractNumId w:val="9"/>
  </w:num>
  <w:num w:numId="42" w16cid:durableId="110319103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275B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6002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D4E8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185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4468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1F91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7E3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4B0"/>
    <w:rsid w:val="0022057E"/>
    <w:rsid w:val="00221122"/>
    <w:rsid w:val="002225C6"/>
    <w:rsid w:val="00225688"/>
    <w:rsid w:val="00225AC9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25F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1C87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10D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1D6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04CD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0359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6B0"/>
    <w:rsid w:val="005F37EE"/>
    <w:rsid w:val="005F48B5"/>
    <w:rsid w:val="005F729A"/>
    <w:rsid w:val="006004A4"/>
    <w:rsid w:val="0060291F"/>
    <w:rsid w:val="00603AE1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26F40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67E17"/>
    <w:rsid w:val="006709CE"/>
    <w:rsid w:val="00673E44"/>
    <w:rsid w:val="00675870"/>
    <w:rsid w:val="0067649A"/>
    <w:rsid w:val="006770A0"/>
    <w:rsid w:val="00677668"/>
    <w:rsid w:val="00682254"/>
    <w:rsid w:val="00682CD3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2635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753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0566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0648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2DA1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2D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56C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254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97C4E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1D02"/>
    <w:rsid w:val="00A1466A"/>
    <w:rsid w:val="00A15EF9"/>
    <w:rsid w:val="00A161FD"/>
    <w:rsid w:val="00A168BE"/>
    <w:rsid w:val="00A16BA0"/>
    <w:rsid w:val="00A202DF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67C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2DF3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5C4F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D6D64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1BA4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3A3F"/>
    <w:rsid w:val="00C84984"/>
    <w:rsid w:val="00C85113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47B2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0315"/>
    <w:rsid w:val="00CD27E1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CF7CC8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233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2E4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580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4838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5A6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D76DA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54D"/>
    <w:rsid w:val="00EF46DE"/>
    <w:rsid w:val="00EF4A37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27B0F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4EB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  <w:rsid w:val="00FF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D0716E"/>
  <w15:docId w15:val="{EAC05242-1031-4051-AD4D-ED40DF0A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F7CC8"/>
    <w:rPr>
      <w:sz w:val="24"/>
    </w:rPr>
  </w:style>
  <w:style w:type="paragraph" w:styleId="1">
    <w:name w:val="heading 1"/>
    <w:next w:val="34b"/>
    <w:link w:val="10"/>
    <w:qFormat/>
    <w:rsid w:val="00CF7CC8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CF7CC8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CF7CC8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CF7CC8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CF7CC8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CF7CC8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CF7CC8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CF7CC8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CF7CC8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CF7CC8"/>
    <w:rPr>
      <w:rFonts w:ascii="Calibri" w:hAnsi="Calibri"/>
    </w:rPr>
  </w:style>
  <w:style w:type="paragraph" w:customStyle="1" w:styleId="34b">
    <w:name w:val="34_Абзац_Обычный"/>
    <w:link w:val="34d"/>
    <w:qFormat/>
    <w:rsid w:val="00CF7CC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CF7CC8"/>
    <w:rPr>
      <w:sz w:val="24"/>
      <w:lang w:eastAsia="x-none"/>
    </w:rPr>
  </w:style>
  <w:style w:type="character" w:customStyle="1" w:styleId="10">
    <w:name w:val="Заголовок 1 Знак"/>
    <w:link w:val="1"/>
    <w:rsid w:val="00CF7CC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CF7CC8"/>
    <w:rPr>
      <w:b/>
      <w:sz w:val="32"/>
    </w:rPr>
  </w:style>
  <w:style w:type="character" w:customStyle="1" w:styleId="30">
    <w:name w:val="Заголовок 3 Знак"/>
    <w:link w:val="3"/>
    <w:rsid w:val="00CF7CC8"/>
    <w:rPr>
      <w:b/>
      <w:bCs/>
      <w:sz w:val="28"/>
    </w:rPr>
  </w:style>
  <w:style w:type="character" w:customStyle="1" w:styleId="40">
    <w:name w:val="Заголовок 4 Знак"/>
    <w:link w:val="4"/>
    <w:rsid w:val="00CF7CC8"/>
    <w:rPr>
      <w:b/>
      <w:sz w:val="24"/>
    </w:rPr>
  </w:style>
  <w:style w:type="character" w:customStyle="1" w:styleId="50">
    <w:name w:val="Заголовок 5 Знак"/>
    <w:link w:val="5"/>
    <w:rsid w:val="00CF7CC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CF7CC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CF7CC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CF7CC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CF7CC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CF7CC8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CF7CC8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CF7CC8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CF7CC8"/>
    <w:rPr>
      <w:u w:val="single"/>
    </w:rPr>
  </w:style>
  <w:style w:type="paragraph" w:customStyle="1" w:styleId="349">
    <w:name w:val="34_Список_Библиография"/>
    <w:basedOn w:val="34b"/>
    <w:rsid w:val="00CF7CC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667E17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CF7CC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CF7CC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CF7CC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CF7CC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CF7CC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667E17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CF7CC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667E17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CF7CC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CF7CC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CF7CC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CF7CC8"/>
    <w:rPr>
      <w:b w:val="0"/>
      <w:i/>
    </w:rPr>
  </w:style>
  <w:style w:type="character" w:customStyle="1" w:styleId="34fc">
    <w:name w:val="34_Знак_Название_файла"/>
    <w:qFormat/>
    <w:rsid w:val="00CF7CC8"/>
    <w:rPr>
      <w:rFonts w:ascii="Calibri" w:hAnsi="Calibri"/>
    </w:rPr>
  </w:style>
  <w:style w:type="character" w:customStyle="1" w:styleId="34fd">
    <w:name w:val="34_Знак_Термин"/>
    <w:rsid w:val="00CF7CC8"/>
    <w:rPr>
      <w:i/>
    </w:rPr>
  </w:style>
  <w:style w:type="character" w:customStyle="1" w:styleId="34fe">
    <w:name w:val="34_Знак_Полужирный"/>
    <w:rsid w:val="00CF7CC8"/>
    <w:rPr>
      <w:b/>
    </w:rPr>
  </w:style>
  <w:style w:type="character" w:customStyle="1" w:styleId="34ff">
    <w:name w:val="34_Знак_Верхний_индекс"/>
    <w:rsid w:val="00CF7CC8"/>
    <w:rPr>
      <w:vertAlign w:val="superscript"/>
    </w:rPr>
  </w:style>
  <w:style w:type="character" w:customStyle="1" w:styleId="3424">
    <w:name w:val="34_Список_Марк_2 Знак"/>
    <w:link w:val="3423"/>
    <w:rsid w:val="008832D4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CF7CC8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CF7CC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CF7CC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CF7CC8"/>
    <w:pPr>
      <w:numPr>
        <w:numId w:val="31"/>
      </w:numPr>
    </w:pPr>
  </w:style>
  <w:style w:type="character" w:customStyle="1" w:styleId="3419">
    <w:name w:val="34_Список_Марк_1 Знак"/>
    <w:link w:val="3413"/>
    <w:rsid w:val="00667E17"/>
    <w:rPr>
      <w:sz w:val="24"/>
      <w:lang w:eastAsia="x-none"/>
    </w:rPr>
  </w:style>
  <w:style w:type="paragraph" w:styleId="a4">
    <w:name w:val="footnote text"/>
    <w:basedOn w:val="34b"/>
    <w:link w:val="a5"/>
    <w:rsid w:val="00CF7CC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CF7CC8"/>
    <w:pPr>
      <w:numPr>
        <w:numId w:val="30"/>
      </w:numPr>
    </w:pPr>
  </w:style>
  <w:style w:type="character" w:customStyle="1" w:styleId="341a">
    <w:name w:val="34_Список_Нум_1 Знак"/>
    <w:link w:val="341"/>
    <w:rsid w:val="00667E17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CF7CC8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667E17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CF7CC8"/>
    <w:pPr>
      <w:keepNext/>
    </w:pPr>
  </w:style>
  <w:style w:type="paragraph" w:customStyle="1" w:styleId="34f1">
    <w:name w:val="34_Рамка_Основной"/>
    <w:basedOn w:val="34b"/>
    <w:link w:val="34f0"/>
    <w:rsid w:val="00CF7CC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CF7CC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CF7CC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CF7CC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CF7CC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CF7CC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CF7CC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CF7CC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CF7CC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CF7CC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CF7CC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CF7CC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CF7CC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CF7CC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CF7CC8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667E17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CF7CC8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CF7CC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CF7CC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CF7CC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CF7CC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CF7CC8"/>
    <w:rPr>
      <w:sz w:val="18"/>
      <w:lang w:eastAsia="x-none"/>
    </w:rPr>
  </w:style>
  <w:style w:type="paragraph" w:customStyle="1" w:styleId="34fff1">
    <w:name w:val="34_Листинг"/>
    <w:basedOn w:val="34b"/>
    <w:rsid w:val="00CF7CC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CF7CC8"/>
    <w:rPr>
      <w:b/>
    </w:rPr>
  </w:style>
  <w:style w:type="paragraph" w:customStyle="1" w:styleId="3440">
    <w:name w:val="34_Заголовок_4_Приложение"/>
    <w:basedOn w:val="4"/>
    <w:next w:val="34b"/>
    <w:rsid w:val="00CF7CC8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CF7CC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CF7CC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CF7CC8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CF7CC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CF7CC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CF7CC8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CF7CC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CF7CC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CF7CC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CF7CC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CF7CC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CF7CC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CF7CC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CF7CC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CF7CC8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CF7CC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CF7CC8"/>
  </w:style>
  <w:style w:type="paragraph" w:customStyle="1" w:styleId="34fffb">
    <w:name w:val="34_Пример_Заголовок"/>
    <w:basedOn w:val="34f8"/>
    <w:next w:val="34f8"/>
    <w:rsid w:val="00CF7CC8"/>
    <w:pPr>
      <w:keepNext/>
      <w:spacing w:after="120"/>
    </w:pPr>
    <w:rPr>
      <w:b/>
      <w:lang w:eastAsia="ru-RU"/>
    </w:rPr>
  </w:style>
  <w:style w:type="character" w:styleId="a7">
    <w:name w:val="FollowedHyperlink"/>
    <w:rsid w:val="00CF7CC8"/>
    <w:rPr>
      <w:color w:val="auto"/>
    </w:rPr>
  </w:style>
  <w:style w:type="character" w:customStyle="1" w:styleId="34fffc">
    <w:name w:val="34_Знак_Нижний_индекс"/>
    <w:rsid w:val="00CF7CC8"/>
    <w:rPr>
      <w:vertAlign w:val="subscript"/>
    </w:rPr>
  </w:style>
  <w:style w:type="character" w:styleId="a8">
    <w:name w:val="footnote reference"/>
    <w:basedOn w:val="a1"/>
    <w:semiHidden/>
    <w:rsid w:val="00CF7CC8"/>
    <w:rPr>
      <w:vertAlign w:val="superscript"/>
    </w:rPr>
  </w:style>
  <w:style w:type="paragraph" w:styleId="a9">
    <w:name w:val="header"/>
    <w:basedOn w:val="34b"/>
    <w:link w:val="aa"/>
    <w:rsid w:val="00CF7CC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CF7CC8"/>
    <w:rPr>
      <w:lang w:eastAsia="x-none"/>
    </w:rPr>
  </w:style>
  <w:style w:type="paragraph" w:styleId="ab">
    <w:name w:val="footer"/>
    <w:basedOn w:val="34b"/>
    <w:link w:val="ac"/>
    <w:rsid w:val="00CF7CC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CF7CC8"/>
    <w:rPr>
      <w:lang w:eastAsia="x-none"/>
    </w:rPr>
  </w:style>
  <w:style w:type="numbering" w:customStyle="1" w:styleId="a">
    <w:name w:val="Приложение"/>
    <w:uiPriority w:val="99"/>
    <w:rsid w:val="00CF7CC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CF7CC8"/>
    <w:pPr>
      <w:keepNext/>
    </w:pPr>
  </w:style>
  <w:style w:type="character" w:customStyle="1" w:styleId="3434">
    <w:name w:val="34_Список_Марк_3 Знак"/>
    <w:basedOn w:val="34d"/>
    <w:link w:val="3432"/>
    <w:rsid w:val="008832D4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CF7CC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CF7CC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667E17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667E17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667E17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CF7CC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CF7CC8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CF7CC8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667E17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CF7CC8"/>
    <w:pPr>
      <w:keepNext/>
    </w:pPr>
  </w:style>
  <w:style w:type="character" w:customStyle="1" w:styleId="34ffff0">
    <w:name w:val="34_Процедура_Подшаг Знак"/>
    <w:basedOn w:val="34d"/>
    <w:link w:val="344"/>
    <w:rsid w:val="00667E17"/>
    <w:rPr>
      <w:sz w:val="24"/>
      <w:lang w:eastAsia="x-none"/>
    </w:rPr>
  </w:style>
  <w:style w:type="character" w:customStyle="1" w:styleId="34ffff2">
    <w:name w:val="34_Знак_Клавиши"/>
    <w:rsid w:val="00CF7CC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CF7CC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CF7CC8"/>
  </w:style>
  <w:style w:type="paragraph" w:styleId="ad">
    <w:name w:val="caption"/>
    <w:basedOn w:val="34b"/>
    <w:next w:val="34b"/>
    <w:rsid w:val="00A202DF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CF7CC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CF7CC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CF7CC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667E17"/>
    <w:rPr>
      <w:sz w:val="24"/>
      <w:lang w:eastAsia="x-none"/>
    </w:rPr>
  </w:style>
  <w:style w:type="character" w:customStyle="1" w:styleId="ae">
    <w:name w:val="Основной текст Знак"/>
    <w:semiHidden/>
    <w:rsid w:val="00CF7CC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CF7CC8"/>
    <w:rPr>
      <w:rFonts w:ascii="Arial" w:hAnsi="Arial"/>
    </w:rPr>
  </w:style>
  <w:style w:type="character" w:customStyle="1" w:styleId="af0">
    <w:name w:val="Тема примечания Знак"/>
    <w:semiHidden/>
    <w:rsid w:val="00CF7CC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CF7CC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CF7CC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CF7CC8"/>
  </w:style>
  <w:style w:type="character" w:styleId="af3">
    <w:name w:val="annotation reference"/>
    <w:semiHidden/>
    <w:rsid w:val="00CF7CC8"/>
    <w:rPr>
      <w:sz w:val="16"/>
      <w:szCs w:val="16"/>
    </w:rPr>
  </w:style>
  <w:style w:type="character" w:styleId="af4">
    <w:name w:val="page number"/>
    <w:rsid w:val="00CF7CC8"/>
  </w:style>
  <w:style w:type="paragraph" w:styleId="af5">
    <w:name w:val="Body Text"/>
    <w:basedOn w:val="a0"/>
    <w:link w:val="13"/>
    <w:semiHidden/>
    <w:unhideWhenUsed/>
    <w:rsid w:val="00CF7CC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CF7CC8"/>
    <w:rPr>
      <w:sz w:val="24"/>
    </w:rPr>
  </w:style>
  <w:style w:type="paragraph" w:styleId="af6">
    <w:name w:val="annotation subject"/>
    <w:basedOn w:val="af2"/>
    <w:next w:val="af2"/>
    <w:link w:val="14"/>
    <w:semiHidden/>
    <w:rsid w:val="00CF7CC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CF7CC8"/>
    <w:rPr>
      <w:b/>
      <w:bCs/>
    </w:rPr>
  </w:style>
  <w:style w:type="paragraph" w:styleId="af7">
    <w:name w:val="Balloon Text"/>
    <w:basedOn w:val="a0"/>
    <w:link w:val="15"/>
    <w:semiHidden/>
    <w:rsid w:val="00CF7CC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CF7CC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CF7CC8"/>
  </w:style>
  <w:style w:type="paragraph" w:customStyle="1" w:styleId="34ffff9">
    <w:name w:val="34_ТЛ_Подпись"/>
    <w:basedOn w:val="34f6"/>
    <w:rsid w:val="00CF7CC8"/>
  </w:style>
  <w:style w:type="paragraph" w:customStyle="1" w:styleId="34ffffa">
    <w:name w:val="34_ТЛ_Подпись_скрытый"/>
    <w:basedOn w:val="34ffff9"/>
    <w:rsid w:val="00CF7CC8"/>
    <w:rPr>
      <w:vanish/>
    </w:rPr>
  </w:style>
  <w:style w:type="paragraph" w:customStyle="1" w:styleId="34ffffb">
    <w:name w:val="34_Комментарий_Философта"/>
    <w:basedOn w:val="34b"/>
    <w:rsid w:val="00CF7CC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CF7CC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CF7CC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CF7CC8"/>
    <w:rPr>
      <w:b/>
    </w:rPr>
  </w:style>
  <w:style w:type="paragraph" w:customStyle="1" w:styleId="34ffffe">
    <w:name w:val="34_Таблица_Сноска_Линия"/>
    <w:basedOn w:val="34fff7"/>
    <w:next w:val="34fff7"/>
    <w:rsid w:val="00CF7CC8"/>
    <w:pPr>
      <w:keepNext/>
    </w:pPr>
  </w:style>
  <w:style w:type="paragraph" w:customStyle="1" w:styleId="34fffff">
    <w:name w:val="34_Таблица_Примечание"/>
    <w:basedOn w:val="34fff7"/>
    <w:rsid w:val="00CF7CC8"/>
  </w:style>
  <w:style w:type="character" w:customStyle="1" w:styleId="34fffff0">
    <w:name w:val="34_Знак_Значение"/>
    <w:qFormat/>
    <w:rsid w:val="00CF7CC8"/>
    <w:rPr>
      <w:rFonts w:ascii="Calibri" w:hAnsi="Calibri"/>
    </w:rPr>
  </w:style>
  <w:style w:type="character" w:styleId="af8">
    <w:name w:val="Hyperlink"/>
    <w:uiPriority w:val="99"/>
    <w:rsid w:val="00CF7CC8"/>
    <w:rPr>
      <w:color w:val="0000FF"/>
      <w:u w:val="single"/>
    </w:rPr>
  </w:style>
  <w:style w:type="paragraph" w:customStyle="1" w:styleId="34fffff1">
    <w:name w:val="34_Рисунок_Подпись"/>
    <w:basedOn w:val="34b"/>
    <w:rsid w:val="00CF7CC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CF7CC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CF7CC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CF7CC8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CF7CC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CF7CC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CF7CC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CD27E1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CF7CC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CF7CC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CF7CC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CF7CC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CF7CC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CF7CC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CF7CC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CF7CC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CF7CC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CF7CC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CF7CC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CF7CC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CF7C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A202DF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CF7CC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CF7CC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CF7CC8"/>
    <w:pPr>
      <w:jc w:val="center"/>
    </w:pPr>
  </w:style>
  <w:style w:type="paragraph" w:customStyle="1" w:styleId="3411">
    <w:name w:val="34_Таблица_Список_Марк_1_без_отступа"/>
    <w:basedOn w:val="34ff6"/>
    <w:rsid w:val="00CF7CC8"/>
    <w:pPr>
      <w:numPr>
        <w:numId w:val="41"/>
      </w:numPr>
    </w:pPr>
  </w:style>
  <w:style w:type="paragraph" w:customStyle="1" w:styleId="34fffff9">
    <w:name w:val="34_Формула"/>
    <w:basedOn w:val="a0"/>
    <w:rsid w:val="00CF7CC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CF7CC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CF7CC8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A35BE-E4A8-4F38-A78A-543767487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18</TotalTime>
  <Pages>4</Pages>
  <Words>393</Words>
  <Characters>1990</Characters>
  <Application>Microsoft Office Word</Application>
  <DocSecurity>0</DocSecurity>
  <Lines>331</Lines>
  <Paragraphs>216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Локальная смета</vt:lpstr>
    </vt:vector>
  </TitlesOfParts>
  <Company>ООО НПП «ЭСН»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Локальная смета</dc:title>
  <dc:creator>Oksana</dc:creator>
  <cp:lastModifiedBy>Илья Чураков</cp:lastModifiedBy>
  <cp:revision>3</cp:revision>
  <cp:lastPrinted>2014-09-08T01:50:00Z</cp:lastPrinted>
  <dcterms:created xsi:type="dcterms:W3CDTF">2025-09-01T05:30:00Z</dcterms:created>
  <dcterms:modified xsi:type="dcterms:W3CDTF">2025-09-01T05:47:00Z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ТП.Б3</vt:lpwstr>
  </property>
  <property fmtid="{D5CDD505-2E9C-101B-9397-08002B2CF9AE}" pid="8" name="год_издания">
    <vt:lpwstr>2025</vt:lpwstr>
  </property>
</Properties>
</file>