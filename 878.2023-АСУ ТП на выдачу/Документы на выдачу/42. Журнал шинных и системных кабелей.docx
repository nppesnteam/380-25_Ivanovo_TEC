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2C5D7" w14:textId="17C941B9" w:rsidR="000A4925" w:rsidRDefault="003025C4" w:rsidP="003025C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3C3F13">
        <w:t>ООО НПП «ЭСН»</w:t>
      </w:r>
      <w:r>
        <w:fldChar w:fldCharType="end"/>
      </w:r>
    </w:p>
    <w:p w14:paraId="2A3CB12F" w14:textId="77777777" w:rsidR="000A4925" w:rsidRPr="00C816E8" w:rsidRDefault="000A4925" w:rsidP="003025C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0A4925" w:rsidRPr="00C816E8" w14:paraId="5BD09928" w14:textId="77777777" w:rsidTr="003025C4">
        <w:trPr>
          <w:trHeight w:val="360"/>
        </w:trPr>
        <w:tc>
          <w:tcPr>
            <w:tcW w:w="5554" w:type="dxa"/>
            <w:vMerge w:val="restart"/>
          </w:tcPr>
          <w:p w14:paraId="20C300EE" w14:textId="5A4F2FC4" w:rsidR="000A4925" w:rsidRPr="00C816E8" w:rsidRDefault="000A4925" w:rsidP="003025C4">
            <w:pPr>
              <w:pStyle w:val="34ffff9"/>
            </w:pPr>
          </w:p>
        </w:tc>
        <w:tc>
          <w:tcPr>
            <w:tcW w:w="4563" w:type="dxa"/>
          </w:tcPr>
          <w:p w14:paraId="74076C3F" w14:textId="0E4DD0C8" w:rsidR="000A4925" w:rsidRPr="00C816E8" w:rsidRDefault="000A4925" w:rsidP="003025C4">
            <w:pPr>
              <w:pStyle w:val="34ffff8"/>
            </w:pPr>
          </w:p>
        </w:tc>
      </w:tr>
      <w:tr w:rsidR="000A4925" w:rsidRPr="00C816E8" w14:paraId="676AA901" w14:textId="77777777" w:rsidTr="003025C4">
        <w:trPr>
          <w:trHeight w:val="630"/>
        </w:trPr>
        <w:tc>
          <w:tcPr>
            <w:tcW w:w="5554" w:type="dxa"/>
            <w:vMerge/>
          </w:tcPr>
          <w:p w14:paraId="6C907F80" w14:textId="77777777" w:rsidR="000A4925" w:rsidRPr="00C816E8" w:rsidRDefault="000A4925" w:rsidP="003025C4"/>
        </w:tc>
        <w:tc>
          <w:tcPr>
            <w:tcW w:w="4563" w:type="dxa"/>
          </w:tcPr>
          <w:p w14:paraId="7E7847E2" w14:textId="2AE86B5D" w:rsidR="000A4925" w:rsidRPr="00C816E8" w:rsidRDefault="000A4925" w:rsidP="003025C4">
            <w:pPr>
              <w:pStyle w:val="34ffff9"/>
            </w:pPr>
          </w:p>
        </w:tc>
      </w:tr>
      <w:tr w:rsidR="000A4925" w:rsidRPr="00C816E8" w14:paraId="020FF31D" w14:textId="77777777" w:rsidTr="003025C4">
        <w:trPr>
          <w:trHeight w:val="353"/>
        </w:trPr>
        <w:tc>
          <w:tcPr>
            <w:tcW w:w="5554" w:type="dxa"/>
            <w:vMerge/>
          </w:tcPr>
          <w:p w14:paraId="01E2679B" w14:textId="77777777" w:rsidR="000A4925" w:rsidRPr="00C816E8" w:rsidRDefault="000A4925" w:rsidP="003025C4"/>
        </w:tc>
        <w:tc>
          <w:tcPr>
            <w:tcW w:w="4563" w:type="dxa"/>
          </w:tcPr>
          <w:p w14:paraId="43E6A335" w14:textId="316B9D9C" w:rsidR="000A4925" w:rsidRPr="00C816E8" w:rsidRDefault="000A4925" w:rsidP="003025C4">
            <w:pPr>
              <w:pStyle w:val="34ffff9"/>
            </w:pPr>
          </w:p>
        </w:tc>
      </w:tr>
    </w:tbl>
    <w:p w14:paraId="38EE3E42" w14:textId="77777777" w:rsidR="000A4925" w:rsidRPr="00C816E8" w:rsidRDefault="000A4925" w:rsidP="003025C4">
      <w:pPr>
        <w:pStyle w:val="34f5"/>
      </w:pPr>
    </w:p>
    <w:p w14:paraId="26D72F97" w14:textId="77777777" w:rsidR="000A4925" w:rsidRDefault="000A4925" w:rsidP="003025C4">
      <w:pPr>
        <w:pStyle w:val="34f5"/>
      </w:pPr>
    </w:p>
    <w:p w14:paraId="28497485" w14:textId="77777777" w:rsidR="000A4925" w:rsidRDefault="000A4925" w:rsidP="003025C4">
      <w:pPr>
        <w:pStyle w:val="34f5"/>
      </w:pPr>
    </w:p>
    <w:p w14:paraId="2507E2CB" w14:textId="77777777" w:rsidR="000A4925" w:rsidRPr="00C816E8" w:rsidRDefault="000A4925" w:rsidP="003025C4">
      <w:pPr>
        <w:pStyle w:val="34f5"/>
      </w:pPr>
    </w:p>
    <w:p w14:paraId="3A943C5F" w14:textId="77777777" w:rsidR="000A4925" w:rsidRPr="00C816E8" w:rsidRDefault="000A4925" w:rsidP="003025C4">
      <w:pPr>
        <w:pStyle w:val="34f5"/>
      </w:pPr>
    </w:p>
    <w:p w14:paraId="63DCCBF2" w14:textId="3C1596C5" w:rsidR="000A4925" w:rsidRPr="00C816E8" w:rsidRDefault="00F96B37" w:rsidP="003025C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3C3F13">
        <w:t>Строительство водогрейной котельной 400 Гкал/час на территории Ивановской ТЭЦ-2</w:t>
      </w:r>
      <w:r>
        <w:fldChar w:fldCharType="end"/>
      </w:r>
    </w:p>
    <w:p w14:paraId="2888EF0A" w14:textId="494BDBF6" w:rsidR="000A4925" w:rsidRPr="00C816E8" w:rsidRDefault="000A4925" w:rsidP="003025C4">
      <w:pPr>
        <w:pStyle w:val="34ffc"/>
      </w:pPr>
      <w:r w:rsidRPr="00C816E8">
        <w:t>(</w:t>
      </w:r>
      <w:r w:rsidR="00F96B37">
        <w:fldChar w:fldCharType="begin"/>
      </w:r>
      <w:r w:rsidR="00F96B37">
        <w:instrText xml:space="preserve"> DOCPROPERTY  краткое_название_системы  \* MERGEFORMAT </w:instrText>
      </w:r>
      <w:r w:rsidR="00F96B37">
        <w:fldChar w:fldCharType="separate"/>
      </w:r>
      <w:r w:rsidR="003C3F13">
        <w:t>878.2023</w:t>
      </w:r>
      <w:r w:rsidR="00F96B37">
        <w:fldChar w:fldCharType="end"/>
      </w:r>
      <w:r w:rsidRPr="00C816E8">
        <w:t>)</w:t>
      </w:r>
    </w:p>
    <w:p w14:paraId="28470A3B" w14:textId="52B3EC96" w:rsidR="000A4925" w:rsidRPr="00C816E8" w:rsidRDefault="00F96B37" w:rsidP="003025C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3C3F13">
        <w:t>Журнал шинных и системных кабелей</w:t>
      </w:r>
      <w:r>
        <w:fldChar w:fldCharType="end"/>
      </w:r>
    </w:p>
    <w:p w14:paraId="48604ABB" w14:textId="0CC7EB7D" w:rsidR="000A4925" w:rsidRDefault="000A4925" w:rsidP="003025C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3C3F13">
        <w:t>878.2023-АСУ ТП.С8</w:t>
      </w:r>
      <w:r w:rsidRPr="00C816E8">
        <w:fldChar w:fldCharType="end"/>
      </w:r>
    </w:p>
    <w:p w14:paraId="311FC4D9" w14:textId="77777777" w:rsidR="000A4925" w:rsidRDefault="000A4925" w:rsidP="003025C4">
      <w:pPr>
        <w:pStyle w:val="34f5"/>
      </w:pPr>
    </w:p>
    <w:p w14:paraId="2ACF754D" w14:textId="77777777" w:rsidR="000A4925" w:rsidRPr="006642C9" w:rsidRDefault="000A4925" w:rsidP="003025C4">
      <w:pPr>
        <w:pStyle w:val="34f5"/>
      </w:pPr>
    </w:p>
    <w:p w14:paraId="73D3D4D9" w14:textId="624DB57F" w:rsidR="004E327F" w:rsidRPr="006642C9" w:rsidRDefault="00A03E07" w:rsidP="003025C4">
      <w:pPr>
        <w:pStyle w:val="34f5"/>
      </w:pPr>
      <w:r>
        <w:t>Том 42</w:t>
      </w:r>
    </w:p>
    <w:p w14:paraId="20998CC8" w14:textId="77777777" w:rsidR="000A4925" w:rsidRDefault="000A4925" w:rsidP="003025C4">
      <w:pPr>
        <w:pStyle w:val="34f5"/>
      </w:pPr>
    </w:p>
    <w:p w14:paraId="3DBAA98D" w14:textId="77777777" w:rsidR="000A4925" w:rsidRDefault="000A4925" w:rsidP="003025C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0A4925" w:rsidRPr="00C816E8" w14:paraId="63DA5707" w14:textId="77777777" w:rsidTr="003025C4">
        <w:trPr>
          <w:trHeight w:val="404"/>
        </w:trPr>
        <w:tc>
          <w:tcPr>
            <w:tcW w:w="4564" w:type="dxa"/>
            <w:vAlign w:val="center"/>
          </w:tcPr>
          <w:p w14:paraId="3D075858" w14:textId="53B945F8" w:rsidR="000A4925" w:rsidRPr="00C816E8" w:rsidRDefault="000A4925" w:rsidP="003025C4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5DD504CE" w14:textId="77777777" w:rsidR="000A4925" w:rsidRPr="00C816E8" w:rsidRDefault="000A4925" w:rsidP="003025C4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50262EB3" w14:textId="77777777" w:rsidR="000A4925" w:rsidRPr="00C816E8" w:rsidRDefault="000A4925" w:rsidP="003025C4">
            <w:pPr>
              <w:pStyle w:val="34ffff9"/>
            </w:pPr>
          </w:p>
        </w:tc>
      </w:tr>
      <w:tr w:rsidR="000A4925" w:rsidRPr="00C816E8" w14:paraId="06E16BA5" w14:textId="77777777" w:rsidTr="003025C4">
        <w:trPr>
          <w:trHeight w:val="868"/>
        </w:trPr>
        <w:tc>
          <w:tcPr>
            <w:tcW w:w="4564" w:type="dxa"/>
          </w:tcPr>
          <w:p w14:paraId="4A4984C1" w14:textId="684A0597" w:rsidR="000A4925" w:rsidRPr="00C816E8" w:rsidRDefault="000A4925" w:rsidP="003025C4">
            <w:pPr>
              <w:pStyle w:val="34ffff9"/>
            </w:pPr>
          </w:p>
        </w:tc>
        <w:tc>
          <w:tcPr>
            <w:tcW w:w="990" w:type="dxa"/>
          </w:tcPr>
          <w:p w14:paraId="0176B875" w14:textId="77777777" w:rsidR="000A4925" w:rsidRPr="00C816E8" w:rsidRDefault="000A4925" w:rsidP="003025C4">
            <w:pPr>
              <w:pStyle w:val="34ffff9"/>
            </w:pPr>
          </w:p>
        </w:tc>
        <w:tc>
          <w:tcPr>
            <w:tcW w:w="4563" w:type="dxa"/>
          </w:tcPr>
          <w:p w14:paraId="428F19E6" w14:textId="05BE1576" w:rsidR="000A4925" w:rsidRPr="00C816E8" w:rsidRDefault="000A4925" w:rsidP="003025C4">
            <w:pPr>
              <w:pStyle w:val="34ffff9"/>
            </w:pPr>
          </w:p>
        </w:tc>
      </w:tr>
      <w:tr w:rsidR="000A4925" w:rsidRPr="00C816E8" w14:paraId="164BAB1C" w14:textId="77777777" w:rsidTr="003025C4">
        <w:trPr>
          <w:trHeight w:val="404"/>
        </w:trPr>
        <w:tc>
          <w:tcPr>
            <w:tcW w:w="4564" w:type="dxa"/>
          </w:tcPr>
          <w:p w14:paraId="2CBA43BC" w14:textId="7F518DAF" w:rsidR="000A4925" w:rsidRPr="00C816E8" w:rsidRDefault="000A4925" w:rsidP="003025C4">
            <w:pPr>
              <w:pStyle w:val="34ffff9"/>
            </w:pPr>
          </w:p>
        </w:tc>
        <w:tc>
          <w:tcPr>
            <w:tcW w:w="990" w:type="dxa"/>
          </w:tcPr>
          <w:p w14:paraId="00C55B0B" w14:textId="77777777" w:rsidR="000A4925" w:rsidRPr="00C816E8" w:rsidRDefault="000A4925" w:rsidP="003025C4">
            <w:pPr>
              <w:pStyle w:val="34ffff9"/>
            </w:pPr>
          </w:p>
        </w:tc>
        <w:tc>
          <w:tcPr>
            <w:tcW w:w="4563" w:type="dxa"/>
          </w:tcPr>
          <w:p w14:paraId="42F6EF6B" w14:textId="7AC554C2" w:rsidR="000A4925" w:rsidRPr="00C816E8" w:rsidRDefault="000A4925" w:rsidP="003025C4">
            <w:pPr>
              <w:pStyle w:val="34ffff9"/>
            </w:pPr>
          </w:p>
        </w:tc>
      </w:tr>
      <w:tr w:rsidR="000A4925" w:rsidRPr="00C816E8" w14:paraId="00758F58" w14:textId="77777777" w:rsidTr="003025C4">
        <w:trPr>
          <w:trHeight w:val="404"/>
        </w:trPr>
        <w:tc>
          <w:tcPr>
            <w:tcW w:w="4564" w:type="dxa"/>
            <w:vAlign w:val="center"/>
          </w:tcPr>
          <w:p w14:paraId="6FF01B0C" w14:textId="77777777" w:rsidR="000A4925" w:rsidRPr="00C816E8" w:rsidRDefault="000A4925" w:rsidP="003025C4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694A9F4E" w14:textId="77777777" w:rsidR="000A4925" w:rsidRPr="00C816E8" w:rsidRDefault="000A4925" w:rsidP="003025C4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6ECE6E97" w14:textId="77777777" w:rsidR="000A4925" w:rsidRPr="00C816E8" w:rsidRDefault="000A4925" w:rsidP="003025C4">
            <w:pPr>
              <w:pStyle w:val="34ffff8"/>
            </w:pPr>
          </w:p>
        </w:tc>
      </w:tr>
      <w:tr w:rsidR="000A4925" w:rsidRPr="00C816E8" w14:paraId="787CD026" w14:textId="77777777" w:rsidTr="003025C4">
        <w:trPr>
          <w:trHeight w:val="864"/>
        </w:trPr>
        <w:tc>
          <w:tcPr>
            <w:tcW w:w="4564" w:type="dxa"/>
          </w:tcPr>
          <w:p w14:paraId="3908D971" w14:textId="29F58E8F" w:rsidR="000A4925" w:rsidRPr="00C816E8" w:rsidRDefault="000A4925" w:rsidP="003025C4">
            <w:pPr>
              <w:pStyle w:val="34ffff9"/>
            </w:pPr>
          </w:p>
        </w:tc>
        <w:tc>
          <w:tcPr>
            <w:tcW w:w="990" w:type="dxa"/>
          </w:tcPr>
          <w:p w14:paraId="238A9FEB" w14:textId="77777777" w:rsidR="000A4925" w:rsidRPr="00C816E8" w:rsidRDefault="000A4925" w:rsidP="003025C4">
            <w:pPr>
              <w:pStyle w:val="34ffff9"/>
            </w:pPr>
          </w:p>
        </w:tc>
        <w:tc>
          <w:tcPr>
            <w:tcW w:w="4563" w:type="dxa"/>
          </w:tcPr>
          <w:p w14:paraId="1825AD7A" w14:textId="76B57279" w:rsidR="000A4925" w:rsidRPr="00C816E8" w:rsidRDefault="000A4925" w:rsidP="003025C4">
            <w:pPr>
              <w:pStyle w:val="34ffff9"/>
            </w:pPr>
          </w:p>
        </w:tc>
      </w:tr>
      <w:tr w:rsidR="000A4925" w:rsidRPr="00C816E8" w14:paraId="2BDF0698" w14:textId="77777777" w:rsidTr="003025C4">
        <w:trPr>
          <w:trHeight w:val="643"/>
        </w:trPr>
        <w:tc>
          <w:tcPr>
            <w:tcW w:w="4564" w:type="dxa"/>
          </w:tcPr>
          <w:p w14:paraId="241897D4" w14:textId="3880FA70" w:rsidR="000A4925" w:rsidRPr="00C816E8" w:rsidRDefault="000A4925" w:rsidP="003025C4">
            <w:pPr>
              <w:pStyle w:val="34ffff9"/>
            </w:pPr>
          </w:p>
        </w:tc>
        <w:tc>
          <w:tcPr>
            <w:tcW w:w="990" w:type="dxa"/>
          </w:tcPr>
          <w:p w14:paraId="5E855703" w14:textId="77777777" w:rsidR="000A4925" w:rsidRPr="00C816E8" w:rsidRDefault="000A4925" w:rsidP="003025C4">
            <w:pPr>
              <w:pStyle w:val="34ffff9"/>
            </w:pPr>
          </w:p>
        </w:tc>
        <w:tc>
          <w:tcPr>
            <w:tcW w:w="4563" w:type="dxa"/>
          </w:tcPr>
          <w:p w14:paraId="7B1691A9" w14:textId="4C6ACE81" w:rsidR="000A4925" w:rsidRPr="00C816E8" w:rsidRDefault="000A4925" w:rsidP="003025C4">
            <w:pPr>
              <w:pStyle w:val="34ffff9"/>
            </w:pPr>
          </w:p>
        </w:tc>
      </w:tr>
    </w:tbl>
    <w:p w14:paraId="260CB4FC" w14:textId="77777777" w:rsidR="000A4925" w:rsidRPr="0012468A" w:rsidRDefault="000A4925" w:rsidP="003025C4">
      <w:pPr>
        <w:pStyle w:val="34f5"/>
      </w:pPr>
    </w:p>
    <w:p w14:paraId="5087F120" w14:textId="77777777" w:rsidR="00E3465E" w:rsidRPr="00E3465E" w:rsidRDefault="00E3465E" w:rsidP="00264594">
      <w:pPr>
        <w:pStyle w:val="34f5"/>
      </w:pPr>
    </w:p>
    <w:p w14:paraId="0A3A40B4" w14:textId="77777777" w:rsidR="0069117E" w:rsidRDefault="0069117E" w:rsidP="003F38DF">
      <w:pPr>
        <w:pStyle w:val="34b"/>
        <w:sectPr w:rsidR="0069117E" w:rsidSect="00BA4372">
          <w:headerReference w:type="default" r:id="rId8"/>
          <w:foot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7D0F854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77D2F584" w14:textId="7BEF6EF7" w:rsidR="003C3F13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9920107" w:history="1">
        <w:r w:rsidR="003C3F13" w:rsidRPr="006F4E83">
          <w:rPr>
            <w:rStyle w:val="af8"/>
          </w:rPr>
          <w:t>1 Таблица соединений и подключений</w:t>
        </w:r>
        <w:r w:rsidR="003C3F13">
          <w:rPr>
            <w:webHidden/>
          </w:rPr>
          <w:tab/>
        </w:r>
        <w:r w:rsidR="003C3F13">
          <w:rPr>
            <w:webHidden/>
          </w:rPr>
          <w:fldChar w:fldCharType="begin"/>
        </w:r>
        <w:r w:rsidR="003C3F13">
          <w:rPr>
            <w:webHidden/>
          </w:rPr>
          <w:instrText xml:space="preserve"> PAGEREF _Toc209920107 \h </w:instrText>
        </w:r>
        <w:r w:rsidR="003C3F13">
          <w:rPr>
            <w:webHidden/>
          </w:rPr>
        </w:r>
        <w:r w:rsidR="003C3F13">
          <w:rPr>
            <w:webHidden/>
          </w:rPr>
          <w:fldChar w:fldCharType="separate"/>
        </w:r>
        <w:r w:rsidR="003C3F13">
          <w:rPr>
            <w:webHidden/>
          </w:rPr>
          <w:t>3</w:t>
        </w:r>
        <w:r w:rsidR="003C3F13">
          <w:rPr>
            <w:webHidden/>
          </w:rPr>
          <w:fldChar w:fldCharType="end"/>
        </w:r>
      </w:hyperlink>
    </w:p>
    <w:p w14:paraId="405A234A" w14:textId="4461D270" w:rsidR="00F64EB3" w:rsidRDefault="00380491" w:rsidP="00E10079">
      <w:pPr>
        <w:pStyle w:val="34b"/>
      </w:pPr>
      <w:r>
        <w:fldChar w:fldCharType="end"/>
      </w:r>
    </w:p>
    <w:p w14:paraId="5D08936B" w14:textId="77777777" w:rsidR="00E3465E" w:rsidRDefault="00E3465E" w:rsidP="0028244C">
      <w:pPr>
        <w:pStyle w:val="34fffa"/>
        <w:rPr>
          <w:lang w:val="en-US"/>
        </w:rPr>
      </w:pPr>
    </w:p>
    <w:p w14:paraId="2D0C4FEE" w14:textId="77777777" w:rsidR="003B31D6" w:rsidRDefault="003B31D6" w:rsidP="0028244C">
      <w:pPr>
        <w:pStyle w:val="34fffa"/>
        <w:rPr>
          <w:lang w:val="en-US"/>
        </w:rPr>
        <w:sectPr w:rsidR="003B31D6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  <w:bookmarkStart w:id="0" w:name="_GoBack"/>
      <w:bookmarkEnd w:id="0"/>
    </w:p>
    <w:p w14:paraId="4C63320E" w14:textId="77777777" w:rsidR="00D47C08" w:rsidRDefault="0090156C" w:rsidP="0090156C">
      <w:pPr>
        <w:pStyle w:val="1"/>
      </w:pPr>
      <w:bookmarkStart w:id="1" w:name="_Toc209920107"/>
      <w:r w:rsidRPr="0090156C">
        <w:rPr>
          <w:lang w:val="ru-RU"/>
        </w:rPr>
        <w:lastRenderedPageBreak/>
        <w:t>Таблица соединений и подключений</w:t>
      </w:r>
      <w:bookmarkEnd w:id="1"/>
    </w:p>
    <w:tbl>
      <w:tblPr>
        <w:tblW w:w="10490" w:type="dxa"/>
        <w:tblInd w:w="-294" w:type="dxa"/>
        <w:tblLook w:val="04A0" w:firstRow="1" w:lastRow="0" w:firstColumn="1" w:lastColumn="0" w:noHBand="0" w:noVBand="1"/>
      </w:tblPr>
      <w:tblGrid>
        <w:gridCol w:w="1360"/>
        <w:gridCol w:w="2185"/>
        <w:gridCol w:w="2183"/>
        <w:gridCol w:w="2211"/>
        <w:gridCol w:w="2551"/>
      </w:tblGrid>
      <w:tr w:rsidR="0012468A" w:rsidRPr="0012468A" w14:paraId="4B2AB76C" w14:textId="77777777" w:rsidTr="00AD0546">
        <w:trPr>
          <w:trHeight w:val="300"/>
          <w:tblHeader/>
        </w:trPr>
        <w:tc>
          <w:tcPr>
            <w:tcW w:w="1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8EA1A" w14:textId="77777777" w:rsidR="0012468A" w:rsidRPr="0012468A" w:rsidRDefault="0012468A" w:rsidP="0012468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12468A">
              <w:rPr>
                <w:b/>
                <w:color w:val="000000"/>
                <w:sz w:val="22"/>
                <w:szCs w:val="22"/>
              </w:rPr>
              <w:t>Проводник</w:t>
            </w:r>
          </w:p>
        </w:tc>
        <w:tc>
          <w:tcPr>
            <w:tcW w:w="21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9B897" w14:textId="77777777" w:rsidR="0012468A" w:rsidRPr="0012468A" w:rsidRDefault="0012468A" w:rsidP="00AD0546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12468A">
              <w:rPr>
                <w:b/>
                <w:color w:val="000000"/>
                <w:sz w:val="22"/>
                <w:szCs w:val="22"/>
              </w:rPr>
              <w:t>Откуда идет</w:t>
            </w:r>
          </w:p>
        </w:tc>
        <w:tc>
          <w:tcPr>
            <w:tcW w:w="21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6E32" w14:textId="77777777" w:rsidR="0012468A" w:rsidRPr="0012468A" w:rsidRDefault="0012468A" w:rsidP="0012468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12468A">
              <w:rPr>
                <w:b/>
                <w:color w:val="000000"/>
                <w:sz w:val="22"/>
                <w:szCs w:val="22"/>
              </w:rPr>
              <w:t>Куда поступает</w:t>
            </w:r>
          </w:p>
        </w:tc>
        <w:tc>
          <w:tcPr>
            <w:tcW w:w="22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F3905" w14:textId="77777777" w:rsidR="0012468A" w:rsidRPr="0012468A" w:rsidRDefault="0012468A" w:rsidP="0012468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12468A">
              <w:rPr>
                <w:b/>
                <w:color w:val="000000"/>
                <w:sz w:val="22"/>
                <w:szCs w:val="22"/>
              </w:rPr>
              <w:t>Данные провода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D0B723F" w14:textId="67CDB2EE" w:rsidR="0012468A" w:rsidRPr="0012468A" w:rsidRDefault="0012468A" w:rsidP="0012468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Примечание</w:t>
            </w:r>
          </w:p>
        </w:tc>
      </w:tr>
      <w:tr w:rsidR="0012468A" w:rsidRPr="0012468A" w14:paraId="5C76A8FA" w14:textId="77777777" w:rsidTr="00F61777">
        <w:trPr>
          <w:trHeight w:val="300"/>
        </w:trPr>
        <w:tc>
          <w:tcPr>
            <w:tcW w:w="1049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0CB9096" w14:textId="52315D03" w:rsidR="0012468A" w:rsidRPr="00D46040" w:rsidRDefault="0012468A" w:rsidP="0012468A">
            <w:pPr>
              <w:jc w:val="center"/>
              <w:rPr>
                <w:b/>
                <w:color w:val="000000"/>
                <w:sz w:val="48"/>
                <w:szCs w:val="48"/>
              </w:rPr>
            </w:pPr>
            <w:r w:rsidRPr="00D46040">
              <w:rPr>
                <w:b/>
                <w:color w:val="000000"/>
                <w:sz w:val="48"/>
                <w:szCs w:val="48"/>
              </w:rPr>
              <w:t>Шкаф АСУТП ВК</w:t>
            </w:r>
          </w:p>
        </w:tc>
      </w:tr>
      <w:tr w:rsidR="003025C4" w:rsidRPr="0012468A" w14:paraId="60AA81E7" w14:textId="77777777" w:rsidTr="00FB085C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D5A88" w14:textId="15D5F037" w:rsidR="003025C4" w:rsidRPr="00D46040" w:rsidRDefault="00D922EA" w:rsidP="0012468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BUS </w:t>
            </w:r>
            <w:r w:rsidR="00D46040">
              <w:rPr>
                <w:color w:val="000000"/>
                <w:sz w:val="22"/>
                <w:szCs w:val="22"/>
                <w:lang w:val="en-US"/>
              </w:rPr>
              <w:t>1-1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6F9D4" w14:textId="01CE460C" w:rsidR="003025C4" w:rsidRPr="003025C4" w:rsidRDefault="003025C4" w:rsidP="0012468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</w:t>
            </w:r>
            <w:r w:rsidR="00AD0546">
              <w:rPr>
                <w:color w:val="000000"/>
                <w:sz w:val="22"/>
                <w:szCs w:val="22"/>
                <w:lang w:val="en-US"/>
              </w:rPr>
              <w:t>ST-BUS 1-1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B45D6" w14:textId="10D04C46" w:rsidR="003025C4" w:rsidRPr="003025C4" w:rsidRDefault="003025C4" w:rsidP="0012468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 w:rsidR="00D46040">
              <w:rPr>
                <w:color w:val="000000"/>
                <w:sz w:val="22"/>
                <w:szCs w:val="22"/>
                <w:lang w:val="en-US"/>
              </w:rPr>
              <w:t>ST-BUS 1-1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2D41F" w14:textId="4B34B3B6" w:rsidR="003025C4" w:rsidRPr="003025C4" w:rsidRDefault="003025C4" w:rsidP="003025C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7077A2" w14:textId="05FE20F4" w:rsidR="003025C4" w:rsidRPr="003025C4" w:rsidRDefault="003025C4" w:rsidP="003025C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Для подключения необходим соединитель </w:t>
            </w:r>
            <w:r>
              <w:rPr>
                <w:color w:val="000000"/>
                <w:sz w:val="22"/>
                <w:szCs w:val="22"/>
                <w:lang w:val="en-US"/>
              </w:rPr>
              <w:t>CSB</w:t>
            </w:r>
            <w:r w:rsidRPr="003025C4">
              <w:rPr>
                <w:color w:val="000000"/>
                <w:sz w:val="22"/>
                <w:szCs w:val="22"/>
              </w:rPr>
              <w:t>-1</w:t>
            </w:r>
          </w:p>
        </w:tc>
      </w:tr>
      <w:tr w:rsidR="00FB085C" w:rsidRPr="0012468A" w14:paraId="69419B4D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66505" w14:textId="69F0895D" w:rsidR="00FB085C" w:rsidRPr="00D46040" w:rsidRDefault="00D922EA" w:rsidP="00FB085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BUS </w:t>
            </w:r>
            <w:r w:rsidR="00FB085C">
              <w:rPr>
                <w:color w:val="000000"/>
                <w:sz w:val="22"/>
                <w:szCs w:val="22"/>
                <w:lang w:val="en-US"/>
              </w:rPr>
              <w:t>1-2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E2C17" w14:textId="09C1CFFC" w:rsidR="00FB085C" w:rsidRPr="003025C4" w:rsidRDefault="00FB085C" w:rsidP="00FB085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A1.1:ST-BUS 1-2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E1578" w14:textId="5D58F962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A1.2:ST-BUS 1-2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A6F64" w14:textId="2FFE8274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5701E26" w14:textId="5639E194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FB085C" w:rsidRPr="0012468A" w14:paraId="3FBDCA25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FD0C9" w14:textId="38B7AA6F" w:rsidR="00FB085C" w:rsidRPr="00D46040" w:rsidRDefault="00D922EA" w:rsidP="00FB085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BUS </w:t>
            </w:r>
            <w:r w:rsidR="00FB085C">
              <w:rPr>
                <w:color w:val="000000"/>
                <w:sz w:val="22"/>
                <w:szCs w:val="22"/>
                <w:lang w:val="en-US"/>
              </w:rPr>
              <w:t>2-1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97381" w14:textId="6B5581A5" w:rsidR="00FB085C" w:rsidRPr="003025C4" w:rsidRDefault="00FB085C" w:rsidP="00FB085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A1.2:ST-BUS 1-1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0F675" w14:textId="2BD8E6AB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A1.3:ST-BUS 1-1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B8AC5" w14:textId="51DF6FAF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6477E1C" w14:textId="058FD6E4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FB085C" w:rsidRPr="0012468A" w14:paraId="240B2A53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00BC57" w14:textId="4FDF3AF2" w:rsidR="00FB085C" w:rsidRPr="00D46040" w:rsidRDefault="00D922EA" w:rsidP="00FB085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BUS </w:t>
            </w:r>
            <w:r w:rsidR="00FB085C">
              <w:rPr>
                <w:color w:val="000000"/>
                <w:sz w:val="22"/>
                <w:szCs w:val="22"/>
                <w:lang w:val="en-US"/>
              </w:rPr>
              <w:t>2-2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39B7" w14:textId="1336B447" w:rsidR="00FB085C" w:rsidRPr="003025C4" w:rsidRDefault="00FB085C" w:rsidP="00FB085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A1.2:ST-BUS 1-2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0C85E" w14:textId="25EDBD56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A1.3:ST-BUS 1-2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3A267" w14:textId="03CC7AB9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6A249C" w14:textId="7A33A06C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FB085C" w:rsidRPr="0012468A" w14:paraId="56A0A40C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6367BA" w14:textId="64DF63DA" w:rsidR="00FB085C" w:rsidRPr="00D46040" w:rsidRDefault="00D922EA" w:rsidP="00FB085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BUS </w:t>
            </w:r>
            <w:r w:rsidR="00FB085C">
              <w:rPr>
                <w:color w:val="000000"/>
                <w:sz w:val="22"/>
                <w:szCs w:val="22"/>
                <w:lang w:val="en-US"/>
              </w:rPr>
              <w:t>3-1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F1F8B" w14:textId="1BF4E3BF" w:rsidR="00FB085C" w:rsidRPr="003025C4" w:rsidRDefault="00FB085C" w:rsidP="00FB085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 ST-BUS 1-1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9CA3A" w14:textId="1205C0EF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A1.4:ST-BUS 1-1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FC56B" w14:textId="568CBF22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0959C7A" w14:textId="299E46E6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FB085C" w:rsidRPr="0012468A" w14:paraId="6013F3A5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C2553F" w14:textId="611915EE" w:rsidR="00FB085C" w:rsidRPr="00D46040" w:rsidRDefault="00FB085C" w:rsidP="00FB085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BUS 3-2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D3984" w14:textId="21DE89EF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A1.3:ST-BUS 1-2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3885" w14:textId="4A1A9C61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A1.4:ST-BUS 1-2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92FAB" w14:textId="708D5078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E46756F" w14:textId="38129C2E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FB085C" w:rsidRPr="0012468A" w14:paraId="41982E36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76F65A" w14:textId="53F2310C" w:rsidR="00FB085C" w:rsidRPr="00D46040" w:rsidRDefault="00FB085C" w:rsidP="00FB085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BUS 4-1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5CCBD" w14:textId="1C0248EB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A1.4:ST-BUS 1-1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C33D1" w14:textId="35C9341B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A1.5:ST-BUS 1-1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CCBDD" w14:textId="7854F29E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/>
            <w:tcBorders>
              <w:left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C25CF8D" w14:textId="3CFE5426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FB085C" w:rsidRPr="0012468A" w14:paraId="5D96081E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31AD3B" w14:textId="0221099C" w:rsidR="00FB085C" w:rsidRPr="00D46040" w:rsidRDefault="00FB085C" w:rsidP="00FB085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BUS 4-2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5B38" w14:textId="4E64A328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A1.4:ST-BUS 1-2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B4252" w14:textId="40D3974B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A1.5:ST-BUS 1-2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C0880" w14:textId="6DEC8E4F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8BEDFA1" w14:textId="03EEFB91" w:rsidR="00FB085C" w:rsidRPr="0012468A" w:rsidRDefault="00FB085C" w:rsidP="00FB085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2468A" w:rsidRPr="0012468A" w14:paraId="759FFB8F" w14:textId="77777777" w:rsidTr="00D46040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C23E90" w14:textId="5BC6B0AF" w:rsidR="0012468A" w:rsidRPr="00D46040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RES </w:t>
            </w:r>
            <w:r w:rsidR="00D46040"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70815" w14:textId="379E53F9" w:rsidR="0012468A" w:rsidRPr="00F61777" w:rsidRDefault="00F61777" w:rsidP="0012468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DEB70" w14:textId="4A6B594C" w:rsidR="0012468A" w:rsidRPr="00F61777" w:rsidRDefault="00F61777" w:rsidP="0012468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3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E1169" w14:textId="2351F0F4" w:rsidR="0012468A" w:rsidRPr="0012468A" w:rsidRDefault="00F61777" w:rsidP="0012468A">
            <w:pPr>
              <w:jc w:val="center"/>
              <w:rPr>
                <w:color w:val="000000"/>
                <w:sz w:val="22"/>
                <w:szCs w:val="22"/>
              </w:rPr>
            </w:pPr>
            <w:r>
              <w:t>CUTP-1G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3DECE5F" w14:textId="6C4F7313" w:rsidR="0012468A" w:rsidRPr="00F61777" w:rsidRDefault="0012468A" w:rsidP="0012468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F61777" w:rsidRPr="0012468A" w14:paraId="3B5173C2" w14:textId="77777777" w:rsidTr="00F6177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82901E" w14:textId="5DF036F9" w:rsidR="00F61777" w:rsidRPr="00D46040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RES </w:t>
            </w:r>
            <w:r w:rsidR="00F61777"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F896B" w14:textId="51B5B104" w:rsidR="00F61777" w:rsidRPr="0012468A" w:rsidRDefault="00F61777" w:rsidP="00F61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7A264" w14:textId="05F1B06C" w:rsidR="00F61777" w:rsidRPr="0012468A" w:rsidRDefault="00F61777" w:rsidP="00F6177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4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0DABF8" w14:textId="02E69270" w:rsidR="00F61777" w:rsidRPr="0012468A" w:rsidRDefault="00F61777" w:rsidP="00F61777">
            <w:pPr>
              <w:jc w:val="center"/>
              <w:rPr>
                <w:color w:val="000000"/>
                <w:sz w:val="22"/>
                <w:szCs w:val="22"/>
              </w:rPr>
            </w:pPr>
            <w:r>
              <w:t>CUTP-1R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F8B3A8A" w14:textId="5E78CBBA" w:rsidR="00F61777" w:rsidRPr="0012468A" w:rsidRDefault="00F61777" w:rsidP="00F61777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2468A" w:rsidRPr="0012468A" w14:paraId="7AEB92C9" w14:textId="77777777" w:rsidTr="007E61B2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D2B916" w14:textId="6F765D67" w:rsidR="0012468A" w:rsidRPr="00D922EA" w:rsidRDefault="00D922EA" w:rsidP="0012468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C6.1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135224" w14:textId="12C7E24C" w:rsidR="0012468A" w:rsidRPr="00FB085C" w:rsidRDefault="007E61B2" w:rsidP="007E61B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42FE0E" w14:textId="3766576E" w:rsidR="0012468A" w:rsidRPr="007E61B2" w:rsidRDefault="007E61B2" w:rsidP="005858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 w:rsidR="005858F3"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923CC" w14:textId="59A7AB84" w:rsidR="0012468A" w:rsidRPr="007E61B2" w:rsidRDefault="007E61B2" w:rsidP="0012468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97F123D" w14:textId="5B2C7B7B" w:rsidR="0012468A" w:rsidRPr="0012468A" w:rsidRDefault="0012468A" w:rsidP="0012468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2468A" w:rsidRPr="0012468A" w14:paraId="7C411539" w14:textId="77777777" w:rsidTr="007E61B2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6B270D" w14:textId="3AFBB9A6" w:rsidR="0012468A" w:rsidRPr="00D922EA" w:rsidRDefault="00D922EA" w:rsidP="0012468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C6.2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C5E548" w14:textId="32C56830" w:rsidR="0012468A" w:rsidRPr="007E61B2" w:rsidRDefault="007E61B2" w:rsidP="0012468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F9C08B" w14:textId="1188E095" w:rsidR="0012468A" w:rsidRPr="007E61B2" w:rsidRDefault="007E61B2" w:rsidP="005858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 w:rsidR="005858F3"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C4F9D" w14:textId="59054B83" w:rsidR="0012468A" w:rsidRPr="00FB085C" w:rsidRDefault="00FB085C" w:rsidP="0012468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1671FF0" w14:textId="548A1784" w:rsidR="0012468A" w:rsidRPr="0012468A" w:rsidRDefault="0012468A" w:rsidP="0012468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68A45E23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82025" w14:textId="55A86611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60FC5" w14:textId="2B2BD572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A7DAB9" w14:textId="782C87D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.3:Module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EC319" w14:textId="2C1819AA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10F7265" w14:textId="50B50A21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0C5F1B5E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F3816" w14:textId="2F5C32AF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78865" w14:textId="675A04BC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5873D0" w14:textId="2DBBB566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FECB2" w14:textId="339D4BD3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4084580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0D5CDFCE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98CC9" w14:textId="0FA2F86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AD83A" w14:textId="230BAC35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9627C6" w14:textId="3F718CB2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.5:Module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0B6C4" w14:textId="3472B8EB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AF03CE5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2EA4F826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2A7AB" w14:textId="6CBE95A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7300C" w14:textId="1810FB4E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B2FE6" w14:textId="1DE5FEEB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.6:Module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967D8" w14:textId="302CCBFD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571826A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34466AA6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082E7" w14:textId="37FF7C5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3A9B22" w14:textId="169F6A8B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A1.1:7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5E1835" w14:textId="70A0A23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.7:Module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36D38" w14:textId="419A80BA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411A728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6777E859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626DC" w14:textId="632B4AE8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BD71DE" w14:textId="1F1DF4EC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A1.1:8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C62CBA" w14:textId="59DE2AB5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.8:Module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99F2" w14:textId="5F4934E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354CE38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B276CB3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98C67" w14:textId="79C5F9B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2C35BE" w14:textId="1EE15FEF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A1.1:9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68A45" w14:textId="09967C36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.9:Module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36784" w14:textId="167FCA94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E66DC89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61D819A1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215D3" w14:textId="0A51F915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8C10CD" w14:textId="37C8CB4D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6D5772" w14:textId="069EC0C5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.10:Module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09B7C" w14:textId="3F8B53E0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819D39E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382E1B9E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C2F66" w14:textId="1512199B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9323D5" w14:textId="4F096D22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2A309" w14:textId="06BCE9A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.11:Module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53F19" w14:textId="5F1D967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9129013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E2AE014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E659C2" w14:textId="2FC7C912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0E4DC1" w14:textId="4DD4A8BF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C9BCA1" w14:textId="66AB99DC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64C53" w14:textId="0D22F24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9BACBD8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4BDFAF14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E34B76" w14:textId="346A115A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C5.2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D2D2CC" w14:textId="25B30C8D" w:rsidR="00D922EA" w:rsidRPr="00FB085C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EDA949" w14:textId="3DB87F2A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432CE" w14:textId="10B588D4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39DE825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444D1E1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735B0" w14:textId="7F42A7D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939B98" w14:textId="3EBA9383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C4FD65" w14:textId="34BFFD27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A5.3:Module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9EA2E" w14:textId="1F4EEA3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1D99C10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36C8CCB4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463D5" w14:textId="72B12093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E6AA9D" w14:textId="3D97254D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C0068" w14:textId="20B98532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8788A" w14:textId="317CC2A2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BD5090A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6C0CF16F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1E9D6" w14:textId="574708EB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4856A" w14:textId="3E6B62AA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8F2912" w14:textId="58F12D5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A5.5:Module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77127" w14:textId="1A439B98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72CC84C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067BA7EE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729C2" w14:textId="11D1CF5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9C9D4" w14:textId="3F9DC933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06F08" w14:textId="338FD712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A5.6:Module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05568" w14:textId="2EB4C86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B7945E8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53834372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61659" w14:textId="257D0343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F439B6" w14:textId="08563B6C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56CBBE" w14:textId="565938B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A5.7:Module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2FC96" w14:textId="6879A588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230C1AF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107CCBC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F4367" w14:textId="4BA4330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9C233" w14:textId="06A592FD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EBFB11" w14:textId="6B713D2D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A5.8:Module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B7B2A" w14:textId="1DD04B7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380D8BE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6E20310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62EB9" w14:textId="34D77BE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7B54BC" w14:textId="29813D2C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6E8EDC" w14:textId="5440CE56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A5.9:Module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B4A3E" w14:textId="5AECE8A1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F0BE877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254131FF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C2A84" w14:textId="7C08E47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180283" w14:textId="543D12D3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253F78" w14:textId="786F0747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A5.10:Module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0BD4D" w14:textId="4DA549BF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C6B2397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5D5E833F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7CAD1" w14:textId="3410D89A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9CA331" w14:textId="2E48787C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2D84E3" w14:textId="348F472E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FDC7F" w14:textId="590AF562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5CABA6B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927EBFB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DE2B4" w14:textId="0BB2661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F14736">
              <w:rPr>
                <w:color w:val="000000"/>
                <w:sz w:val="22"/>
                <w:szCs w:val="22"/>
                <w:lang w:val="en-US"/>
              </w:rPr>
              <w:t>C5.1</w:t>
            </w: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4ECC90" w14:textId="5A704D4B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A7A7E" w14:textId="61667AAE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A06DE" w14:textId="14749801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2B65D59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3886428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7C3F9" w14:textId="3A60E0BF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F14736">
              <w:rPr>
                <w:color w:val="000000"/>
                <w:sz w:val="22"/>
                <w:szCs w:val="22"/>
                <w:lang w:val="en-US"/>
              </w:rPr>
              <w:t>C5.1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260D5C" w14:textId="289CA2D0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DB5D76" w14:textId="6C01ACAE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A5.13:Module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D45F1" w14:textId="57F82B50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79112BA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D789168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70C4C" w14:textId="1A3171E2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F14736">
              <w:rPr>
                <w:color w:val="000000"/>
                <w:sz w:val="22"/>
                <w:szCs w:val="22"/>
                <w:lang w:val="en-US"/>
              </w:rPr>
              <w:t>C5.1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1FC189" w14:textId="4A9CA09E" w:rsidR="00D922EA" w:rsidRPr="005858F3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507D69" w14:textId="174A7172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7FA6A" w14:textId="66A28AC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17E831B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7D66922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EFA27" w14:textId="0C96CC6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F14736">
              <w:rPr>
                <w:color w:val="000000"/>
                <w:sz w:val="22"/>
                <w:szCs w:val="22"/>
                <w:lang w:val="en-US"/>
              </w:rPr>
              <w:t>C5.1</w:t>
            </w: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F8CEC" w14:textId="4C2FBFE7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E2303" w14:textId="1DEEDAFD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A5.15:Module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1E582" w14:textId="04B3EC83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6EE87A3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00AC7B0F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C0CEE" w14:textId="40E94A7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F14736">
              <w:rPr>
                <w:color w:val="000000"/>
                <w:sz w:val="22"/>
                <w:szCs w:val="22"/>
                <w:lang w:val="en-US"/>
              </w:rPr>
              <w:t>C5.1</w:t>
            </w:r>
            <w:r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D8B630" w14:textId="1325D2C6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D24452" w14:textId="6F53D4B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A5.16:Module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40BC7" w14:textId="058511B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94B339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4576E81E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9B0C2" w14:textId="3D8ADF8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F14736">
              <w:rPr>
                <w:color w:val="000000"/>
                <w:sz w:val="22"/>
                <w:szCs w:val="22"/>
                <w:lang w:val="en-US"/>
              </w:rPr>
              <w:t>C5.1</w:t>
            </w:r>
            <w:r>
              <w:rPr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EF92A" w14:textId="7F6D8759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99AD8" w14:textId="7E13F173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A5.17:Module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64176" w14:textId="5D0669AF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22A2269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081CD188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395CB" w14:textId="437E02F3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F14736">
              <w:rPr>
                <w:color w:val="000000"/>
                <w:sz w:val="22"/>
                <w:szCs w:val="22"/>
                <w:lang w:val="en-US"/>
              </w:rPr>
              <w:t>C5.1</w:t>
            </w:r>
            <w:r>
              <w:rPr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69736" w14:textId="1F1F11A5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63E63B" w14:textId="5E22D6EA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A5.18:Module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449C4" w14:textId="5A11393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C0E9FFE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2F69F7F1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F046E" w14:textId="1B571F26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F14736">
              <w:rPr>
                <w:color w:val="000000"/>
                <w:sz w:val="22"/>
                <w:szCs w:val="22"/>
                <w:lang w:val="en-US"/>
              </w:rPr>
              <w:t>C5.1</w:t>
            </w:r>
            <w:r>
              <w:rPr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9C860" w14:textId="188096BF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08F19B" w14:textId="799BBEDF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A5.19:Module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7BFC" w14:textId="61CDAAC1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E86409F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7169E8D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9ACD9" w14:textId="1DEA5224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F14736">
              <w:rPr>
                <w:color w:val="000000"/>
                <w:sz w:val="22"/>
                <w:szCs w:val="22"/>
                <w:lang w:val="en-US"/>
              </w:rPr>
              <w:t>C5.</w:t>
            </w:r>
            <w:r>
              <w:rPr>
                <w:color w:val="000000"/>
                <w:sz w:val="22"/>
                <w:szCs w:val="22"/>
                <w:lang w:val="en-US"/>
              </w:rPr>
              <w:t>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48C191" w14:textId="32CB2C0B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36D57B" w14:textId="66F6787B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A5.20:Module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8A89F" w14:textId="2A1CA6E6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359CCE8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5C8B2C6E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CD3886" w14:textId="2C3050ED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E5A73" w14:textId="481C372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E0CB97" w14:textId="75EEFEEB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F2337" w14:textId="283B97E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B26DA22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F30F204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346F3F" w14:textId="367B42C4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lastRenderedPageBreak/>
              <w:t>C3.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9CA453" w14:textId="24A0DD32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58AEDC" w14:textId="59EBC075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</w:t>
            </w:r>
            <w:r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1C4B" w14:textId="113F444D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EFF3213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46F5FB55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F1FBE" w14:textId="40DDAFD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217A4B" w14:textId="5D4288B1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5D408D" w14:textId="25659231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228A2" w14:textId="432BE71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85D864C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3116EF8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F9E581" w14:textId="7E2B27D8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66060" w14:textId="221689CD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0C2CE6" w14:textId="6130628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34E39" w14:textId="064DEC4D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7C8BF2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6EDF126D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801F2D" w14:textId="3A5987C8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38D905" w14:textId="0D0E052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A35DD" w14:textId="6F607A73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A3.5:Module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116BB" w14:textId="766EF241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B71FC0B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355D86B8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D2D708" w14:textId="771DBF50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03C6C" w14:textId="0A98052E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6AF871" w14:textId="22E75D59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A3.6:Module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9CE9B" w14:textId="19508ED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807FC0F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26A6ED54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060E51" w14:textId="26983C8F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603295" w14:textId="225921E7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17350" w14:textId="6BB83BD3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A3.7:Module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1C791" w14:textId="428599D0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9C1B0C2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2A9BBF4B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EB63BD" w14:textId="7E1F560D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5E3AA8" w14:textId="6A72D345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CEF36" w14:textId="34E4498D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A3.8:Module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1BC96" w14:textId="1A6A9F20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25CBBC2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008E5D2D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67477" w14:textId="77C5C6BF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C3.9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AED95C" w14:textId="2BF821F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5A059" w14:textId="0A1953FF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A3.9:Module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54EFA" w14:textId="07674AF2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1637BBA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3A2982C3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92936" w14:textId="6AC374A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F00B8" w14:textId="24460AA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5B5ADA" w14:textId="18F6B16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A3.10:Module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92607" w14:textId="20B2E1D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EF4A34C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4F5D714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8A38E5" w14:textId="62515AE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5A307" w14:textId="3D6B87EF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3C045C" w14:textId="5A75524A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FF578" w14:textId="098F7464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1F8E856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481EB876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48D7B5" w14:textId="0ED71366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8127F" w14:textId="0947D685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3A6083" w14:textId="5504DBA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55B47" w14:textId="5F70CE08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4DB9CE5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2E38AAE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492807" w14:textId="3BB20662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918623" w14:textId="4C6D281B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3AE48" w14:textId="4392ED53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A3.13:Module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1B128" w14:textId="059D0178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8643CB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047EA43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BF713" w14:textId="53A324F6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260C8" w14:textId="27E09DF9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579A12" w14:textId="0EC9D93C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E6DF8" w14:textId="734E1608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D8DB439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60043DB2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F2FA6A" w14:textId="56723C7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D618A" w14:textId="2F9BF84A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13CB58" w14:textId="31680EB1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A3.15:Module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CAB23" w14:textId="15B02F03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FEE3216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69273EAA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FCF5A" w14:textId="2827C42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26292" w14:textId="0F16FDBF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0C61B1" w14:textId="5D5EAF22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A3.16:Module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C974B" w14:textId="2308548B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31509D6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24C8D3C8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BFD7D" w14:textId="54EEBAE2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8764E" w14:textId="30439E2F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F7CA1" w14:textId="617FCE93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A3.17:Module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D14B6" w14:textId="11A012CB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3B07D70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9A76583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16BEF" w14:textId="1F3232EF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68637" w14:textId="1438FDC6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7D661" w14:textId="40FDBB85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A3.18:Module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81E62" w14:textId="44FDB55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3825298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2F70128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EE39B1" w14:textId="0A25175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C3.19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2812BE" w14:textId="7AF18623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63DBE3" w14:textId="32F24B3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A3.19:Module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77DA4" w14:textId="54236C6D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9BBEE5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E29AF53" w14:textId="77777777" w:rsidTr="005858F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F40438" w14:textId="45EE022F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52A406" w14:textId="790A744D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6B3F30" w14:textId="588B0F61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A3.20:Module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3F970" w14:textId="6E0381EA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8653833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68EE3E68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95BBA" w14:textId="00B85E6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3.2</w:t>
            </w: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A0A7BE" w14:textId="65809870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FEE33" w14:textId="473BC67A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636820">
              <w:rPr>
                <w:color w:val="000000"/>
                <w:sz w:val="22"/>
                <w:szCs w:val="22"/>
                <w:lang w:val="en-US"/>
              </w:rPr>
              <w:t>A3.2</w:t>
            </w:r>
            <w:r>
              <w:rPr>
                <w:color w:val="000000"/>
                <w:sz w:val="22"/>
                <w:szCs w:val="22"/>
                <w:lang w:val="en-US"/>
              </w:rPr>
              <w:t>1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213FC" w14:textId="179BD290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B759551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0EC53F3A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10E6" w14:textId="7D4E841A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3.2</w:t>
            </w: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DDF75C" w14:textId="6933AFC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</w:t>
            </w: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759EB" w14:textId="7ACFFB3C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636820">
              <w:rPr>
                <w:color w:val="000000"/>
                <w:sz w:val="22"/>
                <w:szCs w:val="22"/>
                <w:lang w:val="en-US"/>
              </w:rPr>
              <w:t>A3.2</w:t>
            </w:r>
            <w:r>
              <w:rPr>
                <w:color w:val="000000"/>
                <w:sz w:val="22"/>
                <w:szCs w:val="22"/>
                <w:lang w:val="en-US"/>
              </w:rPr>
              <w:t>2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14982" w14:textId="4FE9AF2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9E08D3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0CF88FFA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74CDE" w14:textId="4A68CF91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3.2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CAE59" w14:textId="1659B1D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97409" w14:textId="563EFC01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636820">
              <w:rPr>
                <w:color w:val="000000"/>
                <w:sz w:val="22"/>
                <w:szCs w:val="22"/>
                <w:lang w:val="en-US"/>
              </w:rPr>
              <w:t>A3.2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53FBB" w14:textId="52F1915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F3AC731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9E05F05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80FF6" w14:textId="59E7E08B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3.2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9154D" w14:textId="7FFB26E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A1.4:1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30901" w14:textId="399F3E1B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636820">
              <w:rPr>
                <w:color w:val="000000"/>
                <w:sz w:val="22"/>
                <w:szCs w:val="22"/>
                <w:lang w:val="en-US"/>
              </w:rPr>
              <w:t>A3.2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69FE" w14:textId="18624B9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4180E11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2537E8F0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A092C" w14:textId="5DB2A9C0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3.2</w:t>
            </w: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2ECC54" w14:textId="3BAC46D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A1.4:1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18936" w14:textId="51847C5E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636820">
              <w:rPr>
                <w:color w:val="000000"/>
                <w:sz w:val="22"/>
                <w:szCs w:val="22"/>
                <w:lang w:val="en-US"/>
              </w:rPr>
              <w:t>A3.2</w:t>
            </w:r>
            <w:r>
              <w:rPr>
                <w:color w:val="000000"/>
                <w:sz w:val="22"/>
                <w:szCs w:val="22"/>
                <w:lang w:val="en-US"/>
              </w:rPr>
              <w:t>5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99629" w14:textId="0DFBB40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628FEB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0B906981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00C5C" w14:textId="3607851B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3.2</w:t>
            </w:r>
            <w:r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172912" w14:textId="7581CDF6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A1.4:1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F76ED" w14:textId="2241229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636820">
              <w:rPr>
                <w:color w:val="000000"/>
                <w:sz w:val="22"/>
                <w:szCs w:val="22"/>
                <w:lang w:val="en-US"/>
              </w:rPr>
              <w:t>A3.2</w:t>
            </w:r>
            <w:r>
              <w:rPr>
                <w:color w:val="000000"/>
                <w:sz w:val="22"/>
                <w:szCs w:val="22"/>
                <w:lang w:val="en-US"/>
              </w:rPr>
              <w:t>6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21E57" w14:textId="0C366343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4E2CAF2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4F4240A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C2732" w14:textId="2542BCC8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3.2</w:t>
            </w:r>
            <w:r>
              <w:rPr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E87EE2" w14:textId="6D59907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A1.4:1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87625" w14:textId="437A17E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636820">
              <w:rPr>
                <w:color w:val="000000"/>
                <w:sz w:val="22"/>
                <w:szCs w:val="22"/>
                <w:lang w:val="en-US"/>
              </w:rPr>
              <w:t>A3.2</w:t>
            </w:r>
            <w:r>
              <w:rPr>
                <w:color w:val="000000"/>
                <w:sz w:val="22"/>
                <w:szCs w:val="22"/>
                <w:lang w:val="en-US"/>
              </w:rPr>
              <w:t>7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965AB" w14:textId="1D8AB85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77E579F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066B441E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74CBA" w14:textId="1CE0F8C5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3.2</w:t>
            </w:r>
            <w:r>
              <w:rPr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76526" w14:textId="797BC0FD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A1.4:1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013BB" w14:textId="1EB42C93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636820">
              <w:rPr>
                <w:color w:val="000000"/>
                <w:sz w:val="22"/>
                <w:szCs w:val="22"/>
                <w:lang w:val="en-US"/>
              </w:rPr>
              <w:t>A3.2</w:t>
            </w:r>
            <w:r>
              <w:rPr>
                <w:color w:val="000000"/>
                <w:sz w:val="22"/>
                <w:szCs w:val="22"/>
                <w:lang w:val="en-US"/>
              </w:rPr>
              <w:t>8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1DE3A" w14:textId="6DCEA184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D72320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5F19FFC3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B57DC" w14:textId="0DBA94F3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3.2</w:t>
            </w:r>
            <w:r>
              <w:rPr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663FD" w14:textId="08B79D90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A1.4:1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699AB" w14:textId="5A7ECA4D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636820">
              <w:rPr>
                <w:color w:val="000000"/>
                <w:sz w:val="22"/>
                <w:szCs w:val="22"/>
                <w:lang w:val="en-US"/>
              </w:rPr>
              <w:t>A3.2</w:t>
            </w:r>
            <w:r>
              <w:rPr>
                <w:color w:val="000000"/>
                <w:sz w:val="22"/>
                <w:szCs w:val="22"/>
                <w:lang w:val="en-US"/>
              </w:rPr>
              <w:t>9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21284" w14:textId="2B1742D6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38D4EF0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214036FF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5CCFC" w14:textId="3B16E382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3.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459DA9" w14:textId="42A76641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E4C7C" w14:textId="176DAFD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636820">
              <w:rPr>
                <w:color w:val="000000"/>
                <w:sz w:val="22"/>
                <w:szCs w:val="22"/>
                <w:lang w:val="en-US"/>
              </w:rPr>
              <w:t>A3.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0:Module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9270F" w14:textId="366BC53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9AC4783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58C6A92B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A9646" w14:textId="67FBD0D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3.3</w:t>
            </w: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B3D9C3" w14:textId="4FBCC45E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601FB" w14:textId="6AF5272B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83CFD">
              <w:rPr>
                <w:color w:val="000000"/>
                <w:sz w:val="22"/>
                <w:szCs w:val="22"/>
                <w:lang w:val="en-US"/>
              </w:rPr>
              <w:t>A3.3</w:t>
            </w:r>
            <w:r>
              <w:rPr>
                <w:color w:val="000000"/>
                <w:sz w:val="22"/>
                <w:szCs w:val="22"/>
                <w:lang w:val="en-US"/>
              </w:rPr>
              <w:t>1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6C27E" w14:textId="5F798EAB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4101A1D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67D71FA7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4C045" w14:textId="113BBBD8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3.3</w:t>
            </w: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60F540" w14:textId="2884A56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D7E75" w14:textId="16EFAFB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83CFD">
              <w:rPr>
                <w:color w:val="000000"/>
                <w:sz w:val="22"/>
                <w:szCs w:val="22"/>
                <w:lang w:val="en-US"/>
              </w:rPr>
              <w:t>A3.3</w:t>
            </w:r>
            <w:r>
              <w:rPr>
                <w:color w:val="000000"/>
                <w:sz w:val="22"/>
                <w:szCs w:val="22"/>
                <w:lang w:val="en-US"/>
              </w:rPr>
              <w:t>2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8F8B0" w14:textId="55631F18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0C95BE5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89DFCA8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6441A" w14:textId="50E2D765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3.3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CF6BA5" w14:textId="6F188C39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15662" w14:textId="312986D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83CFD">
              <w:rPr>
                <w:color w:val="000000"/>
                <w:sz w:val="22"/>
                <w:szCs w:val="22"/>
                <w:lang w:val="en-US"/>
              </w:rPr>
              <w:t>A3.3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BC557" w14:textId="56ACC7EA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B0E8F57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5118293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2A334" w14:textId="025DED7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3.3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6BEA90" w14:textId="6DEDBAC2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28D00" w14:textId="26C60F06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83CFD">
              <w:rPr>
                <w:color w:val="000000"/>
                <w:sz w:val="22"/>
                <w:szCs w:val="22"/>
                <w:lang w:val="en-US"/>
              </w:rPr>
              <w:t>A3.3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8080C" w14:textId="3D7E40F0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A19A666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4A29C594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B3458" w14:textId="2BECE45B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3.3</w:t>
            </w: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A3E004" w14:textId="4C518435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607AC" w14:textId="0CA3254C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83CFD">
              <w:rPr>
                <w:color w:val="000000"/>
                <w:sz w:val="22"/>
                <w:szCs w:val="22"/>
                <w:lang w:val="en-US"/>
              </w:rPr>
              <w:t>A3.3</w:t>
            </w:r>
            <w:r>
              <w:rPr>
                <w:color w:val="000000"/>
                <w:sz w:val="22"/>
                <w:szCs w:val="22"/>
                <w:lang w:val="en-US"/>
              </w:rPr>
              <w:t>5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0FBAB" w14:textId="2F8E045D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2F3B314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2F580427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DAB43" w14:textId="601BF2A1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3.3</w:t>
            </w:r>
            <w:r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003C7" w14:textId="1E0F6F13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DCC59" w14:textId="51D6CB87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83CFD">
              <w:rPr>
                <w:color w:val="000000"/>
                <w:sz w:val="22"/>
                <w:szCs w:val="22"/>
                <w:lang w:val="en-US"/>
              </w:rPr>
              <w:t>A3.3</w:t>
            </w:r>
            <w:r>
              <w:rPr>
                <w:color w:val="000000"/>
                <w:sz w:val="22"/>
                <w:szCs w:val="22"/>
                <w:lang w:val="en-US"/>
              </w:rPr>
              <w:t>6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5511D" w14:textId="764A4111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6A5BD32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860B337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9A0F5" w14:textId="1D2D7A70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3.3</w:t>
            </w:r>
            <w:r>
              <w:rPr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50AB99" w14:textId="10D3844F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3E931" w14:textId="456F6093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83CFD">
              <w:rPr>
                <w:color w:val="000000"/>
                <w:sz w:val="22"/>
                <w:szCs w:val="22"/>
                <w:lang w:val="en-US"/>
              </w:rPr>
              <w:t>A3.3</w:t>
            </w:r>
            <w:r>
              <w:rPr>
                <w:color w:val="000000"/>
                <w:sz w:val="22"/>
                <w:szCs w:val="22"/>
                <w:lang w:val="en-US"/>
              </w:rPr>
              <w:t>7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5EA1F" w14:textId="19AF2EDA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51381A0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A3FF904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A2630" w14:textId="56B0162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3.3</w:t>
            </w:r>
            <w:r>
              <w:rPr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A7DF6B" w14:textId="706268A4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</w:t>
            </w: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2FFF0" w14:textId="289B9630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83CFD">
              <w:rPr>
                <w:color w:val="000000"/>
                <w:sz w:val="22"/>
                <w:szCs w:val="22"/>
                <w:lang w:val="en-US"/>
              </w:rPr>
              <w:t>A3.3</w:t>
            </w:r>
            <w:r>
              <w:rPr>
                <w:color w:val="000000"/>
                <w:sz w:val="22"/>
                <w:szCs w:val="22"/>
                <w:lang w:val="en-US"/>
              </w:rPr>
              <w:t>8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15B99" w14:textId="70A516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073EC61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AB7DC0C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BB656" w14:textId="41251D3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3.3</w:t>
            </w:r>
            <w:r>
              <w:rPr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DEF036" w14:textId="048FBD5C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221D5" w14:textId="42FECCAC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83CFD">
              <w:rPr>
                <w:color w:val="000000"/>
                <w:sz w:val="22"/>
                <w:szCs w:val="22"/>
                <w:lang w:val="en-US"/>
              </w:rPr>
              <w:t>A3.3</w:t>
            </w:r>
            <w:r>
              <w:rPr>
                <w:color w:val="000000"/>
                <w:sz w:val="22"/>
                <w:szCs w:val="22"/>
                <w:lang w:val="en-US"/>
              </w:rPr>
              <w:t>9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8B687" w14:textId="085BD90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E0F4432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FC0CC96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A98BF" w14:textId="4D43716E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3.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2CEC0" w14:textId="18CB980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A1.5:1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25CCA" w14:textId="023510A2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83CFD">
              <w:rPr>
                <w:color w:val="000000"/>
                <w:sz w:val="22"/>
                <w:szCs w:val="22"/>
                <w:lang w:val="en-US"/>
              </w:rPr>
              <w:t>A3.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  <w:r w:rsidRPr="00E83CFD">
              <w:rPr>
                <w:color w:val="000000"/>
                <w:sz w:val="22"/>
                <w:szCs w:val="22"/>
                <w:lang w:val="en-US"/>
              </w:rPr>
              <w:t>0:Module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E7E55" w14:textId="46A2B172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D9171A0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2DEE1686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C70B1" w14:textId="12146CAF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D5488B">
              <w:rPr>
                <w:color w:val="000000"/>
                <w:sz w:val="22"/>
                <w:szCs w:val="22"/>
                <w:lang w:val="en-US"/>
              </w:rPr>
              <w:t>3.4</w:t>
            </w: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CBE86D" w14:textId="2F4CFC8A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A1.5:1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08B4B" w14:textId="46E0A4ED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D5488B">
              <w:rPr>
                <w:color w:val="000000"/>
                <w:sz w:val="22"/>
                <w:szCs w:val="22"/>
                <w:lang w:val="en-US"/>
              </w:rPr>
              <w:t>A3.4</w:t>
            </w:r>
            <w:r>
              <w:rPr>
                <w:color w:val="000000"/>
                <w:sz w:val="22"/>
                <w:szCs w:val="22"/>
                <w:lang w:val="en-US"/>
              </w:rPr>
              <w:t>1</w:t>
            </w:r>
            <w:r w:rsidRPr="00D5488B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9317" w14:textId="6A7E4791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B73A0D6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35B017B4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6B817" w14:textId="1998A439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D5488B">
              <w:rPr>
                <w:color w:val="000000"/>
                <w:sz w:val="22"/>
                <w:szCs w:val="22"/>
                <w:lang w:val="en-US"/>
              </w:rPr>
              <w:t>3.4</w:t>
            </w: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30F7C3" w14:textId="6E526457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A1.5:1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DD087" w14:textId="76BB2F07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D5488B">
              <w:rPr>
                <w:color w:val="000000"/>
                <w:sz w:val="22"/>
                <w:szCs w:val="22"/>
                <w:lang w:val="en-US"/>
              </w:rPr>
              <w:t>A3.4</w:t>
            </w:r>
            <w:r>
              <w:rPr>
                <w:color w:val="000000"/>
                <w:sz w:val="22"/>
                <w:szCs w:val="22"/>
                <w:lang w:val="en-US"/>
              </w:rPr>
              <w:t>2</w:t>
            </w:r>
            <w:r w:rsidRPr="00D5488B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598F7" w14:textId="098C67C3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3DA3857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7609342F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68AFB" w14:textId="42E5B8F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D5488B">
              <w:rPr>
                <w:color w:val="000000"/>
                <w:sz w:val="22"/>
                <w:szCs w:val="22"/>
                <w:lang w:val="en-US"/>
              </w:rPr>
              <w:t>3.4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E8CF5" w14:textId="5F8FBF1D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A1.5:1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281AC" w14:textId="569F4F67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D5488B">
              <w:rPr>
                <w:color w:val="000000"/>
                <w:sz w:val="22"/>
                <w:szCs w:val="22"/>
                <w:lang w:val="en-US"/>
              </w:rPr>
              <w:t>A3.4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  <w:r w:rsidRPr="00D5488B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58830" w14:textId="6A754E66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1167813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157B1D5B" w14:textId="77777777" w:rsidTr="00D922EA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C528D" w14:textId="4A09F64C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D5488B">
              <w:rPr>
                <w:color w:val="000000"/>
                <w:sz w:val="22"/>
                <w:szCs w:val="22"/>
                <w:lang w:val="en-US"/>
              </w:rPr>
              <w:t>3.4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37DBCE" w14:textId="2A18CDD8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A1.5:1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83145" w14:textId="7A91695A" w:rsidR="00D922EA" w:rsidRDefault="00D922EA" w:rsidP="00D922E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D5488B">
              <w:rPr>
                <w:color w:val="000000"/>
                <w:sz w:val="22"/>
                <w:szCs w:val="22"/>
                <w:lang w:val="en-US"/>
              </w:rPr>
              <w:t>A3.4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  <w:r w:rsidRPr="00D5488B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71030" w14:textId="314D7F7D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584DF66" w14:textId="7777777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42C37A3A" w14:textId="77777777" w:rsidTr="00D922EA">
        <w:trPr>
          <w:trHeight w:val="30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C4F91" w14:textId="1333AA67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D5488B">
              <w:rPr>
                <w:color w:val="000000"/>
                <w:sz w:val="22"/>
                <w:szCs w:val="22"/>
                <w:lang w:val="en-US"/>
              </w:rPr>
              <w:t>3.4</w:t>
            </w: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521E7" w14:textId="00B654BB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A1.5:1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</w:tcPr>
          <w:p w14:paraId="4232658C" w14:textId="167AF7D3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D5488B">
              <w:rPr>
                <w:color w:val="000000"/>
                <w:sz w:val="22"/>
                <w:szCs w:val="22"/>
                <w:lang w:val="en-US"/>
              </w:rPr>
              <w:t>A3.4</w:t>
            </w:r>
            <w:r>
              <w:rPr>
                <w:color w:val="000000"/>
                <w:sz w:val="22"/>
                <w:szCs w:val="22"/>
                <w:lang w:val="en-US"/>
              </w:rPr>
              <w:t>5</w:t>
            </w:r>
            <w:r w:rsidRPr="00D5488B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</w:tcPr>
          <w:p w14:paraId="226E8267" w14:textId="0520AF7D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48D7B65" w14:textId="4C527266" w:rsidR="00D922EA" w:rsidRPr="0012468A" w:rsidRDefault="00D922EA" w:rsidP="00D922E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922EA" w:rsidRPr="0012468A" w14:paraId="6A908B53" w14:textId="77777777" w:rsidTr="00751BF9">
        <w:trPr>
          <w:trHeight w:val="300"/>
        </w:trPr>
        <w:tc>
          <w:tcPr>
            <w:tcW w:w="1049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6A56B5A" w14:textId="77777777" w:rsidR="00751BF9" w:rsidRDefault="00751BF9" w:rsidP="00D922EA">
            <w:pPr>
              <w:jc w:val="center"/>
              <w:rPr>
                <w:b/>
                <w:color w:val="000000"/>
                <w:sz w:val="48"/>
                <w:szCs w:val="48"/>
              </w:rPr>
            </w:pPr>
          </w:p>
          <w:p w14:paraId="58F92F18" w14:textId="13FE879E" w:rsidR="00D922EA" w:rsidRPr="00751BF9" w:rsidRDefault="00D922EA" w:rsidP="00D922EA">
            <w:pPr>
              <w:jc w:val="center"/>
              <w:rPr>
                <w:b/>
                <w:color w:val="000000"/>
                <w:sz w:val="48"/>
                <w:szCs w:val="48"/>
              </w:rPr>
            </w:pPr>
            <w:r w:rsidRPr="00751BF9">
              <w:rPr>
                <w:b/>
                <w:color w:val="000000"/>
                <w:sz w:val="48"/>
                <w:szCs w:val="48"/>
              </w:rPr>
              <w:lastRenderedPageBreak/>
              <w:t>Шкаф АСУТП Здания теплообменников</w:t>
            </w:r>
          </w:p>
        </w:tc>
      </w:tr>
      <w:tr w:rsidR="00751BF9" w:rsidRPr="0012468A" w14:paraId="5CFD0F1A" w14:textId="77777777" w:rsidTr="00751BF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DE6AA" w14:textId="069DD60A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lastRenderedPageBreak/>
              <w:t>BUS 1-1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6D6BB" w14:textId="70966FBC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A1.1:ST-BUS 1-1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8AF02" w14:textId="59C1C4DF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A1.2:ST-BUS 1-1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EA8DC" w14:textId="1C7DAE46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0BE31" w14:textId="1C937A8A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Для подключения необходим соединитель </w:t>
            </w:r>
            <w:r>
              <w:rPr>
                <w:color w:val="000000"/>
                <w:sz w:val="22"/>
                <w:szCs w:val="22"/>
                <w:lang w:val="en-US"/>
              </w:rPr>
              <w:t>CSB</w:t>
            </w:r>
            <w:r w:rsidRPr="003025C4">
              <w:rPr>
                <w:color w:val="000000"/>
                <w:sz w:val="22"/>
                <w:szCs w:val="22"/>
              </w:rPr>
              <w:t>-1</w:t>
            </w:r>
          </w:p>
        </w:tc>
      </w:tr>
      <w:tr w:rsidR="00751BF9" w:rsidRPr="0012468A" w14:paraId="69630D97" w14:textId="77777777" w:rsidTr="00751BF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94636" w14:textId="43B20062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BUS 1-2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789CA" w14:textId="1CAF14C9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A1.1:ST-BUS 1-2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F41C" w14:textId="07993D60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A1.2:ST-BUS 1-2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A950A" w14:textId="134D6B5D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046351" w14:textId="14F813CB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75ADD717" w14:textId="77777777" w:rsidTr="00751BF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D3AAA" w14:textId="1013CF9B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BUS 2-1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0594F" w14:textId="7D422B20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A1.2:ST-BUS 1-1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F0577" w14:textId="5E97603E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A1.3:ST-BUS 1-1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170EF" w14:textId="662C07EF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965E55" w14:textId="0C1C1523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0A475254" w14:textId="77777777" w:rsidTr="00751BF9">
        <w:trPr>
          <w:trHeight w:val="30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18312" w14:textId="28D50089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BUS 2-2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E0ACE" w14:textId="35C2EA93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A1.2:ST-BUS 1-2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13C55" w14:textId="580786C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A1.3:ST-BUS 1-2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444E5" w14:textId="78D32F46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3F1FC" w14:textId="2C6390A5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7EE86CB6" w14:textId="77777777" w:rsidTr="00751BF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924B3" w14:textId="0A1280FF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RES 1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18EAB" w14:textId="1ACE9DAB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3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AECF8" w14:textId="6455C1CB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3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1BE70" w14:textId="007431EC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t>CUTP-1G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7E38815" w14:textId="77CECAD8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51F3ED31" w14:textId="77777777" w:rsidTr="00751BF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1EED2B" w14:textId="6CDA7EE5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RES 2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7D5DCC" w14:textId="154313A6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4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84000D" w14:textId="495595E7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4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2BB41" w14:textId="7364AD82" w:rsidR="00751BF9" w:rsidRDefault="00751BF9" w:rsidP="00751BF9">
            <w:pPr>
              <w:jc w:val="center"/>
            </w:pPr>
            <w:r>
              <w:t>CUTP-1R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AD67FDC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2F42A068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9004D7" w14:textId="37686453" w:rsidR="00751BF9" w:rsidRPr="00D922EA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659AB" w14:textId="77777777" w:rsidR="00751BF9" w:rsidRPr="00FB085C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A9304" w14:textId="38E0E09A" w:rsidR="00751BF9" w:rsidRPr="007E61B2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66EC80" w14:textId="77777777" w:rsidR="00751BF9" w:rsidRPr="007E61B2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8BCCF5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1288CFB4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10819C" w14:textId="5EF81980" w:rsidR="00751BF9" w:rsidRPr="00D922EA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49109E" w14:textId="77777777" w:rsidR="00751BF9" w:rsidRPr="007E61B2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0F5A29" w14:textId="1B6CBD26" w:rsidR="00751BF9" w:rsidRPr="007E61B2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</w:t>
            </w:r>
            <w:r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2ABCB" w14:textId="77777777" w:rsidR="00751BF9" w:rsidRPr="00FB085C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5853680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6EA98EE8" w14:textId="77777777" w:rsidTr="00991010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94E1F7" w14:textId="1CF8F891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D95B3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54CD1E" w14:textId="01F22C33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DD09E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948F346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7B23D4E3" w14:textId="77777777" w:rsidTr="00991010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DC493F" w14:textId="2D63AAD6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F2F68B" w14:textId="77777777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E8E154" w14:textId="1A91EE04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91B26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0334D27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77074EF6" w14:textId="77777777" w:rsidTr="00991010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B1542" w14:textId="30D458ED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5B4424" w14:textId="77777777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51F7A3" w14:textId="169393BC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A3.5:Module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60AE6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2CD57F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70EBDF55" w14:textId="77777777" w:rsidTr="00991010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6D3969" w14:textId="6B75BE8D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06FB2" w14:textId="77777777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9F7ED" w14:textId="66E4502F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A3.6:Module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9071B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9125FA4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5D1ED225" w14:textId="77777777" w:rsidTr="00991010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3A808" w14:textId="116448EC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B200F6" w14:textId="77777777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A1.1:7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BD734" w14:textId="6ED0B874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A3.7:Module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BA6DA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B9CE58B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092798E6" w14:textId="77777777" w:rsidTr="00991010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0CEAE" w14:textId="09D85D0E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B598A4" w14:textId="77777777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A1.1:8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ADA499" w14:textId="54A54A8C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A3.8:Module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043F8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E8C5863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71EE6CA0" w14:textId="77777777" w:rsidTr="00991010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21553E" w14:textId="7E850DC3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C3.9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01360" w14:textId="77777777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A1.1:9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841A45" w14:textId="3371B33D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A3.9:Module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0C573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AD39456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2667A080" w14:textId="77777777" w:rsidTr="00991010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CA179B" w14:textId="0227BEF5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F87B48" w14:textId="77777777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9E8187" w14:textId="15A99F84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A3.10:Module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BE200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79D830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5364AD9F" w14:textId="77777777" w:rsidTr="00991010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851A06" w14:textId="1ABF2214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45BFB" w14:textId="77777777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97325" w14:textId="25697763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30670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AEAF923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51BF9" w:rsidRPr="0012468A" w14:paraId="4585C020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659AFB" w14:textId="40351285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77071" w14:textId="77777777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A1700C" w14:textId="10B64DDF" w:rsidR="00751BF9" w:rsidRDefault="00751BF9" w:rsidP="00751BF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463C4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F83FCCB" w14:textId="77777777" w:rsidR="00751BF9" w:rsidRPr="0012468A" w:rsidRDefault="00751BF9" w:rsidP="00751BF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15397BE9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8774C" w14:textId="6A901B76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757920" w14:textId="77777777" w:rsidR="00987171" w:rsidRPr="00FB085C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B4844A" w14:textId="70B6E4E0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A3.13:Module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BF2F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50A3FAC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3E3CFC0F" w14:textId="77777777" w:rsidTr="00515EA8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345A0" w14:textId="3415CED0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A2FCDD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CBA027" w14:textId="02B7FC2D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BA0ED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E99D1C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157351D9" w14:textId="77777777" w:rsidTr="00515EA8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EB0D4" w14:textId="2F891892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F285A4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DA923" w14:textId="4CF116F1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A3.15:Module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E8545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55B9517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233559C1" w14:textId="77777777" w:rsidTr="00515EA8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17B80B" w14:textId="0D87ED26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FC390B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251392" w14:textId="122BC296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A3.16:Module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C80D7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975F72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79238E15" w14:textId="77777777" w:rsidTr="00515EA8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C10393" w14:textId="7A8FE9A4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B2FCAA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93CC91" w14:textId="041F3A06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A3.17:Module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BA31A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44D00C6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3CF45100" w14:textId="77777777" w:rsidTr="00515EA8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0EB9E2" w14:textId="5C1388EC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FDEF7D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D966D3" w14:textId="031AA99B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A3.18:Module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A9361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204CB33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0948BBB2" w14:textId="77777777" w:rsidTr="00515EA8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D42F04" w14:textId="55407D09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C3.19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1C60E6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E5D74" w14:textId="015C033C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A3.19:Module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3F566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B9FDC1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329DF855" w14:textId="77777777" w:rsidTr="00515EA8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554254" w14:textId="5AED21E0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C3.20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E5FDD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1088D7" w14:textId="64D9AC71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A3.20:Module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E54A2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7E18AFD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0410EE95" w14:textId="77777777" w:rsidTr="00443E6F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CA859" w14:textId="7598FE0B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3.2</w:t>
            </w:r>
            <w:r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34583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E6AB6" w14:textId="17A5EFBA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636820">
              <w:rPr>
                <w:color w:val="000000"/>
                <w:sz w:val="22"/>
                <w:szCs w:val="22"/>
                <w:lang w:val="en-US"/>
              </w:rPr>
              <w:t>A3.2</w:t>
            </w:r>
            <w:r>
              <w:rPr>
                <w:color w:val="000000"/>
                <w:sz w:val="22"/>
                <w:szCs w:val="22"/>
                <w:lang w:val="en-US"/>
              </w:rPr>
              <w:t>1</w:t>
            </w:r>
            <w:r w:rsidRPr="00636820"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0A3D3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819E272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5AEB88C1" w14:textId="77777777" w:rsidTr="003061C2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9D8254" w14:textId="3BE6FD8E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C6.1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D8CD5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30A9AF" w14:textId="168781CB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A8466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0E6377D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4F2D0F0D" w14:textId="77777777" w:rsidTr="003061C2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A45DB" w14:textId="5C58003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C6.2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86B20E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69B893" w14:textId="5A28E64F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AB20D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AED5D9D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3B9D67D3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73659" w14:textId="0F0985ED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DCB8E4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ADE463" w14:textId="34B0B3F5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.3:Module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F7079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C2AA8DF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3DBD8DF0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4EA63" w14:textId="35ABF35E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C09E8B" w14:textId="77777777" w:rsidR="00987171" w:rsidRPr="005858F3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8F3EC0" w14:textId="3863804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6EFCA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F0A0061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47F99074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AFE0A" w14:textId="5493F3F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F094E8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D68DD" w14:textId="2AAD0398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.5:Module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CC54B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129B45F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04449F9B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79A37" w14:textId="520F0D2D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541549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C15B2E" w14:textId="3945BC85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.6:Module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39607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62F6BBB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67A802E3" w14:textId="77777777" w:rsidTr="00CF3CC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F9EDA4" w14:textId="2FEFAF99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1E630D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CAC596" w14:textId="26B9E6EE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AD97D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D4693FD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5C9BE2D3" w14:textId="77777777" w:rsidTr="00CF3CC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839E39" w14:textId="6EB096EA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C5.2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59CFCA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5657B" w14:textId="6BAA3878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2E524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6D7E88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7B716C77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99410" w14:textId="4B89A993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921ABA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184782" w14:textId="061A9F6C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A5.3:Module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C1C78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05D040E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46A730D2" w14:textId="77777777" w:rsidTr="00CF3CC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B1A33" w14:textId="2B19B4AC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8F1DD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3953C" w14:textId="4FD29BEE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0F27D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C93A17D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3DB0526C" w14:textId="77777777" w:rsidTr="00CF3CC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8BE3C" w14:textId="4F2D8A42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6C463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8D377" w14:textId="7C744A24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A5.5:Module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583B4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88A5375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390EE3C6" w14:textId="77777777" w:rsidTr="00CF3CC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6DC6E" w14:textId="11E6A930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34566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A20F1" w14:textId="74F6586A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A5.6:Module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E6A96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47BB657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23978F37" w14:textId="77777777" w:rsidTr="00CF3CC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4F74D" w14:textId="55EA9EA0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D00CAD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834289" w14:textId="1B6160C2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A5.7:Module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C34A6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49C8498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333551AB" w14:textId="77777777" w:rsidTr="00CF3CC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DFC36" w14:textId="7F726B5C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A1652F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36D15" w14:textId="341AC355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A5.8:Module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C6A2A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2319531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5E539840" w14:textId="77777777" w:rsidTr="00CF3CC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AD0EF" w14:textId="4DBB862A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E2310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</w:t>
            </w: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13E62B" w14:textId="68786B98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A5.9:Module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1D2CB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0B0810D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12209D86" w14:textId="77777777" w:rsidTr="00CF3CC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4C8DC" w14:textId="3B6E261C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9A7231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1BAC94" w14:textId="0565D1A0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A5.10:Module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85719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CF22FCD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19761CFF" w14:textId="77777777" w:rsidTr="00CF3CC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7CD30" w14:textId="4D0F1C95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11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7640F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E66113" w14:textId="40BED37B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6F6A3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1D091CC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12468A" w14:paraId="2D407051" w14:textId="77777777" w:rsidTr="00CF3CC7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32CF7" w14:textId="3B2ABC89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F14736">
              <w:rPr>
                <w:color w:val="000000"/>
                <w:sz w:val="22"/>
                <w:szCs w:val="22"/>
                <w:lang w:val="en-US"/>
              </w:rPr>
              <w:t>C5.1</w:t>
            </w: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0E0C4" w14:textId="77777777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A1.3:1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5B7B4C" w14:textId="3C339719" w:rsidR="00987171" w:rsidRDefault="00987171" w:rsidP="00987171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5E003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7BF9EEC" w14:textId="77777777" w:rsidR="00987171" w:rsidRPr="0012468A" w:rsidRDefault="00987171" w:rsidP="0098717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87171" w:rsidRPr="00987171" w14:paraId="0552BAF0" w14:textId="77777777" w:rsidTr="00751BF9">
        <w:trPr>
          <w:trHeight w:val="300"/>
        </w:trPr>
        <w:tc>
          <w:tcPr>
            <w:tcW w:w="1049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47B9D6A" w14:textId="15AEF6BE" w:rsidR="00987171" w:rsidRPr="00987171" w:rsidRDefault="00987171" w:rsidP="00987171">
            <w:pPr>
              <w:jc w:val="center"/>
              <w:rPr>
                <w:b/>
                <w:color w:val="000000"/>
                <w:sz w:val="48"/>
                <w:szCs w:val="48"/>
              </w:rPr>
            </w:pPr>
            <w:r w:rsidRPr="00987171">
              <w:rPr>
                <w:b/>
                <w:color w:val="000000"/>
                <w:sz w:val="48"/>
                <w:szCs w:val="48"/>
              </w:rPr>
              <w:lastRenderedPageBreak/>
              <w:t>Шкаф АСУТП НАБ</w:t>
            </w:r>
          </w:p>
        </w:tc>
      </w:tr>
      <w:tr w:rsidR="007336EE" w:rsidRPr="0012468A" w14:paraId="3223AB76" w14:textId="77777777" w:rsidTr="00BC27C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093F2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BUS 1-1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8656F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A1.1:ST-BUS 1-1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827D8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A1.2:ST-BUS 1-1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D761E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91EE9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Для подключения необходим соединитель </w:t>
            </w:r>
            <w:r>
              <w:rPr>
                <w:color w:val="000000"/>
                <w:sz w:val="22"/>
                <w:szCs w:val="22"/>
                <w:lang w:val="en-US"/>
              </w:rPr>
              <w:t>CSB</w:t>
            </w:r>
            <w:r w:rsidRPr="003025C4">
              <w:rPr>
                <w:color w:val="000000"/>
                <w:sz w:val="22"/>
                <w:szCs w:val="22"/>
              </w:rPr>
              <w:t>-1</w:t>
            </w:r>
          </w:p>
        </w:tc>
      </w:tr>
      <w:tr w:rsidR="007336EE" w:rsidRPr="0012468A" w14:paraId="4EC18372" w14:textId="77777777" w:rsidTr="002D541D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5928B" w14:textId="77777777" w:rsidR="007336EE" w:rsidRPr="0012468A" w:rsidRDefault="007336EE" w:rsidP="002D541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BUS 1-2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390F6" w14:textId="77777777" w:rsidR="007336EE" w:rsidRPr="0012468A" w:rsidRDefault="007336EE" w:rsidP="002D541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A1.1:ST-BUS 1-2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D00E0" w14:textId="77777777" w:rsidR="007336EE" w:rsidRPr="0012468A" w:rsidRDefault="007336EE" w:rsidP="002D541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A1.2:ST-BUS 1-2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768E5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С401</w:t>
            </w:r>
          </w:p>
        </w:tc>
        <w:tc>
          <w:tcPr>
            <w:tcW w:w="255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7FD2A8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1E1B9F6B" w14:textId="77777777" w:rsidTr="00BC27C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4B39A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RES 1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B111B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3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C3ACF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3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8F6BD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t>CUTP-1G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9E5479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4D890459" w14:textId="77777777" w:rsidTr="00BC27C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BF9035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RES 2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0C0DE7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4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7E5027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4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D5BDF6" w14:textId="77777777" w:rsidR="007336EE" w:rsidRDefault="007336EE" w:rsidP="00BC27C9">
            <w:pPr>
              <w:jc w:val="center"/>
            </w:pPr>
            <w:r>
              <w:t>CUTP-1R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FE55F61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0AA2D5CE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2DA183" w14:textId="77777777" w:rsidR="007336EE" w:rsidRPr="00D922EA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A12A7" w14:textId="77777777" w:rsidR="007336EE" w:rsidRPr="00FB085C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A785E" w14:textId="77777777" w:rsidR="007336EE" w:rsidRPr="007E61B2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896F9" w14:textId="77777777" w:rsidR="007336EE" w:rsidRPr="007E61B2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944ACB7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4147CA6A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F0F3D7" w14:textId="77777777" w:rsidR="007336EE" w:rsidRPr="00D922EA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C734D4" w14:textId="77777777" w:rsidR="007336EE" w:rsidRPr="007E61B2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28BED" w14:textId="77777777" w:rsidR="007336EE" w:rsidRPr="007E61B2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</w:t>
            </w:r>
            <w:r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FEAD95" w14:textId="77777777" w:rsidR="007336EE" w:rsidRPr="00FB085C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A560698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1F233757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D0C23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78D6E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399265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219F1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999DF94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3CC81D98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0EC0C6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06404D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D91AF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A9388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36AA1A5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77C38630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242436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8E1D35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3622E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A3.5:Module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A5613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B250F2A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58C28503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FFC7AA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9B91B5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1BB7F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A3.6:Module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2E2CF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F3F9CB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31B0DC59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759AA2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BA0AD2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A1.1:7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E0F8D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A3.7:Module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77868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D02DBA3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74185C96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021DE4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41B2AF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A1.1:8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70AAE9" w14:textId="77777777" w:rsidR="007336EE" w:rsidRDefault="007336EE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A3.8:Module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95D20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8565C1C" w14:textId="77777777" w:rsidR="007336EE" w:rsidRPr="0012468A" w:rsidRDefault="007336EE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10394878" w14:textId="77777777" w:rsidTr="00BA462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DA2AFB" w14:textId="730AB9BF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AFB5F4" w14:textId="19103999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A1.1:9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41228" w14:textId="106D0A0C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94B11" w14:textId="668A63F7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 w:rsidRPr="0007491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FE1B066" w14:textId="38E0468A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298F6E22" w14:textId="77777777" w:rsidTr="00BA462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9DF08D" w14:textId="7D84D569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C5.2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21F33D" w14:textId="1E7E7156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7D56D6" w14:textId="42272E80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90F5C" w14:textId="6629EC3F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 w:rsidRPr="0007491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D4EF811" w14:textId="0EFEFA05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0F6AC62C" w14:textId="77777777" w:rsidTr="00BA462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0CC8A" w14:textId="6BFC1541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33C132" w14:textId="73CEA00B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766C5" w14:textId="742FAA8E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A5.3:Module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E519B" w14:textId="71590DD7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 w:rsidRPr="0007491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C0D906E" w14:textId="66CA5C25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06790BFF" w14:textId="77777777" w:rsidTr="00BA4623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14347" w14:textId="40C83F0C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BEC498" w14:textId="58DEC1DA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88F833" w14:textId="63AF036B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69578" w14:textId="0074F2F6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 w:rsidRPr="0007491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FC0E75F" w14:textId="7C3DD878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534E302B" w14:textId="77777777" w:rsidTr="00866BCF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CDD900" w14:textId="303F0A54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C6.1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ACB03" w14:textId="41E0A743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B0F3A" w14:textId="3D4995AD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3F572" w14:textId="4AFFF27A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48BD3EF" w14:textId="6BA67C69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73823D35" w14:textId="77777777" w:rsidTr="00866BCF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AD23C" w14:textId="7D7C029E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C6.2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804839" w14:textId="627D934C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5F996F" w14:textId="580609FC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E124A" w14:textId="7AB9F650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E6067FE" w14:textId="6CFFBC0E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548B4E2D" w14:textId="77777777" w:rsidTr="00866BCF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31476" w14:textId="197D59E4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 w:rsidRPr="00A248EF">
              <w:rPr>
                <w:color w:val="000000"/>
                <w:sz w:val="22"/>
                <w:szCs w:val="22"/>
                <w:lang w:val="en-US"/>
              </w:rPr>
              <w:t>C6.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E4D698" w14:textId="0688C246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A1.2: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97C5B" w14:textId="4B2B5F3C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.3:Module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4818D" w14:textId="59F16A85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1AFDE8" w14:textId="29DE654A" w:rsidR="007336EE" w:rsidRPr="0012468A" w:rsidRDefault="007336EE" w:rsidP="007336E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DE68E6" w14:paraId="0E2B46A6" w14:textId="77777777" w:rsidTr="00751BF9">
        <w:trPr>
          <w:trHeight w:val="300"/>
        </w:trPr>
        <w:tc>
          <w:tcPr>
            <w:tcW w:w="1049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6AB215A" w14:textId="33CBE4FD" w:rsidR="007336EE" w:rsidRPr="00DE68E6" w:rsidRDefault="007336EE" w:rsidP="007336EE">
            <w:pPr>
              <w:jc w:val="center"/>
              <w:rPr>
                <w:b/>
                <w:color w:val="000000"/>
                <w:sz w:val="48"/>
                <w:szCs w:val="48"/>
              </w:rPr>
            </w:pPr>
            <w:r w:rsidRPr="00DE68E6">
              <w:rPr>
                <w:b/>
                <w:color w:val="000000"/>
                <w:sz w:val="48"/>
                <w:szCs w:val="48"/>
              </w:rPr>
              <w:t>Шкаф АСУТП ГРП-1</w:t>
            </w:r>
          </w:p>
        </w:tc>
      </w:tr>
      <w:tr w:rsidR="00DE68E6" w:rsidRPr="0012468A" w14:paraId="6F64EEA0" w14:textId="77777777" w:rsidTr="00BC27C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4D397" w14:textId="77777777" w:rsidR="00DE68E6" w:rsidRPr="0012468A" w:rsidRDefault="00DE68E6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RES 1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64118" w14:textId="77777777" w:rsidR="00DE68E6" w:rsidRPr="0012468A" w:rsidRDefault="00DE68E6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3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E525" w14:textId="77777777" w:rsidR="00DE68E6" w:rsidRPr="0012468A" w:rsidRDefault="00DE68E6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3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2BBD1" w14:textId="77777777" w:rsidR="00DE68E6" w:rsidRPr="0012468A" w:rsidRDefault="00DE68E6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t>CUTP-1G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63C390A" w14:textId="77777777" w:rsidR="00DE68E6" w:rsidRPr="0012468A" w:rsidRDefault="00DE68E6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E68E6" w:rsidRPr="0012468A" w14:paraId="4A7E97C9" w14:textId="77777777" w:rsidTr="00BC27C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236099" w14:textId="77777777" w:rsidR="00DE68E6" w:rsidRDefault="00DE68E6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RES 2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3D736B" w14:textId="77777777" w:rsidR="00DE68E6" w:rsidRDefault="00DE68E6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4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1C5A9" w14:textId="77777777" w:rsidR="00DE68E6" w:rsidRDefault="00DE68E6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4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8AC8E" w14:textId="77777777" w:rsidR="00DE68E6" w:rsidRDefault="00DE68E6" w:rsidP="00BC27C9">
            <w:pPr>
              <w:jc w:val="center"/>
            </w:pPr>
            <w:r>
              <w:t>CUTP-1R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5073FE" w14:textId="77777777" w:rsidR="00DE68E6" w:rsidRPr="0012468A" w:rsidRDefault="00DE68E6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9091C" w:rsidRPr="0012468A" w14:paraId="2061407D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6DDBC" w14:textId="77777777" w:rsidR="0099091C" w:rsidRPr="00D922EA" w:rsidRDefault="0099091C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549BD" w14:textId="77777777" w:rsidR="0099091C" w:rsidRPr="00FB085C" w:rsidRDefault="0099091C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DACCB3" w14:textId="77777777" w:rsidR="0099091C" w:rsidRPr="007E61B2" w:rsidRDefault="0099091C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BBE60" w14:textId="77777777" w:rsidR="0099091C" w:rsidRPr="007E61B2" w:rsidRDefault="0099091C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F3506D" w14:textId="77777777" w:rsidR="0099091C" w:rsidRPr="0012468A" w:rsidRDefault="0099091C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9091C" w:rsidRPr="0012468A" w14:paraId="492FBC58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3BB8C" w14:textId="7146FFAB" w:rsidR="0099091C" w:rsidRPr="0099091C" w:rsidRDefault="0099091C" w:rsidP="0099091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6ED649" w14:textId="77777777" w:rsidR="0099091C" w:rsidRPr="007E61B2" w:rsidRDefault="0099091C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F5BA1" w14:textId="366F2FC0" w:rsidR="0099091C" w:rsidRPr="007E61B2" w:rsidRDefault="0099091C" w:rsidP="0099091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0AF04D" w14:textId="77777777" w:rsidR="0099091C" w:rsidRPr="00FB085C" w:rsidRDefault="0099091C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5B19862" w14:textId="77777777" w:rsidR="0099091C" w:rsidRPr="0012468A" w:rsidRDefault="0099091C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9091C" w:rsidRPr="0012468A" w14:paraId="3BA11341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1BEAAF" w14:textId="77777777" w:rsidR="0099091C" w:rsidRPr="0012468A" w:rsidRDefault="0099091C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C5.2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071E8D" w14:textId="53A51528" w:rsidR="0099091C" w:rsidRPr="0012468A" w:rsidRDefault="0099091C" w:rsidP="009909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2C0567" w14:textId="77777777" w:rsidR="0099091C" w:rsidRPr="0012468A" w:rsidRDefault="0099091C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815C2" w14:textId="77777777" w:rsidR="0099091C" w:rsidRPr="0012468A" w:rsidRDefault="0099091C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07491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4C7AF68" w14:textId="77777777" w:rsidR="0099091C" w:rsidRPr="0012468A" w:rsidRDefault="0099091C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9091C" w:rsidRPr="0012468A" w14:paraId="78DD91A5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596684" w14:textId="47264213" w:rsidR="0099091C" w:rsidRPr="0099091C" w:rsidRDefault="0099091C" w:rsidP="0099091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C6.1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BEBB08" w14:textId="78A81377" w:rsidR="0099091C" w:rsidRPr="0012468A" w:rsidRDefault="0099091C" w:rsidP="009909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19FD04" w14:textId="578C792A" w:rsidR="0099091C" w:rsidRPr="0012468A" w:rsidRDefault="0099091C" w:rsidP="009909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A6.1:Module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C7DDC" w14:textId="77777777" w:rsidR="0099091C" w:rsidRPr="0012468A" w:rsidRDefault="0099091C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145410F" w14:textId="77777777" w:rsidR="0099091C" w:rsidRPr="0012468A" w:rsidRDefault="0099091C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99091C" w:rsidRPr="0012468A" w14:paraId="3605C150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2965CB" w14:textId="3D115997" w:rsidR="0099091C" w:rsidRPr="0012468A" w:rsidRDefault="0099091C" w:rsidP="0099091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330A84" w14:textId="36556B0C" w:rsidR="0099091C" w:rsidRDefault="0099091C" w:rsidP="0099091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2747C3" w14:textId="7F7F0C40" w:rsidR="0099091C" w:rsidRDefault="0099091C" w:rsidP="0099091C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8ED91" w14:textId="77777777" w:rsidR="0099091C" w:rsidRPr="0012468A" w:rsidRDefault="0099091C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CBE9276" w14:textId="77777777" w:rsidR="0099091C" w:rsidRPr="0012468A" w:rsidRDefault="0099091C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336EE" w:rsidRPr="0012468A" w14:paraId="37811541" w14:textId="77777777" w:rsidTr="00751BF9">
        <w:trPr>
          <w:trHeight w:val="300"/>
        </w:trPr>
        <w:tc>
          <w:tcPr>
            <w:tcW w:w="1049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EA8A9A6" w14:textId="4E3FE8E8" w:rsidR="007336EE" w:rsidRPr="00765EE8" w:rsidRDefault="007336EE" w:rsidP="007336EE">
            <w:pPr>
              <w:jc w:val="center"/>
              <w:rPr>
                <w:b/>
                <w:color w:val="000000"/>
                <w:sz w:val="48"/>
                <w:szCs w:val="48"/>
              </w:rPr>
            </w:pPr>
            <w:r w:rsidRPr="00765EE8">
              <w:rPr>
                <w:b/>
                <w:color w:val="000000"/>
                <w:sz w:val="48"/>
                <w:szCs w:val="48"/>
              </w:rPr>
              <w:t>Шкаф АСУТП ГРП-2</w:t>
            </w:r>
          </w:p>
        </w:tc>
      </w:tr>
      <w:tr w:rsidR="00765EE8" w:rsidRPr="0012468A" w14:paraId="1A4BF79C" w14:textId="77777777" w:rsidTr="00BC27C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72A0B" w14:textId="77777777" w:rsidR="00765EE8" w:rsidRPr="0012468A" w:rsidRDefault="00765EE8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RES 1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490FB" w14:textId="77777777" w:rsidR="00765EE8" w:rsidRPr="0012468A" w:rsidRDefault="00765EE8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3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AD4BC" w14:textId="77777777" w:rsidR="00765EE8" w:rsidRPr="0012468A" w:rsidRDefault="00765EE8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3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00B56" w14:textId="77777777" w:rsidR="00765EE8" w:rsidRPr="0012468A" w:rsidRDefault="00765EE8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t>CUTP-1G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4EFB052" w14:textId="77777777" w:rsidR="00765EE8" w:rsidRPr="0012468A" w:rsidRDefault="00765EE8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765EE8" w:rsidRPr="0012468A" w14:paraId="3ED45968" w14:textId="77777777" w:rsidTr="00BC27C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66C987" w14:textId="77777777" w:rsidR="00765EE8" w:rsidRDefault="00765EE8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RES 2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4E202D" w14:textId="77777777" w:rsidR="00765EE8" w:rsidRDefault="00765EE8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4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3539FC" w14:textId="77777777" w:rsidR="00765EE8" w:rsidRDefault="00765EE8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4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E5801" w14:textId="77777777" w:rsidR="00765EE8" w:rsidRDefault="00765EE8" w:rsidP="00BC27C9">
            <w:pPr>
              <w:jc w:val="center"/>
            </w:pPr>
            <w:r>
              <w:t>CUTP-1R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58307EF" w14:textId="77777777" w:rsidR="00765EE8" w:rsidRPr="0012468A" w:rsidRDefault="00765EE8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39BFA295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A441A" w14:textId="77777777" w:rsidR="00CC60FA" w:rsidRPr="00D922E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35BC2" w14:textId="77777777" w:rsidR="00CC60FA" w:rsidRPr="00FB085C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3F1CC" w14:textId="77777777" w:rsidR="00CC60FA" w:rsidRPr="007E61B2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A01485" w14:textId="77777777" w:rsidR="00CC60FA" w:rsidRPr="007E61B2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A40245B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7BE23328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CFAB6" w14:textId="77777777" w:rsidR="00CC60FA" w:rsidRPr="00D922E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BABDA8" w14:textId="77777777" w:rsidR="00CC60FA" w:rsidRPr="007E61B2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0AAFF2" w14:textId="77777777" w:rsidR="00CC60FA" w:rsidRPr="007E61B2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</w:t>
            </w:r>
            <w:r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0CAF8F" w14:textId="77777777" w:rsidR="00CC60FA" w:rsidRPr="00FB085C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2B7AFDB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2C73690A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D17420" w14:textId="58B20AB7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0CD5D" w14:textId="77777777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3252D" w14:textId="61C67EF2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6189E" w14:textId="77777777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70B6D79" w14:textId="77777777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378F6D0F" w14:textId="77777777" w:rsidTr="005427AF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19312F" w14:textId="00558BEE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C5.2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80B85B" w14:textId="14124EB9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2D64A3" w14:textId="1D4FD9B0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A7211" w14:textId="1A712DF5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 w:rsidRPr="001C556D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C76E080" w14:textId="33B22E93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70E93278" w14:textId="77777777" w:rsidTr="001F0E95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7BB22" w14:textId="461DDA1B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</w:t>
            </w:r>
            <w:r w:rsidRPr="00A248EF"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B2C34C" w14:textId="1D62BC77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FAFA13" w14:textId="226EA309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A5.3:Module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87EF9" w14:textId="02FCD864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  <w:r w:rsidRPr="001C556D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10BE8A7" w14:textId="55B1984A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286DE6B3" w14:textId="77777777" w:rsidTr="00043700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FA0B06" w14:textId="69F0AC96" w:rsidR="00CC60FA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C6.1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85A339" w14:textId="75057456" w:rsidR="00CC60FA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38477" w14:textId="4DD8A89A" w:rsidR="00CC60FA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DC35C" w14:textId="3D09EA45" w:rsidR="00CC60FA" w:rsidRPr="001C556D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1C556D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28CA39F" w14:textId="77777777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4DAB4896" w14:textId="77777777" w:rsidTr="005427AF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BA6A5" w14:textId="7A9B3CA7" w:rsidR="00CC60FA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C6.2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C4F32A" w14:textId="688DFE36" w:rsidR="00CC60FA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A1.1:7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B16953" w14:textId="3813EB7C" w:rsidR="00CC60FA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  <w:lang w:val="en-US"/>
              </w:rPr>
              <w:t>.2:Module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2718A" w14:textId="3BAE5208" w:rsidR="00CC60FA" w:rsidRPr="001C556D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1C556D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26A938D" w14:textId="77777777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593D436F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FAA13F" w14:textId="11F9C426" w:rsidR="00CC60FA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08D510" w14:textId="4EE56ACD" w:rsidR="00CC60FA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A1.1:8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2A54B" w14:textId="146004F4" w:rsidR="00CC60FA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A3.3:Module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C3052" w14:textId="77777777" w:rsidR="00CC60FA" w:rsidRPr="001C556D" w:rsidRDefault="00CC60FA" w:rsidP="00CC60F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006A037" w14:textId="77777777" w:rsidR="00CC60FA" w:rsidRPr="0012468A" w:rsidRDefault="00CC60FA" w:rsidP="00CC60FA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75C17438" w14:textId="77777777" w:rsidTr="00751BF9">
        <w:trPr>
          <w:trHeight w:val="300"/>
        </w:trPr>
        <w:tc>
          <w:tcPr>
            <w:tcW w:w="1049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C5A782F" w14:textId="45DF0BF2" w:rsidR="00CC60FA" w:rsidRPr="00765EE8" w:rsidRDefault="00CC60FA" w:rsidP="00CC60FA">
            <w:pPr>
              <w:jc w:val="center"/>
              <w:rPr>
                <w:b/>
                <w:color w:val="000000"/>
                <w:sz w:val="48"/>
                <w:szCs w:val="48"/>
              </w:rPr>
            </w:pPr>
            <w:r w:rsidRPr="00765EE8">
              <w:rPr>
                <w:b/>
                <w:color w:val="000000"/>
                <w:sz w:val="48"/>
                <w:szCs w:val="48"/>
              </w:rPr>
              <w:t>Шкаф АСУТП ЭТО</w:t>
            </w:r>
          </w:p>
        </w:tc>
      </w:tr>
      <w:tr w:rsidR="00CC60FA" w:rsidRPr="0012468A" w14:paraId="424DDA7E" w14:textId="77777777" w:rsidTr="00BC27C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72835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RES 1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E666D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3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C3007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3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B3A82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t>CUTP-1G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7D06F61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7B22DB43" w14:textId="77777777" w:rsidTr="00BC27C9">
        <w:trPr>
          <w:trHeight w:val="285"/>
        </w:trPr>
        <w:tc>
          <w:tcPr>
            <w:tcW w:w="13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3F016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RES 2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DE4D70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A1.1:M1:Ethernet 4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DAC8A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A1.1:M2:Ethernet 4</w:t>
            </w:r>
          </w:p>
        </w:tc>
        <w:tc>
          <w:tcPr>
            <w:tcW w:w="2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0DE5C" w14:textId="77777777" w:rsidR="00CC60FA" w:rsidRDefault="00CC60FA" w:rsidP="00BC27C9">
            <w:pPr>
              <w:jc w:val="center"/>
            </w:pPr>
            <w:r>
              <w:t>CUTP-1R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8BF3A0E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319D0902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17551" w14:textId="77777777" w:rsidR="00CC60FA" w:rsidRPr="00D922E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lastRenderedPageBreak/>
              <w:t>C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DE8A8E" w14:textId="77777777" w:rsidR="00CC60FA" w:rsidRPr="00FB085C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6333E" w14:textId="77777777" w:rsidR="00CC60FA" w:rsidRPr="007E61B2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989A34" w14:textId="77777777" w:rsidR="00CC60FA" w:rsidRPr="007E61B2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C609E12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6587EC75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6F5DDA" w14:textId="77777777" w:rsidR="00CC60FA" w:rsidRPr="00D922E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</w:t>
            </w: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706303" w14:textId="77777777" w:rsidR="00CC60FA" w:rsidRPr="007E61B2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35CCF" w14:textId="77777777" w:rsidR="00CC60FA" w:rsidRPr="007E61B2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</w:t>
            </w:r>
            <w:r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5C2846" w14:textId="77777777" w:rsidR="00CC60FA" w:rsidRPr="00FB085C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381CC50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7882C377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8724B7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83CA6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B80AC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.</w:t>
            </w:r>
            <w:r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  <w:lang w:val="en-US"/>
              </w:rPr>
              <w:t>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4348D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040FEFC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7F42EB1C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195BB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29F72F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C8E29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A3.4:Module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66455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3A3D583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62C19BF1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42A049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0BE7F6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CEA13B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A3.5:Module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C3E9B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CAA8FB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2BBB4E5C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86902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14040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A1.1:6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ABEE0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A3.6:Module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9793C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0ACAED0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25646C75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B9EF5F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C3.7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0E215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A1.1:7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8E1FEA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A3.7:Module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B1724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D63B6B0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CC60FA" w:rsidRPr="0012468A" w14:paraId="0319B838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A19B59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C3.8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D16CD1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A1.1:8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84C58" w14:textId="77777777" w:rsidR="00CC60FA" w:rsidRDefault="00CC60FA" w:rsidP="00BC27C9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A3.8:Module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58B36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712B5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0DA55C7" w14:textId="77777777" w:rsidR="00CC60FA" w:rsidRPr="0012468A" w:rsidRDefault="00CC60FA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2D541D" w:rsidRPr="0012468A" w14:paraId="2AB77CCF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4BD421" w14:textId="6F91A917" w:rsidR="002D541D" w:rsidRPr="0012468A" w:rsidRDefault="002D541D" w:rsidP="002D541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C6.1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5E255" w14:textId="77777777" w:rsidR="002D541D" w:rsidRPr="0012468A" w:rsidRDefault="002D541D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A1.1:9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98C9BF" w14:textId="1E250D09" w:rsidR="002D541D" w:rsidRPr="0012468A" w:rsidRDefault="002D541D" w:rsidP="002D541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A6.1:Module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06965" w14:textId="77777777" w:rsidR="002D541D" w:rsidRPr="0012468A" w:rsidRDefault="002D541D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07491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582CB2" w14:textId="77777777" w:rsidR="002D541D" w:rsidRPr="0012468A" w:rsidRDefault="002D541D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2D541D" w:rsidRPr="0012468A" w14:paraId="025CC742" w14:textId="77777777" w:rsidTr="00BC27C9">
        <w:trPr>
          <w:trHeight w:val="285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BEA5D" w14:textId="3B488B3E" w:rsidR="002D541D" w:rsidRPr="0012468A" w:rsidRDefault="002D541D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C5.1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9AD179" w14:textId="77777777" w:rsidR="002D541D" w:rsidRPr="0012468A" w:rsidRDefault="002D541D" w:rsidP="00BC27C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A1.1:10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62C0B6" w14:textId="55EB21A0" w:rsidR="002D541D" w:rsidRPr="0012468A" w:rsidRDefault="002D541D" w:rsidP="002D541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A5.1:Module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7D0FA" w14:textId="77777777" w:rsidR="002D541D" w:rsidRPr="0012468A" w:rsidRDefault="002D541D" w:rsidP="00BC27C9">
            <w:pPr>
              <w:jc w:val="center"/>
              <w:rPr>
                <w:color w:val="000000"/>
                <w:sz w:val="22"/>
                <w:szCs w:val="22"/>
              </w:rPr>
            </w:pPr>
            <w:r w:rsidRPr="00074912">
              <w:rPr>
                <w:color w:val="000000"/>
                <w:sz w:val="22"/>
                <w:szCs w:val="22"/>
                <w:lang w:val="en-US"/>
              </w:rPr>
              <w:t>CIDC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368B10B" w14:textId="77777777" w:rsidR="002D541D" w:rsidRPr="0012468A" w:rsidRDefault="002D541D" w:rsidP="00BC27C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2BC0DCFC" w14:textId="77777777" w:rsidR="000611C2" w:rsidRDefault="000611C2" w:rsidP="0090156C">
      <w:pPr>
        <w:pStyle w:val="34fffa"/>
        <w:rPr>
          <w:lang w:val="en-US"/>
        </w:rPr>
      </w:pPr>
    </w:p>
    <w:p w14:paraId="4E9A7D94" w14:textId="77777777" w:rsidR="008804C5" w:rsidRPr="00BB426D" w:rsidRDefault="008804C5" w:rsidP="008804C5">
      <w:pPr>
        <w:pStyle w:val="3418"/>
      </w:pPr>
      <w:bookmarkStart w:id="2" w:name="_Toc397971534"/>
      <w:bookmarkStart w:id="3" w:name="_Toc398225599"/>
      <w:bookmarkEnd w:id="2"/>
      <w:bookmarkEnd w:id="3"/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6642C9" w:rsidRPr="005F1B2E" w14:paraId="50FBEB2D" w14:textId="77777777" w:rsidTr="003025C4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17D083CA" w14:textId="77777777" w:rsidR="006642C9" w:rsidRPr="00A86232" w:rsidRDefault="006642C9" w:rsidP="003025C4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355C9AE0" w14:textId="77777777" w:rsidR="006642C9" w:rsidRPr="005F1B2E" w:rsidRDefault="006642C9" w:rsidP="003025C4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3CAE4995" w14:textId="77777777" w:rsidR="006642C9" w:rsidRPr="005F1B2E" w:rsidRDefault="006642C9" w:rsidP="003025C4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549BA8A" w14:textId="77777777" w:rsidR="006642C9" w:rsidRPr="005F1B2E" w:rsidRDefault="006642C9" w:rsidP="003025C4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7885F8B3" w14:textId="77777777" w:rsidR="006642C9" w:rsidRPr="005F1B2E" w:rsidRDefault="006642C9" w:rsidP="003025C4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46A2F08D" w14:textId="77777777" w:rsidR="006642C9" w:rsidRPr="005F1B2E" w:rsidRDefault="006642C9" w:rsidP="003025C4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73F31F12" w14:textId="77777777" w:rsidR="006642C9" w:rsidRPr="005F1B2E" w:rsidRDefault="006642C9" w:rsidP="003025C4">
            <w:pPr>
              <w:pStyle w:val="34ff8"/>
            </w:pPr>
            <w:r w:rsidRPr="005F1B2E">
              <w:t>Дата</w:t>
            </w:r>
          </w:p>
        </w:tc>
      </w:tr>
      <w:tr w:rsidR="006642C9" w:rsidRPr="005F1B2E" w14:paraId="12FA05B0" w14:textId="77777777" w:rsidTr="003025C4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6B79FE14" w14:textId="77777777" w:rsidR="006642C9" w:rsidRPr="005F1B2E" w:rsidRDefault="006642C9" w:rsidP="003025C4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42153236" w14:textId="77777777" w:rsidR="006642C9" w:rsidRPr="005F1B2E" w:rsidRDefault="006642C9" w:rsidP="003025C4">
            <w:pPr>
              <w:pStyle w:val="34ff8"/>
            </w:pPr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0" w:type="dxa"/>
            <w:vAlign w:val="center"/>
          </w:tcPr>
          <w:p w14:paraId="42341FA7" w14:textId="77777777" w:rsidR="006642C9" w:rsidRPr="005F1B2E" w:rsidRDefault="006642C9" w:rsidP="003025C4">
            <w:pPr>
              <w:pStyle w:val="34ff8"/>
            </w:pPr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</w:p>
        </w:tc>
        <w:tc>
          <w:tcPr>
            <w:tcW w:w="851" w:type="dxa"/>
            <w:vAlign w:val="center"/>
          </w:tcPr>
          <w:p w14:paraId="64AF21EE" w14:textId="77777777" w:rsidR="006642C9" w:rsidRPr="005F1B2E" w:rsidRDefault="006642C9" w:rsidP="003025C4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DB5A69E" w14:textId="77777777" w:rsidR="006642C9" w:rsidRPr="005F1B2E" w:rsidRDefault="006642C9" w:rsidP="003025C4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2CC5B83E" w14:textId="77777777" w:rsidR="006642C9" w:rsidRPr="005F1B2E" w:rsidRDefault="006642C9" w:rsidP="003025C4">
            <w:pPr>
              <w:pStyle w:val="34ff8"/>
            </w:pPr>
          </w:p>
        </w:tc>
        <w:tc>
          <w:tcPr>
            <w:tcW w:w="1134" w:type="dxa"/>
            <w:vMerge/>
          </w:tcPr>
          <w:p w14:paraId="3839E8E2" w14:textId="77777777" w:rsidR="006642C9" w:rsidRPr="005F1B2E" w:rsidRDefault="006642C9" w:rsidP="003025C4">
            <w:pPr>
              <w:pStyle w:val="34ff8"/>
            </w:pPr>
          </w:p>
        </w:tc>
        <w:tc>
          <w:tcPr>
            <w:tcW w:w="1276" w:type="dxa"/>
            <w:vMerge/>
          </w:tcPr>
          <w:p w14:paraId="20A7EF15" w14:textId="77777777" w:rsidR="006642C9" w:rsidRPr="005F1B2E" w:rsidRDefault="006642C9" w:rsidP="003025C4">
            <w:pPr>
              <w:pStyle w:val="34ff8"/>
            </w:pPr>
          </w:p>
        </w:tc>
        <w:tc>
          <w:tcPr>
            <w:tcW w:w="1246" w:type="dxa"/>
            <w:vMerge/>
          </w:tcPr>
          <w:p w14:paraId="658BCF52" w14:textId="77777777" w:rsidR="006642C9" w:rsidRPr="005F1B2E" w:rsidRDefault="006642C9" w:rsidP="003025C4">
            <w:pPr>
              <w:pStyle w:val="34ff8"/>
            </w:pPr>
          </w:p>
        </w:tc>
        <w:tc>
          <w:tcPr>
            <w:tcW w:w="882" w:type="dxa"/>
            <w:vMerge/>
          </w:tcPr>
          <w:p w14:paraId="3F9D5CB3" w14:textId="77777777" w:rsidR="006642C9" w:rsidRPr="005F1B2E" w:rsidRDefault="006642C9" w:rsidP="003025C4">
            <w:pPr>
              <w:pStyle w:val="34ff8"/>
            </w:pPr>
          </w:p>
        </w:tc>
      </w:tr>
      <w:tr w:rsidR="006642C9" w14:paraId="276F619A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1CB8EF6E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DC6152A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326F407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86C8F79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7C91A7A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09AE88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3798D1F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279F86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1FB98A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C1D9F26" w14:textId="77777777" w:rsidR="006642C9" w:rsidRDefault="006642C9" w:rsidP="00711FB7">
            <w:pPr>
              <w:pStyle w:val="34ff6"/>
            </w:pPr>
          </w:p>
        </w:tc>
      </w:tr>
      <w:tr w:rsidR="006642C9" w14:paraId="6835D943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770020E4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AFAC3C3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134F045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6F27E81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FEBE2DE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6B4DD7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A96203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C5F12EF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6627B4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80DE5CE" w14:textId="77777777" w:rsidR="006642C9" w:rsidRDefault="006642C9" w:rsidP="00711FB7">
            <w:pPr>
              <w:pStyle w:val="34ff6"/>
            </w:pPr>
          </w:p>
        </w:tc>
      </w:tr>
      <w:tr w:rsidR="006642C9" w14:paraId="0F27C845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74DCDFD7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88428A6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11857B9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DEA31DD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C87ED70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ACA8CC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BD45C0B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DC0C34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CD0A9F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51D4689" w14:textId="77777777" w:rsidR="006642C9" w:rsidRDefault="006642C9" w:rsidP="00711FB7">
            <w:pPr>
              <w:pStyle w:val="34ff6"/>
            </w:pPr>
          </w:p>
        </w:tc>
      </w:tr>
      <w:tr w:rsidR="006642C9" w14:paraId="0B9771B3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043AB206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ACC3112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68375C6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C4A1EE5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901B9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7F7F59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4526BC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EBFD59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630D55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035317" w14:textId="77777777" w:rsidR="006642C9" w:rsidRDefault="006642C9" w:rsidP="00711FB7">
            <w:pPr>
              <w:pStyle w:val="34ff6"/>
            </w:pPr>
          </w:p>
        </w:tc>
      </w:tr>
      <w:tr w:rsidR="006642C9" w14:paraId="362CB54F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4BF1996C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97A352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A614785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101A524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729182B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90E509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7AF8C0C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9C72EA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0F14A94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3C70C38" w14:textId="77777777" w:rsidR="006642C9" w:rsidRDefault="006642C9" w:rsidP="00711FB7">
            <w:pPr>
              <w:pStyle w:val="34ff6"/>
            </w:pPr>
          </w:p>
        </w:tc>
      </w:tr>
      <w:tr w:rsidR="006642C9" w14:paraId="0952C1E9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6C346001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53EB11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E6DC9D0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4E3F3D8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80EAA04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9D41BC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EF7A73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396D9D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82EDFBA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949A52F" w14:textId="77777777" w:rsidR="006642C9" w:rsidRDefault="006642C9" w:rsidP="00711FB7">
            <w:pPr>
              <w:pStyle w:val="34ff6"/>
            </w:pPr>
          </w:p>
        </w:tc>
      </w:tr>
      <w:tr w:rsidR="006642C9" w14:paraId="39A2B061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46E5C636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7F1D2CA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309309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985794A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8AEE7E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CEC0CC0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6B1E556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1B7E7F1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749B7E9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2211155" w14:textId="77777777" w:rsidR="006642C9" w:rsidRDefault="006642C9" w:rsidP="00711FB7">
            <w:pPr>
              <w:pStyle w:val="34ff6"/>
            </w:pPr>
          </w:p>
        </w:tc>
      </w:tr>
      <w:tr w:rsidR="006642C9" w14:paraId="48F3086E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315540E9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EA7E756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62AD06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694B6C4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2345326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66996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178132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C45346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5BB84DE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5E4E35B" w14:textId="77777777" w:rsidR="006642C9" w:rsidRDefault="006642C9" w:rsidP="00711FB7">
            <w:pPr>
              <w:pStyle w:val="34ff6"/>
            </w:pPr>
          </w:p>
        </w:tc>
      </w:tr>
      <w:tr w:rsidR="006642C9" w14:paraId="1F457FBE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2E972CCB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9E3080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7B786A6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6B57ABB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B32050A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8F837CF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581DEAE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48BB4A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B45C5F3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EC7BA5F" w14:textId="77777777" w:rsidR="006642C9" w:rsidRDefault="006642C9" w:rsidP="00711FB7">
            <w:pPr>
              <w:pStyle w:val="34ff6"/>
            </w:pPr>
          </w:p>
        </w:tc>
      </w:tr>
      <w:tr w:rsidR="006642C9" w14:paraId="2CECB3F9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48425C76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4E1FCCD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CAC0775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A6FC2E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7254108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3CC551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56AA68B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83EE8D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6358B5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4F0E85" w14:textId="77777777" w:rsidR="006642C9" w:rsidRDefault="006642C9" w:rsidP="00711FB7">
            <w:pPr>
              <w:pStyle w:val="34ff6"/>
            </w:pPr>
          </w:p>
        </w:tc>
      </w:tr>
      <w:tr w:rsidR="006642C9" w14:paraId="138C125F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0FC11F04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ECFA1D5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E807038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5E20B0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618BBA8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DE3ECF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062D12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FC02FA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0AF8FA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DFE6597" w14:textId="77777777" w:rsidR="006642C9" w:rsidRDefault="006642C9" w:rsidP="00711FB7">
            <w:pPr>
              <w:pStyle w:val="34ff6"/>
            </w:pPr>
          </w:p>
        </w:tc>
      </w:tr>
      <w:tr w:rsidR="006642C9" w14:paraId="1D64166C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7FA9890B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FB7697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B01419E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A3F1E2B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75344F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6488A1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DA385D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B14A9C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882234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795156F" w14:textId="77777777" w:rsidR="006642C9" w:rsidRDefault="006642C9" w:rsidP="00711FB7">
            <w:pPr>
              <w:pStyle w:val="34ff6"/>
            </w:pPr>
          </w:p>
        </w:tc>
      </w:tr>
      <w:tr w:rsidR="006642C9" w14:paraId="4720AA51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23BCF192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8C3AB1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B46B2B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804CC7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10E4763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D55351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1EA26AB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DA123D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FA76C4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9AB2E6B" w14:textId="77777777" w:rsidR="006642C9" w:rsidRDefault="006642C9" w:rsidP="00711FB7">
            <w:pPr>
              <w:pStyle w:val="34ff6"/>
            </w:pPr>
          </w:p>
        </w:tc>
      </w:tr>
      <w:tr w:rsidR="006642C9" w14:paraId="65FB1A22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4B32D166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7980613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E2E06CF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6C7E912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E454862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F6A03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A6CEB78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9228BF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531EC2D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3E2415" w14:textId="77777777" w:rsidR="006642C9" w:rsidRDefault="006642C9" w:rsidP="00711FB7">
            <w:pPr>
              <w:pStyle w:val="34ff6"/>
            </w:pPr>
          </w:p>
        </w:tc>
      </w:tr>
      <w:tr w:rsidR="006642C9" w14:paraId="4C400986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6D2688C1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593E5C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BA3F24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151B53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4C6116C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974702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F8BEB5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5D08415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67EFCB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673A9B" w14:textId="77777777" w:rsidR="006642C9" w:rsidRDefault="006642C9" w:rsidP="00711FB7">
            <w:pPr>
              <w:pStyle w:val="34ff6"/>
            </w:pPr>
          </w:p>
        </w:tc>
      </w:tr>
      <w:tr w:rsidR="006642C9" w14:paraId="5CFFF1A5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4FBA42E1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7A48C7A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EADFCE3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3CB5EC4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BFF57ED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DCE6F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94FFE7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29EB8E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43E67A0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91A3213" w14:textId="77777777" w:rsidR="006642C9" w:rsidRDefault="006642C9" w:rsidP="00711FB7">
            <w:pPr>
              <w:pStyle w:val="34ff6"/>
            </w:pPr>
          </w:p>
        </w:tc>
      </w:tr>
      <w:tr w:rsidR="006642C9" w14:paraId="1431179F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61E6329D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7308B8C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C6663E1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F12AFC3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AEDC3F4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8321B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7B11430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6063CF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FE1C507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3508CAA" w14:textId="77777777" w:rsidR="006642C9" w:rsidRDefault="006642C9" w:rsidP="00711FB7">
            <w:pPr>
              <w:pStyle w:val="34ff6"/>
            </w:pPr>
          </w:p>
        </w:tc>
      </w:tr>
      <w:tr w:rsidR="006642C9" w14:paraId="72A69A17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3A63FBA4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B983FE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0970B3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5358388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03BFA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DCACA1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7D78E75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80DC8B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199A99F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F0D0C88" w14:textId="77777777" w:rsidR="006642C9" w:rsidRDefault="006642C9" w:rsidP="00711FB7">
            <w:pPr>
              <w:pStyle w:val="34ff6"/>
            </w:pPr>
          </w:p>
        </w:tc>
      </w:tr>
      <w:tr w:rsidR="006642C9" w14:paraId="2A62E450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7C7258A4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BF882F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3D84F9C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C72FA07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EE96AA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916D378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BBB8906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846A45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6EDB0A8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79F03D4" w14:textId="77777777" w:rsidR="006642C9" w:rsidRDefault="006642C9" w:rsidP="00711FB7">
            <w:pPr>
              <w:pStyle w:val="34ff6"/>
            </w:pPr>
          </w:p>
        </w:tc>
      </w:tr>
      <w:tr w:rsidR="006642C9" w14:paraId="0BF5F6B8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2EDD9420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8858E9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AC7887B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3CBCC79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C70061D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0A75D4D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B339DA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BF22BB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4A44529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CFE1EF3" w14:textId="77777777" w:rsidR="006642C9" w:rsidRDefault="006642C9" w:rsidP="00711FB7">
            <w:pPr>
              <w:pStyle w:val="34ff6"/>
            </w:pPr>
          </w:p>
        </w:tc>
      </w:tr>
      <w:tr w:rsidR="006642C9" w14:paraId="63202E93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7606AB49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E6036E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B1E932A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008401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D4FAB8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A35550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0CAA31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E9E241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99CA40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CF0F628" w14:textId="77777777" w:rsidR="006642C9" w:rsidRDefault="006642C9" w:rsidP="00711FB7">
            <w:pPr>
              <w:pStyle w:val="34ff6"/>
            </w:pPr>
          </w:p>
        </w:tc>
      </w:tr>
      <w:tr w:rsidR="006642C9" w14:paraId="2BBDEAA9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64A7B9A2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1895BD6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D94EE5E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5896CE2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22E0AE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127775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47DB445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79A324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6748161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E945641" w14:textId="77777777" w:rsidR="006642C9" w:rsidRDefault="006642C9" w:rsidP="00711FB7">
            <w:pPr>
              <w:pStyle w:val="34ff6"/>
            </w:pPr>
          </w:p>
        </w:tc>
      </w:tr>
      <w:tr w:rsidR="006642C9" w14:paraId="5702ADE7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2FE01037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1DAD803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39DB041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37F53D3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6BFB7EB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FF8C4A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DB5A52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8DEB2A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B8378DB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DC05826" w14:textId="77777777" w:rsidR="006642C9" w:rsidRDefault="006642C9" w:rsidP="00711FB7">
            <w:pPr>
              <w:pStyle w:val="34ff6"/>
            </w:pPr>
          </w:p>
        </w:tc>
      </w:tr>
      <w:tr w:rsidR="006642C9" w14:paraId="20772904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1CD659C0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63DE4A1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F78D212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91FF7BA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A6F3F5D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DE8D62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CE29DB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CC9BA17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1F4F62B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94CC88" w14:textId="77777777" w:rsidR="006642C9" w:rsidRDefault="006642C9" w:rsidP="00711FB7">
            <w:pPr>
              <w:pStyle w:val="34ff6"/>
            </w:pPr>
          </w:p>
        </w:tc>
      </w:tr>
      <w:tr w:rsidR="006642C9" w14:paraId="539A9CB3" w14:textId="77777777" w:rsidTr="00711FB7">
        <w:trPr>
          <w:trHeight w:val="454"/>
        </w:trPr>
        <w:tc>
          <w:tcPr>
            <w:tcW w:w="518" w:type="dxa"/>
            <w:vAlign w:val="center"/>
          </w:tcPr>
          <w:p w14:paraId="166D4D5B" w14:textId="77777777"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3D59CC" w14:textId="77777777"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EAADABA" w14:textId="77777777"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B95CF8A" w14:textId="77777777"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479CED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F5C07FE" w14:textId="77777777"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8AB5139" w14:textId="77777777"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F57C927" w14:textId="77777777"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5CCC803" w14:textId="77777777"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C221C0B" w14:textId="77777777" w:rsidR="006642C9" w:rsidRDefault="006642C9" w:rsidP="00711FB7">
            <w:pPr>
              <w:pStyle w:val="34ff6"/>
            </w:pPr>
          </w:p>
        </w:tc>
      </w:tr>
    </w:tbl>
    <w:p w14:paraId="6D7A5C89" w14:textId="77777777" w:rsidR="00AB28D5" w:rsidRPr="00AB28D5" w:rsidRDefault="00AB28D5" w:rsidP="002C35B5">
      <w:pPr>
        <w:pStyle w:val="34fffa"/>
      </w:pPr>
    </w:p>
    <w:sectPr w:rsidR="00AB28D5" w:rsidRPr="00AB28D5" w:rsidSect="003B31D6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6719FD" w14:textId="77777777" w:rsidR="00F96B37" w:rsidRDefault="00F96B37" w:rsidP="00AD0715">
      <w:r>
        <w:separator/>
      </w:r>
    </w:p>
    <w:p w14:paraId="1E5CD275" w14:textId="77777777" w:rsidR="00F96B37" w:rsidRDefault="00F96B37" w:rsidP="00AD0715"/>
  </w:endnote>
  <w:endnote w:type="continuationSeparator" w:id="0">
    <w:p w14:paraId="00E5BCD0" w14:textId="77777777" w:rsidR="00F96B37" w:rsidRDefault="00F96B37" w:rsidP="00AD0715">
      <w:r>
        <w:continuationSeparator/>
      </w:r>
    </w:p>
    <w:p w14:paraId="08892652" w14:textId="77777777" w:rsidR="00F96B37" w:rsidRDefault="00F96B37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C0E20" w14:textId="13EE00D9" w:rsidR="00D922EA" w:rsidRDefault="00D922EA">
    <w:pPr>
      <w:pStyle w:val="ab"/>
    </w:pPr>
    <w:r>
      <w:t>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80D3EB" w14:textId="77777777" w:rsidR="00D922EA" w:rsidRDefault="00D922EA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40CDA6" w14:textId="77777777" w:rsidR="00D922EA" w:rsidRDefault="00D922EA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76B1DE" w14:textId="77777777" w:rsidR="00F96B37" w:rsidRDefault="00F96B37" w:rsidP="00AD0715">
      <w:r>
        <w:separator/>
      </w:r>
    </w:p>
    <w:p w14:paraId="5092881C" w14:textId="77777777" w:rsidR="00F96B37" w:rsidRDefault="00F96B37" w:rsidP="00AD0715"/>
  </w:footnote>
  <w:footnote w:type="continuationSeparator" w:id="0">
    <w:p w14:paraId="627B3D40" w14:textId="77777777" w:rsidR="00F96B37" w:rsidRDefault="00F96B37" w:rsidP="00AD0715">
      <w:r>
        <w:continuationSeparator/>
      </w:r>
    </w:p>
    <w:p w14:paraId="2CE9AA80" w14:textId="77777777" w:rsidR="00F96B37" w:rsidRDefault="00F96B37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B407B" w14:textId="77777777" w:rsidR="00D922EA" w:rsidRDefault="00D922E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25BEB8C" wp14:editId="0B6837D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4B0A69" w14:textId="77777777" w:rsidR="00D922EA" w:rsidRDefault="00D922EA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1C3A6A" w14:textId="77777777" w:rsidR="00D922EA" w:rsidRDefault="00D922EA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DA341C" w14:textId="77777777" w:rsidR="00D922EA" w:rsidRDefault="00D922EA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6B4914" w14:textId="77777777" w:rsidR="00D922EA" w:rsidRDefault="00D922EA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11FF87" w14:textId="77777777" w:rsidR="00D922EA" w:rsidRDefault="00D922EA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635EAC" w14:textId="77777777" w:rsidR="00D922EA" w:rsidRDefault="00D922EA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5D1808" w14:textId="77777777" w:rsidR="00D922EA" w:rsidRDefault="00D922EA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639888" w14:textId="77777777" w:rsidR="00D922EA" w:rsidRDefault="00D922EA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D99AA2" w14:textId="77777777" w:rsidR="00D922EA" w:rsidRDefault="00D922EA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2D18CE" w14:textId="77777777" w:rsidR="00D922EA" w:rsidRDefault="00D922EA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5BEB8C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614B0A69" w14:textId="77777777" w:rsidR="00D922EA" w:rsidRDefault="00D922EA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41C3A6A" w14:textId="77777777" w:rsidR="00D922EA" w:rsidRDefault="00D922EA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5DA341C" w14:textId="77777777" w:rsidR="00D922EA" w:rsidRDefault="00D922EA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D6B4914" w14:textId="77777777" w:rsidR="00D922EA" w:rsidRDefault="00D922EA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511FF87" w14:textId="77777777" w:rsidR="00D922EA" w:rsidRDefault="00D922EA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8635EAC" w14:textId="77777777" w:rsidR="00D922EA" w:rsidRDefault="00D922EA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A5D1808" w14:textId="77777777" w:rsidR="00D922EA" w:rsidRDefault="00D922EA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6639888" w14:textId="77777777" w:rsidR="00D922EA" w:rsidRDefault="00D922EA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6D99AA2" w14:textId="77777777" w:rsidR="00D922EA" w:rsidRDefault="00D922EA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732D18CE" w14:textId="77777777" w:rsidR="00D922EA" w:rsidRDefault="00D922EA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2F0813" w14:textId="77777777" w:rsidR="00D922EA" w:rsidRDefault="00D922E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8324496" wp14:editId="7B7E0B6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8C0B29" w14:textId="77777777" w:rsidR="00D922EA" w:rsidRDefault="00D922EA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52D86D" w14:textId="77777777" w:rsidR="00D922EA" w:rsidRDefault="00D922EA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06C50C" w14:textId="77777777" w:rsidR="00D922EA" w:rsidRDefault="00D922EA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08779E" w14:textId="77777777" w:rsidR="00D922EA" w:rsidRDefault="00D922EA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0053BB" w14:textId="77777777" w:rsidR="00D922EA" w:rsidRDefault="00D922EA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1F1435" w14:textId="77777777" w:rsidR="00D922EA" w:rsidRDefault="00D922EA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0CADCD" w14:textId="77777777" w:rsidR="00D922EA" w:rsidRDefault="00D922EA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2691B0" w14:textId="77777777" w:rsidR="00D922EA" w:rsidRDefault="00D922EA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5ABBCC" w14:textId="77777777" w:rsidR="00D922EA" w:rsidRDefault="00D922EA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456614" w14:textId="77777777" w:rsidR="00D922EA" w:rsidRDefault="00D922EA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324496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B8C0B29" w14:textId="77777777" w:rsidR="00D922EA" w:rsidRDefault="00D922EA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7B52D86D" w14:textId="77777777" w:rsidR="00D922EA" w:rsidRDefault="00D922EA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206C50C" w14:textId="77777777" w:rsidR="00D922EA" w:rsidRDefault="00D922EA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008779E" w14:textId="77777777" w:rsidR="00D922EA" w:rsidRDefault="00D922EA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0D0053BB" w14:textId="77777777" w:rsidR="00D922EA" w:rsidRDefault="00D922EA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61F1435" w14:textId="77777777" w:rsidR="00D922EA" w:rsidRDefault="00D922EA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80CADCD" w14:textId="77777777" w:rsidR="00D922EA" w:rsidRDefault="00D922EA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F2691B0" w14:textId="77777777" w:rsidR="00D922EA" w:rsidRDefault="00D922EA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75ABBCC" w14:textId="77777777" w:rsidR="00D922EA" w:rsidRDefault="00D922EA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2E456614" w14:textId="77777777" w:rsidR="00D922EA" w:rsidRDefault="00D922EA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946E69" w14:textId="77777777" w:rsidR="00D922EA" w:rsidRDefault="00D922E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2D885140" wp14:editId="61A1CE3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94E258" w14:textId="77777777" w:rsidR="00D922EA" w:rsidRDefault="00D922E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6E2EA6" w14:textId="77777777" w:rsidR="00D922EA" w:rsidRDefault="00D922E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DAE19B" w14:textId="77777777" w:rsidR="00D922EA" w:rsidRDefault="00D922E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D3365E" w14:textId="77777777" w:rsidR="00D922EA" w:rsidRDefault="00D922EA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D235EE" w14:textId="77777777" w:rsidR="00D922EA" w:rsidRDefault="00D922E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8AC978" w14:textId="77777777" w:rsidR="00D922EA" w:rsidRDefault="00D922E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F87542" w14:textId="77777777" w:rsidR="00D922EA" w:rsidRDefault="00D922E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33FD8" w14:textId="77777777" w:rsidR="00D922EA" w:rsidRDefault="00D922E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D1DACF" w14:textId="77777777" w:rsidR="00D922EA" w:rsidRDefault="00D922E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7BA496" w14:textId="77777777" w:rsidR="00D922EA" w:rsidRDefault="00D922E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C52A4C6" w14:textId="77777777" w:rsidR="00D922EA" w:rsidRPr="00CB1016" w:rsidRDefault="00D922EA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F1B708" w14:textId="77777777" w:rsidR="00D922EA" w:rsidRPr="005374BE" w:rsidRDefault="00D922EA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6E21E2" w14:textId="77777777" w:rsidR="00D922EA" w:rsidRDefault="00D922EA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A.B.XXX.С6.XX.X-X.X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630135" w14:textId="77777777" w:rsidR="00D922EA" w:rsidRPr="00945CCC" w:rsidRDefault="00D922EA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E001E9" w14:textId="77777777" w:rsidR="00D922EA" w:rsidRDefault="00D922EA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282EB7A" w14:textId="77777777" w:rsidR="00D922EA" w:rsidRPr="005E4A3B" w:rsidRDefault="00D922E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360DDC" w14:textId="77777777" w:rsidR="00D922EA" w:rsidRPr="000411E6" w:rsidRDefault="00D922EA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85152D9" w14:textId="77777777" w:rsidR="00D922EA" w:rsidRPr="005E4A3B" w:rsidRDefault="00D922E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6BEF7A" w14:textId="77777777" w:rsidR="00D922EA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A0D11F" w14:textId="77777777" w:rsidR="00D922EA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4E6830B" w14:textId="77777777" w:rsidR="00D922EA" w:rsidRPr="00945CCC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670ACC" w14:textId="77777777" w:rsidR="00D922EA" w:rsidRPr="00945CCC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6389CE6" w14:textId="77777777" w:rsidR="00D922EA" w:rsidRPr="005E4A3B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D3C9F10" w14:textId="77777777" w:rsidR="00D922EA" w:rsidRPr="005E4A3B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77BEF92" w14:textId="77777777" w:rsidR="00D922EA" w:rsidRPr="000411E6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F0F309" w14:textId="77777777" w:rsidR="00D922EA" w:rsidRPr="000411E6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8EFCC2" w14:textId="77777777" w:rsidR="00D922EA" w:rsidRPr="006C5C53" w:rsidRDefault="00D922E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C6457B" w14:textId="77777777" w:rsidR="00D922EA" w:rsidRPr="006C5C53" w:rsidRDefault="00D922E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885140"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294E258" w14:textId="77777777" w:rsidR="00D922EA" w:rsidRDefault="00D922E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36E2EA6" w14:textId="77777777" w:rsidR="00D922EA" w:rsidRDefault="00D922E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DDAE19B" w14:textId="77777777" w:rsidR="00D922EA" w:rsidRDefault="00D922E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6D3365E" w14:textId="77777777" w:rsidR="00D922EA" w:rsidRDefault="00D922EA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AD235EE" w14:textId="77777777" w:rsidR="00D922EA" w:rsidRDefault="00D922E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D8AC978" w14:textId="77777777" w:rsidR="00D922EA" w:rsidRDefault="00D922E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6F87542" w14:textId="77777777" w:rsidR="00D922EA" w:rsidRDefault="00D922E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3033FD8" w14:textId="77777777" w:rsidR="00D922EA" w:rsidRDefault="00D922E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1D1DACF" w14:textId="77777777" w:rsidR="00D922EA" w:rsidRDefault="00D922E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2B7BA496" w14:textId="77777777" w:rsidR="00D922EA" w:rsidRDefault="00D922E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7C52A4C6" w14:textId="77777777" w:rsidR="00D922EA" w:rsidRPr="00CB1016" w:rsidRDefault="00D922EA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49F1B708" w14:textId="77777777" w:rsidR="00D922EA" w:rsidRPr="005374BE" w:rsidRDefault="00D922EA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106E21E2" w14:textId="77777777" w:rsidR="00D922EA" w:rsidRDefault="00D922EA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A.B.XXX.С6.XX.X-X.X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37630135" w14:textId="77777777" w:rsidR="00D922EA" w:rsidRPr="00945CCC" w:rsidRDefault="00D922EA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59E001E9" w14:textId="77777777" w:rsidR="00D922EA" w:rsidRDefault="00D922EA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4282EB7A" w14:textId="77777777" w:rsidR="00D922EA" w:rsidRPr="005E4A3B" w:rsidRDefault="00D922EA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4C360DDC" w14:textId="77777777" w:rsidR="00D922EA" w:rsidRPr="000411E6" w:rsidRDefault="00D922EA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385152D9" w14:textId="77777777" w:rsidR="00D922EA" w:rsidRPr="005E4A3B" w:rsidRDefault="00D922EA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276BEF7A" w14:textId="77777777" w:rsidR="00D922EA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03A0D11F" w14:textId="77777777" w:rsidR="00D922EA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04E6830B" w14:textId="77777777" w:rsidR="00D922EA" w:rsidRPr="00945CCC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57670ACC" w14:textId="77777777" w:rsidR="00D922EA" w:rsidRPr="00945CCC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16389CE6" w14:textId="77777777" w:rsidR="00D922EA" w:rsidRPr="005E4A3B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1D3C9F10" w14:textId="77777777" w:rsidR="00D922EA" w:rsidRPr="005E4A3B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077BEF92" w14:textId="77777777" w:rsidR="00D922EA" w:rsidRPr="000411E6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4AF0F309" w14:textId="77777777" w:rsidR="00D922EA" w:rsidRPr="000411E6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" filled="f" stroked="f">
                  <v:textbox inset="1pt,.4mm,1pt,1pt">
                    <w:txbxContent>
                      <w:p w14:paraId="148EFCC2" w14:textId="77777777" w:rsidR="00D922EA" w:rsidRPr="006C5C53" w:rsidRDefault="00D922E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" filled="f" stroked="f">
                  <v:textbox inset="1pt,.4mm,1pt,1pt">
                    <w:txbxContent>
                      <w:p w14:paraId="65C6457B" w14:textId="77777777" w:rsidR="00D922EA" w:rsidRPr="006C5C53" w:rsidRDefault="00D922E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7C3B99" w14:textId="77777777" w:rsidR="00D922EA" w:rsidRDefault="00D922E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17708572" wp14:editId="52BC371C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8844C6" w14:textId="77777777" w:rsidR="00D922EA" w:rsidRDefault="00D922EA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51F7CA" w14:textId="77777777" w:rsidR="00D922EA" w:rsidRDefault="00D922EA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1B64E2" w14:textId="77777777" w:rsidR="00D922EA" w:rsidRDefault="00D922EA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D1836E" w14:textId="77777777" w:rsidR="00D922EA" w:rsidRDefault="00D922EA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23750F" w14:textId="77777777" w:rsidR="00D922EA" w:rsidRDefault="00D922EA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5CFEC3" w14:textId="77777777" w:rsidR="00D922EA" w:rsidRDefault="00D922E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C65659" w14:textId="77777777" w:rsidR="00D922EA" w:rsidRDefault="00D922E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285F9A" w14:textId="77777777" w:rsidR="00D922EA" w:rsidRDefault="00D922E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7B6061" w14:textId="77777777" w:rsidR="00D922EA" w:rsidRDefault="00D922E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76B5DA" w14:textId="77777777" w:rsidR="00D922EA" w:rsidRDefault="00D922E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1FF301" w14:textId="77777777" w:rsidR="00D922EA" w:rsidRPr="00945CCC" w:rsidRDefault="00D922EA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4EF6BC" w14:textId="77777777" w:rsidR="00D922EA" w:rsidRDefault="00D922EA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9D0E59" w14:textId="77777777" w:rsidR="00D922EA" w:rsidRDefault="00D922EA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1B68AB" w14:textId="77777777" w:rsidR="00D922EA" w:rsidRPr="005E4A3B" w:rsidRDefault="00D922EA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763D9D" w14:textId="77777777" w:rsidR="00D922EA" w:rsidRPr="000411E6" w:rsidRDefault="00D922EA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342E32" w14:textId="77777777" w:rsidR="00D922EA" w:rsidRDefault="00D922EA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548129" w14:textId="77777777" w:rsidR="00D922EA" w:rsidRDefault="00D922EA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B2FFFB" w14:textId="77777777" w:rsidR="00D922EA" w:rsidRPr="005E4A3B" w:rsidRDefault="00D922EA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955877" w14:textId="77777777" w:rsidR="00D922EA" w:rsidRPr="00931BFC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26E6AD" w14:textId="657D0C5F" w:rsidR="00D922EA" w:rsidRPr="00A32665" w:rsidRDefault="00D922EA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643C56" w14:textId="3BABCEAC" w:rsidR="00D922EA" w:rsidRPr="005E4A3B" w:rsidRDefault="00D922EA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04187F" w14:textId="2EBECED0" w:rsidR="00D922EA" w:rsidRPr="005E4A3B" w:rsidRDefault="00D922EA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B204CF" w14:textId="77777777" w:rsidR="00D922EA" w:rsidRPr="005E4A3B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C64FD7" w14:textId="0BE9EB3D" w:rsidR="00D922EA" w:rsidRPr="005E4A3B" w:rsidRDefault="00D922EA" w:rsidP="008E77B3">
                                  <w:pPr>
                                    <w:pStyle w:val="34f1"/>
                                  </w:pPr>
                                  <w:proofErr w:type="spellStart"/>
                                  <w:r>
                                    <w:t>Корепанов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36A5E4" w14:textId="77777777" w:rsidR="00D922EA" w:rsidRPr="005E4A3B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855C1C" w14:textId="2402C92F" w:rsidR="00D922EA" w:rsidRPr="000411E6" w:rsidRDefault="00D922EA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6C2D86" w14:textId="0D650C13" w:rsidR="00D922EA" w:rsidRPr="000411E6" w:rsidRDefault="00D922EA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E2AF16" w14:textId="77777777" w:rsidR="00D922EA" w:rsidRPr="000411E6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7A0C42" w14:textId="6986F2CD" w:rsidR="00D922EA" w:rsidRPr="000411E6" w:rsidRDefault="00D922EA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5A8D8C" w14:textId="77777777" w:rsidR="00D922EA" w:rsidRPr="000411E6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5A43D6" w14:textId="631BB82A" w:rsidR="00D922EA" w:rsidRPr="0079077B" w:rsidRDefault="00F96B3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D922EA">
                                    <w:t>ООО НПП «ЭСН»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D200A7" w14:textId="1CC603DA" w:rsidR="00D922EA" w:rsidRPr="00A32665" w:rsidRDefault="00D922EA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D75D02" w14:textId="77777777" w:rsidR="00D922EA" w:rsidRPr="00CB1016" w:rsidRDefault="00D922EA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03A2B6" w14:textId="77777777" w:rsidR="00D922EA" w:rsidRPr="00CB1016" w:rsidRDefault="00D922EA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910C2A" w14:textId="506A84F8" w:rsidR="00D922EA" w:rsidRPr="005374BE" w:rsidRDefault="00D922EA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C3F13" w:rsidRPr="003C3F13">
                                    <w:rPr>
                                      <w:noProof/>
                                    </w:rPr>
                                    <w:instrText>8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C3F13">
                                    <w:rPr>
                                      <w:noProof/>
                                    </w:rPr>
                                    <w:t>8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9E6EAD" w14:textId="4A4611BD" w:rsidR="00D922EA" w:rsidRPr="005374BE" w:rsidRDefault="00D922EA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C3F13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BD034C" w14:textId="542FBD3C" w:rsidR="00D922EA" w:rsidRDefault="00D922EA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B4A21E" w14:textId="210F4CFA" w:rsidR="00D922EA" w:rsidRDefault="00D922EA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C3F13">
                                    <w:t>878.2023-АСУ ТП.С8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0640E" w14:textId="13FC913C" w:rsidR="00D922EA" w:rsidRDefault="00F96B3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D922EA">
                                    <w:t>Строительство водогрейной котельной 400 Гкал/час на территории Ивановской ТЭЦ-2</w:t>
                                  </w:r>
                                  <w:r>
                                    <w:fldChar w:fldCharType="end"/>
                                  </w:r>
                                  <w:r w:rsidR="00D922EA">
                                    <w:t>.</w:t>
                                  </w:r>
                                </w:p>
                                <w:p w14:paraId="61DB6EA3" w14:textId="204F22A8" w:rsidR="00D922EA" w:rsidRPr="00B8681C" w:rsidRDefault="00F96B3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3C3F13">
                                    <w:t>Журнал шинных и системных кабелей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F94FE0" w14:textId="77777777" w:rsidR="00D922EA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CC2F6" w14:textId="77777777" w:rsidR="00D922EA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5A9A29" w14:textId="77777777" w:rsidR="00D922EA" w:rsidRPr="00945CCC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92C540" w14:textId="77777777" w:rsidR="00D922EA" w:rsidRPr="00945CCC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C86AC5" w14:textId="77777777" w:rsidR="00D922EA" w:rsidRPr="005E4A3B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DDE381" w14:textId="77777777" w:rsidR="00D922EA" w:rsidRPr="005E4A3B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A277BA" w14:textId="77777777" w:rsidR="00D922EA" w:rsidRPr="000411E6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E900F6" w14:textId="77777777" w:rsidR="00D922EA" w:rsidRPr="000411E6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724DA1" w14:textId="77777777" w:rsidR="00D922EA" w:rsidRPr="006C5C53" w:rsidRDefault="00D922E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F2CD5D" w14:textId="77777777" w:rsidR="00D922EA" w:rsidRPr="006C5C53" w:rsidRDefault="00D922E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7708572"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38844C6" w14:textId="77777777" w:rsidR="00D922EA" w:rsidRDefault="00D922EA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951F7CA" w14:textId="77777777" w:rsidR="00D922EA" w:rsidRDefault="00D922EA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C1B64E2" w14:textId="77777777" w:rsidR="00D922EA" w:rsidRDefault="00D922EA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ED1836E" w14:textId="77777777" w:rsidR="00D922EA" w:rsidRDefault="00D922EA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023750F" w14:textId="77777777" w:rsidR="00D922EA" w:rsidRDefault="00D922EA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7E5CFEC3" w14:textId="77777777" w:rsidR="00D922EA" w:rsidRDefault="00D922E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EC65659" w14:textId="77777777" w:rsidR="00D922EA" w:rsidRDefault="00D922E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15285F9A" w14:textId="77777777" w:rsidR="00D922EA" w:rsidRDefault="00D922E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57B6061" w14:textId="77777777" w:rsidR="00D922EA" w:rsidRDefault="00D922E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1476B5DA" w14:textId="77777777" w:rsidR="00D922EA" w:rsidRDefault="00D922E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771FF301" w14:textId="77777777" w:rsidR="00D922EA" w:rsidRPr="00945CCC" w:rsidRDefault="00D922EA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4F4EF6BC" w14:textId="77777777" w:rsidR="00D922EA" w:rsidRDefault="00D922EA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299D0E59" w14:textId="77777777" w:rsidR="00D922EA" w:rsidRDefault="00D922EA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641B68AB" w14:textId="77777777" w:rsidR="00D922EA" w:rsidRPr="005E4A3B" w:rsidRDefault="00D922EA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F763D9D" w14:textId="77777777" w:rsidR="00D922EA" w:rsidRPr="000411E6" w:rsidRDefault="00D922EA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5C342E32" w14:textId="77777777" w:rsidR="00D922EA" w:rsidRDefault="00D922EA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37548129" w14:textId="77777777" w:rsidR="00D922EA" w:rsidRDefault="00D922EA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4B2FFFB" w14:textId="77777777" w:rsidR="00D922EA" w:rsidRPr="005E4A3B" w:rsidRDefault="00D922EA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60955877" w14:textId="77777777" w:rsidR="00D922EA" w:rsidRPr="00931BFC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4326E6AD" w14:textId="657D0C5F" w:rsidR="00D922EA" w:rsidRPr="00A32665" w:rsidRDefault="00D922EA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44643C56" w14:textId="3BABCEAC" w:rsidR="00D922EA" w:rsidRPr="005E4A3B" w:rsidRDefault="00D922EA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3A04187F" w14:textId="2EBECED0" w:rsidR="00D922EA" w:rsidRPr="005E4A3B" w:rsidRDefault="00D922EA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28B204CF" w14:textId="77777777" w:rsidR="00D922EA" w:rsidRPr="005E4A3B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57C64FD7" w14:textId="0BE9EB3D" w:rsidR="00D922EA" w:rsidRPr="005E4A3B" w:rsidRDefault="00D922EA" w:rsidP="008E77B3">
                            <w:pPr>
                              <w:pStyle w:val="34f1"/>
                            </w:pPr>
                            <w:proofErr w:type="spellStart"/>
                            <w:r>
                              <w:t>Корепанов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7236A5E4" w14:textId="77777777" w:rsidR="00D922EA" w:rsidRPr="005E4A3B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17855C1C" w14:textId="2402C92F" w:rsidR="00D922EA" w:rsidRPr="000411E6" w:rsidRDefault="00D922EA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046C2D86" w14:textId="0D650C13" w:rsidR="00D922EA" w:rsidRPr="000411E6" w:rsidRDefault="00D922EA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39E2AF16" w14:textId="77777777" w:rsidR="00D922EA" w:rsidRPr="000411E6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357A0C42" w14:textId="6986F2CD" w:rsidR="00D922EA" w:rsidRPr="000411E6" w:rsidRDefault="00D922EA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5C5A8D8C" w14:textId="77777777" w:rsidR="00D922EA" w:rsidRPr="000411E6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0E5A43D6" w14:textId="631BB82A" w:rsidR="00D922EA" w:rsidRPr="0079077B" w:rsidRDefault="00F96B3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D922EA">
                              <w:t>ООО НПП «ЭСН»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07D200A7" w14:textId="1CC603DA" w:rsidR="00D922EA" w:rsidRPr="00A32665" w:rsidRDefault="00D922EA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0D75D02" w14:textId="77777777" w:rsidR="00D922EA" w:rsidRPr="00CB1016" w:rsidRDefault="00D922EA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E03A2B6" w14:textId="77777777" w:rsidR="00D922EA" w:rsidRPr="00CB1016" w:rsidRDefault="00D922EA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19910C2A" w14:textId="506A84F8" w:rsidR="00D922EA" w:rsidRPr="005374BE" w:rsidRDefault="00D922EA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C3F13" w:rsidRPr="003C3F13">
                              <w:rPr>
                                <w:noProof/>
                              </w:rPr>
                              <w:instrText>8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C3F13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5F9E6EAD" w14:textId="4A4611BD" w:rsidR="00D922EA" w:rsidRPr="005374BE" w:rsidRDefault="00D922EA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C3F13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55BD034C" w14:textId="542FBD3C" w:rsidR="00D922EA" w:rsidRDefault="00D922EA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9B4A21E" w14:textId="210F4CFA" w:rsidR="00D922EA" w:rsidRDefault="00D922EA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C3F13">
                              <w:t>878.2023-АСУ ТП.С8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7A10640E" w14:textId="13FC913C" w:rsidR="00D922EA" w:rsidRDefault="00F96B3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D922EA">
                              <w:t>Строительство водогрейной котельной 400 Гкал/час на территории Ивановской ТЭЦ-2</w:t>
                            </w:r>
                            <w:r>
                              <w:fldChar w:fldCharType="end"/>
                            </w:r>
                            <w:r w:rsidR="00D922EA">
                              <w:t>.</w:t>
                            </w:r>
                          </w:p>
                          <w:p w14:paraId="61DB6EA3" w14:textId="204F22A8" w:rsidR="00D922EA" w:rsidRPr="00B8681C" w:rsidRDefault="00F96B3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3C3F13">
                              <w:t>Журнал шинных и системных кабелей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67F94FE0" w14:textId="77777777" w:rsidR="00D922EA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64CC2F6" w14:textId="77777777" w:rsidR="00D922EA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325A9A29" w14:textId="77777777" w:rsidR="00D922EA" w:rsidRPr="00945CCC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1392C540" w14:textId="77777777" w:rsidR="00D922EA" w:rsidRPr="00945CCC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77C86AC5" w14:textId="77777777" w:rsidR="00D922EA" w:rsidRPr="005E4A3B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62DDE381" w14:textId="77777777" w:rsidR="00D922EA" w:rsidRPr="005E4A3B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0DA277BA" w14:textId="77777777" w:rsidR="00D922EA" w:rsidRPr="000411E6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6CE900F6" w14:textId="77777777" w:rsidR="00D922EA" w:rsidRPr="000411E6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69724DA1" w14:textId="77777777" w:rsidR="00D922EA" w:rsidRPr="006C5C53" w:rsidRDefault="00D922E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1AF2CD5D" w14:textId="77777777" w:rsidR="00D922EA" w:rsidRPr="006C5C53" w:rsidRDefault="00D922E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1210C6" w14:textId="77777777" w:rsidR="00D922EA" w:rsidRDefault="00D922E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199B1F11" wp14:editId="6F03863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619" name="Группа 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620" name="Группа 162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1621" name="Группа 16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622" name="Группа 162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623" name="Группа 162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62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25" name="Группа 162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626" name="Группа 162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62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3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63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32" name="Группа 163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633" name="Группа 163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3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BB1373" w14:textId="77777777" w:rsidR="00D922EA" w:rsidRDefault="00D922E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94D105" w14:textId="77777777" w:rsidR="00D922EA" w:rsidRDefault="00D922E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8A315B" w14:textId="77777777" w:rsidR="00D922EA" w:rsidRDefault="00D922E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D49553" w14:textId="77777777" w:rsidR="00D922EA" w:rsidRDefault="00D922EA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8A364F" w14:textId="77777777" w:rsidR="00D922EA" w:rsidRDefault="00D922E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39" name="Группа 163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4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0045D9" w14:textId="77777777" w:rsidR="00D922EA" w:rsidRDefault="00D922E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1FD755" w14:textId="77777777" w:rsidR="00D922EA" w:rsidRDefault="00D922E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314288" w14:textId="77777777" w:rsidR="00D922EA" w:rsidRDefault="00D922E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9C9738" w14:textId="77777777" w:rsidR="00D922EA" w:rsidRDefault="00D922E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849EC1" w14:textId="77777777" w:rsidR="00D922EA" w:rsidRDefault="00D922E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4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6" name="Группа 1646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1647" name="Группа 1647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1648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9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0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1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5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6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7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58" name="Группа 1658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1659" name="Группа 1659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166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C46AF5" w14:textId="77777777" w:rsidR="00D922EA" w:rsidRPr="00CB1016" w:rsidRDefault="00D922EA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1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9AD613" w14:textId="7CA27786" w:rsidR="00D922EA" w:rsidRPr="005374BE" w:rsidRDefault="00D922EA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3C3F13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F2AE19" w14:textId="4DF8D6E3" w:rsidR="00D922EA" w:rsidRDefault="00D922EA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C3F13">
                                      <w:t>878.2023-АСУ ТП.С8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63" name="Группа 1663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1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7BCDCF3" w14:textId="77777777" w:rsidR="00D922EA" w:rsidRPr="00945CCC" w:rsidRDefault="00D922EA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5DACCE" w14:textId="77777777" w:rsidR="00D922EA" w:rsidRDefault="00D922EA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20832AC" w14:textId="77777777" w:rsidR="00D922EA" w:rsidRPr="005E4A3B" w:rsidRDefault="00D922E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2DF5600" w14:textId="77777777" w:rsidR="00D922EA" w:rsidRPr="000411E6" w:rsidRDefault="00D922EA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8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C33849" w14:textId="77777777" w:rsidR="00D922EA" w:rsidRPr="005E4A3B" w:rsidRDefault="00D922E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9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4D70A0" w14:textId="77777777" w:rsidR="00D922EA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2C01C9F" w14:textId="77777777" w:rsidR="00D922EA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1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FBA003D" w14:textId="77777777" w:rsidR="00D922EA" w:rsidRPr="00945CCC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91D127" w14:textId="77777777" w:rsidR="00D922EA" w:rsidRPr="00945CCC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3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2B79A8" w14:textId="77777777" w:rsidR="00D922EA" w:rsidRPr="005E4A3B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B89E6F" w14:textId="77777777" w:rsidR="00D922EA" w:rsidRPr="005E4A3B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D09F18F" w14:textId="77777777" w:rsidR="00D922EA" w:rsidRPr="000411E6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D10104" w14:textId="77777777" w:rsidR="00D922EA" w:rsidRPr="000411E6" w:rsidRDefault="00D922E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677" name="Группа 167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67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3BB5DA" w14:textId="77777777" w:rsidR="00D922EA" w:rsidRPr="006C5C53" w:rsidRDefault="00D922E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67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C9E7A0" w14:textId="77777777" w:rsidR="00D922EA" w:rsidRPr="006C5C53" w:rsidRDefault="00D922E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9B1F11" id="Группа 1619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">
              <v:group id="Группа 1620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">
                <v:group id="Группа 1621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FJg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i+H5TThBbv8BAAD//wMAUEsBAi0AFAAGAAgAAAAhANvh9svuAAAAhQEAABMAAAAAAAAAAAAA&#10;AAAAAAAAAFtDb250ZW50X1R5cGVzXS54bWxQSwECLQAUAAYACAAAACEAWvQsW78AAAAVAQAACwAA&#10;AAAAAAAAAAAAAAAfAQAAX3JlbHMvLnJlbHNQSwECLQAUAAYACAAAACEA/ShSYMMAAADdAAAADwAA&#10;AAAAAAAAAAAAAAAHAgAAZHJzL2Rvd25yZXYueG1sUEsFBgAAAAADAAMAtwAAAPcCAAAAAA==&#10;">
                  <v:group id="Группа 1622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">
                    <v:group id="Группа 1623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mM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PRGP6+CSfIxRsAAP//AwBQSwECLQAUAAYACAAAACEA2+H2y+4AAACFAQAAEwAAAAAAAAAAAAAA&#10;AAAAAAAAW0NvbnRlbnRfVHlwZXNdLnhtbFBLAQItABQABgAIAAAAIQBa9CxbvwAAABUBAAALAAAA&#10;AAAAAAAAAAAAAB8BAABfcmVscy8ucmVsc1BLAQItABQABgAIAAAAIQBitmmMwgAAAN0AAAAPAAAA&#10;AAAAAAAAAAAAAAcCAABkcnMvZG93bnJldi54bWxQSwUGAAAAAAMAAwC3AAAA9g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" filled="f" strokeweight="1.5pt">
                        <v:textbox inset=",1mm"/>
                      </v:rect>
                      <v:group id="Группа 1625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">
                        <v:group id="Группа 1626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" strokeweight="1.5pt"/>
                      </v:group>
                    </v:group>
                    <v:group id="Группа 1632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1rK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">
                      <v:group id="Группа 1633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6BB1373" w14:textId="77777777" w:rsidR="00D922EA" w:rsidRDefault="00D922E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E94D105" w14:textId="77777777" w:rsidR="00D922EA" w:rsidRDefault="00D922E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38A315B" w14:textId="77777777" w:rsidR="00D922EA" w:rsidRDefault="00D922E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3D49553" w14:textId="77777777" w:rsidR="00D922EA" w:rsidRDefault="00D922EA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18A364F" w14:textId="77777777" w:rsidR="00D922EA" w:rsidRDefault="00D922E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639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" filled="f" stroked="f" strokeweight="1.5pt">
                          <v:textbox style="layout-flow:vertical;mso-layout-flow-alt:bottom-to-top" inset="0,0,0,0">
                            <w:txbxContent>
                              <w:p w14:paraId="180045D9" w14:textId="77777777" w:rsidR="00D922EA" w:rsidRDefault="00D922E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361FD755" w14:textId="77777777" w:rsidR="00D922EA" w:rsidRDefault="00D922E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25314288" w14:textId="77777777" w:rsidR="00D922EA" w:rsidRDefault="00D922E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29C9738" w14:textId="77777777" w:rsidR="00D922EA" w:rsidRDefault="00D922E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16849EC1" w14:textId="77777777" w:rsidR="00D922EA" w:rsidRDefault="00D922E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" filled="f" strokeweight="1.5pt">
                    <v:textbox inset=",1mm"/>
                  </v:rect>
                </v:group>
                <v:group id="Группа 1646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">
                  <v:group id="Группа 1647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1658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">
                    <v:group id="Группа 1659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" filled="f" stroked="f">
                        <v:textbox inset="1pt,.4mm,1pt,1pt">
                          <w:txbxContent>
                            <w:p w14:paraId="21C46AF5" w14:textId="77777777" w:rsidR="00D922EA" w:rsidRPr="00CB1016" w:rsidRDefault="00D922EA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" filled="f" stroked="f">
                        <v:textbox inset="1pt,.4mm,1pt,1pt">
                          <w:txbxContent>
                            <w:p w14:paraId="709AD613" w14:textId="7CA27786" w:rsidR="00D922EA" w:rsidRPr="005374BE" w:rsidRDefault="00D922EA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3C3F13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" filled="f" stroked="f">
                        <v:textbox inset="1pt,.4mm,1pt,1pt">
                          <w:txbxContent>
                            <w:p w14:paraId="28F2AE19" w14:textId="4DF8D6E3" w:rsidR="00D922EA" w:rsidRDefault="00D922EA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C3F13">
                                <w:t>878.2023-АСУ ТП.С8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1663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" filled="f" stroked="f">
                        <v:textbox inset="0,0,0,0">
                          <w:txbxContent>
                            <w:p w14:paraId="07BCDCF3" w14:textId="77777777" w:rsidR="00D922EA" w:rsidRPr="00945CCC" w:rsidRDefault="00D922EA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" filled="f" stroked="f">
                        <v:textbox inset="0,0,0,0">
                          <w:txbxContent>
                            <w:p w14:paraId="695DACCE" w14:textId="77777777" w:rsidR="00D922EA" w:rsidRDefault="00D922EA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" filled="f" stroked="f">
                        <v:textbox inset="0,0,0,0">
                          <w:txbxContent>
                            <w:p w14:paraId="320832AC" w14:textId="77777777" w:rsidR="00D922EA" w:rsidRPr="005E4A3B" w:rsidRDefault="00D922EA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" filled="f" stroked="f">
                        <v:textbox inset="0,0,0,0">
                          <w:txbxContent>
                            <w:p w14:paraId="52DF5600" w14:textId="77777777" w:rsidR="00D922EA" w:rsidRPr="000411E6" w:rsidRDefault="00D922EA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" filled="f" stroked="f">
                        <v:textbox inset="0,0,0,0">
                          <w:txbxContent>
                            <w:p w14:paraId="78C33849" w14:textId="77777777" w:rsidR="00D922EA" w:rsidRPr="005E4A3B" w:rsidRDefault="00D922EA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" filled="f" stroked="f">
                        <v:textbox inset="0,0,0,0">
                          <w:txbxContent>
                            <w:p w14:paraId="3A4D70A0" w14:textId="77777777" w:rsidR="00D922EA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" filled="f" stroked="f">
                        <v:textbox inset="0,0,0,0">
                          <w:txbxContent>
                            <w:p w14:paraId="72C01C9F" w14:textId="77777777" w:rsidR="00D922EA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" filled="f" stroked="f">
                        <v:textbox inset="0,0,0,0">
                          <w:txbxContent>
                            <w:p w14:paraId="3FBA003D" w14:textId="77777777" w:rsidR="00D922EA" w:rsidRPr="00945CCC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" filled="f" stroked="f">
                        <v:textbox inset="0,0,0,0">
                          <w:txbxContent>
                            <w:p w14:paraId="0E91D127" w14:textId="77777777" w:rsidR="00D922EA" w:rsidRPr="00945CCC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" filled="f" stroked="f">
                        <v:textbox inset="0,0,0,0">
                          <w:txbxContent>
                            <w:p w14:paraId="392B79A8" w14:textId="77777777" w:rsidR="00D922EA" w:rsidRPr="005E4A3B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" filled="f" stroked="f">
                        <v:textbox inset="0,0,0,0">
                          <w:txbxContent>
                            <w:p w14:paraId="5DB89E6F" w14:textId="77777777" w:rsidR="00D922EA" w:rsidRPr="005E4A3B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" filled="f" stroked="f">
                        <v:textbox inset="0,0,0,0">
                          <w:txbxContent>
                            <w:p w14:paraId="1D09F18F" w14:textId="77777777" w:rsidR="00D922EA" w:rsidRPr="000411E6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" filled="f" stroked="f">
                        <v:textbox inset="0,0,0,0">
                          <w:txbxContent>
                            <w:p w14:paraId="79D10104" w14:textId="77777777" w:rsidR="00D922EA" w:rsidRPr="000411E6" w:rsidRDefault="00D922E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677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" filled="f" stroked="f">
                  <v:textbox inset="1pt,.4mm,1pt,1pt">
                    <w:txbxContent>
                      <w:p w14:paraId="263BB5DA" w14:textId="77777777" w:rsidR="00D922EA" w:rsidRPr="006C5C53" w:rsidRDefault="00D922E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" filled="f" stroked="f">
                  <v:textbox inset="1pt,.4mm,1pt,1pt">
                    <w:txbxContent>
                      <w:p w14:paraId="5CC9E7A0" w14:textId="77777777" w:rsidR="00D922EA" w:rsidRPr="006C5C53" w:rsidRDefault="00D922E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9363B1" w14:textId="77777777" w:rsidR="00D922EA" w:rsidRDefault="00D922E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75420C21" wp14:editId="01D847E7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5F8894" w14:textId="77777777" w:rsidR="00D922EA" w:rsidRDefault="00D922EA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010E1C" w14:textId="77777777" w:rsidR="00D922EA" w:rsidRDefault="00D922EA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63D9E8" w14:textId="77777777" w:rsidR="00D922EA" w:rsidRDefault="00D922EA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D18773" w14:textId="77777777" w:rsidR="00D922EA" w:rsidRDefault="00D922EA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53221E" w14:textId="77777777" w:rsidR="00D922EA" w:rsidRDefault="00D922EA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7B479C" w14:textId="77777777" w:rsidR="00D922EA" w:rsidRDefault="00D922E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B16B93" w14:textId="77777777" w:rsidR="00D922EA" w:rsidRDefault="00D922E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287198" w14:textId="77777777" w:rsidR="00D922EA" w:rsidRDefault="00D922E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79399E" w14:textId="77777777" w:rsidR="00D922EA" w:rsidRDefault="00D922E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ED6CC5" w14:textId="77777777" w:rsidR="00D922EA" w:rsidRDefault="00D922E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C10D79" w14:textId="77777777" w:rsidR="00D922EA" w:rsidRPr="00945CCC" w:rsidRDefault="00D922EA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7BC08A" w14:textId="77777777" w:rsidR="00D922EA" w:rsidRDefault="00D922EA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2BAEF1" w14:textId="77777777" w:rsidR="00D922EA" w:rsidRDefault="00D922EA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5C8A0" w14:textId="77777777" w:rsidR="00D922EA" w:rsidRPr="005E4A3B" w:rsidRDefault="00D922EA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038994" w14:textId="77777777" w:rsidR="00D922EA" w:rsidRPr="000411E6" w:rsidRDefault="00D922EA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B71750" w14:textId="77777777" w:rsidR="00D922EA" w:rsidRDefault="00D922EA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75A869" w14:textId="77777777" w:rsidR="00D922EA" w:rsidRDefault="00D922EA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2E8CD1" w14:textId="77777777" w:rsidR="00D922EA" w:rsidRPr="005E4A3B" w:rsidRDefault="00D922EA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56FB27" w14:textId="77777777" w:rsidR="00D922EA" w:rsidRPr="00931BFC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86C5E1" w14:textId="77777777" w:rsidR="00D922EA" w:rsidRPr="00A32665" w:rsidRDefault="00D922EA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850891" w14:textId="77777777" w:rsidR="00D922EA" w:rsidRPr="005E4A3B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36E0C5" w14:textId="77777777" w:rsidR="00D922EA" w:rsidRPr="005E4A3B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7613F8" w14:textId="77777777" w:rsidR="00D922EA" w:rsidRPr="005E4A3B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7EA78C" w14:textId="77777777" w:rsidR="00D922EA" w:rsidRPr="005E4A3B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B8330" w14:textId="77777777" w:rsidR="00D922EA" w:rsidRPr="005E4A3B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BBB115" w14:textId="77777777" w:rsidR="00D922EA" w:rsidRPr="000411E6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851EB7" w14:textId="77777777" w:rsidR="00D922EA" w:rsidRPr="000411E6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808CA7" w14:textId="77777777" w:rsidR="00D922EA" w:rsidRPr="000411E6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E7DC52" w14:textId="77777777" w:rsidR="00D922EA" w:rsidRPr="000411E6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A096D3" w14:textId="77777777" w:rsidR="00D922EA" w:rsidRPr="000411E6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8A03E2" w14:textId="77777777" w:rsidR="00D922EA" w:rsidRPr="0079077B" w:rsidRDefault="00F96B3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D922EA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3A4CFC" w14:textId="77777777" w:rsidR="00D922EA" w:rsidRPr="00A32665" w:rsidRDefault="00D922EA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7281E2" w14:textId="77777777" w:rsidR="00D922EA" w:rsidRPr="00CB1016" w:rsidRDefault="00D922EA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0A7823" w14:textId="77777777" w:rsidR="00D922EA" w:rsidRPr="00CB1016" w:rsidRDefault="00D922EA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7C849A" w14:textId="77777777" w:rsidR="00D922EA" w:rsidRPr="005374BE" w:rsidRDefault="00D922EA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Pr="001D3CD1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55A56A" w14:textId="77777777" w:rsidR="00D922EA" w:rsidRPr="005374BE" w:rsidRDefault="00D922EA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2E793F" w14:textId="77777777" w:rsidR="00D922EA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6EF281" w14:textId="77777777" w:rsidR="00D922EA" w:rsidRDefault="00D922EA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A.B.XXX.С6.XX.X-X.X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2A7AC9" w14:textId="77777777" w:rsidR="00D922EA" w:rsidRDefault="00F96B3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D922EA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D922EA">
                                    <w:t>.</w:t>
                                  </w:r>
                                </w:p>
                                <w:p w14:paraId="07B54F35" w14:textId="77777777" w:rsidR="00D922EA" w:rsidRPr="00F9048A" w:rsidRDefault="00D922EA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34fe"/>
                                    </w:rPr>
                                    <w:t>Таблица соединений и подключений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88BD44" w14:textId="77777777" w:rsidR="00D922EA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5BBB5" w14:textId="77777777" w:rsidR="00D922EA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59A0B0" w14:textId="77777777" w:rsidR="00D922EA" w:rsidRPr="00945CCC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C0890E" w14:textId="77777777" w:rsidR="00D922EA" w:rsidRPr="00945CCC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4FFD6E" w14:textId="77777777" w:rsidR="00D922EA" w:rsidRPr="005E4A3B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3F5BBB" w14:textId="77777777" w:rsidR="00D922EA" w:rsidRPr="005E4A3B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64E924" w14:textId="77777777" w:rsidR="00D922EA" w:rsidRPr="000411E6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EAE186" w14:textId="77777777" w:rsidR="00D922EA" w:rsidRPr="000411E6" w:rsidRDefault="00D922E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DC370B" w14:textId="77777777" w:rsidR="00D922EA" w:rsidRPr="006C5C53" w:rsidRDefault="00D922E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9F377C" w14:textId="77777777" w:rsidR="00D922EA" w:rsidRPr="006C5C53" w:rsidRDefault="00D922EA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5420C21" id="Группа 10" o:spid="_x0000_s1289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">
              <v:group id="Группа 11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65F8894" w14:textId="77777777" w:rsidR="00D922EA" w:rsidRDefault="00D922EA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9010E1C" w14:textId="77777777" w:rsidR="00D922EA" w:rsidRDefault="00D922EA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663D9E8" w14:textId="77777777" w:rsidR="00D922EA" w:rsidRDefault="00D922EA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BD18773" w14:textId="77777777" w:rsidR="00D922EA" w:rsidRDefault="00D922EA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A53221E" w14:textId="77777777" w:rsidR="00D922EA" w:rsidRDefault="00D922EA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D7B479C" w14:textId="77777777" w:rsidR="00D922EA" w:rsidRDefault="00D922E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6B16B93" w14:textId="77777777" w:rsidR="00D922EA" w:rsidRDefault="00D922E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A287198" w14:textId="77777777" w:rsidR="00D922EA" w:rsidRDefault="00D922E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379399E" w14:textId="77777777" w:rsidR="00D922EA" w:rsidRDefault="00D922E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FED6CC5" w14:textId="77777777" w:rsidR="00D922EA" w:rsidRDefault="00D922E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2FC10D79" w14:textId="77777777" w:rsidR="00D922EA" w:rsidRPr="00945CCC" w:rsidRDefault="00D922EA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477BC08A" w14:textId="77777777" w:rsidR="00D922EA" w:rsidRDefault="00D922EA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2D2BAEF1" w14:textId="77777777" w:rsidR="00D922EA" w:rsidRDefault="00D922EA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665C8A0" w14:textId="77777777" w:rsidR="00D922EA" w:rsidRPr="005E4A3B" w:rsidRDefault="00D922EA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11038994" w14:textId="77777777" w:rsidR="00D922EA" w:rsidRPr="000411E6" w:rsidRDefault="00D922EA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54B71750" w14:textId="77777777" w:rsidR="00D922EA" w:rsidRDefault="00D922EA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7D75A869" w14:textId="77777777" w:rsidR="00D922EA" w:rsidRDefault="00D922EA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702E8CD1" w14:textId="77777777" w:rsidR="00D922EA" w:rsidRPr="005E4A3B" w:rsidRDefault="00D922EA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7156FB27" w14:textId="77777777" w:rsidR="00D922EA" w:rsidRPr="00931BFC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3586C5E1" w14:textId="77777777" w:rsidR="00D922EA" w:rsidRPr="00A32665" w:rsidRDefault="00D922EA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64850891" w14:textId="77777777" w:rsidR="00D922EA" w:rsidRPr="005E4A3B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3736E0C5" w14:textId="77777777" w:rsidR="00D922EA" w:rsidRPr="005E4A3B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3D7613F8" w14:textId="77777777" w:rsidR="00D922EA" w:rsidRPr="005E4A3B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007EA78C" w14:textId="77777777" w:rsidR="00D922EA" w:rsidRPr="005E4A3B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747B8330" w14:textId="77777777" w:rsidR="00D922EA" w:rsidRPr="005E4A3B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50BBB115" w14:textId="77777777" w:rsidR="00D922EA" w:rsidRPr="000411E6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57851EB7" w14:textId="77777777" w:rsidR="00D922EA" w:rsidRPr="000411E6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57808CA7" w14:textId="77777777" w:rsidR="00D922EA" w:rsidRPr="000411E6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28E7DC52" w14:textId="77777777" w:rsidR="00D922EA" w:rsidRPr="000411E6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19A096D3" w14:textId="77777777" w:rsidR="00D922EA" w:rsidRPr="000411E6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278A03E2" w14:textId="77777777" w:rsidR="00D922EA" w:rsidRPr="0079077B" w:rsidRDefault="00F96B3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D922EA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163A4CFC" w14:textId="77777777" w:rsidR="00D922EA" w:rsidRPr="00A32665" w:rsidRDefault="00D922EA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E7281E2" w14:textId="77777777" w:rsidR="00D922EA" w:rsidRPr="00CB1016" w:rsidRDefault="00D922EA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2A0A7823" w14:textId="77777777" w:rsidR="00D922EA" w:rsidRPr="00CB1016" w:rsidRDefault="00D922EA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657C849A" w14:textId="77777777" w:rsidR="00D922EA" w:rsidRPr="005374BE" w:rsidRDefault="00D922EA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1D3CD1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6555A56A" w14:textId="77777777" w:rsidR="00D922EA" w:rsidRPr="005374BE" w:rsidRDefault="00D922EA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1F2E793F" w14:textId="77777777" w:rsidR="00D922EA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506EF281" w14:textId="77777777" w:rsidR="00D922EA" w:rsidRDefault="00D922EA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A.B.XXX.С6.XX.X-X.X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5B2A7AC9" w14:textId="77777777" w:rsidR="00D922EA" w:rsidRDefault="00F96B3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D922EA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D922EA">
                              <w:t>.</w:t>
                            </w:r>
                          </w:p>
                          <w:p w14:paraId="07B54F35" w14:textId="77777777" w:rsidR="00D922EA" w:rsidRPr="00F9048A" w:rsidRDefault="00D922EA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>
                              <w:rPr>
                                <w:rStyle w:val="34fe"/>
                              </w:rPr>
                              <w:t>Таблица соединений и подключений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5D88BD44" w14:textId="77777777" w:rsidR="00D922EA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4665BBB5" w14:textId="77777777" w:rsidR="00D922EA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5059A0B0" w14:textId="77777777" w:rsidR="00D922EA" w:rsidRPr="00945CCC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6DC0890E" w14:textId="77777777" w:rsidR="00D922EA" w:rsidRPr="00945CCC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344FFD6E" w14:textId="77777777" w:rsidR="00D922EA" w:rsidRPr="005E4A3B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2F3F5BBB" w14:textId="77777777" w:rsidR="00D922EA" w:rsidRPr="005E4A3B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964E924" w14:textId="77777777" w:rsidR="00D922EA" w:rsidRPr="000411E6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1FEAE186" w14:textId="77777777" w:rsidR="00D922EA" w:rsidRPr="000411E6" w:rsidRDefault="00D922E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2DDC370B" w14:textId="77777777" w:rsidR="00D922EA" w:rsidRPr="006C5C53" w:rsidRDefault="00D922E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359F377C" w14:textId="77777777" w:rsidR="00D922EA" w:rsidRPr="006C5C53" w:rsidRDefault="00D922EA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4C80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4925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68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036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CD1"/>
    <w:rsid w:val="001D3E16"/>
    <w:rsid w:val="001D42CF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5A84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44C"/>
    <w:rsid w:val="00282640"/>
    <w:rsid w:val="002827F7"/>
    <w:rsid w:val="00284630"/>
    <w:rsid w:val="002851F1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4B9E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41D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5C4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1D6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182"/>
    <w:rsid w:val="003C2431"/>
    <w:rsid w:val="003C257E"/>
    <w:rsid w:val="003C3DCF"/>
    <w:rsid w:val="003C3F13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2143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A59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27F"/>
    <w:rsid w:val="004E388F"/>
    <w:rsid w:val="004E4BCF"/>
    <w:rsid w:val="004E6CA8"/>
    <w:rsid w:val="004F04CD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1B7E"/>
    <w:rsid w:val="00572AB8"/>
    <w:rsid w:val="00575A58"/>
    <w:rsid w:val="005809FD"/>
    <w:rsid w:val="0058102B"/>
    <w:rsid w:val="00581FD2"/>
    <w:rsid w:val="00582682"/>
    <w:rsid w:val="00584699"/>
    <w:rsid w:val="00585447"/>
    <w:rsid w:val="005858F3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2905"/>
    <w:rsid w:val="006642C9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23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1FB7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6EE"/>
    <w:rsid w:val="00733A88"/>
    <w:rsid w:val="00733C97"/>
    <w:rsid w:val="007355DA"/>
    <w:rsid w:val="007400C4"/>
    <w:rsid w:val="0074625D"/>
    <w:rsid w:val="007473D3"/>
    <w:rsid w:val="00751BF9"/>
    <w:rsid w:val="00753D35"/>
    <w:rsid w:val="007547F9"/>
    <w:rsid w:val="0075689A"/>
    <w:rsid w:val="00756C91"/>
    <w:rsid w:val="00757392"/>
    <w:rsid w:val="00762457"/>
    <w:rsid w:val="007624C6"/>
    <w:rsid w:val="00762BAA"/>
    <w:rsid w:val="00763753"/>
    <w:rsid w:val="00763A2F"/>
    <w:rsid w:val="0076425A"/>
    <w:rsid w:val="007659D2"/>
    <w:rsid w:val="00765EE8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1B2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2DA1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1D3E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56C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171"/>
    <w:rsid w:val="009877EC"/>
    <w:rsid w:val="0099091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97C4E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AA7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3E07"/>
    <w:rsid w:val="00A05392"/>
    <w:rsid w:val="00A069B1"/>
    <w:rsid w:val="00A0740A"/>
    <w:rsid w:val="00A102FD"/>
    <w:rsid w:val="00A10CB8"/>
    <w:rsid w:val="00A10DF6"/>
    <w:rsid w:val="00A10ECA"/>
    <w:rsid w:val="00A11E41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221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A5E8D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546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E63FE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5C4F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81C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47D39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47B2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60FA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D8C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87B"/>
    <w:rsid w:val="00D43AE1"/>
    <w:rsid w:val="00D43DF9"/>
    <w:rsid w:val="00D44DDA"/>
    <w:rsid w:val="00D455E6"/>
    <w:rsid w:val="00D45EE9"/>
    <w:rsid w:val="00D46040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2EA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2A99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E68E6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1F53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16EE6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1777"/>
    <w:rsid w:val="00F6381F"/>
    <w:rsid w:val="00F64DF3"/>
    <w:rsid w:val="00F64EB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6B37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085C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3834706"/>
  <w15:docId w15:val="{BD4A1413-8208-415C-BB23-BD091E66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iPriority="99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D541D"/>
    <w:rPr>
      <w:sz w:val="24"/>
    </w:rPr>
  </w:style>
  <w:style w:type="paragraph" w:styleId="1">
    <w:name w:val="heading 1"/>
    <w:next w:val="34b"/>
    <w:link w:val="10"/>
    <w:qFormat/>
    <w:rsid w:val="001D3CD1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D3CD1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D3CD1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D3CD1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D3CD1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D3CD1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D3CD1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D3CD1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D3CD1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1D3CD1"/>
    <w:rPr>
      <w:rFonts w:ascii="Calibri" w:hAnsi="Calibri"/>
    </w:rPr>
  </w:style>
  <w:style w:type="paragraph" w:customStyle="1" w:styleId="34b">
    <w:name w:val="34_Абзац_Обычный"/>
    <w:link w:val="34d"/>
    <w:qFormat/>
    <w:rsid w:val="001D3CD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D3CD1"/>
    <w:rPr>
      <w:sz w:val="24"/>
      <w:lang w:eastAsia="x-none"/>
    </w:rPr>
  </w:style>
  <w:style w:type="character" w:customStyle="1" w:styleId="10">
    <w:name w:val="Заголовок 1 Знак"/>
    <w:link w:val="1"/>
    <w:rsid w:val="001D3CD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D3CD1"/>
    <w:rPr>
      <w:b/>
      <w:sz w:val="32"/>
    </w:rPr>
  </w:style>
  <w:style w:type="character" w:customStyle="1" w:styleId="30">
    <w:name w:val="Заголовок 3 Знак"/>
    <w:link w:val="3"/>
    <w:rsid w:val="001D3CD1"/>
    <w:rPr>
      <w:b/>
      <w:bCs/>
      <w:sz w:val="28"/>
    </w:rPr>
  </w:style>
  <w:style w:type="character" w:customStyle="1" w:styleId="40">
    <w:name w:val="Заголовок 4 Знак"/>
    <w:link w:val="4"/>
    <w:rsid w:val="001D3CD1"/>
    <w:rPr>
      <w:b/>
      <w:sz w:val="24"/>
    </w:rPr>
  </w:style>
  <w:style w:type="character" w:customStyle="1" w:styleId="50">
    <w:name w:val="Заголовок 5 Знак"/>
    <w:link w:val="5"/>
    <w:rsid w:val="001D3CD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D3CD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D3CD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D3CD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D3CD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D3CD1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D3CD1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D3CD1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1D3CD1"/>
    <w:rPr>
      <w:u w:val="single"/>
    </w:rPr>
  </w:style>
  <w:style w:type="paragraph" w:customStyle="1" w:styleId="349">
    <w:name w:val="34_Список_Библиография"/>
    <w:basedOn w:val="34b"/>
    <w:rsid w:val="001D3CD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8681C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D3CD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D3CD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D3CD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D3CD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D3CD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8681C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1D3CD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8681C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D3CD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D3CD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D3CD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D3CD1"/>
    <w:rPr>
      <w:b w:val="0"/>
      <w:i/>
    </w:rPr>
  </w:style>
  <w:style w:type="character" w:customStyle="1" w:styleId="34fc">
    <w:name w:val="34_Знак_Название_файла"/>
    <w:qFormat/>
    <w:rsid w:val="001D3CD1"/>
    <w:rPr>
      <w:rFonts w:ascii="Calibri" w:hAnsi="Calibri"/>
    </w:rPr>
  </w:style>
  <w:style w:type="character" w:customStyle="1" w:styleId="34fd">
    <w:name w:val="34_Знак_Термин"/>
    <w:rsid w:val="001D3CD1"/>
    <w:rPr>
      <w:i/>
    </w:rPr>
  </w:style>
  <w:style w:type="character" w:customStyle="1" w:styleId="34fe">
    <w:name w:val="34_Знак_Полужирный"/>
    <w:rsid w:val="001D3CD1"/>
    <w:rPr>
      <w:b/>
    </w:rPr>
  </w:style>
  <w:style w:type="character" w:customStyle="1" w:styleId="34ff">
    <w:name w:val="34_Знак_Верхний_индекс"/>
    <w:rsid w:val="001D3CD1"/>
    <w:rPr>
      <w:vertAlign w:val="superscript"/>
    </w:rPr>
  </w:style>
  <w:style w:type="character" w:customStyle="1" w:styleId="3424">
    <w:name w:val="34_Список_Марк_2 Знак"/>
    <w:link w:val="3423"/>
    <w:rsid w:val="002851F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D3CD1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1D3CD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D3CD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D3CD1"/>
    <w:pPr>
      <w:numPr>
        <w:numId w:val="31"/>
      </w:numPr>
    </w:pPr>
  </w:style>
  <w:style w:type="character" w:customStyle="1" w:styleId="3419">
    <w:name w:val="34_Список_Марк_1 Знак"/>
    <w:link w:val="3413"/>
    <w:rsid w:val="00B8681C"/>
    <w:rPr>
      <w:sz w:val="24"/>
      <w:lang w:eastAsia="x-none"/>
    </w:rPr>
  </w:style>
  <w:style w:type="paragraph" w:styleId="a4">
    <w:name w:val="footnote text"/>
    <w:basedOn w:val="34b"/>
    <w:link w:val="a5"/>
    <w:rsid w:val="001D3CD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D3CD1"/>
    <w:pPr>
      <w:numPr>
        <w:numId w:val="30"/>
      </w:numPr>
    </w:pPr>
  </w:style>
  <w:style w:type="character" w:customStyle="1" w:styleId="341a">
    <w:name w:val="34_Список_Нум_1 Знак"/>
    <w:link w:val="341"/>
    <w:rsid w:val="00B8681C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D3CD1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B8681C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D3CD1"/>
    <w:pPr>
      <w:keepNext/>
    </w:pPr>
  </w:style>
  <w:style w:type="paragraph" w:customStyle="1" w:styleId="34f1">
    <w:name w:val="34_Рамка_Основной"/>
    <w:basedOn w:val="34b"/>
    <w:link w:val="34f0"/>
    <w:rsid w:val="001D3CD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D3CD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D3CD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D3CD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D3CD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D3CD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D3CD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D3CD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D3CD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D3CD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1D3CD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1D3CD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D3CD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D3CD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D3CD1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B8681C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D3CD1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1D3CD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D3CD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D3CD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D3CD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D3CD1"/>
    <w:rPr>
      <w:sz w:val="18"/>
      <w:lang w:eastAsia="x-none"/>
    </w:rPr>
  </w:style>
  <w:style w:type="paragraph" w:customStyle="1" w:styleId="34fff1">
    <w:name w:val="34_Листинг"/>
    <w:basedOn w:val="34b"/>
    <w:rsid w:val="001D3CD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D3CD1"/>
    <w:rPr>
      <w:b/>
    </w:rPr>
  </w:style>
  <w:style w:type="paragraph" w:customStyle="1" w:styleId="3440">
    <w:name w:val="34_Заголовок_4_Приложение"/>
    <w:basedOn w:val="4"/>
    <w:next w:val="34b"/>
    <w:rsid w:val="001D3CD1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1D3CD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1D3CD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D3CD1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1D3CD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D3CD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D3CD1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D3CD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D3CD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D3CD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D3CD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D3CD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D3CD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D3CD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D3CD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D3CD1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1D3CD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D3CD1"/>
  </w:style>
  <w:style w:type="paragraph" w:customStyle="1" w:styleId="34fffb">
    <w:name w:val="34_Пример_Заголовок"/>
    <w:basedOn w:val="34f8"/>
    <w:next w:val="34f8"/>
    <w:rsid w:val="001D3CD1"/>
    <w:pPr>
      <w:keepNext/>
      <w:spacing w:after="120"/>
    </w:pPr>
    <w:rPr>
      <w:b/>
      <w:lang w:eastAsia="ru-RU"/>
    </w:rPr>
  </w:style>
  <w:style w:type="character" w:styleId="a7">
    <w:name w:val="FollowedHyperlink"/>
    <w:uiPriority w:val="99"/>
    <w:rsid w:val="001D3CD1"/>
    <w:rPr>
      <w:color w:val="auto"/>
    </w:rPr>
  </w:style>
  <w:style w:type="character" w:customStyle="1" w:styleId="34fffc">
    <w:name w:val="34_Знак_Нижний_индекс"/>
    <w:rsid w:val="001D3CD1"/>
    <w:rPr>
      <w:vertAlign w:val="subscript"/>
    </w:rPr>
  </w:style>
  <w:style w:type="character" w:styleId="a8">
    <w:name w:val="footnote reference"/>
    <w:basedOn w:val="a1"/>
    <w:semiHidden/>
    <w:rsid w:val="001D3CD1"/>
    <w:rPr>
      <w:vertAlign w:val="superscript"/>
    </w:rPr>
  </w:style>
  <w:style w:type="paragraph" w:styleId="a9">
    <w:name w:val="header"/>
    <w:basedOn w:val="34b"/>
    <w:link w:val="aa"/>
    <w:rsid w:val="001D3CD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D3CD1"/>
    <w:rPr>
      <w:lang w:eastAsia="x-none"/>
    </w:rPr>
  </w:style>
  <w:style w:type="paragraph" w:styleId="ab">
    <w:name w:val="footer"/>
    <w:basedOn w:val="34b"/>
    <w:link w:val="ac"/>
    <w:rsid w:val="001D3CD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D3CD1"/>
    <w:rPr>
      <w:lang w:eastAsia="x-none"/>
    </w:rPr>
  </w:style>
  <w:style w:type="numbering" w:customStyle="1" w:styleId="a">
    <w:name w:val="Приложение"/>
    <w:uiPriority w:val="99"/>
    <w:rsid w:val="001D3CD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D3CD1"/>
    <w:pPr>
      <w:keepNext/>
    </w:pPr>
  </w:style>
  <w:style w:type="character" w:customStyle="1" w:styleId="3434">
    <w:name w:val="34_Список_Марк_3 Знак"/>
    <w:basedOn w:val="34d"/>
    <w:link w:val="3432"/>
    <w:rsid w:val="002851F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D3CD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D3CD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8681C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8681C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8681C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D3CD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D3CD1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1D3CD1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B8681C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D3CD1"/>
    <w:pPr>
      <w:keepNext/>
    </w:pPr>
  </w:style>
  <w:style w:type="character" w:customStyle="1" w:styleId="34ffff0">
    <w:name w:val="34_Процедура_Подшаг Знак"/>
    <w:basedOn w:val="34d"/>
    <w:link w:val="344"/>
    <w:rsid w:val="00B8681C"/>
    <w:rPr>
      <w:sz w:val="24"/>
      <w:lang w:eastAsia="x-none"/>
    </w:rPr>
  </w:style>
  <w:style w:type="character" w:customStyle="1" w:styleId="34ffff2">
    <w:name w:val="34_Знак_Клавиши"/>
    <w:rsid w:val="001D3CD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D3CD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D3CD1"/>
  </w:style>
  <w:style w:type="paragraph" w:styleId="ad">
    <w:name w:val="caption"/>
    <w:basedOn w:val="34b"/>
    <w:next w:val="34b"/>
    <w:rsid w:val="00485A59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D3CD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D3CD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D3CD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8681C"/>
    <w:rPr>
      <w:sz w:val="24"/>
      <w:lang w:eastAsia="x-none"/>
    </w:rPr>
  </w:style>
  <w:style w:type="character" w:customStyle="1" w:styleId="ae">
    <w:name w:val="Основной текст Знак"/>
    <w:semiHidden/>
    <w:rsid w:val="001D3CD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D3CD1"/>
    <w:rPr>
      <w:rFonts w:ascii="Arial" w:hAnsi="Arial"/>
    </w:rPr>
  </w:style>
  <w:style w:type="character" w:customStyle="1" w:styleId="af0">
    <w:name w:val="Тема примечания Знак"/>
    <w:semiHidden/>
    <w:rsid w:val="001D3CD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D3CD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D3CD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D3CD1"/>
  </w:style>
  <w:style w:type="character" w:styleId="af3">
    <w:name w:val="annotation reference"/>
    <w:semiHidden/>
    <w:rsid w:val="001D3CD1"/>
    <w:rPr>
      <w:sz w:val="16"/>
      <w:szCs w:val="16"/>
    </w:rPr>
  </w:style>
  <w:style w:type="character" w:styleId="af4">
    <w:name w:val="page number"/>
    <w:rsid w:val="001D3CD1"/>
  </w:style>
  <w:style w:type="paragraph" w:styleId="af5">
    <w:name w:val="Body Text"/>
    <w:basedOn w:val="a0"/>
    <w:link w:val="13"/>
    <w:semiHidden/>
    <w:unhideWhenUsed/>
    <w:rsid w:val="001D3CD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D3CD1"/>
    <w:rPr>
      <w:sz w:val="24"/>
    </w:rPr>
  </w:style>
  <w:style w:type="paragraph" w:styleId="af6">
    <w:name w:val="annotation subject"/>
    <w:basedOn w:val="af2"/>
    <w:next w:val="af2"/>
    <w:link w:val="14"/>
    <w:semiHidden/>
    <w:rsid w:val="001D3CD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D3CD1"/>
    <w:rPr>
      <w:b/>
      <w:bCs/>
    </w:rPr>
  </w:style>
  <w:style w:type="paragraph" w:styleId="af7">
    <w:name w:val="Balloon Text"/>
    <w:basedOn w:val="a0"/>
    <w:link w:val="15"/>
    <w:semiHidden/>
    <w:rsid w:val="001D3CD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D3CD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D3CD1"/>
  </w:style>
  <w:style w:type="paragraph" w:customStyle="1" w:styleId="34ffff9">
    <w:name w:val="34_ТЛ_Подпись"/>
    <w:basedOn w:val="34f6"/>
    <w:rsid w:val="001D3CD1"/>
  </w:style>
  <w:style w:type="paragraph" w:customStyle="1" w:styleId="34ffffa">
    <w:name w:val="34_ТЛ_Подпись_скрытый"/>
    <w:basedOn w:val="34ffff9"/>
    <w:rsid w:val="001D3CD1"/>
    <w:rPr>
      <w:vanish/>
    </w:rPr>
  </w:style>
  <w:style w:type="paragraph" w:customStyle="1" w:styleId="34ffffb">
    <w:name w:val="34_Комментарий_Философта"/>
    <w:basedOn w:val="34b"/>
    <w:rsid w:val="001D3CD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D3CD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D3CD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D3CD1"/>
    <w:rPr>
      <w:b/>
    </w:rPr>
  </w:style>
  <w:style w:type="paragraph" w:customStyle="1" w:styleId="34ffffe">
    <w:name w:val="34_Таблица_Сноска_Линия"/>
    <w:basedOn w:val="34fff7"/>
    <w:next w:val="34fff7"/>
    <w:rsid w:val="001D3CD1"/>
    <w:pPr>
      <w:keepNext/>
    </w:pPr>
  </w:style>
  <w:style w:type="paragraph" w:customStyle="1" w:styleId="34fffff">
    <w:name w:val="34_Таблица_Примечание"/>
    <w:basedOn w:val="34fff7"/>
    <w:rsid w:val="001D3CD1"/>
  </w:style>
  <w:style w:type="character" w:customStyle="1" w:styleId="34fffff0">
    <w:name w:val="34_Знак_Значение"/>
    <w:qFormat/>
    <w:rsid w:val="001D3CD1"/>
    <w:rPr>
      <w:rFonts w:ascii="Calibri" w:hAnsi="Calibri"/>
    </w:rPr>
  </w:style>
  <w:style w:type="character" w:styleId="af8">
    <w:name w:val="Hyperlink"/>
    <w:uiPriority w:val="99"/>
    <w:rsid w:val="001D3CD1"/>
    <w:rPr>
      <w:color w:val="0000FF"/>
      <w:u w:val="single"/>
    </w:rPr>
  </w:style>
  <w:style w:type="paragraph" w:customStyle="1" w:styleId="34fffff1">
    <w:name w:val="34_Рисунок_Подпись"/>
    <w:basedOn w:val="34b"/>
    <w:rsid w:val="001D3CD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D3CD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D3CD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D3CD1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1D3CD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D3CD1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D3CD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11FB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D3CD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D3CD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D3CD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D3CD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D3CD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D3CD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D3CD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D3CD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D3CD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D3CD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D3CD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D3CD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1D3C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485A59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1D3CD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D3CD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D3CD1"/>
    <w:pPr>
      <w:jc w:val="center"/>
    </w:pPr>
  </w:style>
  <w:style w:type="paragraph" w:customStyle="1" w:styleId="3411">
    <w:name w:val="34_Таблица_Список_Марк_1_без_отступа"/>
    <w:basedOn w:val="34ff6"/>
    <w:rsid w:val="001D3CD1"/>
    <w:pPr>
      <w:numPr>
        <w:numId w:val="41"/>
      </w:numPr>
    </w:pPr>
  </w:style>
  <w:style w:type="paragraph" w:customStyle="1" w:styleId="34fffff9">
    <w:name w:val="34_Формула"/>
    <w:basedOn w:val="a0"/>
    <w:rsid w:val="001D3CD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D3CD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D3CD1"/>
    <w:pPr>
      <w:ind w:left="680"/>
    </w:pPr>
  </w:style>
  <w:style w:type="paragraph" w:customStyle="1" w:styleId="msonormal0">
    <w:name w:val="msonormal"/>
    <w:basedOn w:val="a0"/>
    <w:rsid w:val="0012468A"/>
    <w:pPr>
      <w:spacing w:before="100" w:beforeAutospacing="1" w:after="100" w:afterAutospacing="1"/>
    </w:pPr>
    <w:rPr>
      <w:szCs w:val="24"/>
    </w:rPr>
  </w:style>
  <w:style w:type="paragraph" w:customStyle="1" w:styleId="xl63">
    <w:name w:val="xl63"/>
    <w:basedOn w:val="a0"/>
    <w:rsid w:val="0012468A"/>
    <w:pPr>
      <w:spacing w:before="100" w:beforeAutospacing="1" w:after="100" w:afterAutospacing="1"/>
      <w:jc w:val="center"/>
    </w:pPr>
    <w:rPr>
      <w:szCs w:val="24"/>
    </w:rPr>
  </w:style>
  <w:style w:type="paragraph" w:customStyle="1" w:styleId="xl64">
    <w:name w:val="xl64"/>
    <w:basedOn w:val="a0"/>
    <w:rsid w:val="0012468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65">
    <w:name w:val="xl65"/>
    <w:basedOn w:val="a0"/>
    <w:rsid w:val="0012468A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66">
    <w:name w:val="xl66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67">
    <w:name w:val="xl67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68">
    <w:name w:val="xl68"/>
    <w:basedOn w:val="a0"/>
    <w:rsid w:val="0012468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69">
    <w:name w:val="xl69"/>
    <w:basedOn w:val="a0"/>
    <w:rsid w:val="0012468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0">
    <w:name w:val="xl70"/>
    <w:basedOn w:val="a0"/>
    <w:rsid w:val="0012468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1">
    <w:name w:val="xl71"/>
    <w:basedOn w:val="a0"/>
    <w:rsid w:val="0012468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2">
    <w:name w:val="xl72"/>
    <w:basedOn w:val="a0"/>
    <w:rsid w:val="0012468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3">
    <w:name w:val="xl73"/>
    <w:basedOn w:val="a0"/>
    <w:rsid w:val="0012468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4">
    <w:name w:val="xl74"/>
    <w:basedOn w:val="a0"/>
    <w:rsid w:val="0012468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5">
    <w:name w:val="xl75"/>
    <w:basedOn w:val="a0"/>
    <w:rsid w:val="0012468A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6">
    <w:name w:val="xl76"/>
    <w:basedOn w:val="a0"/>
    <w:rsid w:val="0012468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7">
    <w:name w:val="xl77"/>
    <w:basedOn w:val="a0"/>
    <w:rsid w:val="0012468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8">
    <w:name w:val="xl78"/>
    <w:basedOn w:val="a0"/>
    <w:rsid w:val="0012468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79">
    <w:name w:val="xl79"/>
    <w:basedOn w:val="a0"/>
    <w:rsid w:val="0012468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0">
    <w:name w:val="xl80"/>
    <w:basedOn w:val="a0"/>
    <w:rsid w:val="0012468A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1">
    <w:name w:val="xl81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82">
    <w:name w:val="xl82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83">
    <w:name w:val="xl83"/>
    <w:basedOn w:val="a0"/>
    <w:rsid w:val="0012468A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4">
    <w:name w:val="xl84"/>
    <w:basedOn w:val="a0"/>
    <w:rsid w:val="0012468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5">
    <w:name w:val="xl85"/>
    <w:basedOn w:val="a0"/>
    <w:rsid w:val="0012468A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6">
    <w:name w:val="xl86"/>
    <w:basedOn w:val="a0"/>
    <w:rsid w:val="0012468A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7">
    <w:name w:val="xl87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88">
    <w:name w:val="xl88"/>
    <w:basedOn w:val="a0"/>
    <w:rsid w:val="0012468A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096F57-742F-4761-8246-E42725E6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247</TotalTime>
  <Pages>8</Pages>
  <Words>1043</Words>
  <Characters>6666</Characters>
  <Application>Microsoft Office Word</Application>
  <DocSecurity>0</DocSecurity>
  <Lines>1666</Lines>
  <Paragraphs>963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шинных и системных кабелей</vt:lpstr>
    </vt:vector>
  </TitlesOfParts>
  <Company>ООО НПП «ЭСН»</Company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шинных и системных кабелей</dc:title>
  <dc:creator>Oksana</dc:creator>
  <cp:lastModifiedBy>Admin</cp:lastModifiedBy>
  <cp:revision>6</cp:revision>
  <cp:lastPrinted>2014-09-08T01:50:00Z</cp:lastPrinted>
  <dcterms:created xsi:type="dcterms:W3CDTF">2025-09-15T00:50:00Z</dcterms:created>
  <dcterms:modified xsi:type="dcterms:W3CDTF">2025-09-27T22:48:00Z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ТП.С8</vt:lpwstr>
  </property>
  <property fmtid="{D5CDD505-2E9C-101B-9397-08002B2CF9AE}" pid="8" name="год_издания">
    <vt:lpwstr>2025</vt:lpwstr>
  </property>
</Properties>
</file>