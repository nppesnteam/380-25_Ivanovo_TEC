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7C03" w14:textId="59374F0D" w:rsidR="000C2981" w:rsidRDefault="008154E6" w:rsidP="008154E6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6E1DE4">
        <w:t>ООО НПП «ЭСН»</w:t>
      </w:r>
      <w:r>
        <w:fldChar w:fldCharType="end"/>
      </w:r>
    </w:p>
    <w:p w14:paraId="17FB4D8B" w14:textId="77777777" w:rsidR="000C2981" w:rsidRPr="00C816E8" w:rsidRDefault="000C2981" w:rsidP="008154E6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0C2981" w:rsidRPr="00C816E8" w14:paraId="09685791" w14:textId="77777777" w:rsidTr="008154E6">
        <w:trPr>
          <w:trHeight w:val="360"/>
        </w:trPr>
        <w:tc>
          <w:tcPr>
            <w:tcW w:w="5554" w:type="dxa"/>
            <w:vMerge w:val="restart"/>
          </w:tcPr>
          <w:p w14:paraId="2A6A496E" w14:textId="7DFB3778" w:rsidR="000C2981" w:rsidRPr="00C816E8" w:rsidRDefault="000C2981" w:rsidP="008154E6">
            <w:pPr>
              <w:pStyle w:val="34ffff9"/>
            </w:pPr>
          </w:p>
        </w:tc>
        <w:tc>
          <w:tcPr>
            <w:tcW w:w="4563" w:type="dxa"/>
          </w:tcPr>
          <w:p w14:paraId="4A8FCAEA" w14:textId="09AE478A" w:rsidR="000C2981" w:rsidRPr="00C816E8" w:rsidRDefault="000C2981" w:rsidP="008154E6">
            <w:pPr>
              <w:pStyle w:val="34ffff8"/>
            </w:pPr>
          </w:p>
        </w:tc>
      </w:tr>
      <w:tr w:rsidR="000C2981" w:rsidRPr="00C816E8" w14:paraId="5BBC10D6" w14:textId="77777777" w:rsidTr="008154E6">
        <w:trPr>
          <w:trHeight w:val="630"/>
        </w:trPr>
        <w:tc>
          <w:tcPr>
            <w:tcW w:w="5554" w:type="dxa"/>
            <w:vMerge/>
          </w:tcPr>
          <w:p w14:paraId="02F40004" w14:textId="77777777" w:rsidR="000C2981" w:rsidRPr="00C816E8" w:rsidRDefault="000C2981" w:rsidP="008154E6"/>
        </w:tc>
        <w:tc>
          <w:tcPr>
            <w:tcW w:w="4563" w:type="dxa"/>
          </w:tcPr>
          <w:p w14:paraId="65B13E9E" w14:textId="298BFB98" w:rsidR="000C2981" w:rsidRPr="00C816E8" w:rsidRDefault="000C2981" w:rsidP="008154E6">
            <w:pPr>
              <w:pStyle w:val="34ffff9"/>
            </w:pPr>
          </w:p>
        </w:tc>
      </w:tr>
      <w:tr w:rsidR="000C2981" w:rsidRPr="00C816E8" w14:paraId="5EFB3888" w14:textId="77777777" w:rsidTr="008154E6">
        <w:trPr>
          <w:trHeight w:val="353"/>
        </w:trPr>
        <w:tc>
          <w:tcPr>
            <w:tcW w:w="5554" w:type="dxa"/>
            <w:vMerge/>
          </w:tcPr>
          <w:p w14:paraId="58DEBFA0" w14:textId="77777777" w:rsidR="000C2981" w:rsidRPr="00C816E8" w:rsidRDefault="000C2981" w:rsidP="008154E6"/>
        </w:tc>
        <w:tc>
          <w:tcPr>
            <w:tcW w:w="4563" w:type="dxa"/>
          </w:tcPr>
          <w:p w14:paraId="2D382BF6" w14:textId="7A3FB993" w:rsidR="000C2981" w:rsidRPr="00C816E8" w:rsidRDefault="000C2981" w:rsidP="008154E6">
            <w:pPr>
              <w:pStyle w:val="34ffff9"/>
            </w:pPr>
          </w:p>
        </w:tc>
      </w:tr>
    </w:tbl>
    <w:p w14:paraId="66B4B423" w14:textId="77777777" w:rsidR="000C2981" w:rsidRPr="00C816E8" w:rsidRDefault="000C2981" w:rsidP="008154E6">
      <w:pPr>
        <w:pStyle w:val="34f5"/>
      </w:pPr>
    </w:p>
    <w:p w14:paraId="3D6F90C9" w14:textId="77777777" w:rsidR="000C2981" w:rsidRDefault="000C2981" w:rsidP="008154E6">
      <w:pPr>
        <w:pStyle w:val="34f5"/>
      </w:pPr>
    </w:p>
    <w:p w14:paraId="7C124256" w14:textId="77777777" w:rsidR="000C2981" w:rsidRDefault="000C2981" w:rsidP="008154E6">
      <w:pPr>
        <w:pStyle w:val="34f5"/>
      </w:pPr>
    </w:p>
    <w:p w14:paraId="6387DCD8" w14:textId="77777777" w:rsidR="000C2981" w:rsidRPr="00C816E8" w:rsidRDefault="000C2981" w:rsidP="008154E6">
      <w:pPr>
        <w:pStyle w:val="34f5"/>
      </w:pPr>
    </w:p>
    <w:p w14:paraId="6E303131" w14:textId="77777777" w:rsidR="000C2981" w:rsidRPr="00C816E8" w:rsidRDefault="000C2981" w:rsidP="008154E6">
      <w:pPr>
        <w:pStyle w:val="34f5"/>
      </w:pPr>
    </w:p>
    <w:p w14:paraId="49DC2620" w14:textId="76CC4EFD" w:rsidR="000C2981" w:rsidRPr="00C816E8" w:rsidRDefault="006E1DE4" w:rsidP="008154E6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1DAF873F" w14:textId="55D33251" w:rsidR="000C2981" w:rsidRPr="00C816E8" w:rsidRDefault="000C2981" w:rsidP="008154E6">
      <w:pPr>
        <w:pStyle w:val="34ffc"/>
      </w:pPr>
      <w:r w:rsidRPr="00C816E8">
        <w:t>(</w:t>
      </w:r>
      <w:fldSimple w:instr=" DOCPROPERTY  краткое_название_системы  \* MERGEFORMAT ">
        <w:r w:rsidR="006E1DE4">
          <w:t>878.2023</w:t>
        </w:r>
      </w:fldSimple>
      <w:r w:rsidRPr="00C816E8">
        <w:t>)</w:t>
      </w:r>
    </w:p>
    <w:p w14:paraId="71E44BC2" w14:textId="4897294B" w:rsidR="000C2981" w:rsidRPr="00C816E8" w:rsidRDefault="006E1DE4" w:rsidP="008154E6">
      <w:pPr>
        <w:pStyle w:val="34ffd"/>
      </w:pPr>
      <w:fldSimple w:instr=" DOCPROPERTY  Title  \* MERGEFORMAT ">
        <w:r>
          <w:t>Перечень выходных данных</w:t>
        </w:r>
      </w:fldSimple>
    </w:p>
    <w:p w14:paraId="5E3B4371" w14:textId="35488880" w:rsidR="000C2981" w:rsidRDefault="000C2981" w:rsidP="008154E6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6E1DE4">
        <w:t>878.2023-АСУ ТП.В2</w:t>
      </w:r>
      <w:r w:rsidRPr="00C816E8">
        <w:fldChar w:fldCharType="end"/>
      </w:r>
    </w:p>
    <w:p w14:paraId="22972A88" w14:textId="77777777" w:rsidR="000C2981" w:rsidRDefault="000C2981" w:rsidP="008154E6">
      <w:pPr>
        <w:pStyle w:val="34f5"/>
      </w:pPr>
    </w:p>
    <w:p w14:paraId="1C476D23" w14:textId="77777777" w:rsidR="000C2981" w:rsidRPr="00FA1971" w:rsidRDefault="000C2981" w:rsidP="008154E6">
      <w:pPr>
        <w:pStyle w:val="34f5"/>
      </w:pPr>
    </w:p>
    <w:p w14:paraId="7B32A75C" w14:textId="302F69B3" w:rsidR="007E268E" w:rsidRPr="00FA1971" w:rsidRDefault="006E1DE4" w:rsidP="008154E6">
      <w:pPr>
        <w:pStyle w:val="34f5"/>
      </w:pPr>
      <w:r>
        <w:t>Том 42</w:t>
      </w:r>
    </w:p>
    <w:p w14:paraId="614B77D8" w14:textId="77777777" w:rsidR="000C2981" w:rsidRDefault="000C2981" w:rsidP="008154E6">
      <w:pPr>
        <w:pStyle w:val="34f5"/>
      </w:pPr>
    </w:p>
    <w:p w14:paraId="27418A63" w14:textId="77777777" w:rsidR="000C2981" w:rsidRDefault="000C2981" w:rsidP="008154E6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0C2981" w:rsidRPr="00C816E8" w14:paraId="750B58D7" w14:textId="77777777" w:rsidTr="008154E6">
        <w:trPr>
          <w:trHeight w:val="404"/>
        </w:trPr>
        <w:tc>
          <w:tcPr>
            <w:tcW w:w="4564" w:type="dxa"/>
            <w:vAlign w:val="center"/>
          </w:tcPr>
          <w:p w14:paraId="1866C78B" w14:textId="0EE0B8CC" w:rsidR="000C2981" w:rsidRPr="00C816E8" w:rsidRDefault="000C2981" w:rsidP="008154E6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3A01CF3A" w14:textId="77777777" w:rsidR="000C2981" w:rsidRPr="00C816E8" w:rsidRDefault="000C2981" w:rsidP="008154E6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7277B298" w14:textId="77777777" w:rsidR="000C2981" w:rsidRPr="00C816E8" w:rsidRDefault="000C2981" w:rsidP="008154E6">
            <w:pPr>
              <w:pStyle w:val="34ffff9"/>
            </w:pPr>
          </w:p>
        </w:tc>
      </w:tr>
      <w:tr w:rsidR="000C2981" w:rsidRPr="00C816E8" w14:paraId="404D24EF" w14:textId="77777777" w:rsidTr="008154E6">
        <w:trPr>
          <w:trHeight w:val="868"/>
        </w:trPr>
        <w:tc>
          <w:tcPr>
            <w:tcW w:w="4564" w:type="dxa"/>
          </w:tcPr>
          <w:p w14:paraId="4F5C3866" w14:textId="44FA2E4F" w:rsidR="000C2981" w:rsidRPr="00C816E8" w:rsidRDefault="000C2981" w:rsidP="008154E6">
            <w:pPr>
              <w:pStyle w:val="34ffff9"/>
            </w:pPr>
          </w:p>
        </w:tc>
        <w:tc>
          <w:tcPr>
            <w:tcW w:w="990" w:type="dxa"/>
          </w:tcPr>
          <w:p w14:paraId="1FEC8A7B" w14:textId="77777777" w:rsidR="000C2981" w:rsidRPr="00C816E8" w:rsidRDefault="000C2981" w:rsidP="008154E6">
            <w:pPr>
              <w:pStyle w:val="34ffff9"/>
            </w:pPr>
          </w:p>
        </w:tc>
        <w:tc>
          <w:tcPr>
            <w:tcW w:w="4563" w:type="dxa"/>
          </w:tcPr>
          <w:p w14:paraId="508959F6" w14:textId="5E1E218E" w:rsidR="000C2981" w:rsidRPr="00C816E8" w:rsidRDefault="000C2981" w:rsidP="008154E6">
            <w:pPr>
              <w:pStyle w:val="34ffff9"/>
            </w:pPr>
          </w:p>
        </w:tc>
      </w:tr>
      <w:tr w:rsidR="000C2981" w:rsidRPr="00C816E8" w14:paraId="2619D02D" w14:textId="77777777" w:rsidTr="008154E6">
        <w:trPr>
          <w:trHeight w:val="404"/>
        </w:trPr>
        <w:tc>
          <w:tcPr>
            <w:tcW w:w="4564" w:type="dxa"/>
          </w:tcPr>
          <w:p w14:paraId="7FA5C367" w14:textId="4D4F9A47" w:rsidR="000C2981" w:rsidRPr="00C816E8" w:rsidRDefault="000C2981" w:rsidP="008154E6">
            <w:pPr>
              <w:pStyle w:val="34ffff9"/>
            </w:pPr>
          </w:p>
        </w:tc>
        <w:tc>
          <w:tcPr>
            <w:tcW w:w="990" w:type="dxa"/>
          </w:tcPr>
          <w:p w14:paraId="1546438D" w14:textId="77777777" w:rsidR="000C2981" w:rsidRPr="00C816E8" w:rsidRDefault="000C2981" w:rsidP="008154E6">
            <w:pPr>
              <w:pStyle w:val="34ffff9"/>
            </w:pPr>
          </w:p>
        </w:tc>
        <w:tc>
          <w:tcPr>
            <w:tcW w:w="4563" w:type="dxa"/>
          </w:tcPr>
          <w:p w14:paraId="0E852CF1" w14:textId="4CCF71DA" w:rsidR="000C2981" w:rsidRPr="00C816E8" w:rsidRDefault="000C2981" w:rsidP="008154E6">
            <w:pPr>
              <w:pStyle w:val="34ffff9"/>
            </w:pPr>
          </w:p>
        </w:tc>
      </w:tr>
      <w:tr w:rsidR="000C2981" w:rsidRPr="00C816E8" w14:paraId="7FA5D80F" w14:textId="77777777" w:rsidTr="008154E6">
        <w:trPr>
          <w:trHeight w:val="404"/>
        </w:trPr>
        <w:tc>
          <w:tcPr>
            <w:tcW w:w="4564" w:type="dxa"/>
            <w:vAlign w:val="center"/>
          </w:tcPr>
          <w:p w14:paraId="475411C8" w14:textId="77777777" w:rsidR="000C2981" w:rsidRPr="00C816E8" w:rsidRDefault="000C2981" w:rsidP="008154E6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7F3B11C6" w14:textId="77777777" w:rsidR="000C2981" w:rsidRPr="00C816E8" w:rsidRDefault="000C2981" w:rsidP="008154E6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1825DD41" w14:textId="77777777" w:rsidR="000C2981" w:rsidRPr="00C816E8" w:rsidRDefault="000C2981" w:rsidP="008154E6">
            <w:pPr>
              <w:pStyle w:val="34ffff8"/>
            </w:pPr>
          </w:p>
        </w:tc>
      </w:tr>
      <w:tr w:rsidR="000C2981" w:rsidRPr="00C816E8" w14:paraId="32BDD3DB" w14:textId="77777777" w:rsidTr="008154E6">
        <w:trPr>
          <w:trHeight w:val="864"/>
        </w:trPr>
        <w:tc>
          <w:tcPr>
            <w:tcW w:w="4564" w:type="dxa"/>
          </w:tcPr>
          <w:p w14:paraId="185EA24D" w14:textId="4C175AEA" w:rsidR="000C2981" w:rsidRPr="00C816E8" w:rsidRDefault="000C2981" w:rsidP="008154E6">
            <w:pPr>
              <w:pStyle w:val="34ffff9"/>
            </w:pPr>
          </w:p>
        </w:tc>
        <w:tc>
          <w:tcPr>
            <w:tcW w:w="990" w:type="dxa"/>
          </w:tcPr>
          <w:p w14:paraId="0185185A" w14:textId="77777777" w:rsidR="000C2981" w:rsidRPr="00C816E8" w:rsidRDefault="000C2981" w:rsidP="008154E6">
            <w:pPr>
              <w:pStyle w:val="34ffff9"/>
            </w:pPr>
          </w:p>
        </w:tc>
        <w:tc>
          <w:tcPr>
            <w:tcW w:w="4563" w:type="dxa"/>
          </w:tcPr>
          <w:p w14:paraId="6A03E6E5" w14:textId="01DE66B8" w:rsidR="000C2981" w:rsidRPr="00C816E8" w:rsidRDefault="000C2981" w:rsidP="008154E6">
            <w:pPr>
              <w:pStyle w:val="34ffff9"/>
            </w:pPr>
          </w:p>
        </w:tc>
      </w:tr>
      <w:tr w:rsidR="000C2981" w:rsidRPr="00C816E8" w14:paraId="2C010DC0" w14:textId="77777777" w:rsidTr="008154E6">
        <w:trPr>
          <w:trHeight w:val="643"/>
        </w:trPr>
        <w:tc>
          <w:tcPr>
            <w:tcW w:w="4564" w:type="dxa"/>
          </w:tcPr>
          <w:p w14:paraId="2B8D9D3A" w14:textId="38C8C8A4" w:rsidR="000C2981" w:rsidRPr="00C816E8" w:rsidRDefault="000C2981" w:rsidP="008154E6">
            <w:pPr>
              <w:pStyle w:val="34ffff9"/>
            </w:pPr>
          </w:p>
        </w:tc>
        <w:tc>
          <w:tcPr>
            <w:tcW w:w="990" w:type="dxa"/>
          </w:tcPr>
          <w:p w14:paraId="72D58A9E" w14:textId="77777777" w:rsidR="000C2981" w:rsidRPr="00C816E8" w:rsidRDefault="000C2981" w:rsidP="008154E6">
            <w:pPr>
              <w:pStyle w:val="34ffff9"/>
            </w:pPr>
          </w:p>
        </w:tc>
        <w:tc>
          <w:tcPr>
            <w:tcW w:w="4563" w:type="dxa"/>
          </w:tcPr>
          <w:p w14:paraId="2B746986" w14:textId="37079415" w:rsidR="000C2981" w:rsidRPr="00C816E8" w:rsidRDefault="000C2981" w:rsidP="008154E6">
            <w:pPr>
              <w:pStyle w:val="34ffff9"/>
            </w:pPr>
          </w:p>
        </w:tc>
      </w:tr>
    </w:tbl>
    <w:p w14:paraId="3F7950F2" w14:textId="77777777" w:rsidR="000C2981" w:rsidRPr="00801734" w:rsidRDefault="000C2981" w:rsidP="008154E6">
      <w:pPr>
        <w:pStyle w:val="34f5"/>
        <w:rPr>
          <w:lang w:val="en-US"/>
        </w:rPr>
      </w:pPr>
    </w:p>
    <w:p w14:paraId="2C2337B8" w14:textId="77777777" w:rsidR="006960ED" w:rsidRPr="006960ED" w:rsidRDefault="006960ED" w:rsidP="001C392E">
      <w:pPr>
        <w:pStyle w:val="34f5"/>
      </w:pPr>
    </w:p>
    <w:p w14:paraId="5E1D6595" w14:textId="77777777" w:rsidR="0069117E" w:rsidRDefault="0069117E" w:rsidP="003F38DF">
      <w:pPr>
        <w:pStyle w:val="34b"/>
        <w:sectPr w:rsidR="0069117E" w:rsidSect="006960E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28CEF9DE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2723D959" w14:textId="08F19DC0" w:rsidR="004020B4" w:rsidRDefault="009A4FE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15736554" w:history="1">
        <w:r w:rsidR="004020B4" w:rsidRPr="005100E4">
          <w:rPr>
            <w:rStyle w:val="af8"/>
          </w:rPr>
          <w:t>1 Перечень выходных сигналов</w:t>
        </w:r>
        <w:r w:rsidR="004020B4">
          <w:rPr>
            <w:webHidden/>
          </w:rPr>
          <w:tab/>
        </w:r>
        <w:r w:rsidR="004020B4">
          <w:rPr>
            <w:webHidden/>
          </w:rPr>
          <w:fldChar w:fldCharType="begin"/>
        </w:r>
        <w:r w:rsidR="004020B4">
          <w:rPr>
            <w:webHidden/>
          </w:rPr>
          <w:instrText xml:space="preserve"> PAGEREF _Toc215736554 \h </w:instrText>
        </w:r>
        <w:r w:rsidR="004020B4">
          <w:rPr>
            <w:webHidden/>
          </w:rPr>
        </w:r>
        <w:r w:rsidR="004020B4">
          <w:rPr>
            <w:webHidden/>
          </w:rPr>
          <w:fldChar w:fldCharType="separate"/>
        </w:r>
        <w:r w:rsidR="00427138">
          <w:rPr>
            <w:webHidden/>
          </w:rPr>
          <w:t>3</w:t>
        </w:r>
        <w:r w:rsidR="004020B4">
          <w:rPr>
            <w:webHidden/>
          </w:rPr>
          <w:fldChar w:fldCharType="end"/>
        </w:r>
      </w:hyperlink>
    </w:p>
    <w:p w14:paraId="2555F97C" w14:textId="138A34B5" w:rsidR="004020B4" w:rsidRDefault="004020B4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15736555" w:history="1">
        <w:r w:rsidRPr="005100E4">
          <w:rPr>
            <w:rStyle w:val="af8"/>
            <w:noProof/>
          </w:rPr>
          <w:t>1.1 Перечень аналоговых сигналов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_Toc215736555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713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50CED4" w14:textId="112D1CEC" w:rsidR="004020B4" w:rsidRDefault="004020B4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15736556" w:history="1">
        <w:r w:rsidRPr="005100E4">
          <w:rPr>
            <w:rStyle w:val="af8"/>
            <w:noProof/>
          </w:rPr>
          <w:t>1.2 Перечень дискретных сигналов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_Toc215736556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713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1B917B" w14:textId="4EAED531" w:rsidR="004020B4" w:rsidRDefault="004020B4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15736557" w:history="1">
        <w:r w:rsidRPr="005100E4">
          <w:rPr>
            <w:rStyle w:val="af8"/>
            <w:noProof/>
          </w:rPr>
          <w:t>1.3 Перечень резервных дискретных сигналов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_Toc215736557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7138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5A8D5E8" w14:textId="353C1B47" w:rsidR="004020B4" w:rsidRDefault="004020B4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736558" w:history="1">
        <w:r w:rsidRPr="005100E4">
          <w:rPr>
            <w:rStyle w:val="af8"/>
          </w:rPr>
          <w:t>2 Перечень выходных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_Toc215736558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7138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0922DDEE" w14:textId="403C15F2" w:rsidR="004020B4" w:rsidRDefault="004020B4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15736559" w:history="1">
        <w:r w:rsidRPr="005100E4">
          <w:rPr>
            <w:rStyle w:val="af8"/>
            <w:noProof/>
          </w:rPr>
          <w:t>2.1 Документы, содержание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_Toc215736559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7138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9A8B33A" w14:textId="3CF6D889" w:rsidR="004020B4" w:rsidRDefault="004020B4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15736560" w:history="1">
        <w:r w:rsidRPr="005100E4">
          <w:rPr>
            <w:rStyle w:val="af8"/>
            <w:noProof/>
          </w:rPr>
          <w:t>2.2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_Toc215736560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7138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7F081A6" w14:textId="2BE3FF03" w:rsidR="004020B4" w:rsidRDefault="004020B4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736561" w:history="1">
        <w:r w:rsidRPr="005100E4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_Toc215736561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7138"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07CE755A" w14:textId="60AAA561" w:rsidR="009A4FE3" w:rsidRPr="009A4FE3" w:rsidRDefault="009A4FE3" w:rsidP="009A4FE3">
      <w:pPr>
        <w:pStyle w:val="34b"/>
      </w:pPr>
      <w:r>
        <w:fldChar w:fldCharType="end"/>
      </w:r>
    </w:p>
    <w:p w14:paraId="1678B7EB" w14:textId="77777777" w:rsidR="00D47C08" w:rsidRDefault="00D47C08" w:rsidP="009A4FE3">
      <w:pPr>
        <w:pStyle w:val="34fffa"/>
      </w:pPr>
    </w:p>
    <w:p w14:paraId="30346B05" w14:textId="77777777" w:rsidR="00676110" w:rsidRDefault="00676110" w:rsidP="009A4FE3">
      <w:pPr>
        <w:pStyle w:val="34fffa"/>
        <w:sectPr w:rsidR="00676110" w:rsidSect="005C463B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65FA5E94" w14:textId="77777777" w:rsidR="00D47C08" w:rsidRDefault="00BD2774" w:rsidP="00D47C08">
      <w:pPr>
        <w:pStyle w:val="1"/>
        <w:rPr>
          <w:lang w:val="ru-RU"/>
        </w:rPr>
      </w:pPr>
      <w:bookmarkStart w:id="0" w:name="_Toc215736554"/>
      <w:r>
        <w:rPr>
          <w:lang w:val="ru-RU"/>
        </w:rPr>
        <w:lastRenderedPageBreak/>
        <w:t>Перечень в</w:t>
      </w:r>
      <w:r w:rsidR="008508A3">
        <w:rPr>
          <w:lang w:val="ru-RU"/>
        </w:rPr>
        <w:t>ы</w:t>
      </w:r>
      <w:r>
        <w:rPr>
          <w:lang w:val="ru-RU"/>
        </w:rPr>
        <w:t>ходных сигналов</w:t>
      </w:r>
      <w:bookmarkEnd w:id="0"/>
    </w:p>
    <w:p w14:paraId="60E60E6F" w14:textId="676822F5" w:rsidR="0081647A" w:rsidRDefault="0081647A" w:rsidP="0081647A">
      <w:pPr>
        <w:pStyle w:val="2"/>
      </w:pPr>
      <w:bookmarkStart w:id="1" w:name="_Toc215736555"/>
      <w:r>
        <w:t>Перечень аналоговых сигналов</w:t>
      </w:r>
      <w:bookmarkEnd w:id="1"/>
    </w:p>
    <w:tbl>
      <w:tblPr>
        <w:tblStyle w:val="af9"/>
        <w:tblW w:w="1049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85"/>
        <w:gridCol w:w="4111"/>
        <w:gridCol w:w="1559"/>
        <w:gridCol w:w="709"/>
        <w:gridCol w:w="992"/>
        <w:gridCol w:w="1134"/>
      </w:tblGrid>
      <w:tr w:rsidR="00AA53C3" w:rsidRPr="0017406B" w14:paraId="15040984" w14:textId="77777777" w:rsidTr="00AA53C3">
        <w:trPr>
          <w:trHeight w:val="413"/>
          <w:tblHeader/>
          <w:hidden w:val="0"/>
        </w:trPr>
        <w:tc>
          <w:tcPr>
            <w:tcW w:w="1985" w:type="dxa"/>
            <w:vMerge w:val="restart"/>
            <w:vAlign w:val="center"/>
          </w:tcPr>
          <w:p w14:paraId="712E8641" w14:textId="38AEE9DB" w:rsidR="00AA53C3" w:rsidRPr="00AA53C3" w:rsidRDefault="00AA53C3" w:rsidP="00AA53C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KKS</w:t>
            </w:r>
          </w:p>
        </w:tc>
        <w:tc>
          <w:tcPr>
            <w:tcW w:w="4111" w:type="dxa"/>
            <w:vMerge w:val="restart"/>
            <w:vAlign w:val="center"/>
          </w:tcPr>
          <w:p w14:paraId="67969515" w14:textId="3F45BB48" w:rsidR="00AA53C3" w:rsidRPr="00641E9D" w:rsidRDefault="00AA53C3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Наименование измеряемой величины</w:t>
            </w:r>
          </w:p>
        </w:tc>
        <w:tc>
          <w:tcPr>
            <w:tcW w:w="1559" w:type="dxa"/>
            <w:vMerge w:val="restart"/>
            <w:vAlign w:val="center"/>
          </w:tcPr>
          <w:p w14:paraId="16E237C7" w14:textId="77777777" w:rsidR="00AA53C3" w:rsidRPr="00641E9D" w:rsidRDefault="00AA53C3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Тип сигнала</w:t>
            </w:r>
          </w:p>
        </w:tc>
        <w:tc>
          <w:tcPr>
            <w:tcW w:w="1701" w:type="dxa"/>
            <w:gridSpan w:val="2"/>
            <w:vAlign w:val="center"/>
          </w:tcPr>
          <w:p w14:paraId="7F827C0B" w14:textId="77777777" w:rsidR="00AA53C3" w:rsidRPr="00641E9D" w:rsidRDefault="00AA53C3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Диапазон измерения</w:t>
            </w:r>
          </w:p>
        </w:tc>
        <w:tc>
          <w:tcPr>
            <w:tcW w:w="1134" w:type="dxa"/>
            <w:vMerge w:val="restart"/>
            <w:vAlign w:val="center"/>
          </w:tcPr>
          <w:p w14:paraId="4BDDBF63" w14:textId="77777777" w:rsidR="00AA53C3" w:rsidRPr="00641E9D" w:rsidRDefault="00AA53C3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Единицы измерения</w:t>
            </w:r>
          </w:p>
        </w:tc>
      </w:tr>
      <w:tr w:rsidR="00AA53C3" w:rsidRPr="0017406B" w14:paraId="577C0B14" w14:textId="77777777" w:rsidTr="00AA53C3">
        <w:trPr>
          <w:trHeight w:val="412"/>
          <w:hidden w:val="0"/>
        </w:trPr>
        <w:tc>
          <w:tcPr>
            <w:tcW w:w="1985" w:type="dxa"/>
            <w:vMerge/>
          </w:tcPr>
          <w:p w14:paraId="026AE8AE" w14:textId="77777777" w:rsidR="00AA53C3" w:rsidRPr="00641E9D" w:rsidRDefault="00AA53C3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111" w:type="dxa"/>
            <w:vMerge/>
            <w:vAlign w:val="center"/>
          </w:tcPr>
          <w:p w14:paraId="56EDCA8B" w14:textId="20E1684C" w:rsidR="00AA53C3" w:rsidRPr="00641E9D" w:rsidRDefault="00AA53C3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559" w:type="dxa"/>
            <w:vMerge/>
            <w:vAlign w:val="center"/>
          </w:tcPr>
          <w:p w14:paraId="7B801C2C" w14:textId="77777777" w:rsidR="00AA53C3" w:rsidRPr="00641E9D" w:rsidRDefault="00AA53C3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709" w:type="dxa"/>
            <w:vAlign w:val="center"/>
          </w:tcPr>
          <w:p w14:paraId="7CC5B07A" w14:textId="77777777" w:rsidR="00AA53C3" w:rsidRPr="00641E9D" w:rsidRDefault="00AA53C3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641E9D">
              <w:rPr>
                <w:rFonts w:ascii="Times New Roman" w:hAnsi="Times New Roman"/>
                <w:vanish w:val="0"/>
                <w:lang w:val="en-US"/>
              </w:rPr>
              <w:t>min</w:t>
            </w:r>
          </w:p>
        </w:tc>
        <w:tc>
          <w:tcPr>
            <w:tcW w:w="992" w:type="dxa"/>
            <w:vAlign w:val="center"/>
          </w:tcPr>
          <w:p w14:paraId="4710391F" w14:textId="77777777" w:rsidR="00AA53C3" w:rsidRPr="00641E9D" w:rsidRDefault="00AA53C3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641E9D">
              <w:rPr>
                <w:rFonts w:ascii="Times New Roman" w:hAnsi="Times New Roman"/>
                <w:vanish w:val="0"/>
                <w:lang w:val="en-US"/>
              </w:rPr>
              <w:t>max</w:t>
            </w:r>
          </w:p>
        </w:tc>
        <w:tc>
          <w:tcPr>
            <w:tcW w:w="1134" w:type="dxa"/>
            <w:vMerge/>
          </w:tcPr>
          <w:p w14:paraId="546C3D64" w14:textId="77777777" w:rsidR="00AA53C3" w:rsidRPr="00641E9D" w:rsidRDefault="00AA53C3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</w:tr>
      <w:tr w:rsidR="00AA53C3" w:rsidRPr="0017406B" w14:paraId="47636940" w14:textId="77777777" w:rsidTr="00AA53C3">
        <w:trPr>
          <w:hidden w:val="0"/>
        </w:trPr>
        <w:tc>
          <w:tcPr>
            <w:tcW w:w="10490" w:type="dxa"/>
            <w:gridSpan w:val="6"/>
          </w:tcPr>
          <w:p w14:paraId="4CC1F1BB" w14:textId="5A6D101C" w:rsidR="00AA53C3" w:rsidRPr="00641E9D" w:rsidRDefault="00AA53C3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</w:pPr>
            <w:r w:rsidRPr="00641E9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АСУТП ВК</w:t>
            </w:r>
          </w:p>
        </w:tc>
      </w:tr>
      <w:tr w:rsidR="008154E6" w:rsidRPr="0017406B" w14:paraId="09210C74" w14:textId="77777777" w:rsidTr="00AA53C3">
        <w:trPr>
          <w:hidden w:val="0"/>
        </w:trPr>
        <w:tc>
          <w:tcPr>
            <w:tcW w:w="1985" w:type="dxa"/>
          </w:tcPr>
          <w:p w14:paraId="6AF4712F" w14:textId="519EE912" w:rsidR="008154E6" w:rsidRPr="00653294" w:rsidRDefault="00653294" w:rsidP="0065329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53294">
              <w:rPr>
                <w:rFonts w:ascii="Times New Roman" w:hAnsi="Times New Roman"/>
                <w:vanish w:val="0"/>
              </w:rPr>
              <w:t>F0CUB01DP001</w:t>
            </w:r>
          </w:p>
        </w:tc>
        <w:tc>
          <w:tcPr>
            <w:tcW w:w="4111" w:type="dxa"/>
          </w:tcPr>
          <w:p w14:paraId="3C4851F0" w14:textId="6DD6F7FC" w:rsidR="008154E6" w:rsidRPr="00641E9D" w:rsidRDefault="008154E6" w:rsidP="008154E6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ЧРП НСВ №1,2</w:t>
            </w:r>
          </w:p>
        </w:tc>
        <w:tc>
          <w:tcPr>
            <w:tcW w:w="1559" w:type="dxa"/>
          </w:tcPr>
          <w:p w14:paraId="3D7C3C01" w14:textId="263CCF81" w:rsidR="008154E6" w:rsidRPr="00641E9D" w:rsidRDefault="008154E6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216C7B4" w14:textId="77777777" w:rsidR="008154E6" w:rsidRPr="00641E9D" w:rsidRDefault="008154E6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EF84053" w14:textId="77777777" w:rsidR="008154E6" w:rsidRPr="00641E9D" w:rsidRDefault="008154E6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34C87443" w14:textId="13CBBB47" w:rsidR="008154E6" w:rsidRPr="00641E9D" w:rsidRDefault="008154E6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8154E6" w:rsidRPr="0017406B" w14:paraId="2480474E" w14:textId="77777777" w:rsidTr="00AA53C3">
        <w:trPr>
          <w:hidden w:val="0"/>
        </w:trPr>
        <w:tc>
          <w:tcPr>
            <w:tcW w:w="1985" w:type="dxa"/>
          </w:tcPr>
          <w:p w14:paraId="2ADCB33B" w14:textId="320FAF9F" w:rsidR="008154E6" w:rsidRPr="00653294" w:rsidRDefault="00653294" w:rsidP="0065329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53294">
              <w:rPr>
                <w:rFonts w:ascii="Times New Roman" w:hAnsi="Times New Roman"/>
                <w:vanish w:val="0"/>
              </w:rPr>
              <w:t>F0CUB02DP001</w:t>
            </w:r>
          </w:p>
        </w:tc>
        <w:tc>
          <w:tcPr>
            <w:tcW w:w="4111" w:type="dxa"/>
          </w:tcPr>
          <w:p w14:paraId="53E77703" w14:textId="3EA714FB" w:rsidR="008154E6" w:rsidRPr="00641E9D" w:rsidRDefault="008154E6" w:rsidP="001E7E2E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ЧРП НРВ №1,2</w:t>
            </w:r>
          </w:p>
        </w:tc>
        <w:tc>
          <w:tcPr>
            <w:tcW w:w="1559" w:type="dxa"/>
          </w:tcPr>
          <w:p w14:paraId="71CD82C2" w14:textId="6F2BF91F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741E300E" w14:textId="13EE752C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526725C" w14:textId="4F3ED59D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6EFE1533" w14:textId="623EB6F0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8154E6" w:rsidRPr="0017406B" w14:paraId="3A22F4A4" w14:textId="77777777" w:rsidTr="00AA53C3">
        <w:trPr>
          <w:hidden w:val="0"/>
        </w:trPr>
        <w:tc>
          <w:tcPr>
            <w:tcW w:w="1985" w:type="dxa"/>
          </w:tcPr>
          <w:p w14:paraId="4E15CDF5" w14:textId="3CA500E1" w:rsidR="008154E6" w:rsidRPr="00653294" w:rsidRDefault="00653294" w:rsidP="0065329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53294">
              <w:rPr>
                <w:rFonts w:ascii="Times New Roman" w:hAnsi="Times New Roman"/>
                <w:vanish w:val="0"/>
              </w:rPr>
              <w:t>F0CUB03DP001</w:t>
            </w:r>
          </w:p>
        </w:tc>
        <w:tc>
          <w:tcPr>
            <w:tcW w:w="4111" w:type="dxa"/>
          </w:tcPr>
          <w:p w14:paraId="683C45E3" w14:textId="6FD4B44C" w:rsidR="008154E6" w:rsidRPr="00641E9D" w:rsidRDefault="008154E6" w:rsidP="001E7E2E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ЧРП ППН-№1…3</w:t>
            </w:r>
          </w:p>
        </w:tc>
        <w:tc>
          <w:tcPr>
            <w:tcW w:w="1559" w:type="dxa"/>
          </w:tcPr>
          <w:p w14:paraId="6B520B66" w14:textId="5C466F8A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58C4483" w14:textId="382B2BC8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12D2431" w14:textId="5F75C9BA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2BD23409" w14:textId="64321455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8154E6" w:rsidRPr="0017406B" w14:paraId="0449C2EF" w14:textId="77777777" w:rsidTr="00AA53C3">
        <w:trPr>
          <w:hidden w:val="0"/>
        </w:trPr>
        <w:tc>
          <w:tcPr>
            <w:tcW w:w="1985" w:type="dxa"/>
          </w:tcPr>
          <w:p w14:paraId="3033CA18" w14:textId="37CE36FA" w:rsidR="008154E6" w:rsidRPr="00653294" w:rsidRDefault="00653294" w:rsidP="0065329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53294">
              <w:rPr>
                <w:rFonts w:ascii="Times New Roman" w:hAnsi="Times New Roman"/>
                <w:vanish w:val="0"/>
              </w:rPr>
              <w:t>F0CUB04DP001</w:t>
            </w:r>
          </w:p>
        </w:tc>
        <w:tc>
          <w:tcPr>
            <w:tcW w:w="4111" w:type="dxa"/>
          </w:tcPr>
          <w:p w14:paraId="6A101A55" w14:textId="358AFDB5" w:rsidR="008154E6" w:rsidRPr="00641E9D" w:rsidRDefault="008154E6" w:rsidP="001E7E2E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ЧРП котловых насосов №1…4</w:t>
            </w:r>
          </w:p>
        </w:tc>
        <w:tc>
          <w:tcPr>
            <w:tcW w:w="1559" w:type="dxa"/>
          </w:tcPr>
          <w:p w14:paraId="06CF1828" w14:textId="12454E43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1DE71E0" w14:textId="06DC11D8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DC372D1" w14:textId="35725B54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2E18B0F7" w14:textId="01A326BD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8154E6" w:rsidRPr="0017406B" w14:paraId="162A5419" w14:textId="77777777" w:rsidTr="00AA53C3">
        <w:trPr>
          <w:hidden w:val="0"/>
        </w:trPr>
        <w:tc>
          <w:tcPr>
            <w:tcW w:w="1985" w:type="dxa"/>
          </w:tcPr>
          <w:p w14:paraId="28526BF9" w14:textId="1E5ABFE2" w:rsidR="008154E6" w:rsidRPr="00653294" w:rsidRDefault="00653294" w:rsidP="0065329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53294">
              <w:rPr>
                <w:rFonts w:ascii="Times New Roman" w:hAnsi="Times New Roman"/>
                <w:vanish w:val="0"/>
              </w:rPr>
              <w:t>F0CUB05DP001</w:t>
            </w:r>
          </w:p>
        </w:tc>
        <w:tc>
          <w:tcPr>
            <w:tcW w:w="4111" w:type="dxa"/>
          </w:tcPr>
          <w:p w14:paraId="64BE19B5" w14:textId="4DDCBD2E" w:rsidR="008154E6" w:rsidRPr="00641E9D" w:rsidRDefault="008154E6" w:rsidP="001E7E2E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ЧРП ППНК-№1,2</w:t>
            </w:r>
          </w:p>
        </w:tc>
        <w:tc>
          <w:tcPr>
            <w:tcW w:w="1559" w:type="dxa"/>
          </w:tcPr>
          <w:p w14:paraId="6BED1AA7" w14:textId="6B11BF27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2247A13" w14:textId="22DF389A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C6BD2B0" w14:textId="688B2D81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5F7E9516" w14:textId="3E5DAB98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8154E6" w:rsidRPr="0017406B" w14:paraId="0883E369" w14:textId="77777777" w:rsidTr="00AA53C3">
        <w:trPr>
          <w:hidden w:val="0"/>
        </w:trPr>
        <w:tc>
          <w:tcPr>
            <w:tcW w:w="1985" w:type="dxa"/>
          </w:tcPr>
          <w:p w14:paraId="42685B21" w14:textId="3F52B9B0" w:rsidR="008154E6" w:rsidRPr="00641E9D" w:rsidRDefault="00973CC3" w:rsidP="00973CC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F1ANF10DP001</w:t>
            </w:r>
          </w:p>
        </w:tc>
        <w:tc>
          <w:tcPr>
            <w:tcW w:w="4111" w:type="dxa"/>
          </w:tcPr>
          <w:p w14:paraId="391CB2CD" w14:textId="7D04F643" w:rsidR="008154E6" w:rsidRPr="00641E9D" w:rsidRDefault="008154E6" w:rsidP="001E7E2E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№1 ВК-1</w:t>
            </w:r>
          </w:p>
        </w:tc>
        <w:tc>
          <w:tcPr>
            <w:tcW w:w="1559" w:type="dxa"/>
          </w:tcPr>
          <w:p w14:paraId="1D0424A3" w14:textId="0DAACB82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42FE439A" w14:textId="73801ED4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F74423D" w14:textId="152B933E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1A1DE917" w14:textId="43BC7E7A" w:rsidR="008154E6" w:rsidRPr="00641E9D" w:rsidRDefault="008154E6" w:rsidP="001E7E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8154E6" w:rsidRPr="0017406B" w14:paraId="605D40BF" w14:textId="77777777" w:rsidTr="00AA53C3">
        <w:trPr>
          <w:hidden w:val="0"/>
        </w:trPr>
        <w:tc>
          <w:tcPr>
            <w:tcW w:w="1985" w:type="dxa"/>
          </w:tcPr>
          <w:p w14:paraId="2A763695" w14:textId="74AC2152" w:rsidR="008154E6" w:rsidRPr="00641E9D" w:rsidRDefault="00973CC3" w:rsidP="00973CC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F1ANF20DP001</w:t>
            </w:r>
          </w:p>
        </w:tc>
        <w:tc>
          <w:tcPr>
            <w:tcW w:w="4111" w:type="dxa"/>
          </w:tcPr>
          <w:p w14:paraId="4DB81F88" w14:textId="387CE551" w:rsidR="008154E6" w:rsidRPr="00641E9D" w:rsidRDefault="008154E6" w:rsidP="004F6D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№2 ВК-1</w:t>
            </w:r>
          </w:p>
        </w:tc>
        <w:tc>
          <w:tcPr>
            <w:tcW w:w="1559" w:type="dxa"/>
          </w:tcPr>
          <w:p w14:paraId="2B9E9420" w14:textId="3D48804A" w:rsidR="008154E6" w:rsidRPr="00641E9D" w:rsidRDefault="008154E6" w:rsidP="004F6D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7DA562CB" w14:textId="6BD57CB2" w:rsidR="008154E6" w:rsidRPr="00641E9D" w:rsidRDefault="008154E6" w:rsidP="004F6D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CCBF769" w14:textId="781DB98A" w:rsidR="008154E6" w:rsidRPr="00641E9D" w:rsidRDefault="008154E6" w:rsidP="004F6D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47DF661D" w14:textId="2763CD28" w:rsidR="008154E6" w:rsidRPr="00641E9D" w:rsidRDefault="008154E6" w:rsidP="004F6D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8154E6" w:rsidRPr="0017406B" w14:paraId="6C912057" w14:textId="77777777" w:rsidTr="00AA53C3">
        <w:trPr>
          <w:hidden w:val="0"/>
        </w:trPr>
        <w:tc>
          <w:tcPr>
            <w:tcW w:w="1985" w:type="dxa"/>
          </w:tcPr>
          <w:p w14:paraId="160AFE22" w14:textId="0EFE4DF5" w:rsidR="008154E6" w:rsidRPr="00C73BD1" w:rsidRDefault="00C73BD1" w:rsidP="007A430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C73BD1">
              <w:rPr>
                <w:rFonts w:ascii="Times New Roman" w:hAnsi="Times New Roman"/>
                <w:vanish w:val="0"/>
              </w:rPr>
              <w:t>F1HHG10DP001</w:t>
            </w:r>
          </w:p>
        </w:tc>
        <w:tc>
          <w:tcPr>
            <w:tcW w:w="4111" w:type="dxa"/>
          </w:tcPr>
          <w:p w14:paraId="5AA012FE" w14:textId="1418CA06" w:rsidR="008154E6" w:rsidRPr="00641E9D" w:rsidRDefault="008154E6" w:rsidP="007A430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№1 ВК-1</w:t>
            </w:r>
          </w:p>
        </w:tc>
        <w:tc>
          <w:tcPr>
            <w:tcW w:w="1559" w:type="dxa"/>
          </w:tcPr>
          <w:p w14:paraId="4A059229" w14:textId="799B9968" w:rsidR="008154E6" w:rsidRPr="00641E9D" w:rsidRDefault="008154E6" w:rsidP="007A430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52C4FA59" w14:textId="41259BEA" w:rsidR="008154E6" w:rsidRPr="00641E9D" w:rsidRDefault="008154E6" w:rsidP="007A430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69C4FECC" w14:textId="44E9B8B0" w:rsidR="008154E6" w:rsidRPr="00641E9D" w:rsidRDefault="008154E6" w:rsidP="007A430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456FC97A" w14:textId="555F1D64" w:rsidR="008154E6" w:rsidRPr="00641E9D" w:rsidRDefault="008154E6" w:rsidP="007A430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8154E6" w:rsidRPr="0017406B" w14:paraId="55BFCCB4" w14:textId="77777777" w:rsidTr="00AA53C3">
        <w:trPr>
          <w:hidden w:val="0"/>
        </w:trPr>
        <w:tc>
          <w:tcPr>
            <w:tcW w:w="1985" w:type="dxa"/>
          </w:tcPr>
          <w:p w14:paraId="01AAD22D" w14:textId="7AD9A7FD" w:rsidR="008154E6" w:rsidRPr="00C73BD1" w:rsidRDefault="00C73BD1" w:rsidP="008154E6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C73BD1">
              <w:rPr>
                <w:rFonts w:ascii="Times New Roman" w:hAnsi="Times New Roman"/>
                <w:vanish w:val="0"/>
              </w:rPr>
              <w:t>F1HHG20DP001</w:t>
            </w:r>
          </w:p>
        </w:tc>
        <w:tc>
          <w:tcPr>
            <w:tcW w:w="4111" w:type="dxa"/>
          </w:tcPr>
          <w:p w14:paraId="24D51E91" w14:textId="3EC40970" w:rsidR="008154E6" w:rsidRPr="00641E9D" w:rsidRDefault="008154E6" w:rsidP="008154E6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№2 ВК-1</w:t>
            </w:r>
          </w:p>
        </w:tc>
        <w:tc>
          <w:tcPr>
            <w:tcW w:w="1559" w:type="dxa"/>
          </w:tcPr>
          <w:p w14:paraId="1F026337" w14:textId="77777777" w:rsidR="008154E6" w:rsidRPr="00641E9D" w:rsidRDefault="008154E6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39A4F3D9" w14:textId="77777777" w:rsidR="008154E6" w:rsidRPr="00641E9D" w:rsidRDefault="008154E6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082B8E86" w14:textId="77777777" w:rsidR="008154E6" w:rsidRPr="00641E9D" w:rsidRDefault="008154E6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0A07511F" w14:textId="77777777" w:rsidR="008154E6" w:rsidRPr="00641E9D" w:rsidRDefault="008154E6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3483DDAF" w14:textId="77777777" w:rsidTr="00AA53C3">
        <w:trPr>
          <w:hidden w:val="0"/>
        </w:trPr>
        <w:tc>
          <w:tcPr>
            <w:tcW w:w="1985" w:type="dxa"/>
          </w:tcPr>
          <w:p w14:paraId="6E481E08" w14:textId="14B94A37" w:rsidR="00C73BD1" w:rsidRPr="00641E9D" w:rsidRDefault="00C73BD1" w:rsidP="003C307A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</w:t>
            </w:r>
            <w:r w:rsidR="003C307A">
              <w:rPr>
                <w:rFonts w:ascii="Times New Roman" w:hAnsi="Times New Roman"/>
                <w:vanish w:val="0"/>
                <w:lang w:val="en-US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ANF10DP001</w:t>
            </w:r>
          </w:p>
        </w:tc>
        <w:tc>
          <w:tcPr>
            <w:tcW w:w="4111" w:type="dxa"/>
          </w:tcPr>
          <w:p w14:paraId="0CBAD56A" w14:textId="114DBC93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№1 ВК-2</w:t>
            </w:r>
          </w:p>
        </w:tc>
        <w:tc>
          <w:tcPr>
            <w:tcW w:w="1559" w:type="dxa"/>
          </w:tcPr>
          <w:p w14:paraId="769A03DE" w14:textId="243AC2A4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0D935CFA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962AA13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09239125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781744B7" w14:textId="77777777" w:rsidTr="00AA53C3">
        <w:trPr>
          <w:hidden w:val="0"/>
        </w:trPr>
        <w:tc>
          <w:tcPr>
            <w:tcW w:w="1985" w:type="dxa"/>
          </w:tcPr>
          <w:p w14:paraId="3EC55932" w14:textId="2B8D4B8B" w:rsidR="00C73BD1" w:rsidRPr="00641E9D" w:rsidRDefault="00C73BD1" w:rsidP="003C307A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</w:t>
            </w:r>
            <w:r w:rsidR="003C307A">
              <w:rPr>
                <w:rFonts w:ascii="Times New Roman" w:hAnsi="Times New Roman"/>
                <w:vanish w:val="0"/>
                <w:lang w:val="en-US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ANF20DP001</w:t>
            </w:r>
          </w:p>
        </w:tc>
        <w:tc>
          <w:tcPr>
            <w:tcW w:w="4111" w:type="dxa"/>
          </w:tcPr>
          <w:p w14:paraId="41DC409D" w14:textId="5FB50673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№2 ВК-2</w:t>
            </w:r>
          </w:p>
        </w:tc>
        <w:tc>
          <w:tcPr>
            <w:tcW w:w="1559" w:type="dxa"/>
          </w:tcPr>
          <w:p w14:paraId="39A7B029" w14:textId="13FE2B0D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711DE8A9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3739E72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2592496B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4FFA8E4F" w14:textId="77777777" w:rsidTr="00AA53C3">
        <w:trPr>
          <w:hidden w:val="0"/>
        </w:trPr>
        <w:tc>
          <w:tcPr>
            <w:tcW w:w="1985" w:type="dxa"/>
          </w:tcPr>
          <w:p w14:paraId="59BB6A70" w14:textId="4A6E2B64" w:rsidR="00C73BD1" w:rsidRPr="00641E9D" w:rsidRDefault="00C73BD1" w:rsidP="003C307A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t>F</w:t>
            </w:r>
            <w:r w:rsidR="003C307A">
              <w:rPr>
                <w:rFonts w:ascii="Times New Roman" w:hAnsi="Times New Roman"/>
                <w:vanish w:val="0"/>
                <w:lang w:val="en-US"/>
              </w:rPr>
              <w:t>2</w:t>
            </w:r>
            <w:r w:rsidRPr="00C73BD1">
              <w:rPr>
                <w:rFonts w:ascii="Times New Roman" w:hAnsi="Times New Roman"/>
                <w:vanish w:val="0"/>
              </w:rPr>
              <w:t>HHG10DP001</w:t>
            </w:r>
          </w:p>
        </w:tc>
        <w:tc>
          <w:tcPr>
            <w:tcW w:w="4111" w:type="dxa"/>
          </w:tcPr>
          <w:p w14:paraId="373F9668" w14:textId="33FBB0D3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№1 ВК-2</w:t>
            </w:r>
          </w:p>
        </w:tc>
        <w:tc>
          <w:tcPr>
            <w:tcW w:w="1559" w:type="dxa"/>
          </w:tcPr>
          <w:p w14:paraId="1D79D3FF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65C6AAA9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118E0B1C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114CF25D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1102C5F4" w14:textId="77777777" w:rsidTr="00AA53C3">
        <w:trPr>
          <w:hidden w:val="0"/>
        </w:trPr>
        <w:tc>
          <w:tcPr>
            <w:tcW w:w="1985" w:type="dxa"/>
          </w:tcPr>
          <w:p w14:paraId="45475EF6" w14:textId="029E3A68" w:rsidR="00C73BD1" w:rsidRPr="00641E9D" w:rsidRDefault="00C73BD1" w:rsidP="003C307A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t>F</w:t>
            </w:r>
            <w:r w:rsidR="003C307A">
              <w:rPr>
                <w:rFonts w:ascii="Times New Roman" w:hAnsi="Times New Roman"/>
                <w:vanish w:val="0"/>
                <w:lang w:val="en-US"/>
              </w:rPr>
              <w:t>2</w:t>
            </w:r>
            <w:r w:rsidRPr="00C73BD1">
              <w:rPr>
                <w:rFonts w:ascii="Times New Roman" w:hAnsi="Times New Roman"/>
                <w:vanish w:val="0"/>
              </w:rPr>
              <w:t>HHG20DP001</w:t>
            </w:r>
          </w:p>
        </w:tc>
        <w:tc>
          <w:tcPr>
            <w:tcW w:w="4111" w:type="dxa"/>
          </w:tcPr>
          <w:p w14:paraId="5A325333" w14:textId="05EF3816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№2 ВК-2</w:t>
            </w:r>
          </w:p>
        </w:tc>
        <w:tc>
          <w:tcPr>
            <w:tcW w:w="1559" w:type="dxa"/>
          </w:tcPr>
          <w:p w14:paraId="57AEB7F3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64D3B8BF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29635E91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642F98B8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4A2D0C2F" w14:textId="77777777" w:rsidTr="00AA53C3">
        <w:trPr>
          <w:hidden w:val="0"/>
        </w:trPr>
        <w:tc>
          <w:tcPr>
            <w:tcW w:w="1985" w:type="dxa"/>
          </w:tcPr>
          <w:p w14:paraId="14752F29" w14:textId="27147769" w:rsidR="00C73BD1" w:rsidRPr="00641E9D" w:rsidRDefault="00C73BD1" w:rsidP="003C307A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</w:t>
            </w:r>
            <w:r w:rsidR="003C307A">
              <w:rPr>
                <w:rFonts w:ascii="Times New Roman" w:hAnsi="Times New Roman"/>
                <w:vanish w:val="0"/>
                <w:lang w:val="en-US"/>
              </w:rPr>
              <w:t>3</w:t>
            </w:r>
            <w:r>
              <w:rPr>
                <w:rFonts w:ascii="Times New Roman" w:hAnsi="Times New Roman"/>
                <w:vanish w:val="0"/>
                <w:lang w:val="en-US"/>
              </w:rPr>
              <w:t>ANF10DP001</w:t>
            </w:r>
          </w:p>
        </w:tc>
        <w:tc>
          <w:tcPr>
            <w:tcW w:w="4111" w:type="dxa"/>
          </w:tcPr>
          <w:p w14:paraId="7B90CD16" w14:textId="5E12DB55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№1 ВК-3</w:t>
            </w:r>
          </w:p>
        </w:tc>
        <w:tc>
          <w:tcPr>
            <w:tcW w:w="1559" w:type="dxa"/>
          </w:tcPr>
          <w:p w14:paraId="7D18C44B" w14:textId="0A287DE4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3A2F6277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6E13464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48A3ACE8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687B288B" w14:textId="77777777" w:rsidTr="00AA53C3">
        <w:trPr>
          <w:hidden w:val="0"/>
        </w:trPr>
        <w:tc>
          <w:tcPr>
            <w:tcW w:w="1985" w:type="dxa"/>
          </w:tcPr>
          <w:p w14:paraId="65982090" w14:textId="38861567" w:rsidR="00C73BD1" w:rsidRPr="00641E9D" w:rsidRDefault="00C73BD1" w:rsidP="003C307A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</w:t>
            </w:r>
            <w:r w:rsidR="003C307A">
              <w:rPr>
                <w:rFonts w:ascii="Times New Roman" w:hAnsi="Times New Roman"/>
                <w:vanish w:val="0"/>
                <w:lang w:val="en-US"/>
              </w:rPr>
              <w:t>3</w:t>
            </w:r>
            <w:r>
              <w:rPr>
                <w:rFonts w:ascii="Times New Roman" w:hAnsi="Times New Roman"/>
                <w:vanish w:val="0"/>
                <w:lang w:val="en-US"/>
              </w:rPr>
              <w:t>ANF20DP001</w:t>
            </w:r>
          </w:p>
        </w:tc>
        <w:tc>
          <w:tcPr>
            <w:tcW w:w="4111" w:type="dxa"/>
          </w:tcPr>
          <w:p w14:paraId="3D3940FD" w14:textId="6E9F0538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№2 ВК-3</w:t>
            </w:r>
          </w:p>
        </w:tc>
        <w:tc>
          <w:tcPr>
            <w:tcW w:w="1559" w:type="dxa"/>
          </w:tcPr>
          <w:p w14:paraId="587F028D" w14:textId="129BFC33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1B91B07E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F2CA060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2E114B1B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5AF89177" w14:textId="77777777" w:rsidTr="00AA53C3">
        <w:trPr>
          <w:hidden w:val="0"/>
        </w:trPr>
        <w:tc>
          <w:tcPr>
            <w:tcW w:w="1985" w:type="dxa"/>
          </w:tcPr>
          <w:p w14:paraId="0C520249" w14:textId="748C0792" w:rsidR="00C73BD1" w:rsidRPr="00641E9D" w:rsidRDefault="00C73BD1" w:rsidP="003C307A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t>F</w:t>
            </w:r>
            <w:r w:rsidR="003C307A">
              <w:rPr>
                <w:rFonts w:ascii="Times New Roman" w:hAnsi="Times New Roman"/>
                <w:vanish w:val="0"/>
                <w:lang w:val="en-US"/>
              </w:rPr>
              <w:t>3</w:t>
            </w:r>
            <w:r w:rsidRPr="00C73BD1">
              <w:rPr>
                <w:rFonts w:ascii="Times New Roman" w:hAnsi="Times New Roman"/>
                <w:vanish w:val="0"/>
              </w:rPr>
              <w:t>HHG10DP001</w:t>
            </w:r>
          </w:p>
        </w:tc>
        <w:tc>
          <w:tcPr>
            <w:tcW w:w="4111" w:type="dxa"/>
          </w:tcPr>
          <w:p w14:paraId="1F9C5D50" w14:textId="182631D2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№1 ВК-3</w:t>
            </w:r>
          </w:p>
        </w:tc>
        <w:tc>
          <w:tcPr>
            <w:tcW w:w="1559" w:type="dxa"/>
          </w:tcPr>
          <w:p w14:paraId="4CB48E11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45BB115F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34963245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011342DC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5D0D1D93" w14:textId="77777777" w:rsidTr="00AA53C3">
        <w:trPr>
          <w:hidden w:val="0"/>
        </w:trPr>
        <w:tc>
          <w:tcPr>
            <w:tcW w:w="1985" w:type="dxa"/>
          </w:tcPr>
          <w:p w14:paraId="2A041AE1" w14:textId="05B642FF" w:rsidR="00C73BD1" w:rsidRPr="00641E9D" w:rsidRDefault="00C73BD1" w:rsidP="003C307A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t>F</w:t>
            </w:r>
            <w:r w:rsidR="003C307A">
              <w:rPr>
                <w:rFonts w:ascii="Times New Roman" w:hAnsi="Times New Roman"/>
                <w:vanish w:val="0"/>
                <w:lang w:val="en-US"/>
              </w:rPr>
              <w:t>3</w:t>
            </w:r>
            <w:r w:rsidRPr="00C73BD1">
              <w:rPr>
                <w:rFonts w:ascii="Times New Roman" w:hAnsi="Times New Roman"/>
                <w:vanish w:val="0"/>
              </w:rPr>
              <w:t>HHG20DP001</w:t>
            </w:r>
          </w:p>
        </w:tc>
        <w:tc>
          <w:tcPr>
            <w:tcW w:w="4111" w:type="dxa"/>
          </w:tcPr>
          <w:p w14:paraId="0CF16E22" w14:textId="412E5873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№2 ВК-3</w:t>
            </w:r>
          </w:p>
        </w:tc>
        <w:tc>
          <w:tcPr>
            <w:tcW w:w="1559" w:type="dxa"/>
          </w:tcPr>
          <w:p w14:paraId="251ABC82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0DBE9CDF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6494E217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3EB26658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5E5AAF75" w14:textId="77777777" w:rsidTr="00AA53C3">
        <w:trPr>
          <w:hidden w:val="0"/>
        </w:trPr>
        <w:tc>
          <w:tcPr>
            <w:tcW w:w="1985" w:type="dxa"/>
          </w:tcPr>
          <w:p w14:paraId="4EA21A93" w14:textId="15B2ECCE" w:rsidR="00C73BD1" w:rsidRPr="00641E9D" w:rsidRDefault="00C73BD1" w:rsidP="003C307A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</w:t>
            </w:r>
            <w:r w:rsidR="003C307A">
              <w:rPr>
                <w:rFonts w:ascii="Times New Roman" w:hAnsi="Times New Roman"/>
                <w:vanish w:val="0"/>
                <w:lang w:val="en-US"/>
              </w:rPr>
              <w:t>4</w:t>
            </w:r>
            <w:r>
              <w:rPr>
                <w:rFonts w:ascii="Times New Roman" w:hAnsi="Times New Roman"/>
                <w:vanish w:val="0"/>
                <w:lang w:val="en-US"/>
              </w:rPr>
              <w:t>ANF10DP001</w:t>
            </w:r>
          </w:p>
        </w:tc>
        <w:tc>
          <w:tcPr>
            <w:tcW w:w="4111" w:type="dxa"/>
          </w:tcPr>
          <w:p w14:paraId="4F75AFA8" w14:textId="7A88012D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№1 ВК-4</w:t>
            </w:r>
          </w:p>
        </w:tc>
        <w:tc>
          <w:tcPr>
            <w:tcW w:w="1559" w:type="dxa"/>
          </w:tcPr>
          <w:p w14:paraId="70E0990B" w14:textId="40284A7C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735C331A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321733E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254EE2AC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5470D3F4" w14:textId="77777777" w:rsidTr="00AA53C3">
        <w:trPr>
          <w:hidden w:val="0"/>
        </w:trPr>
        <w:tc>
          <w:tcPr>
            <w:tcW w:w="1985" w:type="dxa"/>
          </w:tcPr>
          <w:p w14:paraId="7718A6BE" w14:textId="6F3DC56E" w:rsidR="00C73BD1" w:rsidRPr="00641E9D" w:rsidRDefault="00C73BD1" w:rsidP="003C307A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</w:t>
            </w:r>
            <w:r w:rsidR="003C307A">
              <w:rPr>
                <w:rFonts w:ascii="Times New Roman" w:hAnsi="Times New Roman"/>
                <w:vanish w:val="0"/>
                <w:lang w:val="en-US"/>
              </w:rPr>
              <w:t>4</w:t>
            </w:r>
            <w:r>
              <w:rPr>
                <w:rFonts w:ascii="Times New Roman" w:hAnsi="Times New Roman"/>
                <w:vanish w:val="0"/>
                <w:lang w:val="en-US"/>
              </w:rPr>
              <w:t>ANF20DP001</w:t>
            </w:r>
          </w:p>
        </w:tc>
        <w:tc>
          <w:tcPr>
            <w:tcW w:w="4111" w:type="dxa"/>
          </w:tcPr>
          <w:p w14:paraId="580A0693" w14:textId="3BE263BA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№2 ВК-4</w:t>
            </w:r>
          </w:p>
        </w:tc>
        <w:tc>
          <w:tcPr>
            <w:tcW w:w="1559" w:type="dxa"/>
          </w:tcPr>
          <w:p w14:paraId="13AB24E6" w14:textId="72773A0D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27B349D2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423D4F5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0DAD826A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63D379F9" w14:textId="77777777" w:rsidTr="00AA53C3">
        <w:trPr>
          <w:hidden w:val="0"/>
        </w:trPr>
        <w:tc>
          <w:tcPr>
            <w:tcW w:w="1985" w:type="dxa"/>
          </w:tcPr>
          <w:p w14:paraId="2C50387F" w14:textId="5501EC9B" w:rsidR="00C73BD1" w:rsidRPr="00641E9D" w:rsidRDefault="00C73BD1" w:rsidP="003C307A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t>F</w:t>
            </w:r>
            <w:r w:rsidR="003C307A">
              <w:rPr>
                <w:rFonts w:ascii="Times New Roman" w:hAnsi="Times New Roman"/>
                <w:vanish w:val="0"/>
                <w:lang w:val="en-US"/>
              </w:rPr>
              <w:t>4</w:t>
            </w:r>
            <w:r w:rsidRPr="00C73BD1">
              <w:rPr>
                <w:rFonts w:ascii="Times New Roman" w:hAnsi="Times New Roman"/>
                <w:vanish w:val="0"/>
              </w:rPr>
              <w:t>HHG10DP001</w:t>
            </w:r>
          </w:p>
        </w:tc>
        <w:tc>
          <w:tcPr>
            <w:tcW w:w="4111" w:type="dxa"/>
          </w:tcPr>
          <w:p w14:paraId="2CE15C92" w14:textId="07C1AE81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№1 ВК-4</w:t>
            </w:r>
          </w:p>
        </w:tc>
        <w:tc>
          <w:tcPr>
            <w:tcW w:w="1559" w:type="dxa"/>
          </w:tcPr>
          <w:p w14:paraId="5CA91318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5D4E798D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2699FD67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7C9B1076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35F64968" w14:textId="77777777" w:rsidTr="00AA53C3">
        <w:trPr>
          <w:hidden w:val="0"/>
        </w:trPr>
        <w:tc>
          <w:tcPr>
            <w:tcW w:w="1985" w:type="dxa"/>
          </w:tcPr>
          <w:p w14:paraId="7B5076B5" w14:textId="74B09E2A" w:rsidR="00C73BD1" w:rsidRPr="00641E9D" w:rsidRDefault="00C73BD1" w:rsidP="003C307A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t>F</w:t>
            </w:r>
            <w:r w:rsidR="003C307A">
              <w:rPr>
                <w:rFonts w:ascii="Times New Roman" w:hAnsi="Times New Roman"/>
                <w:vanish w:val="0"/>
                <w:lang w:val="en-US"/>
              </w:rPr>
              <w:t>4</w:t>
            </w:r>
            <w:r w:rsidRPr="00C73BD1">
              <w:rPr>
                <w:rFonts w:ascii="Times New Roman" w:hAnsi="Times New Roman"/>
                <w:vanish w:val="0"/>
              </w:rPr>
              <w:t>HHG20DP001</w:t>
            </w:r>
          </w:p>
        </w:tc>
        <w:tc>
          <w:tcPr>
            <w:tcW w:w="4111" w:type="dxa"/>
          </w:tcPr>
          <w:p w14:paraId="42FB3015" w14:textId="1C942B5E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№2 ВК-4</w:t>
            </w:r>
          </w:p>
        </w:tc>
        <w:tc>
          <w:tcPr>
            <w:tcW w:w="1559" w:type="dxa"/>
          </w:tcPr>
          <w:p w14:paraId="39705B50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266BE30E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13F26582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552CE266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10AB2E13" w14:textId="77777777" w:rsidTr="00AA53C3">
        <w:trPr>
          <w:hidden w:val="0"/>
        </w:trPr>
        <w:tc>
          <w:tcPr>
            <w:tcW w:w="1985" w:type="dxa"/>
          </w:tcPr>
          <w:p w14:paraId="304A9618" w14:textId="3D7449CC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F5ANF10DP001</w:t>
            </w:r>
          </w:p>
        </w:tc>
        <w:tc>
          <w:tcPr>
            <w:tcW w:w="4111" w:type="dxa"/>
          </w:tcPr>
          <w:p w14:paraId="597DF876" w14:textId="58E6FB7B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№1 ВК-5</w:t>
            </w:r>
          </w:p>
        </w:tc>
        <w:tc>
          <w:tcPr>
            <w:tcW w:w="1559" w:type="dxa"/>
          </w:tcPr>
          <w:p w14:paraId="50B1B862" w14:textId="5046E8E2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4CFB688F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3E7116F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3294C736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42E3E204" w14:textId="77777777" w:rsidTr="00AA53C3">
        <w:trPr>
          <w:hidden w:val="0"/>
        </w:trPr>
        <w:tc>
          <w:tcPr>
            <w:tcW w:w="1985" w:type="dxa"/>
          </w:tcPr>
          <w:p w14:paraId="45BD167A" w14:textId="59A91388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F5ANF20DP001</w:t>
            </w:r>
          </w:p>
        </w:tc>
        <w:tc>
          <w:tcPr>
            <w:tcW w:w="4111" w:type="dxa"/>
          </w:tcPr>
          <w:p w14:paraId="12133F02" w14:textId="386CEC96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№2 ВК-5</w:t>
            </w:r>
          </w:p>
        </w:tc>
        <w:tc>
          <w:tcPr>
            <w:tcW w:w="1559" w:type="dxa"/>
          </w:tcPr>
          <w:p w14:paraId="0764FABC" w14:textId="62FFB574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47F3AAF4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9F2365E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0C1CAB4A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76898B92" w14:textId="77777777" w:rsidTr="00AA53C3">
        <w:trPr>
          <w:hidden w:val="0"/>
        </w:trPr>
        <w:tc>
          <w:tcPr>
            <w:tcW w:w="1985" w:type="dxa"/>
          </w:tcPr>
          <w:p w14:paraId="574E0BA5" w14:textId="2654DC80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t>F</w:t>
            </w:r>
            <w:r>
              <w:rPr>
                <w:rFonts w:ascii="Times New Roman" w:hAnsi="Times New Roman"/>
                <w:vanish w:val="0"/>
                <w:lang w:val="en-US"/>
              </w:rPr>
              <w:t>5</w:t>
            </w:r>
            <w:r w:rsidRPr="00C73BD1">
              <w:rPr>
                <w:rFonts w:ascii="Times New Roman" w:hAnsi="Times New Roman"/>
                <w:vanish w:val="0"/>
              </w:rPr>
              <w:t>HHG10DP001</w:t>
            </w:r>
          </w:p>
        </w:tc>
        <w:tc>
          <w:tcPr>
            <w:tcW w:w="4111" w:type="dxa"/>
          </w:tcPr>
          <w:p w14:paraId="1133D635" w14:textId="021413F3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№1 ВК-5</w:t>
            </w:r>
          </w:p>
        </w:tc>
        <w:tc>
          <w:tcPr>
            <w:tcW w:w="1559" w:type="dxa"/>
          </w:tcPr>
          <w:p w14:paraId="0CAD5B77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719A9E26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53B2014E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6EE8DD95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0A05C1E8" w14:textId="77777777" w:rsidTr="00AA53C3">
        <w:trPr>
          <w:hidden w:val="0"/>
        </w:trPr>
        <w:tc>
          <w:tcPr>
            <w:tcW w:w="1985" w:type="dxa"/>
          </w:tcPr>
          <w:p w14:paraId="6DE5EA5A" w14:textId="596E5139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t>F</w:t>
            </w:r>
            <w:r>
              <w:rPr>
                <w:rFonts w:ascii="Times New Roman" w:hAnsi="Times New Roman"/>
                <w:vanish w:val="0"/>
                <w:lang w:val="en-US"/>
              </w:rPr>
              <w:t>5</w:t>
            </w:r>
            <w:r w:rsidRPr="00C73BD1">
              <w:rPr>
                <w:rFonts w:ascii="Times New Roman" w:hAnsi="Times New Roman"/>
                <w:vanish w:val="0"/>
              </w:rPr>
              <w:t>HHG20DP001</w:t>
            </w:r>
          </w:p>
        </w:tc>
        <w:tc>
          <w:tcPr>
            <w:tcW w:w="4111" w:type="dxa"/>
          </w:tcPr>
          <w:p w14:paraId="15BC565B" w14:textId="6821A5E3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№2 ВК-5</w:t>
            </w:r>
          </w:p>
        </w:tc>
        <w:tc>
          <w:tcPr>
            <w:tcW w:w="1559" w:type="dxa"/>
          </w:tcPr>
          <w:p w14:paraId="75498D57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21C029DC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64129C16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38FAD68D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2F614044" w14:textId="77777777" w:rsidTr="00AA53C3">
        <w:trPr>
          <w:hidden w:val="0"/>
        </w:trPr>
        <w:tc>
          <w:tcPr>
            <w:tcW w:w="1985" w:type="dxa"/>
          </w:tcPr>
          <w:p w14:paraId="7BCE39B8" w14:textId="7C859B90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F6ANF10DP001</w:t>
            </w:r>
          </w:p>
        </w:tc>
        <w:tc>
          <w:tcPr>
            <w:tcW w:w="4111" w:type="dxa"/>
          </w:tcPr>
          <w:p w14:paraId="58740B66" w14:textId="285C6653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№1 ВК-6</w:t>
            </w:r>
          </w:p>
        </w:tc>
        <w:tc>
          <w:tcPr>
            <w:tcW w:w="1559" w:type="dxa"/>
          </w:tcPr>
          <w:p w14:paraId="76E63E4A" w14:textId="0435AE3E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79F08ED8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CA4FF50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00E369DF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0A67E3DB" w14:textId="77777777" w:rsidTr="00AA53C3">
        <w:trPr>
          <w:hidden w:val="0"/>
        </w:trPr>
        <w:tc>
          <w:tcPr>
            <w:tcW w:w="1985" w:type="dxa"/>
          </w:tcPr>
          <w:p w14:paraId="77310D9F" w14:textId="3129AEC3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F6ANF20DP001</w:t>
            </w:r>
          </w:p>
        </w:tc>
        <w:tc>
          <w:tcPr>
            <w:tcW w:w="4111" w:type="dxa"/>
          </w:tcPr>
          <w:p w14:paraId="40EB49A5" w14:textId="31893132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№2 ВК-6</w:t>
            </w:r>
          </w:p>
        </w:tc>
        <w:tc>
          <w:tcPr>
            <w:tcW w:w="1559" w:type="dxa"/>
          </w:tcPr>
          <w:p w14:paraId="1D751539" w14:textId="76EF5A74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2FBBF86F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9369429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1DDEE0EF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1A87E66C" w14:textId="77777777" w:rsidTr="00AA53C3">
        <w:trPr>
          <w:hidden w:val="0"/>
        </w:trPr>
        <w:tc>
          <w:tcPr>
            <w:tcW w:w="1985" w:type="dxa"/>
          </w:tcPr>
          <w:p w14:paraId="6EAA49EB" w14:textId="6D3E3B32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t>F</w:t>
            </w:r>
            <w:r>
              <w:rPr>
                <w:rFonts w:ascii="Times New Roman" w:hAnsi="Times New Roman"/>
                <w:vanish w:val="0"/>
                <w:lang w:val="en-US"/>
              </w:rPr>
              <w:t>6</w:t>
            </w:r>
            <w:r w:rsidRPr="00C73BD1">
              <w:rPr>
                <w:rFonts w:ascii="Times New Roman" w:hAnsi="Times New Roman"/>
                <w:vanish w:val="0"/>
              </w:rPr>
              <w:t>HHG10DP001</w:t>
            </w:r>
          </w:p>
        </w:tc>
        <w:tc>
          <w:tcPr>
            <w:tcW w:w="4111" w:type="dxa"/>
          </w:tcPr>
          <w:p w14:paraId="012A87C7" w14:textId="2FE49163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№1 ВК-6</w:t>
            </w:r>
          </w:p>
        </w:tc>
        <w:tc>
          <w:tcPr>
            <w:tcW w:w="1559" w:type="dxa"/>
          </w:tcPr>
          <w:p w14:paraId="57A78142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5016A202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0F5214A6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5AEEE9B0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03C10970" w14:textId="77777777" w:rsidTr="00AA53C3">
        <w:trPr>
          <w:hidden w:val="0"/>
        </w:trPr>
        <w:tc>
          <w:tcPr>
            <w:tcW w:w="1985" w:type="dxa"/>
          </w:tcPr>
          <w:p w14:paraId="367D4452" w14:textId="0B94D823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t>F</w:t>
            </w:r>
            <w:r>
              <w:rPr>
                <w:rFonts w:ascii="Times New Roman" w:hAnsi="Times New Roman"/>
                <w:vanish w:val="0"/>
                <w:lang w:val="en-US"/>
              </w:rPr>
              <w:t>6</w:t>
            </w:r>
            <w:r w:rsidRPr="00C73BD1">
              <w:rPr>
                <w:rFonts w:ascii="Times New Roman" w:hAnsi="Times New Roman"/>
                <w:vanish w:val="0"/>
              </w:rPr>
              <w:t>HHG20DP001</w:t>
            </w:r>
          </w:p>
        </w:tc>
        <w:tc>
          <w:tcPr>
            <w:tcW w:w="4111" w:type="dxa"/>
          </w:tcPr>
          <w:p w14:paraId="6A9F7CC5" w14:textId="15E2BD1A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№2 ВК-6</w:t>
            </w:r>
          </w:p>
        </w:tc>
        <w:tc>
          <w:tcPr>
            <w:tcW w:w="1559" w:type="dxa"/>
          </w:tcPr>
          <w:p w14:paraId="038292F9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434D022B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7C590FCC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7FBFFFB0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3EB1F1E2" w14:textId="77777777" w:rsidTr="00AA53C3">
        <w:trPr>
          <w:hidden w:val="0"/>
        </w:trPr>
        <w:tc>
          <w:tcPr>
            <w:tcW w:w="1985" w:type="dxa"/>
          </w:tcPr>
          <w:p w14:paraId="2BB9C7AC" w14:textId="13171B16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F7ANF10DP001</w:t>
            </w:r>
          </w:p>
        </w:tc>
        <w:tc>
          <w:tcPr>
            <w:tcW w:w="4111" w:type="dxa"/>
          </w:tcPr>
          <w:p w14:paraId="29323B35" w14:textId="7EB2C844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№1 ВК-7</w:t>
            </w:r>
          </w:p>
        </w:tc>
        <w:tc>
          <w:tcPr>
            <w:tcW w:w="1559" w:type="dxa"/>
          </w:tcPr>
          <w:p w14:paraId="07162E09" w14:textId="34D8A819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78F0B135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4CB4952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45C8AD6C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5CE0AC82" w14:textId="77777777" w:rsidTr="00AA53C3">
        <w:trPr>
          <w:hidden w:val="0"/>
        </w:trPr>
        <w:tc>
          <w:tcPr>
            <w:tcW w:w="1985" w:type="dxa"/>
          </w:tcPr>
          <w:p w14:paraId="29BAE00D" w14:textId="2D6F6E40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F7ANF20DP001</w:t>
            </w:r>
          </w:p>
        </w:tc>
        <w:tc>
          <w:tcPr>
            <w:tcW w:w="4111" w:type="dxa"/>
          </w:tcPr>
          <w:p w14:paraId="4B994949" w14:textId="112DEBC7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№2 ВК-7</w:t>
            </w:r>
          </w:p>
        </w:tc>
        <w:tc>
          <w:tcPr>
            <w:tcW w:w="1559" w:type="dxa"/>
          </w:tcPr>
          <w:p w14:paraId="529D5BB9" w14:textId="31166D78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79D498C0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BF50811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32435A01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7DD078F1" w14:textId="77777777" w:rsidTr="00AA53C3">
        <w:trPr>
          <w:hidden w:val="0"/>
        </w:trPr>
        <w:tc>
          <w:tcPr>
            <w:tcW w:w="1985" w:type="dxa"/>
          </w:tcPr>
          <w:p w14:paraId="791E8D6F" w14:textId="5B2E643C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t>F</w:t>
            </w:r>
            <w:r>
              <w:rPr>
                <w:rFonts w:ascii="Times New Roman" w:hAnsi="Times New Roman"/>
                <w:vanish w:val="0"/>
                <w:lang w:val="en-US"/>
              </w:rPr>
              <w:t>7</w:t>
            </w:r>
            <w:r w:rsidRPr="00C73BD1">
              <w:rPr>
                <w:rFonts w:ascii="Times New Roman" w:hAnsi="Times New Roman"/>
                <w:vanish w:val="0"/>
              </w:rPr>
              <w:t>HHG10DP001</w:t>
            </w:r>
          </w:p>
        </w:tc>
        <w:tc>
          <w:tcPr>
            <w:tcW w:w="4111" w:type="dxa"/>
          </w:tcPr>
          <w:p w14:paraId="4049A9B6" w14:textId="01321364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№1 ВК-7</w:t>
            </w:r>
          </w:p>
        </w:tc>
        <w:tc>
          <w:tcPr>
            <w:tcW w:w="1559" w:type="dxa"/>
          </w:tcPr>
          <w:p w14:paraId="65007286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5D365C7D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09871123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1DA92A82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0DBBAE99" w14:textId="77777777" w:rsidTr="00AA53C3">
        <w:trPr>
          <w:hidden w:val="0"/>
        </w:trPr>
        <w:tc>
          <w:tcPr>
            <w:tcW w:w="1985" w:type="dxa"/>
          </w:tcPr>
          <w:p w14:paraId="357F61E6" w14:textId="3CA28A43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lastRenderedPageBreak/>
              <w:t>F</w:t>
            </w:r>
            <w:r>
              <w:rPr>
                <w:rFonts w:ascii="Times New Roman" w:hAnsi="Times New Roman"/>
                <w:vanish w:val="0"/>
                <w:lang w:val="en-US"/>
              </w:rPr>
              <w:t>7</w:t>
            </w:r>
            <w:r w:rsidRPr="00C73BD1">
              <w:rPr>
                <w:rFonts w:ascii="Times New Roman" w:hAnsi="Times New Roman"/>
                <w:vanish w:val="0"/>
              </w:rPr>
              <w:t>HHG20DP001</w:t>
            </w:r>
          </w:p>
        </w:tc>
        <w:tc>
          <w:tcPr>
            <w:tcW w:w="4111" w:type="dxa"/>
          </w:tcPr>
          <w:p w14:paraId="41BCACD6" w14:textId="2424DEAD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№2 ВК-7</w:t>
            </w:r>
          </w:p>
        </w:tc>
        <w:tc>
          <w:tcPr>
            <w:tcW w:w="1559" w:type="dxa"/>
          </w:tcPr>
          <w:p w14:paraId="7E3F6E2C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6272856B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5E754864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5466FB18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5DCEBA3F" w14:textId="77777777" w:rsidTr="00AA53C3">
        <w:trPr>
          <w:hidden w:val="0"/>
        </w:trPr>
        <w:tc>
          <w:tcPr>
            <w:tcW w:w="1985" w:type="dxa"/>
          </w:tcPr>
          <w:p w14:paraId="69D342CE" w14:textId="62DA9AF1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F8ANF10DP001</w:t>
            </w:r>
          </w:p>
        </w:tc>
        <w:tc>
          <w:tcPr>
            <w:tcW w:w="4111" w:type="dxa"/>
          </w:tcPr>
          <w:p w14:paraId="75338147" w14:textId="72DB803B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№1 ВК-8</w:t>
            </w:r>
          </w:p>
        </w:tc>
        <w:tc>
          <w:tcPr>
            <w:tcW w:w="1559" w:type="dxa"/>
          </w:tcPr>
          <w:p w14:paraId="53F3875D" w14:textId="48146225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409CDD51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CE340CB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153999D2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5369CE06" w14:textId="77777777" w:rsidTr="00AA53C3">
        <w:trPr>
          <w:hidden w:val="0"/>
        </w:trPr>
        <w:tc>
          <w:tcPr>
            <w:tcW w:w="1985" w:type="dxa"/>
          </w:tcPr>
          <w:p w14:paraId="45A0951F" w14:textId="05EF85B2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F8ANF20DP001</w:t>
            </w:r>
          </w:p>
        </w:tc>
        <w:tc>
          <w:tcPr>
            <w:tcW w:w="4111" w:type="dxa"/>
          </w:tcPr>
          <w:p w14:paraId="5ECBDC20" w14:textId="68B6BDE9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ДВ №2 ВК-8</w:t>
            </w:r>
          </w:p>
        </w:tc>
        <w:tc>
          <w:tcPr>
            <w:tcW w:w="1559" w:type="dxa"/>
          </w:tcPr>
          <w:p w14:paraId="4DC89E47" w14:textId="7024A78C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246CDDCA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F85599B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39CB9D99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1209A641" w14:textId="77777777" w:rsidTr="00AA53C3">
        <w:trPr>
          <w:hidden w:val="0"/>
        </w:trPr>
        <w:tc>
          <w:tcPr>
            <w:tcW w:w="1985" w:type="dxa"/>
          </w:tcPr>
          <w:p w14:paraId="6CA3DF64" w14:textId="2DDED59E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t>F</w:t>
            </w:r>
            <w:r>
              <w:rPr>
                <w:rFonts w:ascii="Times New Roman" w:hAnsi="Times New Roman"/>
                <w:vanish w:val="0"/>
                <w:lang w:val="en-US"/>
              </w:rPr>
              <w:t>8</w:t>
            </w:r>
            <w:r w:rsidRPr="00C73BD1">
              <w:rPr>
                <w:rFonts w:ascii="Times New Roman" w:hAnsi="Times New Roman"/>
                <w:vanish w:val="0"/>
              </w:rPr>
              <w:t>HHG10DP001</w:t>
            </w:r>
          </w:p>
        </w:tc>
        <w:tc>
          <w:tcPr>
            <w:tcW w:w="4111" w:type="dxa"/>
          </w:tcPr>
          <w:p w14:paraId="486B83E5" w14:textId="3C859B4E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№1 ВК-8</w:t>
            </w:r>
          </w:p>
        </w:tc>
        <w:tc>
          <w:tcPr>
            <w:tcW w:w="1559" w:type="dxa"/>
          </w:tcPr>
          <w:p w14:paraId="5FAFB6B7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7301721A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198357AB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5EC6F749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42C3D2EC" w14:textId="77777777" w:rsidTr="00AA53C3">
        <w:trPr>
          <w:hidden w:val="0"/>
        </w:trPr>
        <w:tc>
          <w:tcPr>
            <w:tcW w:w="1985" w:type="dxa"/>
          </w:tcPr>
          <w:p w14:paraId="44379F35" w14:textId="7C0FFCAF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C73BD1">
              <w:rPr>
                <w:rFonts w:ascii="Times New Roman" w:hAnsi="Times New Roman"/>
                <w:vanish w:val="0"/>
              </w:rPr>
              <w:t>F</w:t>
            </w:r>
            <w:r>
              <w:rPr>
                <w:rFonts w:ascii="Times New Roman" w:hAnsi="Times New Roman"/>
                <w:vanish w:val="0"/>
                <w:lang w:val="en-US"/>
              </w:rPr>
              <w:t>8</w:t>
            </w:r>
            <w:r w:rsidRPr="00C73BD1">
              <w:rPr>
                <w:rFonts w:ascii="Times New Roman" w:hAnsi="Times New Roman"/>
                <w:vanish w:val="0"/>
              </w:rPr>
              <w:t>HHG20DP001</w:t>
            </w:r>
          </w:p>
        </w:tc>
        <w:tc>
          <w:tcPr>
            <w:tcW w:w="4111" w:type="dxa"/>
          </w:tcPr>
          <w:p w14:paraId="173BD353" w14:textId="65BDFA49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  <w:sz w:val="22"/>
                <w:szCs w:val="22"/>
              </w:rPr>
              <w:t>Задание мощности на горелку №2 ВК-8</w:t>
            </w:r>
          </w:p>
        </w:tc>
        <w:tc>
          <w:tcPr>
            <w:tcW w:w="1559" w:type="dxa"/>
          </w:tcPr>
          <w:p w14:paraId="6D26C41B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TCP</w:t>
            </w:r>
          </w:p>
        </w:tc>
        <w:tc>
          <w:tcPr>
            <w:tcW w:w="709" w:type="dxa"/>
          </w:tcPr>
          <w:p w14:paraId="033E3F6A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30</w:t>
            </w:r>
          </w:p>
        </w:tc>
        <w:tc>
          <w:tcPr>
            <w:tcW w:w="992" w:type="dxa"/>
          </w:tcPr>
          <w:p w14:paraId="061385E0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360396FA" w14:textId="77777777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5CF540E3" w14:textId="77777777" w:rsidTr="00AA53C3">
        <w:trPr>
          <w:hidden w:val="0"/>
        </w:trPr>
        <w:tc>
          <w:tcPr>
            <w:tcW w:w="10490" w:type="dxa"/>
            <w:gridSpan w:val="6"/>
          </w:tcPr>
          <w:p w14:paraId="14C4CCE6" w14:textId="24E3822E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</w:pPr>
            <w:r w:rsidRPr="00641E9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АСУ Здания теплообменников</w:t>
            </w:r>
          </w:p>
        </w:tc>
      </w:tr>
      <w:tr w:rsidR="00C73BD1" w:rsidRPr="0017406B" w14:paraId="42E2BDCA" w14:textId="77777777" w:rsidTr="00AA53C3">
        <w:trPr>
          <w:hidden w:val="0"/>
        </w:trPr>
        <w:tc>
          <w:tcPr>
            <w:tcW w:w="1985" w:type="dxa"/>
          </w:tcPr>
          <w:p w14:paraId="0703F1D5" w14:textId="2FD1598F" w:rsidR="00C73BD1" w:rsidRPr="00653294" w:rsidRDefault="00C73BD1" w:rsidP="00C73BD1">
            <w:pPr>
              <w:pStyle w:val="34a0"/>
              <w:spacing w:line="240" w:lineRule="auto"/>
              <w:ind w:firstLine="0"/>
              <w:rPr>
                <w:rFonts w:ascii="Calibri" w:hAnsi="Calibri" w:cs="Calibri"/>
                <w:vanish w:val="0"/>
                <w:color w:val="000000"/>
                <w:sz w:val="20"/>
              </w:rPr>
            </w:pPr>
            <w:r w:rsidRPr="00653294">
              <w:rPr>
                <w:rFonts w:ascii="Times New Roman" w:hAnsi="Times New Roman"/>
                <w:vanish w:val="0"/>
              </w:rPr>
              <w:t>N1CUB01DP001</w:t>
            </w:r>
          </w:p>
        </w:tc>
        <w:tc>
          <w:tcPr>
            <w:tcW w:w="4111" w:type="dxa"/>
          </w:tcPr>
          <w:p w14:paraId="2781E8F0" w14:textId="4A93111A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ЧРП СН-№1…4</w:t>
            </w:r>
          </w:p>
        </w:tc>
        <w:tc>
          <w:tcPr>
            <w:tcW w:w="1559" w:type="dxa"/>
          </w:tcPr>
          <w:p w14:paraId="3DD1FE81" w14:textId="1AACC26C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C1D60FF" w14:textId="70AB6686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E1EF113" w14:textId="7A8912D8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141348F6" w14:textId="77A4E585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555C60D1" w14:textId="77777777" w:rsidTr="00653294">
        <w:trPr>
          <w:hidden w:val="0"/>
        </w:trPr>
        <w:tc>
          <w:tcPr>
            <w:tcW w:w="10490" w:type="dxa"/>
            <w:gridSpan w:val="6"/>
          </w:tcPr>
          <w:p w14:paraId="6B812B05" w14:textId="3D61349F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</w:pPr>
            <w:r w:rsidRPr="00641E9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АСУТП НАБ</w:t>
            </w:r>
          </w:p>
        </w:tc>
      </w:tr>
      <w:tr w:rsidR="00C73BD1" w:rsidRPr="0017406B" w14:paraId="2B7B833C" w14:textId="77777777" w:rsidTr="00AA53C3">
        <w:trPr>
          <w:hidden w:val="0"/>
        </w:trPr>
        <w:tc>
          <w:tcPr>
            <w:tcW w:w="1985" w:type="dxa"/>
          </w:tcPr>
          <w:p w14:paraId="5EB7D699" w14:textId="3D54E8E0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53294">
              <w:rPr>
                <w:rFonts w:ascii="Times New Roman" w:hAnsi="Times New Roman"/>
                <w:vanish w:val="0"/>
              </w:rPr>
              <w:t>N2CUB01DP001</w:t>
            </w:r>
          </w:p>
        </w:tc>
        <w:tc>
          <w:tcPr>
            <w:tcW w:w="4111" w:type="dxa"/>
          </w:tcPr>
          <w:p w14:paraId="0E7196C2" w14:textId="2A141008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ЧРП НАБ-№1,2</w:t>
            </w:r>
          </w:p>
        </w:tc>
        <w:tc>
          <w:tcPr>
            <w:tcW w:w="1559" w:type="dxa"/>
          </w:tcPr>
          <w:p w14:paraId="36B1460D" w14:textId="0C0625AB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9D935B1" w14:textId="62DFB875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CEDA064" w14:textId="3BB44835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332EF50B" w14:textId="0E42DBB8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C73BD1" w:rsidRPr="0017406B" w14:paraId="47DE29A6" w14:textId="77777777" w:rsidTr="00AA53C3">
        <w:trPr>
          <w:hidden w:val="0"/>
        </w:trPr>
        <w:tc>
          <w:tcPr>
            <w:tcW w:w="1985" w:type="dxa"/>
          </w:tcPr>
          <w:p w14:paraId="0D1CF6CF" w14:textId="7D76BE60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53294">
              <w:rPr>
                <w:rFonts w:ascii="Times New Roman" w:hAnsi="Times New Roman"/>
                <w:vanish w:val="0"/>
              </w:rPr>
              <w:t>N2CUB02DP001</w:t>
            </w:r>
          </w:p>
        </w:tc>
        <w:tc>
          <w:tcPr>
            <w:tcW w:w="4111" w:type="dxa"/>
          </w:tcPr>
          <w:p w14:paraId="3599709B" w14:textId="4DB0A7AA" w:rsidR="00C73BD1" w:rsidRPr="00641E9D" w:rsidRDefault="00C73BD1" w:rsidP="00C73BD1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Задание для ЧРП НАБ-№3,4</w:t>
            </w:r>
          </w:p>
        </w:tc>
        <w:tc>
          <w:tcPr>
            <w:tcW w:w="1559" w:type="dxa"/>
          </w:tcPr>
          <w:p w14:paraId="5A81C831" w14:textId="35F3D9BE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FE9F07E" w14:textId="66F514D4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CBBF2CF" w14:textId="632CFBCE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34" w:type="dxa"/>
          </w:tcPr>
          <w:p w14:paraId="215EAB4B" w14:textId="4FC4F22A" w:rsidR="00C73BD1" w:rsidRPr="00641E9D" w:rsidRDefault="00C73BD1" w:rsidP="00C73BD1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%</w:t>
            </w:r>
          </w:p>
        </w:tc>
      </w:tr>
    </w:tbl>
    <w:p w14:paraId="61ABBCFB" w14:textId="77777777" w:rsidR="00763AE9" w:rsidRDefault="00763AE9" w:rsidP="00763AE9">
      <w:pPr>
        <w:pStyle w:val="34b"/>
        <w:rPr>
          <w:lang w:eastAsia="ru-RU"/>
        </w:rPr>
      </w:pPr>
    </w:p>
    <w:p w14:paraId="1FB4ED07" w14:textId="2CE823BB" w:rsidR="0081647A" w:rsidRDefault="0081647A" w:rsidP="0081647A">
      <w:pPr>
        <w:pStyle w:val="2"/>
      </w:pPr>
      <w:bookmarkStart w:id="2" w:name="_Toc215736556"/>
      <w:r>
        <w:t>Перечень дискретных сигналов</w:t>
      </w:r>
      <w:bookmarkEnd w:id="2"/>
    </w:p>
    <w:p w14:paraId="773F05D6" w14:textId="3F2CD64B" w:rsidR="00892A85" w:rsidRDefault="00892A85" w:rsidP="00892A85">
      <w:pPr>
        <w:pStyle w:val="16"/>
        <w:spacing w:line="240" w:lineRule="auto"/>
        <w:ind w:firstLine="709"/>
        <w:jc w:val="both"/>
      </w:pPr>
      <w:r>
        <w:t>Для выходных данных учесть резерв не менее 10% для каждого типа выходов.</w:t>
      </w:r>
    </w:p>
    <w:p w14:paraId="383379A6" w14:textId="77777777" w:rsidR="00892A85" w:rsidRPr="00892A85" w:rsidRDefault="00892A85" w:rsidP="00892A85">
      <w:pPr>
        <w:pStyle w:val="34b"/>
        <w:rPr>
          <w:lang w:eastAsia="ru-RU"/>
        </w:rPr>
      </w:pPr>
    </w:p>
    <w:tbl>
      <w:tblPr>
        <w:tblStyle w:val="af9"/>
        <w:tblW w:w="1049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19"/>
        <w:gridCol w:w="2464"/>
        <w:gridCol w:w="4236"/>
        <w:gridCol w:w="1514"/>
        <w:gridCol w:w="6"/>
        <w:gridCol w:w="355"/>
      </w:tblGrid>
      <w:tr w:rsidR="00C33738" w:rsidRPr="00F8629E" w14:paraId="64016836" w14:textId="77777777" w:rsidTr="00AC166F">
        <w:trPr>
          <w:gridAfter w:val="1"/>
          <w:wAfter w:w="355" w:type="dxa"/>
          <w:trHeight w:val="835"/>
          <w:tblHeader/>
          <w:hidden w:val="0"/>
        </w:trPr>
        <w:tc>
          <w:tcPr>
            <w:tcW w:w="1983" w:type="dxa"/>
            <w:vAlign w:val="center"/>
          </w:tcPr>
          <w:p w14:paraId="3CC8877D" w14:textId="66D31FE5" w:rsidR="00C33738" w:rsidRPr="00C33738" w:rsidRDefault="00C33738" w:rsidP="00C33738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KKS</w:t>
            </w:r>
          </w:p>
        </w:tc>
        <w:tc>
          <w:tcPr>
            <w:tcW w:w="2550" w:type="dxa"/>
            <w:vAlign w:val="center"/>
          </w:tcPr>
          <w:p w14:paraId="295C86E2" w14:textId="507F4009" w:rsidR="00C33738" w:rsidRPr="00641E9D" w:rsidRDefault="00C33738" w:rsidP="00E922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Оборудование</w:t>
            </w:r>
          </w:p>
        </w:tc>
        <w:tc>
          <w:tcPr>
            <w:tcW w:w="4391" w:type="dxa"/>
            <w:vAlign w:val="center"/>
          </w:tcPr>
          <w:p w14:paraId="5DAF5827" w14:textId="77777777" w:rsidR="00C33738" w:rsidRPr="00525766" w:rsidRDefault="00C33738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Наименование сигнала</w:t>
            </w:r>
          </w:p>
        </w:tc>
        <w:tc>
          <w:tcPr>
            <w:tcW w:w="1570" w:type="dxa"/>
            <w:gridSpan w:val="2"/>
            <w:vAlign w:val="center"/>
          </w:tcPr>
          <w:p w14:paraId="2AD5B805" w14:textId="77777777" w:rsidR="00C33738" w:rsidRPr="00525766" w:rsidRDefault="00C33738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Тип сигнала</w:t>
            </w:r>
          </w:p>
        </w:tc>
      </w:tr>
      <w:tr w:rsidR="00C33738" w:rsidRPr="00F8629E" w14:paraId="398FB38F" w14:textId="77777777" w:rsidTr="00C33738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2507DC00" w14:textId="7402A7AA" w:rsidR="00C33738" w:rsidRPr="00525766" w:rsidRDefault="00C33738" w:rsidP="00E922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8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 w:val="48"/>
                <w:szCs w:val="48"/>
              </w:rPr>
              <w:t>АСУТП ВК</w:t>
            </w:r>
          </w:p>
        </w:tc>
      </w:tr>
      <w:tr w:rsidR="00C33738" w:rsidRPr="00F8629E" w14:paraId="6012B05C" w14:textId="77777777" w:rsidTr="00C33738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58E83A55" w14:textId="512E9260" w:rsidR="00C33738" w:rsidRPr="00525766" w:rsidRDefault="00C33738" w:rsidP="00E922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Насосы сырой воды</w:t>
            </w:r>
          </w:p>
        </w:tc>
      </w:tr>
      <w:tr w:rsidR="00AC166F" w:rsidRPr="00F8629E" w14:paraId="248614B6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5FD18032" w14:textId="6E85A150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F0GAF03AA801YC01</w:t>
            </w:r>
          </w:p>
        </w:tc>
        <w:tc>
          <w:tcPr>
            <w:tcW w:w="2550" w:type="dxa"/>
            <w:vMerge w:val="restart"/>
            <w:vAlign w:val="center"/>
          </w:tcPr>
          <w:p w14:paraId="47AFF4D3" w14:textId="0B6C965F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Регулирующий клапан РТ-1 на трубопроводе байпаса насосов НСВ</w:t>
            </w:r>
          </w:p>
        </w:tc>
        <w:tc>
          <w:tcPr>
            <w:tcW w:w="4391" w:type="dxa"/>
          </w:tcPr>
          <w:p w14:paraId="44501D3E" w14:textId="5A78A53C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507E9E27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7311B21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083513C" w14:textId="178A7B3E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F0GAF03AA801YC02</w:t>
            </w:r>
          </w:p>
        </w:tc>
        <w:tc>
          <w:tcPr>
            <w:tcW w:w="2550" w:type="dxa"/>
            <w:vMerge/>
            <w:vAlign w:val="center"/>
          </w:tcPr>
          <w:p w14:paraId="46D55C17" w14:textId="032FEC27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23AAD42" w14:textId="691DDDA1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20157AB8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C33738" w:rsidRPr="00F8629E" w14:paraId="72E92361" w14:textId="77777777" w:rsidTr="00C33738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0AB8E9AC" w14:textId="28D04610" w:rsidR="00C33738" w:rsidRPr="00525766" w:rsidRDefault="00C33738" w:rsidP="00E922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ШУ насосами исходной воды НСВ №1,2</w:t>
            </w:r>
          </w:p>
        </w:tc>
      </w:tr>
      <w:tr w:rsidR="00AC166F" w:rsidRPr="00F8629E" w14:paraId="248319D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B51DB13" w14:textId="3CC0EE02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F0CUB01GU001YB01</w:t>
            </w:r>
          </w:p>
        </w:tc>
        <w:tc>
          <w:tcPr>
            <w:tcW w:w="2550" w:type="dxa"/>
            <w:vAlign w:val="center"/>
          </w:tcPr>
          <w:p w14:paraId="0D4BA735" w14:textId="3B501C13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A5A41F2" w14:textId="6DCE4C5F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насоса НСВ</w:t>
            </w:r>
          </w:p>
        </w:tc>
        <w:tc>
          <w:tcPr>
            <w:tcW w:w="1570" w:type="dxa"/>
            <w:gridSpan w:val="2"/>
          </w:tcPr>
          <w:p w14:paraId="63A0A266" w14:textId="4BC73F36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RS485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RTU</w:t>
            </w:r>
          </w:p>
        </w:tc>
      </w:tr>
      <w:tr w:rsidR="00AC166F" w:rsidRPr="00F8629E" w14:paraId="227436A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4D67168" w14:textId="5077A7BB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F0CUB01GU001YB02</w:t>
            </w:r>
          </w:p>
        </w:tc>
        <w:tc>
          <w:tcPr>
            <w:tcW w:w="2550" w:type="dxa"/>
            <w:vAlign w:val="center"/>
          </w:tcPr>
          <w:p w14:paraId="711CCC0E" w14:textId="5E4E1708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8CD38CF" w14:textId="1E54C995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 насоса НСВ</w:t>
            </w:r>
          </w:p>
        </w:tc>
        <w:tc>
          <w:tcPr>
            <w:tcW w:w="1570" w:type="dxa"/>
            <w:gridSpan w:val="2"/>
          </w:tcPr>
          <w:p w14:paraId="740943A0" w14:textId="35D0D7AE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RS485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RTU</w:t>
            </w:r>
          </w:p>
        </w:tc>
      </w:tr>
      <w:tr w:rsidR="00C33738" w:rsidRPr="00F8629E" w14:paraId="73710215" w14:textId="77777777" w:rsidTr="00C33738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2F7D429B" w14:textId="61C9AB60" w:rsidR="00C33738" w:rsidRPr="00525766" w:rsidRDefault="00C33738" w:rsidP="00E922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Подогрев сырой воды</w:t>
            </w:r>
          </w:p>
        </w:tc>
      </w:tr>
      <w:tr w:rsidR="00AC166F" w:rsidRPr="00F8629E" w14:paraId="00C1E8E4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4BCFCB1F" w14:textId="3E8D5219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F0GAC01AA801YC01</w:t>
            </w:r>
          </w:p>
        </w:tc>
        <w:tc>
          <w:tcPr>
            <w:tcW w:w="2550" w:type="dxa"/>
            <w:vMerge w:val="restart"/>
            <w:vAlign w:val="center"/>
          </w:tcPr>
          <w:p w14:paraId="6F5B0048" w14:textId="3F4EC45C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Регулятор производительности ХВО РД-3</w:t>
            </w:r>
          </w:p>
        </w:tc>
        <w:tc>
          <w:tcPr>
            <w:tcW w:w="4391" w:type="dxa"/>
          </w:tcPr>
          <w:p w14:paraId="1126B468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14E3C324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02995FF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F5F0530" w14:textId="4E934C38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F0GAC01AA801YC02</w:t>
            </w:r>
          </w:p>
        </w:tc>
        <w:tc>
          <w:tcPr>
            <w:tcW w:w="2550" w:type="dxa"/>
            <w:vMerge/>
            <w:vAlign w:val="center"/>
          </w:tcPr>
          <w:p w14:paraId="2A1017C5" w14:textId="7DB04BF6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66CA919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51A002D4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23E986D1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44B99791" w14:textId="03DFD099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lastRenderedPageBreak/>
              <w:t>F0GAC01AA802YC01</w:t>
            </w:r>
          </w:p>
        </w:tc>
        <w:tc>
          <w:tcPr>
            <w:tcW w:w="2550" w:type="dxa"/>
            <w:vMerge w:val="restart"/>
            <w:vAlign w:val="center"/>
          </w:tcPr>
          <w:p w14:paraId="607BF11A" w14:textId="2B570723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Регулятор температуры сырой воды РТ-4</w:t>
            </w:r>
          </w:p>
        </w:tc>
        <w:tc>
          <w:tcPr>
            <w:tcW w:w="4391" w:type="dxa"/>
          </w:tcPr>
          <w:p w14:paraId="0DDD6696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01B550CD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223C3E0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A459EDC" w14:textId="3C521F4D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F0GAC01AA802YC02</w:t>
            </w:r>
          </w:p>
        </w:tc>
        <w:tc>
          <w:tcPr>
            <w:tcW w:w="2550" w:type="dxa"/>
            <w:vMerge/>
            <w:vAlign w:val="center"/>
          </w:tcPr>
          <w:p w14:paraId="50E5B833" w14:textId="1EF864F4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7D856D2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6187650B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66D57986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50EA5C96" w14:textId="35879CC6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F0GBJ01AA801YC01</w:t>
            </w:r>
          </w:p>
        </w:tc>
        <w:tc>
          <w:tcPr>
            <w:tcW w:w="2550" w:type="dxa"/>
            <w:vMerge w:val="restart"/>
            <w:vAlign w:val="center"/>
          </w:tcPr>
          <w:p w14:paraId="5CB11AA1" w14:textId="1BEC3CEF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Регулятор температуры умягченной воды РТ-71</w:t>
            </w:r>
          </w:p>
        </w:tc>
        <w:tc>
          <w:tcPr>
            <w:tcW w:w="4391" w:type="dxa"/>
          </w:tcPr>
          <w:p w14:paraId="11578069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64E60187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76BE05F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AA54866" w14:textId="2E961C91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F0GBJ01AA801YC02</w:t>
            </w:r>
          </w:p>
        </w:tc>
        <w:tc>
          <w:tcPr>
            <w:tcW w:w="2550" w:type="dxa"/>
            <w:vMerge/>
            <w:vAlign w:val="center"/>
          </w:tcPr>
          <w:p w14:paraId="26A3EF96" w14:textId="49EED66F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A2B022A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5EFEF9B2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C33738" w:rsidRPr="00F8629E" w14:paraId="7FD59427" w14:textId="77777777" w:rsidTr="00C33738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38D288C4" w14:textId="61D7565B" w:rsidR="00C33738" w:rsidRPr="00525766" w:rsidRDefault="00C33738" w:rsidP="00E922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Эжектора и бак-</w:t>
            </w:r>
            <w:proofErr w:type="spellStart"/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газоотделитель</w:t>
            </w:r>
            <w:proofErr w:type="spellEnd"/>
          </w:p>
        </w:tc>
      </w:tr>
      <w:tr w:rsidR="00AC166F" w:rsidRPr="00F8629E" w14:paraId="08E455FF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613F8918" w14:textId="18012381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F0GAD12AA801YC01</w:t>
            </w:r>
          </w:p>
        </w:tc>
        <w:tc>
          <w:tcPr>
            <w:tcW w:w="2550" w:type="dxa"/>
            <w:vMerge w:val="restart"/>
            <w:vAlign w:val="center"/>
          </w:tcPr>
          <w:p w14:paraId="3FA18AEA" w14:textId="5C19B4F2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Регулятор температуры в баке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газоотделителе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Р-66</w:t>
            </w:r>
          </w:p>
        </w:tc>
        <w:tc>
          <w:tcPr>
            <w:tcW w:w="4391" w:type="dxa"/>
          </w:tcPr>
          <w:p w14:paraId="335AF878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43FAD5AE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7CD86F6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E7073B1" w14:textId="7EBBBE49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F0GAD12AA801YC02</w:t>
            </w:r>
          </w:p>
        </w:tc>
        <w:tc>
          <w:tcPr>
            <w:tcW w:w="2550" w:type="dxa"/>
            <w:vMerge/>
            <w:vAlign w:val="center"/>
          </w:tcPr>
          <w:p w14:paraId="3AC3CCB0" w14:textId="5D7B4E1C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490467F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2DED1F59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7376F92B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4C94566D" w14:textId="03800018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F0GAD16AA801YC01</w:t>
            </w:r>
          </w:p>
        </w:tc>
        <w:tc>
          <w:tcPr>
            <w:tcW w:w="2550" w:type="dxa"/>
            <w:vMerge w:val="restart"/>
            <w:vAlign w:val="center"/>
          </w:tcPr>
          <w:p w14:paraId="16377720" w14:textId="1B13403E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Регулятор уровня в баке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газоотделителе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РТ-68</w:t>
            </w:r>
          </w:p>
        </w:tc>
        <w:tc>
          <w:tcPr>
            <w:tcW w:w="4391" w:type="dxa"/>
          </w:tcPr>
          <w:p w14:paraId="68E1C7E3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38BE3152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2F7F713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7AA133C" w14:textId="609038B6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F0GAD16AA801YC02</w:t>
            </w:r>
          </w:p>
        </w:tc>
        <w:tc>
          <w:tcPr>
            <w:tcW w:w="2550" w:type="dxa"/>
            <w:vMerge/>
            <w:vAlign w:val="center"/>
          </w:tcPr>
          <w:p w14:paraId="3641D36B" w14:textId="71C46D82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6587FD3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5C2C6DDC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673746A1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7B220EDC" w14:textId="17DC8D77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F0GAD17AA801YC01</w:t>
            </w:r>
          </w:p>
        </w:tc>
        <w:tc>
          <w:tcPr>
            <w:tcW w:w="2550" w:type="dxa"/>
            <w:vMerge w:val="restart"/>
            <w:vAlign w:val="center"/>
          </w:tcPr>
          <w:p w14:paraId="4726C164" w14:textId="72B093C6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Регулятор давления рабочей воды на эжектора РД-5</w:t>
            </w:r>
          </w:p>
        </w:tc>
        <w:tc>
          <w:tcPr>
            <w:tcW w:w="4391" w:type="dxa"/>
          </w:tcPr>
          <w:p w14:paraId="34D5E994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0D6E9ADA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3941A3A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E6BD89F" w14:textId="032BBE90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F0GAD17AA801YC02</w:t>
            </w:r>
          </w:p>
        </w:tc>
        <w:tc>
          <w:tcPr>
            <w:tcW w:w="2550" w:type="dxa"/>
            <w:vMerge/>
            <w:vAlign w:val="center"/>
          </w:tcPr>
          <w:p w14:paraId="4E9D797C" w14:textId="64A0F88B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A4A7293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651A33C9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08534E" w:rsidRPr="00F8629E" w14:paraId="031BA05E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2AB88038" w14:textId="5A62035B" w:rsidR="0008534E" w:rsidRPr="00525766" w:rsidRDefault="0008534E" w:rsidP="00E922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ШУ насосами рабочей воды НРВ №1,2</w:t>
            </w:r>
          </w:p>
        </w:tc>
      </w:tr>
      <w:tr w:rsidR="00AC166F" w:rsidRPr="00F8629E" w14:paraId="4E431F8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A2B1AF2" w14:textId="4EFEF8F0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F0CUB02GU001YB01</w:t>
            </w:r>
          </w:p>
        </w:tc>
        <w:tc>
          <w:tcPr>
            <w:tcW w:w="2550" w:type="dxa"/>
            <w:vAlign w:val="center"/>
          </w:tcPr>
          <w:p w14:paraId="55E3D637" w14:textId="76D9BCC0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09DF24C" w14:textId="1B86A379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насоса НРВ</w:t>
            </w:r>
          </w:p>
        </w:tc>
        <w:tc>
          <w:tcPr>
            <w:tcW w:w="1570" w:type="dxa"/>
            <w:gridSpan w:val="2"/>
          </w:tcPr>
          <w:p w14:paraId="666510D1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RS485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RTU</w:t>
            </w:r>
          </w:p>
        </w:tc>
      </w:tr>
      <w:tr w:rsidR="00AC166F" w:rsidRPr="00F8629E" w14:paraId="0C810F1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7F74C35" w14:textId="26A0F8EA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F0CUB02GU001YB02</w:t>
            </w:r>
          </w:p>
        </w:tc>
        <w:tc>
          <w:tcPr>
            <w:tcW w:w="2550" w:type="dxa"/>
            <w:vAlign w:val="center"/>
          </w:tcPr>
          <w:p w14:paraId="001C8231" w14:textId="02B57FDF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0BB3B9C" w14:textId="2BB65092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 насоса НРВ</w:t>
            </w:r>
          </w:p>
        </w:tc>
        <w:tc>
          <w:tcPr>
            <w:tcW w:w="1570" w:type="dxa"/>
            <w:gridSpan w:val="2"/>
          </w:tcPr>
          <w:p w14:paraId="09EAB727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RS485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RTU</w:t>
            </w:r>
          </w:p>
        </w:tc>
      </w:tr>
      <w:tr w:rsidR="0008534E" w:rsidRPr="00F8629E" w14:paraId="686CF92D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635C5670" w14:textId="35333797" w:rsidR="0008534E" w:rsidRPr="00525766" w:rsidRDefault="0008534E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Вакуумный деаэратор и подпитка теплосети</w:t>
            </w:r>
          </w:p>
        </w:tc>
      </w:tr>
      <w:tr w:rsidR="00AC166F" w:rsidRPr="00F8629E" w14:paraId="0E939B6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72AE9B3" w14:textId="10E1AAD2" w:rsidR="00AC166F" w:rsidRPr="00AC166F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F0GDH11AA001YB01</w:t>
            </w:r>
          </w:p>
        </w:tc>
        <w:tc>
          <w:tcPr>
            <w:tcW w:w="2550" w:type="dxa"/>
            <w:vMerge w:val="restart"/>
            <w:vAlign w:val="center"/>
          </w:tcPr>
          <w:p w14:paraId="33586833" w14:textId="5A45145C" w:rsidR="00AC166F" w:rsidRPr="00641E9D" w:rsidRDefault="00AC166F" w:rsidP="00AC166F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>Задвижка на линии аварийного слива РК.КА9</w:t>
            </w:r>
          </w:p>
        </w:tc>
        <w:tc>
          <w:tcPr>
            <w:tcW w:w="4391" w:type="dxa"/>
          </w:tcPr>
          <w:p w14:paraId="61A2489D" w14:textId="6CFB46E2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29C891F1" w14:textId="2E0DB8DA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2B802B2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D2C98FE" w14:textId="3C62EE5D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F0GDH11AA001YB02</w:t>
            </w:r>
          </w:p>
        </w:tc>
        <w:tc>
          <w:tcPr>
            <w:tcW w:w="2550" w:type="dxa"/>
            <w:vMerge/>
            <w:vAlign w:val="center"/>
          </w:tcPr>
          <w:p w14:paraId="1F8FB241" w14:textId="345432C6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6B62068" w14:textId="7EDB5092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740629D8" w14:textId="5F7952EB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5D06539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50C40CA" w14:textId="3A5F48D7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F0GDH11AA001YB03</w:t>
            </w:r>
          </w:p>
        </w:tc>
        <w:tc>
          <w:tcPr>
            <w:tcW w:w="2550" w:type="dxa"/>
            <w:vMerge/>
            <w:vAlign w:val="center"/>
          </w:tcPr>
          <w:p w14:paraId="478C6843" w14:textId="52F6118D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088A907" w14:textId="3EAEF6A3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5C977D0" w14:textId="4C6EE566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4DCB601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0A8515A" w14:textId="747A3EE3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F0GHJ10AA801YC01</w:t>
            </w:r>
          </w:p>
        </w:tc>
        <w:tc>
          <w:tcPr>
            <w:tcW w:w="2550" w:type="dxa"/>
            <w:vMerge w:val="restart"/>
            <w:vAlign w:val="center"/>
          </w:tcPr>
          <w:p w14:paraId="63F18EA4" w14:textId="021E54D0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Регулятор расхода сырой воды на охладитель выпара РД-2</w:t>
            </w:r>
          </w:p>
        </w:tc>
        <w:tc>
          <w:tcPr>
            <w:tcW w:w="4391" w:type="dxa"/>
          </w:tcPr>
          <w:p w14:paraId="44FA104E" w14:textId="59389FF5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48505B4C" w14:textId="556366B3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325C4E3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8B52A87" w14:textId="10CB820E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F0GHJ10AA801YC02</w:t>
            </w:r>
          </w:p>
        </w:tc>
        <w:tc>
          <w:tcPr>
            <w:tcW w:w="2550" w:type="dxa"/>
            <w:vMerge/>
            <w:vAlign w:val="center"/>
          </w:tcPr>
          <w:p w14:paraId="2FB5FD9F" w14:textId="3445E6D4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3CF7C4C" w14:textId="6C5D648D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79E07102" w14:textId="6167C96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777B13D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210A14A" w14:textId="6A4902AA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F0GHJ20AA801YC01</w:t>
            </w:r>
          </w:p>
        </w:tc>
        <w:tc>
          <w:tcPr>
            <w:tcW w:w="2550" w:type="dxa"/>
            <w:vMerge w:val="restart"/>
            <w:vAlign w:val="center"/>
          </w:tcPr>
          <w:p w14:paraId="79C78136" w14:textId="592D833D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Регулятор уровня в вакуумном деаэраторе РТ-63</w:t>
            </w:r>
          </w:p>
        </w:tc>
        <w:tc>
          <w:tcPr>
            <w:tcW w:w="4391" w:type="dxa"/>
          </w:tcPr>
          <w:p w14:paraId="75B4DECA" w14:textId="55E75A4D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36D3D40F" w14:textId="65A64F3B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6B32C7E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2F65FF1" w14:textId="0DF81AB6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F0GHJ20AA801YC02</w:t>
            </w:r>
          </w:p>
        </w:tc>
        <w:tc>
          <w:tcPr>
            <w:tcW w:w="2550" w:type="dxa"/>
            <w:vMerge/>
            <w:vAlign w:val="center"/>
          </w:tcPr>
          <w:p w14:paraId="4034E012" w14:textId="13085D77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784E183" w14:textId="2780172A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4FCC49A9" w14:textId="383A69F8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2F2C248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ADAEC37" w14:textId="022581A0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F0GHJ20AA802YC01</w:t>
            </w:r>
          </w:p>
        </w:tc>
        <w:tc>
          <w:tcPr>
            <w:tcW w:w="2550" w:type="dxa"/>
            <w:vMerge w:val="restart"/>
            <w:vAlign w:val="center"/>
          </w:tcPr>
          <w:p w14:paraId="5143D1D3" w14:textId="00CB85DC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Регулятор температуры ХОВ на вакуумный деаэратор РТ-59</w:t>
            </w:r>
          </w:p>
        </w:tc>
        <w:tc>
          <w:tcPr>
            <w:tcW w:w="4391" w:type="dxa"/>
          </w:tcPr>
          <w:p w14:paraId="31D56C89" w14:textId="78055BE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63B19849" w14:textId="34001946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AC166F" w:rsidRPr="00F8629E" w14:paraId="5EFB6CF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ACCBA14" w14:textId="73EA91DE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F0GHJ20AA802YC02</w:t>
            </w:r>
          </w:p>
        </w:tc>
        <w:tc>
          <w:tcPr>
            <w:tcW w:w="2550" w:type="dxa"/>
            <w:vMerge/>
            <w:vAlign w:val="center"/>
          </w:tcPr>
          <w:p w14:paraId="6B433D78" w14:textId="5BA4C2A9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D9A1C8F" w14:textId="00A3AF39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6C464614" w14:textId="02D6658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08534E" w:rsidRPr="00F8629E" w14:paraId="1A625EEA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4339C5B4" w14:textId="7B0B69FA" w:rsidR="0008534E" w:rsidRPr="00525766" w:rsidRDefault="0008534E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lastRenderedPageBreak/>
              <w:t>ШУ насосами подпитки теплосети ППН-1…3</w:t>
            </w:r>
          </w:p>
        </w:tc>
      </w:tr>
      <w:tr w:rsidR="00AC166F" w:rsidRPr="00F8629E" w14:paraId="174024A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2DE9809" w14:textId="4BC3C64C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F0CUB03GU001YB01</w:t>
            </w:r>
          </w:p>
        </w:tc>
        <w:tc>
          <w:tcPr>
            <w:tcW w:w="2550" w:type="dxa"/>
            <w:vAlign w:val="center"/>
          </w:tcPr>
          <w:p w14:paraId="4ADFE64A" w14:textId="59E35FC9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A926FF7" w14:textId="5ABE7E08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насоса ППН</w:t>
            </w:r>
          </w:p>
        </w:tc>
        <w:tc>
          <w:tcPr>
            <w:tcW w:w="1570" w:type="dxa"/>
            <w:gridSpan w:val="2"/>
          </w:tcPr>
          <w:p w14:paraId="2EDE0A5C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RS485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RTU</w:t>
            </w:r>
          </w:p>
        </w:tc>
      </w:tr>
      <w:tr w:rsidR="00AC166F" w:rsidRPr="00F8629E" w14:paraId="463CD9E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484BF81" w14:textId="309B2EE5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AC166F">
              <w:rPr>
                <w:rFonts w:ascii="Times New Roman" w:hAnsi="Times New Roman"/>
                <w:vanish w:val="0"/>
              </w:rPr>
              <w:t>F0CUB03GU001YB02</w:t>
            </w:r>
          </w:p>
        </w:tc>
        <w:tc>
          <w:tcPr>
            <w:tcW w:w="2550" w:type="dxa"/>
            <w:vAlign w:val="center"/>
          </w:tcPr>
          <w:p w14:paraId="12CB8546" w14:textId="307B47F8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4C4770B" w14:textId="1980666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 насоса ППН</w:t>
            </w:r>
          </w:p>
        </w:tc>
        <w:tc>
          <w:tcPr>
            <w:tcW w:w="1570" w:type="dxa"/>
            <w:gridSpan w:val="2"/>
          </w:tcPr>
          <w:p w14:paraId="2017A5B5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RS485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RTU</w:t>
            </w:r>
          </w:p>
        </w:tc>
      </w:tr>
      <w:tr w:rsidR="0008534E" w:rsidRPr="00F8629E" w14:paraId="1A688ECC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45908844" w14:textId="77777777" w:rsidR="00AC166F" w:rsidRPr="00525766" w:rsidRDefault="00AC166F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</w:p>
          <w:p w14:paraId="4242DEC2" w14:textId="40242447" w:rsidR="0008534E" w:rsidRPr="00525766" w:rsidRDefault="0008534E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Коллекторы котловых насосов</w:t>
            </w:r>
          </w:p>
        </w:tc>
      </w:tr>
      <w:tr w:rsidR="00AC166F" w:rsidRPr="00F8629E" w14:paraId="15AACF7D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1C8008CD" w14:textId="1732AD8E" w:rsidR="00AC166F" w:rsidRPr="00641E9D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F0NDG11AA001YB01</w:t>
            </w:r>
          </w:p>
        </w:tc>
        <w:tc>
          <w:tcPr>
            <w:tcW w:w="2550" w:type="dxa"/>
            <w:vMerge w:val="restart"/>
            <w:vAlign w:val="center"/>
          </w:tcPr>
          <w:p w14:paraId="383AE52D" w14:textId="08757116" w:rsidR="00AC166F" w:rsidRPr="00641E9D" w:rsidRDefault="00AC166F" w:rsidP="00AC166F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>Затвор дисковый К-27 на входе насосной группы №1</w:t>
            </w:r>
          </w:p>
        </w:tc>
        <w:tc>
          <w:tcPr>
            <w:tcW w:w="4391" w:type="dxa"/>
          </w:tcPr>
          <w:p w14:paraId="4676CA9C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647A5A7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795DF0DD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49A0AA73" w14:textId="0E38EB85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F0NDG11AA001YB02</w:t>
            </w:r>
          </w:p>
        </w:tc>
        <w:tc>
          <w:tcPr>
            <w:tcW w:w="2550" w:type="dxa"/>
            <w:vMerge/>
            <w:vAlign w:val="center"/>
          </w:tcPr>
          <w:p w14:paraId="54E69D64" w14:textId="76DE4F99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E30DAE6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234A6DAB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1FEA6489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30198B96" w14:textId="38AFF302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F0NDG11AA001YB03</w:t>
            </w:r>
          </w:p>
        </w:tc>
        <w:tc>
          <w:tcPr>
            <w:tcW w:w="2550" w:type="dxa"/>
            <w:vMerge/>
            <w:vAlign w:val="center"/>
          </w:tcPr>
          <w:p w14:paraId="23EE53E2" w14:textId="33B7E002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914D9D9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</w:t>
            </w:r>
          </w:p>
        </w:tc>
        <w:tc>
          <w:tcPr>
            <w:tcW w:w="1570" w:type="dxa"/>
            <w:gridSpan w:val="2"/>
          </w:tcPr>
          <w:p w14:paraId="7FF61E03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2CADB4B2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09D4F866" w14:textId="510A5537" w:rsidR="00AC166F" w:rsidRPr="00641E9D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F0NDG12AA001YB01</w:t>
            </w:r>
          </w:p>
        </w:tc>
        <w:tc>
          <w:tcPr>
            <w:tcW w:w="2550" w:type="dxa"/>
            <w:vMerge w:val="restart"/>
            <w:vAlign w:val="center"/>
          </w:tcPr>
          <w:p w14:paraId="7DFB46CB" w14:textId="5F0CD1AE" w:rsidR="00AC166F" w:rsidRPr="00641E9D" w:rsidRDefault="00AC166F" w:rsidP="00AC166F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>Затвор дисковый К-26 на входе насосной группы №2</w:t>
            </w:r>
          </w:p>
        </w:tc>
        <w:tc>
          <w:tcPr>
            <w:tcW w:w="4391" w:type="dxa"/>
          </w:tcPr>
          <w:p w14:paraId="2BD7DBE6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31BCDAA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7CBD87F8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1907DFCD" w14:textId="1473EF62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F0NDG12AA001YB02</w:t>
            </w:r>
          </w:p>
        </w:tc>
        <w:tc>
          <w:tcPr>
            <w:tcW w:w="2550" w:type="dxa"/>
            <w:vMerge/>
            <w:vAlign w:val="center"/>
          </w:tcPr>
          <w:p w14:paraId="1EF9E483" w14:textId="4A4A2204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3C032E1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2F6CD1E8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7F090681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476A46C1" w14:textId="3EB33242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F0NDG12AA001YB03</w:t>
            </w:r>
          </w:p>
        </w:tc>
        <w:tc>
          <w:tcPr>
            <w:tcW w:w="2550" w:type="dxa"/>
            <w:vMerge/>
            <w:vAlign w:val="center"/>
          </w:tcPr>
          <w:p w14:paraId="0E163B5E" w14:textId="5E2187F9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5F04BCF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</w:t>
            </w:r>
          </w:p>
        </w:tc>
        <w:tc>
          <w:tcPr>
            <w:tcW w:w="1570" w:type="dxa"/>
            <w:gridSpan w:val="2"/>
          </w:tcPr>
          <w:p w14:paraId="6E9902B0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10AD963F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6F5BE211" w14:textId="7B9BD588" w:rsidR="00AC166F" w:rsidRPr="00641E9D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F0NDG11AA002YB01</w:t>
            </w:r>
          </w:p>
        </w:tc>
        <w:tc>
          <w:tcPr>
            <w:tcW w:w="2550" w:type="dxa"/>
            <w:vMerge w:val="restart"/>
            <w:vAlign w:val="center"/>
          </w:tcPr>
          <w:p w14:paraId="1BD777BD" w14:textId="53293826" w:rsidR="00AC166F" w:rsidRPr="00641E9D" w:rsidRDefault="00AC166F" w:rsidP="00AC166F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>Затвор дисковый К-37 на выходе насосной группы №1</w:t>
            </w:r>
          </w:p>
        </w:tc>
        <w:tc>
          <w:tcPr>
            <w:tcW w:w="4391" w:type="dxa"/>
          </w:tcPr>
          <w:p w14:paraId="34195884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4B658509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03B2E4BB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215F6ACC" w14:textId="245BAE28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F0NDG11AA002YB02</w:t>
            </w:r>
          </w:p>
        </w:tc>
        <w:tc>
          <w:tcPr>
            <w:tcW w:w="2550" w:type="dxa"/>
            <w:vMerge/>
            <w:vAlign w:val="center"/>
          </w:tcPr>
          <w:p w14:paraId="6E69988B" w14:textId="32FCA555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40E0C66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9FE814C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74960383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25254A8C" w14:textId="6C34EFCC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F0NDG11AA002YB03</w:t>
            </w:r>
          </w:p>
        </w:tc>
        <w:tc>
          <w:tcPr>
            <w:tcW w:w="2550" w:type="dxa"/>
            <w:vMerge/>
            <w:vAlign w:val="center"/>
          </w:tcPr>
          <w:p w14:paraId="00FD7C2E" w14:textId="6490E16F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791A490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</w:t>
            </w:r>
          </w:p>
        </w:tc>
        <w:tc>
          <w:tcPr>
            <w:tcW w:w="1570" w:type="dxa"/>
            <w:gridSpan w:val="2"/>
          </w:tcPr>
          <w:p w14:paraId="4962F677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44F66729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6368677B" w14:textId="45E058F3" w:rsidR="00AC166F" w:rsidRPr="00641E9D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F0NDG12AA002YB01</w:t>
            </w:r>
          </w:p>
        </w:tc>
        <w:tc>
          <w:tcPr>
            <w:tcW w:w="2550" w:type="dxa"/>
            <w:vMerge w:val="restart"/>
            <w:vAlign w:val="center"/>
          </w:tcPr>
          <w:p w14:paraId="447314AB" w14:textId="22A9B3EE" w:rsidR="00AC166F" w:rsidRPr="00641E9D" w:rsidRDefault="00AC166F" w:rsidP="00AC166F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>Затвор дисковый К-36 на выходе насосной группы №2</w:t>
            </w:r>
          </w:p>
        </w:tc>
        <w:tc>
          <w:tcPr>
            <w:tcW w:w="4391" w:type="dxa"/>
          </w:tcPr>
          <w:p w14:paraId="0DECB5A5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4D014665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3D182420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19BB0D99" w14:textId="4AC13539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F0NDG12AA002YB02</w:t>
            </w:r>
          </w:p>
        </w:tc>
        <w:tc>
          <w:tcPr>
            <w:tcW w:w="2550" w:type="dxa"/>
            <w:vMerge/>
            <w:vAlign w:val="center"/>
          </w:tcPr>
          <w:p w14:paraId="3BE05AE6" w14:textId="3756D877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90BFC94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4BE57722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6FDA1F0D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4087E12E" w14:textId="7123A877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F0NDG12AA002YB03</w:t>
            </w:r>
          </w:p>
        </w:tc>
        <w:tc>
          <w:tcPr>
            <w:tcW w:w="2550" w:type="dxa"/>
            <w:vMerge/>
            <w:vAlign w:val="center"/>
          </w:tcPr>
          <w:p w14:paraId="622EB21F" w14:textId="38055B2F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4742894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</w:t>
            </w:r>
          </w:p>
        </w:tc>
        <w:tc>
          <w:tcPr>
            <w:tcW w:w="1570" w:type="dxa"/>
            <w:gridSpan w:val="2"/>
          </w:tcPr>
          <w:p w14:paraId="67457D05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08534E" w:rsidRPr="00F8629E" w14:paraId="076EB62F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5672A69D" w14:textId="37D68A03" w:rsidR="0008534E" w:rsidRPr="00525766" w:rsidRDefault="0008534E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Котловой насос №1</w:t>
            </w:r>
          </w:p>
        </w:tc>
      </w:tr>
      <w:tr w:rsidR="00AC166F" w:rsidRPr="00F8629E" w14:paraId="4DF56227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6BA3447C" w14:textId="257361BF" w:rsidR="00AC166F" w:rsidRPr="00641E9D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F0NDG01AA001YB01</w:t>
            </w:r>
          </w:p>
        </w:tc>
        <w:tc>
          <w:tcPr>
            <w:tcW w:w="2550" w:type="dxa"/>
            <w:vMerge w:val="restart"/>
            <w:vAlign w:val="center"/>
          </w:tcPr>
          <w:p w14:paraId="3D4FDC7A" w14:textId="18BB7C7B" w:rsidR="00AC166F" w:rsidRPr="00641E9D" w:rsidRDefault="00AC166F" w:rsidP="00AC166F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 xml:space="preserve">Затвор дисковый К-34 на </w:t>
            </w:r>
            <w:proofErr w:type="spellStart"/>
            <w:r w:rsidRPr="00641E9D">
              <w:rPr>
                <w:lang w:eastAsia="x-none"/>
              </w:rPr>
              <w:t>всасе</w:t>
            </w:r>
            <w:proofErr w:type="spellEnd"/>
            <w:r w:rsidRPr="00641E9D">
              <w:rPr>
                <w:lang w:eastAsia="x-none"/>
              </w:rPr>
              <w:t xml:space="preserve"> котлового насоса №1</w:t>
            </w:r>
          </w:p>
        </w:tc>
        <w:tc>
          <w:tcPr>
            <w:tcW w:w="4391" w:type="dxa"/>
          </w:tcPr>
          <w:p w14:paraId="3BC9FF06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4F4966B1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16FD1B0D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6D96537B" w14:textId="56799CF9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F0NDG01AA001YB02</w:t>
            </w:r>
          </w:p>
        </w:tc>
        <w:tc>
          <w:tcPr>
            <w:tcW w:w="2550" w:type="dxa"/>
            <w:vMerge/>
            <w:vAlign w:val="center"/>
          </w:tcPr>
          <w:p w14:paraId="59C34171" w14:textId="71874606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2B26CA2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1FE61DD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3538C5D9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10FD1114" w14:textId="1287EC54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F0NDG01AA001YB03</w:t>
            </w:r>
          </w:p>
        </w:tc>
        <w:tc>
          <w:tcPr>
            <w:tcW w:w="2550" w:type="dxa"/>
            <w:vMerge/>
            <w:vAlign w:val="center"/>
          </w:tcPr>
          <w:p w14:paraId="07038B4F" w14:textId="3B0D86E7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E04080D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</w:t>
            </w:r>
          </w:p>
        </w:tc>
        <w:tc>
          <w:tcPr>
            <w:tcW w:w="1570" w:type="dxa"/>
            <w:gridSpan w:val="2"/>
          </w:tcPr>
          <w:p w14:paraId="6BB5B6F5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626EDBBA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234B4260" w14:textId="03820D43" w:rsidR="00AC166F" w:rsidRPr="00641E9D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F0NDG01AA002YB01</w:t>
            </w:r>
          </w:p>
        </w:tc>
        <w:tc>
          <w:tcPr>
            <w:tcW w:w="2550" w:type="dxa"/>
            <w:vMerge w:val="restart"/>
            <w:vAlign w:val="center"/>
          </w:tcPr>
          <w:p w14:paraId="5E0ADE96" w14:textId="5784F8D7" w:rsidR="00AC166F" w:rsidRPr="00641E9D" w:rsidRDefault="00AC166F" w:rsidP="00AC166F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>Затвор дисковый К-35 на напоре котлового насоса №1</w:t>
            </w:r>
          </w:p>
        </w:tc>
        <w:tc>
          <w:tcPr>
            <w:tcW w:w="4391" w:type="dxa"/>
          </w:tcPr>
          <w:p w14:paraId="620A08A4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5FA67DA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78D5E80B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7D08FE3C" w14:textId="2F438667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F0NDG01AA002YB02</w:t>
            </w:r>
          </w:p>
        </w:tc>
        <w:tc>
          <w:tcPr>
            <w:tcW w:w="2550" w:type="dxa"/>
            <w:vMerge/>
            <w:vAlign w:val="center"/>
          </w:tcPr>
          <w:p w14:paraId="51F05DFD" w14:textId="193E106E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D529093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3810CD4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1E6778C4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06A42DB7" w14:textId="4C87E6B3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F0NDG01AA002YB03</w:t>
            </w:r>
          </w:p>
        </w:tc>
        <w:tc>
          <w:tcPr>
            <w:tcW w:w="2550" w:type="dxa"/>
            <w:vMerge/>
            <w:vAlign w:val="center"/>
          </w:tcPr>
          <w:p w14:paraId="4133F5B1" w14:textId="5D0E3F6D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1655F58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</w:t>
            </w:r>
          </w:p>
        </w:tc>
        <w:tc>
          <w:tcPr>
            <w:tcW w:w="1570" w:type="dxa"/>
            <w:gridSpan w:val="2"/>
          </w:tcPr>
          <w:p w14:paraId="290776DB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08534E" w:rsidRPr="00F8629E" w14:paraId="712A4508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206F8411" w14:textId="637A7548" w:rsidR="0008534E" w:rsidRPr="00525766" w:rsidRDefault="0008534E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Котловой насос №2</w:t>
            </w:r>
          </w:p>
        </w:tc>
      </w:tr>
      <w:tr w:rsidR="00AC166F" w:rsidRPr="00F8629E" w14:paraId="4D438C4C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0264A674" w14:textId="258EA496" w:rsidR="00AC166F" w:rsidRPr="00641E9D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lastRenderedPageBreak/>
              <w:t>F0NDG02AA001YB01</w:t>
            </w:r>
          </w:p>
        </w:tc>
        <w:tc>
          <w:tcPr>
            <w:tcW w:w="2550" w:type="dxa"/>
            <w:vMerge w:val="restart"/>
            <w:vAlign w:val="center"/>
          </w:tcPr>
          <w:p w14:paraId="7DA74155" w14:textId="489B2198" w:rsidR="00AC166F" w:rsidRPr="00641E9D" w:rsidRDefault="00AC166F" w:rsidP="00AC166F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 xml:space="preserve">Затвор дисковый К-32 на </w:t>
            </w:r>
            <w:proofErr w:type="spellStart"/>
            <w:r w:rsidRPr="00641E9D">
              <w:rPr>
                <w:lang w:eastAsia="x-none"/>
              </w:rPr>
              <w:t>всасе</w:t>
            </w:r>
            <w:proofErr w:type="spellEnd"/>
            <w:r w:rsidRPr="00641E9D">
              <w:rPr>
                <w:lang w:eastAsia="x-none"/>
              </w:rPr>
              <w:t xml:space="preserve"> котлового насоса №1</w:t>
            </w:r>
          </w:p>
        </w:tc>
        <w:tc>
          <w:tcPr>
            <w:tcW w:w="4391" w:type="dxa"/>
          </w:tcPr>
          <w:p w14:paraId="14825CC8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82E24B8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35F92CC4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76850D68" w14:textId="6C4CD1DA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F0NDG02AA001YB02</w:t>
            </w:r>
          </w:p>
        </w:tc>
        <w:tc>
          <w:tcPr>
            <w:tcW w:w="2550" w:type="dxa"/>
            <w:vMerge/>
            <w:vAlign w:val="center"/>
          </w:tcPr>
          <w:p w14:paraId="336A1734" w14:textId="6A5268A2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808E655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8790672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28287D26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2B4213A5" w14:textId="5A1B7D59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F0NDG02AA001YB03</w:t>
            </w:r>
          </w:p>
        </w:tc>
        <w:tc>
          <w:tcPr>
            <w:tcW w:w="2550" w:type="dxa"/>
            <w:vMerge/>
            <w:vAlign w:val="center"/>
          </w:tcPr>
          <w:p w14:paraId="33371D84" w14:textId="6960379B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4742146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</w:t>
            </w:r>
          </w:p>
        </w:tc>
        <w:tc>
          <w:tcPr>
            <w:tcW w:w="1570" w:type="dxa"/>
            <w:gridSpan w:val="2"/>
          </w:tcPr>
          <w:p w14:paraId="562D6FD7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4E1BD274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75BC5126" w14:textId="6BA4A190" w:rsidR="00AC166F" w:rsidRPr="00641E9D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F0NDG02AA002YB01</w:t>
            </w:r>
          </w:p>
        </w:tc>
        <w:tc>
          <w:tcPr>
            <w:tcW w:w="2550" w:type="dxa"/>
            <w:vMerge w:val="restart"/>
            <w:vAlign w:val="center"/>
          </w:tcPr>
          <w:p w14:paraId="3455DFD1" w14:textId="20F86EB8" w:rsidR="00AC166F" w:rsidRPr="00641E9D" w:rsidRDefault="00AC166F" w:rsidP="00AC166F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>Затвор дисковый К-33 на напоре котлового насоса №1</w:t>
            </w:r>
          </w:p>
        </w:tc>
        <w:tc>
          <w:tcPr>
            <w:tcW w:w="4391" w:type="dxa"/>
          </w:tcPr>
          <w:p w14:paraId="5D781390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29375D2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67F66164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1ACD70DD" w14:textId="25D6F02C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F0NDG02AA002YB02</w:t>
            </w:r>
          </w:p>
        </w:tc>
        <w:tc>
          <w:tcPr>
            <w:tcW w:w="2550" w:type="dxa"/>
            <w:vMerge/>
            <w:vAlign w:val="center"/>
          </w:tcPr>
          <w:p w14:paraId="1C658BD4" w14:textId="54820382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EB1F5C4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C2E516C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18870751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11306C3A" w14:textId="41C8A053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F0NDG02AA002YB03</w:t>
            </w:r>
          </w:p>
        </w:tc>
        <w:tc>
          <w:tcPr>
            <w:tcW w:w="2550" w:type="dxa"/>
            <w:vMerge/>
            <w:vAlign w:val="center"/>
          </w:tcPr>
          <w:p w14:paraId="72032C44" w14:textId="566F9192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EC61EF7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</w:t>
            </w:r>
          </w:p>
        </w:tc>
        <w:tc>
          <w:tcPr>
            <w:tcW w:w="1570" w:type="dxa"/>
            <w:gridSpan w:val="2"/>
          </w:tcPr>
          <w:p w14:paraId="119EEA16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08534E" w:rsidRPr="00F8629E" w14:paraId="5C2E585B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487F7167" w14:textId="09B4ACEA" w:rsidR="0008534E" w:rsidRPr="00525766" w:rsidRDefault="0008534E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Котловой насос №3</w:t>
            </w:r>
          </w:p>
        </w:tc>
      </w:tr>
      <w:tr w:rsidR="00AC166F" w:rsidRPr="00F8629E" w14:paraId="59B7B6C8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27B56FF1" w14:textId="59387357" w:rsidR="00AC166F" w:rsidRPr="00641E9D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F0NDG03AA001YB01</w:t>
            </w:r>
          </w:p>
        </w:tc>
        <w:tc>
          <w:tcPr>
            <w:tcW w:w="2550" w:type="dxa"/>
            <w:vMerge w:val="restart"/>
            <w:vAlign w:val="center"/>
          </w:tcPr>
          <w:p w14:paraId="79007006" w14:textId="670436C1" w:rsidR="00AC166F" w:rsidRPr="00641E9D" w:rsidRDefault="00AC166F" w:rsidP="00AC166F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 xml:space="preserve">Затвор дисковый К-30 на </w:t>
            </w:r>
            <w:proofErr w:type="spellStart"/>
            <w:r w:rsidRPr="00641E9D">
              <w:rPr>
                <w:lang w:eastAsia="x-none"/>
              </w:rPr>
              <w:t>всасе</w:t>
            </w:r>
            <w:proofErr w:type="spellEnd"/>
            <w:r w:rsidRPr="00641E9D">
              <w:rPr>
                <w:lang w:eastAsia="x-none"/>
              </w:rPr>
              <w:t xml:space="preserve"> котлового насоса №1</w:t>
            </w:r>
          </w:p>
        </w:tc>
        <w:tc>
          <w:tcPr>
            <w:tcW w:w="4391" w:type="dxa"/>
          </w:tcPr>
          <w:p w14:paraId="20D695A3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33740A4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6D7DD8EB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311959F6" w14:textId="65ADB5AF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F0NDG03AA001YB02</w:t>
            </w:r>
          </w:p>
        </w:tc>
        <w:tc>
          <w:tcPr>
            <w:tcW w:w="2550" w:type="dxa"/>
            <w:vMerge/>
            <w:vAlign w:val="center"/>
          </w:tcPr>
          <w:p w14:paraId="77EC0360" w14:textId="7694449E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44A6938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25B36030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78834125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03AB8FD1" w14:textId="541FD5B0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F0NDG03AA001YB03</w:t>
            </w:r>
          </w:p>
        </w:tc>
        <w:tc>
          <w:tcPr>
            <w:tcW w:w="2550" w:type="dxa"/>
            <w:vMerge/>
            <w:vAlign w:val="center"/>
          </w:tcPr>
          <w:p w14:paraId="0FF79427" w14:textId="349CEFE2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7FB5B7C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</w:t>
            </w:r>
          </w:p>
        </w:tc>
        <w:tc>
          <w:tcPr>
            <w:tcW w:w="1570" w:type="dxa"/>
            <w:gridSpan w:val="2"/>
          </w:tcPr>
          <w:p w14:paraId="70F16A2D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092E31DC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3BC873FD" w14:textId="645595FB" w:rsidR="00AC166F" w:rsidRPr="00641E9D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F0NDG03AA002YB01</w:t>
            </w:r>
          </w:p>
        </w:tc>
        <w:tc>
          <w:tcPr>
            <w:tcW w:w="2550" w:type="dxa"/>
            <w:vMerge w:val="restart"/>
            <w:vAlign w:val="center"/>
          </w:tcPr>
          <w:p w14:paraId="5E6731EF" w14:textId="67B8E8D0" w:rsidR="00AC166F" w:rsidRPr="00641E9D" w:rsidRDefault="00AC166F" w:rsidP="00AC166F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>Затвор дисковый К-31 на напоре котлового насоса №1</w:t>
            </w:r>
          </w:p>
        </w:tc>
        <w:tc>
          <w:tcPr>
            <w:tcW w:w="4391" w:type="dxa"/>
          </w:tcPr>
          <w:p w14:paraId="37F383A7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40E71BE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041DF090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41BE6370" w14:textId="42679E3E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F0NDG03AA002YB02</w:t>
            </w:r>
          </w:p>
        </w:tc>
        <w:tc>
          <w:tcPr>
            <w:tcW w:w="2550" w:type="dxa"/>
            <w:vMerge/>
            <w:vAlign w:val="center"/>
          </w:tcPr>
          <w:p w14:paraId="4C3B825D" w14:textId="1416977D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2050187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518666B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7D1D5EB1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63F133D2" w14:textId="1C2E851F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F0NDG03AA002YB03</w:t>
            </w:r>
          </w:p>
        </w:tc>
        <w:tc>
          <w:tcPr>
            <w:tcW w:w="2550" w:type="dxa"/>
            <w:vMerge/>
            <w:vAlign w:val="center"/>
          </w:tcPr>
          <w:p w14:paraId="0BA2880D" w14:textId="3FF98F09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54A15FD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</w:t>
            </w:r>
          </w:p>
        </w:tc>
        <w:tc>
          <w:tcPr>
            <w:tcW w:w="1570" w:type="dxa"/>
            <w:gridSpan w:val="2"/>
          </w:tcPr>
          <w:p w14:paraId="363A7EC0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08534E" w:rsidRPr="00F8629E" w14:paraId="7BC4407B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53FF148D" w14:textId="375DDA2E" w:rsidR="0008534E" w:rsidRPr="00525766" w:rsidRDefault="0008534E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Котловой насос №4</w:t>
            </w:r>
          </w:p>
        </w:tc>
      </w:tr>
      <w:tr w:rsidR="00AC166F" w:rsidRPr="00F8629E" w14:paraId="7721A0A9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6D03A415" w14:textId="38DE24BA" w:rsidR="00AC166F" w:rsidRPr="00641E9D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F0NDG04AA001YB01</w:t>
            </w:r>
          </w:p>
        </w:tc>
        <w:tc>
          <w:tcPr>
            <w:tcW w:w="2550" w:type="dxa"/>
            <w:vMerge w:val="restart"/>
            <w:vAlign w:val="center"/>
          </w:tcPr>
          <w:p w14:paraId="32EAB807" w14:textId="444A2F41" w:rsidR="00AC166F" w:rsidRPr="00641E9D" w:rsidRDefault="00AC166F" w:rsidP="00AC166F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 xml:space="preserve">Затвор дисковый К-28 на </w:t>
            </w:r>
            <w:proofErr w:type="spellStart"/>
            <w:r w:rsidRPr="00641E9D">
              <w:rPr>
                <w:lang w:eastAsia="x-none"/>
              </w:rPr>
              <w:t>всасе</w:t>
            </w:r>
            <w:proofErr w:type="spellEnd"/>
            <w:r w:rsidRPr="00641E9D">
              <w:rPr>
                <w:lang w:eastAsia="x-none"/>
              </w:rPr>
              <w:t xml:space="preserve"> котлового насоса №1</w:t>
            </w:r>
          </w:p>
        </w:tc>
        <w:tc>
          <w:tcPr>
            <w:tcW w:w="4391" w:type="dxa"/>
          </w:tcPr>
          <w:p w14:paraId="71A2BC6E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0B23CAA4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5CC28F94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75B7DD51" w14:textId="3D33B4C2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F0NDG04AA001YB02</w:t>
            </w:r>
          </w:p>
        </w:tc>
        <w:tc>
          <w:tcPr>
            <w:tcW w:w="2550" w:type="dxa"/>
            <w:vMerge/>
            <w:vAlign w:val="center"/>
          </w:tcPr>
          <w:p w14:paraId="601D5E3E" w14:textId="3FBAA0CE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1B54B43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31521E9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44ADD99D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3D460AED" w14:textId="03AA515E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F0NDG04AA001YB03</w:t>
            </w:r>
          </w:p>
        </w:tc>
        <w:tc>
          <w:tcPr>
            <w:tcW w:w="2550" w:type="dxa"/>
            <w:vMerge/>
            <w:vAlign w:val="center"/>
          </w:tcPr>
          <w:p w14:paraId="2F0B19DA" w14:textId="29B26E81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7EB9F0E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</w:t>
            </w:r>
          </w:p>
        </w:tc>
        <w:tc>
          <w:tcPr>
            <w:tcW w:w="1570" w:type="dxa"/>
            <w:gridSpan w:val="2"/>
          </w:tcPr>
          <w:p w14:paraId="0541B448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1817AD7A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72ADF7D0" w14:textId="3800434A" w:rsidR="00AC166F" w:rsidRPr="00641E9D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F0NDG04AA002YB01</w:t>
            </w:r>
          </w:p>
        </w:tc>
        <w:tc>
          <w:tcPr>
            <w:tcW w:w="2550" w:type="dxa"/>
            <w:vMerge w:val="restart"/>
            <w:vAlign w:val="center"/>
          </w:tcPr>
          <w:p w14:paraId="5C82435C" w14:textId="431E0B8D" w:rsidR="00AC166F" w:rsidRPr="00641E9D" w:rsidRDefault="00AC166F" w:rsidP="00AC166F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>Затвор дисковый К-29 на напоре котлового насоса №1</w:t>
            </w:r>
          </w:p>
        </w:tc>
        <w:tc>
          <w:tcPr>
            <w:tcW w:w="4391" w:type="dxa"/>
          </w:tcPr>
          <w:p w14:paraId="0C5F0CC6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579AE12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36444EF1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47BB4AB7" w14:textId="7D2233F0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F0NDG04AA002YB02</w:t>
            </w:r>
          </w:p>
        </w:tc>
        <w:tc>
          <w:tcPr>
            <w:tcW w:w="2550" w:type="dxa"/>
            <w:vMerge/>
            <w:vAlign w:val="center"/>
          </w:tcPr>
          <w:p w14:paraId="5F66D8FE" w14:textId="1708CD5E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79F608B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84766ED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AC166F" w:rsidRPr="00F8629E" w14:paraId="667E29A6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4320A8B1" w14:textId="242F7806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F0NDG04AA002YB03</w:t>
            </w:r>
          </w:p>
        </w:tc>
        <w:tc>
          <w:tcPr>
            <w:tcW w:w="2550" w:type="dxa"/>
            <w:vMerge/>
            <w:vAlign w:val="center"/>
          </w:tcPr>
          <w:p w14:paraId="759539E8" w14:textId="772E37D4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8DB689F" w14:textId="77777777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</w:t>
            </w:r>
          </w:p>
        </w:tc>
        <w:tc>
          <w:tcPr>
            <w:tcW w:w="1570" w:type="dxa"/>
            <w:gridSpan w:val="2"/>
          </w:tcPr>
          <w:p w14:paraId="144998F8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08534E" w:rsidRPr="00F8629E" w14:paraId="0336FBCD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0F1A68E6" w14:textId="56F45EB3" w:rsidR="0008534E" w:rsidRPr="00525766" w:rsidRDefault="0008534E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ШУ котловыми насосами №1…4</w:t>
            </w:r>
          </w:p>
        </w:tc>
      </w:tr>
      <w:tr w:rsidR="00AC166F" w:rsidRPr="00F8629E" w14:paraId="0BF0B693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606BEAD4" w14:textId="51BF37DC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F0CUB04GU001YB01</w:t>
            </w:r>
          </w:p>
        </w:tc>
        <w:tc>
          <w:tcPr>
            <w:tcW w:w="2550" w:type="dxa"/>
            <w:vAlign w:val="center"/>
          </w:tcPr>
          <w:p w14:paraId="6F669C72" w14:textId="2CD0C6EB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E8CAB5D" w14:textId="4D3FFB9C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Пуск котлового насоса</w:t>
            </w:r>
          </w:p>
        </w:tc>
        <w:tc>
          <w:tcPr>
            <w:tcW w:w="1570" w:type="dxa"/>
            <w:gridSpan w:val="2"/>
          </w:tcPr>
          <w:p w14:paraId="0596F990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RS485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RTU</w:t>
            </w:r>
          </w:p>
        </w:tc>
      </w:tr>
      <w:tr w:rsidR="00AC166F" w:rsidRPr="00F8629E" w14:paraId="03EDE210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12844A04" w14:textId="2FCED9F3" w:rsidR="00AC166F" w:rsidRPr="00AC166F" w:rsidRDefault="00AC166F" w:rsidP="00AC166F">
            <w:pPr>
              <w:rPr>
                <w:lang w:eastAsia="x-none"/>
              </w:rPr>
            </w:pPr>
            <w:r w:rsidRPr="00AC166F">
              <w:rPr>
                <w:lang w:eastAsia="x-none"/>
              </w:rPr>
              <w:t>F0CUB04GU001YB02</w:t>
            </w:r>
          </w:p>
        </w:tc>
        <w:tc>
          <w:tcPr>
            <w:tcW w:w="2550" w:type="dxa"/>
            <w:vAlign w:val="center"/>
          </w:tcPr>
          <w:p w14:paraId="2C98CDCA" w14:textId="271CAF78" w:rsidR="00AC166F" w:rsidRPr="00641E9D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D1B948C" w14:textId="01312F9A" w:rsidR="00AC166F" w:rsidRPr="00525766" w:rsidRDefault="00AC166F" w:rsidP="00AC166F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 котлового насоса</w:t>
            </w:r>
          </w:p>
        </w:tc>
        <w:tc>
          <w:tcPr>
            <w:tcW w:w="1570" w:type="dxa"/>
            <w:gridSpan w:val="2"/>
          </w:tcPr>
          <w:p w14:paraId="261EBAB8" w14:textId="77777777" w:rsidR="00AC166F" w:rsidRPr="00525766" w:rsidRDefault="00AC166F" w:rsidP="00AC166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RS485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RTU</w:t>
            </w:r>
          </w:p>
        </w:tc>
      </w:tr>
      <w:tr w:rsidR="0008534E" w:rsidRPr="00F8629E" w14:paraId="386625F2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4821166D" w14:textId="78183080" w:rsidR="0008534E" w:rsidRPr="00525766" w:rsidRDefault="0008534E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Общие трубопроводы обвязки котлов по котловой воде. Обратная котловая вода</w:t>
            </w:r>
          </w:p>
        </w:tc>
      </w:tr>
      <w:tr w:rsidR="00525766" w:rsidRPr="00F8629E" w14:paraId="1733563D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2EBF8A61" w14:textId="064A5F7B" w:rsidR="00525766" w:rsidRPr="00641E9D" w:rsidRDefault="00525766" w:rsidP="00525766">
            <w:pPr>
              <w:rPr>
                <w:lang w:eastAsia="x-none"/>
              </w:rPr>
            </w:pPr>
            <w:r w:rsidRPr="00525766">
              <w:rPr>
                <w:lang w:eastAsia="x-none"/>
              </w:rPr>
              <w:lastRenderedPageBreak/>
              <w:t>F0NDG10AA002YB01</w:t>
            </w:r>
          </w:p>
        </w:tc>
        <w:tc>
          <w:tcPr>
            <w:tcW w:w="2550" w:type="dxa"/>
            <w:vMerge w:val="restart"/>
            <w:vAlign w:val="center"/>
          </w:tcPr>
          <w:p w14:paraId="41CA804B" w14:textId="30CFCB85" w:rsidR="00525766" w:rsidRPr="00641E9D" w:rsidRDefault="00525766" w:rsidP="00525766">
            <w:pPr>
              <w:rPr>
                <w:lang w:eastAsia="x-none"/>
              </w:rPr>
            </w:pPr>
            <w:r w:rsidRPr="00641E9D">
              <w:rPr>
                <w:lang w:eastAsia="x-none"/>
              </w:rPr>
              <w:t>Затвор дисковый секционирующий К-1С на коллекторе обратной котловой воды</w:t>
            </w:r>
          </w:p>
        </w:tc>
        <w:tc>
          <w:tcPr>
            <w:tcW w:w="4391" w:type="dxa"/>
          </w:tcPr>
          <w:p w14:paraId="10A88CC0" w14:textId="77777777" w:rsidR="00525766" w:rsidRPr="00525766" w:rsidRDefault="00525766" w:rsidP="00525766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2D2C4A83" w14:textId="77777777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744A1413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15A9FC95" w14:textId="6E3DA276" w:rsidR="00525766" w:rsidRPr="00525766" w:rsidRDefault="00525766" w:rsidP="00525766">
            <w:pPr>
              <w:rPr>
                <w:lang w:eastAsia="x-none"/>
              </w:rPr>
            </w:pPr>
            <w:r w:rsidRPr="00525766">
              <w:rPr>
                <w:lang w:eastAsia="x-none"/>
              </w:rPr>
              <w:t>F0NDG10AA002YB02</w:t>
            </w:r>
          </w:p>
        </w:tc>
        <w:tc>
          <w:tcPr>
            <w:tcW w:w="2550" w:type="dxa"/>
            <w:vMerge/>
            <w:vAlign w:val="center"/>
          </w:tcPr>
          <w:p w14:paraId="2780230D" w14:textId="052C75A5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9CD68BC" w14:textId="77777777" w:rsidR="00525766" w:rsidRPr="00525766" w:rsidRDefault="00525766" w:rsidP="00525766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837EB48" w14:textId="77777777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6321FDCB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3016EB39" w14:textId="4D8E6C39" w:rsidR="00525766" w:rsidRPr="00525766" w:rsidRDefault="00525766" w:rsidP="00525766">
            <w:pPr>
              <w:rPr>
                <w:lang w:eastAsia="x-none"/>
              </w:rPr>
            </w:pPr>
            <w:r w:rsidRPr="00525766">
              <w:rPr>
                <w:lang w:eastAsia="x-none"/>
              </w:rPr>
              <w:t>F0NDG10AA002YB03</w:t>
            </w:r>
          </w:p>
        </w:tc>
        <w:tc>
          <w:tcPr>
            <w:tcW w:w="2550" w:type="dxa"/>
            <w:vMerge/>
            <w:vAlign w:val="center"/>
          </w:tcPr>
          <w:p w14:paraId="58F124D2" w14:textId="354B981A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61E7950" w14:textId="77777777" w:rsidR="00525766" w:rsidRPr="00525766" w:rsidRDefault="00525766" w:rsidP="00525766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Стоп</w:t>
            </w:r>
          </w:p>
        </w:tc>
        <w:tc>
          <w:tcPr>
            <w:tcW w:w="1570" w:type="dxa"/>
            <w:gridSpan w:val="2"/>
          </w:tcPr>
          <w:p w14:paraId="4A20B08D" w14:textId="77777777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17AAF903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1E9C01CC" w14:textId="6BDA9B26" w:rsidR="00525766" w:rsidRPr="00525766" w:rsidRDefault="00525766" w:rsidP="00525766">
            <w:pPr>
              <w:rPr>
                <w:lang w:eastAsia="x-none"/>
              </w:rPr>
            </w:pPr>
            <w:r w:rsidRPr="00525766">
              <w:rPr>
                <w:lang w:eastAsia="x-none"/>
              </w:rPr>
              <w:t>F0NDG20AA801YC01</w:t>
            </w:r>
          </w:p>
        </w:tc>
        <w:tc>
          <w:tcPr>
            <w:tcW w:w="2550" w:type="dxa"/>
            <w:vMerge w:val="restart"/>
            <w:vAlign w:val="center"/>
          </w:tcPr>
          <w:p w14:paraId="2A123628" w14:textId="7A4AB202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Регулятор температуры обратной котловой воды Ду200 РТ-об1</w:t>
            </w:r>
          </w:p>
        </w:tc>
        <w:tc>
          <w:tcPr>
            <w:tcW w:w="4391" w:type="dxa"/>
          </w:tcPr>
          <w:p w14:paraId="17B4551B" w14:textId="77777777" w:rsidR="00525766" w:rsidRPr="00525766" w:rsidRDefault="00525766" w:rsidP="00525766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Больше</w:t>
            </w:r>
          </w:p>
        </w:tc>
        <w:tc>
          <w:tcPr>
            <w:tcW w:w="1570" w:type="dxa"/>
            <w:gridSpan w:val="2"/>
          </w:tcPr>
          <w:p w14:paraId="7C31A59A" w14:textId="77777777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525766" w:rsidRPr="00F8629E" w14:paraId="5B49D338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5B0B1DE3" w14:textId="3C7EF5D8" w:rsidR="00525766" w:rsidRPr="00525766" w:rsidRDefault="00525766" w:rsidP="00525766">
            <w:pPr>
              <w:rPr>
                <w:lang w:eastAsia="x-none"/>
              </w:rPr>
            </w:pPr>
            <w:r w:rsidRPr="00525766">
              <w:rPr>
                <w:lang w:eastAsia="x-none"/>
              </w:rPr>
              <w:t>F0NDG20AA801YC02</w:t>
            </w:r>
          </w:p>
        </w:tc>
        <w:tc>
          <w:tcPr>
            <w:tcW w:w="2550" w:type="dxa"/>
            <w:vMerge/>
            <w:vAlign w:val="center"/>
          </w:tcPr>
          <w:p w14:paraId="151FA981" w14:textId="61FDA761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AB6834A" w14:textId="77777777" w:rsidR="00525766" w:rsidRPr="00525766" w:rsidRDefault="00525766" w:rsidP="00525766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Меньше</w:t>
            </w:r>
          </w:p>
        </w:tc>
        <w:tc>
          <w:tcPr>
            <w:tcW w:w="1570" w:type="dxa"/>
            <w:gridSpan w:val="2"/>
          </w:tcPr>
          <w:p w14:paraId="46D7AE62" w14:textId="77777777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525766" w:rsidRPr="00F8629E" w14:paraId="680E2A5D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43DCA582" w14:textId="6DAA2ED1" w:rsidR="00525766" w:rsidRPr="00525766" w:rsidRDefault="00525766" w:rsidP="00525766">
            <w:pPr>
              <w:rPr>
                <w:lang w:eastAsia="x-none"/>
              </w:rPr>
            </w:pPr>
            <w:r w:rsidRPr="00525766">
              <w:rPr>
                <w:lang w:eastAsia="x-none"/>
              </w:rPr>
              <w:t>F0NDG20AA802YC01</w:t>
            </w:r>
          </w:p>
        </w:tc>
        <w:tc>
          <w:tcPr>
            <w:tcW w:w="2550" w:type="dxa"/>
            <w:vMerge w:val="restart"/>
            <w:vAlign w:val="center"/>
          </w:tcPr>
          <w:p w14:paraId="3A390195" w14:textId="54866BA6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Регулятор температуры обратной котловой воды Ду400 РТ-об2</w:t>
            </w:r>
          </w:p>
        </w:tc>
        <w:tc>
          <w:tcPr>
            <w:tcW w:w="4391" w:type="dxa"/>
          </w:tcPr>
          <w:p w14:paraId="37FE7CBB" w14:textId="77777777" w:rsidR="00525766" w:rsidRPr="00525766" w:rsidRDefault="00525766" w:rsidP="00525766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Больше</w:t>
            </w:r>
          </w:p>
        </w:tc>
        <w:tc>
          <w:tcPr>
            <w:tcW w:w="1570" w:type="dxa"/>
            <w:gridSpan w:val="2"/>
          </w:tcPr>
          <w:p w14:paraId="3903F657" w14:textId="7B10A325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525766" w:rsidRPr="00F8629E" w14:paraId="6E099431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0A165BE3" w14:textId="34D2EF7A" w:rsidR="00525766" w:rsidRPr="00525766" w:rsidRDefault="00525766" w:rsidP="00525766">
            <w:pPr>
              <w:rPr>
                <w:lang w:eastAsia="x-none"/>
              </w:rPr>
            </w:pPr>
            <w:r w:rsidRPr="00525766">
              <w:rPr>
                <w:lang w:eastAsia="x-none"/>
              </w:rPr>
              <w:t>F0NDG20AA802YC02</w:t>
            </w:r>
          </w:p>
        </w:tc>
        <w:tc>
          <w:tcPr>
            <w:tcW w:w="2550" w:type="dxa"/>
            <w:vMerge/>
            <w:vAlign w:val="center"/>
          </w:tcPr>
          <w:p w14:paraId="027C2BEC" w14:textId="02C63CC7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0ADB30E" w14:textId="77777777" w:rsidR="00525766" w:rsidRPr="00525766" w:rsidRDefault="00525766" w:rsidP="00525766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Меньше</w:t>
            </w:r>
          </w:p>
        </w:tc>
        <w:tc>
          <w:tcPr>
            <w:tcW w:w="1570" w:type="dxa"/>
            <w:gridSpan w:val="2"/>
          </w:tcPr>
          <w:p w14:paraId="52BB1460" w14:textId="38411660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525766" w:rsidRPr="00F8629E" w14:paraId="7B27A048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3DD61FC9" w14:textId="1B39F65C" w:rsidR="00525766" w:rsidRPr="00525766" w:rsidRDefault="00525766" w:rsidP="00525766">
            <w:pPr>
              <w:rPr>
                <w:lang w:eastAsia="x-none"/>
              </w:rPr>
            </w:pPr>
            <w:r w:rsidRPr="00525766">
              <w:rPr>
                <w:lang w:eastAsia="x-none"/>
              </w:rPr>
              <w:t>F0NDG20AA803YC01</w:t>
            </w:r>
          </w:p>
        </w:tc>
        <w:tc>
          <w:tcPr>
            <w:tcW w:w="2550" w:type="dxa"/>
            <w:vMerge w:val="restart"/>
            <w:vAlign w:val="center"/>
          </w:tcPr>
          <w:p w14:paraId="00871C88" w14:textId="16CFD2C9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Регулятор давления обратной котловой воды РД-К</w:t>
            </w:r>
          </w:p>
        </w:tc>
        <w:tc>
          <w:tcPr>
            <w:tcW w:w="4391" w:type="dxa"/>
          </w:tcPr>
          <w:p w14:paraId="5A5E4347" w14:textId="77777777" w:rsidR="00525766" w:rsidRPr="00525766" w:rsidRDefault="00525766" w:rsidP="00525766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Больше</w:t>
            </w:r>
          </w:p>
        </w:tc>
        <w:tc>
          <w:tcPr>
            <w:tcW w:w="1570" w:type="dxa"/>
            <w:gridSpan w:val="2"/>
          </w:tcPr>
          <w:p w14:paraId="6D47EBA2" w14:textId="77777777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525766" w:rsidRPr="00F8629E" w14:paraId="2EC0C503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1A0D7191" w14:textId="19ACF580" w:rsidR="00525766" w:rsidRPr="00525766" w:rsidRDefault="00525766" w:rsidP="00525766">
            <w:pPr>
              <w:rPr>
                <w:lang w:eastAsia="x-none"/>
              </w:rPr>
            </w:pPr>
            <w:r w:rsidRPr="00525766">
              <w:rPr>
                <w:lang w:eastAsia="x-none"/>
              </w:rPr>
              <w:t>F0NDG20AA803YC02</w:t>
            </w:r>
          </w:p>
        </w:tc>
        <w:tc>
          <w:tcPr>
            <w:tcW w:w="2550" w:type="dxa"/>
            <w:vMerge/>
            <w:vAlign w:val="center"/>
          </w:tcPr>
          <w:p w14:paraId="3A3CE2DE" w14:textId="5A8E2424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CD82A1A" w14:textId="77777777" w:rsidR="00525766" w:rsidRPr="00525766" w:rsidRDefault="00525766" w:rsidP="00525766">
            <w:pPr>
              <w:rPr>
                <w:szCs w:val="24"/>
                <w:lang w:eastAsia="x-none"/>
              </w:rPr>
            </w:pPr>
            <w:r w:rsidRPr="00525766">
              <w:rPr>
                <w:szCs w:val="24"/>
                <w:lang w:eastAsia="x-none"/>
              </w:rPr>
              <w:t>Меньше</w:t>
            </w:r>
          </w:p>
        </w:tc>
        <w:tc>
          <w:tcPr>
            <w:tcW w:w="1570" w:type="dxa"/>
            <w:gridSpan w:val="2"/>
          </w:tcPr>
          <w:p w14:paraId="1BD3FDEA" w14:textId="77777777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08534E" w:rsidRPr="00F8629E" w14:paraId="04E26ACA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6B9D1959" w14:textId="10CA7E27" w:rsidR="0008534E" w:rsidRPr="00525766" w:rsidRDefault="0008534E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ШУ насосами подпитки котлового контура ППНК-1,2</w:t>
            </w:r>
          </w:p>
        </w:tc>
      </w:tr>
      <w:tr w:rsidR="00525766" w:rsidRPr="00F8629E" w14:paraId="05161F23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3369A379" w14:textId="79612691" w:rsidR="00525766" w:rsidRPr="00525766" w:rsidRDefault="00525766" w:rsidP="00525766">
            <w:pPr>
              <w:rPr>
                <w:lang w:eastAsia="x-none"/>
              </w:rPr>
            </w:pPr>
            <w:r w:rsidRPr="00525766">
              <w:rPr>
                <w:lang w:eastAsia="x-none"/>
              </w:rPr>
              <w:t>F0CUB05GU001YB01</w:t>
            </w:r>
          </w:p>
        </w:tc>
        <w:tc>
          <w:tcPr>
            <w:tcW w:w="2550" w:type="dxa"/>
            <w:vAlign w:val="center"/>
          </w:tcPr>
          <w:p w14:paraId="7D2779CE" w14:textId="61D4951F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E78DD67" w14:textId="1D3E90F3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насоса подпитки котлового насоса</w:t>
            </w:r>
          </w:p>
        </w:tc>
        <w:tc>
          <w:tcPr>
            <w:tcW w:w="1570" w:type="dxa"/>
            <w:gridSpan w:val="2"/>
          </w:tcPr>
          <w:p w14:paraId="2DD2A524" w14:textId="77777777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RS485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RTU</w:t>
            </w:r>
          </w:p>
        </w:tc>
      </w:tr>
      <w:tr w:rsidR="00525766" w:rsidRPr="00F8629E" w14:paraId="62DC87E5" w14:textId="77777777" w:rsidTr="00AC166F">
        <w:trPr>
          <w:gridAfter w:val="1"/>
          <w:wAfter w:w="355" w:type="dxa"/>
          <w:trHeight w:val="299"/>
        </w:trPr>
        <w:tc>
          <w:tcPr>
            <w:tcW w:w="1983" w:type="dxa"/>
          </w:tcPr>
          <w:p w14:paraId="06BD105F" w14:textId="1F119385" w:rsidR="00525766" w:rsidRPr="00525766" w:rsidRDefault="00525766" w:rsidP="00525766">
            <w:pPr>
              <w:rPr>
                <w:lang w:eastAsia="x-none"/>
              </w:rPr>
            </w:pPr>
            <w:r w:rsidRPr="00525766">
              <w:rPr>
                <w:lang w:eastAsia="x-none"/>
              </w:rPr>
              <w:t>F0CUB05GU001YB02</w:t>
            </w:r>
          </w:p>
        </w:tc>
        <w:tc>
          <w:tcPr>
            <w:tcW w:w="2550" w:type="dxa"/>
            <w:vAlign w:val="center"/>
          </w:tcPr>
          <w:p w14:paraId="3CB53903" w14:textId="76B1314B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F5903E1" w14:textId="5EA1410F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 насоса подпитки котлового насоса</w:t>
            </w:r>
          </w:p>
        </w:tc>
        <w:tc>
          <w:tcPr>
            <w:tcW w:w="1570" w:type="dxa"/>
            <w:gridSpan w:val="2"/>
          </w:tcPr>
          <w:p w14:paraId="64F695C5" w14:textId="77777777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RS485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RTU</w:t>
            </w:r>
          </w:p>
        </w:tc>
      </w:tr>
      <w:tr w:rsidR="0008534E" w:rsidRPr="00F8629E" w14:paraId="05999E88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7B4E4AD4" w14:textId="1E29C562" w:rsidR="0008534E" w:rsidRPr="00525766" w:rsidRDefault="0008534E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Общие трубопроводы обвязки котлов по котловой воде. Прямая котловая вода</w:t>
            </w:r>
          </w:p>
        </w:tc>
      </w:tr>
      <w:tr w:rsidR="00525766" w:rsidRPr="00F8629E" w14:paraId="1C793B5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1F93225" w14:textId="3B052F75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F0NDF10AA002YB01</w:t>
            </w:r>
          </w:p>
        </w:tc>
        <w:tc>
          <w:tcPr>
            <w:tcW w:w="2550" w:type="dxa"/>
            <w:vMerge w:val="restart"/>
            <w:vAlign w:val="center"/>
          </w:tcPr>
          <w:p w14:paraId="5E9982AD" w14:textId="09EADBA6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секционирующий К-2С на коллекторе прямой котловой воды</w:t>
            </w:r>
          </w:p>
        </w:tc>
        <w:tc>
          <w:tcPr>
            <w:tcW w:w="4391" w:type="dxa"/>
          </w:tcPr>
          <w:p w14:paraId="4237124C" w14:textId="5AB5D3FB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5C5B337" w14:textId="78C91B8D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6D9783A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AB94F7F" w14:textId="50FA5E90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F0NDF10AA002YB02</w:t>
            </w:r>
          </w:p>
        </w:tc>
        <w:tc>
          <w:tcPr>
            <w:tcW w:w="2550" w:type="dxa"/>
            <w:vMerge/>
            <w:vAlign w:val="center"/>
          </w:tcPr>
          <w:p w14:paraId="3302E554" w14:textId="200569D2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1248662" w14:textId="0C921DBA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4144204A" w14:textId="5632E423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0A1E239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584A29F" w14:textId="300AA9F5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F0NDF10AA002YB03</w:t>
            </w:r>
          </w:p>
        </w:tc>
        <w:tc>
          <w:tcPr>
            <w:tcW w:w="2550" w:type="dxa"/>
            <w:vMerge/>
            <w:vAlign w:val="center"/>
          </w:tcPr>
          <w:p w14:paraId="1693B258" w14:textId="022B6314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B2DA340" w14:textId="5C8B1E5E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0DC9A73" w14:textId="7966EC8D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08534E" w:rsidRPr="00F8629E" w14:paraId="2BD84448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3F0E8A31" w14:textId="5C5F9BFB" w:rsidR="0008534E" w:rsidRPr="00525766" w:rsidRDefault="0008534E" w:rsidP="008154E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Водогрейный котел ВК-1</w:t>
            </w:r>
          </w:p>
        </w:tc>
      </w:tr>
      <w:tr w:rsidR="00C33738" w:rsidRPr="00F8629E" w14:paraId="28345D8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16F6533" w14:textId="7088FF30" w:rsidR="00C33738" w:rsidRPr="00EC3714" w:rsidRDefault="00EC3714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F1HAD10YB01</w:t>
            </w:r>
          </w:p>
        </w:tc>
        <w:tc>
          <w:tcPr>
            <w:tcW w:w="2550" w:type="dxa"/>
            <w:vMerge w:val="restart"/>
            <w:vAlign w:val="center"/>
          </w:tcPr>
          <w:p w14:paraId="22475F82" w14:textId="401BB158" w:rsidR="00C33738" w:rsidRPr="00641E9D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1" w:type="dxa"/>
          </w:tcPr>
          <w:p w14:paraId="2727C8C8" w14:textId="2A3D0F3D" w:rsidR="00C33738" w:rsidRPr="00525766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котлоагрегата</w:t>
            </w:r>
          </w:p>
        </w:tc>
        <w:tc>
          <w:tcPr>
            <w:tcW w:w="1570" w:type="dxa"/>
            <w:gridSpan w:val="2"/>
          </w:tcPr>
          <w:p w14:paraId="3C4E703B" w14:textId="5DFDC64A" w:rsidR="00C33738" w:rsidRPr="00525766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  <w:lang w:val="en-US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3BBB171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D96F369" w14:textId="2A148758" w:rsidR="00C33738" w:rsidRPr="00EC3714" w:rsidRDefault="00EC3714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F1HAD10YB02</w:t>
            </w:r>
          </w:p>
        </w:tc>
        <w:tc>
          <w:tcPr>
            <w:tcW w:w="2550" w:type="dxa"/>
            <w:vMerge/>
            <w:vAlign w:val="center"/>
          </w:tcPr>
          <w:p w14:paraId="6D5D93E1" w14:textId="2989FC0B" w:rsidR="00C33738" w:rsidRPr="00641E9D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9FEFF52" w14:textId="037E50C9" w:rsidR="00C33738" w:rsidRPr="00525766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останов котлоагрегата</w:t>
            </w:r>
          </w:p>
        </w:tc>
        <w:tc>
          <w:tcPr>
            <w:tcW w:w="1570" w:type="dxa"/>
            <w:gridSpan w:val="2"/>
          </w:tcPr>
          <w:p w14:paraId="0695CBE0" w14:textId="29A30A0E" w:rsidR="00C33738" w:rsidRPr="00525766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0877F8F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BE239B1" w14:textId="555C7624" w:rsidR="00C33738" w:rsidRPr="00641E9D" w:rsidRDefault="00EC3714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F1HAD10</w:t>
            </w:r>
            <w:r w:rsidR="008D1D2E">
              <w:rPr>
                <w:rFonts w:ascii="Times New Roman" w:hAnsi="Times New Roman"/>
                <w:vanish w:val="0"/>
                <w:lang w:val="en-US"/>
              </w:rPr>
              <w:t>ZK01</w:t>
            </w:r>
          </w:p>
        </w:tc>
        <w:tc>
          <w:tcPr>
            <w:tcW w:w="2550" w:type="dxa"/>
            <w:vMerge/>
            <w:vAlign w:val="center"/>
          </w:tcPr>
          <w:p w14:paraId="1B4114E9" w14:textId="1304D814" w:rsidR="00C33738" w:rsidRPr="00641E9D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ACBF4C7" w14:textId="1FEDD649" w:rsidR="00C33738" w:rsidRPr="00525766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аварийный останов котлоагрегата</w:t>
            </w:r>
          </w:p>
        </w:tc>
        <w:tc>
          <w:tcPr>
            <w:tcW w:w="1570" w:type="dxa"/>
            <w:gridSpan w:val="2"/>
          </w:tcPr>
          <w:p w14:paraId="6D7A50BB" w14:textId="28856C99" w:rsidR="00C33738" w:rsidRPr="00525766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6B8384F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D97E734" w14:textId="6C8AAD11" w:rsidR="00C33738" w:rsidRPr="00641E9D" w:rsidRDefault="00EC3714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F1HAD10</w:t>
            </w:r>
            <w:r w:rsidR="008D1D2E">
              <w:rPr>
                <w:rFonts w:ascii="Times New Roman" w:hAnsi="Times New Roman"/>
                <w:vanish w:val="0"/>
                <w:lang w:val="en-US"/>
              </w:rPr>
              <w:t>ZK02</w:t>
            </w:r>
          </w:p>
        </w:tc>
        <w:tc>
          <w:tcPr>
            <w:tcW w:w="2550" w:type="dxa"/>
            <w:vMerge/>
            <w:vAlign w:val="center"/>
          </w:tcPr>
          <w:p w14:paraId="583C4BA8" w14:textId="70CC02E4" w:rsidR="00C33738" w:rsidRPr="00641E9D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C2F4AAB" w14:textId="024268E5" w:rsidR="00C33738" w:rsidRPr="00525766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квитирование аварии</w:t>
            </w:r>
          </w:p>
        </w:tc>
        <w:tc>
          <w:tcPr>
            <w:tcW w:w="1570" w:type="dxa"/>
            <w:gridSpan w:val="2"/>
          </w:tcPr>
          <w:p w14:paraId="5D504568" w14:textId="27950C6A" w:rsidR="00C33738" w:rsidRPr="00525766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22CD8B3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D2046FB" w14:textId="1A870E71" w:rsidR="00C33738" w:rsidRPr="00641E9D" w:rsidRDefault="00EC3714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F1HAD10</w:t>
            </w:r>
            <w:r w:rsidR="008D1D2E">
              <w:rPr>
                <w:rFonts w:ascii="Times New Roman" w:hAnsi="Times New Roman"/>
                <w:vanish w:val="0"/>
                <w:lang w:val="en-US"/>
              </w:rPr>
              <w:t>ZK03</w:t>
            </w:r>
          </w:p>
        </w:tc>
        <w:tc>
          <w:tcPr>
            <w:tcW w:w="2550" w:type="dxa"/>
            <w:vMerge/>
            <w:vAlign w:val="center"/>
          </w:tcPr>
          <w:p w14:paraId="6AAF2BE9" w14:textId="278D91D4" w:rsidR="00C33738" w:rsidRPr="00641E9D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D34887F" w14:textId="48BEB969" w:rsidR="00C33738" w:rsidRPr="00525766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расход сетевой воды через котел недопустим - останов</w:t>
            </w:r>
          </w:p>
        </w:tc>
        <w:tc>
          <w:tcPr>
            <w:tcW w:w="1570" w:type="dxa"/>
            <w:gridSpan w:val="2"/>
          </w:tcPr>
          <w:p w14:paraId="43655DD5" w14:textId="480A7A63" w:rsidR="00C33738" w:rsidRPr="00525766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5000FBA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BB4E801" w14:textId="3CC4B03C" w:rsidR="00C33738" w:rsidRPr="00641E9D" w:rsidRDefault="00EC3714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F1HAD10</w:t>
            </w:r>
            <w:r w:rsidR="008D1D2E">
              <w:rPr>
                <w:rFonts w:ascii="Times New Roman" w:hAnsi="Times New Roman"/>
                <w:vanish w:val="0"/>
                <w:lang w:val="en-US"/>
              </w:rPr>
              <w:t>ZK04</w:t>
            </w:r>
          </w:p>
        </w:tc>
        <w:tc>
          <w:tcPr>
            <w:tcW w:w="2550" w:type="dxa"/>
            <w:vMerge/>
            <w:vAlign w:val="center"/>
          </w:tcPr>
          <w:p w14:paraId="58A581FB" w14:textId="5A500AA3" w:rsidR="00C33738" w:rsidRPr="00641E9D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07865C7" w14:textId="57DBCF08" w:rsidR="00C33738" w:rsidRPr="00525766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температура воды на выходе из котла недопустима – останов котла</w:t>
            </w:r>
          </w:p>
        </w:tc>
        <w:tc>
          <w:tcPr>
            <w:tcW w:w="1570" w:type="dxa"/>
            <w:gridSpan w:val="2"/>
          </w:tcPr>
          <w:p w14:paraId="05E57D35" w14:textId="61F053F9" w:rsidR="00C33738" w:rsidRPr="00525766" w:rsidRDefault="00C33738" w:rsidP="00F75C20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3D2C017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6871465" w14:textId="175EC7CF" w:rsidR="00C33738" w:rsidRPr="00EC3714" w:rsidRDefault="00EC3714" w:rsidP="00BB5798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F1ANF10BB001</w:t>
            </w:r>
            <w:r w:rsidR="00BB5798">
              <w:rPr>
                <w:rFonts w:ascii="Times New Roman" w:hAnsi="Times New Roman"/>
                <w:vanish w:val="0"/>
                <w:lang w:val="en-US"/>
              </w:rPr>
              <w:t>Y</w:t>
            </w:r>
            <w:r>
              <w:rPr>
                <w:rFonts w:ascii="Times New Roman" w:hAnsi="Times New Roman"/>
                <w:vanish w:val="0"/>
                <w:lang w:val="en-US"/>
              </w:rPr>
              <w:t>B01</w:t>
            </w:r>
          </w:p>
        </w:tc>
        <w:tc>
          <w:tcPr>
            <w:tcW w:w="2550" w:type="dxa"/>
            <w:vMerge/>
            <w:vAlign w:val="center"/>
          </w:tcPr>
          <w:p w14:paraId="50C3CFC6" w14:textId="76355191" w:rsidR="00C33738" w:rsidRPr="00641E9D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306B40D" w14:textId="403BAC9B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№1</w:t>
            </w:r>
          </w:p>
        </w:tc>
        <w:tc>
          <w:tcPr>
            <w:tcW w:w="1570" w:type="dxa"/>
            <w:gridSpan w:val="2"/>
          </w:tcPr>
          <w:p w14:paraId="33361763" w14:textId="62B24181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125D080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4C24DE8" w14:textId="4777A199" w:rsidR="00C33738" w:rsidRPr="00EC3714" w:rsidRDefault="00EC3714" w:rsidP="00BB5798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F1ANF10BB001</w:t>
            </w:r>
            <w:r w:rsidR="00BB5798">
              <w:rPr>
                <w:rFonts w:ascii="Times New Roman" w:hAnsi="Times New Roman"/>
                <w:vanish w:val="0"/>
                <w:lang w:val="en-US"/>
              </w:rPr>
              <w:t>Y</w:t>
            </w:r>
            <w:r>
              <w:rPr>
                <w:rFonts w:ascii="Times New Roman" w:hAnsi="Times New Roman"/>
                <w:vanish w:val="0"/>
                <w:lang w:val="en-US"/>
              </w:rPr>
              <w:t>B02</w:t>
            </w:r>
          </w:p>
        </w:tc>
        <w:tc>
          <w:tcPr>
            <w:tcW w:w="2550" w:type="dxa"/>
            <w:vMerge/>
            <w:vAlign w:val="center"/>
          </w:tcPr>
          <w:p w14:paraId="5C4019AD" w14:textId="3726561C" w:rsidR="00C33738" w:rsidRPr="00641E9D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225E295" w14:textId="4C598AAD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№1</w:t>
            </w:r>
          </w:p>
        </w:tc>
        <w:tc>
          <w:tcPr>
            <w:tcW w:w="1570" w:type="dxa"/>
            <w:gridSpan w:val="2"/>
          </w:tcPr>
          <w:p w14:paraId="227234B7" w14:textId="6B87DBA9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61E98AC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08F628C" w14:textId="56020662" w:rsidR="00C33738" w:rsidRPr="00EC3714" w:rsidRDefault="00BB5798" w:rsidP="00BB5798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F1ANF10BB001YB</w:t>
            </w:r>
            <w:r w:rsidR="00EC3714">
              <w:rPr>
                <w:rFonts w:ascii="Times New Roman" w:hAnsi="Times New Roman"/>
                <w:vanish w:val="0"/>
                <w:lang w:val="en-US"/>
              </w:rPr>
              <w:t>36</w:t>
            </w:r>
          </w:p>
        </w:tc>
        <w:tc>
          <w:tcPr>
            <w:tcW w:w="2550" w:type="dxa"/>
            <w:vMerge/>
            <w:vAlign w:val="center"/>
          </w:tcPr>
          <w:p w14:paraId="1608D8B2" w14:textId="3D33A00A" w:rsidR="00C33738" w:rsidRPr="00641E9D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C6DDF55" w14:textId="241D90AF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№1</w:t>
            </w:r>
          </w:p>
        </w:tc>
        <w:tc>
          <w:tcPr>
            <w:tcW w:w="1570" w:type="dxa"/>
            <w:gridSpan w:val="2"/>
          </w:tcPr>
          <w:p w14:paraId="4E1DA256" w14:textId="5602CE84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31E8215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145AF56" w14:textId="7428B8A2" w:rsidR="00C33738" w:rsidRPr="00EC3714" w:rsidRDefault="00BB5798" w:rsidP="00BB5798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F1ANF10BB001YB</w:t>
            </w:r>
            <w:r w:rsidR="00EC3714">
              <w:rPr>
                <w:rFonts w:ascii="Times New Roman" w:hAnsi="Times New Roman"/>
                <w:vanish w:val="0"/>
                <w:lang w:val="en-US"/>
              </w:rPr>
              <w:t>35</w:t>
            </w:r>
          </w:p>
        </w:tc>
        <w:tc>
          <w:tcPr>
            <w:tcW w:w="2550" w:type="dxa"/>
            <w:vMerge/>
            <w:vAlign w:val="center"/>
          </w:tcPr>
          <w:p w14:paraId="577E6782" w14:textId="17C45035" w:rsidR="00C33738" w:rsidRPr="00641E9D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755D74C" w14:textId="1AF09017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№1</w:t>
            </w:r>
          </w:p>
        </w:tc>
        <w:tc>
          <w:tcPr>
            <w:tcW w:w="1570" w:type="dxa"/>
            <w:gridSpan w:val="2"/>
          </w:tcPr>
          <w:p w14:paraId="233135C2" w14:textId="44B97BFD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0F3649C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86DF6AF" w14:textId="6FAC25B9" w:rsidR="00C33738" w:rsidRPr="00EC3714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F1ANF20BB001</w:t>
            </w:r>
            <w:r w:rsidR="00BB5798">
              <w:rPr>
                <w:rFonts w:ascii="Times New Roman" w:hAnsi="Times New Roman"/>
                <w:vanish w:val="0"/>
                <w:lang w:val="en-US"/>
              </w:rPr>
              <w:t>Y</w:t>
            </w:r>
            <w:r w:rsidR="00EC3714">
              <w:rPr>
                <w:rFonts w:ascii="Times New Roman" w:hAnsi="Times New Roman"/>
                <w:vanish w:val="0"/>
                <w:lang w:val="en-US"/>
              </w:rPr>
              <w:t>B01</w:t>
            </w:r>
          </w:p>
        </w:tc>
        <w:tc>
          <w:tcPr>
            <w:tcW w:w="2550" w:type="dxa"/>
            <w:vMerge/>
            <w:vAlign w:val="center"/>
          </w:tcPr>
          <w:p w14:paraId="315362CA" w14:textId="4964506B" w:rsidR="00C33738" w:rsidRPr="00641E9D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701BFF7" w14:textId="43AEA24C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№2</w:t>
            </w:r>
          </w:p>
        </w:tc>
        <w:tc>
          <w:tcPr>
            <w:tcW w:w="1570" w:type="dxa"/>
            <w:gridSpan w:val="2"/>
          </w:tcPr>
          <w:p w14:paraId="492E45BD" w14:textId="1AD6712E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0D64FCB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8B667FA" w14:textId="191E93B3" w:rsidR="00C33738" w:rsidRPr="00EC3714" w:rsidRDefault="008D1D2E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F1ANF20BB001</w:t>
            </w:r>
            <w:r w:rsidR="00BB5798">
              <w:rPr>
                <w:rFonts w:ascii="Times New Roman" w:hAnsi="Times New Roman"/>
                <w:vanish w:val="0"/>
                <w:lang w:val="en-US"/>
              </w:rPr>
              <w:t>Y</w:t>
            </w:r>
            <w:r w:rsidR="00EC3714">
              <w:rPr>
                <w:rFonts w:ascii="Times New Roman" w:hAnsi="Times New Roman"/>
                <w:vanish w:val="0"/>
                <w:lang w:val="en-US"/>
              </w:rPr>
              <w:t>B02</w:t>
            </w:r>
          </w:p>
        </w:tc>
        <w:tc>
          <w:tcPr>
            <w:tcW w:w="2550" w:type="dxa"/>
            <w:vMerge/>
            <w:vAlign w:val="center"/>
          </w:tcPr>
          <w:p w14:paraId="30B993F7" w14:textId="1D9D5AF0" w:rsidR="00C33738" w:rsidRPr="00641E9D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A6E2C71" w14:textId="1D950DDC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№2</w:t>
            </w:r>
          </w:p>
        </w:tc>
        <w:tc>
          <w:tcPr>
            <w:tcW w:w="1570" w:type="dxa"/>
            <w:gridSpan w:val="2"/>
          </w:tcPr>
          <w:p w14:paraId="4FABD05A" w14:textId="2FC0A424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401188A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FCB45D6" w14:textId="39DC5589" w:rsidR="00C33738" w:rsidRPr="00EC3714" w:rsidRDefault="008D1D2E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F1ANF20BB001</w:t>
            </w:r>
            <w:r w:rsidR="00BB5798">
              <w:rPr>
                <w:rFonts w:ascii="Times New Roman" w:hAnsi="Times New Roman"/>
                <w:vanish w:val="0"/>
                <w:lang w:val="en-US"/>
              </w:rPr>
              <w:t>YB</w:t>
            </w:r>
            <w:r w:rsidR="00EC3714">
              <w:rPr>
                <w:rFonts w:ascii="Times New Roman" w:hAnsi="Times New Roman"/>
                <w:vanish w:val="0"/>
                <w:lang w:val="en-US"/>
              </w:rPr>
              <w:t>36</w:t>
            </w:r>
          </w:p>
        </w:tc>
        <w:tc>
          <w:tcPr>
            <w:tcW w:w="2550" w:type="dxa"/>
            <w:vMerge/>
            <w:vAlign w:val="center"/>
          </w:tcPr>
          <w:p w14:paraId="763FC128" w14:textId="48BFC3E7" w:rsidR="00C33738" w:rsidRPr="00641E9D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6E22315" w14:textId="261EC55D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№2</w:t>
            </w:r>
          </w:p>
        </w:tc>
        <w:tc>
          <w:tcPr>
            <w:tcW w:w="1570" w:type="dxa"/>
            <w:gridSpan w:val="2"/>
          </w:tcPr>
          <w:p w14:paraId="2C68805F" w14:textId="0C65B5EC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2D7A0F6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F9D6449" w14:textId="6BC6FEB3" w:rsidR="00C33738" w:rsidRPr="00EC3714" w:rsidRDefault="008D1D2E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F1ANF20BB001</w:t>
            </w:r>
            <w:r w:rsidR="00BB5798">
              <w:rPr>
                <w:rFonts w:ascii="Times New Roman" w:hAnsi="Times New Roman"/>
                <w:vanish w:val="0"/>
                <w:lang w:val="en-US"/>
              </w:rPr>
              <w:t>YB</w:t>
            </w:r>
            <w:r w:rsidR="00EC3714">
              <w:rPr>
                <w:rFonts w:ascii="Times New Roman" w:hAnsi="Times New Roman"/>
                <w:vanish w:val="0"/>
                <w:lang w:val="en-US"/>
              </w:rPr>
              <w:t>35</w:t>
            </w:r>
          </w:p>
        </w:tc>
        <w:tc>
          <w:tcPr>
            <w:tcW w:w="2550" w:type="dxa"/>
            <w:vMerge/>
            <w:vAlign w:val="center"/>
          </w:tcPr>
          <w:p w14:paraId="7BB3C408" w14:textId="3443298A" w:rsidR="00C33738" w:rsidRPr="00641E9D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A74598C" w14:textId="7DA88217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№2</w:t>
            </w:r>
          </w:p>
        </w:tc>
        <w:tc>
          <w:tcPr>
            <w:tcW w:w="1570" w:type="dxa"/>
            <w:gridSpan w:val="2"/>
          </w:tcPr>
          <w:p w14:paraId="1C9C2667" w14:textId="3500E518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61A483D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4C1F611" w14:textId="666E276E" w:rsidR="00C33738" w:rsidRPr="00EC3714" w:rsidRDefault="008D1D2E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F1HAD10</w:t>
            </w:r>
            <w:r w:rsidR="00BB5798">
              <w:rPr>
                <w:rFonts w:ascii="Times New Roman" w:hAnsi="Times New Roman"/>
                <w:vanish w:val="0"/>
                <w:lang w:val="en-US"/>
              </w:rPr>
              <w:t>YB</w:t>
            </w:r>
            <w:r w:rsidR="00EC3714">
              <w:rPr>
                <w:rFonts w:ascii="Times New Roman" w:hAnsi="Times New Roman"/>
                <w:vanish w:val="0"/>
                <w:lang w:val="en-US"/>
              </w:rPr>
              <w:t>39</w:t>
            </w:r>
          </w:p>
        </w:tc>
        <w:tc>
          <w:tcPr>
            <w:tcW w:w="2550" w:type="dxa"/>
            <w:vMerge/>
            <w:vAlign w:val="center"/>
          </w:tcPr>
          <w:p w14:paraId="3EAD3E3A" w14:textId="241CED22" w:rsidR="00C33738" w:rsidRPr="00641E9D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7391B2D" w14:textId="536D3696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местное управление</w:t>
            </w:r>
          </w:p>
        </w:tc>
        <w:tc>
          <w:tcPr>
            <w:tcW w:w="1570" w:type="dxa"/>
            <w:gridSpan w:val="2"/>
          </w:tcPr>
          <w:p w14:paraId="04D45A9A" w14:textId="7E6192B2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214AD42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970DE2E" w14:textId="3F75760A" w:rsidR="00C33738" w:rsidRPr="00EC3714" w:rsidRDefault="00BB579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</w:t>
            </w:r>
            <w:r w:rsidR="00EC3714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/>
            <w:vAlign w:val="center"/>
          </w:tcPr>
          <w:p w14:paraId="7F6283ED" w14:textId="20098CF2" w:rsidR="00C33738" w:rsidRPr="00641E9D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16C1D7A" w14:textId="1FD403A4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№1</w:t>
            </w:r>
          </w:p>
        </w:tc>
        <w:tc>
          <w:tcPr>
            <w:tcW w:w="1570" w:type="dxa"/>
            <w:gridSpan w:val="2"/>
          </w:tcPr>
          <w:p w14:paraId="2BB386E5" w14:textId="0045B3B9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C33738" w:rsidRPr="00F8629E" w14:paraId="5C2BAE6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EB2EAA5" w14:textId="70406430" w:rsidR="00C33738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F1HHG10AA031YB01</w:t>
            </w:r>
          </w:p>
        </w:tc>
        <w:tc>
          <w:tcPr>
            <w:tcW w:w="2550" w:type="dxa"/>
            <w:vMerge/>
            <w:vAlign w:val="center"/>
          </w:tcPr>
          <w:p w14:paraId="4EBA0D7C" w14:textId="6A086260" w:rsidR="00C33738" w:rsidRPr="00641E9D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2A43569" w14:textId="13C0DA2D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00A1D9C3" w14:textId="0D0C79D5" w:rsidR="00C33738" w:rsidRPr="00525766" w:rsidRDefault="00C33738" w:rsidP="00763AE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525766" w:rsidRPr="00F8629E" w14:paraId="4736011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377447A" w14:textId="56918267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F1HHG10AA031YB02</w:t>
            </w:r>
          </w:p>
        </w:tc>
        <w:tc>
          <w:tcPr>
            <w:tcW w:w="2550" w:type="dxa"/>
            <w:vMerge/>
            <w:vAlign w:val="center"/>
          </w:tcPr>
          <w:p w14:paraId="12CFB2B1" w14:textId="10E099C1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506F17D" w14:textId="7AF74BDB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366B234D" w14:textId="32AA87A5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525766" w:rsidRPr="00F8629E" w14:paraId="68CF12B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2390341" w14:textId="7A5B6460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F1HHG10AA032YB01</w:t>
            </w:r>
          </w:p>
        </w:tc>
        <w:tc>
          <w:tcPr>
            <w:tcW w:w="2550" w:type="dxa"/>
            <w:vMerge/>
            <w:vAlign w:val="center"/>
          </w:tcPr>
          <w:p w14:paraId="7DD57B97" w14:textId="618ABB1C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1F349B1" w14:textId="1F62C3B7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6D5ECC43" w14:textId="53228DB0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525766" w:rsidRPr="00F8629E" w14:paraId="442640D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E615933" w14:textId="3C87A0F6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F1HHG10AA032YB02</w:t>
            </w:r>
          </w:p>
        </w:tc>
        <w:tc>
          <w:tcPr>
            <w:tcW w:w="2550" w:type="dxa"/>
            <w:vMerge/>
            <w:vAlign w:val="center"/>
          </w:tcPr>
          <w:p w14:paraId="6B0CCD84" w14:textId="003EA58A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5352A27" w14:textId="79A513BB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439EF4E8" w14:textId="6FA271D6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525766" w:rsidRPr="00F8629E" w14:paraId="1FC6A94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0D40A21" w14:textId="1B80B295" w:rsidR="00525766" w:rsidRPr="00EC3714" w:rsidRDefault="00BB5798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</w:t>
            </w:r>
            <w:r w:rsidR="00EC3714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/>
            <w:vAlign w:val="center"/>
          </w:tcPr>
          <w:p w14:paraId="0E9D7E4C" w14:textId="77A7F0F6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B02EAB9" w14:textId="2E4D263A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№2</w:t>
            </w:r>
          </w:p>
        </w:tc>
        <w:tc>
          <w:tcPr>
            <w:tcW w:w="1570" w:type="dxa"/>
            <w:gridSpan w:val="2"/>
          </w:tcPr>
          <w:p w14:paraId="49F38F20" w14:textId="45F61F9E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525766" w:rsidRPr="00F8629E" w14:paraId="37EB1B8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3A1D769" w14:textId="618C39F6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F1HHG20AA031YB01</w:t>
            </w:r>
          </w:p>
        </w:tc>
        <w:tc>
          <w:tcPr>
            <w:tcW w:w="2550" w:type="dxa"/>
            <w:vMerge/>
            <w:vAlign w:val="center"/>
          </w:tcPr>
          <w:p w14:paraId="2357C1EF" w14:textId="619531BC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8B7C4D0" w14:textId="0DDB9170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3D065B58" w14:textId="0E27DA6D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525766" w:rsidRPr="00F8629E" w14:paraId="363D21F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E468A56" w14:textId="514035FE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F1HHG20AA031YB02</w:t>
            </w:r>
          </w:p>
        </w:tc>
        <w:tc>
          <w:tcPr>
            <w:tcW w:w="2550" w:type="dxa"/>
            <w:vMerge/>
            <w:vAlign w:val="center"/>
          </w:tcPr>
          <w:p w14:paraId="518B0A37" w14:textId="62D19B7A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E13BE77" w14:textId="08923918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367EB6F2" w14:textId="29F33BE6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525766" w:rsidRPr="00F8629E" w14:paraId="13DB575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3B0A655" w14:textId="7626E615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F1HHG20AA032YB01</w:t>
            </w:r>
          </w:p>
        </w:tc>
        <w:tc>
          <w:tcPr>
            <w:tcW w:w="2550" w:type="dxa"/>
            <w:vMerge/>
            <w:vAlign w:val="center"/>
          </w:tcPr>
          <w:p w14:paraId="624D5945" w14:textId="1335D81E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C66AA05" w14:textId="7F8EC894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1995689F" w14:textId="734DB826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525766" w:rsidRPr="00F8629E" w14:paraId="2FDECB9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418DC26" w14:textId="142DDC43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F1HHG20AA032YB02</w:t>
            </w:r>
          </w:p>
        </w:tc>
        <w:tc>
          <w:tcPr>
            <w:tcW w:w="2550" w:type="dxa"/>
            <w:vMerge/>
            <w:vAlign w:val="center"/>
          </w:tcPr>
          <w:p w14:paraId="7730ADD4" w14:textId="7AE9BD87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1898A70" w14:textId="135DEE46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3490BE3C" w14:textId="079E8298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525766" w:rsidRPr="00F8629E" w14:paraId="5DB2C48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E317917" w14:textId="58B5C8BD" w:rsidR="00525766" w:rsidRPr="008D1D2E" w:rsidRDefault="008D1D2E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F1HAD10ZK05</w:t>
            </w:r>
          </w:p>
        </w:tc>
        <w:tc>
          <w:tcPr>
            <w:tcW w:w="2550" w:type="dxa"/>
            <w:vMerge/>
            <w:vAlign w:val="center"/>
          </w:tcPr>
          <w:p w14:paraId="38F7DC75" w14:textId="78C2A499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7D13804" w14:textId="06898394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отключение всех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дв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– останов котла</w:t>
            </w:r>
          </w:p>
        </w:tc>
        <w:tc>
          <w:tcPr>
            <w:tcW w:w="1570" w:type="dxa"/>
            <w:gridSpan w:val="2"/>
          </w:tcPr>
          <w:p w14:paraId="505EBE2E" w14:textId="6704AD33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525766" w:rsidRPr="00F8629E" w14:paraId="1C7B80D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196BD3F" w14:textId="1085F342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F1HHG20AA801YC01</w:t>
            </w:r>
          </w:p>
        </w:tc>
        <w:tc>
          <w:tcPr>
            <w:tcW w:w="2550" w:type="dxa"/>
            <w:vMerge w:val="restart"/>
          </w:tcPr>
          <w:p w14:paraId="2E2B26E5" w14:textId="2AFF5CC5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1" w:type="dxa"/>
          </w:tcPr>
          <w:p w14:paraId="487FF895" w14:textId="4A60A000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70703A5A" w14:textId="1E13FCBB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525766" w:rsidRPr="00F8629E" w14:paraId="1CA0A94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A01DC31" w14:textId="7DD1F6BA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F1HHG20AA801YC02</w:t>
            </w:r>
          </w:p>
        </w:tc>
        <w:tc>
          <w:tcPr>
            <w:tcW w:w="2550" w:type="dxa"/>
            <w:vMerge/>
          </w:tcPr>
          <w:p w14:paraId="4909779D" w14:textId="2EE6DEE6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B3EA9E4" w14:textId="77E6F8C9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7E0839DC" w14:textId="7FD348B4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525766" w:rsidRPr="00F8629E" w14:paraId="071E9E0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48835DD" w14:textId="7AF32FE8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F1HHG20AA201YB01</w:t>
            </w:r>
          </w:p>
        </w:tc>
        <w:tc>
          <w:tcPr>
            <w:tcW w:w="2550" w:type="dxa"/>
            <w:vMerge w:val="restart"/>
          </w:tcPr>
          <w:p w14:paraId="5A8BDCE4" w14:textId="64693E4E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1" w:type="dxa"/>
          </w:tcPr>
          <w:p w14:paraId="42A60293" w14:textId="72E34096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5BDA2E2" w14:textId="67991920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36C8DDF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7878836" w14:textId="5E81DEAD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F1HHG20AA201YB02</w:t>
            </w:r>
          </w:p>
        </w:tc>
        <w:tc>
          <w:tcPr>
            <w:tcW w:w="2550" w:type="dxa"/>
            <w:vMerge/>
          </w:tcPr>
          <w:p w14:paraId="3CA06767" w14:textId="68873EF7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0ABA87E" w14:textId="1331A737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46BCDF5" w14:textId="7765C4A7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783E41C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C12C90B" w14:textId="37487561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F1HHG20AA201YB03</w:t>
            </w:r>
          </w:p>
        </w:tc>
        <w:tc>
          <w:tcPr>
            <w:tcW w:w="2550" w:type="dxa"/>
            <w:vMerge/>
          </w:tcPr>
          <w:p w14:paraId="52F700ED" w14:textId="15814A79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8EB5B89" w14:textId="72E8B208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8239600" w14:textId="16362751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523A2FB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367BA54" w14:textId="71CBDE9B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F1NDG10AA001YB01</w:t>
            </w:r>
          </w:p>
        </w:tc>
        <w:tc>
          <w:tcPr>
            <w:tcW w:w="2550" w:type="dxa"/>
            <w:vMerge w:val="restart"/>
          </w:tcPr>
          <w:p w14:paraId="076F8ACE" w14:textId="17B7709B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К-1 на входе котловой воды</w:t>
            </w:r>
          </w:p>
        </w:tc>
        <w:tc>
          <w:tcPr>
            <w:tcW w:w="4391" w:type="dxa"/>
          </w:tcPr>
          <w:p w14:paraId="5D2CA3D3" w14:textId="6402E0EE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495CF30" w14:textId="368F1097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3F6C821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66F6D1C" w14:textId="3527CE61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F1NDG10AA001YB02</w:t>
            </w:r>
          </w:p>
        </w:tc>
        <w:tc>
          <w:tcPr>
            <w:tcW w:w="2550" w:type="dxa"/>
            <w:vMerge/>
          </w:tcPr>
          <w:p w14:paraId="1D46548E" w14:textId="6D64286A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E269ED5" w14:textId="5D7BE665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1AA823A7" w14:textId="297C333E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1280B24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9B1D025" w14:textId="532532A2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F1NDG10AA001YB03</w:t>
            </w:r>
          </w:p>
        </w:tc>
        <w:tc>
          <w:tcPr>
            <w:tcW w:w="2550" w:type="dxa"/>
            <w:vMerge/>
          </w:tcPr>
          <w:p w14:paraId="40C70CE3" w14:textId="6BB995B9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F462F37" w14:textId="7542AC05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28E2726" w14:textId="1CC6A8D1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2397E2E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E66A308" w14:textId="5514510F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lastRenderedPageBreak/>
              <w:t>F1NDG10AA801YC01</w:t>
            </w:r>
          </w:p>
        </w:tc>
        <w:tc>
          <w:tcPr>
            <w:tcW w:w="2550" w:type="dxa"/>
            <w:vMerge w:val="restart"/>
          </w:tcPr>
          <w:p w14:paraId="6E44F11D" w14:textId="458AF1AF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РК.КА1 регулятор расхода воды</w:t>
            </w:r>
          </w:p>
        </w:tc>
        <w:tc>
          <w:tcPr>
            <w:tcW w:w="4391" w:type="dxa"/>
          </w:tcPr>
          <w:p w14:paraId="65E2C7C4" w14:textId="19CE3B46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48168923" w14:textId="0C4724DC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525766" w:rsidRPr="00F8629E" w14:paraId="68D00CD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D8D3C5A" w14:textId="07768EFC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F1NDG10AA801YC02</w:t>
            </w:r>
          </w:p>
        </w:tc>
        <w:tc>
          <w:tcPr>
            <w:tcW w:w="2550" w:type="dxa"/>
            <w:vMerge/>
          </w:tcPr>
          <w:p w14:paraId="14E77914" w14:textId="42896FA7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F1CB59B" w14:textId="17C49EDC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5B6FBDC5" w14:textId="205DB19D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525766" w:rsidRPr="00F8629E" w14:paraId="6D9EA67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52BC70B" w14:textId="6A58078D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F1NDF10AA001YB01</w:t>
            </w:r>
          </w:p>
        </w:tc>
        <w:tc>
          <w:tcPr>
            <w:tcW w:w="2550" w:type="dxa"/>
            <w:vMerge w:val="restart"/>
          </w:tcPr>
          <w:p w14:paraId="1088E7D3" w14:textId="1E5104A4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К-2 на выходе котловой воды</w:t>
            </w:r>
          </w:p>
        </w:tc>
        <w:tc>
          <w:tcPr>
            <w:tcW w:w="4391" w:type="dxa"/>
          </w:tcPr>
          <w:p w14:paraId="6F325614" w14:textId="6D0F1AC3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91D2197" w14:textId="45739586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79BF354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FB7EF60" w14:textId="4E269A4B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F1NDF10AA001YB02</w:t>
            </w:r>
          </w:p>
        </w:tc>
        <w:tc>
          <w:tcPr>
            <w:tcW w:w="2550" w:type="dxa"/>
            <w:vMerge/>
            <w:vAlign w:val="center"/>
          </w:tcPr>
          <w:p w14:paraId="7A6468B5" w14:textId="1B7FC511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911ED59" w14:textId="7782978F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FCB6A71" w14:textId="7E3C0613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12BCB88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E91422A" w14:textId="39FA0291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525766">
              <w:rPr>
                <w:rFonts w:ascii="Times New Roman" w:hAnsi="Times New Roman"/>
                <w:vanish w:val="0"/>
              </w:rPr>
              <w:t>F1NDF10AA001YB03</w:t>
            </w:r>
          </w:p>
        </w:tc>
        <w:tc>
          <w:tcPr>
            <w:tcW w:w="2550" w:type="dxa"/>
            <w:vMerge/>
            <w:vAlign w:val="center"/>
          </w:tcPr>
          <w:p w14:paraId="376D03BF" w14:textId="1E66F352" w:rsidR="00525766" w:rsidRPr="00641E9D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C358D87" w14:textId="67FD385E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5D835765" w14:textId="5FC20348" w:rsidR="00525766" w:rsidRPr="00525766" w:rsidRDefault="00525766" w:rsidP="0052576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525766" w:rsidRPr="00F8629E" w14:paraId="07A12F51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3FA7136E" w14:textId="55A439FF" w:rsidR="00525766" w:rsidRPr="00525766" w:rsidRDefault="00525766" w:rsidP="0052576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Водогрейный котел ВК-2</w:t>
            </w:r>
          </w:p>
        </w:tc>
      </w:tr>
      <w:tr w:rsidR="008D1D2E" w:rsidRPr="00F8629E" w14:paraId="4975FEA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4D9ABAB" w14:textId="555B026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F2HAD10YB01</w:t>
            </w:r>
          </w:p>
        </w:tc>
        <w:tc>
          <w:tcPr>
            <w:tcW w:w="2550" w:type="dxa"/>
            <w:vMerge w:val="restart"/>
            <w:vAlign w:val="center"/>
          </w:tcPr>
          <w:p w14:paraId="4DA0ED6C" w14:textId="1411AAF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1" w:type="dxa"/>
          </w:tcPr>
          <w:p w14:paraId="31C12E8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котлоагрегата</w:t>
            </w:r>
          </w:p>
        </w:tc>
        <w:tc>
          <w:tcPr>
            <w:tcW w:w="1570" w:type="dxa"/>
            <w:gridSpan w:val="2"/>
          </w:tcPr>
          <w:p w14:paraId="5B222F1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  <w:lang w:val="en-US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AB265B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DCA9D4D" w14:textId="6BBD01D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F2HAD10YB02</w:t>
            </w:r>
          </w:p>
        </w:tc>
        <w:tc>
          <w:tcPr>
            <w:tcW w:w="2550" w:type="dxa"/>
            <w:vMerge/>
            <w:vAlign w:val="center"/>
          </w:tcPr>
          <w:p w14:paraId="4EB6BFA1" w14:textId="2D9B66F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3E26C7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останов котлоагрегата</w:t>
            </w:r>
          </w:p>
        </w:tc>
        <w:tc>
          <w:tcPr>
            <w:tcW w:w="1570" w:type="dxa"/>
            <w:gridSpan w:val="2"/>
          </w:tcPr>
          <w:p w14:paraId="3067D71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3C604A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CA47129" w14:textId="30E219E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F2HAD10ZK01</w:t>
            </w:r>
          </w:p>
        </w:tc>
        <w:tc>
          <w:tcPr>
            <w:tcW w:w="2550" w:type="dxa"/>
            <w:vMerge/>
            <w:vAlign w:val="center"/>
          </w:tcPr>
          <w:p w14:paraId="48F5F733" w14:textId="21015EF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F193CD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аварийный останов котлоагрегата</w:t>
            </w:r>
          </w:p>
        </w:tc>
        <w:tc>
          <w:tcPr>
            <w:tcW w:w="1570" w:type="dxa"/>
            <w:gridSpan w:val="2"/>
          </w:tcPr>
          <w:p w14:paraId="263ED6E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779696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580E627" w14:textId="7B57A84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F2HAD10ZK02</w:t>
            </w:r>
          </w:p>
        </w:tc>
        <w:tc>
          <w:tcPr>
            <w:tcW w:w="2550" w:type="dxa"/>
            <w:vMerge/>
            <w:vAlign w:val="center"/>
          </w:tcPr>
          <w:p w14:paraId="6EAD33C3" w14:textId="5B96066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5A7A96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квитирование аварии</w:t>
            </w:r>
          </w:p>
        </w:tc>
        <w:tc>
          <w:tcPr>
            <w:tcW w:w="1570" w:type="dxa"/>
            <w:gridSpan w:val="2"/>
          </w:tcPr>
          <w:p w14:paraId="0C1B1EC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4E04DA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B1017E0" w14:textId="7170AE8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F2HAD10ZK03</w:t>
            </w:r>
          </w:p>
        </w:tc>
        <w:tc>
          <w:tcPr>
            <w:tcW w:w="2550" w:type="dxa"/>
            <w:vMerge/>
            <w:vAlign w:val="center"/>
          </w:tcPr>
          <w:p w14:paraId="57CD6078" w14:textId="5D0A313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CFAC37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расход сетевой воды через котел недопустим - останов</w:t>
            </w:r>
          </w:p>
        </w:tc>
        <w:tc>
          <w:tcPr>
            <w:tcW w:w="1570" w:type="dxa"/>
            <w:gridSpan w:val="2"/>
          </w:tcPr>
          <w:p w14:paraId="3B28BCD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92D245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94E53B1" w14:textId="23EBDF8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F2HAD10ZK04</w:t>
            </w:r>
          </w:p>
        </w:tc>
        <w:tc>
          <w:tcPr>
            <w:tcW w:w="2550" w:type="dxa"/>
            <w:vMerge/>
            <w:vAlign w:val="center"/>
          </w:tcPr>
          <w:p w14:paraId="4C0FF48E" w14:textId="6370CBF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B25D33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температура воды на выходе из котла недопустима – останов котла</w:t>
            </w:r>
          </w:p>
        </w:tc>
        <w:tc>
          <w:tcPr>
            <w:tcW w:w="1570" w:type="dxa"/>
            <w:gridSpan w:val="2"/>
          </w:tcPr>
          <w:p w14:paraId="1524A07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776FC4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3853270" w14:textId="10C874C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F2ANF20BB001YB01</w:t>
            </w:r>
          </w:p>
        </w:tc>
        <w:tc>
          <w:tcPr>
            <w:tcW w:w="2550" w:type="dxa"/>
            <w:vMerge/>
            <w:vAlign w:val="center"/>
          </w:tcPr>
          <w:p w14:paraId="13D7E40B" w14:textId="4CEDA2A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C54239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№1</w:t>
            </w:r>
          </w:p>
        </w:tc>
        <w:tc>
          <w:tcPr>
            <w:tcW w:w="1570" w:type="dxa"/>
            <w:gridSpan w:val="2"/>
          </w:tcPr>
          <w:p w14:paraId="22E5DDB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A27B4A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204CD81" w14:textId="6416EDD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F2ANF20BB001YB02</w:t>
            </w:r>
          </w:p>
        </w:tc>
        <w:tc>
          <w:tcPr>
            <w:tcW w:w="2550" w:type="dxa"/>
            <w:vMerge/>
            <w:vAlign w:val="center"/>
          </w:tcPr>
          <w:p w14:paraId="5ABA4C32" w14:textId="37ECC9C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80A10C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№1</w:t>
            </w:r>
          </w:p>
        </w:tc>
        <w:tc>
          <w:tcPr>
            <w:tcW w:w="1570" w:type="dxa"/>
            <w:gridSpan w:val="2"/>
          </w:tcPr>
          <w:p w14:paraId="75326A5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DFE37E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AD41ABC" w14:textId="2948FA4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F2ANF20BB001YB36</w:t>
            </w:r>
          </w:p>
        </w:tc>
        <w:tc>
          <w:tcPr>
            <w:tcW w:w="2550" w:type="dxa"/>
            <w:vMerge/>
            <w:vAlign w:val="center"/>
          </w:tcPr>
          <w:p w14:paraId="504B158E" w14:textId="5D4C7FE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B86D81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№1</w:t>
            </w:r>
          </w:p>
        </w:tc>
        <w:tc>
          <w:tcPr>
            <w:tcW w:w="1570" w:type="dxa"/>
            <w:gridSpan w:val="2"/>
          </w:tcPr>
          <w:p w14:paraId="2F1C5BE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E302CA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DC2C672" w14:textId="0315B8B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F2ANF20BB001YB35</w:t>
            </w:r>
          </w:p>
        </w:tc>
        <w:tc>
          <w:tcPr>
            <w:tcW w:w="2550" w:type="dxa"/>
            <w:vMerge/>
            <w:vAlign w:val="center"/>
          </w:tcPr>
          <w:p w14:paraId="4CB49A33" w14:textId="1612794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78C705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№1</w:t>
            </w:r>
          </w:p>
        </w:tc>
        <w:tc>
          <w:tcPr>
            <w:tcW w:w="1570" w:type="dxa"/>
            <w:gridSpan w:val="2"/>
          </w:tcPr>
          <w:p w14:paraId="71BF97D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FF8B1A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CB69F54" w14:textId="0CDED64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F2ANF20BB001YB01</w:t>
            </w:r>
          </w:p>
        </w:tc>
        <w:tc>
          <w:tcPr>
            <w:tcW w:w="2550" w:type="dxa"/>
            <w:vMerge/>
            <w:vAlign w:val="center"/>
          </w:tcPr>
          <w:p w14:paraId="792EDD82" w14:textId="1443EBB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5F4BD5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№2</w:t>
            </w:r>
          </w:p>
        </w:tc>
        <w:tc>
          <w:tcPr>
            <w:tcW w:w="1570" w:type="dxa"/>
            <w:gridSpan w:val="2"/>
          </w:tcPr>
          <w:p w14:paraId="690F6DE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8C6485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576CD01" w14:textId="14A8A0B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F2ANF20BB001YB02</w:t>
            </w:r>
          </w:p>
        </w:tc>
        <w:tc>
          <w:tcPr>
            <w:tcW w:w="2550" w:type="dxa"/>
            <w:vMerge/>
            <w:vAlign w:val="center"/>
          </w:tcPr>
          <w:p w14:paraId="52C33E7C" w14:textId="550B16C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741027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№2</w:t>
            </w:r>
          </w:p>
        </w:tc>
        <w:tc>
          <w:tcPr>
            <w:tcW w:w="1570" w:type="dxa"/>
            <w:gridSpan w:val="2"/>
          </w:tcPr>
          <w:p w14:paraId="0407C2B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BBE3E5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EF1F71F" w14:textId="0326B43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F2ANF20BB001YB36</w:t>
            </w:r>
          </w:p>
        </w:tc>
        <w:tc>
          <w:tcPr>
            <w:tcW w:w="2550" w:type="dxa"/>
            <w:vMerge/>
            <w:vAlign w:val="center"/>
          </w:tcPr>
          <w:p w14:paraId="29D110BC" w14:textId="59A375F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47BD6C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№2</w:t>
            </w:r>
          </w:p>
        </w:tc>
        <w:tc>
          <w:tcPr>
            <w:tcW w:w="1570" w:type="dxa"/>
            <w:gridSpan w:val="2"/>
          </w:tcPr>
          <w:p w14:paraId="2DECAD3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01A6CD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519C10D" w14:textId="663A360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F2ANF20BB001YB35</w:t>
            </w:r>
          </w:p>
        </w:tc>
        <w:tc>
          <w:tcPr>
            <w:tcW w:w="2550" w:type="dxa"/>
            <w:vMerge/>
            <w:vAlign w:val="center"/>
          </w:tcPr>
          <w:p w14:paraId="7C6B941B" w14:textId="53A2516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61DC8A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№2</w:t>
            </w:r>
          </w:p>
        </w:tc>
        <w:tc>
          <w:tcPr>
            <w:tcW w:w="1570" w:type="dxa"/>
            <w:gridSpan w:val="2"/>
          </w:tcPr>
          <w:p w14:paraId="7FA8218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C08E63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F6CF0F3" w14:textId="660F2F2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F2HAD10YB39</w:t>
            </w:r>
          </w:p>
        </w:tc>
        <w:tc>
          <w:tcPr>
            <w:tcW w:w="2550" w:type="dxa"/>
            <w:vMerge/>
            <w:vAlign w:val="center"/>
          </w:tcPr>
          <w:p w14:paraId="40CD59AE" w14:textId="180FC10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0F6344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местное управление</w:t>
            </w:r>
          </w:p>
        </w:tc>
        <w:tc>
          <w:tcPr>
            <w:tcW w:w="1570" w:type="dxa"/>
            <w:gridSpan w:val="2"/>
          </w:tcPr>
          <w:p w14:paraId="203FD63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F60EF1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65FCDB8" w14:textId="0D638ED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F2ANF20YB01</w:t>
            </w:r>
          </w:p>
        </w:tc>
        <w:tc>
          <w:tcPr>
            <w:tcW w:w="2550" w:type="dxa"/>
            <w:vMerge/>
            <w:vAlign w:val="center"/>
          </w:tcPr>
          <w:p w14:paraId="0C74088C" w14:textId="0164781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A78AA6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№1</w:t>
            </w:r>
          </w:p>
        </w:tc>
        <w:tc>
          <w:tcPr>
            <w:tcW w:w="1570" w:type="dxa"/>
            <w:gridSpan w:val="2"/>
          </w:tcPr>
          <w:p w14:paraId="622E904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826C02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361966E" w14:textId="330AE64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F2HHG10AA031YB01</w:t>
            </w:r>
          </w:p>
        </w:tc>
        <w:tc>
          <w:tcPr>
            <w:tcW w:w="2550" w:type="dxa"/>
            <w:vMerge/>
            <w:vAlign w:val="center"/>
          </w:tcPr>
          <w:p w14:paraId="34C1519F" w14:textId="2463CAA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7651BC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7CE8558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472381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C84E472" w14:textId="3223699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F2HHG10AA031YB02</w:t>
            </w:r>
          </w:p>
        </w:tc>
        <w:tc>
          <w:tcPr>
            <w:tcW w:w="2550" w:type="dxa"/>
            <w:vMerge/>
            <w:vAlign w:val="center"/>
          </w:tcPr>
          <w:p w14:paraId="01A7D3AC" w14:textId="71D4D1E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E70260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4F70C63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3F6760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EAED93D" w14:textId="1E21521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F2HHG10AA032YB01</w:t>
            </w:r>
          </w:p>
        </w:tc>
        <w:tc>
          <w:tcPr>
            <w:tcW w:w="2550" w:type="dxa"/>
            <w:vMerge/>
            <w:vAlign w:val="center"/>
          </w:tcPr>
          <w:p w14:paraId="1CDE9A62" w14:textId="613CA5B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2D554C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6D22327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225E6C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C07640F" w14:textId="70F4D87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F2HHG10AA032YB02</w:t>
            </w:r>
          </w:p>
        </w:tc>
        <w:tc>
          <w:tcPr>
            <w:tcW w:w="2550" w:type="dxa"/>
            <w:vMerge/>
            <w:vAlign w:val="center"/>
          </w:tcPr>
          <w:p w14:paraId="311A4442" w14:textId="44D0DEF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7B9526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7B9BC6C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AA0155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A11E4EF" w14:textId="1199486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F2ANF20YB01</w:t>
            </w:r>
          </w:p>
        </w:tc>
        <w:tc>
          <w:tcPr>
            <w:tcW w:w="2550" w:type="dxa"/>
            <w:vMerge/>
            <w:vAlign w:val="center"/>
          </w:tcPr>
          <w:p w14:paraId="231377E0" w14:textId="6296464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CEA917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№2</w:t>
            </w:r>
          </w:p>
        </w:tc>
        <w:tc>
          <w:tcPr>
            <w:tcW w:w="1570" w:type="dxa"/>
            <w:gridSpan w:val="2"/>
          </w:tcPr>
          <w:p w14:paraId="0DDB217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6E908D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E2DF468" w14:textId="628568A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F2HHG20AA031YB01</w:t>
            </w:r>
          </w:p>
        </w:tc>
        <w:tc>
          <w:tcPr>
            <w:tcW w:w="2550" w:type="dxa"/>
            <w:vMerge/>
            <w:vAlign w:val="center"/>
          </w:tcPr>
          <w:p w14:paraId="5A5FAA82" w14:textId="5B887CF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31D196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2E63D4D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BC61D7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50F5042" w14:textId="71F20F0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F2HHG20AA031YB02</w:t>
            </w:r>
          </w:p>
        </w:tc>
        <w:tc>
          <w:tcPr>
            <w:tcW w:w="2550" w:type="dxa"/>
            <w:vMerge/>
            <w:vAlign w:val="center"/>
          </w:tcPr>
          <w:p w14:paraId="7504AD37" w14:textId="6405FED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F760F0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7F2AE5F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02BD13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81A0D8B" w14:textId="49B22E1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F2HHG20AA032YB01</w:t>
            </w:r>
          </w:p>
        </w:tc>
        <w:tc>
          <w:tcPr>
            <w:tcW w:w="2550" w:type="dxa"/>
            <w:vMerge/>
            <w:vAlign w:val="center"/>
          </w:tcPr>
          <w:p w14:paraId="6A641558" w14:textId="4786C40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C93D1F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6DEBF53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5FC36F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BD07E1F" w14:textId="6FEB420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F2HHG20AA032YB02</w:t>
            </w:r>
          </w:p>
        </w:tc>
        <w:tc>
          <w:tcPr>
            <w:tcW w:w="2550" w:type="dxa"/>
            <w:vMerge/>
            <w:vAlign w:val="center"/>
          </w:tcPr>
          <w:p w14:paraId="7C0623B0" w14:textId="3A86434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29408A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541DCAD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AF232C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D07BEBF" w14:textId="7E7AE46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F2HAD10ZK05</w:t>
            </w:r>
          </w:p>
        </w:tc>
        <w:tc>
          <w:tcPr>
            <w:tcW w:w="2550" w:type="dxa"/>
            <w:vMerge/>
            <w:vAlign w:val="center"/>
          </w:tcPr>
          <w:p w14:paraId="07D62BF4" w14:textId="188337F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E60F14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отключение всех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дв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– останов котла</w:t>
            </w:r>
          </w:p>
        </w:tc>
        <w:tc>
          <w:tcPr>
            <w:tcW w:w="1570" w:type="dxa"/>
            <w:gridSpan w:val="2"/>
          </w:tcPr>
          <w:p w14:paraId="28150F2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0B9735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9FD11C6" w14:textId="7BAE79A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HHG20AA801YC01</w:t>
            </w:r>
          </w:p>
        </w:tc>
        <w:tc>
          <w:tcPr>
            <w:tcW w:w="2550" w:type="dxa"/>
            <w:vMerge w:val="restart"/>
          </w:tcPr>
          <w:p w14:paraId="48925182" w14:textId="2D2D9D6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1" w:type="dxa"/>
          </w:tcPr>
          <w:p w14:paraId="304DCCE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33BBA51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26AEA26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5F31D3A" w14:textId="54DA4AC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HHG20AA801YC02</w:t>
            </w:r>
          </w:p>
        </w:tc>
        <w:tc>
          <w:tcPr>
            <w:tcW w:w="2550" w:type="dxa"/>
            <w:vMerge/>
          </w:tcPr>
          <w:p w14:paraId="258BBB56" w14:textId="0C9FB51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C9E921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6A57002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178C481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39257BC" w14:textId="54B7A89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HHG20AA201YB01</w:t>
            </w:r>
          </w:p>
        </w:tc>
        <w:tc>
          <w:tcPr>
            <w:tcW w:w="2550" w:type="dxa"/>
            <w:vMerge w:val="restart"/>
          </w:tcPr>
          <w:p w14:paraId="14982986" w14:textId="3AB52D2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1" w:type="dxa"/>
          </w:tcPr>
          <w:p w14:paraId="2C7DBBB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E96501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F9D1F1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FC53B7C" w14:textId="3C035B5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HHG20AA201YB02</w:t>
            </w:r>
          </w:p>
        </w:tc>
        <w:tc>
          <w:tcPr>
            <w:tcW w:w="2550" w:type="dxa"/>
            <w:vMerge/>
          </w:tcPr>
          <w:p w14:paraId="7BB5A4CA" w14:textId="303C98F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27FD9D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7DD3C0E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57E26C9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19A932F" w14:textId="40DC2F3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HHG20AA201YB03</w:t>
            </w:r>
          </w:p>
        </w:tc>
        <w:tc>
          <w:tcPr>
            <w:tcW w:w="2550" w:type="dxa"/>
            <w:vMerge/>
          </w:tcPr>
          <w:p w14:paraId="09BD8700" w14:textId="6C87D24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6F0CAD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1EA26AA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5DA9BA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115397A" w14:textId="3DABF43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NDG10AA001YB01</w:t>
            </w:r>
          </w:p>
        </w:tc>
        <w:tc>
          <w:tcPr>
            <w:tcW w:w="2550" w:type="dxa"/>
            <w:vMerge w:val="restart"/>
          </w:tcPr>
          <w:p w14:paraId="246DF571" w14:textId="120D3E2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К-3 на входе котловой воды</w:t>
            </w:r>
          </w:p>
        </w:tc>
        <w:tc>
          <w:tcPr>
            <w:tcW w:w="4391" w:type="dxa"/>
          </w:tcPr>
          <w:p w14:paraId="296DB62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0F3038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1350374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EC2E1DD" w14:textId="7B4CDCA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NDG10AA001YB02</w:t>
            </w:r>
          </w:p>
        </w:tc>
        <w:tc>
          <w:tcPr>
            <w:tcW w:w="2550" w:type="dxa"/>
            <w:vMerge/>
          </w:tcPr>
          <w:p w14:paraId="1E91E7E1" w14:textId="464ACDB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E795B8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70B9647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D0D6EA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0F6FDDA" w14:textId="4C907ED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NDG10AA001YB03</w:t>
            </w:r>
          </w:p>
        </w:tc>
        <w:tc>
          <w:tcPr>
            <w:tcW w:w="2550" w:type="dxa"/>
            <w:vMerge/>
          </w:tcPr>
          <w:p w14:paraId="07662113" w14:textId="555FA2D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40F8DC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13BFB84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0C4633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B3053BF" w14:textId="502E562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NDG10AA801YC01</w:t>
            </w:r>
          </w:p>
        </w:tc>
        <w:tc>
          <w:tcPr>
            <w:tcW w:w="2550" w:type="dxa"/>
            <w:vMerge w:val="restart"/>
          </w:tcPr>
          <w:p w14:paraId="475B0E54" w14:textId="2E7575A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РК.КА2 регулятор расхода воды</w:t>
            </w:r>
          </w:p>
        </w:tc>
        <w:tc>
          <w:tcPr>
            <w:tcW w:w="4391" w:type="dxa"/>
          </w:tcPr>
          <w:p w14:paraId="0B418A8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6C6D1B7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43806FF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A425E88" w14:textId="6CC3CC3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NDG10AA801YC02</w:t>
            </w:r>
          </w:p>
        </w:tc>
        <w:tc>
          <w:tcPr>
            <w:tcW w:w="2550" w:type="dxa"/>
            <w:vMerge/>
          </w:tcPr>
          <w:p w14:paraId="791E7ECE" w14:textId="3809C7C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1F3988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192F37E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5E5EEC6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70481AE" w14:textId="4F9DA8E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0AA001YB01</w:t>
            </w:r>
          </w:p>
        </w:tc>
        <w:tc>
          <w:tcPr>
            <w:tcW w:w="2550" w:type="dxa"/>
            <w:vMerge w:val="restart"/>
          </w:tcPr>
          <w:p w14:paraId="3154F2EF" w14:textId="0F31728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К-4 на выходе котловой воды</w:t>
            </w:r>
          </w:p>
        </w:tc>
        <w:tc>
          <w:tcPr>
            <w:tcW w:w="4391" w:type="dxa"/>
          </w:tcPr>
          <w:p w14:paraId="22F8933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53571E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0AB69E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AE6B8AB" w14:textId="22B1039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0AA001YB02</w:t>
            </w:r>
          </w:p>
        </w:tc>
        <w:tc>
          <w:tcPr>
            <w:tcW w:w="2550" w:type="dxa"/>
            <w:vMerge/>
            <w:vAlign w:val="center"/>
          </w:tcPr>
          <w:p w14:paraId="7AA0FF11" w14:textId="02EFF71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D66177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209F772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0BD6077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D95B6B9" w14:textId="01C8126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F2</w:t>
            </w:r>
            <w:r w:rsidRPr="00525766">
              <w:rPr>
                <w:rFonts w:ascii="Times New Roman" w:hAnsi="Times New Roman"/>
                <w:vanish w:val="0"/>
              </w:rPr>
              <w:t>0AA001YB03</w:t>
            </w:r>
          </w:p>
        </w:tc>
        <w:tc>
          <w:tcPr>
            <w:tcW w:w="2550" w:type="dxa"/>
            <w:vMerge/>
            <w:vAlign w:val="center"/>
          </w:tcPr>
          <w:p w14:paraId="6B0AFFCF" w14:textId="1047626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004A52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D41AEA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690E0F09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1D2D2C6D" w14:textId="138F9361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Водогрейный котел ВК-3</w:t>
            </w:r>
          </w:p>
        </w:tc>
      </w:tr>
      <w:tr w:rsidR="008D1D2E" w:rsidRPr="00F8629E" w14:paraId="6E40FC4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D25008A" w14:textId="5B763C5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F3HAD10YB01</w:t>
            </w:r>
          </w:p>
        </w:tc>
        <w:tc>
          <w:tcPr>
            <w:tcW w:w="2550" w:type="dxa"/>
            <w:vMerge w:val="restart"/>
            <w:vAlign w:val="center"/>
          </w:tcPr>
          <w:p w14:paraId="5B63CA5F" w14:textId="06649E9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1" w:type="dxa"/>
          </w:tcPr>
          <w:p w14:paraId="1E57934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котлоагрегата</w:t>
            </w:r>
          </w:p>
        </w:tc>
        <w:tc>
          <w:tcPr>
            <w:tcW w:w="1570" w:type="dxa"/>
            <w:gridSpan w:val="2"/>
          </w:tcPr>
          <w:p w14:paraId="20B8D7F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  <w:lang w:val="en-US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B48CA5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3602E29" w14:textId="4EE4C99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F3HAD10YB02</w:t>
            </w:r>
          </w:p>
        </w:tc>
        <w:tc>
          <w:tcPr>
            <w:tcW w:w="2550" w:type="dxa"/>
            <w:vMerge/>
            <w:vAlign w:val="center"/>
          </w:tcPr>
          <w:p w14:paraId="4E1B5E27" w14:textId="6F92875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AF7CBB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останов котлоагрегата</w:t>
            </w:r>
          </w:p>
        </w:tc>
        <w:tc>
          <w:tcPr>
            <w:tcW w:w="1570" w:type="dxa"/>
            <w:gridSpan w:val="2"/>
          </w:tcPr>
          <w:p w14:paraId="5F4F2B9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547A71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222A996" w14:textId="38D85EE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F3HAD10ZK01</w:t>
            </w:r>
          </w:p>
        </w:tc>
        <w:tc>
          <w:tcPr>
            <w:tcW w:w="2550" w:type="dxa"/>
            <w:vMerge/>
            <w:vAlign w:val="center"/>
          </w:tcPr>
          <w:p w14:paraId="3288A263" w14:textId="7BD7D56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ECA7DD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аварийный останов котлоагрегата</w:t>
            </w:r>
          </w:p>
        </w:tc>
        <w:tc>
          <w:tcPr>
            <w:tcW w:w="1570" w:type="dxa"/>
            <w:gridSpan w:val="2"/>
          </w:tcPr>
          <w:p w14:paraId="79498A3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3EC14D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B88FB6C" w14:textId="63ED10A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F3HAD10ZK02</w:t>
            </w:r>
          </w:p>
        </w:tc>
        <w:tc>
          <w:tcPr>
            <w:tcW w:w="2550" w:type="dxa"/>
            <w:vMerge/>
            <w:vAlign w:val="center"/>
          </w:tcPr>
          <w:p w14:paraId="78E2BC41" w14:textId="26D098F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D5CF6B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квитирование аварии</w:t>
            </w:r>
          </w:p>
        </w:tc>
        <w:tc>
          <w:tcPr>
            <w:tcW w:w="1570" w:type="dxa"/>
            <w:gridSpan w:val="2"/>
          </w:tcPr>
          <w:p w14:paraId="6271699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DCC7D4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552EAAA" w14:textId="2BFE8E9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F3HAD10ZK03</w:t>
            </w:r>
          </w:p>
        </w:tc>
        <w:tc>
          <w:tcPr>
            <w:tcW w:w="2550" w:type="dxa"/>
            <w:vMerge/>
            <w:vAlign w:val="center"/>
          </w:tcPr>
          <w:p w14:paraId="02E8D0FB" w14:textId="412220D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8A5E23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расход сетевой воды через котел недопустим - останов</w:t>
            </w:r>
          </w:p>
        </w:tc>
        <w:tc>
          <w:tcPr>
            <w:tcW w:w="1570" w:type="dxa"/>
            <w:gridSpan w:val="2"/>
          </w:tcPr>
          <w:p w14:paraId="4EE4E25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9F2524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4E70D1C" w14:textId="4BC5A51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F3HAD10ZK04</w:t>
            </w:r>
          </w:p>
        </w:tc>
        <w:tc>
          <w:tcPr>
            <w:tcW w:w="2550" w:type="dxa"/>
            <w:vMerge/>
            <w:vAlign w:val="center"/>
          </w:tcPr>
          <w:p w14:paraId="68EEB374" w14:textId="690160A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8675ED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температура воды на выходе из котла недопустима – останов котла</w:t>
            </w:r>
          </w:p>
        </w:tc>
        <w:tc>
          <w:tcPr>
            <w:tcW w:w="1570" w:type="dxa"/>
            <w:gridSpan w:val="2"/>
          </w:tcPr>
          <w:p w14:paraId="20AEB8C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EE2BC3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F4CCDAD" w14:textId="68F2762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F3ANF30BB001YB01</w:t>
            </w:r>
          </w:p>
        </w:tc>
        <w:tc>
          <w:tcPr>
            <w:tcW w:w="2550" w:type="dxa"/>
            <w:vMerge/>
            <w:vAlign w:val="center"/>
          </w:tcPr>
          <w:p w14:paraId="104B2DEF" w14:textId="5EEEEED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F2DEFE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№1</w:t>
            </w:r>
          </w:p>
        </w:tc>
        <w:tc>
          <w:tcPr>
            <w:tcW w:w="1570" w:type="dxa"/>
            <w:gridSpan w:val="2"/>
          </w:tcPr>
          <w:p w14:paraId="1058849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C375B1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ED7A7B1" w14:textId="704955C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F3ANF30BB001YB02</w:t>
            </w:r>
          </w:p>
        </w:tc>
        <w:tc>
          <w:tcPr>
            <w:tcW w:w="2550" w:type="dxa"/>
            <w:vMerge/>
            <w:vAlign w:val="center"/>
          </w:tcPr>
          <w:p w14:paraId="4B5B6864" w14:textId="107B221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CC0991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№1</w:t>
            </w:r>
          </w:p>
        </w:tc>
        <w:tc>
          <w:tcPr>
            <w:tcW w:w="1570" w:type="dxa"/>
            <w:gridSpan w:val="2"/>
          </w:tcPr>
          <w:p w14:paraId="53BD321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9F95FF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9A739F3" w14:textId="23ACCC7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F3ANF30BB001YB36</w:t>
            </w:r>
          </w:p>
        </w:tc>
        <w:tc>
          <w:tcPr>
            <w:tcW w:w="2550" w:type="dxa"/>
            <w:vMerge/>
            <w:vAlign w:val="center"/>
          </w:tcPr>
          <w:p w14:paraId="12AD9CA8" w14:textId="12491B4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95F87B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№1</w:t>
            </w:r>
          </w:p>
        </w:tc>
        <w:tc>
          <w:tcPr>
            <w:tcW w:w="1570" w:type="dxa"/>
            <w:gridSpan w:val="2"/>
          </w:tcPr>
          <w:p w14:paraId="50E6312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AAB570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611EEE5" w14:textId="3C6E88A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F3ANF30BB001YB35</w:t>
            </w:r>
          </w:p>
        </w:tc>
        <w:tc>
          <w:tcPr>
            <w:tcW w:w="2550" w:type="dxa"/>
            <w:vMerge/>
            <w:vAlign w:val="center"/>
          </w:tcPr>
          <w:p w14:paraId="5EE27D29" w14:textId="3F66CEA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1E87B3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№1</w:t>
            </w:r>
          </w:p>
        </w:tc>
        <w:tc>
          <w:tcPr>
            <w:tcW w:w="1570" w:type="dxa"/>
            <w:gridSpan w:val="2"/>
          </w:tcPr>
          <w:p w14:paraId="3ECBC75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58D11C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383E637" w14:textId="1CDA8ED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F3ANF20BB001YB01</w:t>
            </w:r>
          </w:p>
        </w:tc>
        <w:tc>
          <w:tcPr>
            <w:tcW w:w="2550" w:type="dxa"/>
            <w:vMerge/>
            <w:vAlign w:val="center"/>
          </w:tcPr>
          <w:p w14:paraId="0A3796FF" w14:textId="5906C36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1A85F2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№2</w:t>
            </w:r>
          </w:p>
        </w:tc>
        <w:tc>
          <w:tcPr>
            <w:tcW w:w="1570" w:type="dxa"/>
            <w:gridSpan w:val="2"/>
          </w:tcPr>
          <w:p w14:paraId="035601B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B33B0B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4886DD4" w14:textId="0270CF8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F3ANF20BB001YB02</w:t>
            </w:r>
          </w:p>
        </w:tc>
        <w:tc>
          <w:tcPr>
            <w:tcW w:w="2550" w:type="dxa"/>
            <w:vMerge/>
            <w:vAlign w:val="center"/>
          </w:tcPr>
          <w:p w14:paraId="5FEF53D5" w14:textId="2623BFF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B70051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№2</w:t>
            </w:r>
          </w:p>
        </w:tc>
        <w:tc>
          <w:tcPr>
            <w:tcW w:w="1570" w:type="dxa"/>
            <w:gridSpan w:val="2"/>
          </w:tcPr>
          <w:p w14:paraId="1380471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EF17BB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18ADF77" w14:textId="1606262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F3ANF20BB001YB36</w:t>
            </w:r>
          </w:p>
        </w:tc>
        <w:tc>
          <w:tcPr>
            <w:tcW w:w="2550" w:type="dxa"/>
            <w:vMerge/>
            <w:vAlign w:val="center"/>
          </w:tcPr>
          <w:p w14:paraId="490E5BC1" w14:textId="40EA249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6E2D2B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№2</w:t>
            </w:r>
          </w:p>
        </w:tc>
        <w:tc>
          <w:tcPr>
            <w:tcW w:w="1570" w:type="dxa"/>
            <w:gridSpan w:val="2"/>
          </w:tcPr>
          <w:p w14:paraId="06BA2A3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B559AF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447E6C5" w14:textId="7750B8A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F3ANF20BB001YB35</w:t>
            </w:r>
          </w:p>
        </w:tc>
        <w:tc>
          <w:tcPr>
            <w:tcW w:w="2550" w:type="dxa"/>
            <w:vMerge/>
            <w:vAlign w:val="center"/>
          </w:tcPr>
          <w:p w14:paraId="01249E49" w14:textId="77ABC8E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4D918D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№2</w:t>
            </w:r>
          </w:p>
        </w:tc>
        <w:tc>
          <w:tcPr>
            <w:tcW w:w="1570" w:type="dxa"/>
            <w:gridSpan w:val="2"/>
          </w:tcPr>
          <w:p w14:paraId="479A73B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1703F8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A6A33AA" w14:textId="2F5C51D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F3HAD10YB39</w:t>
            </w:r>
          </w:p>
        </w:tc>
        <w:tc>
          <w:tcPr>
            <w:tcW w:w="2550" w:type="dxa"/>
            <w:vMerge/>
            <w:vAlign w:val="center"/>
          </w:tcPr>
          <w:p w14:paraId="6E2759CF" w14:textId="256CCFB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6AD571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местное управление</w:t>
            </w:r>
          </w:p>
        </w:tc>
        <w:tc>
          <w:tcPr>
            <w:tcW w:w="1570" w:type="dxa"/>
            <w:gridSpan w:val="2"/>
          </w:tcPr>
          <w:p w14:paraId="72F378D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431BC3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D730E57" w14:textId="4B8319E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F3ANF30YB01</w:t>
            </w:r>
          </w:p>
        </w:tc>
        <w:tc>
          <w:tcPr>
            <w:tcW w:w="2550" w:type="dxa"/>
            <w:vMerge/>
            <w:vAlign w:val="center"/>
          </w:tcPr>
          <w:p w14:paraId="4A40F887" w14:textId="374CEED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98B238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№1</w:t>
            </w:r>
          </w:p>
        </w:tc>
        <w:tc>
          <w:tcPr>
            <w:tcW w:w="1570" w:type="dxa"/>
            <w:gridSpan w:val="2"/>
          </w:tcPr>
          <w:p w14:paraId="29DE676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44833B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80C9F56" w14:textId="72760BC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F3HHG10AA031YB01</w:t>
            </w:r>
          </w:p>
        </w:tc>
        <w:tc>
          <w:tcPr>
            <w:tcW w:w="2550" w:type="dxa"/>
            <w:vMerge/>
            <w:vAlign w:val="center"/>
          </w:tcPr>
          <w:p w14:paraId="130DCBF1" w14:textId="61F9D27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355A71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57F8866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0CDF8A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8E34163" w14:textId="7E93801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F3HHG10AA031YB02</w:t>
            </w:r>
          </w:p>
        </w:tc>
        <w:tc>
          <w:tcPr>
            <w:tcW w:w="2550" w:type="dxa"/>
            <w:vMerge/>
            <w:vAlign w:val="center"/>
          </w:tcPr>
          <w:p w14:paraId="10F40231" w14:textId="27497A3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C04D30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6021EEA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EA2C75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2BBB433" w14:textId="115552C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F3HHG10AA032YB01</w:t>
            </w:r>
          </w:p>
        </w:tc>
        <w:tc>
          <w:tcPr>
            <w:tcW w:w="2550" w:type="dxa"/>
            <w:vMerge/>
            <w:vAlign w:val="center"/>
          </w:tcPr>
          <w:p w14:paraId="48C8F309" w14:textId="51505AE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0208E5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5C0172E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2A45EB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A9491BF" w14:textId="7C89749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F3HHG10AA032YB02</w:t>
            </w:r>
          </w:p>
        </w:tc>
        <w:tc>
          <w:tcPr>
            <w:tcW w:w="2550" w:type="dxa"/>
            <w:vMerge/>
            <w:vAlign w:val="center"/>
          </w:tcPr>
          <w:p w14:paraId="05C614E6" w14:textId="45FCB41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B1C693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2BFC21A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E184C4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A377A20" w14:textId="7661031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F3ANF20YB01</w:t>
            </w:r>
          </w:p>
        </w:tc>
        <w:tc>
          <w:tcPr>
            <w:tcW w:w="2550" w:type="dxa"/>
            <w:vMerge/>
            <w:vAlign w:val="center"/>
          </w:tcPr>
          <w:p w14:paraId="76D136F0" w14:textId="00A80E4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3358D7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№2</w:t>
            </w:r>
          </w:p>
        </w:tc>
        <w:tc>
          <w:tcPr>
            <w:tcW w:w="1570" w:type="dxa"/>
            <w:gridSpan w:val="2"/>
          </w:tcPr>
          <w:p w14:paraId="488053B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CB4F4C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1BD1550" w14:textId="474651C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F3HHG20AA031YB01</w:t>
            </w:r>
          </w:p>
        </w:tc>
        <w:tc>
          <w:tcPr>
            <w:tcW w:w="2550" w:type="dxa"/>
            <w:vMerge/>
            <w:vAlign w:val="center"/>
          </w:tcPr>
          <w:p w14:paraId="05330D7F" w14:textId="4D55056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299828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263224A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6C34C0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2C797EA" w14:textId="44BA794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F3HHG20AA031YB02</w:t>
            </w:r>
          </w:p>
        </w:tc>
        <w:tc>
          <w:tcPr>
            <w:tcW w:w="2550" w:type="dxa"/>
            <w:vMerge/>
            <w:vAlign w:val="center"/>
          </w:tcPr>
          <w:p w14:paraId="75207061" w14:textId="5DE7702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88428A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011892C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F34EA2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50FC63A" w14:textId="541CAF0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F3HHG20AA032YB01</w:t>
            </w:r>
          </w:p>
        </w:tc>
        <w:tc>
          <w:tcPr>
            <w:tcW w:w="2550" w:type="dxa"/>
            <w:vMerge/>
            <w:vAlign w:val="center"/>
          </w:tcPr>
          <w:p w14:paraId="2D48BF27" w14:textId="0E1BA18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AD9FDE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77EDF74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6AF23F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D90AE7F" w14:textId="30AF430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F3HHG20AA032YB02</w:t>
            </w:r>
          </w:p>
        </w:tc>
        <w:tc>
          <w:tcPr>
            <w:tcW w:w="2550" w:type="dxa"/>
            <w:vMerge/>
            <w:vAlign w:val="center"/>
          </w:tcPr>
          <w:p w14:paraId="2C071E27" w14:textId="59347C4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81C852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692BF6F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ABC598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B1EB947" w14:textId="0496252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F3HAD10ZK05</w:t>
            </w:r>
          </w:p>
        </w:tc>
        <w:tc>
          <w:tcPr>
            <w:tcW w:w="2550" w:type="dxa"/>
            <w:vMerge/>
            <w:vAlign w:val="center"/>
          </w:tcPr>
          <w:p w14:paraId="1804D08B" w14:textId="42831DE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BC1355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отключение всех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дв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– останов котла</w:t>
            </w:r>
          </w:p>
        </w:tc>
        <w:tc>
          <w:tcPr>
            <w:tcW w:w="1570" w:type="dxa"/>
            <w:gridSpan w:val="2"/>
          </w:tcPr>
          <w:p w14:paraId="0E284A7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D4BEC1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D12C381" w14:textId="58F0352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HHG20AA801YC01</w:t>
            </w:r>
          </w:p>
        </w:tc>
        <w:tc>
          <w:tcPr>
            <w:tcW w:w="2550" w:type="dxa"/>
            <w:vMerge w:val="restart"/>
          </w:tcPr>
          <w:p w14:paraId="66C30AF2" w14:textId="24B69F8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1" w:type="dxa"/>
          </w:tcPr>
          <w:p w14:paraId="6387D8A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6D8E75D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3D5C159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3CF650F" w14:textId="66A0BA3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HHG20AA801YC02</w:t>
            </w:r>
          </w:p>
        </w:tc>
        <w:tc>
          <w:tcPr>
            <w:tcW w:w="2550" w:type="dxa"/>
            <w:vMerge/>
          </w:tcPr>
          <w:p w14:paraId="34ADC5C4" w14:textId="23E2EDF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988B0A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5BED658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7D943F0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3EDA7D6" w14:textId="362305A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HHG20AA201YB01</w:t>
            </w:r>
          </w:p>
        </w:tc>
        <w:tc>
          <w:tcPr>
            <w:tcW w:w="2550" w:type="dxa"/>
            <w:vMerge w:val="restart"/>
          </w:tcPr>
          <w:p w14:paraId="10B49115" w14:textId="5664CBD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1" w:type="dxa"/>
          </w:tcPr>
          <w:p w14:paraId="7A2E7C9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46E7BE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6B3D686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C6F9374" w14:textId="0539F33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HHG20AA201YB02</w:t>
            </w:r>
          </w:p>
        </w:tc>
        <w:tc>
          <w:tcPr>
            <w:tcW w:w="2550" w:type="dxa"/>
            <w:vMerge/>
          </w:tcPr>
          <w:p w14:paraId="3B43083F" w14:textId="7F4CB2A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5A039E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EDACED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C192B3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278C432" w14:textId="5B0B5CC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HHG20AA201YB03</w:t>
            </w:r>
          </w:p>
        </w:tc>
        <w:tc>
          <w:tcPr>
            <w:tcW w:w="2550" w:type="dxa"/>
            <w:vMerge/>
          </w:tcPr>
          <w:p w14:paraId="2DDB9CB3" w14:textId="1F78A5A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D1751F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2B09A3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133007D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278C9E1" w14:textId="31B7D53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NDG10AA001YB01</w:t>
            </w:r>
          </w:p>
        </w:tc>
        <w:tc>
          <w:tcPr>
            <w:tcW w:w="2550" w:type="dxa"/>
            <w:vMerge w:val="restart"/>
          </w:tcPr>
          <w:p w14:paraId="5C9C9548" w14:textId="1E0BB70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К-5 на входе котловой воды</w:t>
            </w:r>
          </w:p>
        </w:tc>
        <w:tc>
          <w:tcPr>
            <w:tcW w:w="4391" w:type="dxa"/>
          </w:tcPr>
          <w:p w14:paraId="7E17C7F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160372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47B7A4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5FCFDE6" w14:textId="19421E5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F3</w:t>
            </w:r>
            <w:r w:rsidRPr="00525766">
              <w:rPr>
                <w:rFonts w:ascii="Times New Roman" w:hAnsi="Times New Roman"/>
                <w:vanish w:val="0"/>
              </w:rPr>
              <w:t>NDG10AA001YB02</w:t>
            </w:r>
          </w:p>
        </w:tc>
        <w:tc>
          <w:tcPr>
            <w:tcW w:w="2550" w:type="dxa"/>
            <w:vMerge/>
          </w:tcPr>
          <w:p w14:paraId="34AA9482" w14:textId="2EE583C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F10164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773417A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0098853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E762998" w14:textId="3BD1EEB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NDG10AA001YB03</w:t>
            </w:r>
          </w:p>
        </w:tc>
        <w:tc>
          <w:tcPr>
            <w:tcW w:w="2550" w:type="dxa"/>
            <w:vMerge/>
          </w:tcPr>
          <w:p w14:paraId="300E696E" w14:textId="45A5388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3EF7BE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0571FA3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26F84A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2D17281" w14:textId="1B2FA54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NDG10AA801YC01</w:t>
            </w:r>
          </w:p>
        </w:tc>
        <w:tc>
          <w:tcPr>
            <w:tcW w:w="2550" w:type="dxa"/>
            <w:vMerge w:val="restart"/>
          </w:tcPr>
          <w:p w14:paraId="763A7CA4" w14:textId="46269FE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РК.КА3 регулятор расхода воды</w:t>
            </w:r>
          </w:p>
        </w:tc>
        <w:tc>
          <w:tcPr>
            <w:tcW w:w="4391" w:type="dxa"/>
          </w:tcPr>
          <w:p w14:paraId="3CCCA99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129327E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49ABB69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1DEA7D8" w14:textId="27C176A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NDG10AA801YC02</w:t>
            </w:r>
          </w:p>
        </w:tc>
        <w:tc>
          <w:tcPr>
            <w:tcW w:w="2550" w:type="dxa"/>
            <w:vMerge/>
          </w:tcPr>
          <w:p w14:paraId="7B41583A" w14:textId="482295E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4E2AD8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57288CB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007B38E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87B3F9E" w14:textId="4F9EEA8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0AA001YB01</w:t>
            </w:r>
          </w:p>
        </w:tc>
        <w:tc>
          <w:tcPr>
            <w:tcW w:w="2550" w:type="dxa"/>
            <w:vMerge w:val="restart"/>
          </w:tcPr>
          <w:p w14:paraId="5B891586" w14:textId="05DA084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К-6 на выходе котловой воды</w:t>
            </w:r>
          </w:p>
        </w:tc>
        <w:tc>
          <w:tcPr>
            <w:tcW w:w="4391" w:type="dxa"/>
          </w:tcPr>
          <w:p w14:paraId="350B9EE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9DAF87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5C00380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517D81C" w14:textId="02CAFE9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0AA001YB02</w:t>
            </w:r>
          </w:p>
        </w:tc>
        <w:tc>
          <w:tcPr>
            <w:tcW w:w="2550" w:type="dxa"/>
            <w:vMerge/>
            <w:vAlign w:val="center"/>
          </w:tcPr>
          <w:p w14:paraId="12422AC5" w14:textId="4B4444F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F6F73E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41BF1E7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6D5DA3A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6A24204" w14:textId="5B0A836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F3</w:t>
            </w:r>
            <w:r w:rsidRPr="00525766">
              <w:rPr>
                <w:rFonts w:ascii="Times New Roman" w:hAnsi="Times New Roman"/>
                <w:vanish w:val="0"/>
              </w:rPr>
              <w:t>0AA001YB03</w:t>
            </w:r>
          </w:p>
        </w:tc>
        <w:tc>
          <w:tcPr>
            <w:tcW w:w="2550" w:type="dxa"/>
            <w:vMerge/>
            <w:vAlign w:val="center"/>
          </w:tcPr>
          <w:p w14:paraId="0F72F5BC" w14:textId="4ECA6C1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849EAD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56C20C4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7E967F46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346DE08C" w14:textId="77777777" w:rsidR="008D1D2E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</w:p>
          <w:p w14:paraId="79BDBA06" w14:textId="1B3752BD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Водогрейный котел ВК-4</w:t>
            </w:r>
          </w:p>
        </w:tc>
      </w:tr>
      <w:tr w:rsidR="008D1D2E" w:rsidRPr="00F8629E" w14:paraId="443F049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D6700A0" w14:textId="3DC4AC7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F4HAD10YB01</w:t>
            </w:r>
          </w:p>
        </w:tc>
        <w:tc>
          <w:tcPr>
            <w:tcW w:w="2550" w:type="dxa"/>
            <w:vMerge w:val="restart"/>
            <w:vAlign w:val="center"/>
          </w:tcPr>
          <w:p w14:paraId="6E9D8D73" w14:textId="763AEB6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1" w:type="dxa"/>
          </w:tcPr>
          <w:p w14:paraId="2D4859B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котлоагрегата</w:t>
            </w:r>
          </w:p>
        </w:tc>
        <w:tc>
          <w:tcPr>
            <w:tcW w:w="1570" w:type="dxa"/>
            <w:gridSpan w:val="2"/>
          </w:tcPr>
          <w:p w14:paraId="4BA6420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  <w:lang w:val="en-US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83E6F8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344540E" w14:textId="2183AF9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F4HAD10YB02</w:t>
            </w:r>
          </w:p>
        </w:tc>
        <w:tc>
          <w:tcPr>
            <w:tcW w:w="2550" w:type="dxa"/>
            <w:vMerge/>
            <w:vAlign w:val="center"/>
          </w:tcPr>
          <w:p w14:paraId="40A0FC96" w14:textId="038FEB5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B06E28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останов котлоагрегата</w:t>
            </w:r>
          </w:p>
        </w:tc>
        <w:tc>
          <w:tcPr>
            <w:tcW w:w="1570" w:type="dxa"/>
            <w:gridSpan w:val="2"/>
          </w:tcPr>
          <w:p w14:paraId="522C4AC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5E79C6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32C16B1" w14:textId="7D66C30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F4HAD10ZK01</w:t>
            </w:r>
          </w:p>
        </w:tc>
        <w:tc>
          <w:tcPr>
            <w:tcW w:w="2550" w:type="dxa"/>
            <w:vMerge/>
            <w:vAlign w:val="center"/>
          </w:tcPr>
          <w:p w14:paraId="5E48FB02" w14:textId="2F5962B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0D276A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аварийный останов котлоагрегата</w:t>
            </w:r>
          </w:p>
        </w:tc>
        <w:tc>
          <w:tcPr>
            <w:tcW w:w="1570" w:type="dxa"/>
            <w:gridSpan w:val="2"/>
          </w:tcPr>
          <w:p w14:paraId="151FF43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80BF7A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EB01F7B" w14:textId="6CC4FE7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F4HAD10ZK02</w:t>
            </w:r>
          </w:p>
        </w:tc>
        <w:tc>
          <w:tcPr>
            <w:tcW w:w="2550" w:type="dxa"/>
            <w:vMerge/>
            <w:vAlign w:val="center"/>
          </w:tcPr>
          <w:p w14:paraId="2167A90F" w14:textId="1D6F377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0CD5A2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квитирование аварии</w:t>
            </w:r>
          </w:p>
        </w:tc>
        <w:tc>
          <w:tcPr>
            <w:tcW w:w="1570" w:type="dxa"/>
            <w:gridSpan w:val="2"/>
          </w:tcPr>
          <w:p w14:paraId="01092CE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5F5FC6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CC089AE" w14:textId="3C548AF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F4HAD10ZK03</w:t>
            </w:r>
          </w:p>
        </w:tc>
        <w:tc>
          <w:tcPr>
            <w:tcW w:w="2550" w:type="dxa"/>
            <w:vMerge/>
            <w:vAlign w:val="center"/>
          </w:tcPr>
          <w:p w14:paraId="5E298150" w14:textId="55B49B8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952BAB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расход сетевой воды через котел недопустим - останов</w:t>
            </w:r>
          </w:p>
        </w:tc>
        <w:tc>
          <w:tcPr>
            <w:tcW w:w="1570" w:type="dxa"/>
            <w:gridSpan w:val="2"/>
          </w:tcPr>
          <w:p w14:paraId="75D20AD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C62BF6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8F1B09D" w14:textId="06B6A81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F4HAD10ZK04</w:t>
            </w:r>
          </w:p>
        </w:tc>
        <w:tc>
          <w:tcPr>
            <w:tcW w:w="2550" w:type="dxa"/>
            <w:vMerge/>
            <w:vAlign w:val="center"/>
          </w:tcPr>
          <w:p w14:paraId="18DF9983" w14:textId="516E8BB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510F7A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температура воды на выходе из котла недопустима – останов котла</w:t>
            </w:r>
          </w:p>
        </w:tc>
        <w:tc>
          <w:tcPr>
            <w:tcW w:w="1570" w:type="dxa"/>
            <w:gridSpan w:val="2"/>
          </w:tcPr>
          <w:p w14:paraId="06F8A87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5288FE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C87760A" w14:textId="2089A1D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F4ANF40BB001YB01</w:t>
            </w:r>
          </w:p>
        </w:tc>
        <w:tc>
          <w:tcPr>
            <w:tcW w:w="2550" w:type="dxa"/>
            <w:vMerge/>
            <w:vAlign w:val="center"/>
          </w:tcPr>
          <w:p w14:paraId="4356CAA2" w14:textId="0B112A1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3A8835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№1</w:t>
            </w:r>
          </w:p>
        </w:tc>
        <w:tc>
          <w:tcPr>
            <w:tcW w:w="1570" w:type="dxa"/>
            <w:gridSpan w:val="2"/>
          </w:tcPr>
          <w:p w14:paraId="22C470D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DC8344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0E886F2" w14:textId="61C3ECE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F4ANF40BB001YB02</w:t>
            </w:r>
          </w:p>
        </w:tc>
        <w:tc>
          <w:tcPr>
            <w:tcW w:w="2550" w:type="dxa"/>
            <w:vMerge/>
            <w:vAlign w:val="center"/>
          </w:tcPr>
          <w:p w14:paraId="6026C2C0" w14:textId="63C8296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A0A346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№1</w:t>
            </w:r>
          </w:p>
        </w:tc>
        <w:tc>
          <w:tcPr>
            <w:tcW w:w="1570" w:type="dxa"/>
            <w:gridSpan w:val="2"/>
          </w:tcPr>
          <w:p w14:paraId="0489993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A14CF2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D1CF2D8" w14:textId="1ECECA1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F4ANF40BB001YB36</w:t>
            </w:r>
          </w:p>
        </w:tc>
        <w:tc>
          <w:tcPr>
            <w:tcW w:w="2550" w:type="dxa"/>
            <w:vMerge/>
            <w:vAlign w:val="center"/>
          </w:tcPr>
          <w:p w14:paraId="748ADC23" w14:textId="438DAC6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E2C221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№1</w:t>
            </w:r>
          </w:p>
        </w:tc>
        <w:tc>
          <w:tcPr>
            <w:tcW w:w="1570" w:type="dxa"/>
            <w:gridSpan w:val="2"/>
          </w:tcPr>
          <w:p w14:paraId="4E241A6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DF4999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899099E" w14:textId="6966581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F4ANF40BB001YB35</w:t>
            </w:r>
          </w:p>
        </w:tc>
        <w:tc>
          <w:tcPr>
            <w:tcW w:w="2550" w:type="dxa"/>
            <w:vMerge/>
            <w:vAlign w:val="center"/>
          </w:tcPr>
          <w:p w14:paraId="6B5C1C27" w14:textId="4A9D1E1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7B0F03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№1</w:t>
            </w:r>
          </w:p>
        </w:tc>
        <w:tc>
          <w:tcPr>
            <w:tcW w:w="1570" w:type="dxa"/>
            <w:gridSpan w:val="2"/>
          </w:tcPr>
          <w:p w14:paraId="69FC451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50341C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07813CA" w14:textId="324783A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F4ANF20BB001YB01</w:t>
            </w:r>
          </w:p>
        </w:tc>
        <w:tc>
          <w:tcPr>
            <w:tcW w:w="2550" w:type="dxa"/>
            <w:vMerge/>
            <w:vAlign w:val="center"/>
          </w:tcPr>
          <w:p w14:paraId="7BB616B0" w14:textId="7212A60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3916B6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№2</w:t>
            </w:r>
          </w:p>
        </w:tc>
        <w:tc>
          <w:tcPr>
            <w:tcW w:w="1570" w:type="dxa"/>
            <w:gridSpan w:val="2"/>
          </w:tcPr>
          <w:p w14:paraId="4CD225D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38F551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05A1961" w14:textId="3B6FC6C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F4ANF20BB001YB02</w:t>
            </w:r>
          </w:p>
        </w:tc>
        <w:tc>
          <w:tcPr>
            <w:tcW w:w="2550" w:type="dxa"/>
            <w:vMerge/>
            <w:vAlign w:val="center"/>
          </w:tcPr>
          <w:p w14:paraId="58FFA631" w14:textId="299BFD8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2978E6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№2</w:t>
            </w:r>
          </w:p>
        </w:tc>
        <w:tc>
          <w:tcPr>
            <w:tcW w:w="1570" w:type="dxa"/>
            <w:gridSpan w:val="2"/>
          </w:tcPr>
          <w:p w14:paraId="6B3ECEC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2183E1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97C8B31" w14:textId="284A1CF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F4ANF20BB001YB36</w:t>
            </w:r>
          </w:p>
        </w:tc>
        <w:tc>
          <w:tcPr>
            <w:tcW w:w="2550" w:type="dxa"/>
            <w:vMerge/>
            <w:vAlign w:val="center"/>
          </w:tcPr>
          <w:p w14:paraId="0CC091E7" w14:textId="7B8C894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2A9FB0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№2</w:t>
            </w:r>
          </w:p>
        </w:tc>
        <w:tc>
          <w:tcPr>
            <w:tcW w:w="1570" w:type="dxa"/>
            <w:gridSpan w:val="2"/>
          </w:tcPr>
          <w:p w14:paraId="5E0FE02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0F2292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CC742A0" w14:textId="32AA5FB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F4ANF20BB001YB35</w:t>
            </w:r>
          </w:p>
        </w:tc>
        <w:tc>
          <w:tcPr>
            <w:tcW w:w="2550" w:type="dxa"/>
            <w:vMerge/>
            <w:vAlign w:val="center"/>
          </w:tcPr>
          <w:p w14:paraId="17130273" w14:textId="19F4BB6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F51C68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№2</w:t>
            </w:r>
          </w:p>
        </w:tc>
        <w:tc>
          <w:tcPr>
            <w:tcW w:w="1570" w:type="dxa"/>
            <w:gridSpan w:val="2"/>
          </w:tcPr>
          <w:p w14:paraId="0F3AE1B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BC7DBF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40DEC01" w14:textId="042EAE1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F4HAD10YB39</w:t>
            </w:r>
          </w:p>
        </w:tc>
        <w:tc>
          <w:tcPr>
            <w:tcW w:w="2550" w:type="dxa"/>
            <w:vMerge/>
            <w:vAlign w:val="center"/>
          </w:tcPr>
          <w:p w14:paraId="4521D127" w14:textId="6353E1E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D61950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местное управление</w:t>
            </w:r>
          </w:p>
        </w:tc>
        <w:tc>
          <w:tcPr>
            <w:tcW w:w="1570" w:type="dxa"/>
            <w:gridSpan w:val="2"/>
          </w:tcPr>
          <w:p w14:paraId="639F929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C15C4C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3998F5D" w14:textId="65E511F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F4ANF40YB01</w:t>
            </w:r>
          </w:p>
        </w:tc>
        <w:tc>
          <w:tcPr>
            <w:tcW w:w="2550" w:type="dxa"/>
            <w:vMerge/>
            <w:vAlign w:val="center"/>
          </w:tcPr>
          <w:p w14:paraId="3D4F3BAC" w14:textId="4523A5B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3B1095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№1</w:t>
            </w:r>
          </w:p>
        </w:tc>
        <w:tc>
          <w:tcPr>
            <w:tcW w:w="1570" w:type="dxa"/>
            <w:gridSpan w:val="2"/>
          </w:tcPr>
          <w:p w14:paraId="59BFBF2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833EAF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C568BC9" w14:textId="309D92E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F4HHG10AA031YB01</w:t>
            </w:r>
          </w:p>
        </w:tc>
        <w:tc>
          <w:tcPr>
            <w:tcW w:w="2550" w:type="dxa"/>
            <w:vMerge/>
            <w:vAlign w:val="center"/>
          </w:tcPr>
          <w:p w14:paraId="5A2B5000" w14:textId="351D9E8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AA8E8F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4CFD305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00D6C4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528F936" w14:textId="729CE34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F4HHG10AA031YB02</w:t>
            </w:r>
          </w:p>
        </w:tc>
        <w:tc>
          <w:tcPr>
            <w:tcW w:w="2550" w:type="dxa"/>
            <w:vMerge/>
            <w:vAlign w:val="center"/>
          </w:tcPr>
          <w:p w14:paraId="6ACB025D" w14:textId="2F3D7E7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9269FC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29CD323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C885FD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49404BF" w14:textId="303F9EE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F4HHG10AA032YB01</w:t>
            </w:r>
          </w:p>
        </w:tc>
        <w:tc>
          <w:tcPr>
            <w:tcW w:w="2550" w:type="dxa"/>
            <w:vMerge/>
            <w:vAlign w:val="center"/>
          </w:tcPr>
          <w:p w14:paraId="5DFF03DB" w14:textId="6FED7AF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B43C74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12406C5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AA6AE3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3F87B71" w14:textId="70F0F83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F4HHG10AA032YB02</w:t>
            </w:r>
          </w:p>
        </w:tc>
        <w:tc>
          <w:tcPr>
            <w:tcW w:w="2550" w:type="dxa"/>
            <w:vMerge/>
            <w:vAlign w:val="center"/>
          </w:tcPr>
          <w:p w14:paraId="26D214C6" w14:textId="3D86B5C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473BCF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4724D25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78E721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95B57C3" w14:textId="1489342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F4ANF20YB01</w:t>
            </w:r>
          </w:p>
        </w:tc>
        <w:tc>
          <w:tcPr>
            <w:tcW w:w="2550" w:type="dxa"/>
            <w:vMerge/>
            <w:vAlign w:val="center"/>
          </w:tcPr>
          <w:p w14:paraId="177781C7" w14:textId="1EA48A5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EBA6F6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№2</w:t>
            </w:r>
          </w:p>
        </w:tc>
        <w:tc>
          <w:tcPr>
            <w:tcW w:w="1570" w:type="dxa"/>
            <w:gridSpan w:val="2"/>
          </w:tcPr>
          <w:p w14:paraId="3151BB6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952979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7952ED4" w14:textId="5B6A96D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F4HHG20AA031YB01</w:t>
            </w:r>
          </w:p>
        </w:tc>
        <w:tc>
          <w:tcPr>
            <w:tcW w:w="2550" w:type="dxa"/>
            <w:vMerge/>
            <w:vAlign w:val="center"/>
          </w:tcPr>
          <w:p w14:paraId="1EBB03B8" w14:textId="3042A3D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78A61E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62DA3C9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BB48EA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D87856F" w14:textId="7DB7730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F4HHG20AA031YB02</w:t>
            </w:r>
          </w:p>
        </w:tc>
        <w:tc>
          <w:tcPr>
            <w:tcW w:w="2550" w:type="dxa"/>
            <w:vMerge/>
            <w:vAlign w:val="center"/>
          </w:tcPr>
          <w:p w14:paraId="208E3A93" w14:textId="013230D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B69CE2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7516833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DC3A72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09255E3" w14:textId="0003302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F4HHG20AA032YB01</w:t>
            </w:r>
          </w:p>
        </w:tc>
        <w:tc>
          <w:tcPr>
            <w:tcW w:w="2550" w:type="dxa"/>
            <w:vMerge/>
            <w:vAlign w:val="center"/>
          </w:tcPr>
          <w:p w14:paraId="58D25797" w14:textId="5316E66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877267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2E0C025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0B9C91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55754EB" w14:textId="68D1FA3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F4HHG20AA032YB02</w:t>
            </w:r>
          </w:p>
        </w:tc>
        <w:tc>
          <w:tcPr>
            <w:tcW w:w="2550" w:type="dxa"/>
            <w:vMerge/>
            <w:vAlign w:val="center"/>
          </w:tcPr>
          <w:p w14:paraId="75EFE57E" w14:textId="78F5B61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F4415A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42004DE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4174B2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0113F0D" w14:textId="14DE949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F4HAD10ZK05</w:t>
            </w:r>
          </w:p>
        </w:tc>
        <w:tc>
          <w:tcPr>
            <w:tcW w:w="2550" w:type="dxa"/>
            <w:vMerge/>
            <w:vAlign w:val="center"/>
          </w:tcPr>
          <w:p w14:paraId="12649BAD" w14:textId="026176A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8B4FC4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отключение всех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дв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– останов котла</w:t>
            </w:r>
          </w:p>
        </w:tc>
        <w:tc>
          <w:tcPr>
            <w:tcW w:w="1570" w:type="dxa"/>
            <w:gridSpan w:val="2"/>
          </w:tcPr>
          <w:p w14:paraId="123F5E7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F16B21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08999ED" w14:textId="62B9047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HHG20AA801YC01</w:t>
            </w:r>
          </w:p>
        </w:tc>
        <w:tc>
          <w:tcPr>
            <w:tcW w:w="2550" w:type="dxa"/>
            <w:vMerge w:val="restart"/>
          </w:tcPr>
          <w:p w14:paraId="2CA9F34D" w14:textId="60ACCEE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1" w:type="dxa"/>
          </w:tcPr>
          <w:p w14:paraId="0EE7A14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6723AFA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4A00630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7711A9A" w14:textId="02F5493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HHG20AA801YC02</w:t>
            </w:r>
          </w:p>
        </w:tc>
        <w:tc>
          <w:tcPr>
            <w:tcW w:w="2550" w:type="dxa"/>
            <w:vMerge/>
          </w:tcPr>
          <w:p w14:paraId="04BA47EA" w14:textId="19E3138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9659AA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49EAA67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107379B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BE3C27E" w14:textId="1DA2935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HHG20AA201YB01</w:t>
            </w:r>
          </w:p>
        </w:tc>
        <w:tc>
          <w:tcPr>
            <w:tcW w:w="2550" w:type="dxa"/>
            <w:vMerge w:val="restart"/>
          </w:tcPr>
          <w:p w14:paraId="0BE3771C" w14:textId="091669C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1" w:type="dxa"/>
          </w:tcPr>
          <w:p w14:paraId="305D1AC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EDA1C0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50A9DC9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3C2CD7F" w14:textId="24DC08B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HHG20AA201YB02</w:t>
            </w:r>
          </w:p>
        </w:tc>
        <w:tc>
          <w:tcPr>
            <w:tcW w:w="2550" w:type="dxa"/>
            <w:vMerge/>
          </w:tcPr>
          <w:p w14:paraId="39121F1A" w14:textId="2BA92A2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740015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D7F1DE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7ECDCF5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62900A4" w14:textId="59ACF40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HHG20AA201YB03</w:t>
            </w:r>
          </w:p>
        </w:tc>
        <w:tc>
          <w:tcPr>
            <w:tcW w:w="2550" w:type="dxa"/>
            <w:vMerge/>
          </w:tcPr>
          <w:p w14:paraId="1F813C64" w14:textId="335244D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BF69B8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7EB848C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13126A9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4F9E6D2" w14:textId="053F781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NDG10AA001YB01</w:t>
            </w:r>
          </w:p>
        </w:tc>
        <w:tc>
          <w:tcPr>
            <w:tcW w:w="2550" w:type="dxa"/>
            <w:vMerge w:val="restart"/>
          </w:tcPr>
          <w:p w14:paraId="38991C65" w14:textId="1E0A876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К-7 на входе котловой воды</w:t>
            </w:r>
          </w:p>
        </w:tc>
        <w:tc>
          <w:tcPr>
            <w:tcW w:w="4391" w:type="dxa"/>
          </w:tcPr>
          <w:p w14:paraId="64E3210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877480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74C9BE4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A0B80D5" w14:textId="7C56C30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NDG10AA001YB02</w:t>
            </w:r>
          </w:p>
        </w:tc>
        <w:tc>
          <w:tcPr>
            <w:tcW w:w="2550" w:type="dxa"/>
            <w:vMerge/>
          </w:tcPr>
          <w:p w14:paraId="448FF20E" w14:textId="5218BCB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145DCB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030A22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0F5234B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EF63457" w14:textId="3591298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NDG10AA001YB03</w:t>
            </w:r>
          </w:p>
        </w:tc>
        <w:tc>
          <w:tcPr>
            <w:tcW w:w="2550" w:type="dxa"/>
            <w:vMerge/>
          </w:tcPr>
          <w:p w14:paraId="7A95C39E" w14:textId="465A3D8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E7E812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62D9FA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7898D71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57810D0" w14:textId="42ADF25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NDG10AA801YC01</w:t>
            </w:r>
          </w:p>
        </w:tc>
        <w:tc>
          <w:tcPr>
            <w:tcW w:w="2550" w:type="dxa"/>
            <w:vMerge w:val="restart"/>
          </w:tcPr>
          <w:p w14:paraId="5FBC232B" w14:textId="1642A31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РК.КА4 регулятор расхода воды</w:t>
            </w:r>
          </w:p>
        </w:tc>
        <w:tc>
          <w:tcPr>
            <w:tcW w:w="4391" w:type="dxa"/>
          </w:tcPr>
          <w:p w14:paraId="4F9E23A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00CAA14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6519C73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CAE3E7C" w14:textId="3D6C66E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NDG10AA801YC02</w:t>
            </w:r>
          </w:p>
        </w:tc>
        <w:tc>
          <w:tcPr>
            <w:tcW w:w="2550" w:type="dxa"/>
            <w:vMerge/>
          </w:tcPr>
          <w:p w14:paraId="1A8041BC" w14:textId="3A29B26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566871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095A37C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2C43ACE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B659012" w14:textId="649B83E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0AA001YB01</w:t>
            </w:r>
          </w:p>
        </w:tc>
        <w:tc>
          <w:tcPr>
            <w:tcW w:w="2550" w:type="dxa"/>
            <w:vMerge w:val="restart"/>
          </w:tcPr>
          <w:p w14:paraId="28FD9773" w14:textId="739FFAC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К-8 на выходе котловой воды</w:t>
            </w:r>
          </w:p>
        </w:tc>
        <w:tc>
          <w:tcPr>
            <w:tcW w:w="4391" w:type="dxa"/>
          </w:tcPr>
          <w:p w14:paraId="23A7EF4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C92F16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60A6B51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BD3CFB4" w14:textId="005843D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0AA001YB02</w:t>
            </w:r>
          </w:p>
        </w:tc>
        <w:tc>
          <w:tcPr>
            <w:tcW w:w="2550" w:type="dxa"/>
            <w:vMerge/>
            <w:vAlign w:val="center"/>
          </w:tcPr>
          <w:p w14:paraId="3B4CBB1D" w14:textId="6254D74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9B30CE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50374D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F34203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DAF03C8" w14:textId="311FE2F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F4</w:t>
            </w:r>
            <w:r w:rsidRPr="00525766">
              <w:rPr>
                <w:rFonts w:ascii="Times New Roman" w:hAnsi="Times New Roman"/>
                <w:vanish w:val="0"/>
              </w:rPr>
              <w:t>0AA001YB03</w:t>
            </w:r>
          </w:p>
        </w:tc>
        <w:tc>
          <w:tcPr>
            <w:tcW w:w="2550" w:type="dxa"/>
            <w:vMerge/>
            <w:vAlign w:val="center"/>
          </w:tcPr>
          <w:p w14:paraId="767E5B1E" w14:textId="37D4117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87A825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EE7019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0CB5C22B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260AF069" w14:textId="1E30EBAC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Водогрейный котел ВК-5</w:t>
            </w:r>
          </w:p>
        </w:tc>
      </w:tr>
      <w:tr w:rsidR="008D1D2E" w:rsidRPr="00F8629E" w14:paraId="235C9BD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ADF18F5" w14:textId="383A457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F5HAD10YB01</w:t>
            </w:r>
          </w:p>
        </w:tc>
        <w:tc>
          <w:tcPr>
            <w:tcW w:w="2550" w:type="dxa"/>
            <w:vMerge w:val="restart"/>
            <w:vAlign w:val="center"/>
          </w:tcPr>
          <w:p w14:paraId="33E6A3D2" w14:textId="5559A36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1" w:type="dxa"/>
          </w:tcPr>
          <w:p w14:paraId="32276B9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котлоагрегата</w:t>
            </w:r>
          </w:p>
        </w:tc>
        <w:tc>
          <w:tcPr>
            <w:tcW w:w="1570" w:type="dxa"/>
            <w:gridSpan w:val="2"/>
          </w:tcPr>
          <w:p w14:paraId="2D57FB9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  <w:lang w:val="en-US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D4F7F9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304F7DD" w14:textId="2667E0A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F5HAD10YB02</w:t>
            </w:r>
          </w:p>
        </w:tc>
        <w:tc>
          <w:tcPr>
            <w:tcW w:w="2550" w:type="dxa"/>
            <w:vMerge/>
            <w:vAlign w:val="center"/>
          </w:tcPr>
          <w:p w14:paraId="32D4415B" w14:textId="0BCD6E1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3DC124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останов котлоагрегата</w:t>
            </w:r>
          </w:p>
        </w:tc>
        <w:tc>
          <w:tcPr>
            <w:tcW w:w="1570" w:type="dxa"/>
            <w:gridSpan w:val="2"/>
          </w:tcPr>
          <w:p w14:paraId="7CB52B6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6E7EFE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3481C99" w14:textId="1E231F5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F5HAD10ZK01</w:t>
            </w:r>
          </w:p>
        </w:tc>
        <w:tc>
          <w:tcPr>
            <w:tcW w:w="2550" w:type="dxa"/>
            <w:vMerge/>
            <w:vAlign w:val="center"/>
          </w:tcPr>
          <w:p w14:paraId="7DDF787B" w14:textId="50A5CA2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11E0DB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аварийный останов котлоагрегата</w:t>
            </w:r>
          </w:p>
        </w:tc>
        <w:tc>
          <w:tcPr>
            <w:tcW w:w="1570" w:type="dxa"/>
            <w:gridSpan w:val="2"/>
          </w:tcPr>
          <w:p w14:paraId="7900988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25E378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53EE979" w14:textId="08707E4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F5HAD10ZK02</w:t>
            </w:r>
          </w:p>
        </w:tc>
        <w:tc>
          <w:tcPr>
            <w:tcW w:w="2550" w:type="dxa"/>
            <w:vMerge/>
            <w:vAlign w:val="center"/>
          </w:tcPr>
          <w:p w14:paraId="2AEB17CF" w14:textId="007DCD7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7FD1E1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квитирование аварии</w:t>
            </w:r>
          </w:p>
        </w:tc>
        <w:tc>
          <w:tcPr>
            <w:tcW w:w="1570" w:type="dxa"/>
            <w:gridSpan w:val="2"/>
          </w:tcPr>
          <w:p w14:paraId="6478338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AF2437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C22C4BB" w14:textId="78DFE1C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F5HAD10ZK03</w:t>
            </w:r>
          </w:p>
        </w:tc>
        <w:tc>
          <w:tcPr>
            <w:tcW w:w="2550" w:type="dxa"/>
            <w:vMerge/>
            <w:vAlign w:val="center"/>
          </w:tcPr>
          <w:p w14:paraId="2384522A" w14:textId="098FC91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650EA4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расход сетевой воды через котел недопустим - останов</w:t>
            </w:r>
          </w:p>
        </w:tc>
        <w:tc>
          <w:tcPr>
            <w:tcW w:w="1570" w:type="dxa"/>
            <w:gridSpan w:val="2"/>
          </w:tcPr>
          <w:p w14:paraId="09396C0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ACBA7C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D280A88" w14:textId="7FD414F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F5HAD10ZK04</w:t>
            </w:r>
          </w:p>
        </w:tc>
        <w:tc>
          <w:tcPr>
            <w:tcW w:w="2550" w:type="dxa"/>
            <w:vMerge/>
            <w:vAlign w:val="center"/>
          </w:tcPr>
          <w:p w14:paraId="3B14621D" w14:textId="0CE2356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804B97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температура воды на выходе из котла недопустима – останов котла</w:t>
            </w:r>
          </w:p>
        </w:tc>
        <w:tc>
          <w:tcPr>
            <w:tcW w:w="1570" w:type="dxa"/>
            <w:gridSpan w:val="2"/>
          </w:tcPr>
          <w:p w14:paraId="084CF12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FCBD6B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314F983" w14:textId="68411F1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F5ANF50BB001YB01</w:t>
            </w:r>
          </w:p>
        </w:tc>
        <w:tc>
          <w:tcPr>
            <w:tcW w:w="2550" w:type="dxa"/>
            <w:vMerge/>
            <w:vAlign w:val="center"/>
          </w:tcPr>
          <w:p w14:paraId="41F14661" w14:textId="6428FA3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025C81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№1</w:t>
            </w:r>
          </w:p>
        </w:tc>
        <w:tc>
          <w:tcPr>
            <w:tcW w:w="1570" w:type="dxa"/>
            <w:gridSpan w:val="2"/>
          </w:tcPr>
          <w:p w14:paraId="2479CD7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711808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31D044E" w14:textId="288EBE7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F5ANF50BB001YB02</w:t>
            </w:r>
          </w:p>
        </w:tc>
        <w:tc>
          <w:tcPr>
            <w:tcW w:w="2550" w:type="dxa"/>
            <w:vMerge/>
            <w:vAlign w:val="center"/>
          </w:tcPr>
          <w:p w14:paraId="79F858A8" w14:textId="26B4DA0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76E17B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№1</w:t>
            </w:r>
          </w:p>
        </w:tc>
        <w:tc>
          <w:tcPr>
            <w:tcW w:w="1570" w:type="dxa"/>
            <w:gridSpan w:val="2"/>
          </w:tcPr>
          <w:p w14:paraId="6591D7D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9D0923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C14311F" w14:textId="1F84BA0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F5ANF50BB001YB36</w:t>
            </w:r>
          </w:p>
        </w:tc>
        <w:tc>
          <w:tcPr>
            <w:tcW w:w="2550" w:type="dxa"/>
            <w:vMerge/>
            <w:vAlign w:val="center"/>
          </w:tcPr>
          <w:p w14:paraId="657CDB2A" w14:textId="0B3ADBF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1F0BA7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№1</w:t>
            </w:r>
          </w:p>
        </w:tc>
        <w:tc>
          <w:tcPr>
            <w:tcW w:w="1570" w:type="dxa"/>
            <w:gridSpan w:val="2"/>
          </w:tcPr>
          <w:p w14:paraId="0B2E49C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DA4BC0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0354A2C" w14:textId="24B50FC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F5ANF50BB001YB35</w:t>
            </w:r>
          </w:p>
        </w:tc>
        <w:tc>
          <w:tcPr>
            <w:tcW w:w="2550" w:type="dxa"/>
            <w:vMerge/>
            <w:vAlign w:val="center"/>
          </w:tcPr>
          <w:p w14:paraId="21860052" w14:textId="5DAD662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CC704C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№1</w:t>
            </w:r>
          </w:p>
        </w:tc>
        <w:tc>
          <w:tcPr>
            <w:tcW w:w="1570" w:type="dxa"/>
            <w:gridSpan w:val="2"/>
          </w:tcPr>
          <w:p w14:paraId="6A0F726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6F30DC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FB186D3" w14:textId="19A4F28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F5ANF20BB001YB01</w:t>
            </w:r>
          </w:p>
        </w:tc>
        <w:tc>
          <w:tcPr>
            <w:tcW w:w="2550" w:type="dxa"/>
            <w:vMerge/>
            <w:vAlign w:val="center"/>
          </w:tcPr>
          <w:p w14:paraId="63CE0D84" w14:textId="776B6FE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2E96AF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№2</w:t>
            </w:r>
          </w:p>
        </w:tc>
        <w:tc>
          <w:tcPr>
            <w:tcW w:w="1570" w:type="dxa"/>
            <w:gridSpan w:val="2"/>
          </w:tcPr>
          <w:p w14:paraId="7FB9D37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7E8F65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47812B4" w14:textId="3257546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F5ANF20BB001YB02</w:t>
            </w:r>
          </w:p>
        </w:tc>
        <w:tc>
          <w:tcPr>
            <w:tcW w:w="2550" w:type="dxa"/>
            <w:vMerge/>
            <w:vAlign w:val="center"/>
          </w:tcPr>
          <w:p w14:paraId="0565052F" w14:textId="088E419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F8486C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№2</w:t>
            </w:r>
          </w:p>
        </w:tc>
        <w:tc>
          <w:tcPr>
            <w:tcW w:w="1570" w:type="dxa"/>
            <w:gridSpan w:val="2"/>
          </w:tcPr>
          <w:p w14:paraId="6A33950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42CCAF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9103F5A" w14:textId="43BC5BF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F5ANF20BB001YB36</w:t>
            </w:r>
          </w:p>
        </w:tc>
        <w:tc>
          <w:tcPr>
            <w:tcW w:w="2550" w:type="dxa"/>
            <w:vMerge/>
            <w:vAlign w:val="center"/>
          </w:tcPr>
          <w:p w14:paraId="1F4089A2" w14:textId="1D72681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9ECCDA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№2</w:t>
            </w:r>
          </w:p>
        </w:tc>
        <w:tc>
          <w:tcPr>
            <w:tcW w:w="1570" w:type="dxa"/>
            <w:gridSpan w:val="2"/>
          </w:tcPr>
          <w:p w14:paraId="5C99D27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A8554F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C199327" w14:textId="68FFFE2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F5ANF20BB001YB35</w:t>
            </w:r>
          </w:p>
        </w:tc>
        <w:tc>
          <w:tcPr>
            <w:tcW w:w="2550" w:type="dxa"/>
            <w:vMerge/>
            <w:vAlign w:val="center"/>
          </w:tcPr>
          <w:p w14:paraId="15726EF9" w14:textId="0F5B495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217FDC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№2</w:t>
            </w:r>
          </w:p>
        </w:tc>
        <w:tc>
          <w:tcPr>
            <w:tcW w:w="1570" w:type="dxa"/>
            <w:gridSpan w:val="2"/>
          </w:tcPr>
          <w:p w14:paraId="4D6EB0E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D89E87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7B97E0E" w14:textId="54B53C7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F5HAD10YB39</w:t>
            </w:r>
          </w:p>
        </w:tc>
        <w:tc>
          <w:tcPr>
            <w:tcW w:w="2550" w:type="dxa"/>
            <w:vMerge/>
            <w:vAlign w:val="center"/>
          </w:tcPr>
          <w:p w14:paraId="5818CF9C" w14:textId="3C2F255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AE16BA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местное управление</w:t>
            </w:r>
          </w:p>
        </w:tc>
        <w:tc>
          <w:tcPr>
            <w:tcW w:w="1570" w:type="dxa"/>
            <w:gridSpan w:val="2"/>
          </w:tcPr>
          <w:p w14:paraId="44EB2F7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8DF25E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377FA3F" w14:textId="37CE70D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F5ANF50YB01</w:t>
            </w:r>
          </w:p>
        </w:tc>
        <w:tc>
          <w:tcPr>
            <w:tcW w:w="2550" w:type="dxa"/>
            <w:vMerge/>
            <w:vAlign w:val="center"/>
          </w:tcPr>
          <w:p w14:paraId="7EA7E216" w14:textId="2225E96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999636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№1</w:t>
            </w:r>
          </w:p>
        </w:tc>
        <w:tc>
          <w:tcPr>
            <w:tcW w:w="1570" w:type="dxa"/>
            <w:gridSpan w:val="2"/>
          </w:tcPr>
          <w:p w14:paraId="5C8802C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59D633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3258734" w14:textId="07409EC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F5HHG10AA031YB01</w:t>
            </w:r>
          </w:p>
        </w:tc>
        <w:tc>
          <w:tcPr>
            <w:tcW w:w="2550" w:type="dxa"/>
            <w:vMerge/>
            <w:vAlign w:val="center"/>
          </w:tcPr>
          <w:p w14:paraId="53BE86DB" w14:textId="4CC816F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F485B4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25E24C7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FD1D0F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3E0FB9F" w14:textId="6F6C417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F5HHG10AA031YB02</w:t>
            </w:r>
          </w:p>
        </w:tc>
        <w:tc>
          <w:tcPr>
            <w:tcW w:w="2550" w:type="dxa"/>
            <w:vMerge/>
            <w:vAlign w:val="center"/>
          </w:tcPr>
          <w:p w14:paraId="31F47FAA" w14:textId="41C0935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BD25D4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205108F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BD438F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1610567" w14:textId="603852D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F5HHG10AA032YB01</w:t>
            </w:r>
          </w:p>
        </w:tc>
        <w:tc>
          <w:tcPr>
            <w:tcW w:w="2550" w:type="dxa"/>
            <w:vMerge/>
            <w:vAlign w:val="center"/>
          </w:tcPr>
          <w:p w14:paraId="0F4A300F" w14:textId="3921D12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C2255E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3C45C64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498866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A80EB95" w14:textId="24139E3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F5HHG10AA032YB02</w:t>
            </w:r>
          </w:p>
        </w:tc>
        <w:tc>
          <w:tcPr>
            <w:tcW w:w="2550" w:type="dxa"/>
            <w:vMerge/>
            <w:vAlign w:val="center"/>
          </w:tcPr>
          <w:p w14:paraId="779ACEF2" w14:textId="62192A8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9020AF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2E6C1CC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5DC98E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5444B0A" w14:textId="21ABC1C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F5ANF20YB01</w:t>
            </w:r>
          </w:p>
        </w:tc>
        <w:tc>
          <w:tcPr>
            <w:tcW w:w="2550" w:type="dxa"/>
            <w:vMerge/>
            <w:vAlign w:val="center"/>
          </w:tcPr>
          <w:p w14:paraId="6A684F1E" w14:textId="3EDAA6F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EB012D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№2</w:t>
            </w:r>
          </w:p>
        </w:tc>
        <w:tc>
          <w:tcPr>
            <w:tcW w:w="1570" w:type="dxa"/>
            <w:gridSpan w:val="2"/>
          </w:tcPr>
          <w:p w14:paraId="03D0370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6720C6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3F94695" w14:textId="2F888F5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F5HHG20AA031YB01</w:t>
            </w:r>
          </w:p>
        </w:tc>
        <w:tc>
          <w:tcPr>
            <w:tcW w:w="2550" w:type="dxa"/>
            <w:vMerge/>
            <w:vAlign w:val="center"/>
          </w:tcPr>
          <w:p w14:paraId="5AE1E18E" w14:textId="07FF9B6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696DB0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045E731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D4289F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5A4F5E0" w14:textId="4C79A4F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F5HHG20AA031YB02</w:t>
            </w:r>
          </w:p>
        </w:tc>
        <w:tc>
          <w:tcPr>
            <w:tcW w:w="2550" w:type="dxa"/>
            <w:vMerge/>
            <w:vAlign w:val="center"/>
          </w:tcPr>
          <w:p w14:paraId="5051A29B" w14:textId="3D15BA9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6D7E51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037C292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D57574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BC72A60" w14:textId="0AD41EC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F5HHG20AA032YB01</w:t>
            </w:r>
          </w:p>
        </w:tc>
        <w:tc>
          <w:tcPr>
            <w:tcW w:w="2550" w:type="dxa"/>
            <w:vMerge/>
            <w:vAlign w:val="center"/>
          </w:tcPr>
          <w:p w14:paraId="0CB2A9D0" w14:textId="247947E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D293A1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71A5B68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9D3629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ED85E55" w14:textId="52382A0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F5HHG20AA032YB02</w:t>
            </w:r>
          </w:p>
        </w:tc>
        <w:tc>
          <w:tcPr>
            <w:tcW w:w="2550" w:type="dxa"/>
            <w:vMerge/>
            <w:vAlign w:val="center"/>
          </w:tcPr>
          <w:p w14:paraId="1ABBB4D5" w14:textId="02B1821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E14FCD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7635679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90FED5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7E2DD61" w14:textId="7A44DA3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F5HAD10ZK05</w:t>
            </w:r>
          </w:p>
        </w:tc>
        <w:tc>
          <w:tcPr>
            <w:tcW w:w="2550" w:type="dxa"/>
            <w:vMerge/>
            <w:vAlign w:val="center"/>
          </w:tcPr>
          <w:p w14:paraId="3D7951BB" w14:textId="7DA7C2A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24152E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отключение всех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дв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– останов котла</w:t>
            </w:r>
          </w:p>
        </w:tc>
        <w:tc>
          <w:tcPr>
            <w:tcW w:w="1570" w:type="dxa"/>
            <w:gridSpan w:val="2"/>
          </w:tcPr>
          <w:p w14:paraId="4F16CEF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A17F43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2D2B169" w14:textId="3CF6B50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HHG20AA801YC01</w:t>
            </w:r>
          </w:p>
        </w:tc>
        <w:tc>
          <w:tcPr>
            <w:tcW w:w="2550" w:type="dxa"/>
            <w:vMerge w:val="restart"/>
          </w:tcPr>
          <w:p w14:paraId="33121C18" w14:textId="455396F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1" w:type="dxa"/>
          </w:tcPr>
          <w:p w14:paraId="58CCA29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3D86DEA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3FDB105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1AADED0" w14:textId="1E92721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HHG20AA801YC02</w:t>
            </w:r>
          </w:p>
        </w:tc>
        <w:tc>
          <w:tcPr>
            <w:tcW w:w="2550" w:type="dxa"/>
            <w:vMerge/>
          </w:tcPr>
          <w:p w14:paraId="0401F759" w14:textId="57ECC76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A7AB88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3105A01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1BF8572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7233FE7" w14:textId="1856969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HHG20AA201YB01</w:t>
            </w:r>
          </w:p>
        </w:tc>
        <w:tc>
          <w:tcPr>
            <w:tcW w:w="2550" w:type="dxa"/>
            <w:vMerge w:val="restart"/>
          </w:tcPr>
          <w:p w14:paraId="520E6A63" w14:textId="033298F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1" w:type="dxa"/>
          </w:tcPr>
          <w:p w14:paraId="0E144C2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BBB4FF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8D17BB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AA311BB" w14:textId="2113A9C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HHG20AA201YB02</w:t>
            </w:r>
          </w:p>
        </w:tc>
        <w:tc>
          <w:tcPr>
            <w:tcW w:w="2550" w:type="dxa"/>
            <w:vMerge/>
          </w:tcPr>
          <w:p w14:paraId="21336C00" w14:textId="2E576AA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CC2FBC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F4157C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0C68F4B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C52F8CF" w14:textId="53A4FFE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F5</w:t>
            </w:r>
            <w:r w:rsidRPr="00525766">
              <w:rPr>
                <w:rFonts w:ascii="Times New Roman" w:hAnsi="Times New Roman"/>
                <w:vanish w:val="0"/>
              </w:rPr>
              <w:t>HHG20AA201YB03</w:t>
            </w:r>
          </w:p>
        </w:tc>
        <w:tc>
          <w:tcPr>
            <w:tcW w:w="2550" w:type="dxa"/>
            <w:vMerge/>
          </w:tcPr>
          <w:p w14:paraId="57849A4F" w14:textId="0CEC325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520BFB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466878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04D03C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44F210E" w14:textId="633DF87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NDG10AA001YB01</w:t>
            </w:r>
          </w:p>
        </w:tc>
        <w:tc>
          <w:tcPr>
            <w:tcW w:w="2550" w:type="dxa"/>
            <w:vMerge w:val="restart"/>
          </w:tcPr>
          <w:p w14:paraId="3180172C" w14:textId="761FFD8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К-9 на входе котловой воды</w:t>
            </w:r>
          </w:p>
        </w:tc>
        <w:tc>
          <w:tcPr>
            <w:tcW w:w="4391" w:type="dxa"/>
          </w:tcPr>
          <w:p w14:paraId="1A05C9E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B1F715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40DDD34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1FD004E" w14:textId="22F2356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NDG10AA001YB02</w:t>
            </w:r>
          </w:p>
        </w:tc>
        <w:tc>
          <w:tcPr>
            <w:tcW w:w="2550" w:type="dxa"/>
            <w:vMerge/>
          </w:tcPr>
          <w:p w14:paraId="1597DBF7" w14:textId="2AB3E24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DDE5C4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6882AC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0A6385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3380E53" w14:textId="0024860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NDG10AA001YB03</w:t>
            </w:r>
          </w:p>
        </w:tc>
        <w:tc>
          <w:tcPr>
            <w:tcW w:w="2550" w:type="dxa"/>
            <w:vMerge/>
          </w:tcPr>
          <w:p w14:paraId="19004E53" w14:textId="72019ED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BC98AB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DDB49A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5072DC2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18B4E2F" w14:textId="0D15433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NDG10AA801YC01</w:t>
            </w:r>
          </w:p>
        </w:tc>
        <w:tc>
          <w:tcPr>
            <w:tcW w:w="2550" w:type="dxa"/>
            <w:vMerge w:val="restart"/>
          </w:tcPr>
          <w:p w14:paraId="23CCD1FA" w14:textId="588A6D2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РК.КА5 регулятор расхода воды</w:t>
            </w:r>
          </w:p>
        </w:tc>
        <w:tc>
          <w:tcPr>
            <w:tcW w:w="4391" w:type="dxa"/>
          </w:tcPr>
          <w:p w14:paraId="03A0324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33B561B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590D464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6B0AF3F" w14:textId="7ADCE3F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NDG10AA801YC02</w:t>
            </w:r>
          </w:p>
        </w:tc>
        <w:tc>
          <w:tcPr>
            <w:tcW w:w="2550" w:type="dxa"/>
            <w:vMerge/>
          </w:tcPr>
          <w:p w14:paraId="6175D914" w14:textId="68433E0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115C49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3B236CA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115B163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6E75AC2" w14:textId="04599E0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0AA001YB01</w:t>
            </w:r>
          </w:p>
        </w:tc>
        <w:tc>
          <w:tcPr>
            <w:tcW w:w="2550" w:type="dxa"/>
            <w:vMerge w:val="restart"/>
          </w:tcPr>
          <w:p w14:paraId="6D4DC26B" w14:textId="733FF00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К-10 на выходе котловой воды</w:t>
            </w:r>
          </w:p>
        </w:tc>
        <w:tc>
          <w:tcPr>
            <w:tcW w:w="4391" w:type="dxa"/>
          </w:tcPr>
          <w:p w14:paraId="5B287EA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B8FA93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5C5DFBF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6F99B8C" w14:textId="2FC2F8A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0AA001YB02</w:t>
            </w:r>
          </w:p>
        </w:tc>
        <w:tc>
          <w:tcPr>
            <w:tcW w:w="2550" w:type="dxa"/>
            <w:vMerge/>
            <w:vAlign w:val="center"/>
          </w:tcPr>
          <w:p w14:paraId="6E712701" w14:textId="2491C32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5F2537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C77D61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141E934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E6828D5" w14:textId="6E70790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F5</w:t>
            </w:r>
            <w:r w:rsidRPr="00525766">
              <w:rPr>
                <w:rFonts w:ascii="Times New Roman" w:hAnsi="Times New Roman"/>
                <w:vanish w:val="0"/>
              </w:rPr>
              <w:t>0AA001YB03</w:t>
            </w:r>
          </w:p>
        </w:tc>
        <w:tc>
          <w:tcPr>
            <w:tcW w:w="2550" w:type="dxa"/>
            <w:vMerge/>
            <w:vAlign w:val="center"/>
          </w:tcPr>
          <w:p w14:paraId="1C98F081" w14:textId="30D1098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24F454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6227CE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1250CB81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7BFF75A2" w14:textId="5CF35F93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Водогрейный котел ВК-6</w:t>
            </w:r>
          </w:p>
        </w:tc>
      </w:tr>
      <w:tr w:rsidR="008D1D2E" w:rsidRPr="00F8629E" w14:paraId="21B8474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8723F86" w14:textId="75EC53B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F6HAD10YB01</w:t>
            </w:r>
          </w:p>
        </w:tc>
        <w:tc>
          <w:tcPr>
            <w:tcW w:w="2550" w:type="dxa"/>
            <w:vMerge w:val="restart"/>
            <w:vAlign w:val="center"/>
          </w:tcPr>
          <w:p w14:paraId="409BCCE2" w14:textId="2F09DD0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1" w:type="dxa"/>
          </w:tcPr>
          <w:p w14:paraId="340FDCB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котлоагрегата</w:t>
            </w:r>
          </w:p>
        </w:tc>
        <w:tc>
          <w:tcPr>
            <w:tcW w:w="1570" w:type="dxa"/>
            <w:gridSpan w:val="2"/>
          </w:tcPr>
          <w:p w14:paraId="5F92E71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  <w:lang w:val="en-US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6435CD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1CA6DB4" w14:textId="78EB6D4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F6HAD10YB02</w:t>
            </w:r>
          </w:p>
        </w:tc>
        <w:tc>
          <w:tcPr>
            <w:tcW w:w="2550" w:type="dxa"/>
            <w:vMerge/>
            <w:vAlign w:val="center"/>
          </w:tcPr>
          <w:p w14:paraId="35944F08" w14:textId="41FBBE9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5A8BBA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останов котлоагрегата</w:t>
            </w:r>
          </w:p>
        </w:tc>
        <w:tc>
          <w:tcPr>
            <w:tcW w:w="1570" w:type="dxa"/>
            <w:gridSpan w:val="2"/>
          </w:tcPr>
          <w:p w14:paraId="0532BB2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5DEA96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5FBF7E7" w14:textId="058C942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F6HAD10ZK01</w:t>
            </w:r>
          </w:p>
        </w:tc>
        <w:tc>
          <w:tcPr>
            <w:tcW w:w="2550" w:type="dxa"/>
            <w:vMerge/>
            <w:vAlign w:val="center"/>
          </w:tcPr>
          <w:p w14:paraId="614DF72D" w14:textId="7DDF98F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7106D5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аварийный останов котлоагрегата</w:t>
            </w:r>
          </w:p>
        </w:tc>
        <w:tc>
          <w:tcPr>
            <w:tcW w:w="1570" w:type="dxa"/>
            <w:gridSpan w:val="2"/>
          </w:tcPr>
          <w:p w14:paraId="1C3F5CF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33C1DE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1B359AE" w14:textId="3A85968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F6HAD10ZK02</w:t>
            </w:r>
          </w:p>
        </w:tc>
        <w:tc>
          <w:tcPr>
            <w:tcW w:w="2550" w:type="dxa"/>
            <w:vMerge/>
            <w:vAlign w:val="center"/>
          </w:tcPr>
          <w:p w14:paraId="0A15B24F" w14:textId="2E62070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D6624A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квитирование аварии</w:t>
            </w:r>
          </w:p>
        </w:tc>
        <w:tc>
          <w:tcPr>
            <w:tcW w:w="1570" w:type="dxa"/>
            <w:gridSpan w:val="2"/>
          </w:tcPr>
          <w:p w14:paraId="52996EC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D6D280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D8ED2F9" w14:textId="044367B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F6HAD10ZK03</w:t>
            </w:r>
          </w:p>
        </w:tc>
        <w:tc>
          <w:tcPr>
            <w:tcW w:w="2550" w:type="dxa"/>
            <w:vMerge/>
            <w:vAlign w:val="center"/>
          </w:tcPr>
          <w:p w14:paraId="14546E61" w14:textId="5884110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61B46F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расход сетевой воды через котел недопустим - останов</w:t>
            </w:r>
          </w:p>
        </w:tc>
        <w:tc>
          <w:tcPr>
            <w:tcW w:w="1570" w:type="dxa"/>
            <w:gridSpan w:val="2"/>
          </w:tcPr>
          <w:p w14:paraId="5F7D853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732299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791418C" w14:textId="392BC4C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F6HAD10ZK04</w:t>
            </w:r>
          </w:p>
        </w:tc>
        <w:tc>
          <w:tcPr>
            <w:tcW w:w="2550" w:type="dxa"/>
            <w:vMerge/>
            <w:vAlign w:val="center"/>
          </w:tcPr>
          <w:p w14:paraId="0FA5C7ED" w14:textId="4B40949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5F37CE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температура воды на выходе из котла недопустима – останов котла</w:t>
            </w:r>
          </w:p>
        </w:tc>
        <w:tc>
          <w:tcPr>
            <w:tcW w:w="1570" w:type="dxa"/>
            <w:gridSpan w:val="2"/>
          </w:tcPr>
          <w:p w14:paraId="490A9CE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AE82CD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169E87B" w14:textId="4F5A66C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F6ANF60BB001YB01</w:t>
            </w:r>
          </w:p>
        </w:tc>
        <w:tc>
          <w:tcPr>
            <w:tcW w:w="2550" w:type="dxa"/>
            <w:vMerge/>
            <w:vAlign w:val="center"/>
          </w:tcPr>
          <w:p w14:paraId="1A72D110" w14:textId="6A8C3F6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1CB1DA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№1</w:t>
            </w:r>
          </w:p>
        </w:tc>
        <w:tc>
          <w:tcPr>
            <w:tcW w:w="1570" w:type="dxa"/>
            <w:gridSpan w:val="2"/>
          </w:tcPr>
          <w:p w14:paraId="283DEE3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B7EF5D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942140B" w14:textId="08CA7F7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F6ANF60BB001YB02</w:t>
            </w:r>
          </w:p>
        </w:tc>
        <w:tc>
          <w:tcPr>
            <w:tcW w:w="2550" w:type="dxa"/>
            <w:vMerge/>
            <w:vAlign w:val="center"/>
          </w:tcPr>
          <w:p w14:paraId="680DEA4E" w14:textId="77086CC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8E2B23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№1</w:t>
            </w:r>
          </w:p>
        </w:tc>
        <w:tc>
          <w:tcPr>
            <w:tcW w:w="1570" w:type="dxa"/>
            <w:gridSpan w:val="2"/>
          </w:tcPr>
          <w:p w14:paraId="2BDCAA5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5A745D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B842D5F" w14:textId="5AE9DA2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F6ANF60BB001YB36</w:t>
            </w:r>
          </w:p>
        </w:tc>
        <w:tc>
          <w:tcPr>
            <w:tcW w:w="2550" w:type="dxa"/>
            <w:vMerge/>
            <w:vAlign w:val="center"/>
          </w:tcPr>
          <w:p w14:paraId="60A90739" w14:textId="1707A65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F870DA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№1</w:t>
            </w:r>
          </w:p>
        </w:tc>
        <w:tc>
          <w:tcPr>
            <w:tcW w:w="1570" w:type="dxa"/>
            <w:gridSpan w:val="2"/>
          </w:tcPr>
          <w:p w14:paraId="0B242B8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CF6CAE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841CEE4" w14:textId="28766CF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F6ANF60BB001YB35</w:t>
            </w:r>
          </w:p>
        </w:tc>
        <w:tc>
          <w:tcPr>
            <w:tcW w:w="2550" w:type="dxa"/>
            <w:vMerge/>
            <w:vAlign w:val="center"/>
          </w:tcPr>
          <w:p w14:paraId="7D2F3AD8" w14:textId="38CD54F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7F1665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№1</w:t>
            </w:r>
          </w:p>
        </w:tc>
        <w:tc>
          <w:tcPr>
            <w:tcW w:w="1570" w:type="dxa"/>
            <w:gridSpan w:val="2"/>
          </w:tcPr>
          <w:p w14:paraId="22EF9A1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6858DA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76E70FB" w14:textId="46F6777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F6ANF20BB001YB01</w:t>
            </w:r>
          </w:p>
        </w:tc>
        <w:tc>
          <w:tcPr>
            <w:tcW w:w="2550" w:type="dxa"/>
            <w:vMerge/>
            <w:vAlign w:val="center"/>
          </w:tcPr>
          <w:p w14:paraId="02D1FCDF" w14:textId="4FAAD30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CDEB66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№2</w:t>
            </w:r>
          </w:p>
        </w:tc>
        <w:tc>
          <w:tcPr>
            <w:tcW w:w="1570" w:type="dxa"/>
            <w:gridSpan w:val="2"/>
          </w:tcPr>
          <w:p w14:paraId="17085A8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BCDDD4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DE22442" w14:textId="77C75AA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F6ANF20BB001YB02</w:t>
            </w:r>
          </w:p>
        </w:tc>
        <w:tc>
          <w:tcPr>
            <w:tcW w:w="2550" w:type="dxa"/>
            <w:vMerge/>
            <w:vAlign w:val="center"/>
          </w:tcPr>
          <w:p w14:paraId="3C978094" w14:textId="12F14B4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B2C89D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№2</w:t>
            </w:r>
          </w:p>
        </w:tc>
        <w:tc>
          <w:tcPr>
            <w:tcW w:w="1570" w:type="dxa"/>
            <w:gridSpan w:val="2"/>
          </w:tcPr>
          <w:p w14:paraId="16B1531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54FBB0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99950DB" w14:textId="6A615DF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F6ANF20BB001YB36</w:t>
            </w:r>
          </w:p>
        </w:tc>
        <w:tc>
          <w:tcPr>
            <w:tcW w:w="2550" w:type="dxa"/>
            <w:vMerge/>
            <w:vAlign w:val="center"/>
          </w:tcPr>
          <w:p w14:paraId="13AF5FB7" w14:textId="7795D1A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9F79E4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№2</w:t>
            </w:r>
          </w:p>
        </w:tc>
        <w:tc>
          <w:tcPr>
            <w:tcW w:w="1570" w:type="dxa"/>
            <w:gridSpan w:val="2"/>
          </w:tcPr>
          <w:p w14:paraId="3B812AB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FAB789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CAFFC46" w14:textId="527BFE5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F6ANF20BB001YB35</w:t>
            </w:r>
          </w:p>
        </w:tc>
        <w:tc>
          <w:tcPr>
            <w:tcW w:w="2550" w:type="dxa"/>
            <w:vMerge/>
            <w:vAlign w:val="center"/>
          </w:tcPr>
          <w:p w14:paraId="3EC665D0" w14:textId="19BFC33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C3CC2D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№2</w:t>
            </w:r>
          </w:p>
        </w:tc>
        <w:tc>
          <w:tcPr>
            <w:tcW w:w="1570" w:type="dxa"/>
            <w:gridSpan w:val="2"/>
          </w:tcPr>
          <w:p w14:paraId="220B89A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8EC21F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56629C2" w14:textId="1DD80C6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F6HAD10YB39</w:t>
            </w:r>
          </w:p>
        </w:tc>
        <w:tc>
          <w:tcPr>
            <w:tcW w:w="2550" w:type="dxa"/>
            <w:vMerge/>
            <w:vAlign w:val="center"/>
          </w:tcPr>
          <w:p w14:paraId="603E4545" w14:textId="366E029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FF4510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местное управление</w:t>
            </w:r>
          </w:p>
        </w:tc>
        <w:tc>
          <w:tcPr>
            <w:tcW w:w="1570" w:type="dxa"/>
            <w:gridSpan w:val="2"/>
          </w:tcPr>
          <w:p w14:paraId="6AD5D8D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F6DE74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EA0F299" w14:textId="107D63D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F6ANF60YB01</w:t>
            </w:r>
          </w:p>
        </w:tc>
        <w:tc>
          <w:tcPr>
            <w:tcW w:w="2550" w:type="dxa"/>
            <w:vMerge/>
            <w:vAlign w:val="center"/>
          </w:tcPr>
          <w:p w14:paraId="05DF0E2B" w14:textId="2B5CB53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92F458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№1</w:t>
            </w:r>
          </w:p>
        </w:tc>
        <w:tc>
          <w:tcPr>
            <w:tcW w:w="1570" w:type="dxa"/>
            <w:gridSpan w:val="2"/>
          </w:tcPr>
          <w:p w14:paraId="058A8DC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5B5732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F7E1E25" w14:textId="75F182D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F6HHG10AA031YB01</w:t>
            </w:r>
          </w:p>
        </w:tc>
        <w:tc>
          <w:tcPr>
            <w:tcW w:w="2550" w:type="dxa"/>
            <w:vMerge/>
            <w:vAlign w:val="center"/>
          </w:tcPr>
          <w:p w14:paraId="264F7746" w14:textId="1F87957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19F8D6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71005B2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4D496F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4433713" w14:textId="79939EC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F6HHG10AA031YB02</w:t>
            </w:r>
          </w:p>
        </w:tc>
        <w:tc>
          <w:tcPr>
            <w:tcW w:w="2550" w:type="dxa"/>
            <w:vMerge/>
            <w:vAlign w:val="center"/>
          </w:tcPr>
          <w:p w14:paraId="0D0FA1C5" w14:textId="14574D7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BBDCD0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2B700DF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6DC2ED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AAF0A0A" w14:textId="56CC6FE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F6HHG10AA032YB01</w:t>
            </w:r>
          </w:p>
        </w:tc>
        <w:tc>
          <w:tcPr>
            <w:tcW w:w="2550" w:type="dxa"/>
            <w:vMerge/>
            <w:vAlign w:val="center"/>
          </w:tcPr>
          <w:p w14:paraId="6AAF9010" w14:textId="51A4CF3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C36A0F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06C9CD7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DFBFA9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087EEBA" w14:textId="0C7FF5F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F6HHG10AA032YB02</w:t>
            </w:r>
          </w:p>
        </w:tc>
        <w:tc>
          <w:tcPr>
            <w:tcW w:w="2550" w:type="dxa"/>
            <w:vMerge/>
            <w:vAlign w:val="center"/>
          </w:tcPr>
          <w:p w14:paraId="47FCC092" w14:textId="6820E1E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674872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7F72463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08641C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F5CD7D2" w14:textId="6BD2928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F6ANF20YB01</w:t>
            </w:r>
          </w:p>
        </w:tc>
        <w:tc>
          <w:tcPr>
            <w:tcW w:w="2550" w:type="dxa"/>
            <w:vMerge/>
            <w:vAlign w:val="center"/>
          </w:tcPr>
          <w:p w14:paraId="26C9CB53" w14:textId="09DE472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689FFC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№2</w:t>
            </w:r>
          </w:p>
        </w:tc>
        <w:tc>
          <w:tcPr>
            <w:tcW w:w="1570" w:type="dxa"/>
            <w:gridSpan w:val="2"/>
          </w:tcPr>
          <w:p w14:paraId="172639D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799F60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19880EE" w14:textId="77D1858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F6HHG20AA031YB01</w:t>
            </w:r>
          </w:p>
        </w:tc>
        <w:tc>
          <w:tcPr>
            <w:tcW w:w="2550" w:type="dxa"/>
            <w:vMerge/>
            <w:vAlign w:val="center"/>
          </w:tcPr>
          <w:p w14:paraId="29954F9F" w14:textId="17D06AA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01C5DA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3B42AAA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4EE514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3DDCE8E" w14:textId="5304725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F6HHG20AA031YB02</w:t>
            </w:r>
          </w:p>
        </w:tc>
        <w:tc>
          <w:tcPr>
            <w:tcW w:w="2550" w:type="dxa"/>
            <w:vMerge/>
            <w:vAlign w:val="center"/>
          </w:tcPr>
          <w:p w14:paraId="388136B3" w14:textId="4296F26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01C530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69AA4A3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09688C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1B498A5" w14:textId="5317DAF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F6HHG20AA032YB01</w:t>
            </w:r>
          </w:p>
        </w:tc>
        <w:tc>
          <w:tcPr>
            <w:tcW w:w="2550" w:type="dxa"/>
            <w:vMerge/>
            <w:vAlign w:val="center"/>
          </w:tcPr>
          <w:p w14:paraId="05B0480B" w14:textId="5F49EA7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6C8732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62F6C95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9FB9FA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C3105A6" w14:textId="696598E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F6HHG20AA032YB02</w:t>
            </w:r>
          </w:p>
        </w:tc>
        <w:tc>
          <w:tcPr>
            <w:tcW w:w="2550" w:type="dxa"/>
            <w:vMerge/>
            <w:vAlign w:val="center"/>
          </w:tcPr>
          <w:p w14:paraId="1A09743D" w14:textId="7850BB5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7BD020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2902C2E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DF28F8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287B9F8" w14:textId="20D7B1E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F6HAD10ZK05</w:t>
            </w:r>
          </w:p>
        </w:tc>
        <w:tc>
          <w:tcPr>
            <w:tcW w:w="2550" w:type="dxa"/>
            <w:vMerge/>
            <w:vAlign w:val="center"/>
          </w:tcPr>
          <w:p w14:paraId="7527FEE3" w14:textId="0FB29EE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A6A400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отключение всех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дв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– останов котла</w:t>
            </w:r>
          </w:p>
        </w:tc>
        <w:tc>
          <w:tcPr>
            <w:tcW w:w="1570" w:type="dxa"/>
            <w:gridSpan w:val="2"/>
          </w:tcPr>
          <w:p w14:paraId="7927263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CE059F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39090DA" w14:textId="123A955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HHG20AA801YC01</w:t>
            </w:r>
          </w:p>
        </w:tc>
        <w:tc>
          <w:tcPr>
            <w:tcW w:w="2550" w:type="dxa"/>
            <w:vMerge w:val="restart"/>
          </w:tcPr>
          <w:p w14:paraId="0D79360B" w14:textId="3BF6510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1" w:type="dxa"/>
          </w:tcPr>
          <w:p w14:paraId="7E1AEB2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69BD43D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175B187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570F1A3" w14:textId="004F5F1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HHG20AA801YC02</w:t>
            </w:r>
          </w:p>
        </w:tc>
        <w:tc>
          <w:tcPr>
            <w:tcW w:w="2550" w:type="dxa"/>
            <w:vMerge/>
          </w:tcPr>
          <w:p w14:paraId="65E7F773" w14:textId="0C11E45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F0CE2C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7C63AFC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3493BD4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276C009" w14:textId="334F972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HHG20AA201YB01</w:t>
            </w:r>
          </w:p>
        </w:tc>
        <w:tc>
          <w:tcPr>
            <w:tcW w:w="2550" w:type="dxa"/>
            <w:vMerge w:val="restart"/>
          </w:tcPr>
          <w:p w14:paraId="1CC68FD5" w14:textId="78F2B78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1" w:type="dxa"/>
          </w:tcPr>
          <w:p w14:paraId="0888A8D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DC2C88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5C54A60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F8FD27D" w14:textId="0AA9BF9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HHG20AA201YB02</w:t>
            </w:r>
          </w:p>
        </w:tc>
        <w:tc>
          <w:tcPr>
            <w:tcW w:w="2550" w:type="dxa"/>
            <w:vMerge/>
          </w:tcPr>
          <w:p w14:paraId="22D05B21" w14:textId="70B1C99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E44C5C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1F640D0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8B5BB9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C834AE4" w14:textId="1486E52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HHG20AA201YB03</w:t>
            </w:r>
          </w:p>
        </w:tc>
        <w:tc>
          <w:tcPr>
            <w:tcW w:w="2550" w:type="dxa"/>
            <w:vMerge/>
          </w:tcPr>
          <w:p w14:paraId="367318C4" w14:textId="7B8AF26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889DB1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5BA6CA8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BBC6C6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AA71584" w14:textId="478C31E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NDG10AA001YB01</w:t>
            </w:r>
          </w:p>
        </w:tc>
        <w:tc>
          <w:tcPr>
            <w:tcW w:w="2550" w:type="dxa"/>
            <w:vMerge w:val="restart"/>
          </w:tcPr>
          <w:p w14:paraId="5EEB9D46" w14:textId="73DCDA1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К-11 на входе котловой воды</w:t>
            </w:r>
          </w:p>
        </w:tc>
        <w:tc>
          <w:tcPr>
            <w:tcW w:w="4391" w:type="dxa"/>
          </w:tcPr>
          <w:p w14:paraId="0FFD707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08CFECC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7327803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69572B2" w14:textId="4992B01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NDG10AA001YB02</w:t>
            </w:r>
          </w:p>
        </w:tc>
        <w:tc>
          <w:tcPr>
            <w:tcW w:w="2550" w:type="dxa"/>
            <w:vMerge/>
          </w:tcPr>
          <w:p w14:paraId="7698B0BE" w14:textId="76F16AA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AC161B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47CF34C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3E90C4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F431732" w14:textId="5EC5A45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NDG10AA001YB03</w:t>
            </w:r>
          </w:p>
        </w:tc>
        <w:tc>
          <w:tcPr>
            <w:tcW w:w="2550" w:type="dxa"/>
            <w:vMerge/>
          </w:tcPr>
          <w:p w14:paraId="4D6EAF59" w14:textId="4E5DCB0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A49BC6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9CE8C4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6C2B49A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72E10D0" w14:textId="6C1CA77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NDG10AA801YC01</w:t>
            </w:r>
          </w:p>
        </w:tc>
        <w:tc>
          <w:tcPr>
            <w:tcW w:w="2550" w:type="dxa"/>
            <w:vMerge w:val="restart"/>
          </w:tcPr>
          <w:p w14:paraId="0E883937" w14:textId="4BDDCDD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РК.КА6 регулятор расхода воды</w:t>
            </w:r>
          </w:p>
        </w:tc>
        <w:tc>
          <w:tcPr>
            <w:tcW w:w="4391" w:type="dxa"/>
          </w:tcPr>
          <w:p w14:paraId="1B07A26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0EEE6F2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23C6A51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62C151A" w14:textId="5067EDA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NDG10AA801YC02</w:t>
            </w:r>
          </w:p>
        </w:tc>
        <w:tc>
          <w:tcPr>
            <w:tcW w:w="2550" w:type="dxa"/>
            <w:vMerge/>
          </w:tcPr>
          <w:p w14:paraId="53B4F8EF" w14:textId="5D47CA6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0BED97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14A89E1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5F9459C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A5FD0CF" w14:textId="75DCE5D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0AA001YB01</w:t>
            </w:r>
          </w:p>
        </w:tc>
        <w:tc>
          <w:tcPr>
            <w:tcW w:w="2550" w:type="dxa"/>
            <w:vMerge w:val="restart"/>
          </w:tcPr>
          <w:p w14:paraId="16B91690" w14:textId="043257D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К-12 на выходе котловой воды</w:t>
            </w:r>
          </w:p>
        </w:tc>
        <w:tc>
          <w:tcPr>
            <w:tcW w:w="4391" w:type="dxa"/>
          </w:tcPr>
          <w:p w14:paraId="55A361A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7E677F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48DE82B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9DDBE1E" w14:textId="0E7A076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0AA001YB02</w:t>
            </w:r>
          </w:p>
        </w:tc>
        <w:tc>
          <w:tcPr>
            <w:tcW w:w="2550" w:type="dxa"/>
            <w:vMerge/>
            <w:vAlign w:val="center"/>
          </w:tcPr>
          <w:p w14:paraId="5945F40C" w14:textId="68DA4D8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BB063B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8EF8C1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1617834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42F2C29" w14:textId="209DC04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F6</w:t>
            </w:r>
            <w:r w:rsidRPr="00525766">
              <w:rPr>
                <w:rFonts w:ascii="Times New Roman" w:hAnsi="Times New Roman"/>
                <w:vanish w:val="0"/>
              </w:rPr>
              <w:t>0AA001YB03</w:t>
            </w:r>
          </w:p>
        </w:tc>
        <w:tc>
          <w:tcPr>
            <w:tcW w:w="2550" w:type="dxa"/>
            <w:vMerge/>
            <w:vAlign w:val="center"/>
          </w:tcPr>
          <w:p w14:paraId="1B493B9D" w14:textId="6AD3389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380B20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5B3B898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3E77ACB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095C459E" w14:textId="60BDEDFE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Водогрейный котел ВК-7</w:t>
            </w:r>
          </w:p>
        </w:tc>
      </w:tr>
      <w:tr w:rsidR="008D1D2E" w:rsidRPr="00F8629E" w14:paraId="5FDD837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E0CBEE0" w14:textId="4681E70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F7HAD10YB01</w:t>
            </w:r>
          </w:p>
        </w:tc>
        <w:tc>
          <w:tcPr>
            <w:tcW w:w="2550" w:type="dxa"/>
            <w:vMerge w:val="restart"/>
            <w:vAlign w:val="center"/>
          </w:tcPr>
          <w:p w14:paraId="525E80A8" w14:textId="109CE51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1" w:type="dxa"/>
          </w:tcPr>
          <w:p w14:paraId="0E7A8EB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котлоагрегата</w:t>
            </w:r>
          </w:p>
        </w:tc>
        <w:tc>
          <w:tcPr>
            <w:tcW w:w="1570" w:type="dxa"/>
            <w:gridSpan w:val="2"/>
          </w:tcPr>
          <w:p w14:paraId="0EC2BD1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  <w:lang w:val="en-US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4BD343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38520FF" w14:textId="7ED77C3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F7HAD10YB02</w:t>
            </w:r>
          </w:p>
        </w:tc>
        <w:tc>
          <w:tcPr>
            <w:tcW w:w="2550" w:type="dxa"/>
            <w:vMerge/>
            <w:vAlign w:val="center"/>
          </w:tcPr>
          <w:p w14:paraId="5009FB3F" w14:textId="7A03815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9F8798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останов котлоагрегата</w:t>
            </w:r>
          </w:p>
        </w:tc>
        <w:tc>
          <w:tcPr>
            <w:tcW w:w="1570" w:type="dxa"/>
            <w:gridSpan w:val="2"/>
          </w:tcPr>
          <w:p w14:paraId="3C5A06A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C61CAF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EAD78FE" w14:textId="2483029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F7HAD10ZK01</w:t>
            </w:r>
          </w:p>
        </w:tc>
        <w:tc>
          <w:tcPr>
            <w:tcW w:w="2550" w:type="dxa"/>
            <w:vMerge/>
            <w:vAlign w:val="center"/>
          </w:tcPr>
          <w:p w14:paraId="4989FBA0" w14:textId="554FBA5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D86FF7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аварийный останов котлоагрегата</w:t>
            </w:r>
          </w:p>
        </w:tc>
        <w:tc>
          <w:tcPr>
            <w:tcW w:w="1570" w:type="dxa"/>
            <w:gridSpan w:val="2"/>
          </w:tcPr>
          <w:p w14:paraId="4F02757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5EEBB1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0C8C2CB" w14:textId="15A1115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F7HAD10ZK02</w:t>
            </w:r>
          </w:p>
        </w:tc>
        <w:tc>
          <w:tcPr>
            <w:tcW w:w="2550" w:type="dxa"/>
            <w:vMerge/>
            <w:vAlign w:val="center"/>
          </w:tcPr>
          <w:p w14:paraId="3EB388E5" w14:textId="1007A81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897910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квитирование аварии</w:t>
            </w:r>
          </w:p>
        </w:tc>
        <w:tc>
          <w:tcPr>
            <w:tcW w:w="1570" w:type="dxa"/>
            <w:gridSpan w:val="2"/>
          </w:tcPr>
          <w:p w14:paraId="39A2CF1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20E9FD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29018C1" w14:textId="740EE72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F7HAD10ZK03</w:t>
            </w:r>
          </w:p>
        </w:tc>
        <w:tc>
          <w:tcPr>
            <w:tcW w:w="2550" w:type="dxa"/>
            <w:vMerge/>
            <w:vAlign w:val="center"/>
          </w:tcPr>
          <w:p w14:paraId="228CE549" w14:textId="00E594F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244D94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расход сетевой воды через котел недопустим - останов</w:t>
            </w:r>
          </w:p>
        </w:tc>
        <w:tc>
          <w:tcPr>
            <w:tcW w:w="1570" w:type="dxa"/>
            <w:gridSpan w:val="2"/>
          </w:tcPr>
          <w:p w14:paraId="764FE4E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A93D84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45AF1A7" w14:textId="62A4C5F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F7HAD10ZK04</w:t>
            </w:r>
          </w:p>
        </w:tc>
        <w:tc>
          <w:tcPr>
            <w:tcW w:w="2550" w:type="dxa"/>
            <w:vMerge/>
            <w:vAlign w:val="center"/>
          </w:tcPr>
          <w:p w14:paraId="3617784A" w14:textId="6D125BD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D6E7FB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температура воды на выходе из котла недопустима – останов котла</w:t>
            </w:r>
          </w:p>
        </w:tc>
        <w:tc>
          <w:tcPr>
            <w:tcW w:w="1570" w:type="dxa"/>
            <w:gridSpan w:val="2"/>
          </w:tcPr>
          <w:p w14:paraId="5327026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D179FE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9313B09" w14:textId="5EC6096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F7ANF70BB001YB01</w:t>
            </w:r>
          </w:p>
        </w:tc>
        <w:tc>
          <w:tcPr>
            <w:tcW w:w="2550" w:type="dxa"/>
            <w:vMerge/>
            <w:vAlign w:val="center"/>
          </w:tcPr>
          <w:p w14:paraId="34DBD6E2" w14:textId="5FF5866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0CF687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№1</w:t>
            </w:r>
          </w:p>
        </w:tc>
        <w:tc>
          <w:tcPr>
            <w:tcW w:w="1570" w:type="dxa"/>
            <w:gridSpan w:val="2"/>
          </w:tcPr>
          <w:p w14:paraId="5FE7078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14C8EFB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2EA5C5A" w14:textId="3F34E99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F7ANF70BB001YB02</w:t>
            </w:r>
          </w:p>
        </w:tc>
        <w:tc>
          <w:tcPr>
            <w:tcW w:w="2550" w:type="dxa"/>
            <w:vMerge/>
            <w:vAlign w:val="center"/>
          </w:tcPr>
          <w:p w14:paraId="4E5F2C8D" w14:textId="20B2B58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43CF4D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№1</w:t>
            </w:r>
          </w:p>
        </w:tc>
        <w:tc>
          <w:tcPr>
            <w:tcW w:w="1570" w:type="dxa"/>
            <w:gridSpan w:val="2"/>
          </w:tcPr>
          <w:p w14:paraId="2188B65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D68841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B996AAA" w14:textId="786C7CB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F7ANF70BB001YB36</w:t>
            </w:r>
          </w:p>
        </w:tc>
        <w:tc>
          <w:tcPr>
            <w:tcW w:w="2550" w:type="dxa"/>
            <w:vMerge/>
            <w:vAlign w:val="center"/>
          </w:tcPr>
          <w:p w14:paraId="7BA128D4" w14:textId="73E5A28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0A835B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№1</w:t>
            </w:r>
          </w:p>
        </w:tc>
        <w:tc>
          <w:tcPr>
            <w:tcW w:w="1570" w:type="dxa"/>
            <w:gridSpan w:val="2"/>
          </w:tcPr>
          <w:p w14:paraId="002097B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57AE78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FB8C1FD" w14:textId="3CF1A51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F7ANF70BB001YB35</w:t>
            </w:r>
          </w:p>
        </w:tc>
        <w:tc>
          <w:tcPr>
            <w:tcW w:w="2550" w:type="dxa"/>
            <w:vMerge/>
            <w:vAlign w:val="center"/>
          </w:tcPr>
          <w:p w14:paraId="2DA167CA" w14:textId="579DE72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417800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№1</w:t>
            </w:r>
          </w:p>
        </w:tc>
        <w:tc>
          <w:tcPr>
            <w:tcW w:w="1570" w:type="dxa"/>
            <w:gridSpan w:val="2"/>
          </w:tcPr>
          <w:p w14:paraId="34978FF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B04C2C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7FE3F0A" w14:textId="365D9E2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F7ANF20BB001YB01</w:t>
            </w:r>
          </w:p>
        </w:tc>
        <w:tc>
          <w:tcPr>
            <w:tcW w:w="2550" w:type="dxa"/>
            <w:vMerge/>
            <w:vAlign w:val="center"/>
          </w:tcPr>
          <w:p w14:paraId="470FDB23" w14:textId="4DF7016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656AC0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№2</w:t>
            </w:r>
          </w:p>
        </w:tc>
        <w:tc>
          <w:tcPr>
            <w:tcW w:w="1570" w:type="dxa"/>
            <w:gridSpan w:val="2"/>
          </w:tcPr>
          <w:p w14:paraId="06133C8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012AE4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7CE37C2" w14:textId="51ADA54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F7ANF20BB001YB02</w:t>
            </w:r>
          </w:p>
        </w:tc>
        <w:tc>
          <w:tcPr>
            <w:tcW w:w="2550" w:type="dxa"/>
            <w:vMerge/>
            <w:vAlign w:val="center"/>
          </w:tcPr>
          <w:p w14:paraId="70B23D89" w14:textId="0FC51BF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0EFB5C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№2</w:t>
            </w:r>
          </w:p>
        </w:tc>
        <w:tc>
          <w:tcPr>
            <w:tcW w:w="1570" w:type="dxa"/>
            <w:gridSpan w:val="2"/>
          </w:tcPr>
          <w:p w14:paraId="071D09E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A479CF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8A0F9F7" w14:textId="49AB9D2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F7ANF20BB001YB36</w:t>
            </w:r>
          </w:p>
        </w:tc>
        <w:tc>
          <w:tcPr>
            <w:tcW w:w="2550" w:type="dxa"/>
            <w:vMerge/>
            <w:vAlign w:val="center"/>
          </w:tcPr>
          <w:p w14:paraId="67B3BAD5" w14:textId="5D3DD85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5135CF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№2</w:t>
            </w:r>
          </w:p>
        </w:tc>
        <w:tc>
          <w:tcPr>
            <w:tcW w:w="1570" w:type="dxa"/>
            <w:gridSpan w:val="2"/>
          </w:tcPr>
          <w:p w14:paraId="02E1C4C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B57FEC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53E5FA0" w14:textId="4377EEA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F7ANF20BB001YB35</w:t>
            </w:r>
          </w:p>
        </w:tc>
        <w:tc>
          <w:tcPr>
            <w:tcW w:w="2550" w:type="dxa"/>
            <w:vMerge/>
            <w:vAlign w:val="center"/>
          </w:tcPr>
          <w:p w14:paraId="185D0421" w14:textId="42A23E5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374150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№2</w:t>
            </w:r>
          </w:p>
        </w:tc>
        <w:tc>
          <w:tcPr>
            <w:tcW w:w="1570" w:type="dxa"/>
            <w:gridSpan w:val="2"/>
          </w:tcPr>
          <w:p w14:paraId="5758238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62B55A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FB451B4" w14:textId="387F269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F7HAD10YB39</w:t>
            </w:r>
          </w:p>
        </w:tc>
        <w:tc>
          <w:tcPr>
            <w:tcW w:w="2550" w:type="dxa"/>
            <w:vMerge/>
            <w:vAlign w:val="center"/>
          </w:tcPr>
          <w:p w14:paraId="29D536F6" w14:textId="24E77D0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3AA572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местное управление</w:t>
            </w:r>
          </w:p>
        </w:tc>
        <w:tc>
          <w:tcPr>
            <w:tcW w:w="1570" w:type="dxa"/>
            <w:gridSpan w:val="2"/>
          </w:tcPr>
          <w:p w14:paraId="68DE609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D54EE7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7A70D6F" w14:textId="6CB03C4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F7ANF70YB01</w:t>
            </w:r>
          </w:p>
        </w:tc>
        <w:tc>
          <w:tcPr>
            <w:tcW w:w="2550" w:type="dxa"/>
            <w:vMerge/>
            <w:vAlign w:val="center"/>
          </w:tcPr>
          <w:p w14:paraId="378172E8" w14:textId="23AF504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C22118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№1</w:t>
            </w:r>
          </w:p>
        </w:tc>
        <w:tc>
          <w:tcPr>
            <w:tcW w:w="1570" w:type="dxa"/>
            <w:gridSpan w:val="2"/>
          </w:tcPr>
          <w:p w14:paraId="42088EA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21096B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933A024" w14:textId="58AFF4B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F7HHG10AA031YB01</w:t>
            </w:r>
          </w:p>
        </w:tc>
        <w:tc>
          <w:tcPr>
            <w:tcW w:w="2550" w:type="dxa"/>
            <w:vMerge/>
            <w:vAlign w:val="center"/>
          </w:tcPr>
          <w:p w14:paraId="1E4C15C2" w14:textId="7EBB0EC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7EB697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4D3B2BE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788BA9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2616D58" w14:textId="222E14A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F7HHG10AA031YB02</w:t>
            </w:r>
          </w:p>
        </w:tc>
        <w:tc>
          <w:tcPr>
            <w:tcW w:w="2550" w:type="dxa"/>
            <w:vMerge/>
            <w:vAlign w:val="center"/>
          </w:tcPr>
          <w:p w14:paraId="01738544" w14:textId="7C9384F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7CC229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7D58177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37ECB5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25B94F0" w14:textId="6674C06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F7HHG10AA032YB01</w:t>
            </w:r>
          </w:p>
        </w:tc>
        <w:tc>
          <w:tcPr>
            <w:tcW w:w="2550" w:type="dxa"/>
            <w:vMerge/>
            <w:vAlign w:val="center"/>
          </w:tcPr>
          <w:p w14:paraId="136A4F94" w14:textId="2EACB2F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07BA0C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51D2EA9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DB7137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BBECD71" w14:textId="2682396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F7HHG10AA032YB02</w:t>
            </w:r>
          </w:p>
        </w:tc>
        <w:tc>
          <w:tcPr>
            <w:tcW w:w="2550" w:type="dxa"/>
            <w:vMerge/>
            <w:vAlign w:val="center"/>
          </w:tcPr>
          <w:p w14:paraId="524CC28B" w14:textId="7E6D8CC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5D02FD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7EC7AFF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202384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8B9266F" w14:textId="0F67319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F7ANF20YB01</w:t>
            </w:r>
          </w:p>
        </w:tc>
        <w:tc>
          <w:tcPr>
            <w:tcW w:w="2550" w:type="dxa"/>
            <w:vMerge/>
            <w:vAlign w:val="center"/>
          </w:tcPr>
          <w:p w14:paraId="037289A3" w14:textId="71DC3A6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C16D7A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№2</w:t>
            </w:r>
          </w:p>
        </w:tc>
        <w:tc>
          <w:tcPr>
            <w:tcW w:w="1570" w:type="dxa"/>
            <w:gridSpan w:val="2"/>
          </w:tcPr>
          <w:p w14:paraId="735D012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4148A0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8171084" w14:textId="66DC32B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F7HHG20AA031YB01</w:t>
            </w:r>
          </w:p>
        </w:tc>
        <w:tc>
          <w:tcPr>
            <w:tcW w:w="2550" w:type="dxa"/>
            <w:vMerge/>
            <w:vAlign w:val="center"/>
          </w:tcPr>
          <w:p w14:paraId="3A366A4A" w14:textId="62043FF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49878F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78648A2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9C3D92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246E2D7" w14:textId="066432D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F7HHG20AA031YB02</w:t>
            </w:r>
          </w:p>
        </w:tc>
        <w:tc>
          <w:tcPr>
            <w:tcW w:w="2550" w:type="dxa"/>
            <w:vMerge/>
            <w:vAlign w:val="center"/>
          </w:tcPr>
          <w:p w14:paraId="6301020B" w14:textId="07E188B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8B83A5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0EA3B78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68DCF4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E03EAAF" w14:textId="48A216D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F7HHG20AA032YB01</w:t>
            </w:r>
          </w:p>
        </w:tc>
        <w:tc>
          <w:tcPr>
            <w:tcW w:w="2550" w:type="dxa"/>
            <w:vMerge/>
            <w:vAlign w:val="center"/>
          </w:tcPr>
          <w:p w14:paraId="296DBE33" w14:textId="247956C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22683F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4AA27C7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9316C0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41FC534" w14:textId="2C3FF7F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F7HHG20AA032YB02</w:t>
            </w:r>
          </w:p>
        </w:tc>
        <w:tc>
          <w:tcPr>
            <w:tcW w:w="2550" w:type="dxa"/>
            <w:vMerge/>
            <w:vAlign w:val="center"/>
          </w:tcPr>
          <w:p w14:paraId="1956904C" w14:textId="574F313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8EA667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436A89B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C40F82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969B1E6" w14:textId="40609FA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F7HAD10ZK05</w:t>
            </w:r>
          </w:p>
        </w:tc>
        <w:tc>
          <w:tcPr>
            <w:tcW w:w="2550" w:type="dxa"/>
            <w:vMerge/>
            <w:vAlign w:val="center"/>
          </w:tcPr>
          <w:p w14:paraId="2809ED69" w14:textId="21DD148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FE596B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отключение всех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дв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– останов котла</w:t>
            </w:r>
          </w:p>
        </w:tc>
        <w:tc>
          <w:tcPr>
            <w:tcW w:w="1570" w:type="dxa"/>
            <w:gridSpan w:val="2"/>
          </w:tcPr>
          <w:p w14:paraId="45D3751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A16ACC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98B966E" w14:textId="02524D8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HHG20AA801YC01</w:t>
            </w:r>
          </w:p>
        </w:tc>
        <w:tc>
          <w:tcPr>
            <w:tcW w:w="2550" w:type="dxa"/>
            <w:vMerge w:val="restart"/>
          </w:tcPr>
          <w:p w14:paraId="437D04D3" w14:textId="26DA8E2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1" w:type="dxa"/>
          </w:tcPr>
          <w:p w14:paraId="2E2EFAE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5B5B569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63949E3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1C03F92" w14:textId="71057CA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HHG20AA801YC02</w:t>
            </w:r>
          </w:p>
        </w:tc>
        <w:tc>
          <w:tcPr>
            <w:tcW w:w="2550" w:type="dxa"/>
            <w:vMerge/>
          </w:tcPr>
          <w:p w14:paraId="32F070FE" w14:textId="6B16B8E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D2B9A6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1CCF9BB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3BB0A5B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10CEDAE" w14:textId="6F3D72D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HHG20AA201YB01</w:t>
            </w:r>
          </w:p>
        </w:tc>
        <w:tc>
          <w:tcPr>
            <w:tcW w:w="2550" w:type="dxa"/>
            <w:vMerge w:val="restart"/>
          </w:tcPr>
          <w:p w14:paraId="578626FA" w14:textId="2753B32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1" w:type="dxa"/>
          </w:tcPr>
          <w:p w14:paraId="509228D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235F97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FD482C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3431295" w14:textId="5601533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F7</w:t>
            </w:r>
            <w:r w:rsidRPr="00525766">
              <w:rPr>
                <w:rFonts w:ascii="Times New Roman" w:hAnsi="Times New Roman"/>
                <w:vanish w:val="0"/>
              </w:rPr>
              <w:t>HHG20AA201YB02</w:t>
            </w:r>
          </w:p>
        </w:tc>
        <w:tc>
          <w:tcPr>
            <w:tcW w:w="2550" w:type="dxa"/>
            <w:vMerge/>
          </w:tcPr>
          <w:p w14:paraId="02D1787B" w14:textId="7807187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907BFD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7957FEB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652DD84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F1693BB" w14:textId="7B38B90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HHG20AA201YB03</w:t>
            </w:r>
          </w:p>
        </w:tc>
        <w:tc>
          <w:tcPr>
            <w:tcW w:w="2550" w:type="dxa"/>
            <w:vMerge/>
          </w:tcPr>
          <w:p w14:paraId="56A92E1B" w14:textId="7F2CA72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35AB5A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9F7741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4881910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06E25D8" w14:textId="2A55832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NDG10AA001YB01</w:t>
            </w:r>
          </w:p>
        </w:tc>
        <w:tc>
          <w:tcPr>
            <w:tcW w:w="2550" w:type="dxa"/>
            <w:vMerge w:val="restart"/>
          </w:tcPr>
          <w:p w14:paraId="2ACEAC34" w14:textId="502E6F3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К-13 на входе котловой воды</w:t>
            </w:r>
          </w:p>
        </w:tc>
        <w:tc>
          <w:tcPr>
            <w:tcW w:w="4391" w:type="dxa"/>
          </w:tcPr>
          <w:p w14:paraId="55B1184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05FCA63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5B5590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ED0E4DB" w14:textId="3EFCAB4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NDG10AA001YB02</w:t>
            </w:r>
          </w:p>
        </w:tc>
        <w:tc>
          <w:tcPr>
            <w:tcW w:w="2550" w:type="dxa"/>
            <w:vMerge/>
          </w:tcPr>
          <w:p w14:paraId="2DA69057" w14:textId="3CAE892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9FC33A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B570DB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72B8EED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316DB28" w14:textId="06497D1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NDG10AA001YB03</w:t>
            </w:r>
          </w:p>
        </w:tc>
        <w:tc>
          <w:tcPr>
            <w:tcW w:w="2550" w:type="dxa"/>
            <w:vMerge/>
          </w:tcPr>
          <w:p w14:paraId="39263D70" w14:textId="7EE85BC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B0FB2E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744E164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77A0F8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EBB7827" w14:textId="3F52487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NDG10AA801YC01</w:t>
            </w:r>
          </w:p>
        </w:tc>
        <w:tc>
          <w:tcPr>
            <w:tcW w:w="2550" w:type="dxa"/>
            <w:vMerge w:val="restart"/>
          </w:tcPr>
          <w:p w14:paraId="3BAF9A87" w14:textId="0EE267F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РК.КА7 регулятор расхода воды</w:t>
            </w:r>
          </w:p>
        </w:tc>
        <w:tc>
          <w:tcPr>
            <w:tcW w:w="4391" w:type="dxa"/>
          </w:tcPr>
          <w:p w14:paraId="5AC8009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45CB68A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578E475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30AFA14" w14:textId="4638F5A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NDG10AA801YC02</w:t>
            </w:r>
          </w:p>
        </w:tc>
        <w:tc>
          <w:tcPr>
            <w:tcW w:w="2550" w:type="dxa"/>
            <w:vMerge/>
          </w:tcPr>
          <w:p w14:paraId="10B19CFC" w14:textId="18FD289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8E0303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1BA6581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3E8D6F0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DA38335" w14:textId="448649B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0AA001YB01</w:t>
            </w:r>
          </w:p>
        </w:tc>
        <w:tc>
          <w:tcPr>
            <w:tcW w:w="2550" w:type="dxa"/>
            <w:vMerge w:val="restart"/>
          </w:tcPr>
          <w:p w14:paraId="0853BE68" w14:textId="1728A73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К-14 на выходе котловой воды</w:t>
            </w:r>
          </w:p>
        </w:tc>
        <w:tc>
          <w:tcPr>
            <w:tcW w:w="4391" w:type="dxa"/>
          </w:tcPr>
          <w:p w14:paraId="0FBC618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48F6C91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4AAD8B6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F666096" w14:textId="450C4AC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0AA001YB02</w:t>
            </w:r>
          </w:p>
        </w:tc>
        <w:tc>
          <w:tcPr>
            <w:tcW w:w="2550" w:type="dxa"/>
            <w:vMerge/>
            <w:vAlign w:val="center"/>
          </w:tcPr>
          <w:p w14:paraId="52E8C95D" w14:textId="54ED51C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781D79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B39924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A3F285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E3E99DE" w14:textId="46E54A0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F7</w:t>
            </w:r>
            <w:r w:rsidRPr="00525766">
              <w:rPr>
                <w:rFonts w:ascii="Times New Roman" w:hAnsi="Times New Roman"/>
                <w:vanish w:val="0"/>
              </w:rPr>
              <w:t>0AA001YB03</w:t>
            </w:r>
          </w:p>
        </w:tc>
        <w:tc>
          <w:tcPr>
            <w:tcW w:w="2550" w:type="dxa"/>
            <w:vMerge/>
            <w:vAlign w:val="center"/>
          </w:tcPr>
          <w:p w14:paraId="7EC8DD0E" w14:textId="05941D8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AD5539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4F51BF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8ED067B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11B35C6A" w14:textId="62A1A5D9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Водогрейный котел ВК-8</w:t>
            </w:r>
          </w:p>
        </w:tc>
      </w:tr>
      <w:tr w:rsidR="008D1D2E" w:rsidRPr="00F8629E" w14:paraId="50D1CB9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B556037" w14:textId="3F4482D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F8HAD10YB01</w:t>
            </w:r>
          </w:p>
        </w:tc>
        <w:tc>
          <w:tcPr>
            <w:tcW w:w="2550" w:type="dxa"/>
            <w:vMerge w:val="restart"/>
            <w:vAlign w:val="center"/>
          </w:tcPr>
          <w:p w14:paraId="281E6A76" w14:textId="1D817AE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1" w:type="dxa"/>
          </w:tcPr>
          <w:p w14:paraId="31E6F92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котлоагрегата</w:t>
            </w:r>
          </w:p>
        </w:tc>
        <w:tc>
          <w:tcPr>
            <w:tcW w:w="1570" w:type="dxa"/>
            <w:gridSpan w:val="2"/>
          </w:tcPr>
          <w:p w14:paraId="04F1F1B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  <w:lang w:val="en-US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F277FC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E67C4A6" w14:textId="0BC34E0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F8HAD10YB02</w:t>
            </w:r>
          </w:p>
        </w:tc>
        <w:tc>
          <w:tcPr>
            <w:tcW w:w="2550" w:type="dxa"/>
            <w:vMerge/>
            <w:vAlign w:val="center"/>
          </w:tcPr>
          <w:p w14:paraId="1B7B89B1" w14:textId="6558E57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D5E031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останов котлоагрегата</w:t>
            </w:r>
          </w:p>
        </w:tc>
        <w:tc>
          <w:tcPr>
            <w:tcW w:w="1570" w:type="dxa"/>
            <w:gridSpan w:val="2"/>
          </w:tcPr>
          <w:p w14:paraId="4AAAA27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D1C028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4936106" w14:textId="1607EBA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F8HAD10ZK01</w:t>
            </w:r>
          </w:p>
        </w:tc>
        <w:tc>
          <w:tcPr>
            <w:tcW w:w="2550" w:type="dxa"/>
            <w:vMerge/>
            <w:vAlign w:val="center"/>
          </w:tcPr>
          <w:p w14:paraId="795DD93E" w14:textId="0DEFD38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0642B9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аварийный останов котлоагрегата</w:t>
            </w:r>
          </w:p>
        </w:tc>
        <w:tc>
          <w:tcPr>
            <w:tcW w:w="1570" w:type="dxa"/>
            <w:gridSpan w:val="2"/>
          </w:tcPr>
          <w:p w14:paraId="3DE81FE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2381CB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F959256" w14:textId="3B6D457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F8HAD10ZK02</w:t>
            </w:r>
          </w:p>
        </w:tc>
        <w:tc>
          <w:tcPr>
            <w:tcW w:w="2550" w:type="dxa"/>
            <w:vMerge/>
            <w:vAlign w:val="center"/>
          </w:tcPr>
          <w:p w14:paraId="0699142A" w14:textId="64FE01B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9A7480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квитирование аварии</w:t>
            </w:r>
          </w:p>
        </w:tc>
        <w:tc>
          <w:tcPr>
            <w:tcW w:w="1570" w:type="dxa"/>
            <w:gridSpan w:val="2"/>
          </w:tcPr>
          <w:p w14:paraId="61840EC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51CE979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3B5D179" w14:textId="7EDE0A0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F8HAD10ZK03</w:t>
            </w:r>
          </w:p>
        </w:tc>
        <w:tc>
          <w:tcPr>
            <w:tcW w:w="2550" w:type="dxa"/>
            <w:vMerge/>
            <w:vAlign w:val="center"/>
          </w:tcPr>
          <w:p w14:paraId="5DB2A7AB" w14:textId="281BF5E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9D7296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расход сетевой воды через котел недопустим - останов</w:t>
            </w:r>
          </w:p>
        </w:tc>
        <w:tc>
          <w:tcPr>
            <w:tcW w:w="1570" w:type="dxa"/>
            <w:gridSpan w:val="2"/>
          </w:tcPr>
          <w:p w14:paraId="3E5B5B6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9798D2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1DF55BD" w14:textId="021D45A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F8HAD10ZK04</w:t>
            </w:r>
          </w:p>
        </w:tc>
        <w:tc>
          <w:tcPr>
            <w:tcW w:w="2550" w:type="dxa"/>
            <w:vMerge/>
            <w:vAlign w:val="center"/>
          </w:tcPr>
          <w:p w14:paraId="7D99A05D" w14:textId="0131E30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9AA184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температура воды на выходе из котла недопустима – останов котла</w:t>
            </w:r>
          </w:p>
        </w:tc>
        <w:tc>
          <w:tcPr>
            <w:tcW w:w="1570" w:type="dxa"/>
            <w:gridSpan w:val="2"/>
          </w:tcPr>
          <w:p w14:paraId="5D73406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3A8FEE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C361383" w14:textId="2D28A19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F8ANF80BB001YB01</w:t>
            </w:r>
          </w:p>
        </w:tc>
        <w:tc>
          <w:tcPr>
            <w:tcW w:w="2550" w:type="dxa"/>
            <w:vMerge/>
            <w:vAlign w:val="center"/>
          </w:tcPr>
          <w:p w14:paraId="3727CDD5" w14:textId="1FE9177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D10299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№1</w:t>
            </w:r>
          </w:p>
        </w:tc>
        <w:tc>
          <w:tcPr>
            <w:tcW w:w="1570" w:type="dxa"/>
            <w:gridSpan w:val="2"/>
          </w:tcPr>
          <w:p w14:paraId="40193F9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0C4313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5C7DD3B" w14:textId="7D88523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F8ANF80BB001YB02</w:t>
            </w:r>
          </w:p>
        </w:tc>
        <w:tc>
          <w:tcPr>
            <w:tcW w:w="2550" w:type="dxa"/>
            <w:vMerge/>
            <w:vAlign w:val="center"/>
          </w:tcPr>
          <w:p w14:paraId="25480AEF" w14:textId="519755E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7D847F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№1</w:t>
            </w:r>
          </w:p>
        </w:tc>
        <w:tc>
          <w:tcPr>
            <w:tcW w:w="1570" w:type="dxa"/>
            <w:gridSpan w:val="2"/>
          </w:tcPr>
          <w:p w14:paraId="1F4CCF9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0735B1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4E9C5E3" w14:textId="42A4AA7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F8ANF80BB001YB36</w:t>
            </w:r>
          </w:p>
        </w:tc>
        <w:tc>
          <w:tcPr>
            <w:tcW w:w="2550" w:type="dxa"/>
            <w:vMerge/>
            <w:vAlign w:val="center"/>
          </w:tcPr>
          <w:p w14:paraId="61A1CE25" w14:textId="4F7EF78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76E4B3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№1</w:t>
            </w:r>
          </w:p>
        </w:tc>
        <w:tc>
          <w:tcPr>
            <w:tcW w:w="1570" w:type="dxa"/>
            <w:gridSpan w:val="2"/>
          </w:tcPr>
          <w:p w14:paraId="7D494F4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2BD9FF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CD93777" w14:textId="07F92AD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F8ANF80BB001YB35</w:t>
            </w:r>
          </w:p>
        </w:tc>
        <w:tc>
          <w:tcPr>
            <w:tcW w:w="2550" w:type="dxa"/>
            <w:vMerge/>
            <w:vAlign w:val="center"/>
          </w:tcPr>
          <w:p w14:paraId="647B5F58" w14:textId="27596DE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C059DD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№1</w:t>
            </w:r>
          </w:p>
        </w:tc>
        <w:tc>
          <w:tcPr>
            <w:tcW w:w="1570" w:type="dxa"/>
            <w:gridSpan w:val="2"/>
          </w:tcPr>
          <w:p w14:paraId="2E8440F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C1706F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0816446" w14:textId="4C6BEE3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F8ANF20BB001YB01</w:t>
            </w:r>
          </w:p>
        </w:tc>
        <w:tc>
          <w:tcPr>
            <w:tcW w:w="2550" w:type="dxa"/>
            <w:vMerge/>
            <w:vAlign w:val="center"/>
          </w:tcPr>
          <w:p w14:paraId="5FADDAAF" w14:textId="2431AB3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BAB484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включить дутьевой вентилятор №2</w:t>
            </w:r>
          </w:p>
        </w:tc>
        <w:tc>
          <w:tcPr>
            <w:tcW w:w="1570" w:type="dxa"/>
            <w:gridSpan w:val="2"/>
          </w:tcPr>
          <w:p w14:paraId="6500004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519757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E5250FF" w14:textId="774334E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F8ANF20BB001YB02</w:t>
            </w:r>
          </w:p>
        </w:tc>
        <w:tc>
          <w:tcPr>
            <w:tcW w:w="2550" w:type="dxa"/>
            <w:vMerge/>
            <w:vAlign w:val="center"/>
          </w:tcPr>
          <w:p w14:paraId="2A724E61" w14:textId="1EF0935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E35984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выключить дутьевой вентилятор №2</w:t>
            </w:r>
          </w:p>
        </w:tc>
        <w:tc>
          <w:tcPr>
            <w:tcW w:w="1570" w:type="dxa"/>
            <w:gridSpan w:val="2"/>
          </w:tcPr>
          <w:p w14:paraId="691EFE9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755978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0758B44" w14:textId="0AB460E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F8ANF20BB001YB36</w:t>
            </w:r>
          </w:p>
        </w:tc>
        <w:tc>
          <w:tcPr>
            <w:tcW w:w="2550" w:type="dxa"/>
            <w:vMerge/>
            <w:vAlign w:val="center"/>
          </w:tcPr>
          <w:p w14:paraId="1CBC402E" w14:textId="06FA03E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CF6F86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работа от сети дутьевой вентилятор №2</w:t>
            </w:r>
          </w:p>
        </w:tc>
        <w:tc>
          <w:tcPr>
            <w:tcW w:w="1570" w:type="dxa"/>
            <w:gridSpan w:val="2"/>
          </w:tcPr>
          <w:p w14:paraId="29A4838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D5FE75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669D0BA" w14:textId="29D6545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F8ANF20BB001YB35</w:t>
            </w:r>
          </w:p>
        </w:tc>
        <w:tc>
          <w:tcPr>
            <w:tcW w:w="2550" w:type="dxa"/>
            <w:vMerge/>
            <w:vAlign w:val="center"/>
          </w:tcPr>
          <w:p w14:paraId="19A3ABBB" w14:textId="786C865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6FFDE8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работа от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чрп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дутьевой вентилятор №2</w:t>
            </w:r>
          </w:p>
        </w:tc>
        <w:tc>
          <w:tcPr>
            <w:tcW w:w="1570" w:type="dxa"/>
            <w:gridSpan w:val="2"/>
          </w:tcPr>
          <w:p w14:paraId="1109BB3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1D7072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F82EA8A" w14:textId="03CF965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F8HAD10YB39</w:t>
            </w:r>
          </w:p>
        </w:tc>
        <w:tc>
          <w:tcPr>
            <w:tcW w:w="2550" w:type="dxa"/>
            <w:vMerge/>
            <w:vAlign w:val="center"/>
          </w:tcPr>
          <w:p w14:paraId="233B2E48" w14:textId="547960C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06B37A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местное управление</w:t>
            </w:r>
          </w:p>
        </w:tc>
        <w:tc>
          <w:tcPr>
            <w:tcW w:w="1570" w:type="dxa"/>
            <w:gridSpan w:val="2"/>
          </w:tcPr>
          <w:p w14:paraId="1C43D88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E560F3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EB8DBCF" w14:textId="3170E50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F8ANF80YB01</w:t>
            </w:r>
          </w:p>
        </w:tc>
        <w:tc>
          <w:tcPr>
            <w:tcW w:w="2550" w:type="dxa"/>
            <w:vMerge/>
            <w:vAlign w:val="center"/>
          </w:tcPr>
          <w:p w14:paraId="613AB8B6" w14:textId="6C6CA31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4CD120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№1</w:t>
            </w:r>
          </w:p>
        </w:tc>
        <w:tc>
          <w:tcPr>
            <w:tcW w:w="1570" w:type="dxa"/>
            <w:gridSpan w:val="2"/>
          </w:tcPr>
          <w:p w14:paraId="6A3996A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BCC84E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5314942" w14:textId="2976585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F8HHG10AA031YB01</w:t>
            </w:r>
          </w:p>
        </w:tc>
        <w:tc>
          <w:tcPr>
            <w:tcW w:w="2550" w:type="dxa"/>
            <w:vMerge/>
            <w:vAlign w:val="center"/>
          </w:tcPr>
          <w:p w14:paraId="069181F4" w14:textId="34D547D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733152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1DBE624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2A578B7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4866A76" w14:textId="727082E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F8HHG10AA031YB02</w:t>
            </w:r>
          </w:p>
        </w:tc>
        <w:tc>
          <w:tcPr>
            <w:tcW w:w="2550" w:type="dxa"/>
            <w:vMerge/>
            <w:vAlign w:val="center"/>
          </w:tcPr>
          <w:p w14:paraId="601430BE" w14:textId="7ED4607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19ECF2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№1</w:t>
            </w:r>
          </w:p>
        </w:tc>
        <w:tc>
          <w:tcPr>
            <w:tcW w:w="1570" w:type="dxa"/>
            <w:gridSpan w:val="2"/>
          </w:tcPr>
          <w:p w14:paraId="447DD4BF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D5FA82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B1E2BBE" w14:textId="6727301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F8HHG10AA032YB01</w:t>
            </w:r>
          </w:p>
        </w:tc>
        <w:tc>
          <w:tcPr>
            <w:tcW w:w="2550" w:type="dxa"/>
            <w:vMerge/>
            <w:vAlign w:val="center"/>
          </w:tcPr>
          <w:p w14:paraId="7B8E1EA2" w14:textId="23AEFC9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63A14D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4D3ECD8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4F7AC69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C19F304" w14:textId="1DC3738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F8HHG10AA032YB02</w:t>
            </w:r>
          </w:p>
        </w:tc>
        <w:tc>
          <w:tcPr>
            <w:tcW w:w="2550" w:type="dxa"/>
            <w:vMerge/>
            <w:vAlign w:val="center"/>
          </w:tcPr>
          <w:p w14:paraId="59C3DB61" w14:textId="1F80D28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9C3FD04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№1</w:t>
            </w:r>
          </w:p>
        </w:tc>
        <w:tc>
          <w:tcPr>
            <w:tcW w:w="1570" w:type="dxa"/>
            <w:gridSpan w:val="2"/>
          </w:tcPr>
          <w:p w14:paraId="7ECE680D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E2BD2F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332A82A" w14:textId="6D2D19E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F8ANF20YB01</w:t>
            </w:r>
          </w:p>
        </w:tc>
        <w:tc>
          <w:tcPr>
            <w:tcW w:w="2550" w:type="dxa"/>
            <w:vMerge/>
            <w:vAlign w:val="center"/>
          </w:tcPr>
          <w:p w14:paraId="342253AC" w14:textId="7A8CB61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3F0B0C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старт горелки №2</w:t>
            </w:r>
          </w:p>
        </w:tc>
        <w:tc>
          <w:tcPr>
            <w:tcW w:w="1570" w:type="dxa"/>
            <w:gridSpan w:val="2"/>
          </w:tcPr>
          <w:p w14:paraId="63BA53C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94C4A9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39CAB75" w14:textId="5085DFF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F8HHG20AA031YB01</w:t>
            </w:r>
          </w:p>
        </w:tc>
        <w:tc>
          <w:tcPr>
            <w:tcW w:w="2550" w:type="dxa"/>
            <w:vMerge/>
            <w:vAlign w:val="center"/>
          </w:tcPr>
          <w:p w14:paraId="7248AB30" w14:textId="496A070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8DC347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62D5A5F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01FC312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819F662" w14:textId="2DBF3D7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F8HHG20AA031YB02</w:t>
            </w:r>
          </w:p>
        </w:tc>
        <w:tc>
          <w:tcPr>
            <w:tcW w:w="2550" w:type="dxa"/>
            <w:vMerge/>
            <w:vAlign w:val="center"/>
          </w:tcPr>
          <w:p w14:paraId="3ED78C74" w14:textId="2C6A610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E341E0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№1 горелки №2</w:t>
            </w:r>
          </w:p>
        </w:tc>
        <w:tc>
          <w:tcPr>
            <w:tcW w:w="1570" w:type="dxa"/>
            <w:gridSpan w:val="2"/>
          </w:tcPr>
          <w:p w14:paraId="60719F6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7706BE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75B7AEE" w14:textId="40E0D15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F8HHG20AA032YB01</w:t>
            </w:r>
          </w:p>
        </w:tc>
        <w:tc>
          <w:tcPr>
            <w:tcW w:w="2550" w:type="dxa"/>
            <w:vMerge/>
            <w:vAlign w:val="center"/>
          </w:tcPr>
          <w:p w14:paraId="42F70BCC" w14:textId="670DCC1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A8C6E6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18740F0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7F0AAD5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097AECD" w14:textId="0B859CE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F8HHG20AA032YB02</w:t>
            </w:r>
          </w:p>
        </w:tc>
        <w:tc>
          <w:tcPr>
            <w:tcW w:w="2550" w:type="dxa"/>
            <w:vMerge/>
            <w:vAlign w:val="center"/>
          </w:tcPr>
          <w:p w14:paraId="6EE9901B" w14:textId="2B87B78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14A455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 газовый клапан №2 горелки №2</w:t>
            </w:r>
          </w:p>
        </w:tc>
        <w:tc>
          <w:tcPr>
            <w:tcW w:w="1570" w:type="dxa"/>
            <w:gridSpan w:val="2"/>
          </w:tcPr>
          <w:p w14:paraId="6951B7F2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391E6FA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132CFC4" w14:textId="2CAF912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F8HAD10ZK05</w:t>
            </w:r>
          </w:p>
        </w:tc>
        <w:tc>
          <w:tcPr>
            <w:tcW w:w="2550" w:type="dxa"/>
            <w:vMerge/>
            <w:vAlign w:val="center"/>
          </w:tcPr>
          <w:p w14:paraId="57A97238" w14:textId="2619A74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A8FB96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отключение всех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дв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– останов котла</w:t>
            </w:r>
          </w:p>
        </w:tc>
        <w:tc>
          <w:tcPr>
            <w:tcW w:w="1570" w:type="dxa"/>
            <w:gridSpan w:val="2"/>
          </w:tcPr>
          <w:p w14:paraId="16C9070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</w:t>
            </w:r>
            <w:r w:rsidRPr="00525766">
              <w:rPr>
                <w:rFonts w:ascii="Times New Roman" w:hAnsi="Times New Roman"/>
                <w:vanish w:val="0"/>
                <w:szCs w:val="24"/>
                <w:lang w:val="en-US"/>
              </w:rPr>
              <w:t>TCP</w:t>
            </w:r>
          </w:p>
        </w:tc>
      </w:tr>
      <w:tr w:rsidR="008D1D2E" w:rsidRPr="00F8629E" w14:paraId="6590485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4A67BBE" w14:textId="0A09DB1D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HHG20AA801YC01</w:t>
            </w:r>
          </w:p>
        </w:tc>
        <w:tc>
          <w:tcPr>
            <w:tcW w:w="2550" w:type="dxa"/>
            <w:vMerge w:val="restart"/>
          </w:tcPr>
          <w:p w14:paraId="5FAD4B27" w14:textId="555979E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1" w:type="dxa"/>
          </w:tcPr>
          <w:p w14:paraId="162904F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3EAF490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4B40BA6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08BE553" w14:textId="06DCC37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HHG20AA801YC02</w:t>
            </w:r>
          </w:p>
        </w:tc>
        <w:tc>
          <w:tcPr>
            <w:tcW w:w="2550" w:type="dxa"/>
            <w:vMerge/>
          </w:tcPr>
          <w:p w14:paraId="6B34D693" w14:textId="61E6064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518A77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7DDE110A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5B23C93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8DD68E2" w14:textId="6216143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HHG20AA201YB01</w:t>
            </w:r>
          </w:p>
        </w:tc>
        <w:tc>
          <w:tcPr>
            <w:tcW w:w="2550" w:type="dxa"/>
            <w:vMerge w:val="restart"/>
          </w:tcPr>
          <w:p w14:paraId="0D3BA802" w14:textId="21E993F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1" w:type="dxa"/>
          </w:tcPr>
          <w:p w14:paraId="44A91D1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26CE807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0DA0806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9716614" w14:textId="443B98F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HHG20AA201YB02</w:t>
            </w:r>
          </w:p>
        </w:tc>
        <w:tc>
          <w:tcPr>
            <w:tcW w:w="2550" w:type="dxa"/>
            <w:vMerge/>
          </w:tcPr>
          <w:p w14:paraId="06EA6D31" w14:textId="010D61E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A6BA51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EA9A80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C9704F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C7E6D89" w14:textId="073CEDF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HHG20AA201YB03</w:t>
            </w:r>
          </w:p>
        </w:tc>
        <w:tc>
          <w:tcPr>
            <w:tcW w:w="2550" w:type="dxa"/>
            <w:vMerge/>
          </w:tcPr>
          <w:p w14:paraId="616B5B37" w14:textId="0E660FF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E973EB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B4E0EB5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0B6BB6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5CB48CC" w14:textId="5D0E710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NDG10AA001YB01</w:t>
            </w:r>
          </w:p>
        </w:tc>
        <w:tc>
          <w:tcPr>
            <w:tcW w:w="2550" w:type="dxa"/>
            <w:vMerge w:val="restart"/>
          </w:tcPr>
          <w:p w14:paraId="08A5DE42" w14:textId="193D0A9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К-15 на входе котловой воды</w:t>
            </w:r>
          </w:p>
        </w:tc>
        <w:tc>
          <w:tcPr>
            <w:tcW w:w="4391" w:type="dxa"/>
          </w:tcPr>
          <w:p w14:paraId="5E4C46B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2F42CCC7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4E873B9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53ABBD7" w14:textId="1E28C9C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NDG10AA001YB02</w:t>
            </w:r>
          </w:p>
        </w:tc>
        <w:tc>
          <w:tcPr>
            <w:tcW w:w="2550" w:type="dxa"/>
            <w:vMerge/>
          </w:tcPr>
          <w:p w14:paraId="6D3FE802" w14:textId="72B4981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7B4782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717271DE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1CFB9B7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1FB125F" w14:textId="771F1B8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NDG10AA001YB03</w:t>
            </w:r>
          </w:p>
        </w:tc>
        <w:tc>
          <w:tcPr>
            <w:tcW w:w="2550" w:type="dxa"/>
            <w:vMerge/>
          </w:tcPr>
          <w:p w14:paraId="3506306E" w14:textId="0944DDB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97CA94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E75EC6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B5DAE2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E9E1106" w14:textId="306196AF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NDG10AA801YC01</w:t>
            </w:r>
          </w:p>
        </w:tc>
        <w:tc>
          <w:tcPr>
            <w:tcW w:w="2550" w:type="dxa"/>
            <w:vMerge w:val="restart"/>
          </w:tcPr>
          <w:p w14:paraId="7B88E359" w14:textId="07FC8C4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РК.КА8 регулятор расхода воды</w:t>
            </w:r>
          </w:p>
        </w:tc>
        <w:tc>
          <w:tcPr>
            <w:tcW w:w="4391" w:type="dxa"/>
          </w:tcPr>
          <w:p w14:paraId="4D86BE79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45460C9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26AB116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9ACB717" w14:textId="346404E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NDG10AA801YC02</w:t>
            </w:r>
          </w:p>
        </w:tc>
        <w:tc>
          <w:tcPr>
            <w:tcW w:w="2550" w:type="dxa"/>
            <w:vMerge/>
          </w:tcPr>
          <w:p w14:paraId="43EF224D" w14:textId="11000AD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803C1C8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532DFF6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16C559D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262DF4A" w14:textId="31FE49F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0AA001YB01</w:t>
            </w:r>
          </w:p>
        </w:tc>
        <w:tc>
          <w:tcPr>
            <w:tcW w:w="2550" w:type="dxa"/>
            <w:vMerge w:val="restart"/>
          </w:tcPr>
          <w:p w14:paraId="0BC70B6A" w14:textId="01F8D72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К-16 на выходе котловой воды</w:t>
            </w:r>
          </w:p>
        </w:tc>
        <w:tc>
          <w:tcPr>
            <w:tcW w:w="4391" w:type="dxa"/>
          </w:tcPr>
          <w:p w14:paraId="6E0D8C11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8C3489C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7B1AD9D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05D01C6" w14:textId="0337D23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0AA001YB02</w:t>
            </w:r>
          </w:p>
        </w:tc>
        <w:tc>
          <w:tcPr>
            <w:tcW w:w="2550" w:type="dxa"/>
            <w:vMerge/>
            <w:vAlign w:val="center"/>
          </w:tcPr>
          <w:p w14:paraId="2C139C44" w14:textId="661CF7D8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75EA16B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46328A3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A4BF40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477BDCC" w14:textId="6BD49E95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F8</w:t>
            </w:r>
            <w:r w:rsidRPr="00525766">
              <w:rPr>
                <w:rFonts w:ascii="Times New Roman" w:hAnsi="Times New Roman"/>
                <w:vanish w:val="0"/>
              </w:rPr>
              <w:t>0AA001YB03</w:t>
            </w:r>
          </w:p>
        </w:tc>
        <w:tc>
          <w:tcPr>
            <w:tcW w:w="2550" w:type="dxa"/>
            <w:vMerge/>
            <w:vAlign w:val="center"/>
          </w:tcPr>
          <w:p w14:paraId="50240B22" w14:textId="0B19B66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1CC0546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5AF313D0" w14:textId="7777777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1E57361D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54FA3885" w14:textId="30B939A8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Линии отопления</w:t>
            </w:r>
          </w:p>
        </w:tc>
      </w:tr>
      <w:tr w:rsidR="002F5E2A" w:rsidRPr="00F8629E" w14:paraId="26B8C6F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F0577DC" w14:textId="7D61DC9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F0NDG24AA801YC01</w:t>
            </w:r>
          </w:p>
        </w:tc>
        <w:tc>
          <w:tcPr>
            <w:tcW w:w="2550" w:type="dxa"/>
            <w:vMerge w:val="restart"/>
            <w:vAlign w:val="center"/>
          </w:tcPr>
          <w:p w14:paraId="6CFED52C" w14:textId="20EA13C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Клапан регулирующий до </w:t>
            </w:r>
            <w:r w:rsidRPr="00641E9D">
              <w:rPr>
                <w:rFonts w:ascii="Times New Roman" w:hAnsi="Times New Roman"/>
                <w:vanish w:val="0"/>
              </w:rPr>
              <w:lastRenderedPageBreak/>
              <w:t>теплообменников по сети Т21 РТ-70</w:t>
            </w:r>
          </w:p>
        </w:tc>
        <w:tc>
          <w:tcPr>
            <w:tcW w:w="4391" w:type="dxa"/>
          </w:tcPr>
          <w:p w14:paraId="0744EE8D" w14:textId="13F27B1A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lastRenderedPageBreak/>
              <w:t>Больше</w:t>
            </w:r>
          </w:p>
        </w:tc>
        <w:tc>
          <w:tcPr>
            <w:tcW w:w="1570" w:type="dxa"/>
            <w:gridSpan w:val="2"/>
          </w:tcPr>
          <w:p w14:paraId="7A804A8C" w14:textId="4D4A83E2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4DA0AE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3149C5F" w14:textId="2E597D9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lastRenderedPageBreak/>
              <w:t>F0NDG24AA801YC02</w:t>
            </w:r>
          </w:p>
        </w:tc>
        <w:tc>
          <w:tcPr>
            <w:tcW w:w="2550" w:type="dxa"/>
            <w:vMerge/>
            <w:vAlign w:val="center"/>
          </w:tcPr>
          <w:p w14:paraId="19B586A3" w14:textId="1FD4001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3FAE8B0" w14:textId="5869624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2BBDA119" w14:textId="3EB24BDE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A567D3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AA1E125" w14:textId="3A336B1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F0GCN01AA001YB01</w:t>
            </w:r>
          </w:p>
        </w:tc>
        <w:tc>
          <w:tcPr>
            <w:tcW w:w="2550" w:type="dxa"/>
            <w:vMerge w:val="restart"/>
            <w:vAlign w:val="center"/>
          </w:tcPr>
          <w:p w14:paraId="5BE1436A" w14:textId="68BFA17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Кран запорный бака раствора щелочи 9Д</w:t>
            </w:r>
          </w:p>
        </w:tc>
        <w:tc>
          <w:tcPr>
            <w:tcW w:w="4391" w:type="dxa"/>
          </w:tcPr>
          <w:p w14:paraId="6BE4313E" w14:textId="5DECCCE2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2C41FB68" w14:textId="59156A86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A0690E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212CE57" w14:textId="619F058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F0GCN01AA001YB02</w:t>
            </w:r>
          </w:p>
        </w:tc>
        <w:tc>
          <w:tcPr>
            <w:tcW w:w="2550" w:type="dxa"/>
            <w:vMerge/>
            <w:vAlign w:val="center"/>
          </w:tcPr>
          <w:p w14:paraId="630E051C" w14:textId="4F47018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BE6FF7B" w14:textId="607CDAAF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7E3D245" w14:textId="25A47F95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30CB96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56C3E65" w14:textId="2CA4C9A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F0GCN01AA001YB03</w:t>
            </w:r>
          </w:p>
        </w:tc>
        <w:tc>
          <w:tcPr>
            <w:tcW w:w="2550" w:type="dxa"/>
            <w:vMerge/>
            <w:vAlign w:val="center"/>
          </w:tcPr>
          <w:p w14:paraId="62D3B0D6" w14:textId="5682DD2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E33FA26" w14:textId="30DE4A96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5B108009" w14:textId="32BF35FF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809778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DC35BB1" w14:textId="0CBD0DE3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F0NDF24AA801YC01</w:t>
            </w:r>
          </w:p>
        </w:tc>
        <w:tc>
          <w:tcPr>
            <w:tcW w:w="2550" w:type="dxa"/>
            <w:vMerge w:val="restart"/>
            <w:vAlign w:val="center"/>
          </w:tcPr>
          <w:p w14:paraId="3A317FFB" w14:textId="54A29F3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Клапан регулирующий К5 по сети Т1 до теплообменника К1 отопления и ГВС</w:t>
            </w:r>
          </w:p>
        </w:tc>
        <w:tc>
          <w:tcPr>
            <w:tcW w:w="4391" w:type="dxa"/>
          </w:tcPr>
          <w:p w14:paraId="180798AD" w14:textId="5AE01C4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7678EC2D" w14:textId="6C873A52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AAAC04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524D9D9" w14:textId="4BCA7F6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F0NDF24AA801YC02</w:t>
            </w:r>
          </w:p>
        </w:tc>
        <w:tc>
          <w:tcPr>
            <w:tcW w:w="2550" w:type="dxa"/>
            <w:vMerge/>
            <w:vAlign w:val="center"/>
          </w:tcPr>
          <w:p w14:paraId="3E3C4A25" w14:textId="4AA19D8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9F532D4" w14:textId="62A8D98E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3EABAA22" w14:textId="1AD54EF5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5F8941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AE7489A" w14:textId="3286664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F0NDF24AA802YC01</w:t>
            </w:r>
          </w:p>
        </w:tc>
        <w:tc>
          <w:tcPr>
            <w:tcW w:w="2550" w:type="dxa"/>
            <w:vMerge w:val="restart"/>
            <w:vAlign w:val="center"/>
          </w:tcPr>
          <w:p w14:paraId="639E58A6" w14:textId="61C62E33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Клапан регулирующий К5а по сети Т1 до теплообменника К1 отопления и ГВС</w:t>
            </w:r>
          </w:p>
        </w:tc>
        <w:tc>
          <w:tcPr>
            <w:tcW w:w="4391" w:type="dxa"/>
          </w:tcPr>
          <w:p w14:paraId="4CBBCCBE" w14:textId="02AF04AA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5BAA7934" w14:textId="0442C78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1E4F4B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D6BBF28" w14:textId="690DFBF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F0NDF24AA802YC02</w:t>
            </w:r>
          </w:p>
        </w:tc>
        <w:tc>
          <w:tcPr>
            <w:tcW w:w="2550" w:type="dxa"/>
            <w:vMerge/>
            <w:vAlign w:val="center"/>
          </w:tcPr>
          <w:p w14:paraId="1C56D64F" w14:textId="65D8E8E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A6849E6" w14:textId="0F52ACB3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1DE7D50C" w14:textId="10ED343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4E4E83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58B0712" w14:textId="58892F7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F0NDF24AA803YC01</w:t>
            </w:r>
          </w:p>
        </w:tc>
        <w:tc>
          <w:tcPr>
            <w:tcW w:w="2550" w:type="dxa"/>
            <w:vMerge w:val="restart"/>
            <w:vAlign w:val="center"/>
          </w:tcPr>
          <w:p w14:paraId="278C0125" w14:textId="3991482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Клапан регулирующий К6 по сети Т1 до теплообменника К2 вентиляции</w:t>
            </w:r>
          </w:p>
        </w:tc>
        <w:tc>
          <w:tcPr>
            <w:tcW w:w="4391" w:type="dxa"/>
          </w:tcPr>
          <w:p w14:paraId="4114AFEC" w14:textId="71B818AE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51ADD583" w14:textId="76F85E2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9409B8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3AC2F22" w14:textId="21EDD8A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F0NDF24AA803YC02</w:t>
            </w:r>
          </w:p>
        </w:tc>
        <w:tc>
          <w:tcPr>
            <w:tcW w:w="2550" w:type="dxa"/>
            <w:vMerge/>
            <w:vAlign w:val="center"/>
          </w:tcPr>
          <w:p w14:paraId="2CAC8555" w14:textId="119B08C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183C613" w14:textId="3E97D142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6752A995" w14:textId="3141891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7D0DB1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64A60F5" w14:textId="3C9DF11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F0NDG24AA001YB01</w:t>
            </w:r>
          </w:p>
        </w:tc>
        <w:tc>
          <w:tcPr>
            <w:tcW w:w="2550" w:type="dxa"/>
            <w:vAlign w:val="center"/>
          </w:tcPr>
          <w:p w14:paraId="6E9AB705" w14:textId="7F98DC5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Клапан электромагнитный К7 по сети Т94 подпитки контура отопления и ГВС</w:t>
            </w:r>
          </w:p>
        </w:tc>
        <w:tc>
          <w:tcPr>
            <w:tcW w:w="4391" w:type="dxa"/>
          </w:tcPr>
          <w:p w14:paraId="406C3121" w14:textId="6143A92A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1A591A3" w14:textId="3A3404F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DA50A4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E27BEEB" w14:textId="1235BD9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F0SAH21AA001YB01</w:t>
            </w:r>
          </w:p>
        </w:tc>
        <w:tc>
          <w:tcPr>
            <w:tcW w:w="2550" w:type="dxa"/>
            <w:vAlign w:val="center"/>
          </w:tcPr>
          <w:p w14:paraId="427259D3" w14:textId="0E765F03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Клапан электромагнитный К13 на линии заполнения теплоносителя по сети Т21 системы вентиляции</w:t>
            </w:r>
          </w:p>
        </w:tc>
        <w:tc>
          <w:tcPr>
            <w:tcW w:w="4391" w:type="dxa"/>
          </w:tcPr>
          <w:p w14:paraId="37ECC447" w14:textId="7BBDA87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1329C5B" w14:textId="78AECBD2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067268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7BB9FA3" w14:textId="32B72E5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F0EKG10AA001YB01</w:t>
            </w:r>
          </w:p>
        </w:tc>
        <w:tc>
          <w:tcPr>
            <w:tcW w:w="2550" w:type="dxa"/>
            <w:vMerge w:val="restart"/>
            <w:vAlign w:val="center"/>
          </w:tcPr>
          <w:p w14:paraId="1F872620" w14:textId="05D42C7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ГК-3</w:t>
            </w:r>
          </w:p>
        </w:tc>
        <w:tc>
          <w:tcPr>
            <w:tcW w:w="4391" w:type="dxa"/>
          </w:tcPr>
          <w:p w14:paraId="1ECE4A2E" w14:textId="35F3DE6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B009529" w14:textId="64CE268E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98F0A2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5E54321" w14:textId="387962F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F0EKG10AA001YB02</w:t>
            </w:r>
          </w:p>
        </w:tc>
        <w:tc>
          <w:tcPr>
            <w:tcW w:w="2550" w:type="dxa"/>
            <w:vMerge/>
            <w:vAlign w:val="center"/>
          </w:tcPr>
          <w:p w14:paraId="603ED559" w14:textId="33E7FD1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58BA746" w14:textId="67A6F54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99D1081" w14:textId="53AA0BBF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D2D631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8882ACB" w14:textId="23D6BA1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F0EKG10AA001YB03</w:t>
            </w:r>
          </w:p>
        </w:tc>
        <w:tc>
          <w:tcPr>
            <w:tcW w:w="2550" w:type="dxa"/>
            <w:vMerge/>
            <w:vAlign w:val="center"/>
          </w:tcPr>
          <w:p w14:paraId="5F85DD46" w14:textId="274D38C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D86B57A" w14:textId="0B1D3815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3ECC424" w14:textId="3D918963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FFA2AC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8F85527" w14:textId="7FAE7AD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F0EKG10AA002YB01</w:t>
            </w:r>
          </w:p>
        </w:tc>
        <w:tc>
          <w:tcPr>
            <w:tcW w:w="2550" w:type="dxa"/>
            <w:vMerge w:val="restart"/>
            <w:vAlign w:val="center"/>
          </w:tcPr>
          <w:p w14:paraId="613FEE54" w14:textId="7ADE9B4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на котлы №1-5</w:t>
            </w:r>
          </w:p>
        </w:tc>
        <w:tc>
          <w:tcPr>
            <w:tcW w:w="4391" w:type="dxa"/>
          </w:tcPr>
          <w:p w14:paraId="6CA6FF74" w14:textId="7AFD3E7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DA2F768" w14:textId="13505D2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B58C23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27E56BA" w14:textId="63AC876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F0EKG10AA002YB02</w:t>
            </w:r>
          </w:p>
        </w:tc>
        <w:tc>
          <w:tcPr>
            <w:tcW w:w="2550" w:type="dxa"/>
            <w:vMerge/>
            <w:vAlign w:val="center"/>
          </w:tcPr>
          <w:p w14:paraId="4B47A72D" w14:textId="79E788F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6E53A7F" w14:textId="60515375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7301E91C" w14:textId="0D117D6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4A2D63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B40AF78" w14:textId="6CD3D59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F0EKG10AA002YB03</w:t>
            </w:r>
          </w:p>
        </w:tc>
        <w:tc>
          <w:tcPr>
            <w:tcW w:w="2550" w:type="dxa"/>
            <w:vMerge/>
            <w:vAlign w:val="center"/>
          </w:tcPr>
          <w:p w14:paraId="0720B418" w14:textId="03D2061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CA9C1F5" w14:textId="2AFBAA9D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782812F" w14:textId="7303A32A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BBDC1B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0898064" w14:textId="15B59A6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lastRenderedPageBreak/>
              <w:t>F0EKG10AA003YB01</w:t>
            </w:r>
          </w:p>
        </w:tc>
        <w:tc>
          <w:tcPr>
            <w:tcW w:w="2550" w:type="dxa"/>
            <w:vMerge w:val="restart"/>
            <w:vAlign w:val="center"/>
          </w:tcPr>
          <w:p w14:paraId="4600FCA2" w14:textId="6B9865E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на котлы №6-8</w:t>
            </w:r>
          </w:p>
        </w:tc>
        <w:tc>
          <w:tcPr>
            <w:tcW w:w="4391" w:type="dxa"/>
          </w:tcPr>
          <w:p w14:paraId="2EE8A7F9" w14:textId="13CD0D39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2E80BC1F" w14:textId="6D97738C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6B56BE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91856DF" w14:textId="72F25DF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F0EKG10AA003YB02</w:t>
            </w:r>
          </w:p>
        </w:tc>
        <w:tc>
          <w:tcPr>
            <w:tcW w:w="2550" w:type="dxa"/>
            <w:vMerge/>
            <w:vAlign w:val="center"/>
          </w:tcPr>
          <w:p w14:paraId="59BE2648" w14:textId="460F6EB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ECF81F4" w14:textId="3C81026C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29B959C4" w14:textId="6638B446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714126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30344F2" w14:textId="570C2ED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F0EKG10AA003YB03</w:t>
            </w:r>
          </w:p>
        </w:tc>
        <w:tc>
          <w:tcPr>
            <w:tcW w:w="2550" w:type="dxa"/>
            <w:vMerge/>
            <w:vAlign w:val="center"/>
          </w:tcPr>
          <w:p w14:paraId="38F848A4" w14:textId="15C99FC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807945F" w14:textId="3C46C459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5D3BD5A" w14:textId="2868C95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76D355B0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23F13036" w14:textId="5F78E5D5" w:rsidR="008D1D2E" w:rsidRPr="002F5E2A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8"/>
              </w:rPr>
            </w:pPr>
            <w:r w:rsidRPr="002F5E2A">
              <w:rPr>
                <w:rFonts w:ascii="Times New Roman" w:hAnsi="Times New Roman"/>
                <w:b/>
                <w:bCs/>
                <w:vanish w:val="0"/>
                <w:sz w:val="48"/>
                <w:szCs w:val="48"/>
              </w:rPr>
              <w:t>АСУ Здания теплообменников</w:t>
            </w:r>
          </w:p>
        </w:tc>
      </w:tr>
      <w:tr w:rsidR="008D1D2E" w:rsidRPr="00F8629E" w14:paraId="0EDB81FB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248B4B7B" w14:textId="344574FA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Тепловыводы</w:t>
            </w:r>
            <w:proofErr w:type="spellEnd"/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. Обратная сетевая вода</w:t>
            </w:r>
          </w:p>
        </w:tc>
      </w:tr>
      <w:tr w:rsidR="002F5E2A" w:rsidRPr="00F8629E" w14:paraId="6E569BF0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5E1CC2F9" w14:textId="22C1CE0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N1NDB01AA001YB01</w:t>
            </w:r>
          </w:p>
        </w:tc>
        <w:tc>
          <w:tcPr>
            <w:tcW w:w="2550" w:type="dxa"/>
            <w:vMerge w:val="restart"/>
            <w:vAlign w:val="center"/>
          </w:tcPr>
          <w:p w14:paraId="16163AED" w14:textId="52A9FB5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Затвор дисковый Т-1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тепловывод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"A"</w:t>
            </w:r>
          </w:p>
        </w:tc>
        <w:tc>
          <w:tcPr>
            <w:tcW w:w="4391" w:type="dxa"/>
          </w:tcPr>
          <w:p w14:paraId="6DDF472C" w14:textId="35AA322A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29BA6237" w14:textId="0C253F39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6FE255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091B8C9" w14:textId="000ACC9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N1NDB01AA001YB02</w:t>
            </w:r>
          </w:p>
        </w:tc>
        <w:tc>
          <w:tcPr>
            <w:tcW w:w="2550" w:type="dxa"/>
            <w:vMerge/>
            <w:vAlign w:val="center"/>
          </w:tcPr>
          <w:p w14:paraId="0BA93CBA" w14:textId="1070C06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68B6CD4" w14:textId="5D25C53F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DDB093C" w14:textId="23A10FA9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76C0D8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8294D1E" w14:textId="3957D76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N1NDB01AA001YB03</w:t>
            </w:r>
          </w:p>
        </w:tc>
        <w:tc>
          <w:tcPr>
            <w:tcW w:w="2550" w:type="dxa"/>
            <w:vMerge/>
            <w:vAlign w:val="center"/>
          </w:tcPr>
          <w:p w14:paraId="08135BDB" w14:textId="016AC58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9B790E3" w14:textId="0D0CFAD3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23E3460" w14:textId="74E2913F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6217DBA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53BFECD1" w14:textId="79F08C9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N1NDB02AA001YB01</w:t>
            </w:r>
          </w:p>
        </w:tc>
        <w:tc>
          <w:tcPr>
            <w:tcW w:w="2550" w:type="dxa"/>
            <w:vMerge w:val="restart"/>
            <w:vAlign w:val="center"/>
          </w:tcPr>
          <w:p w14:paraId="1D95BD1C" w14:textId="6380801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Затвор дисковый Т-2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тепловывод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"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B</w:t>
            </w:r>
            <w:r w:rsidRPr="00641E9D">
              <w:rPr>
                <w:rFonts w:ascii="Times New Roman" w:hAnsi="Times New Roman"/>
                <w:vanish w:val="0"/>
              </w:rPr>
              <w:t>"</w:t>
            </w:r>
          </w:p>
        </w:tc>
        <w:tc>
          <w:tcPr>
            <w:tcW w:w="4391" w:type="dxa"/>
          </w:tcPr>
          <w:p w14:paraId="1484995E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DFC60FC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D2C229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2331CF8" w14:textId="1C4EB7C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N1NDB02AA001YB02</w:t>
            </w:r>
          </w:p>
        </w:tc>
        <w:tc>
          <w:tcPr>
            <w:tcW w:w="2550" w:type="dxa"/>
            <w:vMerge/>
            <w:vAlign w:val="center"/>
          </w:tcPr>
          <w:p w14:paraId="1DE10005" w14:textId="04ECF9A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BCA832D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3173A81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5DC57B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EA9C2E4" w14:textId="12EE14C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N1NDB02AA001YB03</w:t>
            </w:r>
          </w:p>
        </w:tc>
        <w:tc>
          <w:tcPr>
            <w:tcW w:w="2550" w:type="dxa"/>
            <w:vMerge/>
            <w:vAlign w:val="center"/>
          </w:tcPr>
          <w:p w14:paraId="11377F0F" w14:textId="4DEB15A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9120D29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48FA5E6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E83687C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4992EC19" w14:textId="52A0FAC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N1NDB03AA001YB01</w:t>
            </w:r>
          </w:p>
        </w:tc>
        <w:tc>
          <w:tcPr>
            <w:tcW w:w="2550" w:type="dxa"/>
            <w:vMerge w:val="restart"/>
            <w:vAlign w:val="center"/>
          </w:tcPr>
          <w:p w14:paraId="1A13058A" w14:textId="61A672E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Затвор дисковый Т-3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тепловывод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"</w:t>
            </w:r>
            <w:r w:rsidRPr="00641E9D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41E9D">
              <w:rPr>
                <w:rFonts w:ascii="Times New Roman" w:hAnsi="Times New Roman"/>
                <w:vanish w:val="0"/>
              </w:rPr>
              <w:t>"</w:t>
            </w:r>
          </w:p>
        </w:tc>
        <w:tc>
          <w:tcPr>
            <w:tcW w:w="4391" w:type="dxa"/>
          </w:tcPr>
          <w:p w14:paraId="66C84A82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2CDF5317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8662AC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6871D1B" w14:textId="04C26DC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N1NDB03AA001YB02</w:t>
            </w:r>
          </w:p>
        </w:tc>
        <w:tc>
          <w:tcPr>
            <w:tcW w:w="2550" w:type="dxa"/>
            <w:vMerge/>
            <w:vAlign w:val="center"/>
          </w:tcPr>
          <w:p w14:paraId="624C0954" w14:textId="24784F4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A0EC2C5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4352BE95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66609C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607C501" w14:textId="31F9527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N1NDB03AA001YB03</w:t>
            </w:r>
          </w:p>
        </w:tc>
        <w:tc>
          <w:tcPr>
            <w:tcW w:w="2550" w:type="dxa"/>
            <w:vMerge/>
            <w:vAlign w:val="center"/>
          </w:tcPr>
          <w:p w14:paraId="6282F2AC" w14:textId="7874705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4A4920A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8837681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975DAF1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171C0844" w14:textId="131D7EC6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Коллектор обратной сетевой воды</w:t>
            </w:r>
          </w:p>
        </w:tc>
      </w:tr>
      <w:tr w:rsidR="002F5E2A" w:rsidRPr="00F8629E" w14:paraId="652C3E05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41B89FCF" w14:textId="7E0B746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N1NDB10AA001YB01</w:t>
            </w:r>
          </w:p>
        </w:tc>
        <w:tc>
          <w:tcPr>
            <w:tcW w:w="2550" w:type="dxa"/>
            <w:vMerge w:val="restart"/>
            <w:vAlign w:val="center"/>
          </w:tcPr>
          <w:p w14:paraId="295D18E8" w14:textId="0E61319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Т-4 на подаче сетевой воды в ГИГ</w:t>
            </w:r>
          </w:p>
        </w:tc>
        <w:tc>
          <w:tcPr>
            <w:tcW w:w="4391" w:type="dxa"/>
          </w:tcPr>
          <w:p w14:paraId="73914F73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28A1E072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9858AC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7B7B10E" w14:textId="187E197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N1NDB10AA001YB02</w:t>
            </w:r>
          </w:p>
        </w:tc>
        <w:tc>
          <w:tcPr>
            <w:tcW w:w="2550" w:type="dxa"/>
            <w:vMerge/>
            <w:vAlign w:val="center"/>
          </w:tcPr>
          <w:p w14:paraId="6D542007" w14:textId="62D7B13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F5DA10E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5F8814F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35041C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EBCCEF5" w14:textId="38A2E58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N1NDB10AA001YB03</w:t>
            </w:r>
          </w:p>
        </w:tc>
        <w:tc>
          <w:tcPr>
            <w:tcW w:w="2550" w:type="dxa"/>
            <w:vMerge/>
            <w:vAlign w:val="center"/>
          </w:tcPr>
          <w:p w14:paraId="53295D97" w14:textId="2D10208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4F84245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731337CA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9F4E915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4FDF5E45" w14:textId="5C4C784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N1NDB10AA002YB01</w:t>
            </w:r>
          </w:p>
        </w:tc>
        <w:tc>
          <w:tcPr>
            <w:tcW w:w="2550" w:type="dxa"/>
            <w:vMerge w:val="restart"/>
            <w:vAlign w:val="center"/>
          </w:tcPr>
          <w:p w14:paraId="78F88A2B" w14:textId="0C5C66C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Т-5 на выходе сетевой воды из ГИГ</w:t>
            </w:r>
          </w:p>
        </w:tc>
        <w:tc>
          <w:tcPr>
            <w:tcW w:w="4391" w:type="dxa"/>
          </w:tcPr>
          <w:p w14:paraId="71D97EC4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FE11BD1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07359A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50FAD9E" w14:textId="7CB049B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N1NDB10AA002YB02</w:t>
            </w:r>
          </w:p>
        </w:tc>
        <w:tc>
          <w:tcPr>
            <w:tcW w:w="2550" w:type="dxa"/>
            <w:vMerge/>
            <w:vAlign w:val="center"/>
          </w:tcPr>
          <w:p w14:paraId="039EA166" w14:textId="47305A9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7A28691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1115194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AE9CD9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0D78812" w14:textId="1209A5B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N1NDB10AA002YB03</w:t>
            </w:r>
          </w:p>
        </w:tc>
        <w:tc>
          <w:tcPr>
            <w:tcW w:w="2550" w:type="dxa"/>
            <w:vMerge/>
            <w:vAlign w:val="center"/>
          </w:tcPr>
          <w:p w14:paraId="64425E89" w14:textId="658455A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131A0EF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7F7DD18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267B75F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1A319834" w14:textId="172801A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N1NDB10AA003YB01</w:t>
            </w:r>
          </w:p>
        </w:tc>
        <w:tc>
          <w:tcPr>
            <w:tcW w:w="2550" w:type="dxa"/>
            <w:vMerge w:val="restart"/>
            <w:vAlign w:val="center"/>
          </w:tcPr>
          <w:p w14:paraId="4681EF74" w14:textId="078BD33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Т-6 на трубопроводе помимо ГИГ</w:t>
            </w:r>
          </w:p>
        </w:tc>
        <w:tc>
          <w:tcPr>
            <w:tcW w:w="4391" w:type="dxa"/>
          </w:tcPr>
          <w:p w14:paraId="01CC12CE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0CFA1E43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DC2C71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5B8FFAC" w14:textId="74D3394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N1NDB10AA003YB02</w:t>
            </w:r>
          </w:p>
        </w:tc>
        <w:tc>
          <w:tcPr>
            <w:tcW w:w="2550" w:type="dxa"/>
            <w:vMerge/>
            <w:vAlign w:val="center"/>
          </w:tcPr>
          <w:p w14:paraId="0FF2AFD7" w14:textId="7BA8CC7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C508ADE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8EC5697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C7E3CD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35F8720" w14:textId="6649570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N1NDB10AA003YB03</w:t>
            </w:r>
          </w:p>
        </w:tc>
        <w:tc>
          <w:tcPr>
            <w:tcW w:w="2550" w:type="dxa"/>
            <w:vMerge/>
            <w:vAlign w:val="center"/>
          </w:tcPr>
          <w:p w14:paraId="445C3D81" w14:textId="7535287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1B065A4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07380E03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A4D46A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1813BA3" w14:textId="269D43B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lastRenderedPageBreak/>
              <w:t>N1NDB10AA004YB01</w:t>
            </w:r>
          </w:p>
        </w:tc>
        <w:tc>
          <w:tcPr>
            <w:tcW w:w="2550" w:type="dxa"/>
            <w:vMerge w:val="restart"/>
            <w:vAlign w:val="center"/>
          </w:tcPr>
          <w:p w14:paraId="374FFF43" w14:textId="52CF9B2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Т-7 на отключение здания теплообменников по сетевой воде</w:t>
            </w:r>
          </w:p>
        </w:tc>
        <w:tc>
          <w:tcPr>
            <w:tcW w:w="4391" w:type="dxa"/>
          </w:tcPr>
          <w:p w14:paraId="1300738D" w14:textId="641921B3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35DA345" w14:textId="332EAA9E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F512DB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384AC58" w14:textId="7A3CCEC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N1NDB10AA004YB02</w:t>
            </w:r>
          </w:p>
        </w:tc>
        <w:tc>
          <w:tcPr>
            <w:tcW w:w="2550" w:type="dxa"/>
            <w:vMerge/>
            <w:vAlign w:val="center"/>
          </w:tcPr>
          <w:p w14:paraId="3C24E63A" w14:textId="55D97C5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EA1117D" w14:textId="20543A0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428E11F" w14:textId="5A42F515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8734F1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56149F4" w14:textId="09D6753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N1NDB10AA004YB03</w:t>
            </w:r>
          </w:p>
        </w:tc>
        <w:tc>
          <w:tcPr>
            <w:tcW w:w="2550" w:type="dxa"/>
            <w:vMerge/>
            <w:vAlign w:val="center"/>
          </w:tcPr>
          <w:p w14:paraId="08539BF4" w14:textId="63D45F8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A928449" w14:textId="55C11EF6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1E9912E" w14:textId="6CCDB8A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657C5AE7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0D03CA80" w14:textId="605F1145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Подпитки теплосети</w:t>
            </w:r>
          </w:p>
        </w:tc>
      </w:tr>
      <w:tr w:rsidR="002F5E2A" w:rsidRPr="00F8629E" w14:paraId="7035279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8F24C73" w14:textId="665BB94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N1NDK10AA801YC01</w:t>
            </w:r>
          </w:p>
        </w:tc>
        <w:tc>
          <w:tcPr>
            <w:tcW w:w="2550" w:type="dxa"/>
            <w:vMerge w:val="restart"/>
            <w:vAlign w:val="center"/>
          </w:tcPr>
          <w:p w14:paraId="2AAD830A" w14:textId="70FDF02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Регулирующий клапан РД-80 на линии подпитки теплосети</w:t>
            </w:r>
          </w:p>
        </w:tc>
        <w:tc>
          <w:tcPr>
            <w:tcW w:w="4391" w:type="dxa"/>
          </w:tcPr>
          <w:p w14:paraId="5D88E921" w14:textId="66C949AD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6864704D" w14:textId="4AC0B4E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2F5E2A" w:rsidRPr="00F8629E" w14:paraId="2B0D18B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9E2BC8D" w14:textId="67DF5A7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N1NDK10AA801YC02</w:t>
            </w:r>
          </w:p>
        </w:tc>
        <w:tc>
          <w:tcPr>
            <w:tcW w:w="2550" w:type="dxa"/>
            <w:vMerge/>
            <w:vAlign w:val="center"/>
          </w:tcPr>
          <w:p w14:paraId="423CC218" w14:textId="626BBA9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FEEDE79" w14:textId="531C6A68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79D993EE" w14:textId="5DE8E13A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2F5E2A" w:rsidRPr="00F8629E" w14:paraId="74B6855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E0ABC05" w14:textId="7E9D7AB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N1NDK10AA001YB01</w:t>
            </w:r>
          </w:p>
        </w:tc>
        <w:tc>
          <w:tcPr>
            <w:tcW w:w="2550" w:type="dxa"/>
            <w:vMerge w:val="restart"/>
            <w:vAlign w:val="center"/>
          </w:tcPr>
          <w:p w14:paraId="3079AC59" w14:textId="6A684AC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С-71 на линии подпитки теплосети</w:t>
            </w:r>
          </w:p>
        </w:tc>
        <w:tc>
          <w:tcPr>
            <w:tcW w:w="4391" w:type="dxa"/>
          </w:tcPr>
          <w:p w14:paraId="46D5AEF1" w14:textId="042AFB9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0EA540E0" w14:textId="4A1549B5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DB6C82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8D2C90D" w14:textId="7A7A8EC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N1NDK10AA001YB02</w:t>
            </w:r>
          </w:p>
        </w:tc>
        <w:tc>
          <w:tcPr>
            <w:tcW w:w="2550" w:type="dxa"/>
            <w:vMerge/>
            <w:vAlign w:val="center"/>
          </w:tcPr>
          <w:p w14:paraId="19278FF7" w14:textId="3CDBD6F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DCAB35A" w14:textId="0002813D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44F3527" w14:textId="2DB9843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CE21E3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4EE9023" w14:textId="4AC38A1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N1NDK10AA001YB03</w:t>
            </w:r>
          </w:p>
        </w:tc>
        <w:tc>
          <w:tcPr>
            <w:tcW w:w="2550" w:type="dxa"/>
            <w:vMerge/>
            <w:vAlign w:val="center"/>
          </w:tcPr>
          <w:p w14:paraId="18292F60" w14:textId="2977D33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F0B3A22" w14:textId="7B24A92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CC21665" w14:textId="4111F53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A41BD7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37BB7F4" w14:textId="4A9621B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N1GAD11AA801YC01</w:t>
            </w:r>
          </w:p>
        </w:tc>
        <w:tc>
          <w:tcPr>
            <w:tcW w:w="2550" w:type="dxa"/>
            <w:vMerge w:val="restart"/>
            <w:vAlign w:val="center"/>
          </w:tcPr>
          <w:p w14:paraId="39AD4798" w14:textId="7F1C808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Регулирующий клапан РД-79 аварийной подпитки сырой водой</w:t>
            </w:r>
          </w:p>
        </w:tc>
        <w:tc>
          <w:tcPr>
            <w:tcW w:w="4391" w:type="dxa"/>
          </w:tcPr>
          <w:p w14:paraId="47A06D8E" w14:textId="487AD6AD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7097CA88" w14:textId="68F8300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2F5E2A" w:rsidRPr="00F8629E" w14:paraId="3B00190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621C105" w14:textId="7C988FF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N1GAD11AA801YC02</w:t>
            </w:r>
          </w:p>
        </w:tc>
        <w:tc>
          <w:tcPr>
            <w:tcW w:w="2550" w:type="dxa"/>
            <w:vMerge/>
            <w:vAlign w:val="center"/>
          </w:tcPr>
          <w:p w14:paraId="170E5407" w14:textId="3C4CB753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BBA4332" w14:textId="2B8A7C72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53B0A6E9" w14:textId="1456F3C8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2F5E2A" w:rsidRPr="00F8629E" w14:paraId="40FC7B0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FB5D21A" w14:textId="03D80E2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N1NDE10AA802YC01</w:t>
            </w:r>
          </w:p>
        </w:tc>
        <w:tc>
          <w:tcPr>
            <w:tcW w:w="2550" w:type="dxa"/>
            <w:vMerge w:val="restart"/>
            <w:vAlign w:val="center"/>
          </w:tcPr>
          <w:p w14:paraId="0DCC0579" w14:textId="37F6BCC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Регулирующий клапан РД-75 от аккумуляторной насосной</w:t>
            </w:r>
          </w:p>
        </w:tc>
        <w:tc>
          <w:tcPr>
            <w:tcW w:w="4391" w:type="dxa"/>
          </w:tcPr>
          <w:p w14:paraId="66FA98B8" w14:textId="7AD4F3D5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36C1B9AA" w14:textId="66D2E9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2F5E2A" w:rsidRPr="00F8629E" w14:paraId="515D1CD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79BBD83" w14:textId="12A4187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N1NDE10AA802YC02</w:t>
            </w:r>
          </w:p>
        </w:tc>
        <w:tc>
          <w:tcPr>
            <w:tcW w:w="2550" w:type="dxa"/>
            <w:vMerge/>
            <w:vAlign w:val="center"/>
          </w:tcPr>
          <w:p w14:paraId="3108DEAA" w14:textId="4D49E9D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C52E3CB" w14:textId="569B2B16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52F9B9E3" w14:textId="445361B5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2F5E2A" w:rsidRPr="00F8629E" w14:paraId="2AA04B3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9D7DCDD" w14:textId="3C4BFB8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N1NDE10AA002YB01</w:t>
            </w:r>
          </w:p>
        </w:tc>
        <w:tc>
          <w:tcPr>
            <w:tcW w:w="2550" w:type="dxa"/>
            <w:vMerge w:val="restart"/>
            <w:vAlign w:val="center"/>
          </w:tcPr>
          <w:p w14:paraId="7C277894" w14:textId="1CC2021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С-10 от аккумуляторной насосной</w:t>
            </w:r>
          </w:p>
        </w:tc>
        <w:tc>
          <w:tcPr>
            <w:tcW w:w="4391" w:type="dxa"/>
          </w:tcPr>
          <w:p w14:paraId="1149D33C" w14:textId="19D0DCD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83955E0" w14:textId="4DD830AC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011B8E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A9064E1" w14:textId="49FC4F0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N1NDE10AA002YB02</w:t>
            </w:r>
          </w:p>
        </w:tc>
        <w:tc>
          <w:tcPr>
            <w:tcW w:w="2550" w:type="dxa"/>
            <w:vMerge/>
            <w:vAlign w:val="center"/>
          </w:tcPr>
          <w:p w14:paraId="62734D55" w14:textId="4940EB5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C6A9E7A" w14:textId="7CB3C7AA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214E9E0A" w14:textId="79D0211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F31470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9A8C3B1" w14:textId="6F702D6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N1NDE10AA002YB03</w:t>
            </w:r>
          </w:p>
        </w:tc>
        <w:tc>
          <w:tcPr>
            <w:tcW w:w="2550" w:type="dxa"/>
            <w:vMerge/>
            <w:vAlign w:val="center"/>
          </w:tcPr>
          <w:p w14:paraId="22EE6203" w14:textId="707AFF8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E32D180" w14:textId="17FFB62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E9BEF1E" w14:textId="4092F4D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1FDC53C8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17BBEF69" w14:textId="1A683040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Коллекторы сетевых насосов</w:t>
            </w:r>
          </w:p>
        </w:tc>
      </w:tr>
      <w:tr w:rsidR="002F5E2A" w:rsidRPr="00F8629E" w14:paraId="1C77036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8899CA6" w14:textId="2E0985F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N1NDB11AA001YB01</w:t>
            </w:r>
          </w:p>
        </w:tc>
        <w:tc>
          <w:tcPr>
            <w:tcW w:w="2550" w:type="dxa"/>
            <w:vMerge w:val="restart"/>
            <w:vAlign w:val="center"/>
          </w:tcPr>
          <w:p w14:paraId="507E1455" w14:textId="38EB5E33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Т-8 на входе насосной группы №1</w:t>
            </w:r>
          </w:p>
        </w:tc>
        <w:tc>
          <w:tcPr>
            <w:tcW w:w="4391" w:type="dxa"/>
          </w:tcPr>
          <w:p w14:paraId="0FDEDD6B" w14:textId="787B4206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3E111DB" w14:textId="7990639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E1B39F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20D65F0" w14:textId="3E664DE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N1NDB11AA001YB02</w:t>
            </w:r>
          </w:p>
        </w:tc>
        <w:tc>
          <w:tcPr>
            <w:tcW w:w="2550" w:type="dxa"/>
            <w:vMerge/>
            <w:vAlign w:val="center"/>
          </w:tcPr>
          <w:p w14:paraId="1CCA8892" w14:textId="124B692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0E61013" w14:textId="2BA0D30C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50363DF" w14:textId="33491A8E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C2FD98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9DEAA83" w14:textId="75C818B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N1NDB11AA001YB03</w:t>
            </w:r>
          </w:p>
        </w:tc>
        <w:tc>
          <w:tcPr>
            <w:tcW w:w="2550" w:type="dxa"/>
            <w:vMerge/>
            <w:vAlign w:val="center"/>
          </w:tcPr>
          <w:p w14:paraId="558C0F19" w14:textId="070C9C8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92C25C5" w14:textId="53CD385E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DB1E1CA" w14:textId="168C81BF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2069ED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C938F68" w14:textId="186A323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N1NDB12AA001YB01</w:t>
            </w:r>
          </w:p>
        </w:tc>
        <w:tc>
          <w:tcPr>
            <w:tcW w:w="2550" w:type="dxa"/>
            <w:vMerge w:val="restart"/>
            <w:vAlign w:val="center"/>
          </w:tcPr>
          <w:p w14:paraId="72B8CD08" w14:textId="3E401C8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Т-9 на входе насосной группы №2</w:t>
            </w:r>
          </w:p>
        </w:tc>
        <w:tc>
          <w:tcPr>
            <w:tcW w:w="4391" w:type="dxa"/>
          </w:tcPr>
          <w:p w14:paraId="369EA691" w14:textId="02F85328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F68C97C" w14:textId="275A2CC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A61CF5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F38D5BC" w14:textId="3D14AE1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N1NDB12AA001YB02</w:t>
            </w:r>
          </w:p>
        </w:tc>
        <w:tc>
          <w:tcPr>
            <w:tcW w:w="2550" w:type="dxa"/>
            <w:vMerge/>
            <w:vAlign w:val="center"/>
          </w:tcPr>
          <w:p w14:paraId="0307B309" w14:textId="03F1683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96C2487" w14:textId="0B9AD35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24C23B18" w14:textId="49752842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2B18EC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358DFEA" w14:textId="5D6665F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N1NDB12AA001YB03</w:t>
            </w:r>
          </w:p>
        </w:tc>
        <w:tc>
          <w:tcPr>
            <w:tcW w:w="2550" w:type="dxa"/>
            <w:vMerge/>
            <w:vAlign w:val="center"/>
          </w:tcPr>
          <w:p w14:paraId="255C7C0D" w14:textId="226C648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80FB5B8" w14:textId="4DA97D3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DBB3A1F" w14:textId="2E9654E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B12A56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548A02F" w14:textId="3C63945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N1NDB11AA002YB01</w:t>
            </w:r>
          </w:p>
        </w:tc>
        <w:tc>
          <w:tcPr>
            <w:tcW w:w="2550" w:type="dxa"/>
            <w:vMerge w:val="restart"/>
            <w:vAlign w:val="center"/>
          </w:tcPr>
          <w:p w14:paraId="15B168CB" w14:textId="7392E42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Т-18 на выходе насосной группы №1</w:t>
            </w:r>
          </w:p>
        </w:tc>
        <w:tc>
          <w:tcPr>
            <w:tcW w:w="4391" w:type="dxa"/>
          </w:tcPr>
          <w:p w14:paraId="520DFEAC" w14:textId="7A3610BE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DEFFEE5" w14:textId="5842FA9A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8E7E77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E46DE8D" w14:textId="533FC4D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lastRenderedPageBreak/>
              <w:t>N1NDB11AA002YB02</w:t>
            </w:r>
          </w:p>
        </w:tc>
        <w:tc>
          <w:tcPr>
            <w:tcW w:w="2550" w:type="dxa"/>
            <w:vMerge/>
            <w:vAlign w:val="center"/>
          </w:tcPr>
          <w:p w14:paraId="15605755" w14:textId="2E36256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C03158C" w14:textId="072D5585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D5E6225" w14:textId="1C94CEFF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EA9091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D501C40" w14:textId="506F857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N1NDB11AA002YB03</w:t>
            </w:r>
          </w:p>
        </w:tc>
        <w:tc>
          <w:tcPr>
            <w:tcW w:w="2550" w:type="dxa"/>
            <w:vMerge/>
            <w:vAlign w:val="center"/>
          </w:tcPr>
          <w:p w14:paraId="73A727F3" w14:textId="2FD4AF2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EB49B2C" w14:textId="7136729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1B1D79B" w14:textId="13D5D97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B03972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DAA30ED" w14:textId="6160B8E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N1NDB12AA002YB01</w:t>
            </w:r>
          </w:p>
        </w:tc>
        <w:tc>
          <w:tcPr>
            <w:tcW w:w="2550" w:type="dxa"/>
            <w:vMerge w:val="restart"/>
            <w:vAlign w:val="center"/>
          </w:tcPr>
          <w:p w14:paraId="75CE582C" w14:textId="555875C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Т-19 на выходе насосной группы №2</w:t>
            </w:r>
          </w:p>
        </w:tc>
        <w:tc>
          <w:tcPr>
            <w:tcW w:w="4391" w:type="dxa"/>
          </w:tcPr>
          <w:p w14:paraId="08197F42" w14:textId="50D7935A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533B069" w14:textId="0E037E8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47DBCF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616CA9A" w14:textId="56A2E52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N1NDB12AA002YB02</w:t>
            </w:r>
          </w:p>
        </w:tc>
        <w:tc>
          <w:tcPr>
            <w:tcW w:w="2550" w:type="dxa"/>
            <w:vMerge/>
            <w:vAlign w:val="center"/>
          </w:tcPr>
          <w:p w14:paraId="13CA289B" w14:textId="4523B65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D8484B2" w14:textId="793CC506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FE377F4" w14:textId="37189BB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804379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6AD116B" w14:textId="423E554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N1NDB12AA002YB03</w:t>
            </w:r>
          </w:p>
        </w:tc>
        <w:tc>
          <w:tcPr>
            <w:tcW w:w="2550" w:type="dxa"/>
            <w:vMerge/>
            <w:vAlign w:val="center"/>
          </w:tcPr>
          <w:p w14:paraId="66C5E8E0" w14:textId="336722C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183C13A" w14:textId="2B5F7583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6989E78" w14:textId="461988B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94D7654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1360D7AA" w14:textId="77777777" w:rsidR="002F5E2A" w:rsidRDefault="002F5E2A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</w:p>
          <w:p w14:paraId="1764EE57" w14:textId="77777777" w:rsidR="002F5E2A" w:rsidRDefault="002F5E2A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</w:p>
          <w:p w14:paraId="3EF432CB" w14:textId="1FC3035E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Сетевой насос СН-1</w:t>
            </w:r>
          </w:p>
        </w:tc>
      </w:tr>
      <w:tr w:rsidR="002F5E2A" w:rsidRPr="00F8629E" w14:paraId="7B07957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E235B78" w14:textId="3D99F01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N1NDC01AA001YB01</w:t>
            </w:r>
          </w:p>
        </w:tc>
        <w:tc>
          <w:tcPr>
            <w:tcW w:w="2550" w:type="dxa"/>
            <w:vMerge w:val="restart"/>
            <w:vAlign w:val="center"/>
          </w:tcPr>
          <w:p w14:paraId="04D64998" w14:textId="4ECCB40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Затвор дисковый Т-10 на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СН №1</w:t>
            </w:r>
          </w:p>
        </w:tc>
        <w:tc>
          <w:tcPr>
            <w:tcW w:w="4391" w:type="dxa"/>
          </w:tcPr>
          <w:p w14:paraId="2BD2119B" w14:textId="1A7736A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4FA226E" w14:textId="2102892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9384F4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D489CE4" w14:textId="559D547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N1NDC01AA001YB02</w:t>
            </w:r>
          </w:p>
        </w:tc>
        <w:tc>
          <w:tcPr>
            <w:tcW w:w="2550" w:type="dxa"/>
            <w:vMerge/>
            <w:vAlign w:val="center"/>
          </w:tcPr>
          <w:p w14:paraId="6CFF2A89" w14:textId="4D78C5C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40FBE49" w14:textId="6A77495A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B03BB61" w14:textId="7953F36E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7963C6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29146D7" w14:textId="0FBD269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N1NDC01AA001YB03</w:t>
            </w:r>
          </w:p>
        </w:tc>
        <w:tc>
          <w:tcPr>
            <w:tcW w:w="2550" w:type="dxa"/>
            <w:vMerge/>
            <w:vAlign w:val="center"/>
          </w:tcPr>
          <w:p w14:paraId="20473FBA" w14:textId="55B7ADB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864749F" w14:textId="7D45F3FF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70DADE7C" w14:textId="24AEBC7F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5DC6CA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51A0F09" w14:textId="667EBA9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N1NDC01AA002YB01</w:t>
            </w:r>
          </w:p>
        </w:tc>
        <w:tc>
          <w:tcPr>
            <w:tcW w:w="2550" w:type="dxa"/>
            <w:vMerge w:val="restart"/>
            <w:vAlign w:val="center"/>
          </w:tcPr>
          <w:p w14:paraId="7996F621" w14:textId="1A57606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Т-11 на напоре СН №1</w:t>
            </w:r>
          </w:p>
        </w:tc>
        <w:tc>
          <w:tcPr>
            <w:tcW w:w="4391" w:type="dxa"/>
          </w:tcPr>
          <w:p w14:paraId="2F6D463A" w14:textId="7FAE6E2D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0E2BEAD4" w14:textId="5E821F9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3215E4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9405E43" w14:textId="26C8E1C3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N1NDC01AA002YB02</w:t>
            </w:r>
          </w:p>
        </w:tc>
        <w:tc>
          <w:tcPr>
            <w:tcW w:w="2550" w:type="dxa"/>
            <w:vMerge/>
            <w:vAlign w:val="center"/>
          </w:tcPr>
          <w:p w14:paraId="34403D5F" w14:textId="73BF9EE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F7F3A08" w14:textId="61C5ADF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EE21A8C" w14:textId="4102BA53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699175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F2D066C" w14:textId="0389C47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N1NDC01AA002YB03</w:t>
            </w:r>
          </w:p>
        </w:tc>
        <w:tc>
          <w:tcPr>
            <w:tcW w:w="2550" w:type="dxa"/>
            <w:vMerge/>
            <w:vAlign w:val="center"/>
          </w:tcPr>
          <w:p w14:paraId="622B8A1C" w14:textId="556CEF8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B5E41CB" w14:textId="77AF6259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A0ED89F" w14:textId="20B2CD28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67F4F039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5949314B" w14:textId="0D5C3FEB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Сетевой насос СН-</w:t>
            </w: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  <w:t>2</w:t>
            </w:r>
          </w:p>
        </w:tc>
      </w:tr>
      <w:tr w:rsidR="002F5E2A" w:rsidRPr="00F8629E" w14:paraId="568FA86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1D71EE5" w14:textId="2F3B1BF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N1NDC02AA001YB01</w:t>
            </w:r>
          </w:p>
        </w:tc>
        <w:tc>
          <w:tcPr>
            <w:tcW w:w="2550" w:type="dxa"/>
            <w:vMerge w:val="restart"/>
            <w:vAlign w:val="center"/>
          </w:tcPr>
          <w:p w14:paraId="3AB09CB7" w14:textId="3286A0E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Затвор дисковый Т-12 на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СН №2</w:t>
            </w:r>
          </w:p>
        </w:tc>
        <w:tc>
          <w:tcPr>
            <w:tcW w:w="4391" w:type="dxa"/>
          </w:tcPr>
          <w:p w14:paraId="2478E270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4C93A0E1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FF0318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539BCA2" w14:textId="09AD333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N1NDC02AA001YB02</w:t>
            </w:r>
          </w:p>
        </w:tc>
        <w:tc>
          <w:tcPr>
            <w:tcW w:w="2550" w:type="dxa"/>
            <w:vMerge/>
            <w:vAlign w:val="center"/>
          </w:tcPr>
          <w:p w14:paraId="603D9C37" w14:textId="64C92FC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69EC76B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4551AC2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86CCF2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37FADC9" w14:textId="5492A65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N1NDC02AA001YB03</w:t>
            </w:r>
          </w:p>
        </w:tc>
        <w:tc>
          <w:tcPr>
            <w:tcW w:w="2550" w:type="dxa"/>
            <w:vMerge/>
            <w:vAlign w:val="center"/>
          </w:tcPr>
          <w:p w14:paraId="4CA8286F" w14:textId="63064B3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A240CDA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040E01EF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3F5822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9DA986B" w14:textId="1903230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N1NDC02AA002YB01</w:t>
            </w:r>
          </w:p>
        </w:tc>
        <w:tc>
          <w:tcPr>
            <w:tcW w:w="2550" w:type="dxa"/>
            <w:vMerge w:val="restart"/>
            <w:vAlign w:val="center"/>
          </w:tcPr>
          <w:p w14:paraId="715477F0" w14:textId="543AABB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Т-13 на напоре СН №2</w:t>
            </w:r>
          </w:p>
        </w:tc>
        <w:tc>
          <w:tcPr>
            <w:tcW w:w="4391" w:type="dxa"/>
          </w:tcPr>
          <w:p w14:paraId="508A31CA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0A4F91C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FF775A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8DFBDB1" w14:textId="2863A6D3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N1NDC02AA002YB02</w:t>
            </w:r>
          </w:p>
        </w:tc>
        <w:tc>
          <w:tcPr>
            <w:tcW w:w="2550" w:type="dxa"/>
            <w:vMerge/>
            <w:vAlign w:val="center"/>
          </w:tcPr>
          <w:p w14:paraId="6C8E3FD2" w14:textId="0216344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8334397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1B4CBB3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4C7E64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622DD4E" w14:textId="1203B9F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N1NDC02AA002YB03</w:t>
            </w:r>
          </w:p>
        </w:tc>
        <w:tc>
          <w:tcPr>
            <w:tcW w:w="2550" w:type="dxa"/>
            <w:vMerge/>
            <w:vAlign w:val="center"/>
          </w:tcPr>
          <w:p w14:paraId="736A8460" w14:textId="2A7CF07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86553DB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24ED180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610B18D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087971D5" w14:textId="5290B068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Сетевой насос СН-</w:t>
            </w: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  <w:t>3</w:t>
            </w:r>
          </w:p>
        </w:tc>
      </w:tr>
      <w:tr w:rsidR="002F5E2A" w:rsidRPr="00F8629E" w14:paraId="61B5A98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7C22565" w14:textId="3560AF6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N1NDC03AA001YB01</w:t>
            </w:r>
          </w:p>
        </w:tc>
        <w:tc>
          <w:tcPr>
            <w:tcW w:w="2550" w:type="dxa"/>
            <w:vMerge w:val="restart"/>
            <w:vAlign w:val="center"/>
          </w:tcPr>
          <w:p w14:paraId="39783867" w14:textId="2565A6F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Затвор дисковый Т-14 на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СН №3</w:t>
            </w:r>
          </w:p>
        </w:tc>
        <w:tc>
          <w:tcPr>
            <w:tcW w:w="4391" w:type="dxa"/>
          </w:tcPr>
          <w:p w14:paraId="54189A83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4EEC7E4A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F3ED9C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4C13D13" w14:textId="5935B83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N1NDC03AA001YB02</w:t>
            </w:r>
          </w:p>
        </w:tc>
        <w:tc>
          <w:tcPr>
            <w:tcW w:w="2550" w:type="dxa"/>
            <w:vMerge/>
            <w:vAlign w:val="center"/>
          </w:tcPr>
          <w:p w14:paraId="1135BFA5" w14:textId="7E21763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605CC5F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77E3187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D7E9E2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018B686" w14:textId="7CE8FFD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N1NDC03AA001YB03</w:t>
            </w:r>
          </w:p>
        </w:tc>
        <w:tc>
          <w:tcPr>
            <w:tcW w:w="2550" w:type="dxa"/>
            <w:vMerge/>
            <w:vAlign w:val="center"/>
          </w:tcPr>
          <w:p w14:paraId="2935FABE" w14:textId="6450F01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6E11548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53FA1EDB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7B811B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E1D2D76" w14:textId="11AC414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N1NDC03AA002YB01</w:t>
            </w:r>
          </w:p>
        </w:tc>
        <w:tc>
          <w:tcPr>
            <w:tcW w:w="2550" w:type="dxa"/>
            <w:vMerge w:val="restart"/>
            <w:vAlign w:val="center"/>
          </w:tcPr>
          <w:p w14:paraId="3D8571BE" w14:textId="1F1EDD5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Т-15 на напоре СН №3</w:t>
            </w:r>
          </w:p>
        </w:tc>
        <w:tc>
          <w:tcPr>
            <w:tcW w:w="4391" w:type="dxa"/>
          </w:tcPr>
          <w:p w14:paraId="4369555F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AFD0510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978DF3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3620288" w14:textId="1851675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lastRenderedPageBreak/>
              <w:t>N1NDC03AA002YB02</w:t>
            </w:r>
          </w:p>
        </w:tc>
        <w:tc>
          <w:tcPr>
            <w:tcW w:w="2550" w:type="dxa"/>
            <w:vMerge/>
            <w:vAlign w:val="center"/>
          </w:tcPr>
          <w:p w14:paraId="0B8BE688" w14:textId="4065FB2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117B578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59969B3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EFDB69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44FFAF8" w14:textId="05F7061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N1NDC03AA002YB03</w:t>
            </w:r>
          </w:p>
        </w:tc>
        <w:tc>
          <w:tcPr>
            <w:tcW w:w="2550" w:type="dxa"/>
            <w:vMerge/>
            <w:vAlign w:val="center"/>
          </w:tcPr>
          <w:p w14:paraId="2D17AC4D" w14:textId="0207E7B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039DAB9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6888907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0DD3B209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21EFF697" w14:textId="0B5BC022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Сетевой насос СН-</w:t>
            </w: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  <w:t>4</w:t>
            </w:r>
          </w:p>
        </w:tc>
      </w:tr>
      <w:tr w:rsidR="002F5E2A" w:rsidRPr="00F8629E" w14:paraId="6985BB9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7012578" w14:textId="1557328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N1NDC04AA001YB01</w:t>
            </w:r>
          </w:p>
        </w:tc>
        <w:tc>
          <w:tcPr>
            <w:tcW w:w="2550" w:type="dxa"/>
            <w:vMerge w:val="restart"/>
            <w:vAlign w:val="center"/>
          </w:tcPr>
          <w:p w14:paraId="0D61B912" w14:textId="7F99B6A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Затвор дисковый Т-16 на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СН №4</w:t>
            </w:r>
          </w:p>
        </w:tc>
        <w:tc>
          <w:tcPr>
            <w:tcW w:w="4391" w:type="dxa"/>
          </w:tcPr>
          <w:p w14:paraId="7905AB0C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97FDE72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7BF0CB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D8A51F6" w14:textId="4D3AD02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N1NDC04AA001YB02</w:t>
            </w:r>
          </w:p>
        </w:tc>
        <w:tc>
          <w:tcPr>
            <w:tcW w:w="2550" w:type="dxa"/>
            <w:vMerge/>
            <w:vAlign w:val="center"/>
          </w:tcPr>
          <w:p w14:paraId="4A7B6E12" w14:textId="12074FB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C3A81ED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B9755AF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0AD630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9CC2CE9" w14:textId="6450DB0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N1NDC04AA001YB03</w:t>
            </w:r>
          </w:p>
        </w:tc>
        <w:tc>
          <w:tcPr>
            <w:tcW w:w="2550" w:type="dxa"/>
            <w:vMerge/>
            <w:vAlign w:val="center"/>
          </w:tcPr>
          <w:p w14:paraId="6756AE5A" w14:textId="7E77177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36B9A8D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5214BD42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C91AAB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5CC162B" w14:textId="0CEED05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N1NDC04AA002YB01</w:t>
            </w:r>
          </w:p>
        </w:tc>
        <w:tc>
          <w:tcPr>
            <w:tcW w:w="2550" w:type="dxa"/>
            <w:vMerge w:val="restart"/>
            <w:vAlign w:val="center"/>
          </w:tcPr>
          <w:p w14:paraId="16BB9832" w14:textId="68E3CA1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Т-17 на напоре СН №4</w:t>
            </w:r>
          </w:p>
        </w:tc>
        <w:tc>
          <w:tcPr>
            <w:tcW w:w="4391" w:type="dxa"/>
          </w:tcPr>
          <w:p w14:paraId="35CA7B8D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3F296D8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7EAD1C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D5CF7F9" w14:textId="40BA7F2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N1NDC04AA002YB02</w:t>
            </w:r>
          </w:p>
        </w:tc>
        <w:tc>
          <w:tcPr>
            <w:tcW w:w="2550" w:type="dxa"/>
            <w:vMerge/>
            <w:vAlign w:val="center"/>
          </w:tcPr>
          <w:p w14:paraId="7B4E3A6A" w14:textId="017B2C3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323E6ED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135ED3AA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1B822E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CF9B771" w14:textId="4DADD3B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N1NDC04AA002YB03</w:t>
            </w:r>
          </w:p>
        </w:tc>
        <w:tc>
          <w:tcPr>
            <w:tcW w:w="2550" w:type="dxa"/>
            <w:vMerge/>
            <w:vAlign w:val="center"/>
          </w:tcPr>
          <w:p w14:paraId="467E0EBD" w14:textId="22A2072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D084DE3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72A0E683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0B545A2D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020B6CAA" w14:textId="52FF3414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ШУ СН-1…4</w:t>
            </w:r>
          </w:p>
        </w:tc>
      </w:tr>
      <w:tr w:rsidR="002F5E2A" w:rsidRPr="00F8629E" w14:paraId="365D1F5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F399445" w14:textId="518640F2" w:rsidR="002F5E2A" w:rsidRPr="002F5E2A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2F5E2A">
              <w:rPr>
                <w:rFonts w:ascii="Times New Roman" w:hAnsi="Times New Roman"/>
                <w:vanish w:val="0"/>
                <w:szCs w:val="24"/>
              </w:rPr>
              <w:t>N1CUB01GU001YB01</w:t>
            </w:r>
          </w:p>
        </w:tc>
        <w:tc>
          <w:tcPr>
            <w:tcW w:w="2550" w:type="dxa"/>
            <w:vAlign w:val="center"/>
          </w:tcPr>
          <w:p w14:paraId="0A222F31" w14:textId="2C72E7F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C792D8F" w14:textId="199D5773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сетевого насоса</w:t>
            </w:r>
          </w:p>
        </w:tc>
        <w:tc>
          <w:tcPr>
            <w:tcW w:w="1570" w:type="dxa"/>
            <w:gridSpan w:val="2"/>
          </w:tcPr>
          <w:p w14:paraId="2FD5C115" w14:textId="16EA89CA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RS485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RTU</w:t>
            </w:r>
          </w:p>
        </w:tc>
      </w:tr>
      <w:tr w:rsidR="002F5E2A" w:rsidRPr="00F8629E" w14:paraId="7FACCCA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63819D4" w14:textId="26765EBB" w:rsidR="002F5E2A" w:rsidRPr="002F5E2A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2F5E2A">
              <w:rPr>
                <w:rFonts w:ascii="Times New Roman" w:hAnsi="Times New Roman"/>
                <w:vanish w:val="0"/>
                <w:szCs w:val="24"/>
              </w:rPr>
              <w:t>N1CUB01GU001YB02</w:t>
            </w:r>
          </w:p>
        </w:tc>
        <w:tc>
          <w:tcPr>
            <w:tcW w:w="2550" w:type="dxa"/>
            <w:vAlign w:val="center"/>
          </w:tcPr>
          <w:p w14:paraId="2D87345A" w14:textId="6EF9F4F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6F036F0" w14:textId="4430978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 сетевого насоса</w:t>
            </w:r>
          </w:p>
        </w:tc>
        <w:tc>
          <w:tcPr>
            <w:tcW w:w="1570" w:type="dxa"/>
            <w:gridSpan w:val="2"/>
          </w:tcPr>
          <w:p w14:paraId="387871A6" w14:textId="3EB4D89C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RS485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Modbus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RTU</w:t>
            </w:r>
          </w:p>
        </w:tc>
      </w:tr>
      <w:tr w:rsidR="008D1D2E" w:rsidRPr="00F8629E" w14:paraId="12132A0B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29C8A949" w14:textId="314388FF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Общие трубопроводы обвязки теплообменников по сетевой воде. Обратная сетевая вода</w:t>
            </w:r>
          </w:p>
        </w:tc>
      </w:tr>
      <w:tr w:rsidR="002F5E2A" w:rsidRPr="00F8629E" w14:paraId="3A21083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400A2E5" w14:textId="50C2E2E3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N1NDB20AA001YB01</w:t>
            </w:r>
          </w:p>
        </w:tc>
        <w:tc>
          <w:tcPr>
            <w:tcW w:w="2550" w:type="dxa"/>
            <w:vMerge w:val="restart"/>
            <w:vAlign w:val="center"/>
          </w:tcPr>
          <w:p w14:paraId="23355E8C" w14:textId="11D5D95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секционирующий Т-1С на входе сетевой воды в теплообменники</w:t>
            </w:r>
          </w:p>
        </w:tc>
        <w:tc>
          <w:tcPr>
            <w:tcW w:w="4391" w:type="dxa"/>
          </w:tcPr>
          <w:p w14:paraId="5178D5D5" w14:textId="76AC4BD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23B03654" w14:textId="70719E68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372A7B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67ACC44" w14:textId="5F86F68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N1NDB20AA001YB02</w:t>
            </w:r>
          </w:p>
        </w:tc>
        <w:tc>
          <w:tcPr>
            <w:tcW w:w="2550" w:type="dxa"/>
            <w:vMerge/>
            <w:vAlign w:val="center"/>
          </w:tcPr>
          <w:p w14:paraId="2044D556" w14:textId="37760A6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BB9164B" w14:textId="4AE66C4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698EAC0" w14:textId="51D6EDD2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5D2F83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278235C" w14:textId="57AB9D1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N1NDB20AA001YB03</w:t>
            </w:r>
          </w:p>
        </w:tc>
        <w:tc>
          <w:tcPr>
            <w:tcW w:w="2550" w:type="dxa"/>
            <w:vMerge/>
            <w:vAlign w:val="center"/>
          </w:tcPr>
          <w:p w14:paraId="2099A4ED" w14:textId="6FFB304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158D278" w14:textId="04D55663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078F0C2E" w14:textId="3D6E7CD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5BA67C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1834EAD" w14:textId="6DB72AB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N1NDB21AA801YC01</w:t>
            </w:r>
          </w:p>
        </w:tc>
        <w:tc>
          <w:tcPr>
            <w:tcW w:w="2550" w:type="dxa"/>
            <w:vMerge w:val="restart"/>
            <w:vAlign w:val="center"/>
          </w:tcPr>
          <w:p w14:paraId="5989E020" w14:textId="25F134C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Регулирующий клапан РДТА-1 на линии помимо теплообменников</w:t>
            </w:r>
          </w:p>
        </w:tc>
        <w:tc>
          <w:tcPr>
            <w:tcW w:w="4391" w:type="dxa"/>
          </w:tcPr>
          <w:p w14:paraId="19680CA9" w14:textId="075FBEFA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47BA6B7D" w14:textId="52B70423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2F5E2A" w:rsidRPr="00F8629E" w14:paraId="7E0A2F9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A94B187" w14:textId="26EF804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N1NDB21AA801YC02</w:t>
            </w:r>
          </w:p>
        </w:tc>
        <w:tc>
          <w:tcPr>
            <w:tcW w:w="2550" w:type="dxa"/>
            <w:vMerge/>
            <w:vAlign w:val="center"/>
          </w:tcPr>
          <w:p w14:paraId="6B2D6263" w14:textId="156E112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7246946" w14:textId="7F2E3A55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5AE77F44" w14:textId="5226A4F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2F5E2A" w:rsidRPr="00F8629E" w14:paraId="3F138B0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0E50BD0" w14:textId="4D18378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N1NDB22AA801YC01</w:t>
            </w:r>
          </w:p>
        </w:tc>
        <w:tc>
          <w:tcPr>
            <w:tcW w:w="2550" w:type="dxa"/>
            <w:vMerge w:val="restart"/>
            <w:vAlign w:val="center"/>
          </w:tcPr>
          <w:p w14:paraId="67CF9BAD" w14:textId="756B4FE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Регулирующий клапан РДТА-2 на линии помимо теплообменников</w:t>
            </w:r>
          </w:p>
        </w:tc>
        <w:tc>
          <w:tcPr>
            <w:tcW w:w="4391" w:type="dxa"/>
          </w:tcPr>
          <w:p w14:paraId="22941923" w14:textId="2B80D3F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26950CAA" w14:textId="2F940B19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2F5E2A" w:rsidRPr="00F8629E" w14:paraId="0DB7374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37F4418" w14:textId="3516D77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N1NDB22AA801YC02</w:t>
            </w:r>
          </w:p>
        </w:tc>
        <w:tc>
          <w:tcPr>
            <w:tcW w:w="2550" w:type="dxa"/>
            <w:vMerge/>
            <w:vAlign w:val="center"/>
          </w:tcPr>
          <w:p w14:paraId="53706BF4" w14:textId="5E02FBB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AEA5E2A" w14:textId="085001E6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2C2B21AA" w14:textId="5D7A96B9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2F5E2A" w:rsidRPr="00F8629E" w14:paraId="0BAE500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DFD7216" w14:textId="4854A42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N1NDB23AA001YB01</w:t>
            </w:r>
          </w:p>
        </w:tc>
        <w:tc>
          <w:tcPr>
            <w:tcW w:w="2550" w:type="dxa"/>
            <w:vMerge w:val="restart"/>
            <w:vAlign w:val="center"/>
          </w:tcPr>
          <w:p w14:paraId="48D03AF7" w14:textId="3464116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зТА-0 помимо регуляторов расхода</w:t>
            </w:r>
          </w:p>
        </w:tc>
        <w:tc>
          <w:tcPr>
            <w:tcW w:w="4391" w:type="dxa"/>
          </w:tcPr>
          <w:p w14:paraId="7772FAF5" w14:textId="00658842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112720E" w14:textId="42F50C7A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920D3B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40E5B49" w14:textId="722A67A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N1NDB23AA001YB02</w:t>
            </w:r>
          </w:p>
        </w:tc>
        <w:tc>
          <w:tcPr>
            <w:tcW w:w="2550" w:type="dxa"/>
            <w:vMerge/>
            <w:vAlign w:val="center"/>
          </w:tcPr>
          <w:p w14:paraId="39415804" w14:textId="7F0EC0F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ADA56C4" w14:textId="52290C3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453F515A" w14:textId="4DEC72E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818A83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C3A419D" w14:textId="5FD7325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N1NDB23AA001YB03</w:t>
            </w:r>
          </w:p>
        </w:tc>
        <w:tc>
          <w:tcPr>
            <w:tcW w:w="2550" w:type="dxa"/>
            <w:vMerge/>
            <w:vAlign w:val="center"/>
          </w:tcPr>
          <w:p w14:paraId="6B671481" w14:textId="65D0F45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C8A90D2" w14:textId="0BC580D5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1AE2C127" w14:textId="03018FF8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274DB21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3C415C0B" w14:textId="01F3EA9F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Общие трубопроводы обвязки теплообменников по сетевой воде. Прямая сетевая вода</w:t>
            </w:r>
          </w:p>
        </w:tc>
      </w:tr>
      <w:tr w:rsidR="002F5E2A" w:rsidRPr="00F8629E" w14:paraId="5FAB543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E4BC3DB" w14:textId="3528357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lastRenderedPageBreak/>
              <w:t>N1NDA10AA001YB01</w:t>
            </w:r>
          </w:p>
        </w:tc>
        <w:tc>
          <w:tcPr>
            <w:tcW w:w="2550" w:type="dxa"/>
            <w:vMerge w:val="restart"/>
            <w:vAlign w:val="center"/>
          </w:tcPr>
          <w:p w14:paraId="34F95464" w14:textId="1644F3D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секционирующий Т-2С на выходе сетевой воды из теплообменников</w:t>
            </w:r>
          </w:p>
        </w:tc>
        <w:tc>
          <w:tcPr>
            <w:tcW w:w="4391" w:type="dxa"/>
          </w:tcPr>
          <w:p w14:paraId="5C274C14" w14:textId="353A586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A9E8D9B" w14:textId="2253B01F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E07A96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AEDDDA5" w14:textId="62980CE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N1NDA10AA001YB02</w:t>
            </w:r>
          </w:p>
        </w:tc>
        <w:tc>
          <w:tcPr>
            <w:tcW w:w="2550" w:type="dxa"/>
            <w:vMerge/>
            <w:vAlign w:val="center"/>
          </w:tcPr>
          <w:p w14:paraId="4AC9B052" w14:textId="6BA5991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67E0F6F" w14:textId="1A5D41AE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1D22E068" w14:textId="7F98683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030BA5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D2D51BE" w14:textId="7E34626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N1NDA10AA001YB03</w:t>
            </w:r>
          </w:p>
        </w:tc>
        <w:tc>
          <w:tcPr>
            <w:tcW w:w="2550" w:type="dxa"/>
            <w:vMerge/>
            <w:vAlign w:val="center"/>
          </w:tcPr>
          <w:p w14:paraId="66FADA63" w14:textId="225CCCE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098FF7A" w14:textId="06AD6BC8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88DBA4B" w14:textId="14E29605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065CCAE6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153AA872" w14:textId="2EA5DD16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proofErr w:type="spellStart"/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Тепловыводы</w:t>
            </w:r>
            <w:proofErr w:type="spellEnd"/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. Прямая сетевая вода</w:t>
            </w:r>
          </w:p>
        </w:tc>
      </w:tr>
      <w:tr w:rsidR="002F5E2A" w:rsidRPr="00F8629E" w14:paraId="107F99B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2B7D1FF" w14:textId="6E3BCDB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N1NDA01AA001YB01</w:t>
            </w:r>
          </w:p>
        </w:tc>
        <w:tc>
          <w:tcPr>
            <w:tcW w:w="2550" w:type="dxa"/>
            <w:vMerge w:val="restart"/>
            <w:vAlign w:val="center"/>
          </w:tcPr>
          <w:p w14:paraId="6868A4EB" w14:textId="4AC6ABC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Затвор дисковый Т-29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тепловывод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"A"</w:t>
            </w:r>
          </w:p>
        </w:tc>
        <w:tc>
          <w:tcPr>
            <w:tcW w:w="4391" w:type="dxa"/>
          </w:tcPr>
          <w:p w14:paraId="118BB001" w14:textId="460C9AA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6EBD60E" w14:textId="53A1EC7F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E1E4EC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6B4CE1E" w14:textId="0750DF93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N1NDA01AA001YB02</w:t>
            </w:r>
          </w:p>
        </w:tc>
        <w:tc>
          <w:tcPr>
            <w:tcW w:w="2550" w:type="dxa"/>
            <w:vMerge/>
            <w:vAlign w:val="center"/>
          </w:tcPr>
          <w:p w14:paraId="0A382DDD" w14:textId="20FFF70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84435DA" w14:textId="6C956E4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BD2B95F" w14:textId="05FAA433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087BC2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11F8D8D" w14:textId="449DB87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N1NDA01AA001YB03</w:t>
            </w:r>
          </w:p>
        </w:tc>
        <w:tc>
          <w:tcPr>
            <w:tcW w:w="2550" w:type="dxa"/>
            <w:vMerge/>
            <w:vAlign w:val="center"/>
          </w:tcPr>
          <w:p w14:paraId="2BC1C76B" w14:textId="3154111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40C2F82" w14:textId="3BB383F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2876DB0" w14:textId="7B79E6C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7A762B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910BCFF" w14:textId="71BB3BB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N1NDA02AA001YB01</w:t>
            </w:r>
          </w:p>
        </w:tc>
        <w:tc>
          <w:tcPr>
            <w:tcW w:w="2550" w:type="dxa"/>
            <w:vMerge w:val="restart"/>
            <w:vAlign w:val="center"/>
          </w:tcPr>
          <w:p w14:paraId="3249D506" w14:textId="3285FB9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Затвор дисковый Т-30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тепловывод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"B"</w:t>
            </w:r>
          </w:p>
        </w:tc>
        <w:tc>
          <w:tcPr>
            <w:tcW w:w="4391" w:type="dxa"/>
          </w:tcPr>
          <w:p w14:paraId="557E0B23" w14:textId="70D95D3C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F7E3440" w14:textId="0E967D1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FE624A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F9DC337" w14:textId="36EEF76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N1NDA02AA001YB02</w:t>
            </w:r>
          </w:p>
        </w:tc>
        <w:tc>
          <w:tcPr>
            <w:tcW w:w="2550" w:type="dxa"/>
            <w:vMerge/>
            <w:vAlign w:val="center"/>
          </w:tcPr>
          <w:p w14:paraId="3B834D7E" w14:textId="722F676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7409F09" w14:textId="5DDAB8D6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4521E1F4" w14:textId="3E49A25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E1FEEF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8EFE42C" w14:textId="08962A7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N1NDA02AA001YB03</w:t>
            </w:r>
          </w:p>
        </w:tc>
        <w:tc>
          <w:tcPr>
            <w:tcW w:w="2550" w:type="dxa"/>
            <w:vMerge/>
            <w:vAlign w:val="center"/>
          </w:tcPr>
          <w:p w14:paraId="7B183044" w14:textId="0256D9D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A00A39A" w14:textId="2AF1D54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5913160" w14:textId="29E4B16D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878875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01253EE" w14:textId="03E827B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N1NDA03AA001YB01</w:t>
            </w:r>
          </w:p>
        </w:tc>
        <w:tc>
          <w:tcPr>
            <w:tcW w:w="2550" w:type="dxa"/>
            <w:vMerge w:val="restart"/>
            <w:vAlign w:val="center"/>
          </w:tcPr>
          <w:p w14:paraId="4A1F5152" w14:textId="0611486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Затвор дисковый Т-31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тепловывод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"C"</w:t>
            </w:r>
          </w:p>
        </w:tc>
        <w:tc>
          <w:tcPr>
            <w:tcW w:w="4391" w:type="dxa"/>
          </w:tcPr>
          <w:p w14:paraId="2E7F9D98" w14:textId="1A8F5E48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0CD8BC9" w14:textId="45777EAF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F0E731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28D140D" w14:textId="7C4792E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N1NDA03AA001YB02</w:t>
            </w:r>
          </w:p>
        </w:tc>
        <w:tc>
          <w:tcPr>
            <w:tcW w:w="2550" w:type="dxa"/>
            <w:vMerge/>
            <w:vAlign w:val="center"/>
          </w:tcPr>
          <w:p w14:paraId="62EE09F9" w14:textId="3A2AAF1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10173B7" w14:textId="0920BC1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FC120A7" w14:textId="1443E27C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DEF59A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381B672" w14:textId="60DCA84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N1NDA03AA001YB03</w:t>
            </w:r>
          </w:p>
        </w:tc>
        <w:tc>
          <w:tcPr>
            <w:tcW w:w="2550" w:type="dxa"/>
            <w:vMerge/>
            <w:vAlign w:val="center"/>
          </w:tcPr>
          <w:p w14:paraId="6862440C" w14:textId="4946FDC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CD96298" w14:textId="47DB655D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5AA819B7" w14:textId="0B545989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3D56D39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74D4D3FC" w14:textId="62410B61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Общие трубопроводы обвязки теплообменников по котловой воде. Прямая котловая вода</w:t>
            </w:r>
          </w:p>
        </w:tc>
      </w:tr>
      <w:tr w:rsidR="002F5E2A" w:rsidRPr="00F8629E" w14:paraId="6FE9588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9EC70CD" w14:textId="7C20AB9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N1NDF10AA001YB01</w:t>
            </w:r>
          </w:p>
        </w:tc>
        <w:tc>
          <w:tcPr>
            <w:tcW w:w="2550" w:type="dxa"/>
            <w:vMerge w:val="restart"/>
            <w:vAlign w:val="center"/>
          </w:tcPr>
          <w:p w14:paraId="624FED4E" w14:textId="654F9AA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секционирующий К-3С на входе котловой воды в теплообменники</w:t>
            </w:r>
          </w:p>
        </w:tc>
        <w:tc>
          <w:tcPr>
            <w:tcW w:w="4391" w:type="dxa"/>
          </w:tcPr>
          <w:p w14:paraId="2F4FB0AA" w14:textId="46CC796D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F392FBE" w14:textId="3DFB8FDF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C26A37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A826D86" w14:textId="0C63C7D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N1NDF10AA001YB02</w:t>
            </w:r>
          </w:p>
        </w:tc>
        <w:tc>
          <w:tcPr>
            <w:tcW w:w="2550" w:type="dxa"/>
            <w:vMerge/>
            <w:vAlign w:val="center"/>
          </w:tcPr>
          <w:p w14:paraId="65F5F7FA" w14:textId="3EB03F8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8370FDB" w14:textId="2D5B1FDE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3681CD3" w14:textId="76CB333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A03846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1556FA9" w14:textId="6AF6C3B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N1NDF10AA001YB03</w:t>
            </w:r>
          </w:p>
        </w:tc>
        <w:tc>
          <w:tcPr>
            <w:tcW w:w="2550" w:type="dxa"/>
            <w:vMerge/>
            <w:vAlign w:val="center"/>
          </w:tcPr>
          <w:p w14:paraId="61590941" w14:textId="48B05FB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FC4EF56" w14:textId="1BE2564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11E7F39" w14:textId="6C783FE2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14D70067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0795B1EA" w14:textId="35A9815C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Общие трубопроводы обвязки теплообменников по котловой воде. Обратная котловая вода</w:t>
            </w:r>
          </w:p>
        </w:tc>
      </w:tr>
      <w:tr w:rsidR="002F5E2A" w:rsidRPr="00F8629E" w14:paraId="69DED65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1984FD1" w14:textId="003AF2B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N1NDG20AA001YB01</w:t>
            </w:r>
          </w:p>
        </w:tc>
        <w:tc>
          <w:tcPr>
            <w:tcW w:w="2550" w:type="dxa"/>
            <w:vMerge w:val="restart"/>
            <w:vAlign w:val="center"/>
          </w:tcPr>
          <w:p w14:paraId="73FB1CF6" w14:textId="6A7ABC5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секционирующий К-4С на выходе котловой воды из теплообменников</w:t>
            </w:r>
          </w:p>
        </w:tc>
        <w:tc>
          <w:tcPr>
            <w:tcW w:w="4391" w:type="dxa"/>
          </w:tcPr>
          <w:p w14:paraId="0392F664" w14:textId="55139D7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80318E5" w14:textId="5C37B3D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628B8C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839A827" w14:textId="707ED75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N1NDG20AA001YB02</w:t>
            </w:r>
          </w:p>
        </w:tc>
        <w:tc>
          <w:tcPr>
            <w:tcW w:w="2550" w:type="dxa"/>
            <w:vMerge/>
            <w:vAlign w:val="center"/>
          </w:tcPr>
          <w:p w14:paraId="69EE3D86" w14:textId="4B3AC23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3BB29B9" w14:textId="6C8D556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E3C9B8F" w14:textId="5FFA365C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EED085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10D2463" w14:textId="4D17CB3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N1NDG20AA001YB03</w:t>
            </w:r>
          </w:p>
        </w:tc>
        <w:tc>
          <w:tcPr>
            <w:tcW w:w="2550" w:type="dxa"/>
            <w:vMerge/>
            <w:vAlign w:val="center"/>
          </w:tcPr>
          <w:p w14:paraId="03469A6B" w14:textId="46F49BE3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69EBDB5" w14:textId="0512CCA1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52E0A37E" w14:textId="1D0454AB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42B23334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1675DD29" w14:textId="6039CA65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Теплообменник ТА-1</w:t>
            </w:r>
          </w:p>
        </w:tc>
      </w:tr>
      <w:tr w:rsidR="002F5E2A" w:rsidRPr="00F8629E" w14:paraId="01B7850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54C9079" w14:textId="2A9C451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N1NDD01AA002YB01</w:t>
            </w:r>
          </w:p>
        </w:tc>
        <w:tc>
          <w:tcPr>
            <w:tcW w:w="2550" w:type="dxa"/>
            <w:vMerge w:val="restart"/>
            <w:vAlign w:val="center"/>
          </w:tcPr>
          <w:p w14:paraId="3665DD34" w14:textId="0DA4C5F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Т-20 на выходе сетевой воды из ТА-1</w:t>
            </w:r>
          </w:p>
        </w:tc>
        <w:tc>
          <w:tcPr>
            <w:tcW w:w="4391" w:type="dxa"/>
          </w:tcPr>
          <w:p w14:paraId="7CE3E76F" w14:textId="3D40FF8D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4E327B78" w14:textId="4A30F784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349499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5CC827C" w14:textId="481467A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N1NDD01AA002YB02</w:t>
            </w:r>
          </w:p>
        </w:tc>
        <w:tc>
          <w:tcPr>
            <w:tcW w:w="2550" w:type="dxa"/>
            <w:vMerge/>
            <w:vAlign w:val="center"/>
          </w:tcPr>
          <w:p w14:paraId="787766F5" w14:textId="654F145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7B5CA28" w14:textId="01988D82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4192265" w14:textId="53946329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B5320E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47D408A" w14:textId="51D8CCF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N1NDD01AA002YB03</w:t>
            </w:r>
          </w:p>
        </w:tc>
        <w:tc>
          <w:tcPr>
            <w:tcW w:w="2550" w:type="dxa"/>
            <w:vMerge/>
            <w:vAlign w:val="center"/>
          </w:tcPr>
          <w:p w14:paraId="6D982773" w14:textId="31B694F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12E5693" w14:textId="54795A10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9BBF92D" w14:textId="7EACFE6C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BD947A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C7D8A18" w14:textId="053B865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lastRenderedPageBreak/>
              <w:t>N1NDD01AA004YB01</w:t>
            </w:r>
          </w:p>
        </w:tc>
        <w:tc>
          <w:tcPr>
            <w:tcW w:w="2550" w:type="dxa"/>
            <w:vMerge w:val="restart"/>
            <w:vAlign w:val="center"/>
          </w:tcPr>
          <w:p w14:paraId="6F21C58F" w14:textId="1421B73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К-17 на выходе котловой воды из ТА-1</w:t>
            </w:r>
          </w:p>
        </w:tc>
        <w:tc>
          <w:tcPr>
            <w:tcW w:w="4391" w:type="dxa"/>
          </w:tcPr>
          <w:p w14:paraId="7DA4ED2A" w14:textId="479F3D86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B2B6BF4" w14:textId="4DA96FF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0F15984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A857E1F" w14:textId="579D2E9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N1NDD01AA004YB02</w:t>
            </w:r>
          </w:p>
        </w:tc>
        <w:tc>
          <w:tcPr>
            <w:tcW w:w="2550" w:type="dxa"/>
            <w:vMerge/>
            <w:vAlign w:val="center"/>
          </w:tcPr>
          <w:p w14:paraId="299FC876" w14:textId="2727BCD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1DA2012" w14:textId="43080815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80D3E23" w14:textId="783944F2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FBF37A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886D160" w14:textId="44121EA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N1NDD01AA004YB03</w:t>
            </w:r>
          </w:p>
        </w:tc>
        <w:tc>
          <w:tcPr>
            <w:tcW w:w="2550" w:type="dxa"/>
            <w:vMerge/>
            <w:vAlign w:val="center"/>
          </w:tcPr>
          <w:p w14:paraId="4A7F0A1F" w14:textId="2E442D33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6B4218E" w14:textId="262AF5A2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777F357" w14:textId="4816FF89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4D7C474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67CFAAC9" w14:textId="371B0D2B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Теплообменник ТА-</w:t>
            </w: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  <w:t>2</w:t>
            </w:r>
          </w:p>
        </w:tc>
      </w:tr>
      <w:tr w:rsidR="002F5E2A" w:rsidRPr="00F8629E" w14:paraId="3A8E0F8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F8DA6EC" w14:textId="056A699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N1NDD02AA002YB01</w:t>
            </w:r>
          </w:p>
        </w:tc>
        <w:tc>
          <w:tcPr>
            <w:tcW w:w="2550" w:type="dxa"/>
            <w:vMerge w:val="restart"/>
            <w:vAlign w:val="center"/>
          </w:tcPr>
          <w:p w14:paraId="04984B0B" w14:textId="3BB1D03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Т-21 на выходе сетевой воды из ТА-2</w:t>
            </w:r>
          </w:p>
        </w:tc>
        <w:tc>
          <w:tcPr>
            <w:tcW w:w="4391" w:type="dxa"/>
          </w:tcPr>
          <w:p w14:paraId="6183A19D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1DBDBDB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852AED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5546411" w14:textId="5E6163E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N1NDD02AA002YB02</w:t>
            </w:r>
          </w:p>
        </w:tc>
        <w:tc>
          <w:tcPr>
            <w:tcW w:w="2550" w:type="dxa"/>
            <w:vMerge/>
            <w:vAlign w:val="center"/>
          </w:tcPr>
          <w:p w14:paraId="76F6F6B3" w14:textId="68497683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B631B7F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2422DBB0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9AF347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535B6B7" w14:textId="5942688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N1NDD02AA002YB03</w:t>
            </w:r>
          </w:p>
        </w:tc>
        <w:tc>
          <w:tcPr>
            <w:tcW w:w="2550" w:type="dxa"/>
            <w:vMerge/>
            <w:vAlign w:val="center"/>
          </w:tcPr>
          <w:p w14:paraId="470AB8B6" w14:textId="718FD04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15CFDF4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7873954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4BF4A8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C26E9C6" w14:textId="63B144E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N1NDD02AA004YB01</w:t>
            </w:r>
          </w:p>
        </w:tc>
        <w:tc>
          <w:tcPr>
            <w:tcW w:w="2550" w:type="dxa"/>
            <w:vMerge w:val="restart"/>
            <w:vAlign w:val="center"/>
          </w:tcPr>
          <w:p w14:paraId="617D9712" w14:textId="68AF679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К-18 на выходе котловой воды из ТА-2</w:t>
            </w:r>
          </w:p>
        </w:tc>
        <w:tc>
          <w:tcPr>
            <w:tcW w:w="4391" w:type="dxa"/>
          </w:tcPr>
          <w:p w14:paraId="2A196A74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2C15A09C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404B72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0AE0A21" w14:textId="22AC684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N1NDD02AA004YB02</w:t>
            </w:r>
          </w:p>
        </w:tc>
        <w:tc>
          <w:tcPr>
            <w:tcW w:w="2550" w:type="dxa"/>
            <w:vMerge/>
            <w:vAlign w:val="center"/>
          </w:tcPr>
          <w:p w14:paraId="499BE0CF" w14:textId="6BE30E7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C0C3A04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7C1A9CF7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7EE2D7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8B78CCF" w14:textId="4B28F48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N1NDD02AA004YB03</w:t>
            </w:r>
          </w:p>
        </w:tc>
        <w:tc>
          <w:tcPr>
            <w:tcW w:w="2550" w:type="dxa"/>
            <w:vMerge/>
            <w:vAlign w:val="center"/>
          </w:tcPr>
          <w:p w14:paraId="63F22927" w14:textId="2FC737E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C21B7E6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1498E0A1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74AF8B7C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733934E8" w14:textId="04A1868E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Теплообменник ТА-</w:t>
            </w: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  <w:t>3</w:t>
            </w:r>
          </w:p>
        </w:tc>
      </w:tr>
      <w:tr w:rsidR="002F5E2A" w:rsidRPr="00F8629E" w14:paraId="6727960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2623CCC" w14:textId="5E06503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N1NDD03AA002YB01</w:t>
            </w:r>
          </w:p>
        </w:tc>
        <w:tc>
          <w:tcPr>
            <w:tcW w:w="2550" w:type="dxa"/>
            <w:vMerge w:val="restart"/>
            <w:vAlign w:val="center"/>
          </w:tcPr>
          <w:p w14:paraId="0D8700C5" w14:textId="5EB0095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Т-22 на выходе сетевой воды из ТА-3</w:t>
            </w:r>
          </w:p>
        </w:tc>
        <w:tc>
          <w:tcPr>
            <w:tcW w:w="4391" w:type="dxa"/>
          </w:tcPr>
          <w:p w14:paraId="0F354EA0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0B16076D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447096A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28E963F" w14:textId="333F40A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N1NDD03AA002YB02</w:t>
            </w:r>
          </w:p>
        </w:tc>
        <w:tc>
          <w:tcPr>
            <w:tcW w:w="2550" w:type="dxa"/>
            <w:vMerge/>
            <w:vAlign w:val="center"/>
          </w:tcPr>
          <w:p w14:paraId="74B32B35" w14:textId="2DC325D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88D97F4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B0B1D52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C4F861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1D85A47" w14:textId="1CA0A3E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N1NDD03AA002YB03</w:t>
            </w:r>
          </w:p>
        </w:tc>
        <w:tc>
          <w:tcPr>
            <w:tcW w:w="2550" w:type="dxa"/>
            <w:vMerge/>
            <w:vAlign w:val="center"/>
          </w:tcPr>
          <w:p w14:paraId="2E51340E" w14:textId="2326C82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C46C251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1999756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1D6024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1ABF59C" w14:textId="59BDCA0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N1NDD03AA004YB01</w:t>
            </w:r>
          </w:p>
        </w:tc>
        <w:tc>
          <w:tcPr>
            <w:tcW w:w="2550" w:type="dxa"/>
            <w:vMerge w:val="restart"/>
            <w:vAlign w:val="center"/>
          </w:tcPr>
          <w:p w14:paraId="51D84E57" w14:textId="040C29C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К-19 на выходе котловой воды из ТА-3</w:t>
            </w:r>
          </w:p>
        </w:tc>
        <w:tc>
          <w:tcPr>
            <w:tcW w:w="4391" w:type="dxa"/>
          </w:tcPr>
          <w:p w14:paraId="7242309A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04F6B58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AF2C21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8E649F3" w14:textId="60FD912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N1NDD03AA004YB02</w:t>
            </w:r>
          </w:p>
        </w:tc>
        <w:tc>
          <w:tcPr>
            <w:tcW w:w="2550" w:type="dxa"/>
            <w:vMerge/>
            <w:vAlign w:val="center"/>
          </w:tcPr>
          <w:p w14:paraId="7A2272F9" w14:textId="1CFA499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6A1AD1A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37A6EA0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7A353C9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292A348" w14:textId="7AB6F1C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N1NDD03AA004YB03</w:t>
            </w:r>
          </w:p>
        </w:tc>
        <w:tc>
          <w:tcPr>
            <w:tcW w:w="2550" w:type="dxa"/>
            <w:vMerge/>
            <w:vAlign w:val="center"/>
          </w:tcPr>
          <w:p w14:paraId="6E0D07FB" w14:textId="45AFC12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4F80C4B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AFC4022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46A6FBB6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0865DB9E" w14:textId="4E8EC305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Теплообменник ТА-</w:t>
            </w: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  <w:t>4</w:t>
            </w:r>
          </w:p>
        </w:tc>
      </w:tr>
      <w:tr w:rsidR="002F5E2A" w:rsidRPr="00F8629E" w14:paraId="7C66310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249F1FE" w14:textId="3257D1A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N1NDD04AA002YB01</w:t>
            </w:r>
          </w:p>
        </w:tc>
        <w:tc>
          <w:tcPr>
            <w:tcW w:w="2550" w:type="dxa"/>
            <w:vMerge w:val="restart"/>
            <w:vAlign w:val="center"/>
          </w:tcPr>
          <w:p w14:paraId="0F13619E" w14:textId="02E97C1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Т-23 на выходе сетевой воды из ТА-4</w:t>
            </w:r>
          </w:p>
        </w:tc>
        <w:tc>
          <w:tcPr>
            <w:tcW w:w="4391" w:type="dxa"/>
          </w:tcPr>
          <w:p w14:paraId="75949E78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1906B03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F73D6B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D729A46" w14:textId="6E11B19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N1NDD04AA002YB02</w:t>
            </w:r>
          </w:p>
        </w:tc>
        <w:tc>
          <w:tcPr>
            <w:tcW w:w="2550" w:type="dxa"/>
            <w:vMerge/>
            <w:vAlign w:val="center"/>
          </w:tcPr>
          <w:p w14:paraId="77739256" w14:textId="79D5783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7C1E175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3F314DA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E58029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537E6A4" w14:textId="37D74FE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N1NDD04AA002YB03</w:t>
            </w:r>
          </w:p>
        </w:tc>
        <w:tc>
          <w:tcPr>
            <w:tcW w:w="2550" w:type="dxa"/>
            <w:vMerge/>
            <w:vAlign w:val="center"/>
          </w:tcPr>
          <w:p w14:paraId="0A023847" w14:textId="0095284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235BBEF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27785E2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D051BB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F0AC458" w14:textId="5A219E4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N1NDD04AA004YB01</w:t>
            </w:r>
          </w:p>
        </w:tc>
        <w:tc>
          <w:tcPr>
            <w:tcW w:w="2550" w:type="dxa"/>
            <w:vMerge w:val="restart"/>
            <w:vAlign w:val="center"/>
          </w:tcPr>
          <w:p w14:paraId="01678238" w14:textId="7C980528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К-20 на выходе котловой воды из ТА-4</w:t>
            </w:r>
          </w:p>
        </w:tc>
        <w:tc>
          <w:tcPr>
            <w:tcW w:w="4391" w:type="dxa"/>
          </w:tcPr>
          <w:p w14:paraId="7AFB5663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72E0F13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1246D55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027740D" w14:textId="56C29EB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N1NDD04AA004YB02</w:t>
            </w:r>
          </w:p>
        </w:tc>
        <w:tc>
          <w:tcPr>
            <w:tcW w:w="2550" w:type="dxa"/>
            <w:vMerge/>
            <w:vAlign w:val="center"/>
          </w:tcPr>
          <w:p w14:paraId="28048D07" w14:textId="0B1B44B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1A307B4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766B6D23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9D9D83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94F6531" w14:textId="03502C9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N1NDD04AA004YB03</w:t>
            </w:r>
          </w:p>
        </w:tc>
        <w:tc>
          <w:tcPr>
            <w:tcW w:w="2550" w:type="dxa"/>
            <w:vMerge/>
            <w:vAlign w:val="center"/>
          </w:tcPr>
          <w:p w14:paraId="42746884" w14:textId="749BD536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6DA62FA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0313CE31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5A3E2746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58D764AD" w14:textId="15E9C3EC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Теплообменник ТА-</w:t>
            </w: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  <w:t>5</w:t>
            </w:r>
          </w:p>
        </w:tc>
      </w:tr>
      <w:tr w:rsidR="002F5E2A" w:rsidRPr="00F8629E" w14:paraId="51523E6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1C255AC" w14:textId="7289DFB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lastRenderedPageBreak/>
              <w:t>N1NDD05AA002YB01</w:t>
            </w:r>
          </w:p>
        </w:tc>
        <w:tc>
          <w:tcPr>
            <w:tcW w:w="2550" w:type="dxa"/>
            <w:vMerge w:val="restart"/>
            <w:vAlign w:val="center"/>
          </w:tcPr>
          <w:p w14:paraId="1D758DE3" w14:textId="6660FC77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Т-24 на выходе сетевой воды из ТА-5</w:t>
            </w:r>
          </w:p>
        </w:tc>
        <w:tc>
          <w:tcPr>
            <w:tcW w:w="4391" w:type="dxa"/>
          </w:tcPr>
          <w:p w14:paraId="41D0EEB1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0761E31B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9C4DB2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5040F32" w14:textId="2E599A8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N1NDD05AA002YB02</w:t>
            </w:r>
          </w:p>
        </w:tc>
        <w:tc>
          <w:tcPr>
            <w:tcW w:w="2550" w:type="dxa"/>
            <w:vMerge/>
            <w:vAlign w:val="center"/>
          </w:tcPr>
          <w:p w14:paraId="5B2FD239" w14:textId="075D654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4A0BD62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58E28ED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6E1E802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1F56E63" w14:textId="3E88DA9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N1NDD05AA002YB03</w:t>
            </w:r>
          </w:p>
        </w:tc>
        <w:tc>
          <w:tcPr>
            <w:tcW w:w="2550" w:type="dxa"/>
            <w:vMerge/>
            <w:vAlign w:val="center"/>
          </w:tcPr>
          <w:p w14:paraId="00180C7D" w14:textId="27C7AAF0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5A3B60F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48C1C17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769BAA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DE9E3D7" w14:textId="2335E41D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N1NDD05AA004YB01</w:t>
            </w:r>
          </w:p>
        </w:tc>
        <w:tc>
          <w:tcPr>
            <w:tcW w:w="2550" w:type="dxa"/>
            <w:vMerge w:val="restart"/>
            <w:vAlign w:val="center"/>
          </w:tcPr>
          <w:p w14:paraId="23269A21" w14:textId="2F98A47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К-21 на выходе котловой воды из ТА-5</w:t>
            </w:r>
          </w:p>
        </w:tc>
        <w:tc>
          <w:tcPr>
            <w:tcW w:w="4391" w:type="dxa"/>
          </w:tcPr>
          <w:p w14:paraId="1AF3AE8B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17BDA13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277B29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B1DC4FA" w14:textId="657CF48A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N1NDD05AA004YB02</w:t>
            </w:r>
          </w:p>
        </w:tc>
        <w:tc>
          <w:tcPr>
            <w:tcW w:w="2550" w:type="dxa"/>
            <w:vMerge/>
            <w:vAlign w:val="center"/>
          </w:tcPr>
          <w:p w14:paraId="0E29A761" w14:textId="60D65F9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F06F580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7905115A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D4F747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0440866" w14:textId="05BE415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N1NDD05AA004YB03</w:t>
            </w:r>
          </w:p>
        </w:tc>
        <w:tc>
          <w:tcPr>
            <w:tcW w:w="2550" w:type="dxa"/>
            <w:vMerge/>
            <w:vAlign w:val="center"/>
          </w:tcPr>
          <w:p w14:paraId="550B1F4C" w14:textId="601A693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6BC9BA6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CABFE81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74B37FCE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6818B9CA" w14:textId="77777777" w:rsidR="002F5E2A" w:rsidRDefault="002F5E2A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</w:p>
          <w:p w14:paraId="1396714F" w14:textId="77777777" w:rsidR="002F5E2A" w:rsidRDefault="002F5E2A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</w:p>
          <w:p w14:paraId="0470C147" w14:textId="336A644B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Теплообменник ТА-</w:t>
            </w: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  <w:t>6</w:t>
            </w:r>
          </w:p>
        </w:tc>
      </w:tr>
      <w:tr w:rsidR="002F5E2A" w:rsidRPr="00F8629E" w14:paraId="3A7F8CD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F48838A" w14:textId="7B2802C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N1NDD06AA002YB01</w:t>
            </w:r>
          </w:p>
        </w:tc>
        <w:tc>
          <w:tcPr>
            <w:tcW w:w="2550" w:type="dxa"/>
            <w:vMerge w:val="restart"/>
            <w:vAlign w:val="center"/>
          </w:tcPr>
          <w:p w14:paraId="253AF8D3" w14:textId="09099291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Т-25 на выходе сетевой воды из ТА-6</w:t>
            </w:r>
          </w:p>
        </w:tc>
        <w:tc>
          <w:tcPr>
            <w:tcW w:w="4391" w:type="dxa"/>
          </w:tcPr>
          <w:p w14:paraId="62687B36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D4BA82C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2BE058B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8578DDF" w14:textId="48FEC689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N1NDD06AA002YB02</w:t>
            </w:r>
          </w:p>
        </w:tc>
        <w:tc>
          <w:tcPr>
            <w:tcW w:w="2550" w:type="dxa"/>
            <w:vMerge/>
            <w:vAlign w:val="center"/>
          </w:tcPr>
          <w:p w14:paraId="4A4B847A" w14:textId="2BEB2E2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E260AC5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2478083A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A876AC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2B5F7A0" w14:textId="71134B8F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N1NDD06AA002YB03</w:t>
            </w:r>
          </w:p>
        </w:tc>
        <w:tc>
          <w:tcPr>
            <w:tcW w:w="2550" w:type="dxa"/>
            <w:vMerge/>
            <w:vAlign w:val="center"/>
          </w:tcPr>
          <w:p w14:paraId="58B71394" w14:textId="51EAAB2E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2770516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B0ADB2F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6AAA20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01B8B88" w14:textId="0C46AC5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N1NDD06AA004YB01</w:t>
            </w:r>
          </w:p>
        </w:tc>
        <w:tc>
          <w:tcPr>
            <w:tcW w:w="2550" w:type="dxa"/>
            <w:vMerge w:val="restart"/>
            <w:vAlign w:val="center"/>
          </w:tcPr>
          <w:p w14:paraId="18181077" w14:textId="09E98EE5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К-22 на выходе котловой воды из ТА-6</w:t>
            </w:r>
          </w:p>
        </w:tc>
        <w:tc>
          <w:tcPr>
            <w:tcW w:w="4391" w:type="dxa"/>
          </w:tcPr>
          <w:p w14:paraId="6E3C533C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B5212DE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3789CE0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5B6AE38" w14:textId="0E4DE444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N1NDD06AA004YB02</w:t>
            </w:r>
          </w:p>
        </w:tc>
        <w:tc>
          <w:tcPr>
            <w:tcW w:w="2550" w:type="dxa"/>
            <w:vMerge/>
            <w:vAlign w:val="center"/>
          </w:tcPr>
          <w:p w14:paraId="4B176034" w14:textId="1BC4BDEB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AD28D6C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A883C9A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2F5E2A" w:rsidRPr="00F8629E" w14:paraId="54C8009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A0E70C5" w14:textId="5D3ABEB2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F5E2A">
              <w:rPr>
                <w:rFonts w:ascii="Times New Roman" w:hAnsi="Times New Roman"/>
                <w:vanish w:val="0"/>
              </w:rPr>
              <w:t>N1NDD06AA004YB03</w:t>
            </w:r>
          </w:p>
        </w:tc>
        <w:tc>
          <w:tcPr>
            <w:tcW w:w="2550" w:type="dxa"/>
            <w:vMerge/>
            <w:vAlign w:val="center"/>
          </w:tcPr>
          <w:p w14:paraId="3CB142C6" w14:textId="2C468FFC" w:rsidR="002F5E2A" w:rsidRPr="00641E9D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75B7F2B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0C2A7B47" w14:textId="77777777" w:rsidR="002F5E2A" w:rsidRPr="00525766" w:rsidRDefault="002F5E2A" w:rsidP="002F5E2A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7136DFA4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33B99286" w14:textId="0708EE37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Теплообменник ТА-</w:t>
            </w: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  <w:t>7</w:t>
            </w:r>
          </w:p>
        </w:tc>
      </w:tr>
      <w:tr w:rsidR="00EC3EA5" w:rsidRPr="00F8629E" w14:paraId="3B483B8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B0CFEF4" w14:textId="4974EC9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N1NDD07AA002YB01</w:t>
            </w:r>
          </w:p>
        </w:tc>
        <w:tc>
          <w:tcPr>
            <w:tcW w:w="2550" w:type="dxa"/>
            <w:vMerge w:val="restart"/>
            <w:vAlign w:val="center"/>
          </w:tcPr>
          <w:p w14:paraId="612E82EC" w14:textId="3F102FF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Т-26 на выходе сетевой воды из ТА-7</w:t>
            </w:r>
          </w:p>
        </w:tc>
        <w:tc>
          <w:tcPr>
            <w:tcW w:w="4391" w:type="dxa"/>
          </w:tcPr>
          <w:p w14:paraId="50618AC0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4914BA9F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6239C3A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C56A4A9" w14:textId="25A4985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N1NDD07AA002YB02</w:t>
            </w:r>
          </w:p>
        </w:tc>
        <w:tc>
          <w:tcPr>
            <w:tcW w:w="2550" w:type="dxa"/>
            <w:vMerge/>
            <w:vAlign w:val="center"/>
          </w:tcPr>
          <w:p w14:paraId="5D218F99" w14:textId="6C9DC9E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B8ED8B1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21BDEA8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857E9E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B20AE78" w14:textId="36764D9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N1NDD07AA002YB03</w:t>
            </w:r>
          </w:p>
        </w:tc>
        <w:tc>
          <w:tcPr>
            <w:tcW w:w="2550" w:type="dxa"/>
            <w:vMerge/>
            <w:vAlign w:val="center"/>
          </w:tcPr>
          <w:p w14:paraId="5D13915E" w14:textId="22F7E53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2BCA9B9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AC81199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6704873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5CBACFE" w14:textId="738BE5A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N1NDD07AA004YB01</w:t>
            </w:r>
          </w:p>
        </w:tc>
        <w:tc>
          <w:tcPr>
            <w:tcW w:w="2550" w:type="dxa"/>
            <w:vMerge w:val="restart"/>
            <w:vAlign w:val="center"/>
          </w:tcPr>
          <w:p w14:paraId="3FB63703" w14:textId="4FD1FC5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К-23 на выходе котловой воды из ТА-7</w:t>
            </w:r>
          </w:p>
        </w:tc>
        <w:tc>
          <w:tcPr>
            <w:tcW w:w="4391" w:type="dxa"/>
          </w:tcPr>
          <w:p w14:paraId="4C6948FA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E218552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1A140E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7C83404" w14:textId="58F660A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N1NDD07AA004YB02</w:t>
            </w:r>
          </w:p>
        </w:tc>
        <w:tc>
          <w:tcPr>
            <w:tcW w:w="2550" w:type="dxa"/>
            <w:vMerge/>
            <w:vAlign w:val="center"/>
          </w:tcPr>
          <w:p w14:paraId="33C3F62A" w14:textId="31B8560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FC77109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214866EC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0E817D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F5D8693" w14:textId="7EE5F16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N1NDD07AA004YB03</w:t>
            </w:r>
          </w:p>
        </w:tc>
        <w:tc>
          <w:tcPr>
            <w:tcW w:w="2550" w:type="dxa"/>
            <w:vMerge/>
            <w:vAlign w:val="center"/>
          </w:tcPr>
          <w:p w14:paraId="5244B217" w14:textId="2680342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0710F12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7C5C02E5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5E152DE2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163082C3" w14:textId="6200770A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Теплообменник ТА-</w:t>
            </w: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  <w:t>8</w:t>
            </w:r>
          </w:p>
        </w:tc>
      </w:tr>
      <w:tr w:rsidR="00EC3EA5" w:rsidRPr="00F8629E" w14:paraId="1A1DE5E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EE94650" w14:textId="2A870EA5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N1NDD08AA002YB01</w:t>
            </w:r>
          </w:p>
        </w:tc>
        <w:tc>
          <w:tcPr>
            <w:tcW w:w="2550" w:type="dxa"/>
            <w:vMerge w:val="restart"/>
            <w:vAlign w:val="center"/>
          </w:tcPr>
          <w:p w14:paraId="6D8E1609" w14:textId="24702FD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Т-27 на выходе сетевой воды из ТА-8</w:t>
            </w:r>
          </w:p>
        </w:tc>
        <w:tc>
          <w:tcPr>
            <w:tcW w:w="4391" w:type="dxa"/>
          </w:tcPr>
          <w:p w14:paraId="7EF0366D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064E7CF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6E93C2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22FAE9F" w14:textId="1A4998A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N1NDD08AA002YB02</w:t>
            </w:r>
          </w:p>
        </w:tc>
        <w:tc>
          <w:tcPr>
            <w:tcW w:w="2550" w:type="dxa"/>
            <w:vMerge/>
            <w:vAlign w:val="center"/>
          </w:tcPr>
          <w:p w14:paraId="080A0333" w14:textId="563B762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329700E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7BC8939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C3B5FC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868E154" w14:textId="1470ECF2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N1NDD08AA002YB03</w:t>
            </w:r>
          </w:p>
        </w:tc>
        <w:tc>
          <w:tcPr>
            <w:tcW w:w="2550" w:type="dxa"/>
            <w:vMerge/>
            <w:vAlign w:val="center"/>
          </w:tcPr>
          <w:p w14:paraId="7CB4A875" w14:textId="3A4AF36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9AF94FA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1FF31A0E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53302B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3481865" w14:textId="4B3EC9F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lastRenderedPageBreak/>
              <w:t>N1NDD08AA004YB01</w:t>
            </w:r>
          </w:p>
        </w:tc>
        <w:tc>
          <w:tcPr>
            <w:tcW w:w="2550" w:type="dxa"/>
            <w:vMerge w:val="restart"/>
            <w:vAlign w:val="center"/>
          </w:tcPr>
          <w:p w14:paraId="1CD552B2" w14:textId="1A9939B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К-24 на выходе котловой воды из ТА-8</w:t>
            </w:r>
          </w:p>
        </w:tc>
        <w:tc>
          <w:tcPr>
            <w:tcW w:w="4391" w:type="dxa"/>
          </w:tcPr>
          <w:p w14:paraId="3ED23980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21F4BE3E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34E8458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CCAE7D6" w14:textId="42D60E1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N1NDD08AA004YB02</w:t>
            </w:r>
          </w:p>
        </w:tc>
        <w:tc>
          <w:tcPr>
            <w:tcW w:w="2550" w:type="dxa"/>
            <w:vMerge/>
            <w:vAlign w:val="center"/>
          </w:tcPr>
          <w:p w14:paraId="50FC67DF" w14:textId="7FDC984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E29A8BB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1F3AFC28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AF5DD3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6AF5E1D" w14:textId="28E6BB7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N1NDD08AA004YB03</w:t>
            </w:r>
          </w:p>
        </w:tc>
        <w:tc>
          <w:tcPr>
            <w:tcW w:w="2550" w:type="dxa"/>
            <w:vMerge/>
            <w:vAlign w:val="center"/>
          </w:tcPr>
          <w:p w14:paraId="4DBF1777" w14:textId="1F2CD9E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6F41383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C9D55EA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526F472E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0FD3FBCB" w14:textId="60BA3C0D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Теплообменник ТА-</w:t>
            </w: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  <w:t>9</w:t>
            </w:r>
          </w:p>
        </w:tc>
      </w:tr>
      <w:tr w:rsidR="00EC3EA5" w:rsidRPr="00F8629E" w14:paraId="023D058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74D88D4" w14:textId="0AFF12B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N1NDD09AA002YB01</w:t>
            </w:r>
          </w:p>
        </w:tc>
        <w:tc>
          <w:tcPr>
            <w:tcW w:w="2550" w:type="dxa"/>
            <w:vMerge w:val="restart"/>
            <w:vAlign w:val="center"/>
          </w:tcPr>
          <w:p w14:paraId="120A7E8A" w14:textId="570A759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Т-28 на выходе сетевой воды из ТА-9</w:t>
            </w:r>
          </w:p>
        </w:tc>
        <w:tc>
          <w:tcPr>
            <w:tcW w:w="4391" w:type="dxa"/>
          </w:tcPr>
          <w:p w14:paraId="37A52AE8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66BD7A7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A32259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D077B3F" w14:textId="767E9035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N1NDD09AA002YB02</w:t>
            </w:r>
          </w:p>
        </w:tc>
        <w:tc>
          <w:tcPr>
            <w:tcW w:w="2550" w:type="dxa"/>
            <w:vMerge/>
            <w:vAlign w:val="center"/>
          </w:tcPr>
          <w:p w14:paraId="7A0AAA91" w14:textId="0487139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63E6D4D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23F3C751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0C0F265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559B85A" w14:textId="706F404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N1NDD09AA002YB03</w:t>
            </w:r>
          </w:p>
        </w:tc>
        <w:tc>
          <w:tcPr>
            <w:tcW w:w="2550" w:type="dxa"/>
            <w:vMerge/>
            <w:vAlign w:val="center"/>
          </w:tcPr>
          <w:p w14:paraId="50D84641" w14:textId="330FEF3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40BFAE4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AA4B70D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6043FAD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F288FD9" w14:textId="7700F95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N1NDD09AA004YB01</w:t>
            </w:r>
          </w:p>
        </w:tc>
        <w:tc>
          <w:tcPr>
            <w:tcW w:w="2550" w:type="dxa"/>
            <w:vMerge w:val="restart"/>
            <w:vAlign w:val="center"/>
          </w:tcPr>
          <w:p w14:paraId="3C3FCA47" w14:textId="5E02093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К-15 на выходе котловой воды из ТА-9</w:t>
            </w:r>
          </w:p>
        </w:tc>
        <w:tc>
          <w:tcPr>
            <w:tcW w:w="4391" w:type="dxa"/>
          </w:tcPr>
          <w:p w14:paraId="763FCF5F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09035797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16F774E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D0A274C" w14:textId="7B69946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N1NDD09AA004YB02</w:t>
            </w:r>
          </w:p>
        </w:tc>
        <w:tc>
          <w:tcPr>
            <w:tcW w:w="2550" w:type="dxa"/>
            <w:vMerge/>
            <w:vAlign w:val="center"/>
          </w:tcPr>
          <w:p w14:paraId="2AFC0DA3" w14:textId="22233DE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2A3EAC7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5728F7D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2233DB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2BD7E6F" w14:textId="1C70317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N1NDD09AA004YB03</w:t>
            </w:r>
          </w:p>
        </w:tc>
        <w:tc>
          <w:tcPr>
            <w:tcW w:w="2550" w:type="dxa"/>
            <w:vMerge/>
            <w:vAlign w:val="center"/>
          </w:tcPr>
          <w:p w14:paraId="2E4D324A" w14:textId="499275C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28F0F55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54C108A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43B9C248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697EE23A" w14:textId="0AA816B5" w:rsidR="008D1D2E" w:rsidRPr="00EC3EA5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8"/>
              </w:rPr>
            </w:pPr>
            <w:r w:rsidRPr="00EC3EA5">
              <w:rPr>
                <w:rFonts w:ascii="Times New Roman" w:hAnsi="Times New Roman"/>
                <w:b/>
                <w:bCs/>
                <w:vanish w:val="0"/>
                <w:sz w:val="48"/>
                <w:szCs w:val="48"/>
              </w:rPr>
              <w:t>АСУ ТП НАБ</w:t>
            </w:r>
          </w:p>
        </w:tc>
      </w:tr>
      <w:tr w:rsidR="008D1D2E" w:rsidRPr="00F8629E" w14:paraId="1516B16A" w14:textId="77777777" w:rsidTr="0008534E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6223DE5E" w14:textId="3901152C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Общие трубопроводы заполнения баков</w:t>
            </w:r>
          </w:p>
        </w:tc>
      </w:tr>
      <w:tr w:rsidR="00EC3EA5" w:rsidRPr="00F8629E" w14:paraId="6FC4AF8B" w14:textId="77777777" w:rsidTr="00AC166F">
        <w:trPr>
          <w:gridAfter w:val="1"/>
          <w:wAfter w:w="355" w:type="dxa"/>
          <w:hidden w:val="0"/>
        </w:trPr>
        <w:tc>
          <w:tcPr>
            <w:tcW w:w="1983" w:type="dxa"/>
          </w:tcPr>
          <w:p w14:paraId="54DAE20B" w14:textId="548D5E3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N2NDE10AA001YB01</w:t>
            </w:r>
          </w:p>
        </w:tc>
        <w:tc>
          <w:tcPr>
            <w:tcW w:w="2550" w:type="dxa"/>
            <w:vMerge w:val="restart"/>
            <w:vAlign w:val="center"/>
          </w:tcPr>
          <w:p w14:paraId="16894BA3" w14:textId="4C2C26D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12ПТА</w:t>
            </w:r>
          </w:p>
        </w:tc>
        <w:tc>
          <w:tcPr>
            <w:tcW w:w="4391" w:type="dxa"/>
          </w:tcPr>
          <w:p w14:paraId="2C277891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0149300A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31A516F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C45A0D1" w14:textId="4E634D6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N2NDE10AA001YB02</w:t>
            </w:r>
          </w:p>
        </w:tc>
        <w:tc>
          <w:tcPr>
            <w:tcW w:w="2550" w:type="dxa"/>
            <w:vMerge/>
            <w:vAlign w:val="center"/>
          </w:tcPr>
          <w:p w14:paraId="678F6560" w14:textId="6C1E94F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330FF40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9BCF8E5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3AD04A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7F9EF8B" w14:textId="529C31F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N2NDE10AA001YB03</w:t>
            </w:r>
          </w:p>
        </w:tc>
        <w:tc>
          <w:tcPr>
            <w:tcW w:w="2550" w:type="dxa"/>
            <w:vMerge/>
            <w:vAlign w:val="center"/>
          </w:tcPr>
          <w:p w14:paraId="256F3E9E" w14:textId="4637711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7C1FAC5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7BE1EB6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B4DE4B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3B9454B" w14:textId="4D35C59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N2NDE10AA801YC01</w:t>
            </w:r>
          </w:p>
        </w:tc>
        <w:tc>
          <w:tcPr>
            <w:tcW w:w="2550" w:type="dxa"/>
            <w:vMerge w:val="restart"/>
            <w:vAlign w:val="center"/>
          </w:tcPr>
          <w:p w14:paraId="45C61253" w14:textId="2A679B3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Регулирующий клапан РД1</w:t>
            </w:r>
          </w:p>
        </w:tc>
        <w:tc>
          <w:tcPr>
            <w:tcW w:w="4391" w:type="dxa"/>
          </w:tcPr>
          <w:p w14:paraId="5AB9D723" w14:textId="2510CAB4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267F4384" w14:textId="2A56CBDA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1D24563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AF8083D" w14:textId="22EB260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N2NDE10AA801YC02</w:t>
            </w:r>
          </w:p>
        </w:tc>
        <w:tc>
          <w:tcPr>
            <w:tcW w:w="2550" w:type="dxa"/>
            <w:vMerge/>
            <w:vAlign w:val="center"/>
          </w:tcPr>
          <w:p w14:paraId="764BF813" w14:textId="55A44BA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B78E8B6" w14:textId="103D225A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4884790A" w14:textId="5ED7247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158DD8AE" w14:textId="77777777" w:rsidTr="00525766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4DC18EBD" w14:textId="1D9ECA6C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Общие трубопроводы откачки из баков</w:t>
            </w:r>
          </w:p>
        </w:tc>
      </w:tr>
      <w:tr w:rsidR="00EC3EA5" w:rsidRPr="00F8629E" w14:paraId="14E1B57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E775E14" w14:textId="0EC69F7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N2NDE20AA001YB01</w:t>
            </w:r>
          </w:p>
        </w:tc>
        <w:tc>
          <w:tcPr>
            <w:tcW w:w="2550" w:type="dxa"/>
            <w:vMerge w:val="restart"/>
            <w:vAlign w:val="center"/>
          </w:tcPr>
          <w:p w14:paraId="160B5C50" w14:textId="01A97EF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дисковый 11ПТА</w:t>
            </w:r>
          </w:p>
        </w:tc>
        <w:tc>
          <w:tcPr>
            <w:tcW w:w="4391" w:type="dxa"/>
          </w:tcPr>
          <w:p w14:paraId="4CE1199E" w14:textId="07FA83C6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2A090D8" w14:textId="2B33B1EF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27204C1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C68FAEE" w14:textId="74E1141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N2NDE20AA001YB02</w:t>
            </w:r>
          </w:p>
        </w:tc>
        <w:tc>
          <w:tcPr>
            <w:tcW w:w="2550" w:type="dxa"/>
            <w:vMerge/>
            <w:vAlign w:val="center"/>
          </w:tcPr>
          <w:p w14:paraId="31FC628A" w14:textId="24611B8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A5D11B7" w14:textId="37C91C8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1F7D5B32" w14:textId="793DF4E3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84BC80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4B05540" w14:textId="79CD068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N2NDE20AA001YB03</w:t>
            </w:r>
          </w:p>
        </w:tc>
        <w:tc>
          <w:tcPr>
            <w:tcW w:w="2550" w:type="dxa"/>
            <w:vMerge/>
            <w:vAlign w:val="center"/>
          </w:tcPr>
          <w:p w14:paraId="1D147177" w14:textId="226F58D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451AAE9" w14:textId="0D0DE9A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C168DD4" w14:textId="58E8AB3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E0DDDE2" w14:textId="77777777" w:rsidTr="00525766">
        <w:trPr>
          <w:hidden w:val="0"/>
        </w:trPr>
        <w:tc>
          <w:tcPr>
            <w:tcW w:w="10494" w:type="dxa"/>
            <w:gridSpan w:val="5"/>
          </w:tcPr>
          <w:p w14:paraId="3A79995C" w14:textId="3B3D374E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Трубопровод аварийного сброса сетевой воды</w:t>
            </w:r>
          </w:p>
        </w:tc>
        <w:tc>
          <w:tcPr>
            <w:tcW w:w="360" w:type="dxa"/>
          </w:tcPr>
          <w:p w14:paraId="65FD41C6" w14:textId="1C6F4F1E" w:rsidR="008D1D2E" w:rsidRPr="00F8629E" w:rsidRDefault="008D1D2E">
            <w:pPr>
              <w:rPr>
                <w:vanish/>
              </w:rPr>
            </w:pPr>
            <w:r w:rsidRPr="0008534E">
              <w:rPr>
                <w:vanish/>
              </w:rPr>
              <w:t>Трубопровод аварийного сброса сетевой воды</w:t>
            </w:r>
          </w:p>
        </w:tc>
      </w:tr>
      <w:tr w:rsidR="00EC3EA5" w:rsidRPr="00F8629E" w14:paraId="246722A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4BA491C" w14:textId="0269EBC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N2NDE20AA002YB01</w:t>
            </w:r>
          </w:p>
        </w:tc>
        <w:tc>
          <w:tcPr>
            <w:tcW w:w="2550" w:type="dxa"/>
            <w:vMerge w:val="restart"/>
            <w:vAlign w:val="center"/>
          </w:tcPr>
          <w:p w14:paraId="1E463985" w14:textId="126F591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3ПТА</w:t>
            </w:r>
          </w:p>
        </w:tc>
        <w:tc>
          <w:tcPr>
            <w:tcW w:w="4391" w:type="dxa"/>
          </w:tcPr>
          <w:p w14:paraId="07196FE6" w14:textId="46CD7BD5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5E67017" w14:textId="090DD6B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F6FE5D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C48FC1B" w14:textId="348721E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N2NDE20AA002YB02</w:t>
            </w:r>
          </w:p>
        </w:tc>
        <w:tc>
          <w:tcPr>
            <w:tcW w:w="2550" w:type="dxa"/>
            <w:vMerge/>
            <w:vAlign w:val="center"/>
          </w:tcPr>
          <w:p w14:paraId="23A8797E" w14:textId="09938B05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149AC0C" w14:textId="2D2917A2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259F098" w14:textId="72F39BF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5240E2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0F95882" w14:textId="3F2CC1B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N2NDE20AA002YB03</w:t>
            </w:r>
          </w:p>
        </w:tc>
        <w:tc>
          <w:tcPr>
            <w:tcW w:w="2550" w:type="dxa"/>
            <w:vMerge/>
            <w:vAlign w:val="center"/>
          </w:tcPr>
          <w:p w14:paraId="62D03A4C" w14:textId="16FC87F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959585D" w14:textId="6C438242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39FD110" w14:textId="06B389B6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277D8CD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AD2EA28" w14:textId="33103A5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lastRenderedPageBreak/>
              <w:t>N2NDE20AA801YC01</w:t>
            </w:r>
          </w:p>
        </w:tc>
        <w:tc>
          <w:tcPr>
            <w:tcW w:w="2550" w:type="dxa"/>
            <w:vMerge w:val="restart"/>
            <w:vAlign w:val="center"/>
          </w:tcPr>
          <w:p w14:paraId="133FE8FA" w14:textId="28C5798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Регулирующий клапан РД0</w:t>
            </w:r>
          </w:p>
        </w:tc>
        <w:tc>
          <w:tcPr>
            <w:tcW w:w="4391" w:type="dxa"/>
          </w:tcPr>
          <w:p w14:paraId="15D98D7F" w14:textId="2C3AD36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56161056" w14:textId="30B6AE1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72D569B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B05CD2C" w14:textId="109AB935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N2NDE20AA801YC02</w:t>
            </w:r>
          </w:p>
        </w:tc>
        <w:tc>
          <w:tcPr>
            <w:tcW w:w="2550" w:type="dxa"/>
            <w:vMerge/>
            <w:vAlign w:val="center"/>
          </w:tcPr>
          <w:p w14:paraId="169190B1" w14:textId="486DE562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96895B0" w14:textId="5B050242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6C437466" w14:textId="6B423B5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75073899" w14:textId="77777777" w:rsidTr="00525766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079833C8" w14:textId="69F3EE16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Аккумуляторный бак АБ№1</w:t>
            </w:r>
          </w:p>
        </w:tc>
      </w:tr>
      <w:tr w:rsidR="00EC3EA5" w:rsidRPr="00F8629E" w14:paraId="6F86FD8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5B74E34" w14:textId="271E7E4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N2NDE11AA001YB01</w:t>
            </w:r>
          </w:p>
        </w:tc>
        <w:tc>
          <w:tcPr>
            <w:tcW w:w="2550" w:type="dxa"/>
            <w:vMerge w:val="restart"/>
            <w:vAlign w:val="center"/>
          </w:tcPr>
          <w:p w14:paraId="004634BB" w14:textId="269B7A8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9ПТА-1</w:t>
            </w:r>
          </w:p>
        </w:tc>
        <w:tc>
          <w:tcPr>
            <w:tcW w:w="4391" w:type="dxa"/>
          </w:tcPr>
          <w:p w14:paraId="20619EE9" w14:textId="7E746A16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C1A143B" w14:textId="2989620A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2F0E417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1D6B3E5" w14:textId="57DF2CC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N2NDE11AA001YB02</w:t>
            </w:r>
          </w:p>
        </w:tc>
        <w:tc>
          <w:tcPr>
            <w:tcW w:w="2550" w:type="dxa"/>
            <w:vMerge/>
            <w:vAlign w:val="center"/>
          </w:tcPr>
          <w:p w14:paraId="28B881E1" w14:textId="543FE23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95B4ECF" w14:textId="2F190D15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4EEB2C45" w14:textId="1682DE7F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4C4207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CF5C6F3" w14:textId="27C5B6F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N2NDE11AA001YB03</w:t>
            </w:r>
          </w:p>
        </w:tc>
        <w:tc>
          <w:tcPr>
            <w:tcW w:w="2550" w:type="dxa"/>
            <w:vMerge/>
            <w:vAlign w:val="center"/>
          </w:tcPr>
          <w:p w14:paraId="780891DB" w14:textId="14C0367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BD07DB5" w14:textId="796EE365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08739267" w14:textId="359E5ED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D61886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432F1B8" w14:textId="6709186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N2NDE11AA002YB01</w:t>
            </w:r>
          </w:p>
        </w:tc>
        <w:tc>
          <w:tcPr>
            <w:tcW w:w="2550" w:type="dxa"/>
            <w:vMerge w:val="restart"/>
            <w:vAlign w:val="center"/>
          </w:tcPr>
          <w:p w14:paraId="031DF456" w14:textId="6BDE24B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10ПТА-1</w:t>
            </w:r>
          </w:p>
        </w:tc>
        <w:tc>
          <w:tcPr>
            <w:tcW w:w="4391" w:type="dxa"/>
          </w:tcPr>
          <w:p w14:paraId="2F3333D3" w14:textId="343776A5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A58026A" w14:textId="17A93A7F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2ED4E62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10C71C2" w14:textId="62FA8FE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N2NDE11AA002YB02</w:t>
            </w:r>
          </w:p>
        </w:tc>
        <w:tc>
          <w:tcPr>
            <w:tcW w:w="2550" w:type="dxa"/>
            <w:vMerge/>
            <w:vAlign w:val="center"/>
          </w:tcPr>
          <w:p w14:paraId="21BAC6D7" w14:textId="71700212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56ADD7B" w14:textId="07D9B0FF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FBF7413" w14:textId="5235CC3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AAB5FD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913AA8B" w14:textId="41701C6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N2NDE11AA002YB03</w:t>
            </w:r>
          </w:p>
        </w:tc>
        <w:tc>
          <w:tcPr>
            <w:tcW w:w="2550" w:type="dxa"/>
            <w:vMerge/>
            <w:vAlign w:val="center"/>
          </w:tcPr>
          <w:p w14:paraId="388F2E0E" w14:textId="05751E2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7E6A387" w14:textId="3A920E71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161C6715" w14:textId="74E7342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2533D070" w14:textId="77777777" w:rsidTr="00525766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15CE44D8" w14:textId="7E291206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Аккумуляторный бак АБ№2</w:t>
            </w:r>
          </w:p>
        </w:tc>
      </w:tr>
      <w:tr w:rsidR="00EC3EA5" w:rsidRPr="00F8629E" w14:paraId="3BE7EC2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F82991D" w14:textId="4303E88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N2NDE12AA001YB01</w:t>
            </w:r>
          </w:p>
        </w:tc>
        <w:tc>
          <w:tcPr>
            <w:tcW w:w="2550" w:type="dxa"/>
            <w:vMerge w:val="restart"/>
            <w:vAlign w:val="center"/>
          </w:tcPr>
          <w:p w14:paraId="7B8821A0" w14:textId="50336A52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9ПТА-2</w:t>
            </w:r>
          </w:p>
        </w:tc>
        <w:tc>
          <w:tcPr>
            <w:tcW w:w="4391" w:type="dxa"/>
          </w:tcPr>
          <w:p w14:paraId="307F009F" w14:textId="2479F994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347933B" w14:textId="0F47438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6644C59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FE0618C" w14:textId="07FD38A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N2NDE12AA001YB02</w:t>
            </w:r>
          </w:p>
        </w:tc>
        <w:tc>
          <w:tcPr>
            <w:tcW w:w="2550" w:type="dxa"/>
            <w:vMerge/>
            <w:vAlign w:val="center"/>
          </w:tcPr>
          <w:p w14:paraId="4B5AF346" w14:textId="3038D8C2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B33A83B" w14:textId="1F11540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7C9DD8B" w14:textId="3BF68CB3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2BA18C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454CF84" w14:textId="1873007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N2NDE12AA001YB03</w:t>
            </w:r>
          </w:p>
        </w:tc>
        <w:tc>
          <w:tcPr>
            <w:tcW w:w="2550" w:type="dxa"/>
            <w:vMerge/>
            <w:vAlign w:val="center"/>
          </w:tcPr>
          <w:p w14:paraId="775CC5C9" w14:textId="2E0AEDE2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D1C95FF" w14:textId="73A4A67F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0CB339B9" w14:textId="7C80962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6E731AB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443AB40" w14:textId="0EE585A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N2NDE12AA002YB01</w:t>
            </w:r>
          </w:p>
        </w:tc>
        <w:tc>
          <w:tcPr>
            <w:tcW w:w="2550" w:type="dxa"/>
            <w:vMerge w:val="restart"/>
            <w:vAlign w:val="center"/>
          </w:tcPr>
          <w:p w14:paraId="4854F7A3" w14:textId="74A9E1A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10ПТА-2</w:t>
            </w:r>
          </w:p>
        </w:tc>
        <w:tc>
          <w:tcPr>
            <w:tcW w:w="4391" w:type="dxa"/>
          </w:tcPr>
          <w:p w14:paraId="7EACF949" w14:textId="6890BE14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4CE453E3" w14:textId="6C0C476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1BCEA0E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89D2833" w14:textId="16447EB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N2NDE12AA002YB02</w:t>
            </w:r>
          </w:p>
        </w:tc>
        <w:tc>
          <w:tcPr>
            <w:tcW w:w="2550" w:type="dxa"/>
            <w:vMerge/>
            <w:vAlign w:val="center"/>
          </w:tcPr>
          <w:p w14:paraId="50D56E05" w14:textId="230D846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6EA99D9" w14:textId="05D9539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111CE01E" w14:textId="2E1D1FE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2C1A4A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277246A" w14:textId="5CBE8E7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N2NDE12AA002YB03</w:t>
            </w:r>
          </w:p>
        </w:tc>
        <w:tc>
          <w:tcPr>
            <w:tcW w:w="2550" w:type="dxa"/>
            <w:vMerge/>
            <w:vAlign w:val="center"/>
          </w:tcPr>
          <w:p w14:paraId="60FFE575" w14:textId="201C22F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4129909" w14:textId="4768657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885DECF" w14:textId="2E5DABC6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00AF24FC" w14:textId="77777777" w:rsidTr="00525766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4B290B9B" w14:textId="174FF392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Насос НАБ-1</w:t>
            </w:r>
          </w:p>
        </w:tc>
      </w:tr>
      <w:tr w:rsidR="00EC3EA5" w:rsidRPr="00F8629E" w14:paraId="303BF79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4BD2254" w14:textId="7834BD3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N2NDE01CP001ZM52</w:t>
            </w:r>
          </w:p>
        </w:tc>
        <w:tc>
          <w:tcPr>
            <w:tcW w:w="2550" w:type="dxa"/>
            <w:vAlign w:val="center"/>
          </w:tcPr>
          <w:p w14:paraId="09D6ABBC" w14:textId="4C89924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B86F197" w14:textId="22F3E56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Давление на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всасе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НАБ-1 норма</w:t>
            </w:r>
          </w:p>
        </w:tc>
        <w:tc>
          <w:tcPr>
            <w:tcW w:w="1570" w:type="dxa"/>
            <w:gridSpan w:val="2"/>
          </w:tcPr>
          <w:p w14:paraId="52EEDA5D" w14:textId="1B82A93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019CAE6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3C568E5" w14:textId="1A4CC1E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N2NDE01CP002ZM04</w:t>
            </w:r>
          </w:p>
        </w:tc>
        <w:tc>
          <w:tcPr>
            <w:tcW w:w="2550" w:type="dxa"/>
            <w:vAlign w:val="center"/>
          </w:tcPr>
          <w:p w14:paraId="0795C1C9" w14:textId="76DAD25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737E768" w14:textId="099F8425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Давление на напоре НАБ-1 низко</w:t>
            </w:r>
          </w:p>
        </w:tc>
        <w:tc>
          <w:tcPr>
            <w:tcW w:w="1570" w:type="dxa"/>
            <w:gridSpan w:val="2"/>
          </w:tcPr>
          <w:p w14:paraId="56B53AC6" w14:textId="53AB354E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18D816E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473ACF3" w14:textId="0DB76E6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N2NDE01AA002ZB02</w:t>
            </w:r>
          </w:p>
        </w:tc>
        <w:tc>
          <w:tcPr>
            <w:tcW w:w="2550" w:type="dxa"/>
            <w:vAlign w:val="center"/>
          </w:tcPr>
          <w:p w14:paraId="72DB4B2E" w14:textId="0755DFB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1E01288" w14:textId="7438CFB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Шаровый кран 5ПТА-1 на напоре насоса закрыт</w:t>
            </w:r>
          </w:p>
        </w:tc>
        <w:tc>
          <w:tcPr>
            <w:tcW w:w="1570" w:type="dxa"/>
            <w:gridSpan w:val="2"/>
          </w:tcPr>
          <w:p w14:paraId="6C33C34B" w14:textId="3B54C005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439308C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D686670" w14:textId="5112EA5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N2CHY01EZ010ZK01</w:t>
            </w:r>
          </w:p>
        </w:tc>
        <w:tc>
          <w:tcPr>
            <w:tcW w:w="2550" w:type="dxa"/>
            <w:vAlign w:val="center"/>
          </w:tcPr>
          <w:p w14:paraId="34F42D2F" w14:textId="64BE8E5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6762890" w14:textId="27412484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Технологическая защита НАБ-1 сработала</w:t>
            </w:r>
          </w:p>
        </w:tc>
        <w:tc>
          <w:tcPr>
            <w:tcW w:w="1570" w:type="dxa"/>
            <w:gridSpan w:val="2"/>
          </w:tcPr>
          <w:p w14:paraId="4DFED089" w14:textId="585FB30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0C2B07D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6C865A1" w14:textId="5DB5CB2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N2NDE01AA001YB01</w:t>
            </w:r>
          </w:p>
        </w:tc>
        <w:tc>
          <w:tcPr>
            <w:tcW w:w="2550" w:type="dxa"/>
            <w:vMerge w:val="restart"/>
            <w:vAlign w:val="center"/>
          </w:tcPr>
          <w:p w14:paraId="7AC3F761" w14:textId="292EE30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Шаровый кран 4ПТА-1 на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насоса</w:t>
            </w:r>
          </w:p>
        </w:tc>
        <w:tc>
          <w:tcPr>
            <w:tcW w:w="4391" w:type="dxa"/>
          </w:tcPr>
          <w:p w14:paraId="4AF63C93" w14:textId="1140B9F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37EA273" w14:textId="4BF0818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57A3CE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E76B8CC" w14:textId="22404B9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N2NDE01AA001YB02</w:t>
            </w:r>
          </w:p>
        </w:tc>
        <w:tc>
          <w:tcPr>
            <w:tcW w:w="2550" w:type="dxa"/>
            <w:vMerge/>
            <w:vAlign w:val="center"/>
          </w:tcPr>
          <w:p w14:paraId="69D7C84C" w14:textId="50EF7C0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62BF09E" w14:textId="3DB3A56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2EBA8B2E" w14:textId="64A61F36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C5CB79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DD7844C" w14:textId="17A0122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N2NDE01AA001YB03</w:t>
            </w:r>
          </w:p>
        </w:tc>
        <w:tc>
          <w:tcPr>
            <w:tcW w:w="2550" w:type="dxa"/>
            <w:vMerge/>
            <w:vAlign w:val="center"/>
          </w:tcPr>
          <w:p w14:paraId="7D7E3D0E" w14:textId="7B9C14D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EF94090" w14:textId="2DE68AB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B2EC587" w14:textId="54084E8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9CEEF6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01B37AE" w14:textId="72E5548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N2NDE01AA002YB01</w:t>
            </w:r>
          </w:p>
        </w:tc>
        <w:tc>
          <w:tcPr>
            <w:tcW w:w="2550" w:type="dxa"/>
            <w:vMerge w:val="restart"/>
            <w:vAlign w:val="center"/>
          </w:tcPr>
          <w:p w14:paraId="0BFB0255" w14:textId="3FFB208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Шаровый кран 5ПТА-1 на напоре насоса</w:t>
            </w:r>
          </w:p>
        </w:tc>
        <w:tc>
          <w:tcPr>
            <w:tcW w:w="4391" w:type="dxa"/>
          </w:tcPr>
          <w:p w14:paraId="37952376" w14:textId="00654211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F7E42A0" w14:textId="5DB9912B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18EC5D2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1213D06" w14:textId="62E7E01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lastRenderedPageBreak/>
              <w:t>N2NDE01AA002YB02</w:t>
            </w:r>
          </w:p>
        </w:tc>
        <w:tc>
          <w:tcPr>
            <w:tcW w:w="2550" w:type="dxa"/>
            <w:vMerge/>
            <w:vAlign w:val="center"/>
          </w:tcPr>
          <w:p w14:paraId="72C254CC" w14:textId="4F33CBE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43BF9EA" w14:textId="47A42BA4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2BEF5DC0" w14:textId="33030FB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27A9BB8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61C1F9C" w14:textId="748D66C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N2NDE01AA002YB03</w:t>
            </w:r>
          </w:p>
        </w:tc>
        <w:tc>
          <w:tcPr>
            <w:tcW w:w="2550" w:type="dxa"/>
            <w:vMerge/>
            <w:vAlign w:val="center"/>
          </w:tcPr>
          <w:p w14:paraId="3EBD6E51" w14:textId="432ED13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43DDD2A" w14:textId="002B058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545A4F86" w14:textId="177DB073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4AC63528" w14:textId="77777777" w:rsidTr="00525766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6D5E03D7" w14:textId="5F39B791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Насос НАБ-</w:t>
            </w: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  <w:t>2</w:t>
            </w:r>
          </w:p>
        </w:tc>
      </w:tr>
      <w:tr w:rsidR="00EC3EA5" w:rsidRPr="00F8629E" w14:paraId="690A1A4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88EA86D" w14:textId="23EBBE7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N2NDE02CP001ZM52</w:t>
            </w:r>
          </w:p>
        </w:tc>
        <w:tc>
          <w:tcPr>
            <w:tcW w:w="2550" w:type="dxa"/>
            <w:vAlign w:val="center"/>
          </w:tcPr>
          <w:p w14:paraId="20489163" w14:textId="38B8E75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AFE45BB" w14:textId="12E520CB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Давление на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всасе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НАБ-2 норма</w:t>
            </w:r>
          </w:p>
        </w:tc>
        <w:tc>
          <w:tcPr>
            <w:tcW w:w="1570" w:type="dxa"/>
            <w:gridSpan w:val="2"/>
          </w:tcPr>
          <w:p w14:paraId="27C5C458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442048C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BE6B36B" w14:textId="25F70C2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N2NDE02CP002ZM04</w:t>
            </w:r>
          </w:p>
        </w:tc>
        <w:tc>
          <w:tcPr>
            <w:tcW w:w="2550" w:type="dxa"/>
            <w:vAlign w:val="center"/>
          </w:tcPr>
          <w:p w14:paraId="439F7D2C" w14:textId="03E0389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891D73A" w14:textId="41B41ECA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Давление на напоре НАБ-2 низко</w:t>
            </w:r>
          </w:p>
        </w:tc>
        <w:tc>
          <w:tcPr>
            <w:tcW w:w="1570" w:type="dxa"/>
            <w:gridSpan w:val="2"/>
          </w:tcPr>
          <w:p w14:paraId="6DFAA888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16E41FB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7A683D4" w14:textId="11996EF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N2NDE02AA002ZB02</w:t>
            </w:r>
          </w:p>
        </w:tc>
        <w:tc>
          <w:tcPr>
            <w:tcW w:w="2550" w:type="dxa"/>
            <w:vAlign w:val="center"/>
          </w:tcPr>
          <w:p w14:paraId="25955011" w14:textId="6C7DF82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C2D581E" w14:textId="5278328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Шаровый кран 5ПТА-2 на напоре насоса закрыт</w:t>
            </w:r>
          </w:p>
        </w:tc>
        <w:tc>
          <w:tcPr>
            <w:tcW w:w="1570" w:type="dxa"/>
            <w:gridSpan w:val="2"/>
          </w:tcPr>
          <w:p w14:paraId="229A5CBA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5D84286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8C65328" w14:textId="4641A6F5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N2CHY02EZ010ZK01</w:t>
            </w:r>
          </w:p>
        </w:tc>
        <w:tc>
          <w:tcPr>
            <w:tcW w:w="2550" w:type="dxa"/>
            <w:vAlign w:val="center"/>
          </w:tcPr>
          <w:p w14:paraId="48A188A5" w14:textId="0A1C3FC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804019F" w14:textId="4E96559A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Технологическая защита НАБ-2 сработала</w:t>
            </w:r>
          </w:p>
        </w:tc>
        <w:tc>
          <w:tcPr>
            <w:tcW w:w="1570" w:type="dxa"/>
            <w:gridSpan w:val="2"/>
          </w:tcPr>
          <w:p w14:paraId="4CBF2F3D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5003AAD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DA7BBB7" w14:textId="5FAEE09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N2NDE02AA001YB01</w:t>
            </w:r>
          </w:p>
        </w:tc>
        <w:tc>
          <w:tcPr>
            <w:tcW w:w="2550" w:type="dxa"/>
            <w:vMerge w:val="restart"/>
            <w:vAlign w:val="center"/>
          </w:tcPr>
          <w:p w14:paraId="320DD653" w14:textId="6B711E6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Шаровый кран 4ПТА-2 на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насоса</w:t>
            </w:r>
          </w:p>
        </w:tc>
        <w:tc>
          <w:tcPr>
            <w:tcW w:w="4391" w:type="dxa"/>
          </w:tcPr>
          <w:p w14:paraId="57E3F3C2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F0B4FDD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6A9865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9E46E3C" w14:textId="52E9F32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N2NDE02AA001YB02</w:t>
            </w:r>
          </w:p>
        </w:tc>
        <w:tc>
          <w:tcPr>
            <w:tcW w:w="2550" w:type="dxa"/>
            <w:vMerge/>
            <w:vAlign w:val="center"/>
          </w:tcPr>
          <w:p w14:paraId="37BD3CD1" w14:textId="56D95025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1D2E16F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421F526A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56BAC4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FA7E8B0" w14:textId="74227FF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N2NDE02AA001YB03</w:t>
            </w:r>
          </w:p>
        </w:tc>
        <w:tc>
          <w:tcPr>
            <w:tcW w:w="2550" w:type="dxa"/>
            <w:vMerge/>
            <w:vAlign w:val="center"/>
          </w:tcPr>
          <w:p w14:paraId="7093D600" w14:textId="7B65E8F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285BDC0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0FCD636B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32FB74D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CFBD1AB" w14:textId="6A938A7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N2NDE02AA002YB01</w:t>
            </w:r>
          </w:p>
        </w:tc>
        <w:tc>
          <w:tcPr>
            <w:tcW w:w="2550" w:type="dxa"/>
            <w:vMerge w:val="restart"/>
            <w:vAlign w:val="center"/>
          </w:tcPr>
          <w:p w14:paraId="1EBDFB2A" w14:textId="3796530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Шаровый кран 5ПТА-2 на напоре насоса</w:t>
            </w:r>
          </w:p>
        </w:tc>
        <w:tc>
          <w:tcPr>
            <w:tcW w:w="4391" w:type="dxa"/>
          </w:tcPr>
          <w:p w14:paraId="79593107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DBAD147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582051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282BDF6" w14:textId="39347E9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N2NDE02AA002YB02</w:t>
            </w:r>
          </w:p>
        </w:tc>
        <w:tc>
          <w:tcPr>
            <w:tcW w:w="2550" w:type="dxa"/>
            <w:vMerge/>
            <w:vAlign w:val="center"/>
          </w:tcPr>
          <w:p w14:paraId="73BD8902" w14:textId="03A7415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93E0112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ABBE661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1DA9CB8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DFF289E" w14:textId="2DE9C5B2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N2NDE02AA002YB03</w:t>
            </w:r>
          </w:p>
        </w:tc>
        <w:tc>
          <w:tcPr>
            <w:tcW w:w="2550" w:type="dxa"/>
            <w:vMerge/>
            <w:vAlign w:val="center"/>
          </w:tcPr>
          <w:p w14:paraId="2809DB69" w14:textId="2CBE5CE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D330A63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A223721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1A54D2C6" w14:textId="77777777" w:rsidTr="00525766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6A780B42" w14:textId="73DF1F01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ШУ НАБ-1, НАБ-2</w:t>
            </w:r>
          </w:p>
        </w:tc>
      </w:tr>
      <w:tr w:rsidR="00EC3EA5" w:rsidRPr="00F8629E" w14:paraId="0453083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FB4722F" w14:textId="1F9CCEB4" w:rsidR="00EC3EA5" w:rsidRPr="00EC3EA5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EC3EA5">
              <w:rPr>
                <w:rFonts w:ascii="Times New Roman" w:hAnsi="Times New Roman"/>
                <w:vanish w:val="0"/>
                <w:szCs w:val="24"/>
              </w:rPr>
              <w:t>N2CUB01GU001YB01</w:t>
            </w:r>
          </w:p>
        </w:tc>
        <w:tc>
          <w:tcPr>
            <w:tcW w:w="2550" w:type="dxa"/>
            <w:vAlign w:val="center"/>
          </w:tcPr>
          <w:p w14:paraId="086DE400" w14:textId="35F128B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AD08467" w14:textId="322CED43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насосной группы НАБ-1, НАБ-2</w:t>
            </w:r>
          </w:p>
        </w:tc>
        <w:tc>
          <w:tcPr>
            <w:tcW w:w="1570" w:type="dxa"/>
            <w:gridSpan w:val="2"/>
          </w:tcPr>
          <w:p w14:paraId="2C744A4C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02F37FA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60CB435" w14:textId="5DB2826A" w:rsidR="00EC3EA5" w:rsidRPr="00EC3EA5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EC3EA5">
              <w:rPr>
                <w:rFonts w:ascii="Times New Roman" w:hAnsi="Times New Roman"/>
                <w:vanish w:val="0"/>
                <w:szCs w:val="24"/>
              </w:rPr>
              <w:t>N2CUB01GU001YB02</w:t>
            </w:r>
          </w:p>
        </w:tc>
        <w:tc>
          <w:tcPr>
            <w:tcW w:w="2550" w:type="dxa"/>
            <w:vAlign w:val="center"/>
          </w:tcPr>
          <w:p w14:paraId="006F388B" w14:textId="488D76A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5D8EB10" w14:textId="38DAFDA5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 насосной группы НАБ-1, НАБ-2</w:t>
            </w:r>
          </w:p>
        </w:tc>
        <w:tc>
          <w:tcPr>
            <w:tcW w:w="1570" w:type="dxa"/>
            <w:gridSpan w:val="2"/>
          </w:tcPr>
          <w:p w14:paraId="2DBE91FE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F8629E" w14:paraId="6505EBBC" w14:textId="77777777" w:rsidTr="00525766">
        <w:trPr>
          <w:hidden w:val="0"/>
        </w:trPr>
        <w:tc>
          <w:tcPr>
            <w:tcW w:w="10494" w:type="dxa"/>
            <w:gridSpan w:val="5"/>
          </w:tcPr>
          <w:p w14:paraId="67C63AD1" w14:textId="538C52D6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Насос НАБ-3</w:t>
            </w:r>
          </w:p>
        </w:tc>
        <w:tc>
          <w:tcPr>
            <w:tcW w:w="360" w:type="dxa"/>
          </w:tcPr>
          <w:p w14:paraId="3ACB3F6A" w14:textId="0EF1BABD" w:rsidR="008D1D2E" w:rsidRPr="00F8629E" w:rsidRDefault="008D1D2E">
            <w:pPr>
              <w:rPr>
                <w:vanish/>
              </w:rPr>
            </w:pPr>
            <w:r w:rsidRPr="0008534E">
              <w:rPr>
                <w:vanish/>
              </w:rPr>
              <w:t>Насос НАБ-3</w:t>
            </w:r>
          </w:p>
        </w:tc>
      </w:tr>
      <w:tr w:rsidR="00EC3EA5" w:rsidRPr="00F8629E" w14:paraId="6E67A4D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5853792" w14:textId="3759166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N2NDE03CP001ZM52</w:t>
            </w:r>
          </w:p>
        </w:tc>
        <w:tc>
          <w:tcPr>
            <w:tcW w:w="2550" w:type="dxa"/>
            <w:vAlign w:val="center"/>
          </w:tcPr>
          <w:p w14:paraId="4D92C97A" w14:textId="34FC1382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3482331" w14:textId="587F25AB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Давление на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всасе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НАБ-3 норма</w:t>
            </w:r>
          </w:p>
        </w:tc>
        <w:tc>
          <w:tcPr>
            <w:tcW w:w="1570" w:type="dxa"/>
            <w:gridSpan w:val="2"/>
          </w:tcPr>
          <w:p w14:paraId="517AC86B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24F7CCF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5F771C9" w14:textId="6FBD91A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N2NDE03CP002ZM04</w:t>
            </w:r>
          </w:p>
        </w:tc>
        <w:tc>
          <w:tcPr>
            <w:tcW w:w="2550" w:type="dxa"/>
            <w:vAlign w:val="center"/>
          </w:tcPr>
          <w:p w14:paraId="192C6CA8" w14:textId="22B1B19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8512FB0" w14:textId="23CDCAF6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Давление на напоре НАБ-3 низко</w:t>
            </w:r>
          </w:p>
        </w:tc>
        <w:tc>
          <w:tcPr>
            <w:tcW w:w="1570" w:type="dxa"/>
            <w:gridSpan w:val="2"/>
          </w:tcPr>
          <w:p w14:paraId="3D9F57CB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2F3298A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232B571" w14:textId="5689E03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N2NDE03AA002ZB02</w:t>
            </w:r>
          </w:p>
        </w:tc>
        <w:tc>
          <w:tcPr>
            <w:tcW w:w="2550" w:type="dxa"/>
            <w:vAlign w:val="center"/>
          </w:tcPr>
          <w:p w14:paraId="517E8E0C" w14:textId="50D4E3C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F1C414A" w14:textId="1DAABBF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Шаровый кран 5ПТА-3 на напоре насоса закрыт</w:t>
            </w:r>
          </w:p>
        </w:tc>
        <w:tc>
          <w:tcPr>
            <w:tcW w:w="1570" w:type="dxa"/>
            <w:gridSpan w:val="2"/>
          </w:tcPr>
          <w:p w14:paraId="7A01B967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330E62A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E9BACA4" w14:textId="026BF73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N2CHY03EZ010ZK01</w:t>
            </w:r>
          </w:p>
        </w:tc>
        <w:tc>
          <w:tcPr>
            <w:tcW w:w="2550" w:type="dxa"/>
            <w:vAlign w:val="center"/>
          </w:tcPr>
          <w:p w14:paraId="43164E33" w14:textId="3E675E5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9C2E214" w14:textId="68CA1CF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Технологическая защита НАБ-3 сработала</w:t>
            </w:r>
          </w:p>
        </w:tc>
        <w:tc>
          <w:tcPr>
            <w:tcW w:w="1570" w:type="dxa"/>
            <w:gridSpan w:val="2"/>
          </w:tcPr>
          <w:p w14:paraId="5467F427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651181B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CA7073F" w14:textId="02F7291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N2NDE03AA001YB01</w:t>
            </w:r>
          </w:p>
        </w:tc>
        <w:tc>
          <w:tcPr>
            <w:tcW w:w="2550" w:type="dxa"/>
            <w:vMerge w:val="restart"/>
            <w:vAlign w:val="center"/>
          </w:tcPr>
          <w:p w14:paraId="49EC268B" w14:textId="553AD26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Шаровый кран 4ПТА-3 на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насоса</w:t>
            </w:r>
          </w:p>
        </w:tc>
        <w:tc>
          <w:tcPr>
            <w:tcW w:w="4391" w:type="dxa"/>
          </w:tcPr>
          <w:p w14:paraId="038F75F8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1AD6BE8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CABFF4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95C3470" w14:textId="5EF0D8E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N2NDE03AA001YB02</w:t>
            </w:r>
          </w:p>
        </w:tc>
        <w:tc>
          <w:tcPr>
            <w:tcW w:w="2550" w:type="dxa"/>
            <w:vMerge/>
            <w:vAlign w:val="center"/>
          </w:tcPr>
          <w:p w14:paraId="6BA9380B" w14:textId="3ECDD47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5D7E88B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70101B9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F52E46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76864CA" w14:textId="58BD526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N2NDE03AA001YB03</w:t>
            </w:r>
          </w:p>
        </w:tc>
        <w:tc>
          <w:tcPr>
            <w:tcW w:w="2550" w:type="dxa"/>
            <w:vMerge/>
            <w:vAlign w:val="center"/>
          </w:tcPr>
          <w:p w14:paraId="4D6C53C7" w14:textId="6154A5C5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FD6DA1A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0079E500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6AA25E3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A80F8CA" w14:textId="720F18B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N2NDE03AA002YB01</w:t>
            </w:r>
          </w:p>
        </w:tc>
        <w:tc>
          <w:tcPr>
            <w:tcW w:w="2550" w:type="dxa"/>
            <w:vMerge w:val="restart"/>
            <w:vAlign w:val="center"/>
          </w:tcPr>
          <w:p w14:paraId="0A110E20" w14:textId="4AEF544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Шаровый кран 5ПТА-3 на напоре насоса</w:t>
            </w:r>
          </w:p>
        </w:tc>
        <w:tc>
          <w:tcPr>
            <w:tcW w:w="4391" w:type="dxa"/>
          </w:tcPr>
          <w:p w14:paraId="4B57A43C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C447DFD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00B966E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0BC9FF9" w14:textId="48347335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lastRenderedPageBreak/>
              <w:t>N2NDE03AA002YB02</w:t>
            </w:r>
          </w:p>
        </w:tc>
        <w:tc>
          <w:tcPr>
            <w:tcW w:w="2550" w:type="dxa"/>
            <w:vMerge/>
            <w:vAlign w:val="center"/>
          </w:tcPr>
          <w:p w14:paraId="7204BE24" w14:textId="20D544C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AFF4F55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F934B37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637FB1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26B8C6B" w14:textId="1F3497C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N2NDE03AA002YB03</w:t>
            </w:r>
          </w:p>
        </w:tc>
        <w:tc>
          <w:tcPr>
            <w:tcW w:w="2550" w:type="dxa"/>
            <w:vMerge/>
            <w:vAlign w:val="center"/>
          </w:tcPr>
          <w:p w14:paraId="63AE8C4E" w14:textId="4F51DBD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A496FFE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E5A388B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32290D63" w14:textId="77777777" w:rsidTr="00525766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517C8C8E" w14:textId="11A9D52C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Насос НАБ-</w:t>
            </w: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  <w:lang w:val="en-US"/>
              </w:rPr>
              <w:t>4</w:t>
            </w:r>
          </w:p>
        </w:tc>
      </w:tr>
      <w:tr w:rsidR="00EC3EA5" w:rsidRPr="00F8629E" w14:paraId="50F6EF7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70D8F2A" w14:textId="7B531DF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N2NDE04CP001ZM52</w:t>
            </w:r>
          </w:p>
        </w:tc>
        <w:tc>
          <w:tcPr>
            <w:tcW w:w="2550" w:type="dxa"/>
            <w:vAlign w:val="center"/>
          </w:tcPr>
          <w:p w14:paraId="1C638CDE" w14:textId="3FCC98C5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21FE390" w14:textId="0B3C13AE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Давление на </w:t>
            </w: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всасе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НАБ-4 норма</w:t>
            </w:r>
          </w:p>
        </w:tc>
        <w:tc>
          <w:tcPr>
            <w:tcW w:w="1570" w:type="dxa"/>
            <w:gridSpan w:val="2"/>
          </w:tcPr>
          <w:p w14:paraId="0C69C6A9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2C9B5F3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49EB58F" w14:textId="3EB19E6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N2NDE04CP002ZM04</w:t>
            </w:r>
          </w:p>
        </w:tc>
        <w:tc>
          <w:tcPr>
            <w:tcW w:w="2550" w:type="dxa"/>
            <w:vAlign w:val="center"/>
          </w:tcPr>
          <w:p w14:paraId="2C4DE9FF" w14:textId="4E3A10A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416AAD6" w14:textId="10AB2371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Давление на напоре НАБ-4 низко</w:t>
            </w:r>
          </w:p>
        </w:tc>
        <w:tc>
          <w:tcPr>
            <w:tcW w:w="1570" w:type="dxa"/>
            <w:gridSpan w:val="2"/>
          </w:tcPr>
          <w:p w14:paraId="34A4AD5C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005D4B3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23B3805" w14:textId="3F16405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N2NDE04AA002ZB02</w:t>
            </w:r>
          </w:p>
        </w:tc>
        <w:tc>
          <w:tcPr>
            <w:tcW w:w="2550" w:type="dxa"/>
            <w:vAlign w:val="center"/>
          </w:tcPr>
          <w:p w14:paraId="5F9F9A30" w14:textId="77A7FA5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8EB16E8" w14:textId="6AACF91B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Шаровый кран 5ПТА-4 на напоре насоса закрыт</w:t>
            </w:r>
          </w:p>
        </w:tc>
        <w:tc>
          <w:tcPr>
            <w:tcW w:w="1570" w:type="dxa"/>
            <w:gridSpan w:val="2"/>
          </w:tcPr>
          <w:p w14:paraId="3DDA723C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1252583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D4BA049" w14:textId="53B0080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N2CHY04EZ010ZK01</w:t>
            </w:r>
          </w:p>
        </w:tc>
        <w:tc>
          <w:tcPr>
            <w:tcW w:w="2550" w:type="dxa"/>
            <w:vAlign w:val="center"/>
          </w:tcPr>
          <w:p w14:paraId="161BCB56" w14:textId="34E0C0A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3545EDC" w14:textId="3066D2E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Технологическая защита НАБ-4 сработала</w:t>
            </w:r>
          </w:p>
        </w:tc>
        <w:tc>
          <w:tcPr>
            <w:tcW w:w="1570" w:type="dxa"/>
            <w:gridSpan w:val="2"/>
          </w:tcPr>
          <w:p w14:paraId="16C8041C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51770D0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F52C792" w14:textId="2331B38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N2NDE04AA001YB01</w:t>
            </w:r>
          </w:p>
        </w:tc>
        <w:tc>
          <w:tcPr>
            <w:tcW w:w="2550" w:type="dxa"/>
            <w:vMerge w:val="restart"/>
            <w:vAlign w:val="center"/>
          </w:tcPr>
          <w:p w14:paraId="7C0F696E" w14:textId="4950E44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Шаровый кран 4ПТА-4 на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насоса</w:t>
            </w:r>
          </w:p>
        </w:tc>
        <w:tc>
          <w:tcPr>
            <w:tcW w:w="4391" w:type="dxa"/>
          </w:tcPr>
          <w:p w14:paraId="764CA249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74FAB823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0003D50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A884EF8" w14:textId="44C08BC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N2NDE04AA001YB02</w:t>
            </w:r>
          </w:p>
        </w:tc>
        <w:tc>
          <w:tcPr>
            <w:tcW w:w="2550" w:type="dxa"/>
            <w:vMerge/>
            <w:vAlign w:val="center"/>
          </w:tcPr>
          <w:p w14:paraId="5F3B9830" w14:textId="65BEF9F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C4A50B1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1A065551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F34FDE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78D50C1" w14:textId="29BFD77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N2NDE04AA001YB03</w:t>
            </w:r>
          </w:p>
        </w:tc>
        <w:tc>
          <w:tcPr>
            <w:tcW w:w="2550" w:type="dxa"/>
            <w:vMerge/>
            <w:vAlign w:val="center"/>
          </w:tcPr>
          <w:p w14:paraId="2E111849" w14:textId="0A4A82E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0DD63B6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84737D0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2B67509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FF0142E" w14:textId="3FB9DF9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N2NDE04AA002YB01</w:t>
            </w:r>
          </w:p>
        </w:tc>
        <w:tc>
          <w:tcPr>
            <w:tcW w:w="2550" w:type="dxa"/>
            <w:vMerge w:val="restart"/>
            <w:vAlign w:val="center"/>
          </w:tcPr>
          <w:p w14:paraId="3EFE655C" w14:textId="335FDEB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Шаровый кран 5ПТА-4 на напоре насоса</w:t>
            </w:r>
          </w:p>
        </w:tc>
        <w:tc>
          <w:tcPr>
            <w:tcW w:w="4391" w:type="dxa"/>
          </w:tcPr>
          <w:p w14:paraId="4083425A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06955EED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6F8C4DD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02FB13E" w14:textId="58C2E11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N2NDE04AA002YB02</w:t>
            </w:r>
          </w:p>
        </w:tc>
        <w:tc>
          <w:tcPr>
            <w:tcW w:w="2550" w:type="dxa"/>
            <w:vMerge/>
            <w:vAlign w:val="center"/>
          </w:tcPr>
          <w:p w14:paraId="358C5873" w14:textId="384312A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429FD35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9E3B465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3D9DA4B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1559FBC" w14:textId="474235A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N2NDE04AA002YB03</w:t>
            </w:r>
          </w:p>
        </w:tc>
        <w:tc>
          <w:tcPr>
            <w:tcW w:w="2550" w:type="dxa"/>
            <w:vMerge/>
            <w:vAlign w:val="center"/>
          </w:tcPr>
          <w:p w14:paraId="74945347" w14:textId="40AF54D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94BC0F4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A363BB6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F8629E" w14:paraId="59A0BFD2" w14:textId="77777777" w:rsidTr="00525766">
        <w:trPr>
          <w:gridAfter w:val="1"/>
          <w:wAfter w:w="355" w:type="dxa"/>
          <w:hidden w:val="0"/>
        </w:trPr>
        <w:tc>
          <w:tcPr>
            <w:tcW w:w="10494" w:type="dxa"/>
            <w:gridSpan w:val="5"/>
          </w:tcPr>
          <w:p w14:paraId="41E06C1F" w14:textId="72E60074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ШУ НАБ-3, НАБ-4</w:t>
            </w:r>
          </w:p>
        </w:tc>
      </w:tr>
      <w:tr w:rsidR="00EC3EA5" w:rsidRPr="00F8629E" w14:paraId="2327BAF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A4BA78C" w14:textId="752A7E30" w:rsidR="00EC3EA5" w:rsidRPr="00EC3EA5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EC3EA5">
              <w:rPr>
                <w:rFonts w:ascii="Times New Roman" w:hAnsi="Times New Roman"/>
                <w:vanish w:val="0"/>
                <w:szCs w:val="24"/>
              </w:rPr>
              <w:t>N2CUB02GU001YB01</w:t>
            </w:r>
          </w:p>
        </w:tc>
        <w:tc>
          <w:tcPr>
            <w:tcW w:w="2550" w:type="dxa"/>
            <w:vAlign w:val="center"/>
          </w:tcPr>
          <w:p w14:paraId="2E524930" w14:textId="6FBB2A1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5CE90BA" w14:textId="3EF87D8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Пуск насосной группы НАБ-3, НАБ-4</w:t>
            </w:r>
          </w:p>
        </w:tc>
        <w:tc>
          <w:tcPr>
            <w:tcW w:w="1570" w:type="dxa"/>
            <w:gridSpan w:val="2"/>
          </w:tcPr>
          <w:p w14:paraId="009304B1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3CD23E4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9800F63" w14:textId="7A37FD42" w:rsidR="00EC3EA5" w:rsidRPr="00EC3EA5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EC3EA5">
              <w:rPr>
                <w:rFonts w:ascii="Times New Roman" w:hAnsi="Times New Roman"/>
                <w:vanish w:val="0"/>
                <w:szCs w:val="24"/>
              </w:rPr>
              <w:t>N2CUB02GU001YB02</w:t>
            </w:r>
          </w:p>
        </w:tc>
        <w:tc>
          <w:tcPr>
            <w:tcW w:w="2550" w:type="dxa"/>
            <w:vAlign w:val="center"/>
          </w:tcPr>
          <w:p w14:paraId="463C6634" w14:textId="4367A05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629C162" w14:textId="09FDF3B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 насосной группы НАБ-3, НАБ-4</w:t>
            </w:r>
          </w:p>
        </w:tc>
        <w:tc>
          <w:tcPr>
            <w:tcW w:w="1570" w:type="dxa"/>
            <w:gridSpan w:val="2"/>
          </w:tcPr>
          <w:p w14:paraId="5AEC785C" w14:textId="7777777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525766" w14:paraId="5F0342AD" w14:textId="77777777" w:rsidTr="00AC166F">
        <w:trPr>
          <w:gridAfter w:val="2"/>
          <w:wAfter w:w="6" w:type="dxa"/>
          <w:hidden w:val="0"/>
        </w:trPr>
        <w:tc>
          <w:tcPr>
            <w:tcW w:w="10488" w:type="dxa"/>
            <w:gridSpan w:val="4"/>
          </w:tcPr>
          <w:p w14:paraId="249E111D" w14:textId="40DB2F9E" w:rsidR="008D1D2E" w:rsidRPr="00EC3EA5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8"/>
              </w:rPr>
            </w:pPr>
            <w:r w:rsidRPr="00EC3EA5">
              <w:rPr>
                <w:rFonts w:ascii="Times New Roman" w:hAnsi="Times New Roman"/>
                <w:b/>
                <w:bCs/>
                <w:vanish w:val="0"/>
                <w:sz w:val="48"/>
                <w:szCs w:val="48"/>
              </w:rPr>
              <w:t>АСУ ГРП-1</w:t>
            </w:r>
          </w:p>
        </w:tc>
      </w:tr>
      <w:tr w:rsidR="008D1D2E" w:rsidRPr="00525766" w14:paraId="4B94A24A" w14:textId="77777777" w:rsidTr="00AC166F">
        <w:trPr>
          <w:gridAfter w:val="2"/>
          <w:wAfter w:w="6" w:type="dxa"/>
          <w:hidden w:val="0"/>
        </w:trPr>
        <w:tc>
          <w:tcPr>
            <w:tcW w:w="10488" w:type="dxa"/>
            <w:gridSpan w:val="4"/>
          </w:tcPr>
          <w:p w14:paraId="1B21C915" w14:textId="315571A9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ГРП-1</w:t>
            </w:r>
          </w:p>
        </w:tc>
      </w:tr>
      <w:tr w:rsidR="00EC3EA5" w:rsidRPr="00F8629E" w14:paraId="563C2E7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55ED575" w14:textId="1078664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E1EKD01AA801YC01</w:t>
            </w:r>
          </w:p>
        </w:tc>
        <w:tc>
          <w:tcPr>
            <w:tcW w:w="2550" w:type="dxa"/>
            <w:vMerge w:val="restart"/>
            <w:vAlign w:val="center"/>
          </w:tcPr>
          <w:p w14:paraId="2EC9D4FC" w14:textId="43051762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Регулирующая заслонка №1</w:t>
            </w:r>
          </w:p>
        </w:tc>
        <w:tc>
          <w:tcPr>
            <w:tcW w:w="4391" w:type="dxa"/>
          </w:tcPr>
          <w:p w14:paraId="0FFC910E" w14:textId="39822554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675580D4" w14:textId="2E544F91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6B62993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A499C77" w14:textId="75F842B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E1EKD01AA801YC02</w:t>
            </w:r>
          </w:p>
        </w:tc>
        <w:tc>
          <w:tcPr>
            <w:tcW w:w="2550" w:type="dxa"/>
            <w:vMerge/>
            <w:vAlign w:val="center"/>
          </w:tcPr>
          <w:p w14:paraId="5DCE6E54" w14:textId="122FAE9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36B7F15" w14:textId="50DED75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5DF7180D" w14:textId="737D41F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4B0D7E0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1AE0428" w14:textId="5024B55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E1EKD02AA801YC01</w:t>
            </w:r>
          </w:p>
        </w:tc>
        <w:tc>
          <w:tcPr>
            <w:tcW w:w="2550" w:type="dxa"/>
            <w:vMerge w:val="restart"/>
            <w:vAlign w:val="center"/>
          </w:tcPr>
          <w:p w14:paraId="409DB64A" w14:textId="05045142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Регулирующая заслонка №2</w:t>
            </w:r>
          </w:p>
        </w:tc>
        <w:tc>
          <w:tcPr>
            <w:tcW w:w="4391" w:type="dxa"/>
          </w:tcPr>
          <w:p w14:paraId="7D671BE8" w14:textId="0FF7031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77A68A1D" w14:textId="2758AE32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67C8E28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E320865" w14:textId="2B4E518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E1EKD02AA801YC02</w:t>
            </w:r>
          </w:p>
        </w:tc>
        <w:tc>
          <w:tcPr>
            <w:tcW w:w="2550" w:type="dxa"/>
            <w:vMerge/>
            <w:vAlign w:val="center"/>
          </w:tcPr>
          <w:p w14:paraId="5FA8F0B7" w14:textId="5BE2285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F278753" w14:textId="123D3EFA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5A7F7C1A" w14:textId="101F8B9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117170B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12D3FED" w14:textId="769A905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E1EKA01AA001YB01</w:t>
            </w:r>
          </w:p>
        </w:tc>
        <w:tc>
          <w:tcPr>
            <w:tcW w:w="2550" w:type="dxa"/>
            <w:vMerge w:val="restart"/>
            <w:vAlign w:val="center"/>
          </w:tcPr>
          <w:p w14:paraId="20A6991A" w14:textId="3078B10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2-Г</w:t>
            </w:r>
          </w:p>
        </w:tc>
        <w:tc>
          <w:tcPr>
            <w:tcW w:w="4391" w:type="dxa"/>
          </w:tcPr>
          <w:p w14:paraId="324C484C" w14:textId="52A5BF35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37E5AE2" w14:textId="253B922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22B77AA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D60B6F5" w14:textId="22A053D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E1EKA01AA001YB02</w:t>
            </w:r>
          </w:p>
        </w:tc>
        <w:tc>
          <w:tcPr>
            <w:tcW w:w="2550" w:type="dxa"/>
            <w:vMerge/>
            <w:vAlign w:val="center"/>
          </w:tcPr>
          <w:p w14:paraId="47FCC895" w14:textId="5FFA38C5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7A7E242" w14:textId="3BA52B8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E9FC78F" w14:textId="79638C2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2C3666A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71DDA30" w14:textId="7BBC364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E1EKA01AA001YB03</w:t>
            </w:r>
          </w:p>
        </w:tc>
        <w:tc>
          <w:tcPr>
            <w:tcW w:w="2550" w:type="dxa"/>
            <w:vMerge/>
            <w:vAlign w:val="center"/>
          </w:tcPr>
          <w:p w14:paraId="73E98AB2" w14:textId="2257A33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17ABEAE" w14:textId="4A8464CA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CF20855" w14:textId="7B04C321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91FBD7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F4FD664" w14:textId="7E7BAC0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lastRenderedPageBreak/>
              <w:t>E1EKG11AA001YB01</w:t>
            </w:r>
          </w:p>
        </w:tc>
        <w:tc>
          <w:tcPr>
            <w:tcW w:w="2550" w:type="dxa"/>
            <w:vMerge w:val="restart"/>
            <w:vAlign w:val="center"/>
          </w:tcPr>
          <w:p w14:paraId="3E0D7408" w14:textId="6F482F6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3-Г</w:t>
            </w:r>
          </w:p>
        </w:tc>
        <w:tc>
          <w:tcPr>
            <w:tcW w:w="4391" w:type="dxa"/>
          </w:tcPr>
          <w:p w14:paraId="25291C71" w14:textId="541B656F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534E41B" w14:textId="00BEB8B6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00B7910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5D7D058" w14:textId="69830E7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E1EKG11AA001YB02</w:t>
            </w:r>
          </w:p>
        </w:tc>
        <w:tc>
          <w:tcPr>
            <w:tcW w:w="2550" w:type="dxa"/>
            <w:vMerge/>
            <w:vAlign w:val="center"/>
          </w:tcPr>
          <w:p w14:paraId="61B48061" w14:textId="74E08EE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4ADF6A2" w14:textId="3A0F3B2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0DB8630" w14:textId="2FC0CB0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AA0636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EE4CA3F" w14:textId="63CEAC3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E1EKG11AA001YB03</w:t>
            </w:r>
          </w:p>
        </w:tc>
        <w:tc>
          <w:tcPr>
            <w:tcW w:w="2550" w:type="dxa"/>
            <w:vMerge/>
            <w:vAlign w:val="center"/>
          </w:tcPr>
          <w:p w14:paraId="1D440FEB" w14:textId="2360AD4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7235CD5" w14:textId="755DFDBE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02AD3A40" w14:textId="1238914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032AB4D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258695D" w14:textId="0AB0C02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E1EKG12AA001YB01</w:t>
            </w:r>
          </w:p>
        </w:tc>
        <w:tc>
          <w:tcPr>
            <w:tcW w:w="2550" w:type="dxa"/>
            <w:vMerge w:val="restart"/>
            <w:vAlign w:val="center"/>
          </w:tcPr>
          <w:p w14:paraId="0611F1BD" w14:textId="3A2FAEF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Дисковый затвор ГК-1</w:t>
            </w:r>
          </w:p>
        </w:tc>
        <w:tc>
          <w:tcPr>
            <w:tcW w:w="4391" w:type="dxa"/>
          </w:tcPr>
          <w:p w14:paraId="7973942F" w14:textId="31DC5E6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208B593" w14:textId="1F29FA5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036CD12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04C5151" w14:textId="39C83E4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E1EKG12AA001YB02</w:t>
            </w:r>
          </w:p>
        </w:tc>
        <w:tc>
          <w:tcPr>
            <w:tcW w:w="2550" w:type="dxa"/>
            <w:vMerge/>
          </w:tcPr>
          <w:p w14:paraId="1867D620" w14:textId="24CEE5A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28E4A70" w14:textId="6E1E8356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7CAA01B" w14:textId="2875BDE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3AEE030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ABF4C64" w14:textId="520B21A2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E1EKG12AA001YB03</w:t>
            </w:r>
          </w:p>
        </w:tc>
        <w:tc>
          <w:tcPr>
            <w:tcW w:w="2550" w:type="dxa"/>
            <w:vMerge/>
          </w:tcPr>
          <w:p w14:paraId="009F7DA3" w14:textId="7AD8659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1A394DC" w14:textId="23A165FE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7B9269B3" w14:textId="4802098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525766" w14:paraId="32A94FEC" w14:textId="77777777" w:rsidTr="00AC166F">
        <w:trPr>
          <w:gridAfter w:val="2"/>
          <w:wAfter w:w="6" w:type="dxa"/>
          <w:hidden w:val="0"/>
        </w:trPr>
        <w:tc>
          <w:tcPr>
            <w:tcW w:w="10488" w:type="dxa"/>
            <w:gridSpan w:val="4"/>
          </w:tcPr>
          <w:p w14:paraId="33F0A9A8" w14:textId="77E28B0A" w:rsidR="008D1D2E" w:rsidRPr="00EC3EA5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8"/>
              </w:rPr>
            </w:pPr>
            <w:r w:rsidRPr="00EC3EA5">
              <w:rPr>
                <w:rFonts w:ascii="Times New Roman" w:hAnsi="Times New Roman"/>
                <w:b/>
                <w:bCs/>
                <w:vanish w:val="0"/>
                <w:sz w:val="48"/>
                <w:szCs w:val="48"/>
              </w:rPr>
              <w:t>АСУ ГРП-2</w:t>
            </w:r>
          </w:p>
        </w:tc>
      </w:tr>
      <w:tr w:rsidR="008D1D2E" w:rsidRPr="00525766" w14:paraId="2022C28F" w14:textId="77777777" w:rsidTr="00AC166F">
        <w:trPr>
          <w:gridAfter w:val="2"/>
          <w:wAfter w:w="6" w:type="dxa"/>
          <w:hidden w:val="0"/>
        </w:trPr>
        <w:tc>
          <w:tcPr>
            <w:tcW w:w="10488" w:type="dxa"/>
            <w:gridSpan w:val="4"/>
            <w:vAlign w:val="center"/>
          </w:tcPr>
          <w:p w14:paraId="5B4698BF" w14:textId="613CA424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ГРП-2</w:t>
            </w:r>
          </w:p>
        </w:tc>
      </w:tr>
      <w:tr w:rsidR="00EC3EA5" w:rsidRPr="00F8629E" w14:paraId="36938EB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548A03C" w14:textId="366807F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E2EKD01AA801YC01</w:t>
            </w:r>
          </w:p>
        </w:tc>
        <w:tc>
          <w:tcPr>
            <w:tcW w:w="2550" w:type="dxa"/>
            <w:vMerge w:val="restart"/>
            <w:vAlign w:val="center"/>
          </w:tcPr>
          <w:p w14:paraId="57F80787" w14:textId="7426F31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Регулирующий клапан ЗР-1 (линия 1)</w:t>
            </w:r>
          </w:p>
        </w:tc>
        <w:tc>
          <w:tcPr>
            <w:tcW w:w="4391" w:type="dxa"/>
          </w:tcPr>
          <w:p w14:paraId="61459EE8" w14:textId="0041E64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46EE1474" w14:textId="5A09613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25E3834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0A8E1FA" w14:textId="5007970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E2EKD01AA801YC02</w:t>
            </w:r>
          </w:p>
        </w:tc>
        <w:tc>
          <w:tcPr>
            <w:tcW w:w="2550" w:type="dxa"/>
            <w:vMerge/>
            <w:vAlign w:val="center"/>
          </w:tcPr>
          <w:p w14:paraId="55D7D861" w14:textId="1E37E06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494D468" w14:textId="7B2C26C1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6CA58B72" w14:textId="34E25D1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5789DF7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7AC4AED" w14:textId="4E3AD09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E2EKD02AA801YC01</w:t>
            </w:r>
          </w:p>
        </w:tc>
        <w:tc>
          <w:tcPr>
            <w:tcW w:w="2550" w:type="dxa"/>
            <w:vMerge w:val="restart"/>
            <w:vAlign w:val="center"/>
          </w:tcPr>
          <w:p w14:paraId="243140F2" w14:textId="49F218C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Регулирующий клапан ЗР-1 (линия 2)</w:t>
            </w:r>
          </w:p>
        </w:tc>
        <w:tc>
          <w:tcPr>
            <w:tcW w:w="4391" w:type="dxa"/>
          </w:tcPr>
          <w:p w14:paraId="10955630" w14:textId="67D7A8B5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4C1833D9" w14:textId="6B1AB983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18AB307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8FCE5E8" w14:textId="41624A1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E2EKD02AA801YC02</w:t>
            </w:r>
          </w:p>
        </w:tc>
        <w:tc>
          <w:tcPr>
            <w:tcW w:w="2550" w:type="dxa"/>
            <w:vMerge/>
            <w:vAlign w:val="center"/>
          </w:tcPr>
          <w:p w14:paraId="5F4E33E4" w14:textId="57C34362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62987FF" w14:textId="577013E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12531722" w14:textId="7B4BB53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1C40941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17764B1" w14:textId="72C2190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E2EKD01AA001YB01</w:t>
            </w:r>
          </w:p>
        </w:tc>
        <w:tc>
          <w:tcPr>
            <w:tcW w:w="2550" w:type="dxa"/>
            <w:vMerge w:val="restart"/>
            <w:vAlign w:val="center"/>
          </w:tcPr>
          <w:p w14:paraId="7A703400" w14:textId="190CF74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2-13Г на входе линии 1</w:t>
            </w:r>
          </w:p>
        </w:tc>
        <w:tc>
          <w:tcPr>
            <w:tcW w:w="4391" w:type="dxa"/>
          </w:tcPr>
          <w:p w14:paraId="3D87E939" w14:textId="01B7565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220B080D" w14:textId="2274356F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DC1617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5D8D5C7" w14:textId="1B46B088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E2EKD01AA001YB02</w:t>
            </w:r>
          </w:p>
        </w:tc>
        <w:tc>
          <w:tcPr>
            <w:tcW w:w="2550" w:type="dxa"/>
            <w:vMerge/>
            <w:vAlign w:val="center"/>
          </w:tcPr>
          <w:p w14:paraId="747F21FB" w14:textId="7C5EA47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C478747" w14:textId="7177F28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F1D9A9D" w14:textId="5F32A23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29DC4E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92445CC" w14:textId="01EF117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E2EKD01AA001YB03</w:t>
            </w:r>
          </w:p>
        </w:tc>
        <w:tc>
          <w:tcPr>
            <w:tcW w:w="2550" w:type="dxa"/>
            <w:vMerge/>
            <w:vAlign w:val="center"/>
          </w:tcPr>
          <w:p w14:paraId="5EC5B3FA" w14:textId="7A8E1E1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196672B" w14:textId="21A0750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6200C54B" w14:textId="3484F47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5AB2CF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99ADB18" w14:textId="4B7E0E0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E2EKD01AA002YB01</w:t>
            </w:r>
          </w:p>
        </w:tc>
        <w:tc>
          <w:tcPr>
            <w:tcW w:w="2550" w:type="dxa"/>
            <w:vMerge w:val="restart"/>
            <w:vAlign w:val="center"/>
          </w:tcPr>
          <w:p w14:paraId="4F74601C" w14:textId="3F9671D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2-14Г на выходе линии 1</w:t>
            </w:r>
          </w:p>
        </w:tc>
        <w:tc>
          <w:tcPr>
            <w:tcW w:w="4391" w:type="dxa"/>
          </w:tcPr>
          <w:p w14:paraId="3E97EB7D" w14:textId="23B720E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6531E1AA" w14:textId="6BA42C36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5C69438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DE62657" w14:textId="3DEDB9F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E2EKD01AA002YB02</w:t>
            </w:r>
          </w:p>
        </w:tc>
        <w:tc>
          <w:tcPr>
            <w:tcW w:w="2550" w:type="dxa"/>
            <w:vMerge/>
            <w:vAlign w:val="center"/>
          </w:tcPr>
          <w:p w14:paraId="52E9FE3D" w14:textId="14D3D6D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5CB4E90" w14:textId="43762C1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1391D371" w14:textId="1440F46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8FB596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47B67D2" w14:textId="64039D1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E2EKD01AA002YB03</w:t>
            </w:r>
          </w:p>
        </w:tc>
        <w:tc>
          <w:tcPr>
            <w:tcW w:w="2550" w:type="dxa"/>
            <w:vMerge/>
            <w:vAlign w:val="center"/>
          </w:tcPr>
          <w:p w14:paraId="4D509C0F" w14:textId="2159937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87FDB9E" w14:textId="27853C1A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4C191304" w14:textId="1AEDC72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0ABFEE4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14771B9" w14:textId="79AE077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E2EKD02AA001YB01</w:t>
            </w:r>
          </w:p>
        </w:tc>
        <w:tc>
          <w:tcPr>
            <w:tcW w:w="2550" w:type="dxa"/>
            <w:vMerge w:val="restart"/>
            <w:vAlign w:val="center"/>
          </w:tcPr>
          <w:p w14:paraId="5DA14278" w14:textId="0D4A951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2-15Г на входе линии 2</w:t>
            </w:r>
          </w:p>
        </w:tc>
        <w:tc>
          <w:tcPr>
            <w:tcW w:w="4391" w:type="dxa"/>
          </w:tcPr>
          <w:p w14:paraId="0E7FDA3A" w14:textId="3D5F869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9E3945F" w14:textId="2EFDD692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632F9EB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96868F9" w14:textId="246256F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E2EKD02AA001YB02</w:t>
            </w:r>
          </w:p>
        </w:tc>
        <w:tc>
          <w:tcPr>
            <w:tcW w:w="2550" w:type="dxa"/>
            <w:vMerge/>
            <w:vAlign w:val="center"/>
          </w:tcPr>
          <w:p w14:paraId="00251DF8" w14:textId="2CE2872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AFB7675" w14:textId="14BA295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0BFC254C" w14:textId="5B1D69BE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2961541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848F4A9" w14:textId="6BAE6A9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E2EKD02AA001YB03</w:t>
            </w:r>
          </w:p>
        </w:tc>
        <w:tc>
          <w:tcPr>
            <w:tcW w:w="2550" w:type="dxa"/>
            <w:vMerge/>
            <w:vAlign w:val="center"/>
          </w:tcPr>
          <w:p w14:paraId="34E89E9C" w14:textId="058FCA1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B198F20" w14:textId="44D0BF14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7E94B143" w14:textId="126E7B8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244B516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27E426B" w14:textId="1D3BF32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E2EKD02AA002YB01</w:t>
            </w:r>
          </w:p>
        </w:tc>
        <w:tc>
          <w:tcPr>
            <w:tcW w:w="2550" w:type="dxa"/>
            <w:vMerge w:val="restart"/>
            <w:vAlign w:val="center"/>
          </w:tcPr>
          <w:p w14:paraId="15E40732" w14:textId="21DEFC35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2-16Г на выходе линии 2</w:t>
            </w:r>
          </w:p>
        </w:tc>
        <w:tc>
          <w:tcPr>
            <w:tcW w:w="4391" w:type="dxa"/>
          </w:tcPr>
          <w:p w14:paraId="67F4C0E9" w14:textId="173F3F41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39989E1" w14:textId="3386049F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4D17D1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0517CE6" w14:textId="1FECFAC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E2EKD02AA002YB02</w:t>
            </w:r>
          </w:p>
        </w:tc>
        <w:tc>
          <w:tcPr>
            <w:tcW w:w="2550" w:type="dxa"/>
            <w:vMerge/>
            <w:vAlign w:val="center"/>
          </w:tcPr>
          <w:p w14:paraId="787EE65C" w14:textId="40C6A91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758409F" w14:textId="706A640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4FB3EE80" w14:textId="376C170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6E3277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B8E57C0" w14:textId="615CD68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E2EKD02AA002YB03</w:t>
            </w:r>
          </w:p>
        </w:tc>
        <w:tc>
          <w:tcPr>
            <w:tcW w:w="2550" w:type="dxa"/>
            <w:vMerge/>
            <w:vAlign w:val="center"/>
          </w:tcPr>
          <w:p w14:paraId="33B7C37A" w14:textId="71314E1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BD2F20B" w14:textId="3C8D0C7B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569C57DA" w14:textId="48BC94DA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F785E9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28FCCF3" w14:textId="419E715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lastRenderedPageBreak/>
              <w:t>E2EKG02AA001YB01</w:t>
            </w:r>
          </w:p>
        </w:tc>
        <w:tc>
          <w:tcPr>
            <w:tcW w:w="2550" w:type="dxa"/>
            <w:vMerge w:val="restart"/>
            <w:vAlign w:val="center"/>
          </w:tcPr>
          <w:p w14:paraId="136D5E24" w14:textId="6EC910A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2-17Г на байпасе ГРП-2</w:t>
            </w:r>
          </w:p>
        </w:tc>
        <w:tc>
          <w:tcPr>
            <w:tcW w:w="4391" w:type="dxa"/>
          </w:tcPr>
          <w:p w14:paraId="65C14C1D" w14:textId="0A24A8B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4391E7DA" w14:textId="05A74E35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BF7601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D6CA6BD" w14:textId="766E622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E2EKG02AA001YB02</w:t>
            </w:r>
          </w:p>
        </w:tc>
        <w:tc>
          <w:tcPr>
            <w:tcW w:w="2550" w:type="dxa"/>
            <w:vMerge/>
            <w:vAlign w:val="center"/>
          </w:tcPr>
          <w:p w14:paraId="57D11913" w14:textId="51B665C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BBBC86B" w14:textId="3B69731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E047488" w14:textId="7E700704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64E4AB3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5365B9A" w14:textId="03B86CA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E2EKG02AA001YB03</w:t>
            </w:r>
          </w:p>
        </w:tc>
        <w:tc>
          <w:tcPr>
            <w:tcW w:w="2550" w:type="dxa"/>
            <w:vMerge/>
            <w:vAlign w:val="center"/>
          </w:tcPr>
          <w:p w14:paraId="6C2D6422" w14:textId="2C459A1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4676523" w14:textId="5771D1F6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D9FC210" w14:textId="2ACA1466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36DFB2D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288D5AA" w14:textId="552E021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E2EKA01AA001YB01</w:t>
            </w:r>
          </w:p>
        </w:tc>
        <w:tc>
          <w:tcPr>
            <w:tcW w:w="2550" w:type="dxa"/>
            <w:vMerge w:val="restart"/>
            <w:vAlign w:val="center"/>
          </w:tcPr>
          <w:p w14:paraId="3388464D" w14:textId="1164C93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2-3Г на входе ГРП-2</w:t>
            </w:r>
          </w:p>
        </w:tc>
        <w:tc>
          <w:tcPr>
            <w:tcW w:w="4391" w:type="dxa"/>
          </w:tcPr>
          <w:p w14:paraId="0DFDC71A" w14:textId="4490AD93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BCBDCBA" w14:textId="257D4EEB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48E2F7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B36A805" w14:textId="6112ECA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E2EKA01AA001YB02</w:t>
            </w:r>
          </w:p>
        </w:tc>
        <w:tc>
          <w:tcPr>
            <w:tcW w:w="2550" w:type="dxa"/>
            <w:vMerge/>
            <w:vAlign w:val="center"/>
          </w:tcPr>
          <w:p w14:paraId="3EDC07AB" w14:textId="3679D6E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A1EFBBF" w14:textId="7D5FA6C2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1AC92F3" w14:textId="53495A3F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65B8114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847C787" w14:textId="2E0D49F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E2EKA01AA001YB03</w:t>
            </w:r>
          </w:p>
        </w:tc>
        <w:tc>
          <w:tcPr>
            <w:tcW w:w="2550" w:type="dxa"/>
            <w:vMerge/>
            <w:vAlign w:val="center"/>
          </w:tcPr>
          <w:p w14:paraId="1DBFFB78" w14:textId="7AD8BFE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91EDB25" w14:textId="598D4FD2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5FCA0F41" w14:textId="40180AAA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B7611F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AE37F90" w14:textId="4EDA476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E2EKG11AA001YB01</w:t>
            </w:r>
          </w:p>
        </w:tc>
        <w:tc>
          <w:tcPr>
            <w:tcW w:w="2550" w:type="dxa"/>
            <w:vMerge w:val="restart"/>
            <w:vAlign w:val="center"/>
          </w:tcPr>
          <w:p w14:paraId="617B6A0B" w14:textId="24BE7D8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2-19Г на выходе ГРП-2 к главному корпусу</w:t>
            </w:r>
          </w:p>
        </w:tc>
        <w:tc>
          <w:tcPr>
            <w:tcW w:w="4391" w:type="dxa"/>
          </w:tcPr>
          <w:p w14:paraId="56A00A00" w14:textId="1D3C0222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4AC9251" w14:textId="755DE52F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53E30B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21FBB50" w14:textId="26F2956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E2EKG11AA001YB02</w:t>
            </w:r>
          </w:p>
        </w:tc>
        <w:tc>
          <w:tcPr>
            <w:tcW w:w="2550" w:type="dxa"/>
            <w:vMerge/>
            <w:vAlign w:val="center"/>
          </w:tcPr>
          <w:p w14:paraId="7B9C9AE1" w14:textId="44A17C0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1EE9BB4" w14:textId="222A99D6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79D82CDE" w14:textId="2E2E3C94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39B3601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BD0302F" w14:textId="435B9AB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E2EKG11AA001YB03</w:t>
            </w:r>
          </w:p>
        </w:tc>
        <w:tc>
          <w:tcPr>
            <w:tcW w:w="2550" w:type="dxa"/>
            <w:vMerge/>
            <w:vAlign w:val="center"/>
          </w:tcPr>
          <w:p w14:paraId="6DE0B8AB" w14:textId="1661AA55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1197B9E" w14:textId="575C652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29A85436" w14:textId="3ED6C106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029820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FD6BECA" w14:textId="2C4A4A33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E2EKG11AA002YB01</w:t>
            </w:r>
          </w:p>
        </w:tc>
        <w:tc>
          <w:tcPr>
            <w:tcW w:w="2550" w:type="dxa"/>
            <w:vMerge w:val="restart"/>
            <w:vAlign w:val="center"/>
          </w:tcPr>
          <w:p w14:paraId="317AA009" w14:textId="3CD5597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Задвижка 4-ГД</w:t>
            </w:r>
          </w:p>
        </w:tc>
        <w:tc>
          <w:tcPr>
            <w:tcW w:w="4391" w:type="dxa"/>
          </w:tcPr>
          <w:p w14:paraId="485A43E6" w14:textId="0EA19523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49EBA519" w14:textId="4FB7D30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289F083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EBBD089" w14:textId="390D4E76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E2EKG11AA002YB02</w:t>
            </w:r>
          </w:p>
        </w:tc>
        <w:tc>
          <w:tcPr>
            <w:tcW w:w="2550" w:type="dxa"/>
            <w:vMerge/>
            <w:vAlign w:val="center"/>
          </w:tcPr>
          <w:p w14:paraId="036F21FD" w14:textId="4C6235EE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977A4BA" w14:textId="67E31EE1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5DF747CA" w14:textId="5A288BB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6FB0EF8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AA15AEE" w14:textId="4E87C6B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E2EKG11AA002YB03</w:t>
            </w:r>
          </w:p>
        </w:tc>
        <w:tc>
          <w:tcPr>
            <w:tcW w:w="2550" w:type="dxa"/>
            <w:vMerge/>
            <w:vAlign w:val="center"/>
          </w:tcPr>
          <w:p w14:paraId="1A06D874" w14:textId="363C193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13AAA11A" w14:textId="0F247C4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13F31673" w14:textId="6083C357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26B744B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E608EE8" w14:textId="49DFC0C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E2EKG12AA001YB01</w:t>
            </w:r>
          </w:p>
        </w:tc>
        <w:tc>
          <w:tcPr>
            <w:tcW w:w="2550" w:type="dxa"/>
            <w:vMerge w:val="restart"/>
            <w:vAlign w:val="center"/>
          </w:tcPr>
          <w:p w14:paraId="71E0E467" w14:textId="5B2A3C85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Дисковый затвор ГК-2</w:t>
            </w:r>
          </w:p>
        </w:tc>
        <w:tc>
          <w:tcPr>
            <w:tcW w:w="4391" w:type="dxa"/>
          </w:tcPr>
          <w:p w14:paraId="5BA73AA1" w14:textId="05C1524B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39810C07" w14:textId="39E9C9BB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261032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7A173F0" w14:textId="27F4ACF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E2EKG12AA001YB02</w:t>
            </w:r>
          </w:p>
        </w:tc>
        <w:tc>
          <w:tcPr>
            <w:tcW w:w="2550" w:type="dxa"/>
            <w:vMerge/>
            <w:vAlign w:val="center"/>
          </w:tcPr>
          <w:p w14:paraId="5FD39743" w14:textId="59575D4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35ED86E" w14:textId="647EC330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78A1CDCC" w14:textId="58ECDEB4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17F121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1CE7787" w14:textId="709CBC3F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E2EKG12AA001YB03</w:t>
            </w:r>
          </w:p>
        </w:tc>
        <w:tc>
          <w:tcPr>
            <w:tcW w:w="2550" w:type="dxa"/>
            <w:vMerge/>
            <w:vAlign w:val="center"/>
          </w:tcPr>
          <w:p w14:paraId="0EC27BFC" w14:textId="57E9723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61B286B" w14:textId="6E12EE43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  <w:vAlign w:val="center"/>
          </w:tcPr>
          <w:p w14:paraId="6AEA81B6" w14:textId="5A75B35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8D1D2E" w:rsidRPr="00525766" w14:paraId="708E9AF9" w14:textId="77777777" w:rsidTr="00AC166F">
        <w:trPr>
          <w:gridAfter w:val="2"/>
          <w:wAfter w:w="6" w:type="dxa"/>
          <w:hidden w:val="0"/>
        </w:trPr>
        <w:tc>
          <w:tcPr>
            <w:tcW w:w="10488" w:type="dxa"/>
            <w:gridSpan w:val="4"/>
          </w:tcPr>
          <w:p w14:paraId="7A3ACC9C" w14:textId="58CC3295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Перемычка с высокой стороны между ГРП-1 ГРП-2</w:t>
            </w:r>
          </w:p>
        </w:tc>
      </w:tr>
      <w:tr w:rsidR="00EC3EA5" w:rsidRPr="00F8629E" w14:paraId="1260F3F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64ADBBC" w14:textId="013C985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E2EKA02AA001YB01</w:t>
            </w:r>
          </w:p>
        </w:tc>
        <w:tc>
          <w:tcPr>
            <w:tcW w:w="2550" w:type="dxa"/>
            <w:vMerge w:val="restart"/>
            <w:vAlign w:val="center"/>
          </w:tcPr>
          <w:p w14:paraId="42E5B048" w14:textId="7B4B641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со стороны газопровода на ГРП-2</w:t>
            </w:r>
          </w:p>
        </w:tc>
        <w:tc>
          <w:tcPr>
            <w:tcW w:w="4391" w:type="dxa"/>
          </w:tcPr>
          <w:p w14:paraId="00A88F47" w14:textId="0664FB12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5D8D5774" w14:textId="08D30715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7A84517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69A90AF" w14:textId="0CADDF2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E2EKA02AA001YB02</w:t>
            </w:r>
          </w:p>
        </w:tc>
        <w:tc>
          <w:tcPr>
            <w:tcW w:w="2550" w:type="dxa"/>
            <w:vMerge/>
            <w:vAlign w:val="center"/>
          </w:tcPr>
          <w:p w14:paraId="2C7CA646" w14:textId="50DC8301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50386D9" w14:textId="6B008A4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33590E3F" w14:textId="22C3605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61F3510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0B4AC37" w14:textId="0556E44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E2EKA02AA001YB03</w:t>
            </w:r>
          </w:p>
        </w:tc>
        <w:tc>
          <w:tcPr>
            <w:tcW w:w="2550" w:type="dxa"/>
            <w:vMerge/>
            <w:vAlign w:val="center"/>
          </w:tcPr>
          <w:p w14:paraId="41352BA0" w14:textId="62AD62D0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FD76F5E" w14:textId="0EC67E9F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76D8459B" w14:textId="3C5477F3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63013B2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7367B0D" w14:textId="7180B94B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E2EKA02AA002YB01</w:t>
            </w:r>
          </w:p>
        </w:tc>
        <w:tc>
          <w:tcPr>
            <w:tcW w:w="2550" w:type="dxa"/>
            <w:vMerge w:val="restart"/>
            <w:vAlign w:val="center"/>
          </w:tcPr>
          <w:p w14:paraId="4E7968C4" w14:textId="1E3F8DFA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Затвор со стороны газопровода на ГРП-1</w:t>
            </w:r>
          </w:p>
        </w:tc>
        <w:tc>
          <w:tcPr>
            <w:tcW w:w="4391" w:type="dxa"/>
          </w:tcPr>
          <w:p w14:paraId="22B50983" w14:textId="6FF45AB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Открыть</w:t>
            </w:r>
          </w:p>
        </w:tc>
        <w:tc>
          <w:tcPr>
            <w:tcW w:w="1570" w:type="dxa"/>
            <w:gridSpan w:val="2"/>
          </w:tcPr>
          <w:p w14:paraId="163AA60F" w14:textId="0F8A668B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338E3C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5BCBEE3" w14:textId="7251629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E2EKA02AA002YB02</w:t>
            </w:r>
          </w:p>
        </w:tc>
        <w:tc>
          <w:tcPr>
            <w:tcW w:w="2550" w:type="dxa"/>
            <w:vMerge/>
            <w:vAlign w:val="center"/>
          </w:tcPr>
          <w:p w14:paraId="41473FBA" w14:textId="501B634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564A65F" w14:textId="0C49578F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Закрыть</w:t>
            </w:r>
          </w:p>
        </w:tc>
        <w:tc>
          <w:tcPr>
            <w:tcW w:w="1570" w:type="dxa"/>
            <w:gridSpan w:val="2"/>
          </w:tcPr>
          <w:p w14:paraId="614F889D" w14:textId="4B8C9DFD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3210731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A59A3B7" w14:textId="374082D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E2EKA02AA002YB03</w:t>
            </w:r>
          </w:p>
        </w:tc>
        <w:tc>
          <w:tcPr>
            <w:tcW w:w="2550" w:type="dxa"/>
            <w:vMerge/>
            <w:vAlign w:val="center"/>
          </w:tcPr>
          <w:p w14:paraId="7886FC9E" w14:textId="74F3DC5C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D96237F" w14:textId="74B0AF3C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Стоп</w:t>
            </w:r>
          </w:p>
        </w:tc>
        <w:tc>
          <w:tcPr>
            <w:tcW w:w="1570" w:type="dxa"/>
            <w:gridSpan w:val="2"/>
          </w:tcPr>
          <w:p w14:paraId="33DCA0C5" w14:textId="6C95D54A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220В, 50Гц</w:t>
            </w:r>
          </w:p>
        </w:tc>
      </w:tr>
      <w:tr w:rsidR="00EC3EA5" w:rsidRPr="00F8629E" w14:paraId="4505321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FFE6BA2" w14:textId="40E8444D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E2EKA02AA801YC01</w:t>
            </w:r>
          </w:p>
        </w:tc>
        <w:tc>
          <w:tcPr>
            <w:tcW w:w="2550" w:type="dxa"/>
            <w:vMerge w:val="restart"/>
            <w:vAlign w:val="center"/>
          </w:tcPr>
          <w:p w14:paraId="3C1D1FAA" w14:textId="6BEA8BB4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>Регулятор давления газа</w:t>
            </w:r>
          </w:p>
        </w:tc>
        <w:tc>
          <w:tcPr>
            <w:tcW w:w="4391" w:type="dxa"/>
          </w:tcPr>
          <w:p w14:paraId="44548776" w14:textId="393F8A08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Больше</w:t>
            </w:r>
          </w:p>
        </w:tc>
        <w:tc>
          <w:tcPr>
            <w:tcW w:w="1570" w:type="dxa"/>
            <w:gridSpan w:val="2"/>
          </w:tcPr>
          <w:p w14:paraId="79DD9760" w14:textId="4B2464AE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EC3EA5" w:rsidRPr="00F8629E" w14:paraId="20E17DE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F81A4E0" w14:textId="299121C7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EC3EA5">
              <w:rPr>
                <w:rFonts w:ascii="Times New Roman" w:hAnsi="Times New Roman"/>
                <w:vanish w:val="0"/>
              </w:rPr>
              <w:t>E2EKA02AA801YC02</w:t>
            </w:r>
          </w:p>
        </w:tc>
        <w:tc>
          <w:tcPr>
            <w:tcW w:w="2550" w:type="dxa"/>
            <w:vMerge/>
            <w:vAlign w:val="center"/>
          </w:tcPr>
          <w:p w14:paraId="735F6BB4" w14:textId="7E73E769" w:rsidR="00EC3EA5" w:rsidRPr="00641E9D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EB3BFF1" w14:textId="559F2AD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Меньше</w:t>
            </w:r>
          </w:p>
        </w:tc>
        <w:tc>
          <w:tcPr>
            <w:tcW w:w="1570" w:type="dxa"/>
            <w:gridSpan w:val="2"/>
          </w:tcPr>
          <w:p w14:paraId="40D75B97" w14:textId="4E373729" w:rsidR="00EC3EA5" w:rsidRPr="00525766" w:rsidRDefault="00EC3EA5" w:rsidP="00EC3EA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=24В</w:t>
            </w:r>
          </w:p>
        </w:tc>
      </w:tr>
      <w:tr w:rsidR="008D1D2E" w:rsidRPr="00525766" w14:paraId="1436236D" w14:textId="77777777" w:rsidTr="00AC166F">
        <w:trPr>
          <w:gridAfter w:val="2"/>
          <w:wAfter w:w="6" w:type="dxa"/>
          <w:hidden w:val="0"/>
        </w:trPr>
        <w:tc>
          <w:tcPr>
            <w:tcW w:w="10488" w:type="dxa"/>
            <w:gridSpan w:val="4"/>
          </w:tcPr>
          <w:p w14:paraId="16B40BD2" w14:textId="6B9EF76B" w:rsidR="008D1D2E" w:rsidRPr="00EC3EA5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8"/>
              </w:rPr>
            </w:pPr>
            <w:r w:rsidRPr="00EC3EA5">
              <w:rPr>
                <w:rFonts w:ascii="Times New Roman" w:hAnsi="Times New Roman"/>
                <w:b/>
                <w:bCs/>
                <w:vanish w:val="0"/>
                <w:sz w:val="48"/>
                <w:szCs w:val="48"/>
              </w:rPr>
              <w:lastRenderedPageBreak/>
              <w:t>АСУ ЭТО</w:t>
            </w:r>
          </w:p>
        </w:tc>
      </w:tr>
      <w:tr w:rsidR="008D1D2E" w:rsidRPr="00525766" w14:paraId="29DC370C" w14:textId="77777777" w:rsidTr="00AC166F">
        <w:trPr>
          <w:gridAfter w:val="2"/>
          <w:wAfter w:w="6" w:type="dxa"/>
          <w:hidden w:val="0"/>
        </w:trPr>
        <w:tc>
          <w:tcPr>
            <w:tcW w:w="10488" w:type="dxa"/>
            <w:gridSpan w:val="4"/>
          </w:tcPr>
          <w:p w14:paraId="7BF9BF8C" w14:textId="68848593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Здание РУСН</w:t>
            </w:r>
          </w:p>
        </w:tc>
      </w:tr>
      <w:tr w:rsidR="008D1D2E" w:rsidRPr="00F8629E" w14:paraId="6578421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E6A110F" w14:textId="7DA9DC4C" w:rsidR="008D1D2E" w:rsidRPr="007E7F07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F0CBB05</w:t>
            </w:r>
            <w:r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  <w:vAlign w:val="center"/>
          </w:tcPr>
          <w:p w14:paraId="05A8F7A5" w14:textId="4B67210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>, ячейка 5 (Ввод 1)</w:t>
            </w:r>
          </w:p>
        </w:tc>
        <w:tc>
          <w:tcPr>
            <w:tcW w:w="4391" w:type="dxa"/>
          </w:tcPr>
          <w:p w14:paraId="3E3122CC" w14:textId="0A09BE13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7E10CC3D" w14:textId="0FB9F089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6A923F8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BAB5BBA" w14:textId="0CB8D028" w:rsidR="008D1D2E" w:rsidRPr="007E7F07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F0CBB05</w:t>
            </w:r>
            <w:r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  <w:vAlign w:val="center"/>
          </w:tcPr>
          <w:p w14:paraId="518C1EA2" w14:textId="561D434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7800220" w14:textId="32CD936E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54DE2DDC" w14:textId="149C5B9D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1EC6B63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6BAE2EF" w14:textId="213F653B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8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  <w:vAlign w:val="center"/>
          </w:tcPr>
          <w:p w14:paraId="079B88B1" w14:textId="37EAD35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>, ячейка 8 (Ввод 2)</w:t>
            </w:r>
          </w:p>
        </w:tc>
        <w:tc>
          <w:tcPr>
            <w:tcW w:w="4391" w:type="dxa"/>
          </w:tcPr>
          <w:p w14:paraId="74D7AAB1" w14:textId="139DA31A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10BC3194" w14:textId="5B1CF528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25FCAE6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665EB41" w14:textId="7C8541DA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8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  <w:vAlign w:val="center"/>
          </w:tcPr>
          <w:p w14:paraId="4848047D" w14:textId="0AA0D05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DE0F9F8" w14:textId="2186E281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0AE2484F" w14:textId="74FC8806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1807D02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794C28E" w14:textId="49E1F980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1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  <w:vAlign w:val="center"/>
          </w:tcPr>
          <w:p w14:paraId="69BC807C" w14:textId="1EFEFF4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1 (Ввод 1 к ТСН-35 2ТП-1000/6/0,4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аккумулирующей насосной)</w:t>
            </w:r>
          </w:p>
        </w:tc>
        <w:tc>
          <w:tcPr>
            <w:tcW w:w="4391" w:type="dxa"/>
          </w:tcPr>
          <w:p w14:paraId="7F99FCAB" w14:textId="4EAC4255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517F3457" w14:textId="3EB388A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3811778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87BA3CB" w14:textId="12C10F98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1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  <w:vAlign w:val="center"/>
          </w:tcPr>
          <w:p w14:paraId="7EC8A315" w14:textId="60F8810C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2254AB2" w14:textId="41799E0E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1BAF886D" w14:textId="52AEF55C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18F89DF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25E255B" w14:textId="0CEFE69E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2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  <w:vAlign w:val="center"/>
          </w:tcPr>
          <w:p w14:paraId="1122EC75" w14:textId="7A4774F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2 (Ввод 1 к 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здания расположения теплообменников)</w:t>
            </w:r>
          </w:p>
        </w:tc>
        <w:tc>
          <w:tcPr>
            <w:tcW w:w="4391" w:type="dxa"/>
          </w:tcPr>
          <w:p w14:paraId="03D5EE65" w14:textId="71B15D7E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41273A69" w14:textId="48ED933F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343B1BF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A21E5D8" w14:textId="7D049FA3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2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  <w:vAlign w:val="center"/>
          </w:tcPr>
          <w:p w14:paraId="14D0118D" w14:textId="10CBEBC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D3E1063" w14:textId="3C5CA5E2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2107685B" w14:textId="146CF3D8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16152C5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C3DCB7D" w14:textId="66341F7E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3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  <w:vAlign w:val="center"/>
          </w:tcPr>
          <w:p w14:paraId="1A6BFB75" w14:textId="017B8F8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3 (Ввод 1 к Т-1 2ТП-3200/6/0,4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здания РУСН)</w:t>
            </w:r>
          </w:p>
        </w:tc>
        <w:tc>
          <w:tcPr>
            <w:tcW w:w="4391" w:type="dxa"/>
          </w:tcPr>
          <w:p w14:paraId="3B9A77B8" w14:textId="4954935C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2FEF9ADF" w14:textId="709DB25E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4902050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8473EFC" w14:textId="4C98E2B3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3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  <w:vAlign w:val="center"/>
          </w:tcPr>
          <w:p w14:paraId="4553ACF9" w14:textId="69B4630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61FA759" w14:textId="4CA61C78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7763C178" w14:textId="1F3970D4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5FF897D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95A4BF6" w14:textId="6DC63C4F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4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  <w:vAlign w:val="center"/>
          </w:tcPr>
          <w:p w14:paraId="6D873DFF" w14:textId="70481BA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>, ячейка 4 (Ввод к ТСН-1 здания РУСН)</w:t>
            </w:r>
          </w:p>
        </w:tc>
        <w:tc>
          <w:tcPr>
            <w:tcW w:w="4391" w:type="dxa"/>
          </w:tcPr>
          <w:p w14:paraId="78624DC7" w14:textId="1B9EFE9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6E4ECC18" w14:textId="100E3961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3630DC6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E22DF85" w14:textId="4224A31A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4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  <w:vAlign w:val="center"/>
          </w:tcPr>
          <w:p w14:paraId="5EE645A8" w14:textId="3820D1F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30B3877" w14:textId="3D9995E9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2081FF6E" w14:textId="22C7390C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7A6B103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C92D07F" w14:textId="00F0E304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6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  <w:vAlign w:val="center"/>
          </w:tcPr>
          <w:p w14:paraId="0B84332A" w14:textId="7AE5CA67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6 (секционный выключатель I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с.ш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. 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>)</w:t>
            </w:r>
          </w:p>
        </w:tc>
        <w:tc>
          <w:tcPr>
            <w:tcW w:w="4391" w:type="dxa"/>
          </w:tcPr>
          <w:p w14:paraId="69AB7A44" w14:textId="4818E82E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727E82C1" w14:textId="0640C891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03CA49B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45E515A" w14:textId="190AA501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6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  <w:vAlign w:val="center"/>
          </w:tcPr>
          <w:p w14:paraId="7859C93F" w14:textId="07557461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78A69CD" w14:textId="7E90130F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0409B751" w14:textId="062BB654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2559811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E7BCC0C" w14:textId="432EC46C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7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  <w:vAlign w:val="center"/>
          </w:tcPr>
          <w:p w14:paraId="027B8AB1" w14:textId="6163D8A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7 (секционный выключатель II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с.ш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. 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>)</w:t>
            </w:r>
          </w:p>
        </w:tc>
        <w:tc>
          <w:tcPr>
            <w:tcW w:w="4391" w:type="dxa"/>
          </w:tcPr>
          <w:p w14:paraId="58845029" w14:textId="78382B4B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67042703" w14:textId="1C0ACB65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0B097CE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424D859" w14:textId="22A8EFDF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7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  <w:vAlign w:val="center"/>
          </w:tcPr>
          <w:p w14:paraId="75B9675A" w14:textId="7E4FBD7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4BEE366" w14:textId="1DE1DE66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0A26BC11" w14:textId="0B5175FF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50E9C75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1B801B1" w14:textId="73B8AB65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9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  <w:vAlign w:val="center"/>
          </w:tcPr>
          <w:p w14:paraId="060910D2" w14:textId="248C9EE2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>, ячейка 9 (Ввод к ТСН-2 здания РУСН)</w:t>
            </w:r>
          </w:p>
        </w:tc>
        <w:tc>
          <w:tcPr>
            <w:tcW w:w="4391" w:type="dxa"/>
          </w:tcPr>
          <w:p w14:paraId="24D70189" w14:textId="7D1DB629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6762B5EA" w14:textId="5FAFE60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7372AA5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39C0B52" w14:textId="6CB88100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F0CBB0</w:t>
            </w:r>
            <w:r>
              <w:rPr>
                <w:rFonts w:ascii="Times New Roman" w:hAnsi="Times New Roman"/>
                <w:vanish w:val="0"/>
              </w:rPr>
              <w:t>9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  <w:vAlign w:val="center"/>
          </w:tcPr>
          <w:p w14:paraId="3391660B" w14:textId="4B25C8FA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C047D20" w14:textId="77E22B31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03411942" w14:textId="1BA23252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1FF59D6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7738D57" w14:textId="23DC7001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  <w:vAlign w:val="center"/>
          </w:tcPr>
          <w:p w14:paraId="10FE3370" w14:textId="146AFCDE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10 (Ввод 2 к Т-2 2ТП-3200/6/0,4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здания РУСН)</w:t>
            </w:r>
          </w:p>
        </w:tc>
        <w:tc>
          <w:tcPr>
            <w:tcW w:w="4391" w:type="dxa"/>
          </w:tcPr>
          <w:p w14:paraId="03081A18" w14:textId="3A9FF102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68DDCC5B" w14:textId="6BCD816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2A5154DD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7C7CA8E" w14:textId="20DB710B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  <w:vAlign w:val="center"/>
          </w:tcPr>
          <w:p w14:paraId="2CA41079" w14:textId="57022164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D18B133" w14:textId="24EDBD75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2752B0B2" w14:textId="4576A4F2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7C0A3855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3138735" w14:textId="25F3B486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</w:t>
            </w:r>
            <w:r>
              <w:rPr>
                <w:rFonts w:ascii="Times New Roman" w:hAnsi="Times New Roman"/>
                <w:vanish w:val="0"/>
              </w:rPr>
              <w:t>11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  <w:vAlign w:val="center"/>
          </w:tcPr>
          <w:p w14:paraId="0D315E9B" w14:textId="16B2592B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11 (Ввод 2 к 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</w:t>
            </w:r>
            <w:r w:rsidRPr="00641E9D">
              <w:rPr>
                <w:rFonts w:ascii="Times New Roman" w:hAnsi="Times New Roman"/>
                <w:vanish w:val="0"/>
              </w:rPr>
              <w:lastRenderedPageBreak/>
              <w:t>здания расположения теплообменников)</w:t>
            </w:r>
          </w:p>
        </w:tc>
        <w:tc>
          <w:tcPr>
            <w:tcW w:w="4391" w:type="dxa"/>
          </w:tcPr>
          <w:p w14:paraId="3A071C40" w14:textId="4F8A0247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lastRenderedPageBreak/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3DD3A914" w14:textId="4142850A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4C73823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90D425E" w14:textId="5B60E2CB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lastRenderedPageBreak/>
              <w:t>F0CBB</w:t>
            </w:r>
            <w:r>
              <w:rPr>
                <w:rFonts w:ascii="Times New Roman" w:hAnsi="Times New Roman"/>
                <w:vanish w:val="0"/>
              </w:rPr>
              <w:t>11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  <w:vAlign w:val="center"/>
          </w:tcPr>
          <w:p w14:paraId="2F200D71" w14:textId="2F36EC20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BB06590" w14:textId="7C863049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39354A63" w14:textId="23CBC315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18693D2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8EE45AE" w14:textId="4B7F3CA5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</w:t>
            </w:r>
            <w:r>
              <w:rPr>
                <w:rFonts w:ascii="Times New Roman" w:hAnsi="Times New Roman"/>
                <w:vanish w:val="0"/>
              </w:rPr>
              <w:t>12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  <w:vAlign w:val="center"/>
          </w:tcPr>
          <w:p w14:paraId="06577869" w14:textId="3CB7F993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12 (Ввод 2 к ТСН-36 2ТП-1000/6/0,4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аккумулирующей насосной)</w:t>
            </w:r>
          </w:p>
        </w:tc>
        <w:tc>
          <w:tcPr>
            <w:tcW w:w="4391" w:type="dxa"/>
          </w:tcPr>
          <w:p w14:paraId="64B3145B" w14:textId="42F76033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4520DA73" w14:textId="51E782E0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F8629E" w14:paraId="5CE2910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A1A9FCB" w14:textId="79D197FD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F0CBB</w:t>
            </w:r>
            <w:r>
              <w:rPr>
                <w:rFonts w:ascii="Times New Roman" w:hAnsi="Times New Roman"/>
                <w:vanish w:val="0"/>
              </w:rPr>
              <w:t>12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  <w:vAlign w:val="center"/>
          </w:tcPr>
          <w:p w14:paraId="185ADC2E" w14:textId="67F416C6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0BD853C" w14:textId="27324BC9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31AD354D" w14:textId="179B74C2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8D1D2E" w:rsidRPr="00525766" w14:paraId="0038931E" w14:textId="77777777" w:rsidTr="00AC166F">
        <w:trPr>
          <w:gridAfter w:val="2"/>
          <w:wAfter w:w="6" w:type="dxa"/>
          <w:hidden w:val="0"/>
        </w:trPr>
        <w:tc>
          <w:tcPr>
            <w:tcW w:w="10488" w:type="dxa"/>
            <w:gridSpan w:val="4"/>
          </w:tcPr>
          <w:p w14:paraId="1C6F5851" w14:textId="0A70FDE0" w:rsidR="008D1D2E" w:rsidRPr="00525766" w:rsidRDefault="008D1D2E" w:rsidP="008D1D2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b/>
                <w:bCs/>
                <w:vanish w:val="0"/>
                <w:szCs w:val="24"/>
              </w:rPr>
              <w:t>Здание расположения теплообменников</w:t>
            </w:r>
          </w:p>
        </w:tc>
      </w:tr>
      <w:tr w:rsidR="008D1D2E" w:rsidRPr="00F8629E" w14:paraId="51D152F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D18C989" w14:textId="27A88A36" w:rsidR="008D1D2E" w:rsidRPr="00F229F0" w:rsidRDefault="007E7F07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N1CBB01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7AE2B360" w14:textId="387FE249" w:rsidR="008D1D2E" w:rsidRPr="00641E9D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1 (Ввод к ТСН-3 здания расположения теплообменников)  </w:t>
            </w:r>
          </w:p>
        </w:tc>
        <w:tc>
          <w:tcPr>
            <w:tcW w:w="4391" w:type="dxa"/>
          </w:tcPr>
          <w:p w14:paraId="6608510D" w14:textId="27AE6ABC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681A3E35" w14:textId="1A151992" w:rsidR="008D1D2E" w:rsidRPr="00525766" w:rsidRDefault="008D1D2E" w:rsidP="008D1D2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388D338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523B041" w14:textId="1F3F9205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N1CBB01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</w:tcPr>
          <w:p w14:paraId="6668B428" w14:textId="5AF85D64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9D447FC" w14:textId="69417E18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3FDA6623" w14:textId="3682BE1F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79857576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A1A93B4" w14:textId="432E0E16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2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1BFE30E3" w14:textId="452D68CF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2 (Ввод 1 к Т-3 2ТП-1000/6/0,4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здания расположения теплообменников)  </w:t>
            </w:r>
          </w:p>
        </w:tc>
        <w:tc>
          <w:tcPr>
            <w:tcW w:w="4391" w:type="dxa"/>
          </w:tcPr>
          <w:p w14:paraId="01A63774" w14:textId="108F49B8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60AA1F73" w14:textId="50C47B0F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20190DC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1935DF0" w14:textId="5EB8A6A1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2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</w:tcPr>
          <w:p w14:paraId="0FF830BF" w14:textId="68A15DAB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F72D30C" w14:textId="640BDA01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33174E06" w14:textId="1CB1D973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28ABFB2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172A6AA" w14:textId="5AC37C8E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3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775759E9" w14:textId="5D877A7B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3 (питание сетевого насоса К3.1)  </w:t>
            </w:r>
          </w:p>
        </w:tc>
        <w:tc>
          <w:tcPr>
            <w:tcW w:w="4391" w:type="dxa"/>
          </w:tcPr>
          <w:p w14:paraId="6D2129F7" w14:textId="35B7411D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2C53DF58" w14:textId="6DEFD2F0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5B0B819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56DD05F" w14:textId="2564EB04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3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</w:tcPr>
          <w:p w14:paraId="68CDD164" w14:textId="16708367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AE6D035" w14:textId="5249CCD3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43CE43CA" w14:textId="247C29F0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3C60A25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7098AA05" w14:textId="0FB32088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4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637826B8" w14:textId="10DFB112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4 (питание сетевого насоса К3.2)  </w:t>
            </w:r>
          </w:p>
        </w:tc>
        <w:tc>
          <w:tcPr>
            <w:tcW w:w="4391" w:type="dxa"/>
          </w:tcPr>
          <w:p w14:paraId="13725403" w14:textId="7443ABF1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240DB189" w14:textId="4A61B3A1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53F9A78A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CDD6C48" w14:textId="0EA0CB77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4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</w:tcPr>
          <w:p w14:paraId="623FFD8D" w14:textId="2BBF81A5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BEEFB4A" w14:textId="63282EF7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2A2B2365" w14:textId="2135005B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76E4FDB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0ACF09F" w14:textId="37560DF0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5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2B9D4EC6" w14:textId="05900217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5 (Ввод 1 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здания расположения теплообменников)  </w:t>
            </w:r>
          </w:p>
        </w:tc>
        <w:tc>
          <w:tcPr>
            <w:tcW w:w="4391" w:type="dxa"/>
          </w:tcPr>
          <w:p w14:paraId="4CE3BC26" w14:textId="179EA1A9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57B5DCD0" w14:textId="095B66DF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7254A13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55833A0" w14:textId="310940C0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5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</w:tcPr>
          <w:p w14:paraId="49E538E1" w14:textId="0597A316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9C3F7F6" w14:textId="3BAC8166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6E0C8B9B" w14:textId="12863B40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56059E2F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71B3F63" w14:textId="3BA89129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6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33BA523D" w14:textId="43C13BAD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6 (Ввод 1 ВЧРП здания расположения теплообменников)  </w:t>
            </w:r>
          </w:p>
        </w:tc>
        <w:tc>
          <w:tcPr>
            <w:tcW w:w="4391" w:type="dxa"/>
          </w:tcPr>
          <w:p w14:paraId="0DF1C71A" w14:textId="63ECF7F3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0F6FFB3A" w14:textId="429BCF9B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1DF68E8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27C4A4D7" w14:textId="68D07A25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6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</w:tcPr>
          <w:p w14:paraId="3092612B" w14:textId="1B5BB1E7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7AA67E44" w14:textId="14F11393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6046FA20" w14:textId="6E78407A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0C7FD58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A280DC5" w14:textId="10E49B31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7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16C73A13" w14:textId="3DF48F3E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7 (секционный выключатель I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с.ш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. 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)  </w:t>
            </w:r>
          </w:p>
        </w:tc>
        <w:tc>
          <w:tcPr>
            <w:tcW w:w="4391" w:type="dxa"/>
          </w:tcPr>
          <w:p w14:paraId="740B9AA1" w14:textId="7F88B043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7C380760" w14:textId="164E79FD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7F481832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4BC9BE3" w14:textId="33A8276F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7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</w:tcPr>
          <w:p w14:paraId="1F2E716F" w14:textId="1DA52D03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53C2724F" w14:textId="39DEED95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65A8295F" w14:textId="5BAAA784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6EA40820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6E2A1D64" w14:textId="07DF78FE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8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0BD52B95" w14:textId="32B53E77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8 (секционный выключатель II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с.ш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. 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)  </w:t>
            </w:r>
          </w:p>
        </w:tc>
        <w:tc>
          <w:tcPr>
            <w:tcW w:w="4391" w:type="dxa"/>
          </w:tcPr>
          <w:p w14:paraId="0BF59886" w14:textId="384D2EB1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67E8F24B" w14:textId="3CE94D2B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1D782059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1A9CCB5" w14:textId="4FD4846A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8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</w:tcPr>
          <w:p w14:paraId="25D8AE82" w14:textId="60B66E14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04AB86E0" w14:textId="040513AC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4361E417" w14:textId="5D4238C5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60DC644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566DB93" w14:textId="0D619446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9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247DAF94" w14:textId="7A1F149E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9 (Ввод 2 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здания расположения теплообменников)  </w:t>
            </w:r>
          </w:p>
        </w:tc>
        <w:tc>
          <w:tcPr>
            <w:tcW w:w="4391" w:type="dxa"/>
          </w:tcPr>
          <w:p w14:paraId="04C591EB" w14:textId="51D05904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2A7B8CFC" w14:textId="5088C8B7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41DD167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31234CE" w14:textId="29828DF3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N1CBB0</w:t>
            </w:r>
            <w:r>
              <w:rPr>
                <w:rFonts w:ascii="Times New Roman" w:hAnsi="Times New Roman"/>
                <w:vanish w:val="0"/>
              </w:rPr>
              <w:t>9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</w:tcPr>
          <w:p w14:paraId="01FF011C" w14:textId="260258B7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EDA4D70" w14:textId="40F3DCBF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07D9995C" w14:textId="2A88E495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2C16C6F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B697D24" w14:textId="775E9EB8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59B3CE56" w14:textId="2C8091E3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10 (Ввод 2 ВЧРП здания </w:t>
            </w:r>
            <w:r w:rsidRPr="00641E9D">
              <w:rPr>
                <w:rFonts w:ascii="Times New Roman" w:hAnsi="Times New Roman"/>
                <w:vanish w:val="0"/>
              </w:rPr>
              <w:lastRenderedPageBreak/>
              <w:t xml:space="preserve">расположения теплообменников)  </w:t>
            </w:r>
          </w:p>
        </w:tc>
        <w:tc>
          <w:tcPr>
            <w:tcW w:w="4391" w:type="dxa"/>
          </w:tcPr>
          <w:p w14:paraId="61FFA3CA" w14:textId="6668739C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lastRenderedPageBreak/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273B6177" w14:textId="60B5E246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4245E33E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2C155C9" w14:textId="751EEB61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lastRenderedPageBreak/>
              <w:t>N1CBB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</w:tcPr>
          <w:p w14:paraId="00DC603B" w14:textId="78F2B972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21647121" w14:textId="50281AE9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2554D396" w14:textId="3CB66F79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54DA6DE8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48C6AA3" w14:textId="56A20700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</w:t>
            </w:r>
            <w:r>
              <w:rPr>
                <w:rFonts w:ascii="Times New Roman" w:hAnsi="Times New Roman"/>
                <w:vanish w:val="0"/>
              </w:rPr>
              <w:t>11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0E2B9722" w14:textId="1E04ADCE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11 (питание сетевого насоса К3.3)  </w:t>
            </w:r>
          </w:p>
        </w:tc>
        <w:tc>
          <w:tcPr>
            <w:tcW w:w="4391" w:type="dxa"/>
          </w:tcPr>
          <w:p w14:paraId="3951A7CD" w14:textId="2D9D446C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0C9F4302" w14:textId="3DDF38D8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788A54F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038525AD" w14:textId="2334269B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</w:t>
            </w:r>
            <w:r>
              <w:rPr>
                <w:rFonts w:ascii="Times New Roman" w:hAnsi="Times New Roman"/>
                <w:vanish w:val="0"/>
              </w:rPr>
              <w:t>11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</w:tcPr>
          <w:p w14:paraId="5AB73060" w14:textId="09E3CEE7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0C7BD93" w14:textId="0556ACAB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49C07D0E" w14:textId="37947FAD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6640C2A1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5C7D88B0" w14:textId="2A407B0E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</w:t>
            </w:r>
            <w:r>
              <w:rPr>
                <w:rFonts w:ascii="Times New Roman" w:hAnsi="Times New Roman"/>
                <w:vanish w:val="0"/>
              </w:rPr>
              <w:t>12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6DEA10CB" w14:textId="26030257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12 (питание сетевого насоса К3.4)  </w:t>
            </w:r>
          </w:p>
        </w:tc>
        <w:tc>
          <w:tcPr>
            <w:tcW w:w="4391" w:type="dxa"/>
          </w:tcPr>
          <w:p w14:paraId="47933B33" w14:textId="692ACFE5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7652EC50" w14:textId="56F2D515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0CBF145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18FC1AC" w14:textId="06E05164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</w:t>
            </w:r>
            <w:r>
              <w:rPr>
                <w:rFonts w:ascii="Times New Roman" w:hAnsi="Times New Roman"/>
                <w:vanish w:val="0"/>
              </w:rPr>
              <w:t>12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</w:tcPr>
          <w:p w14:paraId="5D778735" w14:textId="56F1B3E8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4D8AEB99" w14:textId="2A7671BD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657D2346" w14:textId="3CE55A2D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1798FBFB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871AD8F" w14:textId="588B6F16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</w:t>
            </w:r>
            <w:r>
              <w:rPr>
                <w:rFonts w:ascii="Times New Roman" w:hAnsi="Times New Roman"/>
                <w:vanish w:val="0"/>
              </w:rPr>
              <w:t>13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5C2A26D4" w14:textId="530596A9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13 (Ввод 2 к Т-4 2ТП-1000/6/0,4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 здания расположения теплообменников)  </w:t>
            </w:r>
          </w:p>
        </w:tc>
        <w:tc>
          <w:tcPr>
            <w:tcW w:w="4391" w:type="dxa"/>
          </w:tcPr>
          <w:p w14:paraId="58206A02" w14:textId="1CF62891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6E8FA424" w14:textId="45C13821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6F6E63F7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3ACA1D98" w14:textId="03379791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</w:t>
            </w:r>
            <w:r>
              <w:rPr>
                <w:rFonts w:ascii="Times New Roman" w:hAnsi="Times New Roman"/>
                <w:vanish w:val="0"/>
              </w:rPr>
              <w:t>13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</w:tcPr>
          <w:p w14:paraId="63078C3F" w14:textId="5C1C0A75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339C3257" w14:textId="2A7F1267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0A440B33" w14:textId="20932447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6005921C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4400531F" w14:textId="4667BE2E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</w:t>
            </w:r>
            <w:r>
              <w:rPr>
                <w:rFonts w:ascii="Times New Roman" w:hAnsi="Times New Roman"/>
                <w:vanish w:val="0"/>
              </w:rPr>
              <w:t>14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YB01</w:t>
            </w:r>
          </w:p>
        </w:tc>
        <w:tc>
          <w:tcPr>
            <w:tcW w:w="2550" w:type="dxa"/>
            <w:vMerge w:val="restart"/>
          </w:tcPr>
          <w:p w14:paraId="78FDDCA9" w14:textId="76DE2A0E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41E9D">
              <w:rPr>
                <w:rFonts w:ascii="Times New Roman" w:hAnsi="Times New Roman"/>
                <w:vanish w:val="0"/>
              </w:rPr>
              <w:t xml:space="preserve">РУ-6 </w:t>
            </w:r>
            <w:proofErr w:type="spellStart"/>
            <w:r w:rsidRPr="00641E9D">
              <w:rPr>
                <w:rFonts w:ascii="Times New Roman" w:hAnsi="Times New Roman"/>
                <w:vanish w:val="0"/>
              </w:rPr>
              <w:t>кВ</w:t>
            </w:r>
            <w:proofErr w:type="spellEnd"/>
            <w:r w:rsidRPr="00641E9D">
              <w:rPr>
                <w:rFonts w:ascii="Times New Roman" w:hAnsi="Times New Roman"/>
                <w:vanish w:val="0"/>
              </w:rPr>
              <w:t xml:space="preserve">, ячейка 14 (Ввод к ТСН-4 здания расположения теплообменников)  </w:t>
            </w:r>
          </w:p>
        </w:tc>
        <w:tc>
          <w:tcPr>
            <w:tcW w:w="4391" w:type="dxa"/>
          </w:tcPr>
          <w:p w14:paraId="3E0728D2" w14:textId="67F1B715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включить</w:t>
            </w:r>
          </w:p>
        </w:tc>
        <w:tc>
          <w:tcPr>
            <w:tcW w:w="1570" w:type="dxa"/>
            <w:gridSpan w:val="2"/>
          </w:tcPr>
          <w:p w14:paraId="33B5C9A5" w14:textId="47E38CE9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  <w:tr w:rsidR="007E7F07" w:rsidRPr="00F8629E" w14:paraId="3473A224" w14:textId="77777777" w:rsidTr="00AC166F">
        <w:trPr>
          <w:gridAfter w:val="1"/>
          <w:wAfter w:w="355" w:type="dxa"/>
          <w:trHeight w:val="299"/>
          <w:hidden w:val="0"/>
        </w:trPr>
        <w:tc>
          <w:tcPr>
            <w:tcW w:w="1983" w:type="dxa"/>
          </w:tcPr>
          <w:p w14:paraId="17C285A3" w14:textId="0EC72843" w:rsidR="007E7F07" w:rsidRPr="00F229F0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7E7F07">
              <w:rPr>
                <w:rFonts w:ascii="Times New Roman" w:hAnsi="Times New Roman"/>
                <w:vanish w:val="0"/>
              </w:rPr>
              <w:t>N1CBB</w:t>
            </w:r>
            <w:r>
              <w:rPr>
                <w:rFonts w:ascii="Times New Roman" w:hAnsi="Times New Roman"/>
                <w:vanish w:val="0"/>
              </w:rPr>
              <w:t>14</w:t>
            </w:r>
            <w:r w:rsidR="00F229F0">
              <w:rPr>
                <w:rFonts w:ascii="Times New Roman" w:hAnsi="Times New Roman"/>
                <w:vanish w:val="0"/>
                <w:lang w:val="en-US"/>
              </w:rPr>
              <w:t>YB02</w:t>
            </w:r>
          </w:p>
        </w:tc>
        <w:tc>
          <w:tcPr>
            <w:tcW w:w="2550" w:type="dxa"/>
            <w:vMerge/>
            <w:vAlign w:val="center"/>
          </w:tcPr>
          <w:p w14:paraId="50C32DD6" w14:textId="5B81A5CD" w:rsidR="007E7F07" w:rsidRPr="00641E9D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1" w:type="dxa"/>
          </w:tcPr>
          <w:p w14:paraId="6AC259A2" w14:textId="3F098D46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proofErr w:type="spellStart"/>
            <w:r w:rsidRPr="00525766">
              <w:rPr>
                <w:rFonts w:ascii="Times New Roman" w:hAnsi="Times New Roman"/>
                <w:vanish w:val="0"/>
                <w:szCs w:val="24"/>
              </w:rPr>
              <w:t>вв</w:t>
            </w:r>
            <w:proofErr w:type="spellEnd"/>
            <w:r w:rsidRPr="00525766">
              <w:rPr>
                <w:rFonts w:ascii="Times New Roman" w:hAnsi="Times New Roman"/>
                <w:vanish w:val="0"/>
                <w:szCs w:val="24"/>
              </w:rPr>
              <w:t xml:space="preserve"> выключить</w:t>
            </w:r>
          </w:p>
        </w:tc>
        <w:tc>
          <w:tcPr>
            <w:tcW w:w="1570" w:type="dxa"/>
            <w:gridSpan w:val="2"/>
          </w:tcPr>
          <w:p w14:paraId="3CF59576" w14:textId="7FA1ADAB" w:rsidR="007E7F07" w:rsidRPr="00525766" w:rsidRDefault="007E7F07" w:rsidP="007E7F07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Cs w:val="24"/>
              </w:rPr>
            </w:pPr>
            <w:r w:rsidRPr="00525766">
              <w:rPr>
                <w:rFonts w:ascii="Times New Roman" w:hAnsi="Times New Roman"/>
                <w:vanish w:val="0"/>
                <w:szCs w:val="24"/>
              </w:rPr>
              <w:t>МЭК 60870-5-104</w:t>
            </w:r>
          </w:p>
        </w:tc>
      </w:tr>
    </w:tbl>
    <w:p w14:paraId="2EF46FA3" w14:textId="562029F4" w:rsidR="00892A85" w:rsidRDefault="00892A85" w:rsidP="00892A85">
      <w:pPr>
        <w:pStyle w:val="2"/>
      </w:pPr>
      <w:bookmarkStart w:id="3" w:name="_Toc215736557"/>
      <w:r>
        <w:t>Перечень резервных дискретных сигналов</w:t>
      </w:r>
      <w:bookmarkEnd w:id="3"/>
    </w:p>
    <w:tbl>
      <w:tblPr>
        <w:tblStyle w:val="af9"/>
        <w:tblW w:w="1049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85"/>
        <w:gridCol w:w="1418"/>
        <w:gridCol w:w="1843"/>
        <w:gridCol w:w="1842"/>
        <w:gridCol w:w="2127"/>
        <w:gridCol w:w="1275"/>
      </w:tblGrid>
      <w:tr w:rsidR="00892A85" w:rsidRPr="0017406B" w14:paraId="2FE5D54E" w14:textId="77777777" w:rsidTr="001D59FE">
        <w:trPr>
          <w:trHeight w:val="835"/>
          <w:tblHeader/>
          <w:hidden w:val="0"/>
        </w:trPr>
        <w:tc>
          <w:tcPr>
            <w:tcW w:w="1985" w:type="dxa"/>
            <w:vAlign w:val="center"/>
          </w:tcPr>
          <w:p w14:paraId="6705230E" w14:textId="77777777" w:rsidR="00892A85" w:rsidRPr="008F1296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 xml:space="preserve">KKS </w:t>
            </w:r>
            <w:r>
              <w:rPr>
                <w:rFonts w:ascii="Times New Roman" w:hAnsi="Times New Roman"/>
                <w:vanish w:val="0"/>
              </w:rPr>
              <w:t>модуля</w:t>
            </w:r>
          </w:p>
        </w:tc>
        <w:tc>
          <w:tcPr>
            <w:tcW w:w="1418" w:type="dxa"/>
            <w:vAlign w:val="center"/>
          </w:tcPr>
          <w:p w14:paraId="4B1EAB6C" w14:textId="77777777" w:rsidR="00892A85" w:rsidRPr="00274B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Тип модуля</w:t>
            </w:r>
          </w:p>
        </w:tc>
        <w:tc>
          <w:tcPr>
            <w:tcW w:w="1843" w:type="dxa"/>
            <w:vAlign w:val="center"/>
          </w:tcPr>
          <w:p w14:paraId="72A3382E" w14:textId="77777777" w:rsidR="00892A85" w:rsidRPr="000B5C0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 xml:space="preserve">KKS </w:t>
            </w:r>
            <w:r>
              <w:rPr>
                <w:rFonts w:ascii="Times New Roman" w:hAnsi="Times New Roman"/>
                <w:vanish w:val="0"/>
              </w:rPr>
              <w:t>терминальной панели</w:t>
            </w:r>
          </w:p>
        </w:tc>
        <w:tc>
          <w:tcPr>
            <w:tcW w:w="1842" w:type="dxa"/>
            <w:vAlign w:val="center"/>
          </w:tcPr>
          <w:p w14:paraId="7AAF36C4" w14:textId="77777777" w:rsidR="00892A85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Тип терминальной панели</w:t>
            </w:r>
          </w:p>
        </w:tc>
        <w:tc>
          <w:tcPr>
            <w:tcW w:w="2127" w:type="dxa"/>
            <w:vAlign w:val="center"/>
          </w:tcPr>
          <w:p w14:paraId="2ED4F95C" w14:textId="77777777" w:rsidR="00892A85" w:rsidRPr="00274B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Номера резервных каналов на модуле</w:t>
            </w:r>
          </w:p>
        </w:tc>
        <w:tc>
          <w:tcPr>
            <w:tcW w:w="1275" w:type="dxa"/>
            <w:vAlign w:val="center"/>
          </w:tcPr>
          <w:p w14:paraId="3B6F1783" w14:textId="77777777" w:rsidR="00892A85" w:rsidRPr="00274B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Тип сигнала</w:t>
            </w:r>
          </w:p>
        </w:tc>
      </w:tr>
      <w:tr w:rsidR="00892A85" w:rsidRPr="0017406B" w14:paraId="4C8AEAE1" w14:textId="77777777" w:rsidTr="001D59FE">
        <w:trPr>
          <w:hidden w:val="0"/>
        </w:trPr>
        <w:tc>
          <w:tcPr>
            <w:tcW w:w="10490" w:type="dxa"/>
            <w:gridSpan w:val="6"/>
          </w:tcPr>
          <w:p w14:paraId="1F34ED93" w14:textId="77777777" w:rsidR="00892A85" w:rsidRPr="003E559A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</w:pP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Шкаф </w:t>
            </w:r>
            <w:r w:rsidRPr="00274B2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АСУТП ВК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  <w:t>F0CJU01</w:t>
            </w:r>
          </w:p>
        </w:tc>
      </w:tr>
      <w:tr w:rsidR="00892A85" w:rsidRPr="0017406B" w14:paraId="259201F8" w14:textId="77777777" w:rsidTr="001D59FE">
        <w:trPr>
          <w:hidden w:val="0"/>
        </w:trPr>
        <w:tc>
          <w:tcPr>
            <w:tcW w:w="10490" w:type="dxa"/>
            <w:gridSpan w:val="6"/>
          </w:tcPr>
          <w:p w14:paraId="0861A8B6" w14:textId="77777777" w:rsidR="00892A85" w:rsidRPr="00452A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>
              <w:rPr>
                <w:rFonts w:ascii="Times New Roman" w:hAnsi="Times New Roman"/>
                <w:b/>
                <w:bCs/>
                <w:vanish w:val="0"/>
              </w:rPr>
              <w:t xml:space="preserve">Каркас </w:t>
            </w:r>
            <w:r w:rsidRPr="00E16849">
              <w:rPr>
                <w:rFonts w:ascii="Times New Roman" w:hAnsi="Times New Roman"/>
                <w:b/>
                <w:bCs/>
                <w:vanish w:val="0"/>
              </w:rPr>
              <w:t>F0CJU01</w:t>
            </w:r>
            <w:r>
              <w:rPr>
                <w:rFonts w:ascii="Times New Roman" w:hAnsi="Times New Roman"/>
                <w:b/>
                <w:bCs/>
                <w:vanish w:val="0"/>
                <w:lang w:val="en-US"/>
              </w:rPr>
              <w:t>RK0</w:t>
            </w:r>
            <w:r>
              <w:rPr>
                <w:rFonts w:ascii="Times New Roman" w:hAnsi="Times New Roman"/>
                <w:b/>
                <w:bCs/>
                <w:vanish w:val="0"/>
              </w:rPr>
              <w:t>1</w:t>
            </w:r>
          </w:p>
        </w:tc>
      </w:tr>
      <w:tr w:rsidR="00892A85" w:rsidRPr="0017406B" w14:paraId="24340ACA" w14:textId="77777777" w:rsidTr="001D59FE">
        <w:trPr>
          <w:hidden w:val="0"/>
        </w:trPr>
        <w:tc>
          <w:tcPr>
            <w:tcW w:w="1985" w:type="dxa"/>
            <w:vAlign w:val="center"/>
          </w:tcPr>
          <w:p w14:paraId="44303463" w14:textId="2F817DB5" w:rsidR="00892A85" w:rsidRPr="0080034D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F0CJU01A103</w:t>
            </w:r>
          </w:p>
        </w:tc>
        <w:tc>
          <w:tcPr>
            <w:tcW w:w="1418" w:type="dxa"/>
            <w:vAlign w:val="center"/>
          </w:tcPr>
          <w:p w14:paraId="08568173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79B0D730" w14:textId="02532F19" w:rsidR="00892A85" w:rsidRPr="0080034D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E16849">
              <w:rPr>
                <w:rFonts w:ascii="Times New Roman" w:hAnsi="Times New Roman"/>
                <w:vanish w:val="0"/>
                <w:lang w:val="en-US"/>
              </w:rPr>
              <w:t>F0CJU01A</w:t>
            </w:r>
            <w:r>
              <w:rPr>
                <w:rFonts w:ascii="Times New Roman" w:hAnsi="Times New Roman"/>
                <w:vanish w:val="0"/>
                <w:lang w:val="en-US"/>
              </w:rPr>
              <w:t>61</w:t>
            </w:r>
          </w:p>
        </w:tc>
        <w:tc>
          <w:tcPr>
            <w:tcW w:w="1842" w:type="dxa"/>
            <w:vAlign w:val="center"/>
          </w:tcPr>
          <w:p w14:paraId="103C5868" w14:textId="77777777" w:rsidR="00892A85" w:rsidRPr="00274B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76184CF1" w14:textId="12C3C832" w:rsidR="00892A85" w:rsidRPr="00E16849" w:rsidRDefault="0013278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31,32</w:t>
            </w:r>
          </w:p>
        </w:tc>
        <w:tc>
          <w:tcPr>
            <w:tcW w:w="1275" w:type="dxa"/>
          </w:tcPr>
          <w:p w14:paraId="1D4CBE7A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17406B" w14:paraId="26BF0D3B" w14:textId="77777777" w:rsidTr="001D59FE">
        <w:trPr>
          <w:hidden w:val="0"/>
        </w:trPr>
        <w:tc>
          <w:tcPr>
            <w:tcW w:w="1985" w:type="dxa"/>
            <w:vAlign w:val="center"/>
          </w:tcPr>
          <w:p w14:paraId="7B8EB142" w14:textId="0DD3C580" w:rsidR="00892A85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F0CJU01A104</w:t>
            </w:r>
          </w:p>
        </w:tc>
        <w:tc>
          <w:tcPr>
            <w:tcW w:w="1418" w:type="dxa"/>
            <w:vAlign w:val="center"/>
          </w:tcPr>
          <w:p w14:paraId="2C3334ED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43823CFE" w14:textId="5D4BCC0D" w:rsidR="00892A85" w:rsidRPr="00274B2D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E16849">
              <w:rPr>
                <w:rFonts w:ascii="Times New Roman" w:hAnsi="Times New Roman"/>
                <w:vanish w:val="0"/>
                <w:lang w:val="en-US"/>
              </w:rPr>
              <w:t>F0CJU01A</w:t>
            </w:r>
            <w:r>
              <w:rPr>
                <w:rFonts w:ascii="Times New Roman" w:hAnsi="Times New Roman"/>
                <w:vanish w:val="0"/>
                <w:lang w:val="en-US"/>
              </w:rPr>
              <w:t>62</w:t>
            </w:r>
          </w:p>
        </w:tc>
        <w:tc>
          <w:tcPr>
            <w:tcW w:w="1842" w:type="dxa"/>
            <w:vAlign w:val="center"/>
          </w:tcPr>
          <w:p w14:paraId="766AAE64" w14:textId="77777777" w:rsidR="00892A85" w:rsidRPr="00274B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75B13586" w14:textId="4EA67CEC" w:rsidR="00892A85" w:rsidRPr="00E16849" w:rsidRDefault="0013278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31,32</w:t>
            </w:r>
          </w:p>
        </w:tc>
        <w:tc>
          <w:tcPr>
            <w:tcW w:w="1275" w:type="dxa"/>
          </w:tcPr>
          <w:p w14:paraId="2A5F57FB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17406B" w14:paraId="334146D2" w14:textId="77777777" w:rsidTr="001D59FE">
        <w:trPr>
          <w:hidden w:val="0"/>
        </w:trPr>
        <w:tc>
          <w:tcPr>
            <w:tcW w:w="1985" w:type="dxa"/>
            <w:vAlign w:val="center"/>
          </w:tcPr>
          <w:p w14:paraId="0A6B4A22" w14:textId="68330487" w:rsidR="00892A85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F0CJU01A105</w:t>
            </w:r>
          </w:p>
        </w:tc>
        <w:tc>
          <w:tcPr>
            <w:tcW w:w="1418" w:type="dxa"/>
            <w:vAlign w:val="center"/>
          </w:tcPr>
          <w:p w14:paraId="5107A895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2DDB38BE" w14:textId="63093BAB" w:rsidR="00892A85" w:rsidRPr="00274B2D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E16849">
              <w:rPr>
                <w:rFonts w:ascii="Times New Roman" w:hAnsi="Times New Roman"/>
                <w:vanish w:val="0"/>
                <w:lang w:val="en-US"/>
              </w:rPr>
              <w:t>F0CJU01A</w:t>
            </w:r>
            <w:r>
              <w:rPr>
                <w:rFonts w:ascii="Times New Roman" w:hAnsi="Times New Roman"/>
                <w:vanish w:val="0"/>
                <w:lang w:val="en-US"/>
              </w:rPr>
              <w:t>63</w:t>
            </w:r>
          </w:p>
        </w:tc>
        <w:tc>
          <w:tcPr>
            <w:tcW w:w="1842" w:type="dxa"/>
            <w:vAlign w:val="center"/>
          </w:tcPr>
          <w:p w14:paraId="4E1C97FB" w14:textId="77777777" w:rsidR="00892A85" w:rsidRPr="00274B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39FF528C" w14:textId="580A2E07" w:rsidR="00892A85" w:rsidRPr="00E16849" w:rsidRDefault="0013278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31,32</w:t>
            </w:r>
          </w:p>
        </w:tc>
        <w:tc>
          <w:tcPr>
            <w:tcW w:w="1275" w:type="dxa"/>
          </w:tcPr>
          <w:p w14:paraId="130EA0F3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17406B" w14:paraId="74418915" w14:textId="77777777" w:rsidTr="001D59FE">
        <w:trPr>
          <w:hidden w:val="0"/>
        </w:trPr>
        <w:tc>
          <w:tcPr>
            <w:tcW w:w="1985" w:type="dxa"/>
            <w:vAlign w:val="center"/>
          </w:tcPr>
          <w:p w14:paraId="6A46B722" w14:textId="432E1815" w:rsidR="00892A85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F0CJU01A106</w:t>
            </w:r>
          </w:p>
        </w:tc>
        <w:tc>
          <w:tcPr>
            <w:tcW w:w="1418" w:type="dxa"/>
            <w:vAlign w:val="center"/>
          </w:tcPr>
          <w:p w14:paraId="35EC932E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4FD720E7" w14:textId="0C1F7BA6" w:rsidR="00892A85" w:rsidRPr="00274B2D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E16849">
              <w:rPr>
                <w:rFonts w:ascii="Times New Roman" w:hAnsi="Times New Roman"/>
                <w:vanish w:val="0"/>
                <w:lang w:val="en-US"/>
              </w:rPr>
              <w:t>F0CJU01A</w:t>
            </w:r>
            <w:r>
              <w:rPr>
                <w:rFonts w:ascii="Times New Roman" w:hAnsi="Times New Roman"/>
                <w:vanish w:val="0"/>
                <w:lang w:val="en-US"/>
              </w:rPr>
              <w:t>64</w:t>
            </w:r>
          </w:p>
        </w:tc>
        <w:tc>
          <w:tcPr>
            <w:tcW w:w="1842" w:type="dxa"/>
            <w:vAlign w:val="center"/>
          </w:tcPr>
          <w:p w14:paraId="0B162BEB" w14:textId="77777777" w:rsidR="00892A85" w:rsidRPr="00274B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6C9F7C5B" w14:textId="2C63F2B3" w:rsidR="00892A85" w:rsidRPr="00E16849" w:rsidRDefault="0013278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7…32</w:t>
            </w:r>
            <w:r w:rsidR="000B65EF">
              <w:rPr>
                <w:rFonts w:ascii="Times New Roman" w:hAnsi="Times New Roman"/>
                <w:vanish w:val="0"/>
              </w:rPr>
              <w:t xml:space="preserve"> (26)</w:t>
            </w:r>
          </w:p>
        </w:tc>
        <w:tc>
          <w:tcPr>
            <w:tcW w:w="1275" w:type="dxa"/>
          </w:tcPr>
          <w:p w14:paraId="3D72B2C8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17406B" w14:paraId="7096FF9B" w14:textId="77777777" w:rsidTr="001D59FE">
        <w:trPr>
          <w:hidden w:val="0"/>
        </w:trPr>
        <w:tc>
          <w:tcPr>
            <w:tcW w:w="1985" w:type="dxa"/>
            <w:vAlign w:val="center"/>
          </w:tcPr>
          <w:p w14:paraId="1134D016" w14:textId="2129D3CE" w:rsidR="00892A85" w:rsidRPr="00FA3EA5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F0CJU01A107</w:t>
            </w:r>
          </w:p>
        </w:tc>
        <w:tc>
          <w:tcPr>
            <w:tcW w:w="1418" w:type="dxa"/>
            <w:vAlign w:val="center"/>
          </w:tcPr>
          <w:p w14:paraId="321F8D5F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7F7F43E2" w14:textId="2274046F" w:rsidR="00892A85" w:rsidRPr="00B70250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E16849">
              <w:rPr>
                <w:rFonts w:ascii="Times New Roman" w:hAnsi="Times New Roman"/>
                <w:vanish w:val="0"/>
                <w:lang w:val="en-US"/>
              </w:rPr>
              <w:t>F0CJU01A</w:t>
            </w:r>
            <w:r>
              <w:rPr>
                <w:rFonts w:ascii="Times New Roman" w:hAnsi="Times New Roman"/>
                <w:vanish w:val="0"/>
                <w:lang w:val="en-US"/>
              </w:rPr>
              <w:t>65</w:t>
            </w:r>
          </w:p>
        </w:tc>
        <w:tc>
          <w:tcPr>
            <w:tcW w:w="1842" w:type="dxa"/>
            <w:vAlign w:val="center"/>
          </w:tcPr>
          <w:p w14:paraId="505C3527" w14:textId="77777777" w:rsidR="00892A85" w:rsidRPr="00274B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7C700357" w14:textId="2D842C6B" w:rsidR="00892A85" w:rsidRPr="00E16849" w:rsidRDefault="0013278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19…32</w:t>
            </w:r>
            <w:r w:rsidR="000B65EF">
              <w:rPr>
                <w:rFonts w:ascii="Times New Roman" w:hAnsi="Times New Roman"/>
                <w:vanish w:val="0"/>
              </w:rPr>
              <w:t xml:space="preserve"> (14)</w:t>
            </w:r>
          </w:p>
        </w:tc>
        <w:tc>
          <w:tcPr>
            <w:tcW w:w="1275" w:type="dxa"/>
          </w:tcPr>
          <w:p w14:paraId="703D0934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17406B" w14:paraId="643B76EC" w14:textId="77777777" w:rsidTr="001D59FE">
        <w:trPr>
          <w:hidden w:val="0"/>
        </w:trPr>
        <w:tc>
          <w:tcPr>
            <w:tcW w:w="1985" w:type="dxa"/>
            <w:vAlign w:val="center"/>
          </w:tcPr>
          <w:p w14:paraId="6BD8D6EA" w14:textId="6704C753" w:rsidR="00892A85" w:rsidRPr="00FA3EA5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F0CJU01A108</w:t>
            </w:r>
          </w:p>
        </w:tc>
        <w:tc>
          <w:tcPr>
            <w:tcW w:w="1418" w:type="dxa"/>
            <w:vAlign w:val="center"/>
          </w:tcPr>
          <w:p w14:paraId="78B9C7B7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0A2FA94D" w14:textId="60B28D5C" w:rsidR="00892A85" w:rsidRPr="00B70250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E16849">
              <w:rPr>
                <w:rFonts w:ascii="Times New Roman" w:hAnsi="Times New Roman"/>
                <w:vanish w:val="0"/>
                <w:lang w:val="en-US"/>
              </w:rPr>
              <w:t>F0CJU01A</w:t>
            </w:r>
            <w:r>
              <w:rPr>
                <w:rFonts w:ascii="Times New Roman" w:hAnsi="Times New Roman"/>
                <w:vanish w:val="0"/>
                <w:lang w:val="en-US"/>
              </w:rPr>
              <w:t>66</w:t>
            </w:r>
          </w:p>
        </w:tc>
        <w:tc>
          <w:tcPr>
            <w:tcW w:w="1842" w:type="dxa"/>
            <w:vAlign w:val="center"/>
          </w:tcPr>
          <w:p w14:paraId="617E9F26" w14:textId="77777777" w:rsidR="00892A85" w:rsidRPr="00274B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51AC6D24" w14:textId="78A14A05" w:rsidR="00892A85" w:rsidRPr="00E16849" w:rsidRDefault="0013278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27…32</w:t>
            </w:r>
            <w:r w:rsidR="000B65EF">
              <w:rPr>
                <w:rFonts w:ascii="Times New Roman" w:hAnsi="Times New Roman"/>
                <w:vanish w:val="0"/>
              </w:rPr>
              <w:t xml:space="preserve"> (6)</w:t>
            </w:r>
          </w:p>
        </w:tc>
        <w:tc>
          <w:tcPr>
            <w:tcW w:w="1275" w:type="dxa"/>
          </w:tcPr>
          <w:p w14:paraId="5EE3CCFA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17406B" w14:paraId="7A3BC8BB" w14:textId="77777777" w:rsidTr="001D59FE">
        <w:trPr>
          <w:hidden w:val="0"/>
        </w:trPr>
        <w:tc>
          <w:tcPr>
            <w:tcW w:w="1985" w:type="dxa"/>
            <w:vAlign w:val="center"/>
          </w:tcPr>
          <w:p w14:paraId="584E2F59" w14:textId="25D4AD9E" w:rsidR="00892A85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F0CJU01A109</w:t>
            </w:r>
          </w:p>
        </w:tc>
        <w:tc>
          <w:tcPr>
            <w:tcW w:w="1418" w:type="dxa"/>
            <w:vAlign w:val="center"/>
          </w:tcPr>
          <w:p w14:paraId="4A7B4D96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775C4EAD" w14:textId="0E2014FE" w:rsidR="00892A85" w:rsidRPr="00274B2D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E16849">
              <w:rPr>
                <w:rFonts w:ascii="Times New Roman" w:hAnsi="Times New Roman"/>
                <w:vanish w:val="0"/>
                <w:lang w:val="en-US"/>
              </w:rPr>
              <w:t>F0CJU01A</w:t>
            </w:r>
            <w:r>
              <w:rPr>
                <w:rFonts w:ascii="Times New Roman" w:hAnsi="Times New Roman"/>
                <w:vanish w:val="0"/>
                <w:lang w:val="en-US"/>
              </w:rPr>
              <w:t>67</w:t>
            </w:r>
          </w:p>
        </w:tc>
        <w:tc>
          <w:tcPr>
            <w:tcW w:w="1842" w:type="dxa"/>
            <w:vAlign w:val="center"/>
          </w:tcPr>
          <w:p w14:paraId="2B434539" w14:textId="77777777" w:rsidR="00892A85" w:rsidRPr="00274B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4EC377A5" w14:textId="1975FFFB" w:rsidR="00892A85" w:rsidRPr="00E16849" w:rsidRDefault="0013278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9…32</w:t>
            </w:r>
            <w:r w:rsidR="000B65EF">
              <w:rPr>
                <w:rFonts w:ascii="Times New Roman" w:hAnsi="Times New Roman"/>
                <w:vanish w:val="0"/>
              </w:rPr>
              <w:t xml:space="preserve"> (24)</w:t>
            </w:r>
          </w:p>
        </w:tc>
        <w:tc>
          <w:tcPr>
            <w:tcW w:w="1275" w:type="dxa"/>
          </w:tcPr>
          <w:p w14:paraId="3BD1C9E9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17406B" w14:paraId="7F683758" w14:textId="77777777" w:rsidTr="001D59FE">
        <w:trPr>
          <w:hidden w:val="0"/>
        </w:trPr>
        <w:tc>
          <w:tcPr>
            <w:tcW w:w="1985" w:type="dxa"/>
            <w:vAlign w:val="center"/>
          </w:tcPr>
          <w:p w14:paraId="6290AD03" w14:textId="6579055A" w:rsidR="00892A85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F0CJU01A110</w:t>
            </w:r>
          </w:p>
        </w:tc>
        <w:tc>
          <w:tcPr>
            <w:tcW w:w="1418" w:type="dxa"/>
            <w:vAlign w:val="center"/>
          </w:tcPr>
          <w:p w14:paraId="634A2853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2EF9E8FF" w14:textId="377F582A" w:rsidR="00892A85" w:rsidRPr="00274B2D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E16849">
              <w:rPr>
                <w:rFonts w:ascii="Times New Roman" w:hAnsi="Times New Roman"/>
                <w:vanish w:val="0"/>
                <w:lang w:val="en-US"/>
              </w:rPr>
              <w:t>F0CJU01A</w:t>
            </w:r>
            <w:r>
              <w:rPr>
                <w:rFonts w:ascii="Times New Roman" w:hAnsi="Times New Roman"/>
                <w:vanish w:val="0"/>
                <w:lang w:val="en-US"/>
              </w:rPr>
              <w:t>68</w:t>
            </w:r>
          </w:p>
        </w:tc>
        <w:tc>
          <w:tcPr>
            <w:tcW w:w="1842" w:type="dxa"/>
            <w:vAlign w:val="center"/>
          </w:tcPr>
          <w:p w14:paraId="446C473E" w14:textId="77777777" w:rsidR="00892A85" w:rsidRPr="00274B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08F5EFBE" w14:textId="1A059468" w:rsidR="00892A85" w:rsidRPr="00E16849" w:rsidRDefault="0013278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21…32</w:t>
            </w:r>
            <w:r w:rsidR="000B65EF">
              <w:rPr>
                <w:rFonts w:ascii="Times New Roman" w:hAnsi="Times New Roman"/>
                <w:vanish w:val="0"/>
              </w:rPr>
              <w:t xml:space="preserve"> (12)</w:t>
            </w:r>
          </w:p>
        </w:tc>
        <w:tc>
          <w:tcPr>
            <w:tcW w:w="1275" w:type="dxa"/>
          </w:tcPr>
          <w:p w14:paraId="5DFAF3CF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17406B" w14:paraId="020A1844" w14:textId="77777777" w:rsidTr="001D59FE">
        <w:trPr>
          <w:hidden w:val="0"/>
        </w:trPr>
        <w:tc>
          <w:tcPr>
            <w:tcW w:w="1985" w:type="dxa"/>
            <w:vAlign w:val="center"/>
          </w:tcPr>
          <w:p w14:paraId="5C20216E" w14:textId="64B7B451" w:rsidR="00892A85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F0CJU01A111</w:t>
            </w:r>
          </w:p>
        </w:tc>
        <w:tc>
          <w:tcPr>
            <w:tcW w:w="1418" w:type="dxa"/>
            <w:vAlign w:val="center"/>
          </w:tcPr>
          <w:p w14:paraId="57AF598B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7D0B0880" w14:textId="488CA88A" w:rsidR="00892A85" w:rsidRPr="00274B2D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E16849">
              <w:rPr>
                <w:rFonts w:ascii="Times New Roman" w:hAnsi="Times New Roman"/>
                <w:vanish w:val="0"/>
                <w:lang w:val="en-US"/>
              </w:rPr>
              <w:t>F0CJU01A</w:t>
            </w:r>
            <w:r>
              <w:rPr>
                <w:rFonts w:ascii="Times New Roman" w:hAnsi="Times New Roman"/>
                <w:vanish w:val="0"/>
                <w:lang w:val="en-US"/>
              </w:rPr>
              <w:t>69</w:t>
            </w:r>
          </w:p>
        </w:tc>
        <w:tc>
          <w:tcPr>
            <w:tcW w:w="1842" w:type="dxa"/>
            <w:vAlign w:val="center"/>
          </w:tcPr>
          <w:p w14:paraId="2B5222FE" w14:textId="77777777" w:rsidR="00892A85" w:rsidRPr="00274B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091533EE" w14:textId="52E05728" w:rsidR="00892A85" w:rsidRPr="00E16849" w:rsidRDefault="0013278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21…32</w:t>
            </w:r>
            <w:r w:rsidR="000B65EF">
              <w:rPr>
                <w:rFonts w:ascii="Times New Roman" w:hAnsi="Times New Roman"/>
                <w:vanish w:val="0"/>
              </w:rPr>
              <w:t xml:space="preserve"> (12)</w:t>
            </w:r>
          </w:p>
        </w:tc>
        <w:tc>
          <w:tcPr>
            <w:tcW w:w="1275" w:type="dxa"/>
          </w:tcPr>
          <w:p w14:paraId="0D75FA25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17406B" w14:paraId="67616E4C" w14:textId="77777777" w:rsidTr="001D59FE">
        <w:trPr>
          <w:hidden w:val="0"/>
        </w:trPr>
        <w:tc>
          <w:tcPr>
            <w:tcW w:w="1985" w:type="dxa"/>
            <w:vAlign w:val="center"/>
          </w:tcPr>
          <w:p w14:paraId="58518C5E" w14:textId="28AD8920" w:rsidR="00892A85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F0CJU01A112</w:t>
            </w:r>
          </w:p>
        </w:tc>
        <w:tc>
          <w:tcPr>
            <w:tcW w:w="1418" w:type="dxa"/>
            <w:vAlign w:val="center"/>
          </w:tcPr>
          <w:p w14:paraId="4B82DDAC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767EF310" w14:textId="0BAD426F" w:rsidR="00892A85" w:rsidRPr="00274B2D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E16849">
              <w:rPr>
                <w:rFonts w:ascii="Times New Roman" w:hAnsi="Times New Roman"/>
                <w:vanish w:val="0"/>
                <w:lang w:val="en-US"/>
              </w:rPr>
              <w:t>F0CJU01A</w:t>
            </w:r>
            <w:r>
              <w:rPr>
                <w:rFonts w:ascii="Times New Roman" w:hAnsi="Times New Roman"/>
                <w:vanish w:val="0"/>
                <w:lang w:val="en-US"/>
              </w:rPr>
              <w:t>610</w:t>
            </w:r>
          </w:p>
        </w:tc>
        <w:tc>
          <w:tcPr>
            <w:tcW w:w="1842" w:type="dxa"/>
            <w:vAlign w:val="center"/>
          </w:tcPr>
          <w:p w14:paraId="7F3F9602" w14:textId="77777777" w:rsidR="00892A85" w:rsidRPr="00274B2D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456ACBD4" w14:textId="338D29AE" w:rsidR="00892A85" w:rsidRPr="00E16849" w:rsidRDefault="0013278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10…32</w:t>
            </w:r>
            <w:r w:rsidR="000B65EF">
              <w:rPr>
                <w:rFonts w:ascii="Times New Roman" w:hAnsi="Times New Roman"/>
                <w:vanish w:val="0"/>
              </w:rPr>
              <w:t xml:space="preserve"> (23)</w:t>
            </w:r>
          </w:p>
        </w:tc>
        <w:tc>
          <w:tcPr>
            <w:tcW w:w="1275" w:type="dxa"/>
          </w:tcPr>
          <w:p w14:paraId="2D1A5CA8" w14:textId="77777777" w:rsidR="00892A85" w:rsidRPr="00D72FB3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17406B" w14:paraId="017F7375" w14:textId="77777777" w:rsidTr="001D59FE">
        <w:trPr>
          <w:hidden w:val="0"/>
        </w:trPr>
        <w:tc>
          <w:tcPr>
            <w:tcW w:w="1985" w:type="dxa"/>
            <w:vAlign w:val="center"/>
          </w:tcPr>
          <w:p w14:paraId="69A6D226" w14:textId="77777777" w:rsidR="00892A85" w:rsidRPr="003561C9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3561C9">
              <w:rPr>
                <w:rFonts w:ascii="Times New Roman" w:hAnsi="Times New Roman"/>
                <w:b/>
                <w:bCs/>
                <w:vanish w:val="0"/>
              </w:rPr>
              <w:t>Итог:</w:t>
            </w:r>
          </w:p>
        </w:tc>
        <w:tc>
          <w:tcPr>
            <w:tcW w:w="8505" w:type="dxa"/>
            <w:gridSpan w:val="5"/>
            <w:vAlign w:val="center"/>
          </w:tcPr>
          <w:p w14:paraId="3FD8F6C3" w14:textId="04B239F9" w:rsidR="00892A85" w:rsidRPr="0080034D" w:rsidRDefault="0013278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3</w:t>
            </w:r>
            <w:r w:rsidR="000B65EF">
              <w:rPr>
                <w:rFonts w:ascii="Times New Roman" w:hAnsi="Times New Roman"/>
                <w:vanish w:val="0"/>
              </w:rPr>
              <w:t>20</w:t>
            </w:r>
            <w:r w:rsidR="00892A85">
              <w:rPr>
                <w:rFonts w:ascii="Times New Roman" w:hAnsi="Times New Roman"/>
                <w:vanish w:val="0"/>
              </w:rPr>
              <w:t xml:space="preserve"> канал</w:t>
            </w:r>
            <w:r w:rsidR="000B65EF">
              <w:rPr>
                <w:rFonts w:ascii="Times New Roman" w:hAnsi="Times New Roman"/>
                <w:vanish w:val="0"/>
              </w:rPr>
              <w:t>ов</w:t>
            </w:r>
            <w:r w:rsidR="00892A85">
              <w:rPr>
                <w:rFonts w:ascii="Times New Roman" w:hAnsi="Times New Roman"/>
                <w:vanish w:val="0"/>
              </w:rPr>
              <w:t xml:space="preserve"> для подключения </w:t>
            </w:r>
            <w:r>
              <w:rPr>
                <w:rFonts w:ascii="Times New Roman" w:hAnsi="Times New Roman"/>
                <w:vanish w:val="0"/>
              </w:rPr>
              <w:t>управляющих сигналов</w:t>
            </w:r>
            <w:r w:rsidR="00892A85" w:rsidRPr="0080034D">
              <w:rPr>
                <w:rFonts w:ascii="Times New Roman" w:hAnsi="Times New Roman"/>
                <w:vanish w:val="0"/>
              </w:rPr>
              <w:t xml:space="preserve">, </w:t>
            </w:r>
            <w:r w:rsidR="00892A85">
              <w:rPr>
                <w:rFonts w:ascii="Times New Roman" w:hAnsi="Times New Roman"/>
                <w:vanish w:val="0"/>
              </w:rPr>
              <w:t>из них 189</w:t>
            </w:r>
            <w:r w:rsidR="00892A85" w:rsidRPr="0080034D">
              <w:rPr>
                <w:rFonts w:ascii="Times New Roman" w:hAnsi="Times New Roman"/>
                <w:vanish w:val="0"/>
              </w:rPr>
              <w:t xml:space="preserve"> </w:t>
            </w:r>
            <w:r w:rsidR="00892A85">
              <w:rPr>
                <w:rFonts w:ascii="Times New Roman" w:hAnsi="Times New Roman"/>
                <w:vanish w:val="0"/>
              </w:rPr>
              <w:t>резервных (</w:t>
            </w:r>
            <w:r w:rsidR="00892A85" w:rsidRPr="0080034D">
              <w:rPr>
                <w:rFonts w:ascii="Times New Roman" w:hAnsi="Times New Roman"/>
                <w:vanish w:val="0"/>
              </w:rPr>
              <w:t>~</w:t>
            </w:r>
            <w:r w:rsidR="00892A85">
              <w:rPr>
                <w:rFonts w:ascii="Times New Roman" w:hAnsi="Times New Roman"/>
                <w:vanish w:val="0"/>
              </w:rPr>
              <w:t>3</w:t>
            </w:r>
            <w:r w:rsidR="000B65EF">
              <w:rPr>
                <w:rFonts w:ascii="Times New Roman" w:hAnsi="Times New Roman"/>
                <w:vanish w:val="0"/>
              </w:rPr>
              <w:t>8</w:t>
            </w:r>
            <w:r w:rsidR="00892A85" w:rsidRPr="0080034D">
              <w:rPr>
                <w:rFonts w:ascii="Times New Roman" w:hAnsi="Times New Roman"/>
                <w:vanish w:val="0"/>
              </w:rPr>
              <w:t>%</w:t>
            </w:r>
            <w:r w:rsidR="00892A85">
              <w:rPr>
                <w:rFonts w:ascii="Times New Roman" w:hAnsi="Times New Roman"/>
                <w:vanish w:val="0"/>
              </w:rPr>
              <w:t>).</w:t>
            </w:r>
          </w:p>
        </w:tc>
      </w:tr>
      <w:tr w:rsidR="00892A85" w:rsidRPr="0017406B" w14:paraId="0113C973" w14:textId="77777777" w:rsidTr="001D59FE">
        <w:trPr>
          <w:hidden w:val="0"/>
        </w:trPr>
        <w:tc>
          <w:tcPr>
            <w:tcW w:w="10490" w:type="dxa"/>
            <w:gridSpan w:val="6"/>
          </w:tcPr>
          <w:p w14:paraId="117CF01A" w14:textId="77777777" w:rsidR="00892A85" w:rsidRPr="003E559A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</w:pP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Шкаф </w:t>
            </w:r>
            <w:r w:rsidRPr="00274B2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АСУТП </w:t>
            </w:r>
            <w:proofErr w:type="spellStart"/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Зд</w:t>
            </w:r>
            <w:proofErr w:type="spellEnd"/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  <w:t>N1CJU01</w:t>
            </w:r>
          </w:p>
        </w:tc>
      </w:tr>
      <w:tr w:rsidR="00892A85" w:rsidRPr="0017406B" w14:paraId="536DAB8E" w14:textId="77777777" w:rsidTr="001D59FE">
        <w:trPr>
          <w:hidden w:val="0"/>
        </w:trPr>
        <w:tc>
          <w:tcPr>
            <w:tcW w:w="10490" w:type="dxa"/>
            <w:gridSpan w:val="6"/>
          </w:tcPr>
          <w:p w14:paraId="6F240200" w14:textId="172D3ABD" w:rsidR="00892A85" w:rsidRPr="00E72E79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>
              <w:rPr>
                <w:rFonts w:ascii="Times New Roman" w:hAnsi="Times New Roman"/>
                <w:b/>
                <w:bCs/>
                <w:vanish w:val="0"/>
              </w:rPr>
              <w:t xml:space="preserve">Каркас </w:t>
            </w:r>
            <w:r>
              <w:rPr>
                <w:rFonts w:ascii="Times New Roman" w:hAnsi="Times New Roman"/>
                <w:b/>
                <w:bCs/>
                <w:vanish w:val="0"/>
                <w:lang w:val="en-US"/>
              </w:rPr>
              <w:t>N1</w:t>
            </w:r>
            <w:r w:rsidRPr="00E16849">
              <w:rPr>
                <w:rFonts w:ascii="Times New Roman" w:hAnsi="Times New Roman"/>
                <w:b/>
                <w:bCs/>
                <w:vanish w:val="0"/>
              </w:rPr>
              <w:t>CJU01</w:t>
            </w:r>
            <w:r>
              <w:rPr>
                <w:rFonts w:ascii="Times New Roman" w:hAnsi="Times New Roman"/>
                <w:b/>
                <w:bCs/>
                <w:vanish w:val="0"/>
                <w:lang w:val="en-US"/>
              </w:rPr>
              <w:t>RK0</w:t>
            </w:r>
            <w:r w:rsidR="00E72E79">
              <w:rPr>
                <w:rFonts w:ascii="Times New Roman" w:hAnsi="Times New Roman"/>
                <w:b/>
                <w:bCs/>
                <w:vanish w:val="0"/>
              </w:rPr>
              <w:t>2</w:t>
            </w:r>
          </w:p>
        </w:tc>
      </w:tr>
      <w:tr w:rsidR="00892A85" w:rsidRPr="006225F8" w14:paraId="31F3E912" w14:textId="77777777" w:rsidTr="001D59FE">
        <w:trPr>
          <w:hidden w:val="0"/>
        </w:trPr>
        <w:tc>
          <w:tcPr>
            <w:tcW w:w="1985" w:type="dxa"/>
            <w:vAlign w:val="center"/>
          </w:tcPr>
          <w:p w14:paraId="315B436C" w14:textId="37137759" w:rsidR="00892A85" w:rsidRPr="00E72E79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N1CJU01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 w:rsidR="00E72E79">
              <w:rPr>
                <w:rFonts w:ascii="Times New Roman" w:hAnsi="Times New Roman"/>
                <w:vanish w:val="0"/>
              </w:rPr>
              <w:t>124</w:t>
            </w:r>
          </w:p>
        </w:tc>
        <w:tc>
          <w:tcPr>
            <w:tcW w:w="1418" w:type="dxa"/>
            <w:vAlign w:val="center"/>
          </w:tcPr>
          <w:p w14:paraId="15366219" w14:textId="4A7C913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625E2715" w14:textId="0CA9B31D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N1CJU01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 w:rsidR="00E72E79">
              <w:rPr>
                <w:rFonts w:ascii="Times New Roman" w:hAnsi="Times New Roman"/>
                <w:vanish w:val="0"/>
              </w:rPr>
              <w:t>6</w:t>
            </w:r>
            <w:r>
              <w:rPr>
                <w:rFonts w:ascii="Times New Roman" w:hAnsi="Times New Roman"/>
                <w:vanish w:val="0"/>
                <w:lang w:val="en-US"/>
              </w:rPr>
              <w:t>1</w:t>
            </w:r>
          </w:p>
        </w:tc>
        <w:tc>
          <w:tcPr>
            <w:tcW w:w="1842" w:type="dxa"/>
            <w:vAlign w:val="center"/>
          </w:tcPr>
          <w:p w14:paraId="510E2DD7" w14:textId="384E3FF8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28016973" w14:textId="4E862B52" w:rsidR="00892A85" w:rsidRPr="006225F8" w:rsidRDefault="00E72E79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28…32 (5)</w:t>
            </w:r>
          </w:p>
        </w:tc>
        <w:tc>
          <w:tcPr>
            <w:tcW w:w="1275" w:type="dxa"/>
          </w:tcPr>
          <w:p w14:paraId="59371A2C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6225F8" w14:paraId="5436EE7B" w14:textId="77777777" w:rsidTr="001D59FE">
        <w:trPr>
          <w:hidden w:val="0"/>
        </w:trPr>
        <w:tc>
          <w:tcPr>
            <w:tcW w:w="1985" w:type="dxa"/>
            <w:vAlign w:val="center"/>
          </w:tcPr>
          <w:p w14:paraId="75411E45" w14:textId="0817449E" w:rsidR="00892A85" w:rsidRPr="00E72E79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N1CJU01</w:t>
            </w:r>
            <w:r>
              <w:rPr>
                <w:rFonts w:ascii="Times New Roman" w:hAnsi="Times New Roman"/>
                <w:vanish w:val="0"/>
                <w:lang w:val="en-US"/>
              </w:rPr>
              <w:t>A1</w:t>
            </w:r>
            <w:r w:rsidR="00E72E79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418" w:type="dxa"/>
            <w:vAlign w:val="center"/>
          </w:tcPr>
          <w:p w14:paraId="5E3328E3" w14:textId="3462863D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6BB474FD" w14:textId="3FB5FF65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N1CJU01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 w:rsidR="00E72E79">
              <w:rPr>
                <w:rFonts w:ascii="Times New Roman" w:hAnsi="Times New Roman"/>
                <w:vanish w:val="0"/>
              </w:rPr>
              <w:t>6</w:t>
            </w:r>
            <w:r>
              <w:rPr>
                <w:rFonts w:ascii="Times New Roman" w:hAnsi="Times New Roman"/>
                <w:vanish w:val="0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4F8F6AA" w14:textId="61D7867B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5E1B88D6" w14:textId="2D712213" w:rsidR="00892A85" w:rsidRPr="006225F8" w:rsidRDefault="00E72E79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28…32 (5)</w:t>
            </w:r>
          </w:p>
        </w:tc>
        <w:tc>
          <w:tcPr>
            <w:tcW w:w="1275" w:type="dxa"/>
          </w:tcPr>
          <w:p w14:paraId="615D529B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6225F8" w14:paraId="45576D39" w14:textId="77777777" w:rsidTr="001D59FE">
        <w:trPr>
          <w:hidden w:val="0"/>
        </w:trPr>
        <w:tc>
          <w:tcPr>
            <w:tcW w:w="1985" w:type="dxa"/>
            <w:vAlign w:val="center"/>
          </w:tcPr>
          <w:p w14:paraId="5A67CD48" w14:textId="6A56440D" w:rsidR="00892A85" w:rsidRPr="00E72E79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N1CJU01</w:t>
            </w:r>
            <w:r>
              <w:rPr>
                <w:rFonts w:ascii="Times New Roman" w:hAnsi="Times New Roman"/>
                <w:vanish w:val="0"/>
                <w:lang w:val="en-US"/>
              </w:rPr>
              <w:t>A1</w:t>
            </w:r>
            <w:r w:rsidR="00E72E79">
              <w:rPr>
                <w:rFonts w:ascii="Times New Roman" w:hAnsi="Times New Roman"/>
                <w:vanish w:val="0"/>
              </w:rPr>
              <w:t>26</w:t>
            </w:r>
          </w:p>
        </w:tc>
        <w:tc>
          <w:tcPr>
            <w:tcW w:w="1418" w:type="dxa"/>
            <w:vAlign w:val="center"/>
          </w:tcPr>
          <w:p w14:paraId="5B3B32DF" w14:textId="0D3E16BA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091B8E8D" w14:textId="3D55332D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N1CJU01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 w:rsidR="00E72E79">
              <w:rPr>
                <w:rFonts w:ascii="Times New Roman" w:hAnsi="Times New Roman"/>
                <w:vanish w:val="0"/>
              </w:rPr>
              <w:t>6</w:t>
            </w:r>
            <w:r>
              <w:rPr>
                <w:rFonts w:ascii="Times New Roman" w:hAnsi="Times New Roman"/>
                <w:vanish w:val="0"/>
                <w:lang w:val="en-US"/>
              </w:rPr>
              <w:t>3</w:t>
            </w:r>
          </w:p>
        </w:tc>
        <w:tc>
          <w:tcPr>
            <w:tcW w:w="1842" w:type="dxa"/>
            <w:vAlign w:val="center"/>
          </w:tcPr>
          <w:p w14:paraId="01385C2B" w14:textId="05C433CD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6A347FC9" w14:textId="7A31D8A1" w:rsidR="00892A85" w:rsidRPr="006225F8" w:rsidRDefault="00E72E79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28…32 (5)</w:t>
            </w:r>
          </w:p>
        </w:tc>
        <w:tc>
          <w:tcPr>
            <w:tcW w:w="1275" w:type="dxa"/>
          </w:tcPr>
          <w:p w14:paraId="7B173BA0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6225F8" w14:paraId="5F2CEDA7" w14:textId="77777777" w:rsidTr="001D59FE">
        <w:trPr>
          <w:hidden w:val="0"/>
        </w:trPr>
        <w:tc>
          <w:tcPr>
            <w:tcW w:w="1985" w:type="dxa"/>
            <w:vAlign w:val="center"/>
          </w:tcPr>
          <w:p w14:paraId="4606068A" w14:textId="3DEA78E7" w:rsidR="00892A85" w:rsidRPr="00E72E79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lastRenderedPageBreak/>
              <w:t>N1CJU01</w:t>
            </w:r>
            <w:r>
              <w:rPr>
                <w:rFonts w:ascii="Times New Roman" w:hAnsi="Times New Roman"/>
                <w:vanish w:val="0"/>
                <w:lang w:val="en-US"/>
              </w:rPr>
              <w:t>A1</w:t>
            </w:r>
            <w:r w:rsidR="00E72E79">
              <w:rPr>
                <w:rFonts w:ascii="Times New Roman" w:hAnsi="Times New Roman"/>
                <w:vanish w:val="0"/>
              </w:rPr>
              <w:t>27</w:t>
            </w:r>
          </w:p>
        </w:tc>
        <w:tc>
          <w:tcPr>
            <w:tcW w:w="1418" w:type="dxa"/>
            <w:vAlign w:val="center"/>
          </w:tcPr>
          <w:p w14:paraId="7035A602" w14:textId="2786A969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552E9EAD" w14:textId="76371BA2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N1CJU01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 w:rsidR="00E72E79">
              <w:rPr>
                <w:rFonts w:ascii="Times New Roman" w:hAnsi="Times New Roman"/>
                <w:vanish w:val="0"/>
              </w:rPr>
              <w:t>6</w:t>
            </w:r>
            <w:r>
              <w:rPr>
                <w:rFonts w:ascii="Times New Roman" w:hAnsi="Times New Roman"/>
                <w:vanish w:val="0"/>
                <w:lang w:val="en-US"/>
              </w:rPr>
              <w:t>4</w:t>
            </w:r>
          </w:p>
        </w:tc>
        <w:tc>
          <w:tcPr>
            <w:tcW w:w="1842" w:type="dxa"/>
            <w:vAlign w:val="center"/>
          </w:tcPr>
          <w:p w14:paraId="788A27BD" w14:textId="5AEAD62C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67237625" w14:textId="0D581A3E" w:rsidR="00892A85" w:rsidRPr="006225F8" w:rsidRDefault="00E72E79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28…32 (5)</w:t>
            </w:r>
          </w:p>
        </w:tc>
        <w:tc>
          <w:tcPr>
            <w:tcW w:w="1275" w:type="dxa"/>
          </w:tcPr>
          <w:p w14:paraId="56784647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6225F8" w14:paraId="0F8A9067" w14:textId="77777777" w:rsidTr="001D59FE">
        <w:trPr>
          <w:hidden w:val="0"/>
        </w:trPr>
        <w:tc>
          <w:tcPr>
            <w:tcW w:w="1985" w:type="dxa"/>
            <w:vAlign w:val="center"/>
          </w:tcPr>
          <w:p w14:paraId="59A61408" w14:textId="267107EB" w:rsidR="00892A85" w:rsidRPr="00E72E79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N1CJU01</w:t>
            </w:r>
            <w:r>
              <w:rPr>
                <w:rFonts w:ascii="Times New Roman" w:hAnsi="Times New Roman"/>
                <w:vanish w:val="0"/>
                <w:lang w:val="en-US"/>
              </w:rPr>
              <w:t>A1</w:t>
            </w:r>
            <w:r w:rsidR="00E72E79">
              <w:rPr>
                <w:rFonts w:ascii="Times New Roman" w:hAnsi="Times New Roman"/>
                <w:vanish w:val="0"/>
              </w:rPr>
              <w:t>28</w:t>
            </w:r>
          </w:p>
        </w:tc>
        <w:tc>
          <w:tcPr>
            <w:tcW w:w="1418" w:type="dxa"/>
            <w:vAlign w:val="center"/>
          </w:tcPr>
          <w:p w14:paraId="535B541E" w14:textId="37C8E58E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71B6DB3C" w14:textId="213DB81D" w:rsidR="00892A85" w:rsidRPr="003561C9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N1CJU01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 w:rsidR="00E72E79">
              <w:rPr>
                <w:rFonts w:ascii="Times New Roman" w:hAnsi="Times New Roman"/>
                <w:vanish w:val="0"/>
              </w:rPr>
              <w:t>6</w:t>
            </w:r>
            <w:r>
              <w:rPr>
                <w:rFonts w:ascii="Times New Roman" w:hAnsi="Times New Roman"/>
                <w:vanish w:val="0"/>
              </w:rPr>
              <w:t>5</w:t>
            </w:r>
          </w:p>
        </w:tc>
        <w:tc>
          <w:tcPr>
            <w:tcW w:w="1842" w:type="dxa"/>
            <w:vAlign w:val="center"/>
          </w:tcPr>
          <w:p w14:paraId="0F0592EC" w14:textId="3FB60B16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63E2209A" w14:textId="52FF4E84" w:rsidR="00892A85" w:rsidRPr="006225F8" w:rsidRDefault="00E72E79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28…32 (5)</w:t>
            </w:r>
          </w:p>
        </w:tc>
        <w:tc>
          <w:tcPr>
            <w:tcW w:w="1275" w:type="dxa"/>
          </w:tcPr>
          <w:p w14:paraId="7509AEFA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6225F8" w14:paraId="5E68D04C" w14:textId="77777777" w:rsidTr="001D59FE">
        <w:trPr>
          <w:hidden w:val="0"/>
        </w:trPr>
        <w:tc>
          <w:tcPr>
            <w:tcW w:w="1985" w:type="dxa"/>
            <w:vAlign w:val="center"/>
          </w:tcPr>
          <w:p w14:paraId="51D28254" w14:textId="070E94D1" w:rsidR="00892A85" w:rsidRPr="00E72E79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N1CJU01</w:t>
            </w:r>
            <w:r>
              <w:rPr>
                <w:rFonts w:ascii="Times New Roman" w:hAnsi="Times New Roman"/>
                <w:vanish w:val="0"/>
                <w:lang w:val="en-US"/>
              </w:rPr>
              <w:t>A1</w:t>
            </w:r>
            <w:r w:rsidR="00E72E79">
              <w:rPr>
                <w:rFonts w:ascii="Times New Roman" w:hAnsi="Times New Roman"/>
                <w:vanish w:val="0"/>
              </w:rPr>
              <w:t>29</w:t>
            </w:r>
          </w:p>
        </w:tc>
        <w:tc>
          <w:tcPr>
            <w:tcW w:w="1418" w:type="dxa"/>
            <w:vAlign w:val="center"/>
          </w:tcPr>
          <w:p w14:paraId="13DEB23A" w14:textId="7EDD00C9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61680926" w14:textId="6D8D13A5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N1CJU01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 w:rsidR="00E72E79">
              <w:rPr>
                <w:rFonts w:ascii="Times New Roman" w:hAnsi="Times New Roman"/>
                <w:vanish w:val="0"/>
              </w:rPr>
              <w:t>6</w:t>
            </w:r>
            <w:r>
              <w:rPr>
                <w:rFonts w:ascii="Times New Roman" w:hAnsi="Times New Roman"/>
                <w:vanish w:val="0"/>
                <w:lang w:val="en-US"/>
              </w:rPr>
              <w:t>6</w:t>
            </w:r>
          </w:p>
        </w:tc>
        <w:tc>
          <w:tcPr>
            <w:tcW w:w="1842" w:type="dxa"/>
            <w:vAlign w:val="center"/>
          </w:tcPr>
          <w:p w14:paraId="6F33EBD7" w14:textId="7359F64B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35EB8CAB" w14:textId="58130F1D" w:rsidR="00892A85" w:rsidRPr="006225F8" w:rsidRDefault="00E72E79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17…32 (16)</w:t>
            </w:r>
          </w:p>
        </w:tc>
        <w:tc>
          <w:tcPr>
            <w:tcW w:w="1275" w:type="dxa"/>
          </w:tcPr>
          <w:p w14:paraId="288055D0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E72E79" w:rsidRPr="0017406B" w14:paraId="25EC67A4" w14:textId="77777777" w:rsidTr="001D59FE">
        <w:trPr>
          <w:hidden w:val="0"/>
        </w:trPr>
        <w:tc>
          <w:tcPr>
            <w:tcW w:w="1985" w:type="dxa"/>
            <w:vAlign w:val="center"/>
          </w:tcPr>
          <w:p w14:paraId="64A2FEDC" w14:textId="77777777" w:rsidR="00E72E79" w:rsidRPr="003561C9" w:rsidRDefault="00E72E79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3561C9">
              <w:rPr>
                <w:rFonts w:ascii="Times New Roman" w:hAnsi="Times New Roman"/>
                <w:b/>
                <w:bCs/>
                <w:vanish w:val="0"/>
              </w:rPr>
              <w:t>Итог:</w:t>
            </w:r>
          </w:p>
        </w:tc>
        <w:tc>
          <w:tcPr>
            <w:tcW w:w="8505" w:type="dxa"/>
            <w:gridSpan w:val="5"/>
            <w:vAlign w:val="center"/>
          </w:tcPr>
          <w:p w14:paraId="5C182911" w14:textId="597FE539" w:rsidR="00E72E79" w:rsidRPr="0080034D" w:rsidRDefault="00E72E79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192 канала для подключения управляющих сигналов</w:t>
            </w:r>
            <w:r w:rsidRPr="0080034D">
              <w:rPr>
                <w:rFonts w:ascii="Times New Roman" w:hAnsi="Times New Roman"/>
                <w:vanish w:val="0"/>
              </w:rPr>
              <w:t xml:space="preserve">, </w:t>
            </w:r>
            <w:r>
              <w:rPr>
                <w:rFonts w:ascii="Times New Roman" w:hAnsi="Times New Roman"/>
                <w:vanish w:val="0"/>
              </w:rPr>
              <w:t>из них 41</w:t>
            </w:r>
            <w:r w:rsidRPr="0080034D">
              <w:rPr>
                <w:rFonts w:ascii="Times New Roman" w:hAnsi="Times New Roman"/>
                <w:vanish w:val="0"/>
              </w:rPr>
              <w:t xml:space="preserve"> </w:t>
            </w:r>
            <w:r>
              <w:rPr>
                <w:rFonts w:ascii="Times New Roman" w:hAnsi="Times New Roman"/>
                <w:vanish w:val="0"/>
              </w:rPr>
              <w:t>резервных (</w:t>
            </w:r>
            <w:r w:rsidRPr="0080034D">
              <w:rPr>
                <w:rFonts w:ascii="Times New Roman" w:hAnsi="Times New Roman"/>
                <w:vanish w:val="0"/>
              </w:rPr>
              <w:t>~</w:t>
            </w:r>
            <w:r>
              <w:rPr>
                <w:rFonts w:ascii="Times New Roman" w:hAnsi="Times New Roman"/>
                <w:vanish w:val="0"/>
              </w:rPr>
              <w:t>21</w:t>
            </w:r>
            <w:r w:rsidRPr="0080034D">
              <w:rPr>
                <w:rFonts w:ascii="Times New Roman" w:hAnsi="Times New Roman"/>
                <w:vanish w:val="0"/>
              </w:rPr>
              <w:t>%</w:t>
            </w:r>
            <w:r>
              <w:rPr>
                <w:rFonts w:ascii="Times New Roman" w:hAnsi="Times New Roman"/>
                <w:vanish w:val="0"/>
              </w:rPr>
              <w:t>).</w:t>
            </w:r>
          </w:p>
        </w:tc>
      </w:tr>
      <w:tr w:rsidR="00892A85" w:rsidRPr="0017406B" w14:paraId="28606481" w14:textId="77777777" w:rsidTr="001D59FE">
        <w:trPr>
          <w:hidden w:val="0"/>
        </w:trPr>
        <w:tc>
          <w:tcPr>
            <w:tcW w:w="10490" w:type="dxa"/>
            <w:gridSpan w:val="6"/>
          </w:tcPr>
          <w:p w14:paraId="5E6D764E" w14:textId="77777777" w:rsidR="00892A85" w:rsidRPr="003E559A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</w:pP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Шкаф </w:t>
            </w:r>
            <w:r w:rsidRPr="00274B2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АСУТП 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НАБ 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  <w:t>N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2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  <w:t>CJU01</w:t>
            </w:r>
          </w:p>
        </w:tc>
      </w:tr>
      <w:tr w:rsidR="00892A85" w:rsidRPr="0017406B" w14:paraId="35884C90" w14:textId="77777777" w:rsidTr="001D59FE">
        <w:trPr>
          <w:hidden w:val="0"/>
        </w:trPr>
        <w:tc>
          <w:tcPr>
            <w:tcW w:w="10490" w:type="dxa"/>
            <w:gridSpan w:val="6"/>
          </w:tcPr>
          <w:p w14:paraId="14FC7E5C" w14:textId="54149AD8" w:rsidR="00892A85" w:rsidRPr="00E72E79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>
              <w:rPr>
                <w:rFonts w:ascii="Times New Roman" w:hAnsi="Times New Roman"/>
                <w:b/>
                <w:bCs/>
                <w:vanish w:val="0"/>
              </w:rPr>
              <w:t xml:space="preserve">Каркас </w:t>
            </w:r>
            <w:r>
              <w:rPr>
                <w:rFonts w:ascii="Times New Roman" w:hAnsi="Times New Roman"/>
                <w:b/>
                <w:bCs/>
                <w:vanish w:val="0"/>
                <w:lang w:val="en-US"/>
              </w:rPr>
              <w:t>N</w:t>
            </w:r>
            <w:r>
              <w:rPr>
                <w:rFonts w:ascii="Times New Roman" w:hAnsi="Times New Roman"/>
                <w:b/>
                <w:bCs/>
                <w:vanish w:val="0"/>
              </w:rPr>
              <w:t>2</w:t>
            </w:r>
            <w:r w:rsidRPr="00E16849">
              <w:rPr>
                <w:rFonts w:ascii="Times New Roman" w:hAnsi="Times New Roman"/>
                <w:b/>
                <w:bCs/>
                <w:vanish w:val="0"/>
              </w:rPr>
              <w:t>CJU01</w:t>
            </w:r>
            <w:r>
              <w:rPr>
                <w:rFonts w:ascii="Times New Roman" w:hAnsi="Times New Roman"/>
                <w:b/>
                <w:bCs/>
                <w:vanish w:val="0"/>
                <w:lang w:val="en-US"/>
              </w:rPr>
              <w:t>RK0</w:t>
            </w:r>
            <w:r w:rsidR="00E72E79">
              <w:rPr>
                <w:rFonts w:ascii="Times New Roman" w:hAnsi="Times New Roman"/>
                <w:b/>
                <w:bCs/>
                <w:vanish w:val="0"/>
              </w:rPr>
              <w:t>2</w:t>
            </w:r>
          </w:p>
        </w:tc>
      </w:tr>
      <w:tr w:rsidR="00E72E79" w:rsidRPr="006225F8" w14:paraId="583B8172" w14:textId="77777777" w:rsidTr="001D59FE">
        <w:trPr>
          <w:hidden w:val="0"/>
        </w:trPr>
        <w:tc>
          <w:tcPr>
            <w:tcW w:w="1985" w:type="dxa"/>
            <w:vAlign w:val="center"/>
          </w:tcPr>
          <w:p w14:paraId="48EE128B" w14:textId="54C85B6D" w:rsidR="00E72E79" w:rsidRPr="00B96DBE" w:rsidRDefault="00E72E79" w:rsidP="00E72E7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</w:t>
            </w:r>
            <w:r>
              <w:rPr>
                <w:rFonts w:ascii="Times New Roman" w:hAnsi="Times New Roman"/>
                <w:vanish w:val="0"/>
              </w:rPr>
              <w:t>2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A1</w:t>
            </w:r>
            <w:r>
              <w:rPr>
                <w:rFonts w:ascii="Times New Roman" w:hAnsi="Times New Roman"/>
                <w:vanish w:val="0"/>
              </w:rPr>
              <w:t>15</w:t>
            </w:r>
          </w:p>
        </w:tc>
        <w:tc>
          <w:tcPr>
            <w:tcW w:w="1418" w:type="dxa"/>
            <w:vAlign w:val="center"/>
          </w:tcPr>
          <w:p w14:paraId="704A3D5A" w14:textId="36BA18EB" w:rsidR="00E72E79" w:rsidRPr="006225F8" w:rsidRDefault="00E72E79" w:rsidP="00E72E7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6B20A43F" w14:textId="39A7E171" w:rsidR="00E72E79" w:rsidRPr="006225F8" w:rsidRDefault="00E72E79" w:rsidP="00E72E7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</w:t>
            </w:r>
            <w:r>
              <w:rPr>
                <w:rFonts w:ascii="Times New Roman" w:hAnsi="Times New Roman"/>
                <w:vanish w:val="0"/>
              </w:rPr>
              <w:t>2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>
              <w:rPr>
                <w:rFonts w:ascii="Times New Roman" w:hAnsi="Times New Roman"/>
                <w:vanish w:val="0"/>
              </w:rPr>
              <w:t>6</w:t>
            </w:r>
            <w:r>
              <w:rPr>
                <w:rFonts w:ascii="Times New Roman" w:hAnsi="Times New Roman"/>
                <w:vanish w:val="0"/>
                <w:lang w:val="en-US"/>
              </w:rPr>
              <w:t>1</w:t>
            </w:r>
          </w:p>
        </w:tc>
        <w:tc>
          <w:tcPr>
            <w:tcW w:w="1842" w:type="dxa"/>
            <w:vAlign w:val="center"/>
          </w:tcPr>
          <w:p w14:paraId="5E49FD25" w14:textId="5C20DF0A" w:rsidR="00E72E79" w:rsidRPr="006225F8" w:rsidRDefault="00E72E79" w:rsidP="00E72E7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578162CF" w14:textId="0394EC6D" w:rsidR="00E72E79" w:rsidRPr="006225F8" w:rsidRDefault="00E72E79" w:rsidP="00E72E7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29…32 (4)</w:t>
            </w:r>
          </w:p>
        </w:tc>
        <w:tc>
          <w:tcPr>
            <w:tcW w:w="1275" w:type="dxa"/>
          </w:tcPr>
          <w:p w14:paraId="19B88E65" w14:textId="77777777" w:rsidR="00E72E79" w:rsidRPr="006225F8" w:rsidRDefault="00E72E79" w:rsidP="00E72E7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6225F8" w14:paraId="31B5FF77" w14:textId="77777777" w:rsidTr="001D59FE">
        <w:trPr>
          <w:hidden w:val="0"/>
        </w:trPr>
        <w:tc>
          <w:tcPr>
            <w:tcW w:w="1985" w:type="dxa"/>
            <w:vAlign w:val="center"/>
          </w:tcPr>
          <w:p w14:paraId="7DE1DA90" w14:textId="2B2780C0" w:rsidR="00892A85" w:rsidRPr="00B96DBE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</w:t>
            </w:r>
            <w:r>
              <w:rPr>
                <w:rFonts w:ascii="Times New Roman" w:hAnsi="Times New Roman"/>
                <w:vanish w:val="0"/>
              </w:rPr>
              <w:t>2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A1</w:t>
            </w:r>
            <w:r>
              <w:rPr>
                <w:rFonts w:ascii="Times New Roman" w:hAnsi="Times New Roman"/>
                <w:vanish w:val="0"/>
              </w:rPr>
              <w:t>1</w:t>
            </w:r>
            <w:r w:rsidR="00E72E79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418" w:type="dxa"/>
            <w:vAlign w:val="center"/>
          </w:tcPr>
          <w:p w14:paraId="5C8AB295" w14:textId="63615D3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4FF1EA1A" w14:textId="7743DA7C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</w:t>
            </w:r>
            <w:r>
              <w:rPr>
                <w:rFonts w:ascii="Times New Roman" w:hAnsi="Times New Roman"/>
                <w:vanish w:val="0"/>
              </w:rPr>
              <w:t>2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 w:rsidR="00E72E79">
              <w:rPr>
                <w:rFonts w:ascii="Times New Roman" w:hAnsi="Times New Roman"/>
                <w:vanish w:val="0"/>
              </w:rPr>
              <w:t>6</w:t>
            </w:r>
            <w:r>
              <w:rPr>
                <w:rFonts w:ascii="Times New Roman" w:hAnsi="Times New Roman"/>
                <w:vanish w:val="0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EAEB779" w14:textId="0C595B7E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5FC15022" w14:textId="1522DA9B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2</w:t>
            </w:r>
            <w:r w:rsidR="00E72E79"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</w:rPr>
              <w:t>…32 (</w:t>
            </w:r>
            <w:r w:rsidR="00E72E79">
              <w:rPr>
                <w:rFonts w:ascii="Times New Roman" w:hAnsi="Times New Roman"/>
                <w:vanish w:val="0"/>
              </w:rPr>
              <w:t>11</w:t>
            </w:r>
            <w:r>
              <w:rPr>
                <w:rFonts w:ascii="Times New Roman" w:hAnsi="Times New Roman"/>
                <w:vanish w:val="0"/>
              </w:rPr>
              <w:t>)</w:t>
            </w:r>
          </w:p>
        </w:tc>
        <w:tc>
          <w:tcPr>
            <w:tcW w:w="1275" w:type="dxa"/>
          </w:tcPr>
          <w:p w14:paraId="162C0484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6225F8" w14:paraId="26DA50FA" w14:textId="77777777" w:rsidTr="001D59FE">
        <w:trPr>
          <w:hidden w:val="0"/>
        </w:trPr>
        <w:tc>
          <w:tcPr>
            <w:tcW w:w="1985" w:type="dxa"/>
            <w:vAlign w:val="center"/>
          </w:tcPr>
          <w:p w14:paraId="2E1644F5" w14:textId="2E69032E" w:rsidR="00892A85" w:rsidRPr="00B96DBE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</w:t>
            </w:r>
            <w:r>
              <w:rPr>
                <w:rFonts w:ascii="Times New Roman" w:hAnsi="Times New Roman"/>
                <w:vanish w:val="0"/>
              </w:rPr>
              <w:t>2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A1</w:t>
            </w:r>
            <w:r>
              <w:rPr>
                <w:rFonts w:ascii="Times New Roman" w:hAnsi="Times New Roman"/>
                <w:vanish w:val="0"/>
              </w:rPr>
              <w:t>1</w:t>
            </w:r>
            <w:r w:rsidR="00E72E79">
              <w:rPr>
                <w:rFonts w:ascii="Times New Roman" w:hAnsi="Times New Roman"/>
                <w:vanish w:val="0"/>
              </w:rPr>
              <w:t>7</w:t>
            </w:r>
          </w:p>
        </w:tc>
        <w:tc>
          <w:tcPr>
            <w:tcW w:w="1418" w:type="dxa"/>
            <w:vAlign w:val="center"/>
          </w:tcPr>
          <w:p w14:paraId="276044D8" w14:textId="6400B46B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333DE424" w14:textId="090AE6CF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6225F8">
              <w:rPr>
                <w:rFonts w:ascii="Times New Roman" w:hAnsi="Times New Roman"/>
                <w:vanish w:val="0"/>
                <w:lang w:val="en-US"/>
              </w:rPr>
              <w:t>N</w:t>
            </w:r>
            <w:r>
              <w:rPr>
                <w:rFonts w:ascii="Times New Roman" w:hAnsi="Times New Roman"/>
                <w:vanish w:val="0"/>
              </w:rPr>
              <w:t>2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 w:rsidR="00E72E79">
              <w:rPr>
                <w:rFonts w:ascii="Times New Roman" w:hAnsi="Times New Roman"/>
                <w:vanish w:val="0"/>
              </w:rPr>
              <w:t>6</w:t>
            </w:r>
            <w:r>
              <w:rPr>
                <w:rFonts w:ascii="Times New Roman" w:hAnsi="Times New Roman"/>
                <w:vanish w:val="0"/>
                <w:lang w:val="en-US"/>
              </w:rPr>
              <w:t>3</w:t>
            </w:r>
          </w:p>
        </w:tc>
        <w:tc>
          <w:tcPr>
            <w:tcW w:w="1842" w:type="dxa"/>
            <w:vAlign w:val="center"/>
          </w:tcPr>
          <w:p w14:paraId="68661277" w14:textId="38355832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2EDF53D2" w14:textId="65FE7EC3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2</w:t>
            </w:r>
            <w:r w:rsidR="00E72E79">
              <w:rPr>
                <w:rFonts w:ascii="Times New Roman" w:hAnsi="Times New Roman"/>
                <w:vanish w:val="0"/>
              </w:rPr>
              <w:t>1</w:t>
            </w:r>
            <w:r>
              <w:rPr>
                <w:rFonts w:ascii="Times New Roman" w:hAnsi="Times New Roman"/>
                <w:vanish w:val="0"/>
              </w:rPr>
              <w:t>…32 (</w:t>
            </w:r>
            <w:r w:rsidR="00E72E79">
              <w:rPr>
                <w:rFonts w:ascii="Times New Roman" w:hAnsi="Times New Roman"/>
                <w:vanish w:val="0"/>
              </w:rPr>
              <w:t>12</w:t>
            </w:r>
            <w:r>
              <w:rPr>
                <w:rFonts w:ascii="Times New Roman" w:hAnsi="Times New Roman"/>
                <w:vanish w:val="0"/>
              </w:rPr>
              <w:t>)</w:t>
            </w:r>
          </w:p>
        </w:tc>
        <w:tc>
          <w:tcPr>
            <w:tcW w:w="1275" w:type="dxa"/>
          </w:tcPr>
          <w:p w14:paraId="489F6B0B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E72E79" w:rsidRPr="0017406B" w14:paraId="311E0B07" w14:textId="77777777" w:rsidTr="001D59FE">
        <w:trPr>
          <w:hidden w:val="0"/>
        </w:trPr>
        <w:tc>
          <w:tcPr>
            <w:tcW w:w="1985" w:type="dxa"/>
            <w:vAlign w:val="center"/>
          </w:tcPr>
          <w:p w14:paraId="4A1B0021" w14:textId="77777777" w:rsidR="00E72E79" w:rsidRPr="003561C9" w:rsidRDefault="00E72E79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3561C9">
              <w:rPr>
                <w:rFonts w:ascii="Times New Roman" w:hAnsi="Times New Roman"/>
                <w:b/>
                <w:bCs/>
                <w:vanish w:val="0"/>
              </w:rPr>
              <w:t>Итог:</w:t>
            </w:r>
          </w:p>
        </w:tc>
        <w:tc>
          <w:tcPr>
            <w:tcW w:w="8505" w:type="dxa"/>
            <w:gridSpan w:val="5"/>
            <w:vAlign w:val="center"/>
          </w:tcPr>
          <w:p w14:paraId="08E0BF78" w14:textId="44ADE0B8" w:rsidR="00E72E79" w:rsidRPr="0080034D" w:rsidRDefault="00E72E79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96 каналов для подключения управляющих сигналов</w:t>
            </w:r>
            <w:r w:rsidRPr="0080034D">
              <w:rPr>
                <w:rFonts w:ascii="Times New Roman" w:hAnsi="Times New Roman"/>
                <w:vanish w:val="0"/>
              </w:rPr>
              <w:t xml:space="preserve">, </w:t>
            </w:r>
            <w:r>
              <w:rPr>
                <w:rFonts w:ascii="Times New Roman" w:hAnsi="Times New Roman"/>
                <w:vanish w:val="0"/>
              </w:rPr>
              <w:t>из них 25</w:t>
            </w:r>
            <w:r w:rsidRPr="0080034D">
              <w:rPr>
                <w:rFonts w:ascii="Times New Roman" w:hAnsi="Times New Roman"/>
                <w:vanish w:val="0"/>
              </w:rPr>
              <w:t xml:space="preserve"> </w:t>
            </w:r>
            <w:r>
              <w:rPr>
                <w:rFonts w:ascii="Times New Roman" w:hAnsi="Times New Roman"/>
                <w:vanish w:val="0"/>
              </w:rPr>
              <w:t>резервных (</w:t>
            </w:r>
            <w:r w:rsidRPr="0080034D">
              <w:rPr>
                <w:rFonts w:ascii="Times New Roman" w:hAnsi="Times New Roman"/>
                <w:vanish w:val="0"/>
              </w:rPr>
              <w:t>~</w:t>
            </w:r>
            <w:r>
              <w:rPr>
                <w:rFonts w:ascii="Times New Roman" w:hAnsi="Times New Roman"/>
                <w:vanish w:val="0"/>
              </w:rPr>
              <w:t>26</w:t>
            </w:r>
            <w:r w:rsidRPr="0080034D">
              <w:rPr>
                <w:rFonts w:ascii="Times New Roman" w:hAnsi="Times New Roman"/>
                <w:vanish w:val="0"/>
              </w:rPr>
              <w:t>%</w:t>
            </w:r>
            <w:r>
              <w:rPr>
                <w:rFonts w:ascii="Times New Roman" w:hAnsi="Times New Roman"/>
                <w:vanish w:val="0"/>
              </w:rPr>
              <w:t>).</w:t>
            </w:r>
          </w:p>
        </w:tc>
      </w:tr>
      <w:tr w:rsidR="00892A85" w:rsidRPr="0017406B" w14:paraId="554CEFBA" w14:textId="77777777" w:rsidTr="001D59FE">
        <w:trPr>
          <w:hidden w:val="0"/>
        </w:trPr>
        <w:tc>
          <w:tcPr>
            <w:tcW w:w="10490" w:type="dxa"/>
            <w:gridSpan w:val="6"/>
          </w:tcPr>
          <w:p w14:paraId="177742DE" w14:textId="77777777" w:rsidR="00892A85" w:rsidRPr="003E559A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</w:pP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Шкаф </w:t>
            </w:r>
            <w:r w:rsidRPr="00274B2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АСУТП 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ГРП-1 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  <w:t>E1CJU01</w:t>
            </w:r>
          </w:p>
        </w:tc>
      </w:tr>
      <w:tr w:rsidR="00892A85" w:rsidRPr="0017406B" w14:paraId="1B130B80" w14:textId="77777777" w:rsidTr="001D59FE">
        <w:trPr>
          <w:hidden w:val="0"/>
        </w:trPr>
        <w:tc>
          <w:tcPr>
            <w:tcW w:w="10490" w:type="dxa"/>
            <w:gridSpan w:val="6"/>
          </w:tcPr>
          <w:p w14:paraId="03958B70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>
              <w:rPr>
                <w:rFonts w:ascii="Times New Roman" w:hAnsi="Times New Roman"/>
                <w:b/>
                <w:bCs/>
                <w:vanish w:val="0"/>
              </w:rPr>
              <w:t xml:space="preserve">Каркас </w:t>
            </w:r>
            <w:r>
              <w:rPr>
                <w:rFonts w:ascii="Times New Roman" w:hAnsi="Times New Roman"/>
                <w:b/>
                <w:bCs/>
                <w:vanish w:val="0"/>
                <w:lang w:val="en-US"/>
              </w:rPr>
              <w:t>E1</w:t>
            </w:r>
            <w:r w:rsidRPr="00E16849">
              <w:rPr>
                <w:rFonts w:ascii="Times New Roman" w:hAnsi="Times New Roman"/>
                <w:b/>
                <w:bCs/>
                <w:vanish w:val="0"/>
              </w:rPr>
              <w:t>CJU01</w:t>
            </w:r>
            <w:r>
              <w:rPr>
                <w:rFonts w:ascii="Times New Roman" w:hAnsi="Times New Roman"/>
                <w:b/>
                <w:bCs/>
                <w:vanish w:val="0"/>
                <w:lang w:val="en-US"/>
              </w:rPr>
              <w:t>RK01</w:t>
            </w:r>
          </w:p>
        </w:tc>
      </w:tr>
      <w:tr w:rsidR="00892A85" w:rsidRPr="006225F8" w14:paraId="16A348DA" w14:textId="77777777" w:rsidTr="001D59FE">
        <w:trPr>
          <w:hidden w:val="0"/>
        </w:trPr>
        <w:tc>
          <w:tcPr>
            <w:tcW w:w="1985" w:type="dxa"/>
            <w:vAlign w:val="center"/>
          </w:tcPr>
          <w:p w14:paraId="44ACEFBD" w14:textId="0AD87F63" w:rsidR="00892A85" w:rsidRPr="00B96DBE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E1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A1</w:t>
            </w:r>
            <w:r>
              <w:rPr>
                <w:rFonts w:ascii="Times New Roman" w:hAnsi="Times New Roman"/>
                <w:vanish w:val="0"/>
              </w:rPr>
              <w:t>0</w:t>
            </w:r>
            <w:r w:rsidR="00266BDA">
              <w:rPr>
                <w:rFonts w:ascii="Times New Roman" w:hAnsi="Times New Roman"/>
                <w:vanish w:val="0"/>
              </w:rPr>
              <w:t>5</w:t>
            </w:r>
          </w:p>
        </w:tc>
        <w:tc>
          <w:tcPr>
            <w:tcW w:w="1418" w:type="dxa"/>
            <w:vAlign w:val="center"/>
          </w:tcPr>
          <w:p w14:paraId="3975EF04" w14:textId="268F82B0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7C5F3F9F" w14:textId="2552DB4D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E1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 w:rsidR="00266BDA">
              <w:rPr>
                <w:rFonts w:ascii="Times New Roman" w:hAnsi="Times New Roman"/>
                <w:vanish w:val="0"/>
              </w:rPr>
              <w:t>6</w:t>
            </w:r>
            <w:r>
              <w:rPr>
                <w:rFonts w:ascii="Times New Roman" w:hAnsi="Times New Roman"/>
                <w:vanish w:val="0"/>
                <w:lang w:val="en-US"/>
              </w:rPr>
              <w:t>1</w:t>
            </w:r>
          </w:p>
        </w:tc>
        <w:tc>
          <w:tcPr>
            <w:tcW w:w="1842" w:type="dxa"/>
            <w:vAlign w:val="center"/>
          </w:tcPr>
          <w:p w14:paraId="6D18A86D" w14:textId="43D03DAF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66024C91" w14:textId="10C9882F" w:rsidR="00892A85" w:rsidRPr="006225F8" w:rsidRDefault="00266BD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14…32 (19)</w:t>
            </w:r>
          </w:p>
        </w:tc>
        <w:tc>
          <w:tcPr>
            <w:tcW w:w="1275" w:type="dxa"/>
          </w:tcPr>
          <w:p w14:paraId="014030F8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17406B" w14:paraId="553F4ED3" w14:textId="77777777" w:rsidTr="001D59FE">
        <w:trPr>
          <w:hidden w:val="0"/>
        </w:trPr>
        <w:tc>
          <w:tcPr>
            <w:tcW w:w="1985" w:type="dxa"/>
            <w:vAlign w:val="center"/>
          </w:tcPr>
          <w:p w14:paraId="112E93DD" w14:textId="77777777" w:rsidR="00892A85" w:rsidRPr="003561C9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3561C9">
              <w:rPr>
                <w:rFonts w:ascii="Times New Roman" w:hAnsi="Times New Roman"/>
                <w:b/>
                <w:bCs/>
                <w:vanish w:val="0"/>
              </w:rPr>
              <w:t>Итог:</w:t>
            </w:r>
          </w:p>
        </w:tc>
        <w:tc>
          <w:tcPr>
            <w:tcW w:w="8505" w:type="dxa"/>
            <w:gridSpan w:val="5"/>
            <w:vAlign w:val="center"/>
          </w:tcPr>
          <w:p w14:paraId="42EB3AE6" w14:textId="5C2332F6" w:rsidR="00892A85" w:rsidRPr="0080034D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 xml:space="preserve">32 канала для подключения </w:t>
            </w:r>
            <w:r w:rsidR="00266BDA">
              <w:rPr>
                <w:rFonts w:ascii="Times New Roman" w:hAnsi="Times New Roman"/>
                <w:vanish w:val="0"/>
              </w:rPr>
              <w:t>управляющих сигнал</w:t>
            </w:r>
            <w:r w:rsidR="00282E30">
              <w:rPr>
                <w:rFonts w:ascii="Times New Roman" w:hAnsi="Times New Roman"/>
                <w:vanish w:val="0"/>
              </w:rPr>
              <w:t>ов</w:t>
            </w:r>
            <w:r w:rsidRPr="0080034D">
              <w:rPr>
                <w:rFonts w:ascii="Times New Roman" w:hAnsi="Times New Roman"/>
                <w:vanish w:val="0"/>
              </w:rPr>
              <w:t xml:space="preserve">, </w:t>
            </w:r>
            <w:r>
              <w:rPr>
                <w:rFonts w:ascii="Times New Roman" w:hAnsi="Times New Roman"/>
                <w:vanish w:val="0"/>
              </w:rPr>
              <w:t xml:space="preserve">из них </w:t>
            </w:r>
            <w:r w:rsidR="00266BDA">
              <w:rPr>
                <w:rFonts w:ascii="Times New Roman" w:hAnsi="Times New Roman"/>
                <w:vanish w:val="0"/>
              </w:rPr>
              <w:t>19</w:t>
            </w:r>
            <w:r w:rsidRPr="0080034D">
              <w:rPr>
                <w:rFonts w:ascii="Times New Roman" w:hAnsi="Times New Roman"/>
                <w:vanish w:val="0"/>
              </w:rPr>
              <w:t xml:space="preserve"> </w:t>
            </w:r>
            <w:r>
              <w:rPr>
                <w:rFonts w:ascii="Times New Roman" w:hAnsi="Times New Roman"/>
                <w:vanish w:val="0"/>
              </w:rPr>
              <w:t>резервных (</w:t>
            </w:r>
            <w:r w:rsidRPr="0080034D">
              <w:rPr>
                <w:rFonts w:ascii="Times New Roman" w:hAnsi="Times New Roman"/>
                <w:vanish w:val="0"/>
              </w:rPr>
              <w:t>~</w:t>
            </w:r>
            <w:r w:rsidR="00266BDA">
              <w:rPr>
                <w:rFonts w:ascii="Times New Roman" w:hAnsi="Times New Roman"/>
                <w:vanish w:val="0"/>
              </w:rPr>
              <w:t>59</w:t>
            </w:r>
            <w:r w:rsidRPr="0080034D">
              <w:rPr>
                <w:rFonts w:ascii="Times New Roman" w:hAnsi="Times New Roman"/>
                <w:vanish w:val="0"/>
              </w:rPr>
              <w:t>%</w:t>
            </w:r>
            <w:r>
              <w:rPr>
                <w:rFonts w:ascii="Times New Roman" w:hAnsi="Times New Roman"/>
                <w:vanish w:val="0"/>
              </w:rPr>
              <w:t>).</w:t>
            </w:r>
          </w:p>
        </w:tc>
      </w:tr>
      <w:tr w:rsidR="00892A85" w:rsidRPr="0017406B" w14:paraId="73D70D1F" w14:textId="77777777" w:rsidTr="001D59FE">
        <w:trPr>
          <w:hidden w:val="0"/>
        </w:trPr>
        <w:tc>
          <w:tcPr>
            <w:tcW w:w="10490" w:type="dxa"/>
            <w:gridSpan w:val="6"/>
          </w:tcPr>
          <w:p w14:paraId="78BFDEE6" w14:textId="77777777" w:rsidR="00892A85" w:rsidRPr="003E559A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</w:pP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Шкаф </w:t>
            </w:r>
            <w:r w:rsidRPr="00274B2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АСУТП 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ГРП-2 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  <w:t>E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2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  <w:t>CJU01</w:t>
            </w:r>
          </w:p>
        </w:tc>
      </w:tr>
      <w:tr w:rsidR="00892A85" w:rsidRPr="0017406B" w14:paraId="77643069" w14:textId="77777777" w:rsidTr="001D59FE">
        <w:trPr>
          <w:hidden w:val="0"/>
        </w:trPr>
        <w:tc>
          <w:tcPr>
            <w:tcW w:w="10490" w:type="dxa"/>
            <w:gridSpan w:val="6"/>
          </w:tcPr>
          <w:p w14:paraId="1C1F49F0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>
              <w:rPr>
                <w:rFonts w:ascii="Times New Roman" w:hAnsi="Times New Roman"/>
                <w:b/>
                <w:bCs/>
                <w:vanish w:val="0"/>
              </w:rPr>
              <w:t xml:space="preserve">Каркас </w:t>
            </w:r>
            <w:r>
              <w:rPr>
                <w:rFonts w:ascii="Times New Roman" w:hAnsi="Times New Roman"/>
                <w:b/>
                <w:bCs/>
                <w:vanish w:val="0"/>
                <w:lang w:val="en-US"/>
              </w:rPr>
              <w:t>E</w:t>
            </w:r>
            <w:r>
              <w:rPr>
                <w:rFonts w:ascii="Times New Roman" w:hAnsi="Times New Roman"/>
                <w:b/>
                <w:bCs/>
                <w:vanish w:val="0"/>
              </w:rPr>
              <w:t>2</w:t>
            </w:r>
            <w:r w:rsidRPr="00E16849">
              <w:rPr>
                <w:rFonts w:ascii="Times New Roman" w:hAnsi="Times New Roman"/>
                <w:b/>
                <w:bCs/>
                <w:vanish w:val="0"/>
              </w:rPr>
              <w:t>CJU01</w:t>
            </w:r>
            <w:r>
              <w:rPr>
                <w:rFonts w:ascii="Times New Roman" w:hAnsi="Times New Roman"/>
                <w:b/>
                <w:bCs/>
                <w:vanish w:val="0"/>
                <w:lang w:val="en-US"/>
              </w:rPr>
              <w:t>RK01</w:t>
            </w:r>
          </w:p>
        </w:tc>
      </w:tr>
      <w:tr w:rsidR="00892A85" w:rsidRPr="006225F8" w14:paraId="0D7A4D96" w14:textId="77777777" w:rsidTr="001D59FE">
        <w:trPr>
          <w:hidden w:val="0"/>
        </w:trPr>
        <w:tc>
          <w:tcPr>
            <w:tcW w:w="1985" w:type="dxa"/>
            <w:vAlign w:val="center"/>
          </w:tcPr>
          <w:p w14:paraId="59A21D23" w14:textId="56882BA4" w:rsidR="00892A85" w:rsidRPr="00CE01ED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E</w:t>
            </w:r>
            <w:r>
              <w:rPr>
                <w:rFonts w:ascii="Times New Roman" w:hAnsi="Times New Roman"/>
                <w:vanish w:val="0"/>
              </w:rPr>
              <w:t>2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A10</w:t>
            </w:r>
            <w:r w:rsidR="00266BDA">
              <w:rPr>
                <w:rFonts w:ascii="Times New Roman" w:hAnsi="Times New Roman"/>
                <w:vanish w:val="0"/>
              </w:rPr>
              <w:t>8</w:t>
            </w:r>
          </w:p>
        </w:tc>
        <w:tc>
          <w:tcPr>
            <w:tcW w:w="1418" w:type="dxa"/>
            <w:vAlign w:val="center"/>
          </w:tcPr>
          <w:p w14:paraId="3B449E42" w14:textId="7F1212CB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52781BF3" w14:textId="6B945EA5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E</w:t>
            </w:r>
            <w:r>
              <w:rPr>
                <w:rFonts w:ascii="Times New Roman" w:hAnsi="Times New Roman"/>
                <w:vanish w:val="0"/>
              </w:rPr>
              <w:t>2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 w:rsidR="00266BDA">
              <w:rPr>
                <w:rFonts w:ascii="Times New Roman" w:hAnsi="Times New Roman"/>
                <w:vanish w:val="0"/>
              </w:rPr>
              <w:t>6</w:t>
            </w:r>
            <w:r>
              <w:rPr>
                <w:rFonts w:ascii="Times New Roman" w:hAnsi="Times New Roman"/>
                <w:vanish w:val="0"/>
                <w:lang w:val="en-US"/>
              </w:rPr>
              <w:t>1</w:t>
            </w:r>
          </w:p>
        </w:tc>
        <w:tc>
          <w:tcPr>
            <w:tcW w:w="1842" w:type="dxa"/>
            <w:vAlign w:val="center"/>
          </w:tcPr>
          <w:p w14:paraId="64D5082D" w14:textId="43F43CD1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5BA78A73" w14:textId="6BFEF1CA" w:rsidR="00892A85" w:rsidRPr="00CE01ED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2</w:t>
            </w:r>
            <w:r w:rsidR="00266BDA">
              <w:rPr>
                <w:rFonts w:ascii="Times New Roman" w:hAnsi="Times New Roman"/>
                <w:vanish w:val="0"/>
              </w:rPr>
              <w:t>9</w:t>
            </w:r>
            <w:r>
              <w:rPr>
                <w:rFonts w:ascii="Times New Roman" w:hAnsi="Times New Roman"/>
                <w:vanish w:val="0"/>
              </w:rPr>
              <w:t>…32 (</w:t>
            </w:r>
            <w:r w:rsidR="00266BDA">
              <w:rPr>
                <w:rFonts w:ascii="Times New Roman" w:hAnsi="Times New Roman"/>
                <w:vanish w:val="0"/>
              </w:rPr>
              <w:t>4</w:t>
            </w:r>
            <w:r>
              <w:rPr>
                <w:rFonts w:ascii="Times New Roman" w:hAnsi="Times New Roman"/>
                <w:vanish w:val="0"/>
              </w:rPr>
              <w:t>)</w:t>
            </w:r>
          </w:p>
        </w:tc>
        <w:tc>
          <w:tcPr>
            <w:tcW w:w="1275" w:type="dxa"/>
          </w:tcPr>
          <w:p w14:paraId="45775164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6225F8" w14:paraId="2825D5AF" w14:textId="77777777" w:rsidTr="001D59FE">
        <w:trPr>
          <w:hidden w:val="0"/>
        </w:trPr>
        <w:tc>
          <w:tcPr>
            <w:tcW w:w="1985" w:type="dxa"/>
            <w:vAlign w:val="center"/>
          </w:tcPr>
          <w:p w14:paraId="27FF2852" w14:textId="1361187C" w:rsidR="00892A85" w:rsidRPr="0041589E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E</w:t>
            </w:r>
            <w:r>
              <w:rPr>
                <w:rFonts w:ascii="Times New Roman" w:hAnsi="Times New Roman"/>
                <w:vanish w:val="0"/>
              </w:rPr>
              <w:t>2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A10</w:t>
            </w:r>
            <w:r w:rsidR="00266BDA">
              <w:rPr>
                <w:rFonts w:ascii="Times New Roman" w:hAnsi="Times New Roman"/>
                <w:vanish w:val="0"/>
              </w:rPr>
              <w:t>9</w:t>
            </w:r>
          </w:p>
        </w:tc>
        <w:tc>
          <w:tcPr>
            <w:tcW w:w="1418" w:type="dxa"/>
            <w:vAlign w:val="center"/>
          </w:tcPr>
          <w:p w14:paraId="02BA8771" w14:textId="76C0781B" w:rsidR="00892A85" w:rsidRPr="0041589E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48EAAFA0" w14:textId="34551C78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E</w:t>
            </w:r>
            <w:r>
              <w:rPr>
                <w:rFonts w:ascii="Times New Roman" w:hAnsi="Times New Roman"/>
                <w:vanish w:val="0"/>
              </w:rPr>
              <w:t>2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 w:rsidR="00266BDA">
              <w:rPr>
                <w:rFonts w:ascii="Times New Roman" w:hAnsi="Times New Roman"/>
                <w:vanish w:val="0"/>
              </w:rPr>
              <w:t>6</w:t>
            </w:r>
            <w:r>
              <w:rPr>
                <w:rFonts w:ascii="Times New Roman" w:hAnsi="Times New Roman"/>
                <w:vanish w:val="0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E606218" w14:textId="78C65EF0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02A022D1" w14:textId="3FBF298D" w:rsidR="00892A85" w:rsidRPr="006225F8" w:rsidRDefault="00266BD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12…</w:t>
            </w:r>
            <w:r w:rsidR="00892A85">
              <w:rPr>
                <w:rFonts w:ascii="Times New Roman" w:hAnsi="Times New Roman"/>
                <w:vanish w:val="0"/>
              </w:rPr>
              <w:t>32</w:t>
            </w:r>
            <w:r>
              <w:rPr>
                <w:rFonts w:ascii="Times New Roman" w:hAnsi="Times New Roman"/>
                <w:vanish w:val="0"/>
              </w:rPr>
              <w:t xml:space="preserve"> (21)</w:t>
            </w:r>
          </w:p>
        </w:tc>
        <w:tc>
          <w:tcPr>
            <w:tcW w:w="1275" w:type="dxa"/>
          </w:tcPr>
          <w:p w14:paraId="54645536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17406B" w14:paraId="699CB4E9" w14:textId="77777777" w:rsidTr="001D59FE">
        <w:trPr>
          <w:hidden w:val="0"/>
        </w:trPr>
        <w:tc>
          <w:tcPr>
            <w:tcW w:w="1985" w:type="dxa"/>
            <w:vAlign w:val="center"/>
          </w:tcPr>
          <w:p w14:paraId="087AD0B6" w14:textId="77777777" w:rsidR="00892A85" w:rsidRPr="003561C9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3561C9">
              <w:rPr>
                <w:rFonts w:ascii="Times New Roman" w:hAnsi="Times New Roman"/>
                <w:b/>
                <w:bCs/>
                <w:vanish w:val="0"/>
              </w:rPr>
              <w:t>Итог:</w:t>
            </w:r>
          </w:p>
        </w:tc>
        <w:tc>
          <w:tcPr>
            <w:tcW w:w="8505" w:type="dxa"/>
            <w:gridSpan w:val="5"/>
            <w:vAlign w:val="center"/>
          </w:tcPr>
          <w:p w14:paraId="6AA57C41" w14:textId="7D795AD3" w:rsidR="00892A85" w:rsidRPr="0080034D" w:rsidRDefault="00266BDA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64</w:t>
            </w:r>
            <w:r w:rsidR="00892A85">
              <w:rPr>
                <w:rFonts w:ascii="Times New Roman" w:hAnsi="Times New Roman"/>
                <w:vanish w:val="0"/>
              </w:rPr>
              <w:t xml:space="preserve"> кана</w:t>
            </w:r>
            <w:r w:rsidR="00282E30">
              <w:rPr>
                <w:rFonts w:ascii="Times New Roman" w:hAnsi="Times New Roman"/>
                <w:vanish w:val="0"/>
              </w:rPr>
              <w:t>ла</w:t>
            </w:r>
            <w:r w:rsidR="00892A85">
              <w:rPr>
                <w:rFonts w:ascii="Times New Roman" w:hAnsi="Times New Roman"/>
                <w:vanish w:val="0"/>
              </w:rPr>
              <w:t xml:space="preserve"> для подключения </w:t>
            </w:r>
            <w:r w:rsidR="00282E30">
              <w:rPr>
                <w:rFonts w:ascii="Times New Roman" w:hAnsi="Times New Roman"/>
                <w:vanish w:val="0"/>
              </w:rPr>
              <w:t>управляющих сигналов</w:t>
            </w:r>
            <w:r w:rsidR="00892A85" w:rsidRPr="0080034D">
              <w:rPr>
                <w:rFonts w:ascii="Times New Roman" w:hAnsi="Times New Roman"/>
                <w:vanish w:val="0"/>
              </w:rPr>
              <w:t xml:space="preserve">, </w:t>
            </w:r>
            <w:r w:rsidR="00892A85">
              <w:rPr>
                <w:rFonts w:ascii="Times New Roman" w:hAnsi="Times New Roman"/>
                <w:vanish w:val="0"/>
              </w:rPr>
              <w:t xml:space="preserve">из них </w:t>
            </w:r>
            <w:r>
              <w:rPr>
                <w:rFonts w:ascii="Times New Roman" w:hAnsi="Times New Roman"/>
                <w:vanish w:val="0"/>
              </w:rPr>
              <w:t>25</w:t>
            </w:r>
            <w:r w:rsidR="00892A85" w:rsidRPr="0080034D">
              <w:rPr>
                <w:rFonts w:ascii="Times New Roman" w:hAnsi="Times New Roman"/>
                <w:vanish w:val="0"/>
              </w:rPr>
              <w:t xml:space="preserve"> </w:t>
            </w:r>
            <w:r w:rsidR="00892A85">
              <w:rPr>
                <w:rFonts w:ascii="Times New Roman" w:hAnsi="Times New Roman"/>
                <w:vanish w:val="0"/>
              </w:rPr>
              <w:t>резервных (</w:t>
            </w:r>
            <w:r w:rsidR="00282E30" w:rsidRPr="00282E30">
              <w:rPr>
                <w:rFonts w:ascii="Times New Roman" w:hAnsi="Times New Roman"/>
                <w:vanish w:val="0"/>
              </w:rPr>
              <w:t>~</w:t>
            </w:r>
            <w:r w:rsidR="00282E30">
              <w:rPr>
                <w:rFonts w:ascii="Times New Roman" w:hAnsi="Times New Roman"/>
                <w:vanish w:val="0"/>
              </w:rPr>
              <w:t>39</w:t>
            </w:r>
            <w:r w:rsidR="00892A85" w:rsidRPr="0080034D">
              <w:rPr>
                <w:rFonts w:ascii="Times New Roman" w:hAnsi="Times New Roman"/>
                <w:vanish w:val="0"/>
              </w:rPr>
              <w:t>%</w:t>
            </w:r>
            <w:r w:rsidR="00892A85">
              <w:rPr>
                <w:rFonts w:ascii="Times New Roman" w:hAnsi="Times New Roman"/>
                <w:vanish w:val="0"/>
              </w:rPr>
              <w:t>).</w:t>
            </w:r>
          </w:p>
        </w:tc>
      </w:tr>
      <w:tr w:rsidR="00892A85" w:rsidRPr="005B63F1" w14:paraId="7C1FE779" w14:textId="77777777" w:rsidTr="001D59FE">
        <w:trPr>
          <w:hidden w:val="0"/>
        </w:trPr>
        <w:tc>
          <w:tcPr>
            <w:tcW w:w="10490" w:type="dxa"/>
            <w:gridSpan w:val="6"/>
          </w:tcPr>
          <w:p w14:paraId="3BD52CAE" w14:textId="77777777" w:rsidR="00892A85" w:rsidRPr="003E559A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</w:pP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Шкаф </w:t>
            </w:r>
            <w:r w:rsidRPr="00274B2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АСУТП 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 xml:space="preserve">ЭТО 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  <w:t>E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3</w:t>
            </w:r>
            <w:r>
              <w:rPr>
                <w:rFonts w:ascii="Times New Roman" w:hAnsi="Times New Roman"/>
                <w:b/>
                <w:bCs/>
                <w:vanish w:val="0"/>
                <w:sz w:val="48"/>
                <w:szCs w:val="40"/>
                <w:lang w:val="en-US"/>
              </w:rPr>
              <w:t>CJU01</w:t>
            </w:r>
          </w:p>
        </w:tc>
      </w:tr>
      <w:tr w:rsidR="00892A85" w:rsidRPr="0017406B" w14:paraId="6FDD7173" w14:textId="77777777" w:rsidTr="001D59FE">
        <w:trPr>
          <w:hidden w:val="0"/>
        </w:trPr>
        <w:tc>
          <w:tcPr>
            <w:tcW w:w="10490" w:type="dxa"/>
            <w:gridSpan w:val="6"/>
          </w:tcPr>
          <w:p w14:paraId="6F000C1C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>
              <w:rPr>
                <w:rFonts w:ascii="Times New Roman" w:hAnsi="Times New Roman"/>
                <w:b/>
                <w:bCs/>
                <w:vanish w:val="0"/>
              </w:rPr>
              <w:t xml:space="preserve">Каркас </w:t>
            </w:r>
            <w:r>
              <w:rPr>
                <w:rFonts w:ascii="Times New Roman" w:hAnsi="Times New Roman"/>
                <w:b/>
                <w:bCs/>
                <w:vanish w:val="0"/>
                <w:lang w:val="en-US"/>
              </w:rPr>
              <w:t>E</w:t>
            </w:r>
            <w:r>
              <w:rPr>
                <w:rFonts w:ascii="Times New Roman" w:hAnsi="Times New Roman"/>
                <w:b/>
                <w:bCs/>
                <w:vanish w:val="0"/>
              </w:rPr>
              <w:t>3</w:t>
            </w:r>
            <w:r w:rsidRPr="00E16849">
              <w:rPr>
                <w:rFonts w:ascii="Times New Roman" w:hAnsi="Times New Roman"/>
                <w:b/>
                <w:bCs/>
                <w:vanish w:val="0"/>
              </w:rPr>
              <w:t>CJU01</w:t>
            </w:r>
            <w:r>
              <w:rPr>
                <w:rFonts w:ascii="Times New Roman" w:hAnsi="Times New Roman"/>
                <w:b/>
                <w:bCs/>
                <w:vanish w:val="0"/>
                <w:lang w:val="en-US"/>
              </w:rPr>
              <w:t>RK01</w:t>
            </w:r>
          </w:p>
        </w:tc>
      </w:tr>
      <w:tr w:rsidR="00892A85" w:rsidRPr="006225F8" w14:paraId="7A2B2BE9" w14:textId="77777777" w:rsidTr="001D59FE">
        <w:trPr>
          <w:hidden w:val="0"/>
        </w:trPr>
        <w:tc>
          <w:tcPr>
            <w:tcW w:w="1985" w:type="dxa"/>
            <w:vAlign w:val="center"/>
          </w:tcPr>
          <w:p w14:paraId="1D563C8B" w14:textId="7E494265" w:rsidR="00892A85" w:rsidRPr="005B63F1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E</w:t>
            </w:r>
            <w:r>
              <w:rPr>
                <w:rFonts w:ascii="Times New Roman" w:hAnsi="Times New Roman"/>
                <w:vanish w:val="0"/>
              </w:rPr>
              <w:t>3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A10</w:t>
            </w:r>
            <w:r w:rsidR="00282E30">
              <w:rPr>
                <w:rFonts w:ascii="Times New Roman" w:hAnsi="Times New Roman"/>
                <w:vanish w:val="0"/>
              </w:rPr>
              <w:t>7</w:t>
            </w:r>
          </w:p>
        </w:tc>
        <w:tc>
          <w:tcPr>
            <w:tcW w:w="1418" w:type="dxa"/>
            <w:vAlign w:val="center"/>
          </w:tcPr>
          <w:p w14:paraId="105D6C67" w14:textId="22C49AE1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M1251O</w:t>
            </w:r>
          </w:p>
        </w:tc>
        <w:tc>
          <w:tcPr>
            <w:tcW w:w="1843" w:type="dxa"/>
            <w:vAlign w:val="center"/>
          </w:tcPr>
          <w:p w14:paraId="6B145EF7" w14:textId="3C9DC8AC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E</w:t>
            </w:r>
            <w:r>
              <w:rPr>
                <w:rFonts w:ascii="Times New Roman" w:hAnsi="Times New Roman"/>
                <w:vanish w:val="0"/>
              </w:rPr>
              <w:t>3</w:t>
            </w:r>
            <w:r w:rsidRPr="006225F8">
              <w:rPr>
                <w:rFonts w:ascii="Times New Roman" w:hAnsi="Times New Roman"/>
                <w:vanish w:val="0"/>
                <w:lang w:val="en-US"/>
              </w:rPr>
              <w:t>CJU01</w:t>
            </w:r>
            <w:r>
              <w:rPr>
                <w:rFonts w:ascii="Times New Roman" w:hAnsi="Times New Roman"/>
                <w:vanish w:val="0"/>
                <w:lang w:val="en-US"/>
              </w:rPr>
              <w:t>A</w:t>
            </w:r>
            <w:r w:rsidR="00282E30">
              <w:rPr>
                <w:rFonts w:ascii="Times New Roman" w:hAnsi="Times New Roman"/>
                <w:vanish w:val="0"/>
              </w:rPr>
              <w:t>6</w:t>
            </w:r>
            <w:r>
              <w:rPr>
                <w:rFonts w:ascii="Times New Roman" w:hAnsi="Times New Roman"/>
                <w:vanish w:val="0"/>
                <w:lang w:val="en-US"/>
              </w:rPr>
              <w:t>1</w:t>
            </w:r>
          </w:p>
        </w:tc>
        <w:tc>
          <w:tcPr>
            <w:tcW w:w="1842" w:type="dxa"/>
            <w:vAlign w:val="center"/>
          </w:tcPr>
          <w:p w14:paraId="078C28BD" w14:textId="6E71B1DC" w:rsidR="00892A85" w:rsidRPr="005B63F1" w:rsidRDefault="00892A85" w:rsidP="001D59FE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TP-O</w:t>
            </w:r>
          </w:p>
        </w:tc>
        <w:tc>
          <w:tcPr>
            <w:tcW w:w="2127" w:type="dxa"/>
            <w:vAlign w:val="center"/>
          </w:tcPr>
          <w:p w14:paraId="270389A4" w14:textId="778A3B34" w:rsidR="00892A85" w:rsidRPr="005B63F1" w:rsidRDefault="00282E30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</w:rPr>
              <w:t>8</w:t>
            </w:r>
            <w:r w:rsidR="00892A85">
              <w:rPr>
                <w:rFonts w:ascii="Times New Roman" w:hAnsi="Times New Roman"/>
                <w:vanish w:val="0"/>
                <w:lang w:val="en-US"/>
              </w:rPr>
              <w:t>…32 (</w:t>
            </w:r>
            <w:r>
              <w:rPr>
                <w:rFonts w:ascii="Times New Roman" w:hAnsi="Times New Roman"/>
                <w:vanish w:val="0"/>
              </w:rPr>
              <w:t>25</w:t>
            </w:r>
            <w:r w:rsidR="00892A85">
              <w:rPr>
                <w:rFonts w:ascii="Times New Roman" w:hAnsi="Times New Roman"/>
                <w:vanish w:val="0"/>
                <w:lang w:val="en-US"/>
              </w:rPr>
              <w:t>)</w:t>
            </w:r>
          </w:p>
        </w:tc>
        <w:tc>
          <w:tcPr>
            <w:tcW w:w="1275" w:type="dxa"/>
          </w:tcPr>
          <w:p w14:paraId="4DC42E25" w14:textId="77777777" w:rsidR="00892A85" w:rsidRPr="006225F8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=24</w:t>
            </w:r>
            <w:r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92A85" w:rsidRPr="0017406B" w14:paraId="1EDA9106" w14:textId="77777777" w:rsidTr="001D59FE">
        <w:trPr>
          <w:hidden w:val="0"/>
        </w:trPr>
        <w:tc>
          <w:tcPr>
            <w:tcW w:w="1985" w:type="dxa"/>
            <w:vAlign w:val="center"/>
          </w:tcPr>
          <w:p w14:paraId="65408E1E" w14:textId="77777777" w:rsidR="00892A85" w:rsidRPr="003561C9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3561C9">
              <w:rPr>
                <w:rFonts w:ascii="Times New Roman" w:hAnsi="Times New Roman"/>
                <w:b/>
                <w:bCs/>
                <w:vanish w:val="0"/>
              </w:rPr>
              <w:t>Итог:</w:t>
            </w:r>
          </w:p>
        </w:tc>
        <w:tc>
          <w:tcPr>
            <w:tcW w:w="8505" w:type="dxa"/>
            <w:gridSpan w:val="5"/>
            <w:vAlign w:val="center"/>
          </w:tcPr>
          <w:p w14:paraId="7898F421" w14:textId="624F128A" w:rsidR="00892A85" w:rsidRPr="0080034D" w:rsidRDefault="00892A85" w:rsidP="001D59FE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 xml:space="preserve">32 канала для подключения </w:t>
            </w:r>
            <w:r w:rsidR="00282E30">
              <w:rPr>
                <w:rFonts w:ascii="Times New Roman" w:hAnsi="Times New Roman"/>
                <w:vanish w:val="0"/>
              </w:rPr>
              <w:t>управляющих сигналов</w:t>
            </w:r>
            <w:r w:rsidRPr="0080034D">
              <w:rPr>
                <w:rFonts w:ascii="Times New Roman" w:hAnsi="Times New Roman"/>
                <w:vanish w:val="0"/>
              </w:rPr>
              <w:t xml:space="preserve">, </w:t>
            </w:r>
            <w:r>
              <w:rPr>
                <w:rFonts w:ascii="Times New Roman" w:hAnsi="Times New Roman"/>
                <w:vanish w:val="0"/>
              </w:rPr>
              <w:t xml:space="preserve">из них </w:t>
            </w:r>
            <w:r w:rsidR="00282E30">
              <w:rPr>
                <w:rFonts w:ascii="Times New Roman" w:hAnsi="Times New Roman"/>
                <w:vanish w:val="0"/>
              </w:rPr>
              <w:t>25</w:t>
            </w:r>
            <w:r w:rsidRPr="005B63F1">
              <w:rPr>
                <w:rFonts w:ascii="Times New Roman" w:hAnsi="Times New Roman"/>
                <w:vanish w:val="0"/>
              </w:rPr>
              <w:t xml:space="preserve"> </w:t>
            </w:r>
            <w:r>
              <w:rPr>
                <w:rFonts w:ascii="Times New Roman" w:hAnsi="Times New Roman"/>
                <w:vanish w:val="0"/>
              </w:rPr>
              <w:t>резервных (</w:t>
            </w:r>
            <w:r w:rsidRPr="0080034D">
              <w:rPr>
                <w:rFonts w:ascii="Times New Roman" w:hAnsi="Times New Roman"/>
                <w:vanish w:val="0"/>
              </w:rPr>
              <w:t>~</w:t>
            </w:r>
            <w:r w:rsidR="00282E30">
              <w:rPr>
                <w:rFonts w:ascii="Times New Roman" w:hAnsi="Times New Roman"/>
                <w:vanish w:val="0"/>
              </w:rPr>
              <w:t>78</w:t>
            </w:r>
            <w:r w:rsidRPr="0080034D">
              <w:rPr>
                <w:rFonts w:ascii="Times New Roman" w:hAnsi="Times New Roman"/>
                <w:vanish w:val="0"/>
              </w:rPr>
              <w:t>%</w:t>
            </w:r>
            <w:r>
              <w:rPr>
                <w:rFonts w:ascii="Times New Roman" w:hAnsi="Times New Roman"/>
                <w:vanish w:val="0"/>
              </w:rPr>
              <w:t>).</w:t>
            </w:r>
          </w:p>
        </w:tc>
      </w:tr>
    </w:tbl>
    <w:p w14:paraId="740EEFE0" w14:textId="77777777" w:rsidR="00892A85" w:rsidRPr="00892A85" w:rsidRDefault="00892A85" w:rsidP="00157A9D">
      <w:pPr>
        <w:pStyle w:val="34b"/>
      </w:pPr>
    </w:p>
    <w:p w14:paraId="4EB7A371" w14:textId="77777777" w:rsidR="003C4737" w:rsidRDefault="00BD2774" w:rsidP="00900866">
      <w:pPr>
        <w:pStyle w:val="1"/>
        <w:rPr>
          <w:lang w:val="ru-RU"/>
        </w:rPr>
      </w:pPr>
      <w:bookmarkStart w:id="4" w:name="_Toc215736558"/>
      <w:r>
        <w:rPr>
          <w:lang w:val="ru-RU"/>
        </w:rPr>
        <w:lastRenderedPageBreak/>
        <w:t>Перечень в</w:t>
      </w:r>
      <w:r w:rsidR="008508A3">
        <w:rPr>
          <w:lang w:val="ru-RU"/>
        </w:rPr>
        <w:t>ы</w:t>
      </w:r>
      <w:r>
        <w:rPr>
          <w:lang w:val="ru-RU"/>
        </w:rPr>
        <w:t>ходных д</w:t>
      </w:r>
      <w:r w:rsidR="003C4737">
        <w:rPr>
          <w:lang w:val="ru-RU"/>
        </w:rPr>
        <w:t>анных</w:t>
      </w:r>
      <w:bookmarkEnd w:id="4"/>
    </w:p>
    <w:p w14:paraId="76061517" w14:textId="77777777" w:rsidR="003C4737" w:rsidRDefault="003C4737" w:rsidP="003C4737">
      <w:pPr>
        <w:pStyle w:val="2"/>
      </w:pPr>
      <w:bookmarkStart w:id="5" w:name="_Toc134441820"/>
      <w:bookmarkStart w:id="6" w:name="_Toc215736559"/>
      <w:r>
        <w:t>Документы, содержание выходные данные</w:t>
      </w:r>
      <w:bookmarkEnd w:id="5"/>
      <w:bookmarkEnd w:id="6"/>
    </w:p>
    <w:p w14:paraId="62641AE6" w14:textId="77777777" w:rsidR="00BD2774" w:rsidRDefault="003C4737" w:rsidP="00BD2774">
      <w:pPr>
        <w:pStyle w:val="34a0"/>
      </w:pPr>
      <w:r w:rsidRPr="003C4737">
        <w:t>Наименования и кодовые обозначения документов или сообщений, содержащих выходные данные</w:t>
      </w:r>
      <w:r w:rsidR="009110EE" w:rsidRPr="009110EE">
        <w:t>.</w:t>
      </w:r>
    </w:p>
    <w:p w14:paraId="6F2940BE" w14:textId="77777777" w:rsidR="00540743" w:rsidRPr="00540743" w:rsidRDefault="00540743" w:rsidP="00540743">
      <w:pPr>
        <w:pStyle w:val="34fffa"/>
        <w:numPr>
          <w:ilvl w:val="0"/>
          <w:numId w:val="50"/>
        </w:numPr>
      </w:pPr>
      <w:r w:rsidRPr="00540743">
        <w:rPr>
          <w:b/>
          <w:bCs/>
        </w:rPr>
        <w:t>Оперативный журнал событий</w:t>
      </w:r>
      <w:r w:rsidRPr="00540743">
        <w:t xml:space="preserve"> – хронологический журнал регистрации всех событий в системе.</w:t>
      </w:r>
    </w:p>
    <w:p w14:paraId="1CA5B867" w14:textId="77777777" w:rsidR="00540743" w:rsidRPr="00540743" w:rsidRDefault="00540743" w:rsidP="00540743">
      <w:pPr>
        <w:pStyle w:val="34fffa"/>
        <w:numPr>
          <w:ilvl w:val="0"/>
          <w:numId w:val="50"/>
        </w:numPr>
      </w:pPr>
      <w:r w:rsidRPr="00540743">
        <w:rPr>
          <w:b/>
          <w:bCs/>
        </w:rPr>
        <w:t>Протокол аварийных ситуаций</w:t>
      </w:r>
      <w:r w:rsidRPr="00540743">
        <w:t xml:space="preserve"> – специальный журнал (лог) регистрации аварийных и внештатных ситуаций.</w:t>
      </w:r>
    </w:p>
    <w:p w14:paraId="1CA0192B" w14:textId="77777777" w:rsidR="00540743" w:rsidRPr="00540743" w:rsidRDefault="00540743" w:rsidP="00540743">
      <w:pPr>
        <w:pStyle w:val="34fffa"/>
        <w:numPr>
          <w:ilvl w:val="0"/>
          <w:numId w:val="50"/>
        </w:numPr>
      </w:pPr>
      <w:r w:rsidRPr="00540743">
        <w:rPr>
          <w:b/>
          <w:bCs/>
        </w:rPr>
        <w:t>Графики (тренды)</w:t>
      </w:r>
      <w:r w:rsidRPr="00540743">
        <w:t xml:space="preserve"> – графическое представление архивных данных в виде трендов изменений параметров.</w:t>
      </w:r>
    </w:p>
    <w:p w14:paraId="44F2409E" w14:textId="77777777" w:rsidR="00540743" w:rsidRPr="00540743" w:rsidRDefault="00540743" w:rsidP="00540743">
      <w:pPr>
        <w:pStyle w:val="34fffa"/>
        <w:numPr>
          <w:ilvl w:val="0"/>
          <w:numId w:val="50"/>
        </w:numPr>
      </w:pPr>
      <w:r w:rsidRPr="00540743">
        <w:rPr>
          <w:b/>
          <w:bCs/>
        </w:rPr>
        <w:t>Суточный отчет о работе котельной</w:t>
      </w:r>
      <w:r w:rsidRPr="00540743">
        <w:t xml:space="preserve"> – ежедневный отчет о ключевых показателях работы котельной.</w:t>
      </w:r>
    </w:p>
    <w:p w14:paraId="1CA5B781" w14:textId="77777777" w:rsidR="00540743" w:rsidRPr="00540743" w:rsidRDefault="00540743" w:rsidP="00540743">
      <w:pPr>
        <w:pStyle w:val="34fffa"/>
        <w:numPr>
          <w:ilvl w:val="0"/>
          <w:numId w:val="50"/>
        </w:numPr>
      </w:pPr>
      <w:r w:rsidRPr="00540743">
        <w:rPr>
          <w:b/>
          <w:bCs/>
        </w:rPr>
        <w:t>Сменный рапорт</w:t>
      </w:r>
      <w:r w:rsidRPr="00540743">
        <w:t xml:space="preserve"> – отчет о работе оборудования и событий за дежурную смену оператора.</w:t>
      </w:r>
    </w:p>
    <w:p w14:paraId="1C7D9BFE" w14:textId="77777777" w:rsidR="00540743" w:rsidRPr="00540743" w:rsidRDefault="00540743" w:rsidP="00540743">
      <w:pPr>
        <w:pStyle w:val="34fffa"/>
        <w:numPr>
          <w:ilvl w:val="0"/>
          <w:numId w:val="50"/>
        </w:numPr>
      </w:pPr>
      <w:r w:rsidRPr="00540743">
        <w:rPr>
          <w:b/>
          <w:bCs/>
        </w:rPr>
        <w:t>Отчеты по техническому обслуживанию и неисправностям</w:t>
      </w:r>
      <w:r w:rsidRPr="00540743">
        <w:t xml:space="preserve"> – отчеты о проведенном техническом обслуживании и выявленных неисправностях оборудования.</w:t>
      </w:r>
    </w:p>
    <w:p w14:paraId="19D627BB" w14:textId="77777777" w:rsidR="00540743" w:rsidRPr="00540743" w:rsidRDefault="00540743" w:rsidP="00540743">
      <w:pPr>
        <w:pStyle w:val="34fffa"/>
        <w:numPr>
          <w:ilvl w:val="0"/>
          <w:numId w:val="50"/>
        </w:numPr>
      </w:pPr>
      <w:r w:rsidRPr="00540743">
        <w:rPr>
          <w:b/>
          <w:bCs/>
        </w:rPr>
        <w:t>Информационные сообщения во внешние системы (АС ТЭП, АСДУ)</w:t>
      </w:r>
      <w:r w:rsidRPr="00540743">
        <w:t xml:space="preserve"> – автоматизированные сообщения, передаваемые в смежные внешние системы (систему технико-экономических показателей и систему диспетчерского управления).</w:t>
      </w:r>
    </w:p>
    <w:p w14:paraId="75C37327" w14:textId="77777777" w:rsidR="003C4737" w:rsidRPr="003846DC" w:rsidRDefault="003C4737" w:rsidP="003C4737">
      <w:pPr>
        <w:pStyle w:val="2"/>
      </w:pPr>
      <w:bookmarkStart w:id="7" w:name="_Toc134441821"/>
      <w:bookmarkStart w:id="8" w:name="_Toc215736560"/>
      <w:r>
        <w:t>Выходные данные</w:t>
      </w:r>
      <w:bookmarkEnd w:id="7"/>
      <w:bookmarkEnd w:id="8"/>
    </w:p>
    <w:p w14:paraId="662591CE" w14:textId="77777777" w:rsidR="003C4737" w:rsidRDefault="003C4737" w:rsidP="003C4737">
      <w:pPr>
        <w:pStyle w:val="34a0"/>
      </w:pPr>
      <w:bookmarkStart w:id="9" w:name="_Toc397971534"/>
      <w:bookmarkStart w:id="10" w:name="_Toc398225599"/>
      <w:bookmarkEnd w:id="9"/>
      <w:bookmarkEnd w:id="10"/>
      <w:r w:rsidRPr="00A1003E">
        <w:t>Наименование, кодовое обозначение, характеристики и допустимые форматы в</w:t>
      </w:r>
      <w:r>
        <w:t>ы</w:t>
      </w:r>
      <w:r w:rsidRPr="00A1003E">
        <w:t>ходных данных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540743" w:rsidRPr="00540743" w14:paraId="0CEF0140" w14:textId="77777777" w:rsidTr="00540743">
        <w:tc>
          <w:tcPr>
            <w:tcW w:w="3303" w:type="dxa"/>
            <w:vAlign w:val="center"/>
          </w:tcPr>
          <w:p w14:paraId="3EA16D61" w14:textId="19DF077A" w:rsidR="00540743" w:rsidRPr="00540743" w:rsidRDefault="00540743" w:rsidP="00540743">
            <w:pPr>
              <w:pStyle w:val="34fffa"/>
              <w:spacing w:line="240" w:lineRule="auto"/>
              <w:ind w:firstLine="0"/>
              <w:jc w:val="center"/>
            </w:pPr>
            <w:r w:rsidRPr="00540743">
              <w:rPr>
                <w:b/>
                <w:bCs/>
              </w:rPr>
              <w:t>Наименование выходных данных</w:t>
            </w:r>
          </w:p>
        </w:tc>
        <w:tc>
          <w:tcPr>
            <w:tcW w:w="3304" w:type="dxa"/>
            <w:vAlign w:val="center"/>
          </w:tcPr>
          <w:p w14:paraId="51EDF782" w14:textId="1C2E9F60" w:rsidR="00540743" w:rsidRPr="00540743" w:rsidRDefault="00540743" w:rsidP="00540743">
            <w:pPr>
              <w:pStyle w:val="34fffa"/>
              <w:spacing w:line="240" w:lineRule="auto"/>
              <w:ind w:firstLine="0"/>
              <w:jc w:val="center"/>
            </w:pPr>
            <w:r w:rsidRPr="00540743">
              <w:rPr>
                <w:b/>
                <w:bCs/>
              </w:rPr>
              <w:t>Кодовое обозначение</w:t>
            </w:r>
          </w:p>
        </w:tc>
        <w:tc>
          <w:tcPr>
            <w:tcW w:w="3304" w:type="dxa"/>
            <w:vAlign w:val="center"/>
          </w:tcPr>
          <w:p w14:paraId="313D04D4" w14:textId="43A4E75D" w:rsidR="00540743" w:rsidRPr="00540743" w:rsidRDefault="00540743" w:rsidP="00540743">
            <w:pPr>
              <w:pStyle w:val="34fffa"/>
              <w:spacing w:line="240" w:lineRule="auto"/>
              <w:ind w:firstLine="0"/>
              <w:jc w:val="center"/>
            </w:pPr>
            <w:r w:rsidRPr="00540743">
              <w:rPr>
                <w:b/>
                <w:bCs/>
              </w:rPr>
              <w:t>Характеристики (периодичность формирования, источник данных, назначение)</w:t>
            </w:r>
          </w:p>
        </w:tc>
      </w:tr>
      <w:tr w:rsidR="00540743" w:rsidRPr="00540743" w14:paraId="531812F5" w14:textId="77777777" w:rsidTr="00540743">
        <w:tc>
          <w:tcPr>
            <w:tcW w:w="3303" w:type="dxa"/>
            <w:vAlign w:val="center"/>
          </w:tcPr>
          <w:p w14:paraId="70D03CBA" w14:textId="56939601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rPr>
                <w:rStyle w:val="afa"/>
              </w:rPr>
              <w:t>Оперативный журнал событий</w:t>
            </w:r>
          </w:p>
        </w:tc>
        <w:tc>
          <w:tcPr>
            <w:tcW w:w="3304" w:type="dxa"/>
            <w:vAlign w:val="center"/>
          </w:tcPr>
          <w:p w14:paraId="7FB694B1" w14:textId="0D491C0F" w:rsidR="00540743" w:rsidRPr="00540743" w:rsidRDefault="00D35399" w:rsidP="00540743">
            <w:pPr>
              <w:pStyle w:val="34fffa"/>
              <w:spacing w:line="240" w:lineRule="auto"/>
              <w:ind w:firstLine="0"/>
              <w:jc w:val="left"/>
            </w:pPr>
            <w:r>
              <w:t>Ж1</w:t>
            </w:r>
          </w:p>
        </w:tc>
        <w:tc>
          <w:tcPr>
            <w:tcW w:w="3304" w:type="dxa"/>
            <w:vAlign w:val="center"/>
          </w:tcPr>
          <w:p w14:paraId="1A734483" w14:textId="38206047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t>Формируется в реальном времени при возникновении событий; источник данных – подсистема регистрации сообщений АСУ ТП; назначение – обеспечение операторов и инженерного персонала полной хронологии событий для оперативного контроля и анализа.</w:t>
            </w:r>
          </w:p>
        </w:tc>
      </w:tr>
      <w:tr w:rsidR="00540743" w:rsidRPr="00540743" w14:paraId="4E62CB86" w14:textId="77777777" w:rsidTr="00540743">
        <w:tc>
          <w:tcPr>
            <w:tcW w:w="3303" w:type="dxa"/>
            <w:vAlign w:val="center"/>
          </w:tcPr>
          <w:p w14:paraId="7C96BDF3" w14:textId="37C832EA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rPr>
                <w:rStyle w:val="afa"/>
              </w:rPr>
              <w:t>Протокол аварийных ситуаций</w:t>
            </w:r>
          </w:p>
        </w:tc>
        <w:tc>
          <w:tcPr>
            <w:tcW w:w="3304" w:type="dxa"/>
            <w:vAlign w:val="center"/>
          </w:tcPr>
          <w:p w14:paraId="3E02120E" w14:textId="24B51AB0" w:rsidR="00540743" w:rsidRPr="00540743" w:rsidRDefault="00D35399" w:rsidP="00540743">
            <w:pPr>
              <w:pStyle w:val="34fffa"/>
              <w:spacing w:line="240" w:lineRule="auto"/>
              <w:ind w:firstLine="0"/>
              <w:jc w:val="left"/>
            </w:pPr>
            <w:r>
              <w:t>П1</w:t>
            </w:r>
          </w:p>
        </w:tc>
        <w:tc>
          <w:tcPr>
            <w:tcW w:w="3304" w:type="dxa"/>
            <w:vAlign w:val="center"/>
          </w:tcPr>
          <w:p w14:paraId="707B89CF" w14:textId="436FBEEB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t xml:space="preserve">Формируется автоматически при срабатывании аварийных </w:t>
            </w:r>
            <w:r w:rsidRPr="00540743">
              <w:lastRenderedPageBreak/>
              <w:t>сигналов и защитных устройств; источник данных – система аварийной сигнализации АСУ ТП; назначение – фиксация всех аварийных ситуаций и срабатываний защит для немедленного оповещения персонала и последующего разбора причин аварий.</w:t>
            </w:r>
          </w:p>
        </w:tc>
      </w:tr>
      <w:tr w:rsidR="00540743" w:rsidRPr="00540743" w14:paraId="1B531CC8" w14:textId="77777777" w:rsidTr="00540743">
        <w:tc>
          <w:tcPr>
            <w:tcW w:w="3303" w:type="dxa"/>
            <w:vAlign w:val="center"/>
          </w:tcPr>
          <w:p w14:paraId="480FAB9F" w14:textId="53CEEB1A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rPr>
                <w:rStyle w:val="afa"/>
              </w:rPr>
              <w:lastRenderedPageBreak/>
              <w:t>Графики (тренды)</w:t>
            </w:r>
          </w:p>
        </w:tc>
        <w:tc>
          <w:tcPr>
            <w:tcW w:w="3304" w:type="dxa"/>
            <w:vAlign w:val="center"/>
          </w:tcPr>
          <w:p w14:paraId="1C37D585" w14:textId="3E17CB8C" w:rsidR="00540743" w:rsidRPr="00540743" w:rsidRDefault="00D35399" w:rsidP="00540743">
            <w:pPr>
              <w:pStyle w:val="34fffa"/>
              <w:spacing w:line="240" w:lineRule="auto"/>
              <w:ind w:firstLine="0"/>
              <w:jc w:val="left"/>
            </w:pPr>
            <w:r>
              <w:t>Г1</w:t>
            </w:r>
          </w:p>
        </w:tc>
        <w:tc>
          <w:tcPr>
            <w:tcW w:w="3304" w:type="dxa"/>
            <w:vAlign w:val="center"/>
          </w:tcPr>
          <w:p w14:paraId="2507123B" w14:textId="2C964286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t>Непрерывное накопление архивных данных с заданным интервалом дискретизации; источник данных – система архивирования (историческая база данных АСУ ТП) по аналоговым и дискретным сигналам; назначение – анализ динамики технологических параметров за выбранный период, обнаружение отклонений и тенденций.</w:t>
            </w:r>
          </w:p>
        </w:tc>
      </w:tr>
      <w:tr w:rsidR="00540743" w:rsidRPr="00540743" w14:paraId="7E2A75AA" w14:textId="77777777" w:rsidTr="00540743">
        <w:tc>
          <w:tcPr>
            <w:tcW w:w="3303" w:type="dxa"/>
            <w:vAlign w:val="center"/>
          </w:tcPr>
          <w:p w14:paraId="5E83D2BC" w14:textId="538ADC09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rPr>
                <w:rStyle w:val="afa"/>
              </w:rPr>
              <w:t>Суточный отчет о работе котельной</w:t>
            </w:r>
          </w:p>
        </w:tc>
        <w:tc>
          <w:tcPr>
            <w:tcW w:w="3304" w:type="dxa"/>
            <w:vAlign w:val="center"/>
          </w:tcPr>
          <w:p w14:paraId="02386B57" w14:textId="50502C8F" w:rsidR="00540743" w:rsidRPr="00540743" w:rsidRDefault="00D35399" w:rsidP="00540743">
            <w:pPr>
              <w:pStyle w:val="34fffa"/>
              <w:spacing w:line="240" w:lineRule="auto"/>
              <w:ind w:firstLine="0"/>
              <w:jc w:val="left"/>
            </w:pPr>
            <w:r>
              <w:t>О1</w:t>
            </w:r>
          </w:p>
        </w:tc>
        <w:tc>
          <w:tcPr>
            <w:tcW w:w="3304" w:type="dxa"/>
            <w:vAlign w:val="center"/>
          </w:tcPr>
          <w:p w14:paraId="497A9171" w14:textId="5AE14880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t>Формируется автоматически раз в сутки (например, в конце суток); источник данных – архив оперативных и учетных данных за сутки (база данных АСУ ТП); назначение – представление сводной информации о работе котельной за сутки (производительность, расход топлива, аварии, простой оборудования и т.п.) для руководства и технических служб.</w:t>
            </w:r>
          </w:p>
        </w:tc>
      </w:tr>
      <w:tr w:rsidR="00540743" w:rsidRPr="00540743" w14:paraId="021BC5C4" w14:textId="77777777" w:rsidTr="00540743">
        <w:tc>
          <w:tcPr>
            <w:tcW w:w="3303" w:type="dxa"/>
            <w:vAlign w:val="center"/>
          </w:tcPr>
          <w:p w14:paraId="3DF0F4E4" w14:textId="4A9D4E16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rPr>
                <w:rStyle w:val="afa"/>
              </w:rPr>
              <w:t>Сменный рапорт</w:t>
            </w:r>
          </w:p>
        </w:tc>
        <w:tc>
          <w:tcPr>
            <w:tcW w:w="3304" w:type="dxa"/>
            <w:vAlign w:val="center"/>
          </w:tcPr>
          <w:p w14:paraId="5FEFABAA" w14:textId="1D295125" w:rsidR="00540743" w:rsidRPr="00540743" w:rsidRDefault="00D35399" w:rsidP="00540743">
            <w:pPr>
              <w:pStyle w:val="34fffa"/>
              <w:spacing w:line="240" w:lineRule="auto"/>
              <w:ind w:firstLine="0"/>
              <w:jc w:val="left"/>
            </w:pPr>
            <w:r>
              <w:t>О2</w:t>
            </w:r>
          </w:p>
        </w:tc>
        <w:tc>
          <w:tcPr>
            <w:tcW w:w="3304" w:type="dxa"/>
            <w:vAlign w:val="center"/>
          </w:tcPr>
          <w:p w14:paraId="089974A0" w14:textId="11BF4A27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t>Формируется в конце каждой рабочей смены оперативного персонала; источник данных – оперативные и архивные данные АСУ ТП за период данной смены; назначение – фиксация параметров работы оборудования и событий за смену, для передачи информации между сменами и контроля соблюдения режима работы.</w:t>
            </w:r>
          </w:p>
        </w:tc>
      </w:tr>
      <w:tr w:rsidR="00540743" w:rsidRPr="00540743" w14:paraId="66CCEF6B" w14:textId="77777777" w:rsidTr="00540743">
        <w:tc>
          <w:tcPr>
            <w:tcW w:w="3303" w:type="dxa"/>
            <w:vAlign w:val="center"/>
          </w:tcPr>
          <w:p w14:paraId="7E7EA70C" w14:textId="3FA62BCB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rPr>
                <w:rStyle w:val="afa"/>
              </w:rPr>
              <w:lastRenderedPageBreak/>
              <w:t>Отчеты по техническому обслуживанию и неисправностям</w:t>
            </w:r>
          </w:p>
        </w:tc>
        <w:tc>
          <w:tcPr>
            <w:tcW w:w="3304" w:type="dxa"/>
            <w:vAlign w:val="center"/>
          </w:tcPr>
          <w:p w14:paraId="5BDB7610" w14:textId="498E659F" w:rsidR="00540743" w:rsidRPr="00540743" w:rsidRDefault="00D35399" w:rsidP="00540743">
            <w:pPr>
              <w:pStyle w:val="34fffa"/>
              <w:spacing w:line="240" w:lineRule="auto"/>
              <w:ind w:firstLine="0"/>
              <w:jc w:val="left"/>
            </w:pPr>
            <w:r>
              <w:t>О3</w:t>
            </w:r>
          </w:p>
        </w:tc>
        <w:tc>
          <w:tcPr>
            <w:tcW w:w="3304" w:type="dxa"/>
            <w:vAlign w:val="center"/>
          </w:tcPr>
          <w:p w14:paraId="0D4D3A94" w14:textId="7D94E54E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t>Формируются по завершении регламентных работ или при возникновении серьезных неисправностей; источник данных – журналы технического обслуживания и регистрация неисправностей в системе; назначение – документирование выполненного технического обслуживания, деталей обнаруженных неисправностей и принятых мер для анализа надежности и планирования дальнейшего обслуживания.</w:t>
            </w:r>
          </w:p>
        </w:tc>
      </w:tr>
      <w:tr w:rsidR="00540743" w:rsidRPr="00540743" w14:paraId="0839EE80" w14:textId="77777777" w:rsidTr="00540743">
        <w:tc>
          <w:tcPr>
            <w:tcW w:w="3303" w:type="dxa"/>
            <w:vAlign w:val="center"/>
          </w:tcPr>
          <w:p w14:paraId="5F09C9CA" w14:textId="42668B02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rPr>
                <w:rStyle w:val="afa"/>
              </w:rPr>
              <w:t>Информационные сообщения во внешние системы (АС ТЭП, АСДУ)</w:t>
            </w:r>
          </w:p>
        </w:tc>
        <w:tc>
          <w:tcPr>
            <w:tcW w:w="3304" w:type="dxa"/>
            <w:vAlign w:val="center"/>
          </w:tcPr>
          <w:p w14:paraId="158F3622" w14:textId="56644012" w:rsidR="00540743" w:rsidRPr="00540743" w:rsidRDefault="00D35399" w:rsidP="00540743">
            <w:pPr>
              <w:pStyle w:val="34fffa"/>
              <w:spacing w:line="240" w:lineRule="auto"/>
              <w:ind w:firstLine="0"/>
              <w:jc w:val="left"/>
            </w:pPr>
            <w:r>
              <w:t>С1</w:t>
            </w:r>
          </w:p>
        </w:tc>
        <w:tc>
          <w:tcPr>
            <w:tcW w:w="3304" w:type="dxa"/>
            <w:vAlign w:val="center"/>
          </w:tcPr>
          <w:p w14:paraId="321C7179" w14:textId="7AFCBAFA" w:rsidR="00540743" w:rsidRPr="00540743" w:rsidRDefault="00540743" w:rsidP="00540743">
            <w:pPr>
              <w:pStyle w:val="34fffa"/>
              <w:spacing w:line="240" w:lineRule="auto"/>
              <w:ind w:firstLine="0"/>
              <w:jc w:val="left"/>
            </w:pPr>
            <w:r w:rsidRPr="00540743">
              <w:t>Формируются и передаются в режиме реального времени либо периодически по заданному регламенту; источник данных – подсистема сбора и передачи данных АСУ ТП (непосредственно данные датчиков, счетчиков и расчетные показатели котельной); назначение – обеспечение внешних систем (АС ТЭП, АСДУ) актуальными данными о работе котельной для сводного учета технико-экономических показателей и диспетчерского контроля.</w:t>
            </w:r>
          </w:p>
        </w:tc>
      </w:tr>
    </w:tbl>
    <w:p w14:paraId="1B25B2FF" w14:textId="77777777" w:rsidR="003C4737" w:rsidRPr="00157A9D" w:rsidRDefault="003C4737" w:rsidP="00157A9D">
      <w:pPr>
        <w:pStyle w:val="34fffa"/>
      </w:pPr>
    </w:p>
    <w:p w14:paraId="33167FE8" w14:textId="77777777" w:rsidR="002C35B5" w:rsidRDefault="002C35B5" w:rsidP="002C35B5">
      <w:pPr>
        <w:pStyle w:val="34fffa"/>
      </w:pPr>
    </w:p>
    <w:p w14:paraId="0135C40C" w14:textId="77777777"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15736561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2368F1" w:rsidRPr="005F1B2E" w14:paraId="7C477C9D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6AEAEE5" w14:textId="4D069F70" w:rsidR="002368F1" w:rsidRPr="002368F1" w:rsidRDefault="002368F1" w:rsidP="002368F1">
            <w:pPr>
              <w:pStyle w:val="34ff8"/>
            </w:pPr>
            <w:r w:rsidRPr="002368F1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67832F3" w14:textId="5913C2E3" w:rsidR="002368F1" w:rsidRPr="002368F1" w:rsidRDefault="002368F1" w:rsidP="002368F1">
            <w:pPr>
              <w:pStyle w:val="34ff8"/>
            </w:pPr>
            <w:r w:rsidRPr="002368F1">
              <w:t>Расшифровка</w:t>
            </w:r>
          </w:p>
        </w:tc>
      </w:tr>
      <w:tr w:rsidR="002368F1" w:rsidRPr="00A37C7D" w14:paraId="1FEEF021" w14:textId="77777777" w:rsidTr="008154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D847DA8" w14:textId="6628633E" w:rsidR="002368F1" w:rsidRPr="00AD0715" w:rsidRDefault="002368F1" w:rsidP="002368F1">
            <w:pPr>
              <w:pStyle w:val="34ff6"/>
            </w:pPr>
            <w:r>
              <w:t>АСУ 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3ED58227" w14:textId="36742721" w:rsidR="002368F1" w:rsidRPr="00AD0715" w:rsidRDefault="002368F1" w:rsidP="002368F1">
            <w:pPr>
              <w:pStyle w:val="34ff6"/>
            </w:pPr>
            <w:r>
              <w:t>Автоматизированная система управления технологическим процессом</w:t>
            </w:r>
          </w:p>
        </w:tc>
      </w:tr>
      <w:tr w:rsidR="002368F1" w:rsidRPr="00A37C7D" w14:paraId="106EBCC1" w14:textId="77777777" w:rsidTr="008154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1260F9F" w14:textId="0B469C41" w:rsidR="002368F1" w:rsidRPr="00F800E2" w:rsidRDefault="002368F1" w:rsidP="002368F1">
            <w:pPr>
              <w:pStyle w:val="34ff6"/>
            </w:pPr>
            <w:r>
              <w:t>АС ТЭП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C324ADC" w14:textId="2EE5258F" w:rsidR="002368F1" w:rsidRPr="00F800E2" w:rsidRDefault="002368F1" w:rsidP="002368F1">
            <w:pPr>
              <w:pStyle w:val="34ff6"/>
            </w:pPr>
            <w:r>
              <w:t>Автоматизированная система технико-экономических показателей</w:t>
            </w:r>
          </w:p>
        </w:tc>
      </w:tr>
      <w:tr w:rsidR="002368F1" w:rsidRPr="00A37C7D" w14:paraId="7E45AEBD" w14:textId="77777777" w:rsidTr="008154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34C01FF" w14:textId="27DE9E6A" w:rsidR="002368F1" w:rsidRPr="00F800E2" w:rsidRDefault="002368F1" w:rsidP="002368F1">
            <w:pPr>
              <w:pStyle w:val="34ff6"/>
            </w:pPr>
            <w:r>
              <w:t>АСДУ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5F54ADD" w14:textId="22701C94" w:rsidR="002368F1" w:rsidRPr="00F800E2" w:rsidRDefault="002368F1" w:rsidP="002368F1">
            <w:pPr>
              <w:pStyle w:val="34ff6"/>
            </w:pPr>
            <w:r>
              <w:t>Автоматизированная система диспетчерского управления</w:t>
            </w:r>
          </w:p>
        </w:tc>
      </w:tr>
      <w:tr w:rsidR="002368F1" w:rsidRPr="00A37C7D" w14:paraId="7130D4FF" w14:textId="77777777" w:rsidTr="008154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24D912E" w14:textId="42052BF6" w:rsidR="002368F1" w:rsidRPr="00F800E2" w:rsidRDefault="002368F1" w:rsidP="002368F1">
            <w:pPr>
              <w:pStyle w:val="34ff6"/>
            </w:pPr>
            <w:r>
              <w:t>ВК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04C769C1" w14:textId="5B74602C" w:rsidR="002368F1" w:rsidRPr="00F800E2" w:rsidRDefault="002368F1" w:rsidP="002368F1">
            <w:pPr>
              <w:pStyle w:val="34ff6"/>
            </w:pPr>
            <w:r>
              <w:t>Водогрейный котёл</w:t>
            </w:r>
          </w:p>
        </w:tc>
      </w:tr>
      <w:tr w:rsidR="002368F1" w:rsidRPr="00A37C7D" w14:paraId="147786E7" w14:textId="77777777" w:rsidTr="008154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9682A34" w14:textId="1A9A4FBA" w:rsidR="002368F1" w:rsidRPr="00F800E2" w:rsidRDefault="002368F1" w:rsidP="002368F1">
            <w:pPr>
              <w:pStyle w:val="34ff6"/>
            </w:pPr>
            <w:r>
              <w:t>ГРП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C27F890" w14:textId="2CF160F2" w:rsidR="002368F1" w:rsidRPr="00F800E2" w:rsidRDefault="002368F1" w:rsidP="002368F1">
            <w:pPr>
              <w:pStyle w:val="34ff6"/>
            </w:pPr>
            <w:r>
              <w:t>Газорегуляторный пункт</w:t>
            </w:r>
          </w:p>
        </w:tc>
      </w:tr>
      <w:tr w:rsidR="002368F1" w:rsidRPr="00A37C7D" w14:paraId="24717464" w14:textId="77777777" w:rsidTr="008154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87F168C" w14:textId="4320FD9A" w:rsidR="002368F1" w:rsidRPr="00F800E2" w:rsidRDefault="002368F1" w:rsidP="002368F1">
            <w:pPr>
              <w:pStyle w:val="34ff6"/>
            </w:pPr>
            <w:r>
              <w:t>ГВС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E90CF67" w14:textId="63ADE70B" w:rsidR="002368F1" w:rsidRPr="00F800E2" w:rsidRDefault="002368F1" w:rsidP="002368F1">
            <w:pPr>
              <w:pStyle w:val="34ff6"/>
            </w:pPr>
            <w:r>
              <w:t>Горячее водоснабжение</w:t>
            </w:r>
          </w:p>
        </w:tc>
      </w:tr>
      <w:tr w:rsidR="00317B6C" w:rsidRPr="00A37C7D" w14:paraId="4DE9CCAC" w14:textId="77777777" w:rsidTr="008154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72076EA" w14:textId="31FFD774" w:rsidR="00317B6C" w:rsidRDefault="00317B6C" w:rsidP="002368F1">
            <w:pPr>
              <w:pStyle w:val="34ff6"/>
            </w:pPr>
            <w:r>
              <w:t>ДВ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37EAE19" w14:textId="5F54A454" w:rsidR="00317B6C" w:rsidRDefault="00317B6C" w:rsidP="002368F1">
            <w:pPr>
              <w:pStyle w:val="34ff6"/>
            </w:pPr>
            <w:r>
              <w:t>Дутьевой вентилятор</w:t>
            </w:r>
          </w:p>
        </w:tc>
      </w:tr>
      <w:tr w:rsidR="002368F1" w:rsidRPr="00A37C7D" w14:paraId="5D915399" w14:textId="77777777" w:rsidTr="008154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F8AEF3B" w14:textId="218572A1" w:rsidR="002368F1" w:rsidRPr="00F800E2" w:rsidRDefault="002368F1" w:rsidP="002368F1">
            <w:pPr>
              <w:pStyle w:val="34ff6"/>
            </w:pPr>
            <w:r>
              <w:t>ХВО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0008682E" w14:textId="178B57F8" w:rsidR="002368F1" w:rsidRPr="00F800E2" w:rsidRDefault="002368F1" w:rsidP="002368F1">
            <w:pPr>
              <w:pStyle w:val="34ff6"/>
            </w:pPr>
            <w:r>
              <w:t>Химводоочистка</w:t>
            </w:r>
          </w:p>
        </w:tc>
      </w:tr>
      <w:tr w:rsidR="002368F1" w:rsidRPr="00A37C7D" w14:paraId="1CB022F0" w14:textId="77777777" w:rsidTr="008154E6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B40F8D7" w14:textId="57BA7186" w:rsidR="002368F1" w:rsidRPr="00F800E2" w:rsidRDefault="002368F1" w:rsidP="002368F1">
            <w:pPr>
              <w:pStyle w:val="34ff6"/>
            </w:pPr>
            <w:r>
              <w:t>ЧРП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971290" w14:textId="26A216DF" w:rsidR="002368F1" w:rsidRPr="00F800E2" w:rsidRDefault="002368F1" w:rsidP="002368F1">
            <w:pPr>
              <w:pStyle w:val="34ff6"/>
            </w:pPr>
            <w:r>
              <w:t>Частотно-регулируемый привод</w:t>
            </w:r>
          </w:p>
        </w:tc>
      </w:tr>
      <w:tr w:rsidR="002368F1" w:rsidRPr="00A37C7D" w14:paraId="736443EC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391825" w14:textId="33541FC9" w:rsidR="002368F1" w:rsidRDefault="002368F1" w:rsidP="002368F1">
            <w:pPr>
              <w:pStyle w:val="34ff6"/>
            </w:pPr>
            <w:r>
              <w:t>СН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5601DCF" w14:textId="3D543364" w:rsidR="002368F1" w:rsidRDefault="002368F1" w:rsidP="002368F1">
            <w:pPr>
              <w:pStyle w:val="34ff6"/>
            </w:pPr>
            <w:r>
              <w:t>Сетевой насос</w:t>
            </w:r>
          </w:p>
        </w:tc>
      </w:tr>
      <w:tr w:rsidR="002368F1" w:rsidRPr="00A37C7D" w14:paraId="0AFA1211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8E97A3" w14:textId="62446735" w:rsidR="002368F1" w:rsidRPr="00F800E2" w:rsidRDefault="002368F1" w:rsidP="002368F1">
            <w:pPr>
              <w:pStyle w:val="34ff6"/>
            </w:pPr>
            <w:r>
              <w:t>НСВ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15C3F6D" w14:textId="75383AF6" w:rsidR="002368F1" w:rsidRPr="00F800E2" w:rsidRDefault="002368F1" w:rsidP="002368F1">
            <w:pPr>
              <w:pStyle w:val="34ff6"/>
            </w:pPr>
            <w:r>
              <w:t>Насос сырой воды</w:t>
            </w:r>
          </w:p>
        </w:tc>
      </w:tr>
      <w:tr w:rsidR="002368F1" w:rsidRPr="00A37C7D" w14:paraId="4D4986C6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93C502" w14:textId="093ADFFD" w:rsidR="002368F1" w:rsidRPr="00F800E2" w:rsidRDefault="002368F1" w:rsidP="002368F1">
            <w:pPr>
              <w:pStyle w:val="34ff6"/>
            </w:pPr>
            <w:r>
              <w:t>НРВ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F9A55B" w14:textId="32AFA0B0" w:rsidR="002368F1" w:rsidRPr="00F800E2" w:rsidRDefault="002368F1" w:rsidP="002368F1">
            <w:pPr>
              <w:pStyle w:val="34ff6"/>
            </w:pPr>
            <w:r>
              <w:t>Насос рабочей воды</w:t>
            </w:r>
          </w:p>
        </w:tc>
      </w:tr>
      <w:tr w:rsidR="002368F1" w:rsidRPr="00A37C7D" w14:paraId="5A021469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C4374B" w14:textId="16B4471F" w:rsidR="002368F1" w:rsidRPr="00F800E2" w:rsidRDefault="002368F1" w:rsidP="002368F1">
            <w:pPr>
              <w:pStyle w:val="34ff6"/>
            </w:pPr>
            <w:r>
              <w:t>РД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89F829" w14:textId="1D19392B" w:rsidR="002368F1" w:rsidRPr="00F800E2" w:rsidRDefault="002368F1" w:rsidP="002368F1">
            <w:pPr>
              <w:pStyle w:val="34ff6"/>
            </w:pPr>
            <w:r>
              <w:t>Регулятор давления</w:t>
            </w:r>
          </w:p>
        </w:tc>
      </w:tr>
      <w:tr w:rsidR="002368F1" w:rsidRPr="00A37C7D" w14:paraId="60B0D6FC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D5DFFB" w14:textId="6BB2F658" w:rsidR="002368F1" w:rsidRPr="00F800E2" w:rsidRDefault="002368F1" w:rsidP="002368F1">
            <w:pPr>
              <w:pStyle w:val="34ff6"/>
            </w:pPr>
            <w:r>
              <w:t>РТ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FE5FDF" w14:textId="4BA171FF" w:rsidR="002368F1" w:rsidRPr="00F800E2" w:rsidRDefault="002368F1" w:rsidP="002368F1">
            <w:pPr>
              <w:pStyle w:val="34ff6"/>
            </w:pPr>
            <w:r>
              <w:t>Регулятор температуры</w:t>
            </w:r>
          </w:p>
        </w:tc>
      </w:tr>
      <w:tr w:rsidR="002368F1" w:rsidRPr="00A37C7D" w14:paraId="6D659BEF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3CFE15" w14:textId="5BDC001C" w:rsidR="002368F1" w:rsidRPr="00F800E2" w:rsidRDefault="002368F1" w:rsidP="002368F1">
            <w:pPr>
              <w:pStyle w:val="34ff6"/>
            </w:pPr>
            <w:r>
              <w:t xml:space="preserve">РУ-6 </w:t>
            </w:r>
            <w:proofErr w:type="spellStart"/>
            <w:r>
              <w:t>кВ</w:t>
            </w:r>
            <w:proofErr w:type="spellEnd"/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EC46D0" w14:textId="21FD1228" w:rsidR="002368F1" w:rsidRPr="00F800E2" w:rsidRDefault="002368F1" w:rsidP="002368F1">
            <w:pPr>
              <w:pStyle w:val="34ff6"/>
            </w:pPr>
            <w:r>
              <w:t xml:space="preserve">Распределительное устройство напряжением 6 </w:t>
            </w:r>
            <w:proofErr w:type="spellStart"/>
            <w:r>
              <w:t>кВ</w:t>
            </w:r>
            <w:proofErr w:type="spellEnd"/>
          </w:p>
        </w:tc>
      </w:tr>
      <w:tr w:rsidR="002368F1" w:rsidRPr="00A37C7D" w14:paraId="257E5242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1C221F" w14:textId="04AE5629" w:rsidR="002368F1" w:rsidRPr="00F800E2" w:rsidRDefault="002368F1" w:rsidP="002368F1">
            <w:pPr>
              <w:pStyle w:val="34ff6"/>
            </w:pPr>
            <w:r>
              <w:t>РУСН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55FAAB" w14:textId="2F2C1D44" w:rsidR="002368F1" w:rsidRPr="00F800E2" w:rsidRDefault="002368F1" w:rsidP="002368F1">
            <w:pPr>
              <w:pStyle w:val="34ff6"/>
            </w:pPr>
            <w:r>
              <w:t>Распределительное устройство собственных нужд</w:t>
            </w:r>
          </w:p>
        </w:tc>
      </w:tr>
      <w:tr w:rsidR="002368F1" w:rsidRPr="00A37C7D" w14:paraId="75C93882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26632C" w14:textId="4A6B8049" w:rsidR="002368F1" w:rsidRPr="00F800E2" w:rsidRDefault="002368F1" w:rsidP="002368F1">
            <w:pPr>
              <w:pStyle w:val="34ff6"/>
            </w:pPr>
            <w:r>
              <w:t>ТСН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DB78DD7" w14:textId="19254E68" w:rsidR="002368F1" w:rsidRPr="00F800E2" w:rsidRDefault="002368F1" w:rsidP="002368F1">
            <w:pPr>
              <w:pStyle w:val="34ff6"/>
            </w:pPr>
            <w:r>
              <w:t>Трансформатор собственных нужд</w:t>
            </w:r>
          </w:p>
        </w:tc>
      </w:tr>
      <w:tr w:rsidR="002368F1" w:rsidRPr="00A37C7D" w14:paraId="75868DFA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8220BC" w14:textId="473DB61C" w:rsidR="002368F1" w:rsidRPr="00F800E2" w:rsidRDefault="002368F1" w:rsidP="002368F1">
            <w:pPr>
              <w:pStyle w:val="34ff6"/>
            </w:pPr>
            <w:r>
              <w:t>2ТП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52E8A90" w14:textId="25803135" w:rsidR="002368F1" w:rsidRPr="00F800E2" w:rsidRDefault="002368F1" w:rsidP="002368F1">
            <w:pPr>
              <w:pStyle w:val="34ff6"/>
            </w:pPr>
            <w:proofErr w:type="spellStart"/>
            <w:r>
              <w:t>Двухобмоточный</w:t>
            </w:r>
            <w:proofErr w:type="spellEnd"/>
            <w:r>
              <w:t xml:space="preserve"> трансформатор</w:t>
            </w:r>
          </w:p>
        </w:tc>
      </w:tr>
      <w:tr w:rsidR="002368F1" w:rsidRPr="00A37C7D" w14:paraId="599C6509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B97989" w14:textId="41EC7A59" w:rsidR="002368F1" w:rsidRPr="00F800E2" w:rsidRDefault="002368F1" w:rsidP="002368F1">
            <w:pPr>
              <w:pStyle w:val="34ff6"/>
            </w:pPr>
            <w:r>
              <w:t>ШУ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9785D34" w14:textId="281E75BC" w:rsidR="002368F1" w:rsidRPr="00F800E2" w:rsidRDefault="002368F1" w:rsidP="002368F1">
            <w:pPr>
              <w:pStyle w:val="34ff6"/>
            </w:pPr>
            <w:r>
              <w:t>Шкаф управления</w:t>
            </w:r>
          </w:p>
        </w:tc>
      </w:tr>
      <w:tr w:rsidR="002368F1" w:rsidRPr="00A37C7D" w14:paraId="3723087A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928EA4" w14:textId="33977920" w:rsidR="002368F1" w:rsidRPr="00F800E2" w:rsidRDefault="002368F1" w:rsidP="002368F1">
            <w:pPr>
              <w:pStyle w:val="34ff6"/>
            </w:pPr>
            <w:r>
              <w:t>ГИГ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0772DC0" w14:textId="550E9392" w:rsidR="002368F1" w:rsidRPr="00F800E2" w:rsidRDefault="002368F1" w:rsidP="002368F1">
            <w:pPr>
              <w:pStyle w:val="34ff6"/>
            </w:pPr>
            <w:r>
              <w:t>Гидравлический источник теплосети (гидравлический интегратор, контур теплопункта)</w:t>
            </w:r>
          </w:p>
        </w:tc>
      </w:tr>
      <w:tr w:rsidR="002368F1" w:rsidRPr="00A37C7D" w14:paraId="1CAFE0F2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638635" w14:textId="2B4024CD" w:rsidR="002368F1" w:rsidRPr="00F800E2" w:rsidRDefault="002368F1" w:rsidP="002368F1">
            <w:pPr>
              <w:pStyle w:val="34ff6"/>
            </w:pPr>
            <w:r>
              <w:t>ЭТО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4207831" w14:textId="56D0A15E" w:rsidR="002368F1" w:rsidRPr="00F800E2" w:rsidRDefault="002368F1" w:rsidP="002368F1">
            <w:pPr>
              <w:pStyle w:val="34ff6"/>
            </w:pPr>
            <w:r>
              <w:t>Электротехническое оборудование</w:t>
            </w:r>
          </w:p>
        </w:tc>
      </w:tr>
      <w:tr w:rsidR="002368F1" w:rsidRPr="00A37C7D" w14:paraId="27F4C9F7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FE48F0D" w14:textId="1CCB6546" w:rsidR="002368F1" w:rsidRPr="00F800E2" w:rsidRDefault="002368F1" w:rsidP="002368F1">
            <w:pPr>
              <w:pStyle w:val="34ff6"/>
            </w:pPr>
            <w:proofErr w:type="spellStart"/>
            <w:r>
              <w:t>Modbus</w:t>
            </w:r>
            <w:proofErr w:type="spellEnd"/>
            <w:r>
              <w:t xml:space="preserve"> RTU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50AC74" w14:textId="41F8E4E7" w:rsidR="002368F1" w:rsidRPr="00F800E2" w:rsidRDefault="002368F1" w:rsidP="002368F1">
            <w:pPr>
              <w:pStyle w:val="34ff6"/>
            </w:pPr>
            <w:r>
              <w:t xml:space="preserve">Протокол промышленной связи </w:t>
            </w:r>
            <w:proofErr w:type="spellStart"/>
            <w:r>
              <w:t>Modbus</w:t>
            </w:r>
            <w:proofErr w:type="spellEnd"/>
            <w:r>
              <w:t xml:space="preserve"> (Remote Terminal Unit)</w:t>
            </w:r>
          </w:p>
        </w:tc>
      </w:tr>
      <w:tr w:rsidR="002368F1" w:rsidRPr="00A37C7D" w14:paraId="032F9F0C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B65E71" w14:textId="04724DC9" w:rsidR="002368F1" w:rsidRPr="00F800E2" w:rsidRDefault="002368F1" w:rsidP="002368F1">
            <w:pPr>
              <w:pStyle w:val="34ff6"/>
            </w:pPr>
            <w:proofErr w:type="spellStart"/>
            <w:r>
              <w:t>Modbus</w:t>
            </w:r>
            <w:proofErr w:type="spellEnd"/>
            <w:r>
              <w:t xml:space="preserve"> TCP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51E7A0" w14:textId="301EBFA8" w:rsidR="002368F1" w:rsidRPr="00F800E2" w:rsidRDefault="002368F1" w:rsidP="002368F1">
            <w:pPr>
              <w:pStyle w:val="34ff6"/>
            </w:pPr>
            <w:r>
              <w:t xml:space="preserve">Протокол промышленной связи </w:t>
            </w:r>
            <w:proofErr w:type="spellStart"/>
            <w:r>
              <w:t>Modbus</w:t>
            </w:r>
            <w:proofErr w:type="spellEnd"/>
            <w:r>
              <w:t xml:space="preserve"> по Ethernet (TCP/IP)</w:t>
            </w:r>
          </w:p>
        </w:tc>
      </w:tr>
      <w:tr w:rsidR="002368F1" w:rsidRPr="00A37C7D" w14:paraId="19BA32A6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AEACC4" w14:textId="26AB6D3E" w:rsidR="002368F1" w:rsidRPr="00F800E2" w:rsidRDefault="002368F1" w:rsidP="002368F1">
            <w:pPr>
              <w:pStyle w:val="34ff6"/>
            </w:pPr>
            <w:r>
              <w:t>RS-485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A26B352" w14:textId="198ABBDE" w:rsidR="002368F1" w:rsidRPr="00F800E2" w:rsidRDefault="002368F1" w:rsidP="002368F1">
            <w:pPr>
              <w:pStyle w:val="34ff6"/>
            </w:pPr>
            <w:r>
              <w:t>Последовательный интерфейс передачи данных (стандарт TIA/EIA-485)</w:t>
            </w:r>
          </w:p>
        </w:tc>
      </w:tr>
      <w:tr w:rsidR="002368F1" w:rsidRPr="00A37C7D" w14:paraId="00F16CE5" w14:textId="77777777" w:rsidTr="008154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CA76F8" w14:textId="7A55ED0A" w:rsidR="002368F1" w:rsidRPr="00F800E2" w:rsidRDefault="002368F1" w:rsidP="002368F1">
            <w:pPr>
              <w:pStyle w:val="34ff6"/>
            </w:pPr>
            <w:r>
              <w:t>МЭК 60870-5-104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42C7A2" w14:textId="4D739E14" w:rsidR="002368F1" w:rsidRPr="00F800E2" w:rsidRDefault="002368F1" w:rsidP="002368F1">
            <w:pPr>
              <w:pStyle w:val="34ff6"/>
            </w:pPr>
            <w:r>
              <w:t>Международный стандарт обмена данными по протоколу телемеханики (IEC 60870-5-104)</w:t>
            </w:r>
          </w:p>
        </w:tc>
      </w:tr>
    </w:tbl>
    <w:p w14:paraId="4389D766" w14:textId="77777777" w:rsidR="00147B49" w:rsidRDefault="00147B49" w:rsidP="002C35B5">
      <w:pPr>
        <w:pStyle w:val="34fffa"/>
      </w:pPr>
    </w:p>
    <w:p w14:paraId="7D04B54B" w14:textId="77777777" w:rsidR="00AF5589" w:rsidRPr="00BB426D" w:rsidRDefault="00AF5589" w:rsidP="00AF5589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FA1971" w:rsidRPr="005F1B2E" w14:paraId="5C5F3510" w14:textId="77777777" w:rsidTr="008154E6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38ABE9EB" w14:textId="77777777" w:rsidR="00FA1971" w:rsidRPr="00A86232" w:rsidRDefault="00FA1971" w:rsidP="008154E6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3639B6F6" w14:textId="77777777" w:rsidR="00FA1971" w:rsidRPr="005F1B2E" w:rsidRDefault="00FA1971" w:rsidP="008154E6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5F2CC5FF" w14:textId="77777777" w:rsidR="00FA1971" w:rsidRPr="005F1B2E" w:rsidRDefault="00FA1971" w:rsidP="008154E6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53B49E2E" w14:textId="77777777" w:rsidR="00FA1971" w:rsidRPr="005F1B2E" w:rsidRDefault="00FA1971" w:rsidP="008154E6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53251CAF" w14:textId="77777777" w:rsidR="00FA1971" w:rsidRPr="005F1B2E" w:rsidRDefault="00FA1971" w:rsidP="008154E6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51CA3479" w14:textId="77777777" w:rsidR="00FA1971" w:rsidRPr="005F1B2E" w:rsidRDefault="00FA1971" w:rsidP="008154E6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554BEA0F" w14:textId="77777777" w:rsidR="00FA1971" w:rsidRPr="005F1B2E" w:rsidRDefault="00FA1971" w:rsidP="008154E6">
            <w:pPr>
              <w:pStyle w:val="34ff8"/>
            </w:pPr>
            <w:r w:rsidRPr="005F1B2E">
              <w:t>Дата</w:t>
            </w:r>
          </w:p>
        </w:tc>
      </w:tr>
      <w:tr w:rsidR="00FA1971" w:rsidRPr="005F1B2E" w14:paraId="54F4D656" w14:textId="77777777" w:rsidTr="008154E6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4B838B11" w14:textId="77777777" w:rsidR="00FA1971" w:rsidRPr="005F1B2E" w:rsidRDefault="00FA1971" w:rsidP="008154E6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107AE65E" w14:textId="77777777" w:rsidR="00FA1971" w:rsidRPr="005F1B2E" w:rsidRDefault="00FA1971" w:rsidP="008154E6">
            <w:pPr>
              <w:pStyle w:val="34ff8"/>
            </w:pPr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</w:p>
        </w:tc>
        <w:tc>
          <w:tcPr>
            <w:tcW w:w="850" w:type="dxa"/>
            <w:vAlign w:val="center"/>
          </w:tcPr>
          <w:p w14:paraId="55E459CC" w14:textId="77777777" w:rsidR="00FA1971" w:rsidRPr="005F1B2E" w:rsidRDefault="00FA1971" w:rsidP="008154E6">
            <w:pPr>
              <w:pStyle w:val="34ff8"/>
            </w:pPr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</w:p>
        </w:tc>
        <w:tc>
          <w:tcPr>
            <w:tcW w:w="851" w:type="dxa"/>
            <w:vAlign w:val="center"/>
          </w:tcPr>
          <w:p w14:paraId="3455C30C" w14:textId="77777777" w:rsidR="00FA1971" w:rsidRPr="005F1B2E" w:rsidRDefault="00FA1971" w:rsidP="008154E6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59287854" w14:textId="77777777" w:rsidR="00FA1971" w:rsidRPr="005F1B2E" w:rsidRDefault="00FA1971" w:rsidP="008154E6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009D079C" w14:textId="77777777" w:rsidR="00FA1971" w:rsidRPr="005F1B2E" w:rsidRDefault="00FA1971" w:rsidP="008154E6">
            <w:pPr>
              <w:pStyle w:val="34ff8"/>
            </w:pPr>
          </w:p>
        </w:tc>
        <w:tc>
          <w:tcPr>
            <w:tcW w:w="1134" w:type="dxa"/>
            <w:vMerge/>
          </w:tcPr>
          <w:p w14:paraId="23399E07" w14:textId="77777777" w:rsidR="00FA1971" w:rsidRPr="005F1B2E" w:rsidRDefault="00FA1971" w:rsidP="008154E6">
            <w:pPr>
              <w:pStyle w:val="34ff8"/>
            </w:pPr>
          </w:p>
        </w:tc>
        <w:tc>
          <w:tcPr>
            <w:tcW w:w="1276" w:type="dxa"/>
            <w:vMerge/>
          </w:tcPr>
          <w:p w14:paraId="7470286A" w14:textId="77777777" w:rsidR="00FA1971" w:rsidRPr="005F1B2E" w:rsidRDefault="00FA1971" w:rsidP="008154E6">
            <w:pPr>
              <w:pStyle w:val="34ff8"/>
            </w:pPr>
          </w:p>
        </w:tc>
        <w:tc>
          <w:tcPr>
            <w:tcW w:w="1246" w:type="dxa"/>
            <w:vMerge/>
          </w:tcPr>
          <w:p w14:paraId="0DCB66DB" w14:textId="77777777" w:rsidR="00FA1971" w:rsidRPr="005F1B2E" w:rsidRDefault="00FA1971" w:rsidP="008154E6">
            <w:pPr>
              <w:pStyle w:val="34ff8"/>
            </w:pPr>
          </w:p>
        </w:tc>
        <w:tc>
          <w:tcPr>
            <w:tcW w:w="882" w:type="dxa"/>
            <w:vMerge/>
          </w:tcPr>
          <w:p w14:paraId="4F35907C" w14:textId="77777777" w:rsidR="00FA1971" w:rsidRPr="005F1B2E" w:rsidRDefault="00FA1971" w:rsidP="008154E6">
            <w:pPr>
              <w:pStyle w:val="34ff8"/>
            </w:pPr>
          </w:p>
        </w:tc>
      </w:tr>
      <w:tr w:rsidR="00FA1971" w14:paraId="5BD3CAED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4FCF93A8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9607BE1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57D5D80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578CD85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6712EE0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200CC2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B964FF5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864FE9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BB45252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FC6E1DE" w14:textId="77777777" w:rsidR="00FA1971" w:rsidRDefault="00FA1971" w:rsidP="00761366">
            <w:pPr>
              <w:pStyle w:val="34ff6"/>
            </w:pPr>
          </w:p>
        </w:tc>
      </w:tr>
      <w:tr w:rsidR="00FA1971" w14:paraId="7331D6A8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671CD8A9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8B0C12E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FEFF03C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DFDE34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5C3167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E02552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A0490A8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2E5D03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9B33013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A484FFF" w14:textId="77777777" w:rsidR="00FA1971" w:rsidRDefault="00FA1971" w:rsidP="00761366">
            <w:pPr>
              <w:pStyle w:val="34ff6"/>
            </w:pPr>
          </w:p>
        </w:tc>
      </w:tr>
      <w:tr w:rsidR="00FA1971" w14:paraId="67136C27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5A04CFE2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A7FDD4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8C150A3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B3F2D8B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C30D67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E61570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D14E8B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BEF0B4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7250ACD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31C130C" w14:textId="77777777" w:rsidR="00FA1971" w:rsidRDefault="00FA1971" w:rsidP="00761366">
            <w:pPr>
              <w:pStyle w:val="34ff6"/>
            </w:pPr>
          </w:p>
        </w:tc>
      </w:tr>
      <w:tr w:rsidR="00FA1971" w14:paraId="37540246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6F29083B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42DBE24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9E4248C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05AF4EA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C72779F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E63D49A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6DFBE89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9D5626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FEDB7A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236B1E8" w14:textId="77777777" w:rsidR="00FA1971" w:rsidRDefault="00FA1971" w:rsidP="00761366">
            <w:pPr>
              <w:pStyle w:val="34ff6"/>
            </w:pPr>
          </w:p>
        </w:tc>
      </w:tr>
      <w:tr w:rsidR="00FA1971" w14:paraId="2FC1D5C6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2CE80DF9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6CDB6D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42AD9DD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AF4B106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83826CB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351E14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9CFA10E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D629457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9E1A9EB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1406DD1" w14:textId="77777777" w:rsidR="00FA1971" w:rsidRDefault="00FA1971" w:rsidP="00761366">
            <w:pPr>
              <w:pStyle w:val="34ff6"/>
            </w:pPr>
          </w:p>
        </w:tc>
      </w:tr>
      <w:tr w:rsidR="00FA1971" w14:paraId="62B3EB01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3A32E785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DE8A3F2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E65174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CFC77A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424625F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DEA230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200F6CF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A094834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23C70A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4977D70" w14:textId="77777777" w:rsidR="00FA1971" w:rsidRDefault="00FA1971" w:rsidP="00761366">
            <w:pPr>
              <w:pStyle w:val="34ff6"/>
            </w:pPr>
          </w:p>
        </w:tc>
      </w:tr>
      <w:tr w:rsidR="00FA1971" w14:paraId="5D1AA552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2B4B83D8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B0DC053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97F53D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5A7EAC5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E65797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BB1566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309FDB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8715811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F4C82C5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4181BB" w14:textId="77777777" w:rsidR="00FA1971" w:rsidRDefault="00FA1971" w:rsidP="00761366">
            <w:pPr>
              <w:pStyle w:val="34ff6"/>
            </w:pPr>
          </w:p>
        </w:tc>
      </w:tr>
      <w:tr w:rsidR="00FA1971" w14:paraId="5F53C1A9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62451214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ED37A8F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2118C00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634C3D9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14A5298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4F673C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03856B8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63963A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387108D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F92D721" w14:textId="77777777" w:rsidR="00FA1971" w:rsidRDefault="00FA1971" w:rsidP="00761366">
            <w:pPr>
              <w:pStyle w:val="34ff6"/>
            </w:pPr>
          </w:p>
        </w:tc>
      </w:tr>
      <w:tr w:rsidR="00FA1971" w14:paraId="1BDD38B1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2B3964D6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3DE238F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C06F92C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91C6C2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D82B5AD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808658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FAE95F0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BB0C53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D4BAFA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15AEBC" w14:textId="77777777" w:rsidR="00FA1971" w:rsidRDefault="00FA1971" w:rsidP="00761366">
            <w:pPr>
              <w:pStyle w:val="34ff6"/>
            </w:pPr>
          </w:p>
        </w:tc>
      </w:tr>
      <w:tr w:rsidR="00FA1971" w14:paraId="30AED0D1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10D4A257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8649462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59D56F5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01DC94D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C04FB5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BED08F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853D6D1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64D3BC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1BBBE6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9042FE8" w14:textId="77777777" w:rsidR="00FA1971" w:rsidRDefault="00FA1971" w:rsidP="00761366">
            <w:pPr>
              <w:pStyle w:val="34ff6"/>
            </w:pPr>
          </w:p>
        </w:tc>
      </w:tr>
      <w:tr w:rsidR="00FA1971" w14:paraId="2885E661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3D8DAD61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F4138B4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42942C3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F2DF93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977CEBD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42F54F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7C9D0EF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6136C5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07EE428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F039C09" w14:textId="77777777" w:rsidR="00FA1971" w:rsidRDefault="00FA1971" w:rsidP="00761366">
            <w:pPr>
              <w:pStyle w:val="34ff6"/>
            </w:pPr>
          </w:p>
        </w:tc>
      </w:tr>
      <w:tr w:rsidR="00FA1971" w14:paraId="65DD762C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33E3DA4D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73A8541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B16DAD1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D5535A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0EB6BD9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9560F6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B5A43E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E6AC76D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1715F77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5681AEA" w14:textId="77777777" w:rsidR="00FA1971" w:rsidRDefault="00FA1971" w:rsidP="00761366">
            <w:pPr>
              <w:pStyle w:val="34ff6"/>
            </w:pPr>
          </w:p>
        </w:tc>
      </w:tr>
      <w:tr w:rsidR="00FA1971" w14:paraId="595FA706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7C0B56CA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A0D774C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1A67873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A67A572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543062A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506DEC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395C987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61353B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043F593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A30B36A" w14:textId="77777777" w:rsidR="00FA1971" w:rsidRDefault="00FA1971" w:rsidP="00761366">
            <w:pPr>
              <w:pStyle w:val="34ff6"/>
            </w:pPr>
          </w:p>
        </w:tc>
      </w:tr>
      <w:tr w:rsidR="00FA1971" w14:paraId="3455885D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45976FE4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AC4815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55627B2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53D97E1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6F85FC3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17EB18D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46E55C6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DD67D2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3E4A36D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5E7905" w14:textId="77777777" w:rsidR="00FA1971" w:rsidRDefault="00FA1971" w:rsidP="00761366">
            <w:pPr>
              <w:pStyle w:val="34ff6"/>
            </w:pPr>
          </w:p>
        </w:tc>
      </w:tr>
      <w:tr w:rsidR="00FA1971" w14:paraId="427D84A3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505D1F91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F90D7F7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2B9F3DA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CCB2DD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1F67266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8F69AD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6D612A6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961F5A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33DB09E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0AD46AE" w14:textId="77777777" w:rsidR="00FA1971" w:rsidRDefault="00FA1971" w:rsidP="00761366">
            <w:pPr>
              <w:pStyle w:val="34ff6"/>
            </w:pPr>
          </w:p>
        </w:tc>
      </w:tr>
      <w:tr w:rsidR="00FA1971" w14:paraId="0ED54435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645642B2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498C91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CA271B8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F1478E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52F6C5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D1916D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8C4BC5D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E7B3DB6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8FB479C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AF6F302" w14:textId="77777777" w:rsidR="00FA1971" w:rsidRDefault="00FA1971" w:rsidP="00761366">
            <w:pPr>
              <w:pStyle w:val="34ff6"/>
            </w:pPr>
          </w:p>
        </w:tc>
      </w:tr>
      <w:tr w:rsidR="00FA1971" w14:paraId="5034134C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26A66CBD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9A64D13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BE7B781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377B564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2769BE4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B473626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5F50BC1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D09B37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1DF7E5A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5FEEF6D" w14:textId="77777777" w:rsidR="00FA1971" w:rsidRDefault="00FA1971" w:rsidP="00761366">
            <w:pPr>
              <w:pStyle w:val="34ff6"/>
            </w:pPr>
          </w:p>
        </w:tc>
      </w:tr>
      <w:tr w:rsidR="00FA1971" w14:paraId="7E26F747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78D52E56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55F9061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32ABE2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8F8E45A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F5D3612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F04787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DF4CA9A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30D5780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1E2B65E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17B3181" w14:textId="77777777" w:rsidR="00FA1971" w:rsidRDefault="00FA1971" w:rsidP="00761366">
            <w:pPr>
              <w:pStyle w:val="34ff6"/>
            </w:pPr>
          </w:p>
        </w:tc>
      </w:tr>
      <w:tr w:rsidR="00FA1971" w14:paraId="28039F20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37E961B2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F55A9BB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45D2A05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521FFC5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45E0F5E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7806B15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498C79D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42EBAB6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FBDA871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9F3C61A" w14:textId="77777777" w:rsidR="00FA1971" w:rsidRDefault="00FA1971" w:rsidP="00761366">
            <w:pPr>
              <w:pStyle w:val="34ff6"/>
            </w:pPr>
          </w:p>
        </w:tc>
      </w:tr>
      <w:tr w:rsidR="00FA1971" w14:paraId="563870F0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2DFC53A3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2152DB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D746FB4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6EE258F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9239844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95672E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FA440EE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B5BAF8B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76A5378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510F29D" w14:textId="77777777" w:rsidR="00FA1971" w:rsidRDefault="00FA1971" w:rsidP="00761366">
            <w:pPr>
              <w:pStyle w:val="34ff6"/>
            </w:pPr>
          </w:p>
        </w:tc>
      </w:tr>
      <w:tr w:rsidR="00FA1971" w14:paraId="3FD7CA78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4E518359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828D735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1D4D8FB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D94EF06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5A28AD9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B5A695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EC496CC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6D9BC8B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A22EF53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943F9EC" w14:textId="77777777" w:rsidR="00FA1971" w:rsidRDefault="00FA1971" w:rsidP="00761366">
            <w:pPr>
              <w:pStyle w:val="34ff6"/>
            </w:pPr>
          </w:p>
        </w:tc>
      </w:tr>
      <w:tr w:rsidR="00FA1971" w14:paraId="5C9EAD33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547F419F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055D69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5DD4728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4FFA459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E50A380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9D560B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FAB717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4ED80D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0C35DBE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1EFEE88" w14:textId="77777777" w:rsidR="00FA1971" w:rsidRDefault="00FA1971" w:rsidP="00761366">
            <w:pPr>
              <w:pStyle w:val="34ff6"/>
            </w:pPr>
          </w:p>
        </w:tc>
      </w:tr>
      <w:tr w:rsidR="00FA1971" w14:paraId="10C3A154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4E67568B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D6FE43E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93FEE1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0A5EE5B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8B5F332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3FB2B5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1B7B906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41EAE7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BDD83F3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C1BC790" w14:textId="77777777" w:rsidR="00FA1971" w:rsidRDefault="00FA1971" w:rsidP="00761366">
            <w:pPr>
              <w:pStyle w:val="34ff6"/>
            </w:pPr>
          </w:p>
        </w:tc>
      </w:tr>
      <w:tr w:rsidR="00FA1971" w14:paraId="3F96992F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3C10C7F7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AD42E43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8FFB0E1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431A159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07A59A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68EFB9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BC1398A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C938D9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896D53F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D7F8178" w14:textId="77777777" w:rsidR="00FA1971" w:rsidRDefault="00FA1971" w:rsidP="00761366">
            <w:pPr>
              <w:pStyle w:val="34ff6"/>
            </w:pPr>
          </w:p>
        </w:tc>
      </w:tr>
      <w:tr w:rsidR="00FA1971" w14:paraId="032DAE6C" w14:textId="77777777" w:rsidTr="00761366">
        <w:trPr>
          <w:trHeight w:val="454"/>
        </w:trPr>
        <w:tc>
          <w:tcPr>
            <w:tcW w:w="518" w:type="dxa"/>
            <w:vAlign w:val="center"/>
          </w:tcPr>
          <w:p w14:paraId="0F7F6995" w14:textId="77777777"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60233E0" w14:textId="77777777"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D8CDB70" w14:textId="77777777"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FCB20F7" w14:textId="77777777"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BC964D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3DEB108" w14:textId="77777777"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13A6E6D" w14:textId="77777777"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AB2270" w14:textId="77777777"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5551089" w14:textId="77777777"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B681656" w14:textId="77777777" w:rsidR="00FA1971" w:rsidRDefault="00FA1971" w:rsidP="00761366">
            <w:pPr>
              <w:pStyle w:val="34ff6"/>
            </w:pPr>
          </w:p>
        </w:tc>
      </w:tr>
    </w:tbl>
    <w:p w14:paraId="0A891C29" w14:textId="77777777" w:rsidR="00AB28D5" w:rsidRPr="00AB28D5" w:rsidRDefault="00AB28D5" w:rsidP="002C35B5">
      <w:pPr>
        <w:pStyle w:val="34fffa"/>
      </w:pPr>
    </w:p>
    <w:sectPr w:rsidR="00AB28D5" w:rsidRPr="00AB28D5" w:rsidSect="00676110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D8678" w14:textId="77777777" w:rsidR="000B7BED" w:rsidRDefault="000B7BED" w:rsidP="00AD0715">
      <w:r>
        <w:separator/>
      </w:r>
    </w:p>
    <w:p w14:paraId="253C8FA6" w14:textId="77777777" w:rsidR="000B7BED" w:rsidRDefault="000B7BED" w:rsidP="00AD0715"/>
  </w:endnote>
  <w:endnote w:type="continuationSeparator" w:id="0">
    <w:p w14:paraId="31071E35" w14:textId="77777777" w:rsidR="000B7BED" w:rsidRDefault="000B7BED" w:rsidP="00AD0715">
      <w:r>
        <w:continuationSeparator/>
      </w:r>
    </w:p>
    <w:p w14:paraId="791E95D1" w14:textId="77777777" w:rsidR="000B7BED" w:rsidRDefault="000B7BED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E33DA" w14:textId="77777777" w:rsidR="008D1D2E" w:rsidRDefault="008D1D2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5798F" w14:textId="5367E45C" w:rsidR="008D1D2E" w:rsidRDefault="008D1D2E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C0ECF" w14:textId="77777777" w:rsidR="008D1D2E" w:rsidRDefault="008D1D2E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0AB3" w14:textId="77777777" w:rsidR="008D1D2E" w:rsidRDefault="008D1D2E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C42E9" w14:textId="77777777" w:rsidR="008D1D2E" w:rsidRDefault="008D1D2E" w:rsidP="006960ED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86640" w14:textId="77777777" w:rsidR="000B7BED" w:rsidRDefault="000B7BED" w:rsidP="00AD0715">
      <w:r>
        <w:separator/>
      </w:r>
    </w:p>
    <w:p w14:paraId="06679413" w14:textId="77777777" w:rsidR="000B7BED" w:rsidRDefault="000B7BED" w:rsidP="00AD0715"/>
  </w:footnote>
  <w:footnote w:type="continuationSeparator" w:id="0">
    <w:p w14:paraId="281B0231" w14:textId="77777777" w:rsidR="000B7BED" w:rsidRDefault="000B7BED" w:rsidP="00AD0715">
      <w:r>
        <w:continuationSeparator/>
      </w:r>
    </w:p>
    <w:p w14:paraId="2F2FD1B7" w14:textId="77777777" w:rsidR="000B7BED" w:rsidRDefault="000B7BED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34CD6" w14:textId="77777777" w:rsidR="008D1D2E" w:rsidRDefault="008D1D2E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AD789" w14:textId="77777777" w:rsidR="008D1D2E" w:rsidRDefault="008D1D2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20F09E49" wp14:editId="49F527B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EB9D2A" w14:textId="77777777" w:rsidR="008D1D2E" w:rsidRDefault="008D1D2E" w:rsidP="006960E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EC4EF9" w14:textId="77777777" w:rsidR="008D1D2E" w:rsidRDefault="008D1D2E" w:rsidP="006960E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F43B2E" w14:textId="77777777" w:rsidR="008D1D2E" w:rsidRDefault="008D1D2E" w:rsidP="006960E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358A08" w14:textId="77777777" w:rsidR="008D1D2E" w:rsidRDefault="008D1D2E" w:rsidP="006960ED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51481C" w14:textId="77777777" w:rsidR="008D1D2E" w:rsidRDefault="008D1D2E" w:rsidP="006960E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1FC757" w14:textId="77777777" w:rsidR="008D1D2E" w:rsidRDefault="008D1D2E" w:rsidP="006960E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FBE9C2" w14:textId="77777777" w:rsidR="008D1D2E" w:rsidRDefault="008D1D2E" w:rsidP="006960E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217FF5" w14:textId="77777777" w:rsidR="008D1D2E" w:rsidRDefault="008D1D2E" w:rsidP="006960E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C0FB7" w14:textId="77777777" w:rsidR="008D1D2E" w:rsidRDefault="008D1D2E" w:rsidP="006960E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23F84A" w14:textId="77777777" w:rsidR="008D1D2E" w:rsidRDefault="008D1D2E" w:rsidP="006960E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F09E49"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">
              <v:group id="Группа 60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group id="Группа 61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group id="Группа 64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DmwgAAANs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hzeH5JP0AuHgAAAP//AwBQSwECLQAUAAYACAAAACEA2+H2y+4AAACFAQAAEwAAAAAAAAAAAAAA&#10;AAAAAAAAW0NvbnRlbnRfVHlwZXNdLnhtbFBLAQItABQABgAIAAAAIQBa9CxbvwAAABUBAAALAAAA&#10;AAAAAAAAAAAAAB8BAABfcmVscy8ucmVsc1BLAQItABQABgAIAAAAIQCahlDmwgAAANsAAAAPAAAA&#10;AAAAAAAAAAAAAAcCAABkcnMvZG93bnJldi54bWxQSwUGAAAAAAMAAwC3AAAA9gIAAAAA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" strokeweight="1.5pt"/>
                  </v:group>
                </v:group>
                <v:group id="Группа 70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Группа 71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1FEB9D2A" w14:textId="77777777" w:rsidR="008D1D2E" w:rsidRDefault="008D1D2E" w:rsidP="006960E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Wy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ZASvL/EHyPkTAAD//wMAUEsBAi0AFAAGAAgAAAAhANvh9svuAAAAhQEAABMAAAAAAAAAAAAA&#10;AAAAAAAAAFtDb250ZW50X1R5cGVzXS54bWxQSwECLQAUAAYACAAAACEAWvQsW78AAAAVAQAACwAA&#10;AAAAAAAAAAAAAAAfAQAAX3JlbHMvLnJlbHNQSwECLQAUAAYACAAAACEADNxVss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AEC4EF9" w14:textId="77777777" w:rsidR="008D1D2E" w:rsidRDefault="008D1D2E" w:rsidP="006960E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L3h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dASvL/EHyPkTAAD//wMAUEsBAi0AFAAGAAgAAAAhANvh9svuAAAAhQEAABMAAAAAAAAAAAAA&#10;AAAAAAAAAFtDb250ZW50X1R5cGVzXS54bWxQSwECLQAUAAYACAAAACEAWvQsW78AAAAVAQAACwAA&#10;AAAAAAAAAAAAAAAfAQAAX3JlbHMvLnJlbHNQSwECLQAUAAYACAAAACEAtuC94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BF43B2E" w14:textId="77777777" w:rsidR="008D1D2E" w:rsidRDefault="008D1D2E" w:rsidP="006960E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14:paraId="14358A08" w14:textId="77777777" w:rsidR="008D1D2E" w:rsidRDefault="008D1D2E" w:rsidP="006960ED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A51481C" w14:textId="77777777" w:rsidR="008D1D2E" w:rsidRDefault="008D1D2E" w:rsidP="006960E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1C1FC757" w14:textId="77777777" w:rsidR="008D1D2E" w:rsidRDefault="008D1D2E" w:rsidP="006960E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ZVN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FjP4/ZJ+gFz/AAAA//8DAFBLAQItABQABgAIAAAAIQDb4fbL7gAAAIUBAAATAAAAAAAAAAAA&#10;AAAAAAAAAABbQ29udGVudF9UeXBlc10ueG1sUEsBAi0AFAAGAAgAAAAhAFr0LFu/AAAAFQEAAAsA&#10;AAAAAAAAAAAAAAAAHwEAAF9yZWxzLy5yZWxzUEsBAi0AFAAGAAgAAAAhAJjdlU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DFBE9C2" w14:textId="77777777" w:rsidR="008D1D2E" w:rsidRDefault="008D1D2E" w:rsidP="006960E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2217FF5" w14:textId="77777777" w:rsidR="008D1D2E" w:rsidRDefault="008D1D2E" w:rsidP="006960E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3D7C0FB7" w14:textId="77777777" w:rsidR="008D1D2E" w:rsidRDefault="008D1D2E" w:rsidP="006960E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7E23F84A" w14:textId="77777777" w:rsidR="008D1D2E" w:rsidRDefault="008D1D2E" w:rsidP="006960E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818FC" w14:textId="77777777" w:rsidR="008D1D2E" w:rsidRDefault="008D1D2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5D0279F7" wp14:editId="430DDFA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D6BD4" w14:textId="77777777" w:rsidR="008D1D2E" w:rsidRDefault="008D1D2E" w:rsidP="00615A61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90A8A1" w14:textId="77777777" w:rsidR="008D1D2E" w:rsidRDefault="008D1D2E" w:rsidP="00615A61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637A30" w14:textId="77777777" w:rsidR="008D1D2E" w:rsidRDefault="008D1D2E" w:rsidP="00615A61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513F72" w14:textId="77777777" w:rsidR="008D1D2E" w:rsidRDefault="008D1D2E" w:rsidP="00615A61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2EA247" w14:textId="77777777" w:rsidR="008D1D2E" w:rsidRDefault="008D1D2E" w:rsidP="00615A61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71AE8A" w14:textId="77777777" w:rsidR="008D1D2E" w:rsidRDefault="008D1D2E" w:rsidP="00615A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0537EE" w14:textId="77777777" w:rsidR="008D1D2E" w:rsidRDefault="008D1D2E" w:rsidP="00615A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987589" w14:textId="77777777" w:rsidR="008D1D2E" w:rsidRDefault="008D1D2E" w:rsidP="00615A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FD8484" w14:textId="77777777" w:rsidR="008D1D2E" w:rsidRDefault="008D1D2E" w:rsidP="00615A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3C0325" w14:textId="77777777" w:rsidR="008D1D2E" w:rsidRDefault="008D1D2E" w:rsidP="00615A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0279F7"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">
              <v:group id="Группа 21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<v:group id="Группа 24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R8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hvD8kn6AnD8AAAD//wMAUEsBAi0AFAAGAAgAAAAhANvh9svuAAAAhQEAABMAAAAAAAAAAAAA&#10;AAAAAAAAAFtDb250ZW50X1R5cGVzXS54bWxQSwECLQAUAAYACAAAACEAWvQsW78AAAAVAQAACwAA&#10;AAAAAAAAAAAAAAAfAQAAX3JlbHMvLnJlbHNQSwECLQAUAAYACAAAACEA/ix0fMMAAADbAAAADwAA&#10;AAAAAAAAAAAAAAAHAgAAZHJzL2Rvd25yZXYueG1sUEsFBgAAAAADAAMAtwAAAPcC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Группа 29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</v:group>
                </v:group>
                <v:group id="Группа 40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Группа 42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26FD6BD4" w14:textId="77777777" w:rsidR="008D1D2E" w:rsidRDefault="008D1D2E" w:rsidP="00615A61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1E90A8A1" w14:textId="77777777" w:rsidR="008D1D2E" w:rsidRDefault="008D1D2E" w:rsidP="00615A61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13637A30" w14:textId="77777777" w:rsidR="008D1D2E" w:rsidRDefault="008D1D2E" w:rsidP="00615A61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18513F72" w14:textId="77777777" w:rsidR="008D1D2E" w:rsidRDefault="008D1D2E" w:rsidP="00615A61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772EA247" w14:textId="77777777" w:rsidR="008D1D2E" w:rsidRDefault="008D1D2E" w:rsidP="00615A61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5471AE8A" w14:textId="77777777" w:rsidR="008D1D2E" w:rsidRDefault="008D1D2E" w:rsidP="00615A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7C0537EE" w14:textId="77777777" w:rsidR="008D1D2E" w:rsidRDefault="008D1D2E" w:rsidP="00615A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75987589" w14:textId="77777777" w:rsidR="008D1D2E" w:rsidRDefault="008D1D2E" w:rsidP="00615A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1EFD8484" w14:textId="77777777" w:rsidR="008D1D2E" w:rsidRDefault="008D1D2E" w:rsidP="00615A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63C0325" w14:textId="77777777" w:rsidR="008D1D2E" w:rsidRDefault="008D1D2E" w:rsidP="00615A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00E2" w14:textId="77777777" w:rsidR="008D1D2E" w:rsidRDefault="008D1D2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064B0615" wp14:editId="07350E6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662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F986B8" w14:textId="77777777" w:rsidR="008D1D2E" w:rsidRDefault="008D1D2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851CEA" w14:textId="77777777" w:rsidR="008D1D2E" w:rsidRDefault="008D1D2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43CBB6" w14:textId="77777777" w:rsidR="008D1D2E" w:rsidRDefault="008D1D2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AC435E" w14:textId="77777777" w:rsidR="008D1D2E" w:rsidRDefault="008D1D2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2FDDF2" w14:textId="77777777" w:rsidR="008D1D2E" w:rsidRDefault="008D1D2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2478CB" w14:textId="77777777" w:rsidR="008D1D2E" w:rsidRDefault="008D1D2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B5FECF" w14:textId="77777777" w:rsidR="008D1D2E" w:rsidRDefault="008D1D2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15DE3E" w14:textId="77777777" w:rsidR="008D1D2E" w:rsidRDefault="008D1D2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E91900" w14:textId="77777777" w:rsidR="008D1D2E" w:rsidRDefault="008D1D2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6E2378" w14:textId="77777777" w:rsidR="008D1D2E" w:rsidRDefault="008D1D2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CE865D7" w14:textId="77777777" w:rsidR="008D1D2E" w:rsidRPr="00CB1016" w:rsidRDefault="008D1D2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530D3DF" w14:textId="77777777" w:rsidR="008D1D2E" w:rsidRPr="005374BE" w:rsidRDefault="008D1D2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381AF45" w14:textId="3B4EF5C2" w:rsidR="008D1D2E" w:rsidRDefault="008D1D2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427138">
                                      <w:t>878.2023-АСУ ТП.В2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E972871" w14:textId="77777777" w:rsidR="008D1D2E" w:rsidRPr="00945CCC" w:rsidRDefault="008D1D2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83CF1AD" w14:textId="77777777" w:rsidR="008D1D2E" w:rsidRDefault="008D1D2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D67841F" w14:textId="77777777" w:rsidR="008D1D2E" w:rsidRPr="005E4A3B" w:rsidRDefault="008D1D2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5687BFF" w14:textId="77777777" w:rsidR="008D1D2E" w:rsidRPr="000411E6" w:rsidRDefault="008D1D2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1044C24" w14:textId="77777777" w:rsidR="008D1D2E" w:rsidRPr="005E4A3B" w:rsidRDefault="008D1D2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0F38CE5" w14:textId="77777777" w:rsidR="008D1D2E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653DE36" w14:textId="77777777" w:rsidR="008D1D2E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3A237A" w14:textId="77777777" w:rsidR="008D1D2E" w:rsidRPr="00945CCC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5BA704B" w14:textId="77777777" w:rsidR="008D1D2E" w:rsidRPr="00945CCC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D2687D0" w14:textId="77777777" w:rsidR="008D1D2E" w:rsidRPr="005E4A3B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4CDE29B" w14:textId="77777777" w:rsidR="008D1D2E" w:rsidRPr="005E4A3B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8338A6" w14:textId="77777777" w:rsidR="008D1D2E" w:rsidRPr="000411E6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8589D5" w14:textId="77777777" w:rsidR="008D1D2E" w:rsidRPr="000411E6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6937" y="1032906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3BEA11" w14:textId="77777777" w:rsidR="008D1D2E" w:rsidRPr="006C5C53" w:rsidRDefault="008D1D2E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0F7039" w14:textId="77777777" w:rsidR="008D1D2E" w:rsidRPr="006C5C53" w:rsidRDefault="008D1D2E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4B0615" id="Группа 138" o:spid="_x0000_s1076" style="position:absolute;left:0;text-align:left;margin-left:22.7pt;margin-top:14.2pt;width:558.45pt;height:826.3pt;z-index:251683840;mso-position-horizontal-relative:page;mso-position-vertical-relative:page;mso-width-relative:margin;mso-height-relative:margin" coordsize="70920,104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">
              <v:group id="Группа 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Группа 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Группа 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Группа 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group id="Группа 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50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tDLLzKAXj8AAAD//wMAUEsBAi0AFAAGAAgAAAAhANvh9svuAAAAhQEAABMAAAAAAAAAAAAA&#10;AAAAAAAAAFtDb250ZW50X1R5cGVzXS54bWxQSwECLQAUAAYACAAAACEAWvQsW78AAAAVAQAACwAA&#10;AAAAAAAAAAAAAAAfAQAAX3JlbHMvLnJlbHNQSwECLQAUAAYACAAAACEAIiUed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4ADwAAAANsAAAAPAAAAZHJzL2Rvd25yZXYueG1sRE9Li8Iw&#10;EL4L+x/CLOxN01UQ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0veAA8AAAADbAAAADwAAAAAA&#10;AAAAAAAAAAAHAgAAZHJzL2Rvd25yZXYueG1sUEsFBgAAAAADAAMAtwAAAPQCAAAAAA=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Группа 1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5EF986B8" w14:textId="77777777" w:rsidR="008D1D2E" w:rsidRDefault="008D1D2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F851CEA" w14:textId="77777777" w:rsidR="008D1D2E" w:rsidRDefault="008D1D2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243CBB6" w14:textId="77777777" w:rsidR="008D1D2E" w:rsidRDefault="008D1D2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4AC435E" w14:textId="77777777" w:rsidR="008D1D2E" w:rsidRDefault="008D1D2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Hys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K4Pn6JP0DmDwAAAP//AwBQSwECLQAUAAYACAAAACEA2+H2y+4AAACFAQAAEwAAAAAAAAAAAAAA&#10;AAAAAAAAW0NvbnRlbnRfVHlwZXNdLnhtbFBLAQItABQABgAIAAAAIQBa9CxbvwAAABUBAAALAAAA&#10;AAAAAAAAAAAAAB8BAABfcmVscy8ucmVsc1BLAQItABQABgAIAAAAIQBgVHys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1A2FDDF2" w14:textId="77777777" w:rsidR="008D1D2E" w:rsidRDefault="008D1D2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8Te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Jq9w/5J+gFz+AQAA//8DAFBLAQItABQABgAIAAAAIQDb4fbL7gAAAIUBAAATAAAAAAAAAAAA&#10;AAAAAAAAAABbQ29udGVudF9UeXBlc10ueG1sUEsBAi0AFAAGAAgAAAAhAFr0LFu/AAAAFQEAAAsA&#10;AAAAAAAAAAAAAAAAHwEAAF9yZWxzLy5yZWxzUEsBAi0AFAAGAAgAAAAhALSLxN7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B2478CB" w14:textId="77777777" w:rsidR="008D1D2E" w:rsidRDefault="008D1D2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6B5FECF" w14:textId="77777777" w:rsidR="008D1D2E" w:rsidRDefault="008D1D2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2E15DE3E" w14:textId="77777777" w:rsidR="008D1D2E" w:rsidRDefault="008D1D2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eY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Xidw/5J+gFz+AQAA//8DAFBLAQItABQABgAIAAAAIQDb4fbL7gAAAIUBAAATAAAAAAAAAAAA&#10;AAAAAAAAAABbQ29udGVudF9UeXBlc10ueG1sUEsBAi0AFAAGAAgAAAAhAFr0LFu/AAAAFQEAAAsA&#10;AAAAAAAAAAAAAAAAHwEAAF9yZWxzLy5yZWxzUEsBAi0AFAAGAAgAAAAhAF4e95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CE91900" w14:textId="77777777" w:rsidR="008D1D2E" w:rsidRDefault="008D1D2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56E2378" w14:textId="77777777" w:rsidR="008D1D2E" w:rsidRDefault="008D1D2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Группа 38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cGixQAAANs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Xgaw++X9AP04gcAAP//AwBQSwECLQAUAAYACAAAACEA2+H2y+4AAACFAQAAEwAAAAAAAAAA&#10;AAAAAAAAAAAAW0NvbnRlbnRfVHlwZXNdLnhtbFBLAQItABQABgAIAAAAIQBa9CxbvwAAABUBAAAL&#10;AAAAAAAAAAAAAAAAAB8BAABfcmVscy8ucmVsc1BLAQItABQABgAIAAAAIQA8VcGi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4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+soS/M+EIyM0vAAAA//8DAFBLAQItABQABgAIAAAAIQDb4fbL7gAAAIUBAAATAAAAAAAA&#10;AAAAAAAAAAAAAABbQ29udGVudF9UeXBlc10ueG1sUEsBAi0AFAAGAAgAAAAhAFr0LFu/AAAAFQEA&#10;AAsAAAAAAAAAAAAAAAAAHwEAAF9yZWxzLy5yZWxzUEsBAi0AFAAGAAgAAAAhAO+W4zjHAAAA3AAA&#10;AA8AAAAAAAAAAAAAAAAABwIAAGRycy9kb3ducmV2LnhtbFBLBQYAAAAAAwADALcAAAD7AgAAAAA=&#10;">
                    <v:group id="Группа 480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" filled="f" stroked="f">
                        <v:textbox inset="1pt,.4mm,1pt,1pt">
                          <w:txbxContent>
                            <w:p w14:paraId="0CE865D7" w14:textId="77777777" w:rsidR="008D1D2E" w:rsidRPr="00CB1016" w:rsidRDefault="008D1D2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" filled="f" stroked="f">
                        <v:textbox inset="1pt,.4mm,1pt,1pt">
                          <w:txbxContent>
                            <w:p w14:paraId="3530D3DF" w14:textId="77777777" w:rsidR="008D1D2E" w:rsidRPr="005374BE" w:rsidRDefault="008D1D2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" filled="f" stroked="f">
                        <v:textbox inset="1pt,.4mm,1pt,1pt">
                          <w:txbxContent>
                            <w:p w14:paraId="1381AF45" w14:textId="3B4EF5C2" w:rsidR="008D1D2E" w:rsidRDefault="008D1D2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427138">
                                <w:t>878.2023-АСУ ТП.В2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" filled="f" stroked="f">
                        <v:textbox inset="0,0,0,0">
                          <w:txbxContent>
                            <w:p w14:paraId="7E972871" w14:textId="77777777" w:rsidR="008D1D2E" w:rsidRPr="00945CCC" w:rsidRDefault="008D1D2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" filled="f" stroked="f">
                        <v:textbox inset="0,0,0,0">
                          <w:txbxContent>
                            <w:p w14:paraId="383CF1AD" w14:textId="77777777" w:rsidR="008D1D2E" w:rsidRDefault="008D1D2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" filled="f" stroked="f">
                        <v:textbox inset="0,0,0,0">
                          <w:txbxContent>
                            <w:p w14:paraId="2D67841F" w14:textId="77777777" w:rsidR="008D1D2E" w:rsidRPr="005E4A3B" w:rsidRDefault="008D1D2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" filled="f" stroked="f">
                        <v:textbox inset="0,0,0,0">
                          <w:txbxContent>
                            <w:p w14:paraId="15687BFF" w14:textId="77777777" w:rsidR="008D1D2E" w:rsidRPr="000411E6" w:rsidRDefault="008D1D2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" filled="f" stroked="f">
                        <v:textbox inset="0,0,0,0">
                          <w:txbxContent>
                            <w:p w14:paraId="41044C24" w14:textId="77777777" w:rsidR="008D1D2E" w:rsidRPr="005E4A3B" w:rsidRDefault="008D1D2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" filled="f" stroked="f">
                        <v:textbox inset="0,0,0,0">
                          <w:txbxContent>
                            <w:p w14:paraId="10F38CE5" w14:textId="77777777" w:rsidR="008D1D2E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" filled="f" stroked="f">
                        <v:textbox inset="0,0,0,0">
                          <w:txbxContent>
                            <w:p w14:paraId="0653DE36" w14:textId="77777777" w:rsidR="008D1D2E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" filled="f" stroked="f">
                        <v:textbox inset="0,0,0,0">
                          <w:txbxContent>
                            <w:p w14:paraId="0E3A237A" w14:textId="77777777" w:rsidR="008D1D2E" w:rsidRPr="00945CCC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" filled="f" stroked="f">
                        <v:textbox inset="0,0,0,0">
                          <w:txbxContent>
                            <w:p w14:paraId="45BA704B" w14:textId="77777777" w:rsidR="008D1D2E" w:rsidRPr="00945CCC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" filled="f" stroked="f">
                        <v:textbox inset="0,0,0,0">
                          <w:txbxContent>
                            <w:p w14:paraId="7D2687D0" w14:textId="77777777" w:rsidR="008D1D2E" w:rsidRPr="005E4A3B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" filled="f" stroked="f">
                        <v:textbox inset="0,0,0,0">
                          <w:txbxContent>
                            <w:p w14:paraId="74CDE29B" w14:textId="77777777" w:rsidR="008D1D2E" w:rsidRPr="005E4A3B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IdkxQAAANwAAAAPAAAAZHJzL2Rvd25yZXYueG1sRI9Ba8JA&#10;FITvhf6H5RW8lLqxF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A6vIdkxQAAANwAAAAP&#10;AAAAAAAAAAAAAAAAAAcCAABkcnMvZG93bnJldi54bWxQSwUGAAAAAAMAAwC3AAAA+QIAAAAA&#10;" filled="f" stroked="f">
                        <v:textbox inset="0,0,0,0">
                          <w:txbxContent>
                            <w:p w14:paraId="288338A6" w14:textId="77777777" w:rsidR="008D1D2E" w:rsidRPr="000411E6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CL/xgAAANwAAAAPAAAAZHJzL2Rvd25yZXYueG1sRI9Pa8JA&#10;FMTvhX6H5RW8SN1Up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VfAi/8YAAADcAAAA&#10;DwAAAAAAAAAAAAAAAAAHAgAAZHJzL2Rvd25yZXYueG1sUEsFBgAAAAADAAMAtwAAAPoCAAAAAA==&#10;" filled="f" stroked="f">
                        <v:textbox inset="0,0,0,0">
                          <w:txbxContent>
                            <w:p w14:paraId="088589D5" w14:textId="77777777" w:rsidR="008D1D2E" w:rsidRPr="000411E6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69;top:103290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" filled="f" stroked="f">
                  <v:textbox inset="1pt,.4mm,1pt,1pt">
                    <w:txbxContent>
                      <w:p w14:paraId="193BEA11" w14:textId="77777777" w:rsidR="008D1D2E" w:rsidRPr="006C5C53" w:rsidRDefault="008D1D2E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" filled="f" stroked="f">
                  <v:textbox inset="1pt,.4mm,1pt,1pt">
                    <w:txbxContent>
                      <w:p w14:paraId="580F7039" w14:textId="77777777" w:rsidR="008D1D2E" w:rsidRPr="006C5C53" w:rsidRDefault="008D1D2E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8640C" w14:textId="77777777" w:rsidR="008D1D2E" w:rsidRDefault="008D1D2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19753BF0" wp14:editId="02FC143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662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76E60E" w14:textId="77777777" w:rsidR="008D1D2E" w:rsidRDefault="008D1D2E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5962C3" w14:textId="77777777" w:rsidR="008D1D2E" w:rsidRDefault="008D1D2E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05F609" w14:textId="77777777" w:rsidR="008D1D2E" w:rsidRDefault="008D1D2E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E3C7A9" w14:textId="77777777" w:rsidR="008D1D2E" w:rsidRDefault="008D1D2E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7B0F7E" w14:textId="77777777" w:rsidR="008D1D2E" w:rsidRDefault="008D1D2E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762461" w14:textId="77777777" w:rsidR="008D1D2E" w:rsidRDefault="008D1D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8FC885" w14:textId="77777777" w:rsidR="008D1D2E" w:rsidRDefault="008D1D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AAD20D" w14:textId="77777777" w:rsidR="008D1D2E" w:rsidRDefault="008D1D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DF7067" w14:textId="77777777" w:rsidR="008D1D2E" w:rsidRDefault="008D1D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4D18F3" w14:textId="77777777" w:rsidR="008D1D2E" w:rsidRDefault="008D1D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1E814D" w14:textId="77777777" w:rsidR="008D1D2E" w:rsidRPr="00945CCC" w:rsidRDefault="008D1D2E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049E99" w14:textId="77777777" w:rsidR="008D1D2E" w:rsidRDefault="008D1D2E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F72B5A" w14:textId="77777777" w:rsidR="008D1D2E" w:rsidRDefault="008D1D2E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5847B6" w14:textId="77777777" w:rsidR="008D1D2E" w:rsidRPr="005E4A3B" w:rsidRDefault="008D1D2E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F8684E" w14:textId="77777777" w:rsidR="008D1D2E" w:rsidRPr="000411E6" w:rsidRDefault="008D1D2E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AC67A9" w14:textId="77777777" w:rsidR="008D1D2E" w:rsidRDefault="008D1D2E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DF9773" w14:textId="77777777" w:rsidR="008D1D2E" w:rsidRDefault="008D1D2E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4FD98B" w14:textId="77777777" w:rsidR="008D1D2E" w:rsidRPr="005E4A3B" w:rsidRDefault="008D1D2E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06FE42" w14:textId="77777777" w:rsidR="008D1D2E" w:rsidRPr="00931BFC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A49401" w14:textId="552746B6" w:rsidR="008D1D2E" w:rsidRPr="00A32665" w:rsidRDefault="008D1D2E" w:rsidP="00B2745D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B0C960" w14:textId="68F550BD" w:rsidR="008D1D2E" w:rsidRPr="005E4A3B" w:rsidRDefault="008D1D2E" w:rsidP="00B2745D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AE9E0F" w14:textId="0C09B0FE" w:rsidR="008D1D2E" w:rsidRPr="005E4A3B" w:rsidRDefault="008D1D2E" w:rsidP="00B2745D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41D9AB" w14:textId="77777777" w:rsidR="008D1D2E" w:rsidRPr="005E4A3B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4C4D93" w14:textId="1C84E652" w:rsidR="008D1D2E" w:rsidRPr="005E4A3B" w:rsidRDefault="008D1D2E" w:rsidP="00B2745D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5C4906" w14:textId="77777777" w:rsidR="008D1D2E" w:rsidRPr="005E4A3B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2076EC" w14:textId="4B89F5EA" w:rsidR="008D1D2E" w:rsidRPr="000411E6" w:rsidRDefault="008D1D2E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31FCAA" w14:textId="6580D832" w:rsidR="008D1D2E" w:rsidRPr="000411E6" w:rsidRDefault="008D1D2E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B63B6B" w14:textId="77777777" w:rsidR="008D1D2E" w:rsidRPr="000411E6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C7A7F8" w14:textId="1BFA7349" w:rsidR="008D1D2E" w:rsidRPr="000411E6" w:rsidRDefault="008D1D2E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4BCD01" w14:textId="77777777" w:rsidR="008D1D2E" w:rsidRPr="000411E6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602BF3" w14:textId="5635D0E3" w:rsidR="008D1D2E" w:rsidRPr="0079077B" w:rsidRDefault="00710120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427138"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5005041" w14:textId="6BCFED9F" w:rsidR="008D1D2E" w:rsidRPr="00A32665" w:rsidRDefault="008D1D2E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5D093B" w14:textId="77777777" w:rsidR="008D1D2E" w:rsidRPr="00CB1016" w:rsidRDefault="008D1D2E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375E5B" w14:textId="77777777" w:rsidR="008D1D2E" w:rsidRPr="00CB1016" w:rsidRDefault="008D1D2E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597216" w14:textId="02858E4E" w:rsidR="008D1D2E" w:rsidRPr="005374BE" w:rsidRDefault="008D1D2E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27138" w:rsidRPr="00427138">
                                    <w:rPr>
                                      <w:noProof/>
                                    </w:rPr>
                                    <w:instrText>43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27138">
                                    <w:rPr>
                                      <w:noProof/>
                                    </w:rPr>
                                    <w:t>43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242726" w14:textId="2517FEAF" w:rsidR="008D1D2E" w:rsidRPr="005374BE" w:rsidRDefault="008D1D2E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229F0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81FC62" w14:textId="5E15A40E" w:rsidR="008D1D2E" w:rsidRDefault="008D1D2E" w:rsidP="00B2745D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0E330D" w14:textId="746830E7" w:rsidR="008D1D2E" w:rsidRDefault="008D1D2E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427138">
                                    <w:t>878.2023-АСУ ТП.В2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CAF3A4" w14:textId="2CA55D4E" w:rsidR="008D1D2E" w:rsidRDefault="00710120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427138"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D1D2E">
                                    <w:t>.</w:t>
                                  </w:r>
                                </w:p>
                                <w:p w14:paraId="5FF18B81" w14:textId="1C46AA8D" w:rsidR="008D1D2E" w:rsidRPr="00CB3828" w:rsidRDefault="00710120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427138">
                                      <w:t>Перечень выходных данных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755B96" w14:textId="77777777" w:rsidR="008D1D2E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144F95" w14:textId="77777777" w:rsidR="008D1D2E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59C25C" w14:textId="77777777" w:rsidR="008D1D2E" w:rsidRPr="00945CCC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58661A" w14:textId="77777777" w:rsidR="008D1D2E" w:rsidRPr="00945CCC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0C065F" w14:textId="77777777" w:rsidR="008D1D2E" w:rsidRPr="005E4A3B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53968B" w14:textId="77777777" w:rsidR="008D1D2E" w:rsidRPr="005E4A3B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1301BA" w14:textId="77777777" w:rsidR="008D1D2E" w:rsidRPr="000411E6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C18EEB" w14:textId="77777777" w:rsidR="008D1D2E" w:rsidRPr="000411E6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6937" y="1032906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212EC8" w14:textId="77777777" w:rsidR="008D1D2E" w:rsidRPr="006C5C53" w:rsidRDefault="008D1D2E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AB8A87" w14:textId="77777777" w:rsidR="008D1D2E" w:rsidRPr="006C5C53" w:rsidRDefault="008D1D2E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753BF0" id="Группа 137" o:spid="_x0000_s1137" style="position:absolute;left:0;text-align:left;margin-left:22.7pt;margin-top:14.2pt;width:558.45pt;height:826.3pt;z-index:251681792;mso-position-horizontal-relative:page;mso-position-vertical-relative:page;mso-width-relative:margin;mso-height-relative:margin" coordsize="70920,104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976E60E" w14:textId="77777777" w:rsidR="008D1D2E" w:rsidRDefault="008D1D2E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95962C3" w14:textId="77777777" w:rsidR="008D1D2E" w:rsidRDefault="008D1D2E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605F609" w14:textId="77777777" w:rsidR="008D1D2E" w:rsidRDefault="008D1D2E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6E3C7A9" w14:textId="77777777" w:rsidR="008D1D2E" w:rsidRDefault="008D1D2E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07B0F7E" w14:textId="77777777" w:rsidR="008D1D2E" w:rsidRDefault="008D1D2E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32762461" w14:textId="77777777" w:rsidR="008D1D2E" w:rsidRDefault="008D1D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58FC885" w14:textId="77777777" w:rsidR="008D1D2E" w:rsidRDefault="008D1D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3EAAD20D" w14:textId="77777777" w:rsidR="008D1D2E" w:rsidRDefault="008D1D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FDF7067" w14:textId="77777777" w:rsidR="008D1D2E" w:rsidRDefault="008D1D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2F4D18F3" w14:textId="77777777" w:rsidR="008D1D2E" w:rsidRDefault="008D1D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3F1E814D" w14:textId="77777777" w:rsidR="008D1D2E" w:rsidRPr="00945CCC" w:rsidRDefault="008D1D2E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62049E99" w14:textId="77777777" w:rsidR="008D1D2E" w:rsidRDefault="008D1D2E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0AF72B5A" w14:textId="77777777" w:rsidR="008D1D2E" w:rsidRDefault="008D1D2E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045847B6" w14:textId="77777777" w:rsidR="008D1D2E" w:rsidRPr="005E4A3B" w:rsidRDefault="008D1D2E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73F8684E" w14:textId="77777777" w:rsidR="008D1D2E" w:rsidRPr="000411E6" w:rsidRDefault="008D1D2E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26AC67A9" w14:textId="77777777" w:rsidR="008D1D2E" w:rsidRDefault="008D1D2E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1CDF9773" w14:textId="77777777" w:rsidR="008D1D2E" w:rsidRDefault="008D1D2E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524FD98B" w14:textId="77777777" w:rsidR="008D1D2E" w:rsidRPr="005E4A3B" w:rsidRDefault="008D1D2E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7506FE42" w14:textId="77777777" w:rsidR="008D1D2E" w:rsidRPr="00931BFC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66A49401" w14:textId="552746B6" w:rsidR="008D1D2E" w:rsidRPr="00A32665" w:rsidRDefault="008D1D2E" w:rsidP="00B2745D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64B0C960" w14:textId="68F550BD" w:rsidR="008D1D2E" w:rsidRPr="005E4A3B" w:rsidRDefault="008D1D2E" w:rsidP="00B2745D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0BAE9E0F" w14:textId="0C09B0FE" w:rsidR="008D1D2E" w:rsidRPr="005E4A3B" w:rsidRDefault="008D1D2E" w:rsidP="00B2745D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1F41D9AB" w14:textId="77777777" w:rsidR="008D1D2E" w:rsidRPr="005E4A3B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3C4C4D93" w14:textId="1C84E652" w:rsidR="008D1D2E" w:rsidRPr="005E4A3B" w:rsidRDefault="008D1D2E" w:rsidP="00B2745D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445C4906" w14:textId="77777777" w:rsidR="008D1D2E" w:rsidRPr="005E4A3B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3D2076EC" w14:textId="4B89F5EA" w:rsidR="008D1D2E" w:rsidRPr="000411E6" w:rsidRDefault="008D1D2E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2331FCAA" w14:textId="6580D832" w:rsidR="008D1D2E" w:rsidRPr="000411E6" w:rsidRDefault="008D1D2E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30B63B6B" w14:textId="77777777" w:rsidR="008D1D2E" w:rsidRPr="000411E6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08C7A7F8" w14:textId="1BFA7349" w:rsidR="008D1D2E" w:rsidRPr="000411E6" w:rsidRDefault="008D1D2E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484BCD01" w14:textId="77777777" w:rsidR="008D1D2E" w:rsidRPr="000411E6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07602BF3" w14:textId="5635D0E3" w:rsidR="008D1D2E" w:rsidRPr="0079077B" w:rsidRDefault="00710120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427138"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25005041" w14:textId="6BCFED9F" w:rsidR="008D1D2E" w:rsidRPr="00A32665" w:rsidRDefault="008D1D2E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415D093B" w14:textId="77777777" w:rsidR="008D1D2E" w:rsidRPr="00CB1016" w:rsidRDefault="008D1D2E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64375E5B" w14:textId="77777777" w:rsidR="008D1D2E" w:rsidRPr="00CB1016" w:rsidRDefault="008D1D2E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18597216" w14:textId="02858E4E" w:rsidR="008D1D2E" w:rsidRPr="005374BE" w:rsidRDefault="008D1D2E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27138" w:rsidRPr="00427138">
                              <w:rPr>
                                <w:noProof/>
                              </w:rPr>
                              <w:instrText>43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27138">
                              <w:rPr>
                                <w:noProof/>
                              </w:rPr>
                              <w:t>43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06242726" w14:textId="2517FEAF" w:rsidR="008D1D2E" w:rsidRPr="005374BE" w:rsidRDefault="008D1D2E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229F0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4681FC62" w14:textId="5E15A40E" w:rsidR="008D1D2E" w:rsidRDefault="008D1D2E" w:rsidP="00B2745D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600E330D" w14:textId="746830E7" w:rsidR="008D1D2E" w:rsidRDefault="008D1D2E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427138">
                              <w:t>878.2023-АСУ ТП.В2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17CAF3A4" w14:textId="2CA55D4E" w:rsidR="008D1D2E" w:rsidRDefault="00710120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427138"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D1D2E">
                              <w:t>.</w:t>
                            </w:r>
                          </w:p>
                          <w:p w14:paraId="5FF18B81" w14:textId="1C46AA8D" w:rsidR="008D1D2E" w:rsidRPr="00CB3828" w:rsidRDefault="00710120" w:rsidP="00B2745D">
                            <w:pPr>
                              <w:pStyle w:val="34f1"/>
                            </w:pPr>
                            <w:fldSimple w:instr=" DOCPROPERTY  Title  \* MERGEFORMAT ">
                              <w:r w:rsidR="00427138">
                                <w:t>Перечень выходных данных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1D755B96" w14:textId="77777777" w:rsidR="008D1D2E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5C144F95" w14:textId="77777777" w:rsidR="008D1D2E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6A59C25C" w14:textId="77777777" w:rsidR="008D1D2E" w:rsidRPr="00945CCC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6D58661A" w14:textId="77777777" w:rsidR="008D1D2E" w:rsidRPr="00945CCC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260C065F" w14:textId="77777777" w:rsidR="008D1D2E" w:rsidRPr="005E4A3B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3153968B" w14:textId="77777777" w:rsidR="008D1D2E" w:rsidRPr="005E4A3B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4F1301BA" w14:textId="77777777" w:rsidR="008D1D2E" w:rsidRPr="000411E6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60C18EEB" w14:textId="77777777" w:rsidR="008D1D2E" w:rsidRPr="000411E6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69;top:103290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" filled="f" stroked="f">
                  <v:textbox inset="1pt,.4mm,1pt,1pt">
                    <w:txbxContent>
                      <w:p w14:paraId="71212EC8" w14:textId="77777777" w:rsidR="008D1D2E" w:rsidRPr="006C5C53" w:rsidRDefault="008D1D2E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" filled="f" stroked="f">
                  <v:textbox inset="1pt,.4mm,1pt,1pt">
                    <w:txbxContent>
                      <w:p w14:paraId="7DAB8A87" w14:textId="77777777" w:rsidR="008D1D2E" w:rsidRPr="006C5C53" w:rsidRDefault="008D1D2E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6BA8A" w14:textId="77777777" w:rsidR="008D1D2E" w:rsidRDefault="008D1D2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6EEDACC" wp14:editId="544C938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662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989EE8" w14:textId="77777777" w:rsidR="008D1D2E" w:rsidRDefault="008D1D2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DAB1DB0" w14:textId="77777777" w:rsidR="008D1D2E" w:rsidRDefault="008D1D2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24FAAE" w14:textId="77777777" w:rsidR="008D1D2E" w:rsidRDefault="008D1D2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49F479" w14:textId="77777777" w:rsidR="008D1D2E" w:rsidRDefault="008D1D2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F46601" w14:textId="77777777" w:rsidR="008D1D2E" w:rsidRDefault="008D1D2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F99BCC" w14:textId="77777777" w:rsidR="008D1D2E" w:rsidRDefault="008D1D2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7B4661" w14:textId="77777777" w:rsidR="008D1D2E" w:rsidRDefault="008D1D2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35B491" w14:textId="77777777" w:rsidR="008D1D2E" w:rsidRDefault="008D1D2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3D1DA8" w14:textId="77777777" w:rsidR="008D1D2E" w:rsidRDefault="008D1D2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A04BAD" w14:textId="77777777" w:rsidR="008D1D2E" w:rsidRDefault="008D1D2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E3F93D" w14:textId="77777777" w:rsidR="008D1D2E" w:rsidRPr="00CB1016" w:rsidRDefault="008D1D2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418048D" w14:textId="77F140EF" w:rsidR="008D1D2E" w:rsidRPr="005374BE" w:rsidRDefault="008D1D2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229F0">
                                      <w:rPr>
                                        <w:noProof/>
                                        <w:lang w:val="en-US"/>
                                      </w:rPr>
                                      <w:t>21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37ABC50" w14:textId="321AB4DD" w:rsidR="008D1D2E" w:rsidRDefault="008D1D2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427138">
                                      <w:t>878.2023-АСУ ТП.В2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2CEBF4E" w14:textId="77777777" w:rsidR="008D1D2E" w:rsidRPr="00945CCC" w:rsidRDefault="008D1D2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44D46A" w14:textId="77777777" w:rsidR="008D1D2E" w:rsidRDefault="008D1D2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8A5F6A" w14:textId="77777777" w:rsidR="008D1D2E" w:rsidRPr="005E4A3B" w:rsidRDefault="008D1D2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82E0924" w14:textId="77777777" w:rsidR="008D1D2E" w:rsidRPr="000411E6" w:rsidRDefault="008D1D2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6613973" w14:textId="77777777" w:rsidR="008D1D2E" w:rsidRPr="005E4A3B" w:rsidRDefault="008D1D2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CC4167" w14:textId="77777777" w:rsidR="008D1D2E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2A94DFE" w14:textId="77777777" w:rsidR="008D1D2E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6B3AAA" w14:textId="77777777" w:rsidR="008D1D2E" w:rsidRPr="00945CCC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801AFAB" w14:textId="77777777" w:rsidR="008D1D2E" w:rsidRPr="00945CCC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38ACEDD" w14:textId="77777777" w:rsidR="008D1D2E" w:rsidRPr="005E4A3B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02DE43E" w14:textId="77777777" w:rsidR="008D1D2E" w:rsidRPr="005E4A3B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77337A9" w14:textId="77777777" w:rsidR="008D1D2E" w:rsidRPr="000411E6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7C0BE2" w14:textId="77777777" w:rsidR="008D1D2E" w:rsidRPr="000411E6" w:rsidRDefault="008D1D2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6937" y="1032906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5D7941" w14:textId="77777777" w:rsidR="008D1D2E" w:rsidRPr="006C5C53" w:rsidRDefault="008D1D2E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CF2BCD" w14:textId="77777777" w:rsidR="008D1D2E" w:rsidRPr="006C5C53" w:rsidRDefault="008D1D2E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6EEDACC" id="Группа 550" o:spid="_x0000_s1228" style="position:absolute;left:0;text-align:left;margin-left:22.7pt;margin-top:14.2pt;width:558.45pt;height:826.3pt;z-index:251687936;mso-position-horizontal-relative:page;mso-position-vertical-relative:page;mso-width-relative:margin;mso-height-relative:margin" coordsize="70920,104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C989EE8" w14:textId="77777777" w:rsidR="008D1D2E" w:rsidRDefault="008D1D2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DAB1DB0" w14:textId="77777777" w:rsidR="008D1D2E" w:rsidRDefault="008D1D2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B24FAAE" w14:textId="77777777" w:rsidR="008D1D2E" w:rsidRDefault="008D1D2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B49F479" w14:textId="77777777" w:rsidR="008D1D2E" w:rsidRDefault="008D1D2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0F46601" w14:textId="77777777" w:rsidR="008D1D2E" w:rsidRDefault="008D1D2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7F99BCC" w14:textId="77777777" w:rsidR="008D1D2E" w:rsidRDefault="008D1D2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17B4661" w14:textId="77777777" w:rsidR="008D1D2E" w:rsidRDefault="008D1D2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7935B491" w14:textId="77777777" w:rsidR="008D1D2E" w:rsidRDefault="008D1D2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A3D1DA8" w14:textId="77777777" w:rsidR="008D1D2E" w:rsidRDefault="008D1D2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8A04BAD" w14:textId="77777777" w:rsidR="008D1D2E" w:rsidRDefault="008D1D2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59E3F93D" w14:textId="77777777" w:rsidR="008D1D2E" w:rsidRPr="00CB1016" w:rsidRDefault="008D1D2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6418048D" w14:textId="77F140EF" w:rsidR="008D1D2E" w:rsidRPr="005374BE" w:rsidRDefault="008D1D2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229F0">
                                <w:rPr>
                                  <w:noProof/>
                                  <w:lang w:val="en-US"/>
                                </w:rPr>
                                <w:t>21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537ABC50" w14:textId="321AB4DD" w:rsidR="008D1D2E" w:rsidRDefault="008D1D2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427138">
                                <w:t>878.2023-АСУ ТП.В2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12CEBF4E" w14:textId="77777777" w:rsidR="008D1D2E" w:rsidRPr="00945CCC" w:rsidRDefault="008D1D2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7944D46A" w14:textId="77777777" w:rsidR="008D1D2E" w:rsidRDefault="008D1D2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6F8A5F6A" w14:textId="77777777" w:rsidR="008D1D2E" w:rsidRPr="005E4A3B" w:rsidRDefault="008D1D2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582E0924" w14:textId="77777777" w:rsidR="008D1D2E" w:rsidRPr="000411E6" w:rsidRDefault="008D1D2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16613973" w14:textId="77777777" w:rsidR="008D1D2E" w:rsidRPr="005E4A3B" w:rsidRDefault="008D1D2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49CC4167" w14:textId="77777777" w:rsidR="008D1D2E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62A94DFE" w14:textId="77777777" w:rsidR="008D1D2E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766B3AAA" w14:textId="77777777" w:rsidR="008D1D2E" w:rsidRPr="00945CCC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1801AFAB" w14:textId="77777777" w:rsidR="008D1D2E" w:rsidRPr="00945CCC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538ACEDD" w14:textId="77777777" w:rsidR="008D1D2E" w:rsidRPr="005E4A3B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102DE43E" w14:textId="77777777" w:rsidR="008D1D2E" w:rsidRPr="005E4A3B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677337A9" w14:textId="77777777" w:rsidR="008D1D2E" w:rsidRPr="000411E6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787C0BE2" w14:textId="77777777" w:rsidR="008D1D2E" w:rsidRPr="000411E6" w:rsidRDefault="008D1D2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69;top:103290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515D7941" w14:textId="77777777" w:rsidR="008D1D2E" w:rsidRPr="006C5C53" w:rsidRDefault="008D1D2E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78CF2BCD" w14:textId="77777777" w:rsidR="008D1D2E" w:rsidRPr="006C5C53" w:rsidRDefault="008D1D2E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A62B2" w14:textId="77777777" w:rsidR="008D1D2E" w:rsidRDefault="008D1D2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18C4B6EE" wp14:editId="4DAA78D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662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C95027" w14:textId="77777777" w:rsidR="008D1D2E" w:rsidRDefault="008D1D2E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2A467E" w14:textId="77777777" w:rsidR="008D1D2E" w:rsidRDefault="008D1D2E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4E6F8B" w14:textId="77777777" w:rsidR="008D1D2E" w:rsidRDefault="008D1D2E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DE8C0F" w14:textId="77777777" w:rsidR="008D1D2E" w:rsidRDefault="008D1D2E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D614F4" w14:textId="77777777" w:rsidR="008D1D2E" w:rsidRDefault="008D1D2E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750FB3" w14:textId="77777777" w:rsidR="008D1D2E" w:rsidRDefault="008D1D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1A5455" w14:textId="77777777" w:rsidR="008D1D2E" w:rsidRDefault="008D1D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0B011A" w14:textId="77777777" w:rsidR="008D1D2E" w:rsidRDefault="008D1D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7CE4F0" w14:textId="77777777" w:rsidR="008D1D2E" w:rsidRDefault="008D1D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9AA195" w14:textId="77777777" w:rsidR="008D1D2E" w:rsidRDefault="008D1D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916FF1" w14:textId="77777777" w:rsidR="008D1D2E" w:rsidRPr="00945CCC" w:rsidRDefault="008D1D2E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89C3C6" w14:textId="77777777" w:rsidR="008D1D2E" w:rsidRDefault="008D1D2E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2BF4E6" w14:textId="77777777" w:rsidR="008D1D2E" w:rsidRDefault="008D1D2E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5D6554" w14:textId="77777777" w:rsidR="008D1D2E" w:rsidRPr="005E4A3B" w:rsidRDefault="008D1D2E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FA8776" w14:textId="77777777" w:rsidR="008D1D2E" w:rsidRPr="000411E6" w:rsidRDefault="008D1D2E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425850" w14:textId="77777777" w:rsidR="008D1D2E" w:rsidRDefault="008D1D2E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58C1F8" w14:textId="77777777" w:rsidR="008D1D2E" w:rsidRDefault="008D1D2E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DD83CA" w14:textId="77777777" w:rsidR="008D1D2E" w:rsidRPr="005E4A3B" w:rsidRDefault="008D1D2E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58763D" w14:textId="77777777" w:rsidR="008D1D2E" w:rsidRPr="00931BFC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7B66D8" w14:textId="77777777" w:rsidR="008D1D2E" w:rsidRPr="00A32665" w:rsidRDefault="008D1D2E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DD28E2" w14:textId="77777777" w:rsidR="008D1D2E" w:rsidRPr="005E4A3B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C2802A" w14:textId="77777777" w:rsidR="008D1D2E" w:rsidRPr="005E4A3B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26BCD6" w14:textId="77777777" w:rsidR="008D1D2E" w:rsidRPr="005E4A3B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C1E4DF" w14:textId="77777777" w:rsidR="008D1D2E" w:rsidRPr="005E4A3B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C4817D" w14:textId="77777777" w:rsidR="008D1D2E" w:rsidRPr="005E4A3B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BBF1E8" w14:textId="77777777" w:rsidR="008D1D2E" w:rsidRPr="000411E6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4CE41B" w14:textId="77777777" w:rsidR="008D1D2E" w:rsidRPr="000411E6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2B72D1" w14:textId="77777777" w:rsidR="008D1D2E" w:rsidRPr="000411E6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EEE30F" w14:textId="77777777" w:rsidR="008D1D2E" w:rsidRPr="000411E6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06B1D5" w14:textId="77777777" w:rsidR="008D1D2E" w:rsidRPr="000411E6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152798" w14:textId="24878ACB" w:rsidR="008D1D2E" w:rsidRPr="0079077B" w:rsidRDefault="00710120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427138"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BE78A5" w14:textId="77777777" w:rsidR="008D1D2E" w:rsidRPr="00A32665" w:rsidRDefault="008D1D2E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F4B938" w14:textId="77777777" w:rsidR="008D1D2E" w:rsidRPr="00CB1016" w:rsidRDefault="008D1D2E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E7A1AE" w14:textId="77777777" w:rsidR="008D1D2E" w:rsidRPr="00CB1016" w:rsidRDefault="008D1D2E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E836C3" w14:textId="7FDF2BB9" w:rsidR="008D1D2E" w:rsidRPr="005374BE" w:rsidRDefault="008D1D2E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27138" w:rsidRPr="00427138">
                                    <w:rPr>
                                      <w:noProof/>
                                    </w:rPr>
                                    <w:instrText>43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27138">
                                    <w:rPr>
                                      <w:noProof/>
                                    </w:rPr>
                                    <w:t>43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3D4A06" w14:textId="77777777" w:rsidR="008D1D2E" w:rsidRPr="005374BE" w:rsidRDefault="008D1D2E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59F009" w14:textId="77777777" w:rsidR="008D1D2E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66423C" w14:textId="41E84ACE" w:rsidR="008D1D2E" w:rsidRDefault="008D1D2E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427138">
                                    <w:t>878.2023-АСУ ТП.В2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E61B39" w14:textId="6CCF7FD6" w:rsidR="008D1D2E" w:rsidRDefault="00710120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427138"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D1D2E">
                                    <w:t>.</w:t>
                                  </w:r>
                                </w:p>
                                <w:p w14:paraId="7AAF18DE" w14:textId="06C4D34A" w:rsidR="008D1D2E" w:rsidRPr="009A4FE3" w:rsidRDefault="008D1D2E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A4FE3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427138">
                                    <w:rPr>
                                      <w:rStyle w:val="34fe"/>
                                    </w:rPr>
                                    <w:t>Перечень выходных данных</w: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FB20DE" w14:textId="77777777" w:rsidR="008D1D2E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7C0C6A" w14:textId="77777777" w:rsidR="008D1D2E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F348AB" w14:textId="77777777" w:rsidR="008D1D2E" w:rsidRPr="00945CCC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5E3FC0" w14:textId="77777777" w:rsidR="008D1D2E" w:rsidRPr="00945CCC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DF58AB" w14:textId="77777777" w:rsidR="008D1D2E" w:rsidRPr="005E4A3B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F461DD" w14:textId="77777777" w:rsidR="008D1D2E" w:rsidRPr="005E4A3B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4C8C48" w14:textId="77777777" w:rsidR="008D1D2E" w:rsidRPr="000411E6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CD272C" w14:textId="77777777" w:rsidR="008D1D2E" w:rsidRPr="000411E6" w:rsidRDefault="008D1D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6937" y="1032906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4C0589" w14:textId="77777777" w:rsidR="008D1D2E" w:rsidRPr="006C5C53" w:rsidRDefault="008D1D2E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1A3E3A" w14:textId="77777777" w:rsidR="008D1D2E" w:rsidRPr="006C5C53" w:rsidRDefault="008D1D2E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C4B6EE" id="Группа 139" o:spid="_x0000_s1289" style="position:absolute;left:0;text-align:left;margin-left:22.7pt;margin-top:14.2pt;width:558.45pt;height:826.3pt;z-index:251685888;mso-position-horizontal-relative:page;mso-position-vertical-relative:page;mso-width-relative:margin;mso-height-relative:margin" coordsize="70920,104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">
              <v:group id="Группа 140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group id="Группа 141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group id="Группа 142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group id="Группа 143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<v:group id="Группа 146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<v:group id="Группа 153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7C95027" w14:textId="77777777" w:rsidR="008D1D2E" w:rsidRDefault="008D1D2E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732A467E" w14:textId="77777777" w:rsidR="008D1D2E" w:rsidRDefault="008D1D2E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B4E6F8B" w14:textId="77777777" w:rsidR="008D1D2E" w:rsidRDefault="008D1D2E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07DE8C0F" w14:textId="77777777" w:rsidR="008D1D2E" w:rsidRDefault="008D1D2E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5D614F4" w14:textId="77777777" w:rsidR="008D1D2E" w:rsidRDefault="008D1D2E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D750FB3" w14:textId="77777777" w:rsidR="008D1D2E" w:rsidRDefault="008D1D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701A5455" w14:textId="77777777" w:rsidR="008D1D2E" w:rsidRDefault="008D1D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650B011A" w14:textId="77777777" w:rsidR="008D1D2E" w:rsidRDefault="008D1D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lY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JG9yfSRfIxR8AAAD//wMAUEsBAi0AFAAGAAgAAAAhANvh9svuAAAAhQEAABMAAAAAAAAAAAAA&#10;AAAAAAAAAFtDb250ZW50X1R5cGVzXS54bWxQSwECLQAUAAYACAAAACEAWvQsW78AAAAVAQAACwAA&#10;AAAAAAAAAAAAAAAfAQAAX3JlbHMvLnJlbHNQSwECLQAUAAYACAAAACEAlW85WM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247CE4F0" w14:textId="77777777" w:rsidR="008D1D2E" w:rsidRDefault="008D1D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2F9AA195" w14:textId="77777777" w:rsidR="008D1D2E" w:rsidRDefault="008D1D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Jc+xAAAANwAAAAPAAAAZHJzL2Rvd25yZXYueG1sRE9Na8JA&#10;EL0X+h+WEbwU3dTC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Lcslz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Q9KxAAAANwAAAAPAAAAZHJzL2Rvd25yZXYueG1sRE9Na8JA&#10;EL0X+h+WEbwU3VTK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DjFD0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k5M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LcU7s/EC+TsBgAA//8DAFBLAQItABQABgAIAAAAIQDb4fbL7gAAAIUBAAATAAAAAAAAAAAA&#10;AAAAAAAAAABbQ29udGVudF9UeXBlc10ueG1sUEsBAi0AFAAGAAgAAAAhAFr0LFu/AAAAFQEAAAsA&#10;AAAAAAAAAAAAAAAAHwEAAF9yZWxzLy5yZWxzUEsBAi0AFAAGAAgAAAAhAC5aTkzEAAAA3AAAAA8A&#10;AAAAAAAAAAAAAAAABwIAAGRycy9kb3ducmV2LnhtbFBLBQYAAAAAAwADALcAAAD4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1cjwwAAANwAAAAPAAAAZHJzL2Rvd25yZXYueG1sRI9Bi8Iw&#10;EIXvgv8hjOBNU0VE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nzNXI8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/K4wwAAANwAAAAPAAAAZHJzL2Rvd25yZXYueG1sRI9Bi8Iw&#10;EIXvgv8hjOBNUwVF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8H/yuM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53916FF1" w14:textId="77777777" w:rsidR="008D1D2E" w:rsidRPr="00945CCC" w:rsidRDefault="008D1D2E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1189C3C6" w14:textId="77777777" w:rsidR="008D1D2E" w:rsidRDefault="008D1D2E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3C2BF4E6" w14:textId="77777777" w:rsidR="008D1D2E" w:rsidRDefault="008D1D2E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405D6554" w14:textId="77777777" w:rsidR="008D1D2E" w:rsidRPr="005E4A3B" w:rsidRDefault="008D1D2E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0FFA8776" w14:textId="77777777" w:rsidR="008D1D2E" w:rsidRPr="000411E6" w:rsidRDefault="008D1D2E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32425850" w14:textId="77777777" w:rsidR="008D1D2E" w:rsidRDefault="008D1D2E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3C58C1F8" w14:textId="77777777" w:rsidR="008D1D2E" w:rsidRDefault="008D1D2E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4FDD83CA" w14:textId="77777777" w:rsidR="008D1D2E" w:rsidRPr="005E4A3B" w:rsidRDefault="008D1D2E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5C58763D" w14:textId="77777777" w:rsidR="008D1D2E" w:rsidRPr="00931BFC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137B66D8" w14:textId="77777777" w:rsidR="008D1D2E" w:rsidRPr="00A32665" w:rsidRDefault="008D1D2E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29DD28E2" w14:textId="77777777" w:rsidR="008D1D2E" w:rsidRPr="005E4A3B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64C2802A" w14:textId="77777777" w:rsidR="008D1D2E" w:rsidRPr="005E4A3B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7E26BCD6" w14:textId="77777777" w:rsidR="008D1D2E" w:rsidRPr="005E4A3B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13C1E4DF" w14:textId="77777777" w:rsidR="008D1D2E" w:rsidRPr="005E4A3B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19C4817D" w14:textId="77777777" w:rsidR="008D1D2E" w:rsidRPr="005E4A3B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2DBBF1E8" w14:textId="77777777" w:rsidR="008D1D2E" w:rsidRPr="000411E6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014CE41B" w14:textId="77777777" w:rsidR="008D1D2E" w:rsidRPr="000411E6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542B72D1" w14:textId="77777777" w:rsidR="008D1D2E" w:rsidRPr="000411E6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43EEE30F" w14:textId="77777777" w:rsidR="008D1D2E" w:rsidRPr="000411E6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3F06B1D5" w14:textId="77777777" w:rsidR="008D1D2E" w:rsidRPr="000411E6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18152798" w14:textId="24878ACB" w:rsidR="008D1D2E" w:rsidRPr="0079077B" w:rsidRDefault="00710120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427138"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59BE78A5" w14:textId="77777777" w:rsidR="008D1D2E" w:rsidRPr="00A32665" w:rsidRDefault="008D1D2E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CF4B938" w14:textId="77777777" w:rsidR="008D1D2E" w:rsidRPr="00CB1016" w:rsidRDefault="008D1D2E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18E7A1AE" w14:textId="77777777" w:rsidR="008D1D2E" w:rsidRPr="00CB1016" w:rsidRDefault="008D1D2E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69E836C3" w14:textId="7FDF2BB9" w:rsidR="008D1D2E" w:rsidRPr="005374BE" w:rsidRDefault="008D1D2E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27138" w:rsidRPr="00427138">
                              <w:rPr>
                                <w:noProof/>
                              </w:rPr>
                              <w:instrText>43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27138">
                              <w:rPr>
                                <w:noProof/>
                              </w:rPr>
                              <w:t>43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1A3D4A06" w14:textId="77777777" w:rsidR="008D1D2E" w:rsidRPr="005374BE" w:rsidRDefault="008D1D2E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0359F009" w14:textId="77777777" w:rsidR="008D1D2E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1C66423C" w14:textId="41E84ACE" w:rsidR="008D1D2E" w:rsidRDefault="008D1D2E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427138">
                              <w:t>878.2023-АСУ ТП.В2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4E61B39" w14:textId="6CCF7FD6" w:rsidR="008D1D2E" w:rsidRDefault="00710120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427138"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D1D2E">
                              <w:t>.</w:t>
                            </w:r>
                          </w:p>
                          <w:p w14:paraId="7AAF18DE" w14:textId="06C4D34A" w:rsidR="008D1D2E" w:rsidRPr="009A4FE3" w:rsidRDefault="008D1D2E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A4FE3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A4FE3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427138">
                              <w:rPr>
                                <w:rStyle w:val="34fe"/>
                              </w:rPr>
                              <w:t>Перечень выходных данных</w: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59FB20DE" w14:textId="77777777" w:rsidR="008D1D2E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437C0C6A" w14:textId="77777777" w:rsidR="008D1D2E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3CF348AB" w14:textId="77777777" w:rsidR="008D1D2E" w:rsidRPr="00945CCC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E5E3FC0" w14:textId="77777777" w:rsidR="008D1D2E" w:rsidRPr="00945CCC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58DF58AB" w14:textId="77777777" w:rsidR="008D1D2E" w:rsidRPr="005E4A3B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00F461DD" w14:textId="77777777" w:rsidR="008D1D2E" w:rsidRPr="005E4A3B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514C8C48" w14:textId="77777777" w:rsidR="008D1D2E" w:rsidRPr="000411E6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41CD272C" w14:textId="77777777" w:rsidR="008D1D2E" w:rsidRPr="000411E6" w:rsidRDefault="008D1D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69;top:103290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0A4C0589" w14:textId="77777777" w:rsidR="008D1D2E" w:rsidRPr="006C5C53" w:rsidRDefault="008D1D2E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581A3E3A" w14:textId="77777777" w:rsidR="008D1D2E" w:rsidRPr="006C5C53" w:rsidRDefault="008D1D2E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13009"/>
    <w:multiLevelType w:val="multilevel"/>
    <w:tmpl w:val="1F0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2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4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5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0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E44247"/>
    <w:multiLevelType w:val="multilevel"/>
    <w:tmpl w:val="AA7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3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4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8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0D123A"/>
    <w:multiLevelType w:val="hybridMultilevel"/>
    <w:tmpl w:val="5E822402"/>
    <w:lvl w:ilvl="0" w:tplc="F6629BFA">
      <w:start w:val="1"/>
      <w:numFmt w:val="decimal"/>
      <w:lvlText w:val="%1)"/>
      <w:lvlJc w:val="left"/>
      <w:pPr>
        <w:ind w:left="1770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18C510B"/>
    <w:multiLevelType w:val="multilevel"/>
    <w:tmpl w:val="D31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232A28"/>
    <w:multiLevelType w:val="multilevel"/>
    <w:tmpl w:val="084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050184">
    <w:abstractNumId w:val="35"/>
  </w:num>
  <w:num w:numId="2" w16cid:durableId="2019428654">
    <w:abstractNumId w:val="31"/>
  </w:num>
  <w:num w:numId="3" w16cid:durableId="648635484">
    <w:abstractNumId w:val="11"/>
  </w:num>
  <w:num w:numId="4" w16cid:durableId="1537083933">
    <w:abstractNumId w:val="4"/>
  </w:num>
  <w:num w:numId="5" w16cid:durableId="1875072433">
    <w:abstractNumId w:val="36"/>
  </w:num>
  <w:num w:numId="6" w16cid:durableId="2084057947">
    <w:abstractNumId w:val="28"/>
  </w:num>
  <w:num w:numId="7" w16cid:durableId="740441256">
    <w:abstractNumId w:val="3"/>
  </w:num>
  <w:num w:numId="8" w16cid:durableId="1401057416">
    <w:abstractNumId w:val="17"/>
  </w:num>
  <w:num w:numId="9" w16cid:durableId="284047423">
    <w:abstractNumId w:val="7"/>
  </w:num>
  <w:num w:numId="10" w16cid:durableId="751270666">
    <w:abstractNumId w:val="18"/>
  </w:num>
  <w:num w:numId="11" w16cid:durableId="1999573545">
    <w:abstractNumId w:val="30"/>
  </w:num>
  <w:num w:numId="12" w16cid:durableId="477456314">
    <w:abstractNumId w:val="25"/>
  </w:num>
  <w:num w:numId="13" w16cid:durableId="496657266">
    <w:abstractNumId w:val="1"/>
  </w:num>
  <w:num w:numId="14" w16cid:durableId="1559050776">
    <w:abstractNumId w:val="23"/>
  </w:num>
  <w:num w:numId="15" w16cid:durableId="1618173879">
    <w:abstractNumId w:val="16"/>
  </w:num>
  <w:num w:numId="16" w16cid:durableId="2049642777">
    <w:abstractNumId w:val="32"/>
  </w:num>
  <w:num w:numId="17" w16cid:durableId="614677733">
    <w:abstractNumId w:val="22"/>
  </w:num>
  <w:num w:numId="18" w16cid:durableId="1753509724">
    <w:abstractNumId w:val="27"/>
  </w:num>
  <w:num w:numId="19" w16cid:durableId="511266580">
    <w:abstractNumId w:val="0"/>
  </w:num>
  <w:num w:numId="20" w16cid:durableId="1021660764">
    <w:abstractNumId w:val="15"/>
  </w:num>
  <w:num w:numId="21" w16cid:durableId="1199662996">
    <w:abstractNumId w:val="21"/>
  </w:num>
  <w:num w:numId="22" w16cid:durableId="458842293">
    <w:abstractNumId w:val="35"/>
  </w:num>
  <w:num w:numId="23" w16cid:durableId="1029335020">
    <w:abstractNumId w:val="37"/>
  </w:num>
  <w:num w:numId="24" w16cid:durableId="1095132283">
    <w:abstractNumId w:val="5"/>
  </w:num>
  <w:num w:numId="25" w16cid:durableId="1551110852">
    <w:abstractNumId w:val="29"/>
  </w:num>
  <w:num w:numId="26" w16cid:durableId="1353416317">
    <w:abstractNumId w:val="35"/>
  </w:num>
  <w:num w:numId="27" w16cid:durableId="1855339116">
    <w:abstractNumId w:val="35"/>
  </w:num>
  <w:num w:numId="28" w16cid:durableId="482701229">
    <w:abstractNumId w:val="38"/>
  </w:num>
  <w:num w:numId="29" w16cid:durableId="1203253354">
    <w:abstractNumId w:val="38"/>
    <w:lvlOverride w:ilvl="0">
      <w:startOverride w:val="1"/>
    </w:lvlOverride>
  </w:num>
  <w:num w:numId="30" w16cid:durableId="736247618">
    <w:abstractNumId w:val="4"/>
    <w:lvlOverride w:ilvl="0">
      <w:startOverride w:val="1"/>
    </w:lvlOverride>
  </w:num>
  <w:num w:numId="31" w16cid:durableId="2141025742">
    <w:abstractNumId w:val="30"/>
    <w:lvlOverride w:ilvl="0">
      <w:startOverride w:val="1"/>
    </w:lvlOverride>
  </w:num>
  <w:num w:numId="32" w16cid:durableId="4860934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92142844">
    <w:abstractNumId w:val="14"/>
  </w:num>
  <w:num w:numId="34" w16cid:durableId="344289695">
    <w:abstractNumId w:val="6"/>
  </w:num>
  <w:num w:numId="35" w16cid:durableId="1682707931">
    <w:abstractNumId w:val="19"/>
  </w:num>
  <w:num w:numId="36" w16cid:durableId="110830907">
    <w:abstractNumId w:val="26"/>
  </w:num>
  <w:num w:numId="37" w16cid:durableId="113790369">
    <w:abstractNumId w:val="2"/>
  </w:num>
  <w:num w:numId="38" w16cid:durableId="599918898">
    <w:abstractNumId w:val="33"/>
  </w:num>
  <w:num w:numId="39" w16cid:durableId="14975501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0248677">
    <w:abstractNumId w:val="33"/>
    <w:lvlOverride w:ilvl="0">
      <w:startOverride w:val="1"/>
    </w:lvlOverride>
  </w:num>
  <w:num w:numId="41" w16cid:durableId="1099331737">
    <w:abstractNumId w:val="9"/>
  </w:num>
  <w:num w:numId="42" w16cid:durableId="1379821092">
    <w:abstractNumId w:val="13"/>
  </w:num>
  <w:num w:numId="43" w16cid:durableId="1612589270">
    <w:abstractNumId w:val="8"/>
  </w:num>
  <w:num w:numId="44" w16cid:durableId="770782338">
    <w:abstractNumId w:val="39"/>
  </w:num>
  <w:num w:numId="45" w16cid:durableId="963077547">
    <w:abstractNumId w:val="20"/>
  </w:num>
  <w:num w:numId="46" w16cid:durableId="2036999366">
    <w:abstractNumId w:val="20"/>
    <w:lvlOverride w:ilvl="0">
      <w:startOverride w:val="1"/>
    </w:lvlOverride>
  </w:num>
  <w:num w:numId="47" w16cid:durableId="1590577748">
    <w:abstractNumId w:val="12"/>
  </w:num>
  <w:num w:numId="48" w16cid:durableId="1995177995">
    <w:abstractNumId w:val="10"/>
  </w:num>
  <w:num w:numId="49" w16cid:durableId="2070230346">
    <w:abstractNumId w:val="24"/>
  </w:num>
  <w:num w:numId="50" w16cid:durableId="411196017">
    <w:abstractNumId w:val="3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179"/>
    <w:rsid w:val="00032A3D"/>
    <w:rsid w:val="000330BA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59E"/>
    <w:rsid w:val="00081C81"/>
    <w:rsid w:val="00081CA1"/>
    <w:rsid w:val="0008302B"/>
    <w:rsid w:val="0008350E"/>
    <w:rsid w:val="00083974"/>
    <w:rsid w:val="00084314"/>
    <w:rsid w:val="000845DC"/>
    <w:rsid w:val="0008534E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65EF"/>
    <w:rsid w:val="000B737A"/>
    <w:rsid w:val="000B7BED"/>
    <w:rsid w:val="000C2981"/>
    <w:rsid w:val="000C6094"/>
    <w:rsid w:val="000C6268"/>
    <w:rsid w:val="000C6F52"/>
    <w:rsid w:val="000C7264"/>
    <w:rsid w:val="000D013F"/>
    <w:rsid w:val="000D04D1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0FFE"/>
    <w:rsid w:val="00111EE5"/>
    <w:rsid w:val="00112438"/>
    <w:rsid w:val="001146F6"/>
    <w:rsid w:val="001149C9"/>
    <w:rsid w:val="0011573C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278A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57A9D"/>
    <w:rsid w:val="00160842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8700A"/>
    <w:rsid w:val="00190488"/>
    <w:rsid w:val="001906D1"/>
    <w:rsid w:val="00190DC1"/>
    <w:rsid w:val="0019151D"/>
    <w:rsid w:val="00192C59"/>
    <w:rsid w:val="00192DBD"/>
    <w:rsid w:val="0019490B"/>
    <w:rsid w:val="00195A77"/>
    <w:rsid w:val="00196802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7EE"/>
    <w:rsid w:val="001B1AFB"/>
    <w:rsid w:val="001B5C19"/>
    <w:rsid w:val="001B74D6"/>
    <w:rsid w:val="001C1558"/>
    <w:rsid w:val="001C18DF"/>
    <w:rsid w:val="001C2864"/>
    <w:rsid w:val="001C3705"/>
    <w:rsid w:val="001C392E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0635"/>
    <w:rsid w:val="001E0CA0"/>
    <w:rsid w:val="001E12FC"/>
    <w:rsid w:val="001E29E1"/>
    <w:rsid w:val="001E378F"/>
    <w:rsid w:val="001E3A54"/>
    <w:rsid w:val="001E4042"/>
    <w:rsid w:val="001E4581"/>
    <w:rsid w:val="001E53C0"/>
    <w:rsid w:val="001E605D"/>
    <w:rsid w:val="001E738F"/>
    <w:rsid w:val="001E742B"/>
    <w:rsid w:val="001E7E2E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68F1"/>
    <w:rsid w:val="00237982"/>
    <w:rsid w:val="002408FE"/>
    <w:rsid w:val="00240E43"/>
    <w:rsid w:val="002418BE"/>
    <w:rsid w:val="00242490"/>
    <w:rsid w:val="00242DED"/>
    <w:rsid w:val="002443E0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10B"/>
    <w:rsid w:val="002649A1"/>
    <w:rsid w:val="002654DF"/>
    <w:rsid w:val="00266BDA"/>
    <w:rsid w:val="002679E0"/>
    <w:rsid w:val="00267BAE"/>
    <w:rsid w:val="00271568"/>
    <w:rsid w:val="002722B0"/>
    <w:rsid w:val="00272562"/>
    <w:rsid w:val="002743BC"/>
    <w:rsid w:val="00275783"/>
    <w:rsid w:val="0027638B"/>
    <w:rsid w:val="0027648B"/>
    <w:rsid w:val="00276B36"/>
    <w:rsid w:val="00276FF4"/>
    <w:rsid w:val="00277FDB"/>
    <w:rsid w:val="00280FCD"/>
    <w:rsid w:val="00282640"/>
    <w:rsid w:val="002827F7"/>
    <w:rsid w:val="00282E30"/>
    <w:rsid w:val="00284630"/>
    <w:rsid w:val="00285A28"/>
    <w:rsid w:val="00286141"/>
    <w:rsid w:val="0028633C"/>
    <w:rsid w:val="00286466"/>
    <w:rsid w:val="00287751"/>
    <w:rsid w:val="00287914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15A"/>
    <w:rsid w:val="002A76D9"/>
    <w:rsid w:val="002B03CF"/>
    <w:rsid w:val="002B3320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E757A"/>
    <w:rsid w:val="002F1BE0"/>
    <w:rsid w:val="002F2317"/>
    <w:rsid w:val="002F2815"/>
    <w:rsid w:val="002F2A93"/>
    <w:rsid w:val="002F3300"/>
    <w:rsid w:val="002F583A"/>
    <w:rsid w:val="002F5E2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17B6C"/>
    <w:rsid w:val="003204F0"/>
    <w:rsid w:val="00320567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1449"/>
    <w:rsid w:val="003524DB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77A9B"/>
    <w:rsid w:val="0038024E"/>
    <w:rsid w:val="00382C71"/>
    <w:rsid w:val="003846DC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4A55"/>
    <w:rsid w:val="003A6110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07A"/>
    <w:rsid w:val="003C4737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465E"/>
    <w:rsid w:val="003F53B0"/>
    <w:rsid w:val="003F5ED9"/>
    <w:rsid w:val="003F7D6C"/>
    <w:rsid w:val="00400626"/>
    <w:rsid w:val="00401F8D"/>
    <w:rsid w:val="004020B4"/>
    <w:rsid w:val="0040467C"/>
    <w:rsid w:val="00405E0F"/>
    <w:rsid w:val="00407C3F"/>
    <w:rsid w:val="00407EC6"/>
    <w:rsid w:val="0041185B"/>
    <w:rsid w:val="00411892"/>
    <w:rsid w:val="00412F7F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3518"/>
    <w:rsid w:val="004255CA"/>
    <w:rsid w:val="004261CD"/>
    <w:rsid w:val="00426EC9"/>
    <w:rsid w:val="00427138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3005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67E91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7A0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B7D4F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6866"/>
    <w:rsid w:val="004C71E4"/>
    <w:rsid w:val="004D026C"/>
    <w:rsid w:val="004D0CCC"/>
    <w:rsid w:val="004D0F66"/>
    <w:rsid w:val="004D2763"/>
    <w:rsid w:val="004D45E9"/>
    <w:rsid w:val="004D608E"/>
    <w:rsid w:val="004D72CD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6DD1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175A4"/>
    <w:rsid w:val="00520601"/>
    <w:rsid w:val="00520668"/>
    <w:rsid w:val="00525766"/>
    <w:rsid w:val="00526E2E"/>
    <w:rsid w:val="00526E4C"/>
    <w:rsid w:val="00527D16"/>
    <w:rsid w:val="00530359"/>
    <w:rsid w:val="00531171"/>
    <w:rsid w:val="00532386"/>
    <w:rsid w:val="00532468"/>
    <w:rsid w:val="0053395A"/>
    <w:rsid w:val="0053413D"/>
    <w:rsid w:val="005341C4"/>
    <w:rsid w:val="00535A0A"/>
    <w:rsid w:val="00535A33"/>
    <w:rsid w:val="005374BE"/>
    <w:rsid w:val="005400BD"/>
    <w:rsid w:val="005401F6"/>
    <w:rsid w:val="00540743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4C36"/>
    <w:rsid w:val="005652DC"/>
    <w:rsid w:val="00565F5A"/>
    <w:rsid w:val="00566370"/>
    <w:rsid w:val="00566B48"/>
    <w:rsid w:val="005701FE"/>
    <w:rsid w:val="0057184E"/>
    <w:rsid w:val="00572AB8"/>
    <w:rsid w:val="00575A58"/>
    <w:rsid w:val="00580685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0F3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463B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A61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4DAF"/>
    <w:rsid w:val="0063609E"/>
    <w:rsid w:val="006367F4"/>
    <w:rsid w:val="00640AEE"/>
    <w:rsid w:val="00641895"/>
    <w:rsid w:val="00641BBA"/>
    <w:rsid w:val="00641E95"/>
    <w:rsid w:val="00641E9D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3294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3D8"/>
    <w:rsid w:val="006709CE"/>
    <w:rsid w:val="00673E44"/>
    <w:rsid w:val="00674FE6"/>
    <w:rsid w:val="00675870"/>
    <w:rsid w:val="00676110"/>
    <w:rsid w:val="0067649A"/>
    <w:rsid w:val="00676C5D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6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025A"/>
    <w:rsid w:val="006E02DD"/>
    <w:rsid w:val="006E13E6"/>
    <w:rsid w:val="006E18F8"/>
    <w:rsid w:val="006E1DE4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0120"/>
    <w:rsid w:val="0071287A"/>
    <w:rsid w:val="007131F0"/>
    <w:rsid w:val="00714F99"/>
    <w:rsid w:val="00715D42"/>
    <w:rsid w:val="00716811"/>
    <w:rsid w:val="00716EFB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53E8"/>
    <w:rsid w:val="0074625D"/>
    <w:rsid w:val="007473D3"/>
    <w:rsid w:val="00753D35"/>
    <w:rsid w:val="007547F9"/>
    <w:rsid w:val="0075689A"/>
    <w:rsid w:val="00756C91"/>
    <w:rsid w:val="00757392"/>
    <w:rsid w:val="0076002D"/>
    <w:rsid w:val="00761366"/>
    <w:rsid w:val="00762457"/>
    <w:rsid w:val="007624C6"/>
    <w:rsid w:val="00762BAA"/>
    <w:rsid w:val="00763A2F"/>
    <w:rsid w:val="00763AE9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112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300"/>
    <w:rsid w:val="007A4D29"/>
    <w:rsid w:val="007A6350"/>
    <w:rsid w:val="007A687A"/>
    <w:rsid w:val="007A6AA2"/>
    <w:rsid w:val="007A6D6A"/>
    <w:rsid w:val="007A754E"/>
    <w:rsid w:val="007A75FB"/>
    <w:rsid w:val="007B031F"/>
    <w:rsid w:val="007B17BD"/>
    <w:rsid w:val="007B22AC"/>
    <w:rsid w:val="007B3873"/>
    <w:rsid w:val="007B3D0A"/>
    <w:rsid w:val="007B3FC5"/>
    <w:rsid w:val="007B5249"/>
    <w:rsid w:val="007B61B7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268E"/>
    <w:rsid w:val="007E5D84"/>
    <w:rsid w:val="007E63EC"/>
    <w:rsid w:val="007E6B44"/>
    <w:rsid w:val="007E7F07"/>
    <w:rsid w:val="007F4719"/>
    <w:rsid w:val="007F545B"/>
    <w:rsid w:val="007F5E36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4E6"/>
    <w:rsid w:val="008157DF"/>
    <w:rsid w:val="0081647A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8A3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207"/>
    <w:rsid w:val="00892A3C"/>
    <w:rsid w:val="00892A85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1A87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A41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1D2E"/>
    <w:rsid w:val="008D55DA"/>
    <w:rsid w:val="008D58DB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0866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10EE"/>
    <w:rsid w:val="00912AD3"/>
    <w:rsid w:val="00915D14"/>
    <w:rsid w:val="009168F2"/>
    <w:rsid w:val="00920196"/>
    <w:rsid w:val="009203B7"/>
    <w:rsid w:val="0092073A"/>
    <w:rsid w:val="00921FEE"/>
    <w:rsid w:val="00922CEA"/>
    <w:rsid w:val="00923C30"/>
    <w:rsid w:val="0092423F"/>
    <w:rsid w:val="00925542"/>
    <w:rsid w:val="0092587E"/>
    <w:rsid w:val="00926FAE"/>
    <w:rsid w:val="00927F6A"/>
    <w:rsid w:val="00930802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49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CC3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4FE3"/>
    <w:rsid w:val="009A551B"/>
    <w:rsid w:val="009A68F9"/>
    <w:rsid w:val="009B0083"/>
    <w:rsid w:val="009B0098"/>
    <w:rsid w:val="009B1048"/>
    <w:rsid w:val="009B168F"/>
    <w:rsid w:val="009B2542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3A5"/>
    <w:rsid w:val="009D1581"/>
    <w:rsid w:val="009D1D71"/>
    <w:rsid w:val="009D228A"/>
    <w:rsid w:val="009D29DA"/>
    <w:rsid w:val="009D397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8C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6C2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5B9A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3C3"/>
    <w:rsid w:val="00AA5993"/>
    <w:rsid w:val="00AB0091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66F"/>
    <w:rsid w:val="00AC1EE6"/>
    <w:rsid w:val="00AC29FD"/>
    <w:rsid w:val="00AC4CC6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4CF9"/>
    <w:rsid w:val="00AF5589"/>
    <w:rsid w:val="00AF5E98"/>
    <w:rsid w:val="00AF6ACF"/>
    <w:rsid w:val="00B009B3"/>
    <w:rsid w:val="00B01A72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45D"/>
    <w:rsid w:val="00B3390C"/>
    <w:rsid w:val="00B339BC"/>
    <w:rsid w:val="00B33A89"/>
    <w:rsid w:val="00B347DB"/>
    <w:rsid w:val="00B34A91"/>
    <w:rsid w:val="00B40D17"/>
    <w:rsid w:val="00B41BB2"/>
    <w:rsid w:val="00B4466D"/>
    <w:rsid w:val="00B45681"/>
    <w:rsid w:val="00B46EC3"/>
    <w:rsid w:val="00B506B5"/>
    <w:rsid w:val="00B515A7"/>
    <w:rsid w:val="00B52298"/>
    <w:rsid w:val="00B52665"/>
    <w:rsid w:val="00B52FB5"/>
    <w:rsid w:val="00B530A3"/>
    <w:rsid w:val="00B5430B"/>
    <w:rsid w:val="00B555A9"/>
    <w:rsid w:val="00B5572E"/>
    <w:rsid w:val="00B5776F"/>
    <w:rsid w:val="00B610AE"/>
    <w:rsid w:val="00B625B5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1C49"/>
    <w:rsid w:val="00BB2474"/>
    <w:rsid w:val="00BB256A"/>
    <w:rsid w:val="00BB2628"/>
    <w:rsid w:val="00BB426D"/>
    <w:rsid w:val="00BB5798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774"/>
    <w:rsid w:val="00BD2E7D"/>
    <w:rsid w:val="00BD4E66"/>
    <w:rsid w:val="00BD4E72"/>
    <w:rsid w:val="00BD4E9C"/>
    <w:rsid w:val="00BD5105"/>
    <w:rsid w:val="00BD5316"/>
    <w:rsid w:val="00BD5A88"/>
    <w:rsid w:val="00BE0590"/>
    <w:rsid w:val="00BE251D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A0B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271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738"/>
    <w:rsid w:val="00C33D95"/>
    <w:rsid w:val="00C33F88"/>
    <w:rsid w:val="00C33FD7"/>
    <w:rsid w:val="00C35365"/>
    <w:rsid w:val="00C36AC3"/>
    <w:rsid w:val="00C37D98"/>
    <w:rsid w:val="00C4048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3BD1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828"/>
    <w:rsid w:val="00CB3A59"/>
    <w:rsid w:val="00CB50D2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337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399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2E8B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4B85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45D3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1933"/>
    <w:rsid w:val="00E11A99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37BED"/>
    <w:rsid w:val="00E4023E"/>
    <w:rsid w:val="00E4167C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0ED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2E79"/>
    <w:rsid w:val="00E738CB"/>
    <w:rsid w:val="00E768F6"/>
    <w:rsid w:val="00E76F99"/>
    <w:rsid w:val="00E76FC8"/>
    <w:rsid w:val="00E77D89"/>
    <w:rsid w:val="00E80636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2FF"/>
    <w:rsid w:val="00E924BB"/>
    <w:rsid w:val="00E931EB"/>
    <w:rsid w:val="00E9613C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0CAD"/>
    <w:rsid w:val="00EB17FC"/>
    <w:rsid w:val="00EB33E1"/>
    <w:rsid w:val="00EB378D"/>
    <w:rsid w:val="00EB4501"/>
    <w:rsid w:val="00EB5531"/>
    <w:rsid w:val="00EB67E2"/>
    <w:rsid w:val="00EB6D69"/>
    <w:rsid w:val="00EC0A6C"/>
    <w:rsid w:val="00EC172C"/>
    <w:rsid w:val="00EC3714"/>
    <w:rsid w:val="00EC3EA5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D7AC3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9F0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5C20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1971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68CD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8CDFCF1"/>
  <w15:docId w15:val="{992A3444-44FF-4653-BF4C-B00835E4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uiPriority="22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72E79"/>
    <w:rPr>
      <w:sz w:val="24"/>
    </w:rPr>
  </w:style>
  <w:style w:type="paragraph" w:styleId="1">
    <w:name w:val="heading 1"/>
    <w:next w:val="34b"/>
    <w:link w:val="10"/>
    <w:qFormat/>
    <w:rsid w:val="003C4737"/>
    <w:pPr>
      <w:keepNext/>
      <w:keepLines/>
      <w:pageBreakBefore/>
      <w:numPr>
        <w:numId w:val="49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3C4737"/>
    <w:pPr>
      <w:keepNext/>
      <w:keepLines/>
      <w:numPr>
        <w:ilvl w:val="1"/>
        <w:numId w:val="49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3C4737"/>
    <w:pPr>
      <w:keepNext/>
      <w:keepLines/>
      <w:numPr>
        <w:ilvl w:val="2"/>
        <w:numId w:val="49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3C4737"/>
    <w:pPr>
      <w:keepNext/>
      <w:keepLines/>
      <w:numPr>
        <w:ilvl w:val="3"/>
        <w:numId w:val="49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3C4737"/>
    <w:pPr>
      <w:keepNext/>
      <w:numPr>
        <w:ilvl w:val="4"/>
        <w:numId w:val="49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3C4737"/>
    <w:pPr>
      <w:keepNext/>
      <w:numPr>
        <w:ilvl w:val="5"/>
        <w:numId w:val="49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3C4737"/>
    <w:pPr>
      <w:keepNext/>
      <w:numPr>
        <w:ilvl w:val="6"/>
        <w:numId w:val="49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3C4737"/>
    <w:pPr>
      <w:keepNext/>
      <w:numPr>
        <w:ilvl w:val="7"/>
        <w:numId w:val="49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3C4737"/>
    <w:pPr>
      <w:keepNext/>
      <w:numPr>
        <w:ilvl w:val="8"/>
        <w:numId w:val="49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3C4737"/>
    <w:rPr>
      <w:rFonts w:ascii="Calibri" w:hAnsi="Calibri"/>
    </w:rPr>
  </w:style>
  <w:style w:type="paragraph" w:customStyle="1" w:styleId="34b">
    <w:name w:val="34_Абзац_Обычный"/>
    <w:link w:val="34d"/>
    <w:qFormat/>
    <w:rsid w:val="003C4737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3C4737"/>
    <w:rPr>
      <w:sz w:val="24"/>
      <w:lang w:eastAsia="x-none"/>
    </w:rPr>
  </w:style>
  <w:style w:type="character" w:customStyle="1" w:styleId="10">
    <w:name w:val="Заголовок 1 Знак"/>
    <w:link w:val="1"/>
    <w:rsid w:val="003C4737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3C4737"/>
    <w:rPr>
      <w:b/>
      <w:sz w:val="32"/>
    </w:rPr>
  </w:style>
  <w:style w:type="character" w:customStyle="1" w:styleId="30">
    <w:name w:val="Заголовок 3 Знак"/>
    <w:link w:val="3"/>
    <w:rsid w:val="003C4737"/>
    <w:rPr>
      <w:b/>
      <w:bCs/>
      <w:sz w:val="28"/>
    </w:rPr>
  </w:style>
  <w:style w:type="character" w:customStyle="1" w:styleId="40">
    <w:name w:val="Заголовок 4 Знак"/>
    <w:link w:val="4"/>
    <w:rsid w:val="003C4737"/>
    <w:rPr>
      <w:b/>
      <w:sz w:val="24"/>
    </w:rPr>
  </w:style>
  <w:style w:type="character" w:customStyle="1" w:styleId="50">
    <w:name w:val="Заголовок 5 Знак"/>
    <w:link w:val="5"/>
    <w:rsid w:val="003C4737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3C4737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3C4737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3C4737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3C4737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3C4737"/>
    <w:pPr>
      <w:numPr>
        <w:numId w:val="47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3C4737"/>
    <w:pPr>
      <w:numPr>
        <w:numId w:val="47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3C4737"/>
    <w:pPr>
      <w:numPr>
        <w:numId w:val="47"/>
      </w:numPr>
    </w:pPr>
    <w:rPr>
      <w:szCs w:val="22"/>
    </w:rPr>
  </w:style>
  <w:style w:type="character" w:customStyle="1" w:styleId="34f">
    <w:name w:val="34_Знак_Подчеркнутый"/>
    <w:rsid w:val="003C4737"/>
    <w:rPr>
      <w:u w:val="single"/>
    </w:rPr>
  </w:style>
  <w:style w:type="paragraph" w:customStyle="1" w:styleId="349">
    <w:name w:val="34_Список_Библиография"/>
    <w:basedOn w:val="34b"/>
    <w:rsid w:val="003C4737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CB3828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3C4737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3C4737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3C4737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3C4737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3C4737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CB3828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3C4737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CB3828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3C4737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3C4737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3C4737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3C4737"/>
    <w:rPr>
      <w:b w:val="0"/>
      <w:i/>
    </w:rPr>
  </w:style>
  <w:style w:type="character" w:customStyle="1" w:styleId="34fc">
    <w:name w:val="34_Знак_Название_файла"/>
    <w:qFormat/>
    <w:rsid w:val="003C4737"/>
    <w:rPr>
      <w:rFonts w:ascii="Calibri" w:hAnsi="Calibri"/>
    </w:rPr>
  </w:style>
  <w:style w:type="character" w:customStyle="1" w:styleId="34fd">
    <w:name w:val="34_Знак_Термин"/>
    <w:rsid w:val="003C4737"/>
    <w:rPr>
      <w:i/>
    </w:rPr>
  </w:style>
  <w:style w:type="character" w:customStyle="1" w:styleId="34fe">
    <w:name w:val="34_Знак_Полужирный"/>
    <w:rsid w:val="003C4737"/>
    <w:rPr>
      <w:b/>
    </w:rPr>
  </w:style>
  <w:style w:type="character" w:customStyle="1" w:styleId="34ff">
    <w:name w:val="34_Знак_Верхний_индекс"/>
    <w:rsid w:val="003C4737"/>
    <w:rPr>
      <w:vertAlign w:val="superscript"/>
    </w:rPr>
  </w:style>
  <w:style w:type="character" w:customStyle="1" w:styleId="3424">
    <w:name w:val="34_Список_Марк_2 Знак"/>
    <w:link w:val="3423"/>
    <w:rsid w:val="0003217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3C4737"/>
    <w:pPr>
      <w:numPr>
        <w:ilvl w:val="1"/>
        <w:numId w:val="38"/>
      </w:numPr>
    </w:pPr>
  </w:style>
  <w:style w:type="paragraph" w:customStyle="1" w:styleId="34ff0">
    <w:name w:val="34_Таблица_Заголовок_Продолжение"/>
    <w:basedOn w:val="34ff1"/>
    <w:next w:val="a0"/>
    <w:rsid w:val="003C4737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3C4737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3C4737"/>
    <w:pPr>
      <w:numPr>
        <w:numId w:val="38"/>
      </w:numPr>
    </w:pPr>
  </w:style>
  <w:style w:type="character" w:customStyle="1" w:styleId="3419">
    <w:name w:val="34_Список_Марк_1 Знак"/>
    <w:link w:val="3413"/>
    <w:rsid w:val="00CB3828"/>
    <w:rPr>
      <w:sz w:val="24"/>
      <w:lang w:eastAsia="x-none"/>
    </w:rPr>
  </w:style>
  <w:style w:type="paragraph" w:styleId="a4">
    <w:name w:val="footnote text"/>
    <w:basedOn w:val="34b"/>
    <w:link w:val="a5"/>
    <w:rsid w:val="003C4737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3C4737"/>
    <w:pPr>
      <w:numPr>
        <w:numId w:val="37"/>
      </w:numPr>
    </w:pPr>
  </w:style>
  <w:style w:type="character" w:customStyle="1" w:styleId="341a">
    <w:name w:val="34_Список_Нум_1 Знак"/>
    <w:link w:val="341"/>
    <w:rsid w:val="00CB3828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3C4737"/>
    <w:pPr>
      <w:numPr>
        <w:ilvl w:val="1"/>
        <w:numId w:val="37"/>
      </w:numPr>
    </w:pPr>
  </w:style>
  <w:style w:type="character" w:customStyle="1" w:styleId="3425">
    <w:name w:val="34_Список_Нум_2 Знак"/>
    <w:basedOn w:val="a1"/>
    <w:link w:val="342"/>
    <w:rsid w:val="00CB3828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3C4737"/>
    <w:pPr>
      <w:keepNext/>
    </w:pPr>
  </w:style>
  <w:style w:type="paragraph" w:customStyle="1" w:styleId="34f1">
    <w:name w:val="34_Рамка_Основной"/>
    <w:basedOn w:val="34b"/>
    <w:link w:val="34f0"/>
    <w:rsid w:val="003C4737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3C4737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3C4737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3C4737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3C4737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3C4737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3C4737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3C4737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3C4737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3C4737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3C4737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3C4737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3C4737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3C4737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3C4737"/>
    <w:pPr>
      <w:keepLines/>
      <w:numPr>
        <w:numId w:val="47"/>
      </w:numPr>
    </w:pPr>
  </w:style>
  <w:style w:type="character" w:customStyle="1" w:styleId="3433">
    <w:name w:val="34_Список_Нум_3 Знак"/>
    <w:basedOn w:val="a1"/>
    <w:link w:val="343"/>
    <w:rsid w:val="00CB3828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3C4737"/>
    <w:pPr>
      <w:numPr>
        <w:ilvl w:val="2"/>
        <w:numId w:val="37"/>
      </w:numPr>
    </w:pPr>
  </w:style>
  <w:style w:type="paragraph" w:customStyle="1" w:styleId="34fff">
    <w:name w:val="34_Определения"/>
    <w:basedOn w:val="34b"/>
    <w:rsid w:val="003C4737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3C4737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3C4737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3C4737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3C4737"/>
    <w:rPr>
      <w:sz w:val="18"/>
      <w:lang w:eastAsia="x-none"/>
    </w:rPr>
  </w:style>
  <w:style w:type="paragraph" w:customStyle="1" w:styleId="34fff1">
    <w:name w:val="34_Листинг"/>
    <w:basedOn w:val="34b"/>
    <w:rsid w:val="003C4737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3C4737"/>
    <w:rPr>
      <w:b/>
    </w:rPr>
  </w:style>
  <w:style w:type="paragraph" w:customStyle="1" w:styleId="3440">
    <w:name w:val="34_Заголовок_4_Приложение"/>
    <w:basedOn w:val="4"/>
    <w:next w:val="34b"/>
    <w:rsid w:val="003C4737"/>
    <w:pPr>
      <w:numPr>
        <w:numId w:val="47"/>
      </w:numPr>
    </w:pPr>
  </w:style>
  <w:style w:type="paragraph" w:customStyle="1" w:styleId="3410">
    <w:name w:val="34_Таблица_Список_Марк_1"/>
    <w:basedOn w:val="34ff6"/>
    <w:link w:val="341c"/>
    <w:rsid w:val="003C4737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3C4737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3C4737"/>
    <w:pPr>
      <w:numPr>
        <w:ilvl w:val="2"/>
        <w:numId w:val="38"/>
      </w:numPr>
    </w:pPr>
  </w:style>
  <w:style w:type="paragraph" w:customStyle="1" w:styleId="3422">
    <w:name w:val="34_Таблица_Список_Нум_2"/>
    <w:basedOn w:val="34ff6"/>
    <w:rsid w:val="003C4737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3C4737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3C4737"/>
    <w:pPr>
      <w:numPr>
        <w:numId w:val="4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3C4737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3C4737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3C4737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3C4737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3C4737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3C4737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3C4737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3C4737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3C4737"/>
    <w:pPr>
      <w:numPr>
        <w:numId w:val="44"/>
      </w:numPr>
    </w:pPr>
    <w:rPr>
      <w:lang w:val="x-none"/>
    </w:rPr>
  </w:style>
  <w:style w:type="paragraph" w:styleId="a6">
    <w:name w:val="Revision"/>
    <w:hidden/>
    <w:uiPriority w:val="99"/>
    <w:semiHidden/>
    <w:rsid w:val="003C4737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3C4737"/>
  </w:style>
  <w:style w:type="paragraph" w:customStyle="1" w:styleId="34fffb">
    <w:name w:val="34_Пример_Заголовок"/>
    <w:basedOn w:val="34f8"/>
    <w:next w:val="34f8"/>
    <w:rsid w:val="003C4737"/>
    <w:pPr>
      <w:keepNext/>
      <w:spacing w:after="120"/>
    </w:pPr>
    <w:rPr>
      <w:b/>
      <w:lang w:eastAsia="ru-RU"/>
    </w:rPr>
  </w:style>
  <w:style w:type="character" w:styleId="a7">
    <w:name w:val="FollowedHyperlink"/>
    <w:rsid w:val="003C4737"/>
    <w:rPr>
      <w:color w:val="auto"/>
    </w:rPr>
  </w:style>
  <w:style w:type="character" w:customStyle="1" w:styleId="34fffc">
    <w:name w:val="34_Знак_Нижний_индекс"/>
    <w:rsid w:val="003C4737"/>
    <w:rPr>
      <w:vertAlign w:val="subscript"/>
    </w:rPr>
  </w:style>
  <w:style w:type="character" w:styleId="a8">
    <w:name w:val="footnote reference"/>
    <w:basedOn w:val="a1"/>
    <w:semiHidden/>
    <w:rsid w:val="003C4737"/>
    <w:rPr>
      <w:vertAlign w:val="superscript"/>
    </w:rPr>
  </w:style>
  <w:style w:type="paragraph" w:styleId="a9">
    <w:name w:val="header"/>
    <w:basedOn w:val="34b"/>
    <w:link w:val="aa"/>
    <w:rsid w:val="003C4737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3C4737"/>
    <w:rPr>
      <w:lang w:eastAsia="x-none"/>
    </w:rPr>
  </w:style>
  <w:style w:type="paragraph" w:styleId="ab">
    <w:name w:val="footer"/>
    <w:basedOn w:val="34b"/>
    <w:link w:val="ac"/>
    <w:rsid w:val="003C4737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3C4737"/>
    <w:rPr>
      <w:lang w:eastAsia="x-none"/>
    </w:rPr>
  </w:style>
  <w:style w:type="numbering" w:customStyle="1" w:styleId="a">
    <w:name w:val="Приложение"/>
    <w:uiPriority w:val="99"/>
    <w:rsid w:val="003C4737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3C4737"/>
    <w:pPr>
      <w:keepNext/>
    </w:pPr>
  </w:style>
  <w:style w:type="character" w:customStyle="1" w:styleId="3434">
    <w:name w:val="34_Список_Марк_3 Знак"/>
    <w:basedOn w:val="34d"/>
    <w:link w:val="3432"/>
    <w:rsid w:val="0003217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3C4737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3C4737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CB3828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CB3828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CB3828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3C4737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3C4737"/>
    <w:pPr>
      <w:numPr>
        <w:numId w:val="43"/>
      </w:numPr>
    </w:pPr>
  </w:style>
  <w:style w:type="paragraph" w:customStyle="1" w:styleId="344">
    <w:name w:val="34_Процедура_Подшаг"/>
    <w:basedOn w:val="34b"/>
    <w:link w:val="34ffff0"/>
    <w:qFormat/>
    <w:rsid w:val="003C4737"/>
    <w:pPr>
      <w:numPr>
        <w:ilvl w:val="1"/>
        <w:numId w:val="43"/>
      </w:numPr>
    </w:pPr>
  </w:style>
  <w:style w:type="character" w:customStyle="1" w:styleId="34ffff">
    <w:name w:val="34_Процедура_Шаг Знак"/>
    <w:basedOn w:val="34d"/>
    <w:link w:val="340"/>
    <w:rsid w:val="00CB3828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3C4737"/>
    <w:pPr>
      <w:keepNext/>
    </w:pPr>
  </w:style>
  <w:style w:type="character" w:customStyle="1" w:styleId="34ffff0">
    <w:name w:val="34_Процедура_Подшаг Знак"/>
    <w:basedOn w:val="34d"/>
    <w:link w:val="344"/>
    <w:rsid w:val="00CB3828"/>
    <w:rPr>
      <w:sz w:val="24"/>
      <w:lang w:eastAsia="x-none"/>
    </w:rPr>
  </w:style>
  <w:style w:type="character" w:customStyle="1" w:styleId="34ffff2">
    <w:name w:val="34_Знак_Клавиши"/>
    <w:rsid w:val="003C4737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3C4737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3C4737"/>
  </w:style>
  <w:style w:type="paragraph" w:styleId="ad">
    <w:name w:val="caption"/>
    <w:basedOn w:val="34b"/>
    <w:next w:val="34b"/>
    <w:rsid w:val="005175A4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3C4737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3C4737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3C4737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CB3828"/>
    <w:rPr>
      <w:sz w:val="24"/>
      <w:lang w:eastAsia="x-none"/>
    </w:rPr>
  </w:style>
  <w:style w:type="character" w:customStyle="1" w:styleId="ae">
    <w:name w:val="Основной текст Знак"/>
    <w:semiHidden/>
    <w:rsid w:val="003C4737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3C4737"/>
    <w:rPr>
      <w:rFonts w:ascii="Arial" w:hAnsi="Arial"/>
    </w:rPr>
  </w:style>
  <w:style w:type="character" w:customStyle="1" w:styleId="af0">
    <w:name w:val="Тема примечания Знак"/>
    <w:semiHidden/>
    <w:rsid w:val="003C4737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3C4737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3C4737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3C4737"/>
  </w:style>
  <w:style w:type="character" w:styleId="af3">
    <w:name w:val="annotation reference"/>
    <w:semiHidden/>
    <w:rsid w:val="003C4737"/>
    <w:rPr>
      <w:sz w:val="16"/>
      <w:szCs w:val="16"/>
    </w:rPr>
  </w:style>
  <w:style w:type="character" w:styleId="af4">
    <w:name w:val="page number"/>
    <w:rsid w:val="003C4737"/>
  </w:style>
  <w:style w:type="paragraph" w:styleId="af5">
    <w:name w:val="Body Text"/>
    <w:basedOn w:val="a0"/>
    <w:link w:val="13"/>
    <w:semiHidden/>
    <w:unhideWhenUsed/>
    <w:rsid w:val="003C4737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3C4737"/>
    <w:rPr>
      <w:sz w:val="24"/>
    </w:rPr>
  </w:style>
  <w:style w:type="paragraph" w:styleId="af6">
    <w:name w:val="annotation subject"/>
    <w:basedOn w:val="af2"/>
    <w:next w:val="af2"/>
    <w:link w:val="14"/>
    <w:semiHidden/>
    <w:rsid w:val="003C4737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3C4737"/>
    <w:rPr>
      <w:b/>
      <w:bCs/>
    </w:rPr>
  </w:style>
  <w:style w:type="paragraph" w:styleId="af7">
    <w:name w:val="Balloon Text"/>
    <w:basedOn w:val="a0"/>
    <w:link w:val="15"/>
    <w:semiHidden/>
    <w:rsid w:val="003C4737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3C4737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3C4737"/>
  </w:style>
  <w:style w:type="paragraph" w:customStyle="1" w:styleId="34ffff9">
    <w:name w:val="34_ТЛ_Подпись"/>
    <w:basedOn w:val="34f6"/>
    <w:rsid w:val="003C4737"/>
  </w:style>
  <w:style w:type="paragraph" w:customStyle="1" w:styleId="34ffffa">
    <w:name w:val="34_ТЛ_Подпись_скрытый"/>
    <w:basedOn w:val="34ffff9"/>
    <w:rsid w:val="003C4737"/>
    <w:rPr>
      <w:vanish/>
    </w:rPr>
  </w:style>
  <w:style w:type="paragraph" w:customStyle="1" w:styleId="34ffffb">
    <w:name w:val="34_Комментарий_Философта"/>
    <w:basedOn w:val="34b"/>
    <w:rsid w:val="003C4737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3C4737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3C4737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3C4737"/>
    <w:rPr>
      <w:b/>
    </w:rPr>
  </w:style>
  <w:style w:type="paragraph" w:customStyle="1" w:styleId="34ffffe">
    <w:name w:val="34_Таблица_Сноска_Линия"/>
    <w:basedOn w:val="34fff7"/>
    <w:next w:val="34fff7"/>
    <w:rsid w:val="003C4737"/>
    <w:pPr>
      <w:keepNext/>
    </w:pPr>
  </w:style>
  <w:style w:type="paragraph" w:customStyle="1" w:styleId="34fffff">
    <w:name w:val="34_Таблица_Примечание"/>
    <w:basedOn w:val="34fff7"/>
    <w:rsid w:val="003C4737"/>
  </w:style>
  <w:style w:type="character" w:customStyle="1" w:styleId="34fffff0">
    <w:name w:val="34_Знак_Значение"/>
    <w:qFormat/>
    <w:rsid w:val="003C4737"/>
    <w:rPr>
      <w:rFonts w:ascii="Calibri" w:hAnsi="Calibri"/>
    </w:rPr>
  </w:style>
  <w:style w:type="character" w:styleId="af8">
    <w:name w:val="Hyperlink"/>
    <w:uiPriority w:val="99"/>
    <w:rsid w:val="003C4737"/>
    <w:rPr>
      <w:color w:val="0000FF"/>
      <w:u w:val="single"/>
    </w:rPr>
  </w:style>
  <w:style w:type="paragraph" w:customStyle="1" w:styleId="34fffff1">
    <w:name w:val="34_Рисунок_Подпись"/>
    <w:basedOn w:val="34b"/>
    <w:rsid w:val="003C4737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3C4737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3C4737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3C4737"/>
    <w:pPr>
      <w:numPr>
        <w:numId w:val="28"/>
      </w:numPr>
    </w:pPr>
  </w:style>
  <w:style w:type="paragraph" w:customStyle="1" w:styleId="34fffff3">
    <w:name w:val="34_Процедура_Заголовок"/>
    <w:basedOn w:val="34b"/>
    <w:next w:val="34ffff1"/>
    <w:rsid w:val="003C4737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3C4737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3C4737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61366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3C4737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3C4737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3C4737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3C4737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3C4737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3C4737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3C4737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3C4737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3C4737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3C4737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3C4737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3C4737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3C47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5175A4"/>
    <w:pPr>
      <w:numPr>
        <w:numId w:val="36"/>
      </w:numPr>
    </w:pPr>
  </w:style>
  <w:style w:type="paragraph" w:customStyle="1" w:styleId="34fffff6">
    <w:name w:val="34_Таблица_Подзаголовок"/>
    <w:basedOn w:val="34ff6"/>
    <w:link w:val="34fffff7"/>
    <w:rsid w:val="003C4737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3C4737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3C4737"/>
    <w:pPr>
      <w:jc w:val="center"/>
    </w:pPr>
  </w:style>
  <w:style w:type="paragraph" w:customStyle="1" w:styleId="3411">
    <w:name w:val="34_Таблица_Список_Марк_1_без_отступа"/>
    <w:basedOn w:val="34ff6"/>
    <w:rsid w:val="003C4737"/>
    <w:pPr>
      <w:numPr>
        <w:numId w:val="48"/>
      </w:numPr>
    </w:pPr>
  </w:style>
  <w:style w:type="paragraph" w:customStyle="1" w:styleId="34fffff9">
    <w:name w:val="34_Формула"/>
    <w:basedOn w:val="a0"/>
    <w:rsid w:val="003C4737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3C4737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3C4737"/>
    <w:pPr>
      <w:ind w:left="680"/>
    </w:pPr>
  </w:style>
  <w:style w:type="character" w:styleId="afa">
    <w:name w:val="Strong"/>
    <w:basedOn w:val="a1"/>
    <w:uiPriority w:val="22"/>
    <w:qFormat/>
    <w:rsid w:val="00540743"/>
    <w:rPr>
      <w:b/>
      <w:bCs/>
    </w:rPr>
  </w:style>
  <w:style w:type="character" w:customStyle="1" w:styleId="afb">
    <w:name w:val="Основной текст_"/>
    <w:basedOn w:val="a1"/>
    <w:link w:val="16"/>
    <w:rsid w:val="00892A85"/>
  </w:style>
  <w:style w:type="paragraph" w:customStyle="1" w:styleId="16">
    <w:name w:val="Основной текст1"/>
    <w:basedOn w:val="a0"/>
    <w:link w:val="afb"/>
    <w:rsid w:val="00892A85"/>
    <w:pPr>
      <w:widowControl w:val="0"/>
      <w:spacing w:line="360" w:lineRule="auto"/>
      <w:ind w:firstLine="40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9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5CCCBC-82E6-4EC2-B9FF-463FAA85B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1361</TotalTime>
  <Pages>43</Pages>
  <Words>8265</Words>
  <Characters>47111</Characters>
  <Application>Microsoft Office Word</Application>
  <DocSecurity>0</DocSecurity>
  <Lines>392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Перечень выходных данных</vt:lpstr>
    </vt:vector>
  </TitlesOfParts>
  <Company>ООО НПП «ЭСН»</Company>
  <LinksUpToDate>false</LinksUpToDate>
  <CharactersWithSpaces>55266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выходных данных</dc:title>
  <dc:creator>Oksana</dc:creator>
  <cp:lastModifiedBy>Илья Чураков</cp:lastModifiedBy>
  <cp:revision>16</cp:revision>
  <cp:lastPrinted>2025-12-04T06:29:00Z</cp:lastPrinted>
  <dcterms:created xsi:type="dcterms:W3CDTF">2025-08-15T08:52:00Z</dcterms:created>
  <dcterms:modified xsi:type="dcterms:W3CDTF">2025-12-04T06:29:00Z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ТП.В2</vt:lpwstr>
  </property>
  <property fmtid="{D5CDD505-2E9C-101B-9397-08002B2CF9AE}" pid="8" name="год_издания">
    <vt:lpwstr>2025</vt:lpwstr>
  </property>
</Properties>
</file>