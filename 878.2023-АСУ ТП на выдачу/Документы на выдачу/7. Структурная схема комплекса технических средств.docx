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9032" w14:textId="701299E4" w:rsidR="00C34A25" w:rsidRDefault="00C34A2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802BE">
        <w:t>ООО НПП «ЭСН»</w:t>
      </w:r>
      <w:r>
        <w:fldChar w:fldCharType="end"/>
      </w:r>
    </w:p>
    <w:p w14:paraId="23E79739" w14:textId="77777777" w:rsidR="00C34A25" w:rsidRPr="00C816E8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C34A25" w:rsidRPr="00C816E8" w14:paraId="5266AEE3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27011E34" w14:textId="225EA94E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70F06BDB" w14:textId="47D71C1F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0B190620" w14:textId="77777777" w:rsidTr="00345A40">
        <w:trPr>
          <w:trHeight w:val="630"/>
        </w:trPr>
        <w:tc>
          <w:tcPr>
            <w:tcW w:w="5554" w:type="dxa"/>
            <w:vMerge/>
          </w:tcPr>
          <w:p w14:paraId="48501DE5" w14:textId="77777777" w:rsidR="00C34A25" w:rsidRPr="00C816E8" w:rsidRDefault="00C34A25" w:rsidP="00345A40"/>
        </w:tc>
        <w:tc>
          <w:tcPr>
            <w:tcW w:w="4563" w:type="dxa"/>
          </w:tcPr>
          <w:p w14:paraId="4497B574" w14:textId="2491D939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0B0A77A3" w14:textId="77777777" w:rsidTr="00345A40">
        <w:trPr>
          <w:trHeight w:val="353"/>
        </w:trPr>
        <w:tc>
          <w:tcPr>
            <w:tcW w:w="5554" w:type="dxa"/>
            <w:vMerge/>
          </w:tcPr>
          <w:p w14:paraId="5A0CAB14" w14:textId="77777777" w:rsidR="00C34A25" w:rsidRPr="00C816E8" w:rsidRDefault="00C34A25" w:rsidP="00345A40"/>
        </w:tc>
        <w:tc>
          <w:tcPr>
            <w:tcW w:w="4563" w:type="dxa"/>
          </w:tcPr>
          <w:p w14:paraId="6C8D7D3D" w14:textId="0A4728EA" w:rsidR="00C34A25" w:rsidRPr="00C816E8" w:rsidRDefault="00C34A25" w:rsidP="00B617AD">
            <w:pPr>
              <w:pStyle w:val="34ffff9"/>
            </w:pPr>
          </w:p>
        </w:tc>
      </w:tr>
    </w:tbl>
    <w:p w14:paraId="2B9C600A" w14:textId="77777777" w:rsidR="00C34A25" w:rsidRPr="00C816E8" w:rsidRDefault="00C34A25" w:rsidP="00801734">
      <w:pPr>
        <w:pStyle w:val="34f5"/>
      </w:pPr>
    </w:p>
    <w:p w14:paraId="291D1F79" w14:textId="77777777" w:rsidR="00C34A25" w:rsidRDefault="00C34A25" w:rsidP="00801734">
      <w:pPr>
        <w:pStyle w:val="34f5"/>
      </w:pPr>
    </w:p>
    <w:p w14:paraId="5D4D3581" w14:textId="77777777" w:rsidR="00C34A25" w:rsidRDefault="00C34A25" w:rsidP="00801734">
      <w:pPr>
        <w:pStyle w:val="34f5"/>
      </w:pPr>
    </w:p>
    <w:p w14:paraId="760A79D1" w14:textId="77777777" w:rsidR="00C34A25" w:rsidRPr="00C816E8" w:rsidRDefault="00C34A25" w:rsidP="00801734">
      <w:pPr>
        <w:pStyle w:val="34f5"/>
      </w:pPr>
    </w:p>
    <w:p w14:paraId="0AF02C9B" w14:textId="77777777" w:rsidR="00C34A25" w:rsidRPr="00C816E8" w:rsidRDefault="00C34A25" w:rsidP="00801734">
      <w:pPr>
        <w:pStyle w:val="34f5"/>
      </w:pPr>
    </w:p>
    <w:p w14:paraId="3AEBFC84" w14:textId="5CBFDD9D" w:rsidR="00C34A25" w:rsidRPr="00C816E8" w:rsidRDefault="00E54C42" w:rsidP="00801734">
      <w:pPr>
        <w:pStyle w:val="34ffb"/>
      </w:pPr>
      <w:fldSimple w:instr=" DOCPROPERTY  полное_название_системы  \* MERGEFORMAT ">
        <w:r w:rsidR="001802BE">
          <w:t>Строительство водогрейной котельной 400 Гкал/час на территории Ивановской ТЭЦ-2</w:t>
        </w:r>
      </w:fldSimple>
    </w:p>
    <w:p w14:paraId="0A43355D" w14:textId="3BFF4AB1" w:rsidR="00C34A25" w:rsidRPr="00C816E8" w:rsidRDefault="00C34A25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1802BE">
          <w:t>878.2023</w:t>
        </w:r>
      </w:fldSimple>
      <w:r w:rsidRPr="00C816E8">
        <w:t>)</w:t>
      </w:r>
    </w:p>
    <w:p w14:paraId="4F62E95B" w14:textId="196BAB01" w:rsidR="00C34A25" w:rsidRPr="00C816E8" w:rsidRDefault="00E54C42" w:rsidP="00801734">
      <w:pPr>
        <w:pStyle w:val="34ffd"/>
      </w:pPr>
      <w:fldSimple w:instr=" DOCPROPERTY  Title  \* MERGEFORMAT ">
        <w:r w:rsidR="001802BE">
          <w:t>Структурная схема комплекса технических средств</w:t>
        </w:r>
      </w:fldSimple>
    </w:p>
    <w:p w14:paraId="209F2738" w14:textId="63680D24" w:rsidR="00C34A25" w:rsidRDefault="00C34A2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802BE">
        <w:t>878.2023-АСУ ТП.С1</w:t>
      </w:r>
      <w:r w:rsidRPr="00C816E8">
        <w:fldChar w:fldCharType="end"/>
      </w:r>
    </w:p>
    <w:p w14:paraId="14B05D0C" w14:textId="77777777" w:rsidR="00C34A25" w:rsidRPr="00060351" w:rsidRDefault="00C34A25" w:rsidP="00801734">
      <w:pPr>
        <w:pStyle w:val="34f5"/>
      </w:pPr>
    </w:p>
    <w:p w14:paraId="4CEE56B2" w14:textId="77777777" w:rsidR="007E2AB8" w:rsidRPr="00060351" w:rsidRDefault="007E2AB8" w:rsidP="00801734">
      <w:pPr>
        <w:pStyle w:val="34f5"/>
      </w:pPr>
    </w:p>
    <w:p w14:paraId="6E80D37C" w14:textId="21BCDC76" w:rsidR="00C34A25" w:rsidRDefault="001802BE" w:rsidP="00801734">
      <w:pPr>
        <w:pStyle w:val="34f5"/>
      </w:pPr>
      <w:r>
        <w:t>Том 42</w:t>
      </w:r>
    </w:p>
    <w:p w14:paraId="5F3E40AB" w14:textId="77777777" w:rsidR="00C34A25" w:rsidRDefault="00C34A25" w:rsidP="00801734">
      <w:pPr>
        <w:pStyle w:val="34f5"/>
      </w:pPr>
    </w:p>
    <w:p w14:paraId="7243CD70" w14:textId="77777777" w:rsidR="00C34A25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34A25" w:rsidRPr="00C816E8" w14:paraId="0B18AA42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E2D426A" w14:textId="65624D71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1959B8BF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221141DE" w14:textId="77777777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14932BE2" w14:textId="77777777" w:rsidTr="00345A40">
        <w:trPr>
          <w:trHeight w:val="868"/>
        </w:trPr>
        <w:tc>
          <w:tcPr>
            <w:tcW w:w="4564" w:type="dxa"/>
          </w:tcPr>
          <w:p w14:paraId="4C4859D4" w14:textId="04361149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0EAAE82B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4D997E68" w14:textId="0741D932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5C2230E5" w14:textId="77777777" w:rsidTr="00345A40">
        <w:trPr>
          <w:trHeight w:val="404"/>
        </w:trPr>
        <w:tc>
          <w:tcPr>
            <w:tcW w:w="4564" w:type="dxa"/>
          </w:tcPr>
          <w:p w14:paraId="48DF43ED" w14:textId="5A91941D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383DC56C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006FCD43" w14:textId="2941C0E3" w:rsidR="00C34A25" w:rsidRPr="00C816E8" w:rsidRDefault="00C34A25" w:rsidP="00B617AD">
            <w:pPr>
              <w:pStyle w:val="34ffff9"/>
            </w:pPr>
          </w:p>
        </w:tc>
      </w:tr>
      <w:tr w:rsidR="00C34A25" w:rsidRPr="00C816E8" w14:paraId="5363F972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6BAABD1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25E4212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5519A1E0" w14:textId="77777777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2634839F" w14:textId="77777777" w:rsidTr="00345A40">
        <w:trPr>
          <w:trHeight w:val="864"/>
        </w:trPr>
        <w:tc>
          <w:tcPr>
            <w:tcW w:w="4564" w:type="dxa"/>
          </w:tcPr>
          <w:p w14:paraId="3D6579E8" w14:textId="00D32CFD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79029DE8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7470CB4F" w14:textId="1DEBF999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0E637907" w14:textId="77777777" w:rsidTr="00345A40">
        <w:trPr>
          <w:trHeight w:val="643"/>
        </w:trPr>
        <w:tc>
          <w:tcPr>
            <w:tcW w:w="4564" w:type="dxa"/>
          </w:tcPr>
          <w:p w14:paraId="6708BCCB" w14:textId="63358432" w:rsidR="00C34A25" w:rsidRPr="00C816E8" w:rsidRDefault="00C34A25" w:rsidP="00B617AD">
            <w:pPr>
              <w:pStyle w:val="34ffff9"/>
            </w:pPr>
          </w:p>
        </w:tc>
        <w:tc>
          <w:tcPr>
            <w:tcW w:w="990" w:type="dxa"/>
          </w:tcPr>
          <w:p w14:paraId="553F9987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694B720E" w14:textId="4071A78C" w:rsidR="00C34A25" w:rsidRPr="00C816E8" w:rsidRDefault="00C34A25" w:rsidP="00B617AD">
            <w:pPr>
              <w:pStyle w:val="34ffff9"/>
            </w:pPr>
          </w:p>
        </w:tc>
      </w:tr>
    </w:tbl>
    <w:p w14:paraId="1926B146" w14:textId="77777777" w:rsidR="00C34A25" w:rsidRPr="00801734" w:rsidRDefault="00C34A25" w:rsidP="00801734">
      <w:pPr>
        <w:pStyle w:val="34f5"/>
        <w:rPr>
          <w:lang w:val="en-US"/>
        </w:rPr>
      </w:pPr>
    </w:p>
    <w:p w14:paraId="7C6B98F4" w14:textId="77777777" w:rsidR="00E3465E" w:rsidRPr="00E3465E" w:rsidRDefault="00E3465E" w:rsidP="00264594">
      <w:pPr>
        <w:pStyle w:val="34f5"/>
      </w:pPr>
    </w:p>
    <w:p w14:paraId="46D7B044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5B9202A2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3B958A8B" w14:textId="35EE9DD5" w:rsidR="001802BE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592249" w:history="1">
        <w:r w:rsidR="001802BE" w:rsidRPr="00646DCA">
          <w:rPr>
            <w:rStyle w:val="af8"/>
          </w:rPr>
          <w:t>1 Структурная схема</w:t>
        </w:r>
        <w:r w:rsidR="001802BE">
          <w:rPr>
            <w:webHidden/>
          </w:rPr>
          <w:tab/>
        </w:r>
        <w:r w:rsidR="001802BE">
          <w:rPr>
            <w:webHidden/>
          </w:rPr>
          <w:fldChar w:fldCharType="begin"/>
        </w:r>
        <w:r w:rsidR="001802BE">
          <w:rPr>
            <w:webHidden/>
          </w:rPr>
          <w:instrText xml:space="preserve"> PAGEREF _Toc207592249 \h </w:instrText>
        </w:r>
        <w:r w:rsidR="001802BE">
          <w:rPr>
            <w:webHidden/>
          </w:rPr>
        </w:r>
        <w:r w:rsidR="001802BE">
          <w:rPr>
            <w:webHidden/>
          </w:rPr>
          <w:fldChar w:fldCharType="separate"/>
        </w:r>
        <w:r w:rsidR="001802BE">
          <w:rPr>
            <w:webHidden/>
          </w:rPr>
          <w:t>3</w:t>
        </w:r>
        <w:r w:rsidR="001802BE">
          <w:rPr>
            <w:webHidden/>
          </w:rPr>
          <w:fldChar w:fldCharType="end"/>
        </w:r>
      </w:hyperlink>
    </w:p>
    <w:p w14:paraId="72F0D607" w14:textId="4429B3E8" w:rsidR="001802BE" w:rsidRDefault="001802B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2250" w:history="1">
        <w:r w:rsidRPr="00646DCA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_Toc207592250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C4FBB16" w14:textId="6512E653" w:rsidR="001802BE" w:rsidRDefault="001802B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2251" w:history="1">
        <w:r w:rsidRPr="00646DCA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_Toc207592251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39D8081" w14:textId="39C90E3D" w:rsidR="00BA4372" w:rsidRDefault="00380491" w:rsidP="00E10079">
      <w:pPr>
        <w:pStyle w:val="34b"/>
      </w:pPr>
      <w:r>
        <w:fldChar w:fldCharType="end"/>
      </w:r>
    </w:p>
    <w:p w14:paraId="1C579395" w14:textId="77777777" w:rsidR="0082002C" w:rsidRDefault="0082002C" w:rsidP="009B5EB3">
      <w:pPr>
        <w:pStyle w:val="34fffa"/>
      </w:pPr>
    </w:p>
    <w:p w14:paraId="66C56FE0" w14:textId="77777777" w:rsidR="0082002C" w:rsidRDefault="0082002C" w:rsidP="009B5EB3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3F61DFC8" w14:textId="6A0E875C" w:rsidR="00F44E56" w:rsidRDefault="001802BE" w:rsidP="00F44E56">
      <w:pPr>
        <w:pStyle w:val="1"/>
        <w:rPr>
          <w:lang w:val="ru-RU"/>
        </w:rPr>
      </w:pPr>
      <w:bookmarkStart w:id="0" w:name="_Toc207592249"/>
      <w:r>
        <w:rPr>
          <w:lang w:val="ru-RU"/>
        </w:rPr>
        <w:lastRenderedPageBreak/>
        <w:t>Структурная схема</w:t>
      </w:r>
      <w:bookmarkEnd w:id="0"/>
    </w:p>
    <w:p w14:paraId="56819FE9" w14:textId="77777777" w:rsidR="0082002C" w:rsidRPr="001802BE" w:rsidRDefault="0082002C" w:rsidP="001802BE">
      <w:pPr>
        <w:pStyle w:val="1"/>
        <w:numPr>
          <w:ilvl w:val="0"/>
          <w:numId w:val="0"/>
        </w:numPr>
        <w:rPr>
          <w:lang w:val="ru-RU"/>
        </w:rPr>
        <w:sectPr w:rsidR="0082002C" w:rsidRPr="001802BE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165774A6" w14:textId="77777777" w:rsidR="00147B49" w:rsidRDefault="002C35B5" w:rsidP="00147B49">
      <w:pPr>
        <w:pStyle w:val="3415"/>
        <w:rPr>
          <w:lang w:val="en-US"/>
        </w:rPr>
      </w:pPr>
      <w:bookmarkStart w:id="1" w:name="_Toc397971534"/>
      <w:bookmarkStart w:id="2" w:name="_Toc398225599"/>
      <w:bookmarkStart w:id="3" w:name="_Toc386572818"/>
      <w:bookmarkStart w:id="4" w:name="_Toc386572947"/>
      <w:bookmarkStart w:id="5" w:name="_Toc390811904"/>
      <w:bookmarkStart w:id="6" w:name="_Toc394586650"/>
      <w:bookmarkStart w:id="7" w:name="_Toc207592250"/>
      <w:bookmarkEnd w:id="1"/>
      <w:bookmarkEnd w:id="2"/>
      <w:r>
        <w:lastRenderedPageBreak/>
        <w:t>Перечень</w:t>
      </w:r>
      <w:r w:rsidR="00147B49">
        <w:t xml:space="preserve"> сокращений</w:t>
      </w:r>
      <w:bookmarkEnd w:id="3"/>
      <w:bookmarkEnd w:id="4"/>
      <w:bookmarkEnd w:id="5"/>
      <w:bookmarkEnd w:id="6"/>
      <w:bookmarkEnd w:id="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802BE" w:rsidRPr="005F1B2E" w14:paraId="2FF6F41C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422B6F5" w14:textId="7990E307" w:rsidR="001802BE" w:rsidRPr="001802BE" w:rsidRDefault="001802BE" w:rsidP="001802BE">
            <w:pPr>
              <w:pStyle w:val="34ff8"/>
            </w:pPr>
            <w:r w:rsidRPr="001802BE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2D1A6C0" w14:textId="49F82411" w:rsidR="001802BE" w:rsidRPr="001802BE" w:rsidRDefault="001802BE" w:rsidP="001802BE">
            <w:pPr>
              <w:pStyle w:val="34ff8"/>
            </w:pPr>
            <w:r w:rsidRPr="001802BE">
              <w:t>Расшифровка</w:t>
            </w:r>
          </w:p>
        </w:tc>
      </w:tr>
      <w:tr w:rsidR="001802BE" w:rsidRPr="00A37C7D" w14:paraId="36021931" w14:textId="77777777" w:rsidTr="00403D08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FFFA047" w14:textId="5D56C46C" w:rsidR="001802BE" w:rsidRPr="00AD0715" w:rsidRDefault="001802BE" w:rsidP="001802BE">
            <w:pPr>
              <w:pStyle w:val="34ff6"/>
            </w:pPr>
            <w:r>
              <w:t>АСУ ТП 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CB48FEB" w14:textId="5A7A9468" w:rsidR="001802BE" w:rsidRPr="00AD0715" w:rsidRDefault="001802BE" w:rsidP="001802BE">
            <w:pPr>
              <w:pStyle w:val="34ff6"/>
            </w:pPr>
            <w:r>
              <w:t>Автоматизированная система управления технологическим процессом водогрейной котельной</w:t>
            </w:r>
          </w:p>
        </w:tc>
      </w:tr>
      <w:tr w:rsidR="001802BE" w:rsidRPr="00A37C7D" w14:paraId="01C1A353" w14:textId="77777777" w:rsidTr="00403D08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98D3928" w14:textId="2307C5D7" w:rsidR="001802BE" w:rsidRPr="00AD0715" w:rsidRDefault="001802BE" w:rsidP="001802BE">
            <w:pPr>
              <w:pStyle w:val="34ff6"/>
            </w:pPr>
            <w:r>
              <w:t>АСУ ЭТО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9D66A88" w14:textId="60CF700C" w:rsidR="001802BE" w:rsidRPr="00AD0715" w:rsidRDefault="001802BE" w:rsidP="001802BE">
            <w:pPr>
              <w:pStyle w:val="34ff6"/>
            </w:pPr>
            <w:r>
              <w:t>Автоматизированная система управления электротехническим оборудованием</w:t>
            </w:r>
          </w:p>
        </w:tc>
      </w:tr>
      <w:tr w:rsidR="001802BE" w:rsidRPr="00A37C7D" w14:paraId="3497D6AD" w14:textId="77777777" w:rsidTr="00403D08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CA3584D" w14:textId="5454B74D" w:rsidR="001802BE" w:rsidRPr="00AD0715" w:rsidRDefault="001802BE" w:rsidP="001802BE">
            <w:pPr>
              <w:pStyle w:val="34ff6"/>
            </w:pPr>
            <w:r>
              <w:t>АСУ ТП НАБ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17F882C" w14:textId="5F9A3DBA" w:rsidR="001802BE" w:rsidRPr="00AD0715" w:rsidRDefault="001802BE" w:rsidP="001802BE">
            <w:pPr>
              <w:pStyle w:val="34ff6"/>
            </w:pPr>
            <w:r>
              <w:t>Автоматизированная система управления насосной аккумулирующих баков</w:t>
            </w:r>
          </w:p>
        </w:tc>
      </w:tr>
      <w:tr w:rsidR="001802BE" w:rsidRPr="00A37C7D" w14:paraId="61B52C34" w14:textId="77777777" w:rsidTr="00403D08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0138AC2" w14:textId="7B4EF076" w:rsidR="001802BE" w:rsidRPr="003465A9" w:rsidRDefault="001802BE" w:rsidP="001802BE">
            <w:pPr>
              <w:pStyle w:val="34ff6"/>
            </w:pPr>
            <w:r>
              <w:t xml:space="preserve">АСУ </w:t>
            </w:r>
            <w:proofErr w:type="spellStart"/>
            <w:r>
              <w:t>Зд</w:t>
            </w:r>
            <w:proofErr w:type="spellEnd"/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8BEFB22" w14:textId="2B6AC683" w:rsidR="001802BE" w:rsidRPr="00AD0715" w:rsidRDefault="001802BE" w:rsidP="001802BE">
            <w:pPr>
              <w:pStyle w:val="34ff6"/>
            </w:pPr>
            <w:r>
              <w:t>Автоматизированная система управления зданием теплообменников</w:t>
            </w:r>
          </w:p>
        </w:tc>
      </w:tr>
      <w:tr w:rsidR="001802BE" w:rsidRPr="00A37C7D" w14:paraId="4CDA375D" w14:textId="77777777" w:rsidTr="00403D08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E6DB375" w14:textId="6A74F20F" w:rsidR="001802BE" w:rsidRPr="00AD0715" w:rsidRDefault="001802BE" w:rsidP="001802BE">
            <w:pPr>
              <w:pStyle w:val="34ff6"/>
            </w:pPr>
            <w:r>
              <w:t>АСУ ГРП-1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18A9746" w14:textId="284D197A" w:rsidR="001802BE" w:rsidRPr="00AD0715" w:rsidRDefault="001802BE" w:rsidP="001802BE">
            <w:pPr>
              <w:pStyle w:val="34ff6"/>
            </w:pPr>
            <w:r>
              <w:t>Автоматизированная система управления газорегуляторным пунктом №1</w:t>
            </w:r>
          </w:p>
        </w:tc>
      </w:tr>
      <w:tr w:rsidR="001802BE" w:rsidRPr="00A37C7D" w14:paraId="58DA6CBC" w14:textId="77777777" w:rsidTr="00403D08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A8AC9F1" w14:textId="4B12D593" w:rsidR="001802BE" w:rsidRPr="00F800E2" w:rsidRDefault="001802BE" w:rsidP="001802BE">
            <w:pPr>
              <w:pStyle w:val="34ff6"/>
            </w:pPr>
            <w:r>
              <w:t>АСУ ГРП-2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972169D" w14:textId="6A06A11D" w:rsidR="001802BE" w:rsidRPr="00F800E2" w:rsidRDefault="001802BE" w:rsidP="001802BE">
            <w:pPr>
              <w:pStyle w:val="34ff6"/>
            </w:pPr>
            <w:r>
              <w:t>Автоматизированная система управления газорегуляторным пунктом №2</w:t>
            </w:r>
          </w:p>
        </w:tc>
      </w:tr>
      <w:tr w:rsidR="001802BE" w:rsidRPr="00A37C7D" w14:paraId="41560B7D" w14:textId="77777777" w:rsidTr="00403D08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E8A511F" w14:textId="439807DD" w:rsidR="001802BE" w:rsidRPr="00F800E2" w:rsidRDefault="001802BE" w:rsidP="001802BE">
            <w:pPr>
              <w:pStyle w:val="34ff6"/>
            </w:pPr>
            <w:r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B56F086" w14:textId="54376A27" w:rsidR="001802BE" w:rsidRPr="00F800E2" w:rsidRDefault="001802BE" w:rsidP="001802BE">
            <w:pPr>
              <w:pStyle w:val="34ff6"/>
            </w:pPr>
            <w:r>
              <w:t>Автоматизированное рабочее место</w:t>
            </w:r>
          </w:p>
        </w:tc>
      </w:tr>
      <w:tr w:rsidR="001802BE" w:rsidRPr="00A37C7D" w14:paraId="029B28B3" w14:textId="77777777" w:rsidTr="00403D08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D0386D7" w14:textId="56D9D8F5" w:rsidR="001802BE" w:rsidRPr="00F800E2" w:rsidRDefault="001802BE" w:rsidP="001802BE">
            <w:pPr>
              <w:pStyle w:val="34ff6"/>
            </w:pPr>
            <w:r>
              <w:t>АПУ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B58A413" w14:textId="57011F6C" w:rsidR="001802BE" w:rsidRPr="00F800E2" w:rsidRDefault="001802BE" w:rsidP="001802BE">
            <w:pPr>
              <w:pStyle w:val="34ff6"/>
            </w:pPr>
            <w:r>
              <w:t>Аварийный пульт управления</w:t>
            </w:r>
          </w:p>
        </w:tc>
      </w:tr>
      <w:tr w:rsidR="001802BE" w:rsidRPr="00A37C7D" w14:paraId="3E8A8301" w14:textId="77777777" w:rsidTr="00403D08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750C8F" w14:textId="21C4B6F9" w:rsidR="001802BE" w:rsidRPr="00F800E2" w:rsidRDefault="001802BE" w:rsidP="001802BE">
            <w:pPr>
              <w:pStyle w:val="34ff6"/>
            </w:pPr>
            <w:r>
              <w:t>ШКА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6F7FE6" w14:textId="73284244" w:rsidR="001802BE" w:rsidRPr="00F800E2" w:rsidRDefault="001802BE" w:rsidP="001802BE">
            <w:pPr>
              <w:pStyle w:val="34ff6"/>
            </w:pPr>
            <w:r>
              <w:t>Шкаф котловой автоматики</w:t>
            </w:r>
          </w:p>
        </w:tc>
      </w:tr>
      <w:tr w:rsidR="001802BE" w:rsidRPr="00A37C7D" w14:paraId="6830811C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D09F25" w14:textId="43686B2B" w:rsidR="001802BE" w:rsidRDefault="001802BE" w:rsidP="001802BE">
            <w:pPr>
              <w:pStyle w:val="34ff6"/>
            </w:pPr>
            <w:r>
              <w:t>ШУГ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7629DA" w14:textId="27A25E04" w:rsidR="001802BE" w:rsidRDefault="001802BE" w:rsidP="001802BE">
            <w:pPr>
              <w:pStyle w:val="34ff6"/>
            </w:pPr>
            <w:r>
              <w:t>Шкаф управления горелками</w:t>
            </w:r>
          </w:p>
        </w:tc>
      </w:tr>
      <w:tr w:rsidR="001802BE" w:rsidRPr="00A37C7D" w14:paraId="69783E1E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D60530" w14:textId="097F3701" w:rsidR="001802BE" w:rsidRPr="00F800E2" w:rsidRDefault="001802BE" w:rsidP="001802BE">
            <w:pPr>
              <w:pStyle w:val="34ff6"/>
            </w:pPr>
            <w:r>
              <w:t>ШАОВ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91B922" w14:textId="42F511F9" w:rsidR="001802BE" w:rsidRPr="00F800E2" w:rsidRDefault="001802BE" w:rsidP="001802BE">
            <w:pPr>
              <w:pStyle w:val="34ff6"/>
            </w:pPr>
            <w:r>
              <w:t>Шкаф автоматики общеобменной вентиляции</w:t>
            </w:r>
          </w:p>
        </w:tc>
      </w:tr>
      <w:tr w:rsidR="001802BE" w:rsidRPr="00A37C7D" w14:paraId="5F83CC59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A12858" w14:textId="0525BCD4" w:rsidR="001802BE" w:rsidRDefault="001802BE" w:rsidP="001802BE">
            <w:pPr>
              <w:pStyle w:val="34ff6"/>
            </w:pPr>
            <w:r>
              <w:t>САУ ВПУ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957A5A" w14:textId="143826F0" w:rsidR="001802BE" w:rsidRDefault="001802BE" w:rsidP="001802BE">
            <w:pPr>
              <w:pStyle w:val="34ff6"/>
            </w:pPr>
            <w:r w:rsidRPr="001802BE">
              <w:t>Система автоматического управления водоподготовительной установкой</w:t>
            </w:r>
          </w:p>
        </w:tc>
      </w:tr>
      <w:tr w:rsidR="001802BE" w:rsidRPr="00A37C7D" w14:paraId="4EBF259A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F3ECE6" w14:textId="1CE99744" w:rsidR="001802BE" w:rsidRPr="00F800E2" w:rsidRDefault="001802BE" w:rsidP="001802BE">
            <w:pPr>
              <w:pStyle w:val="34ff6"/>
            </w:pPr>
            <w:r>
              <w:t>РЗА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D411E3" w14:textId="2DA86523" w:rsidR="001802BE" w:rsidRPr="00F800E2" w:rsidRDefault="001802BE" w:rsidP="001802BE">
            <w:pPr>
              <w:pStyle w:val="34ff6"/>
            </w:pPr>
            <w:r>
              <w:t>Релейная защита и автоматика</w:t>
            </w:r>
          </w:p>
        </w:tc>
      </w:tr>
      <w:tr w:rsidR="001802BE" w:rsidRPr="00A37C7D" w14:paraId="1FA95B4C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12739E" w14:textId="24B1796B" w:rsidR="001802BE" w:rsidRPr="00F800E2" w:rsidRDefault="001802BE" w:rsidP="001802BE">
            <w:pPr>
              <w:pStyle w:val="34ff6"/>
            </w:pPr>
            <w:r>
              <w:t>РУ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EA32BD" w14:textId="584450CB" w:rsidR="001802BE" w:rsidRPr="00F800E2" w:rsidRDefault="001802BE" w:rsidP="001802BE">
            <w:pPr>
              <w:pStyle w:val="34ff6"/>
            </w:pPr>
            <w:r>
              <w:t>Распределительное устройство</w:t>
            </w:r>
          </w:p>
        </w:tc>
      </w:tr>
      <w:tr w:rsidR="001802BE" w:rsidRPr="00A37C7D" w14:paraId="11E39F62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55D5EF" w14:textId="777A6E32" w:rsidR="001802BE" w:rsidRPr="00F800E2" w:rsidRDefault="001802BE" w:rsidP="001802BE">
            <w:pPr>
              <w:pStyle w:val="34ff6"/>
            </w:pPr>
            <w:r>
              <w:t>HMI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FCFF86" w14:textId="3CF0D600" w:rsidR="001802BE" w:rsidRPr="00F800E2" w:rsidRDefault="001802BE" w:rsidP="001802BE">
            <w:pPr>
              <w:pStyle w:val="34ff6"/>
            </w:pPr>
            <w:r>
              <w:t>Human-Machine Interface (человеко-машинный интерфейс)</w:t>
            </w:r>
          </w:p>
        </w:tc>
      </w:tr>
      <w:tr w:rsidR="001802BE" w:rsidRPr="00A37C7D" w14:paraId="0813F0B7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663510" w14:textId="29A7F352" w:rsidR="001802BE" w:rsidRPr="00F800E2" w:rsidRDefault="001802BE" w:rsidP="001802BE">
            <w:pPr>
              <w:pStyle w:val="34ff6"/>
            </w:pPr>
            <w:r>
              <w:t>SCADA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0E8513" w14:textId="2BCC560C" w:rsidR="001802BE" w:rsidRPr="00F800E2" w:rsidRDefault="001802BE" w:rsidP="001802BE">
            <w:pPr>
              <w:pStyle w:val="34ff6"/>
            </w:pPr>
            <w:proofErr w:type="spellStart"/>
            <w:r>
              <w:t>Supervisory</w:t>
            </w:r>
            <w:proofErr w:type="spellEnd"/>
            <w:r>
              <w:t xml:space="preserve"> Control And Data </w:t>
            </w:r>
            <w:proofErr w:type="spellStart"/>
            <w:r>
              <w:t>Acquisition</w:t>
            </w:r>
            <w:proofErr w:type="spellEnd"/>
            <w:r>
              <w:t xml:space="preserve"> (система диспетчерского управления и сбора данных)</w:t>
            </w:r>
          </w:p>
        </w:tc>
      </w:tr>
      <w:tr w:rsidR="001802BE" w:rsidRPr="00A37C7D" w14:paraId="14A199D7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84CB9D" w14:textId="590DC2EE" w:rsidR="001802BE" w:rsidRDefault="001802BE" w:rsidP="001802BE">
            <w:pPr>
              <w:pStyle w:val="34ff6"/>
            </w:pPr>
            <w:r>
              <w:t>СЕВ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843993" w14:textId="7FFC039E" w:rsidR="001802BE" w:rsidRDefault="001802BE" w:rsidP="001802BE">
            <w:pPr>
              <w:pStyle w:val="34ff6"/>
            </w:pPr>
            <w:r>
              <w:t>Сервер единой визуализации</w:t>
            </w:r>
          </w:p>
        </w:tc>
      </w:tr>
      <w:tr w:rsidR="001802BE" w:rsidRPr="00A37C7D" w14:paraId="1A2A1409" w14:textId="77777777" w:rsidTr="00403D08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23A451" w14:textId="5469795F" w:rsidR="001802BE" w:rsidRDefault="001802BE" w:rsidP="001802BE">
            <w:pPr>
              <w:pStyle w:val="34ff6"/>
            </w:pPr>
            <w:r>
              <w:t>КИП и ИМ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63A126" w14:textId="6D6222A7" w:rsidR="001802BE" w:rsidRDefault="001802BE" w:rsidP="001802BE">
            <w:pPr>
              <w:pStyle w:val="34ff6"/>
            </w:pPr>
            <w:r>
              <w:t>Контрольно-измерительные приборы и исполнительные механизмы</w:t>
            </w:r>
          </w:p>
        </w:tc>
      </w:tr>
    </w:tbl>
    <w:p w14:paraId="0006428C" w14:textId="77777777" w:rsidR="00147B49" w:rsidRDefault="00147B49" w:rsidP="002C35B5">
      <w:pPr>
        <w:pStyle w:val="34fffa"/>
      </w:pPr>
    </w:p>
    <w:p w14:paraId="0B33B2D4" w14:textId="77777777" w:rsidR="002C35B5" w:rsidRPr="002C35B5" w:rsidRDefault="002C35B5" w:rsidP="002C35B5">
      <w:pPr>
        <w:pStyle w:val="3415"/>
      </w:pPr>
      <w:bookmarkStart w:id="8" w:name="_Toc207592251"/>
      <w:r>
        <w:lastRenderedPageBreak/>
        <w:t>Перечень терминов</w:t>
      </w:r>
      <w:bookmarkEnd w:id="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1802BE" w:rsidRPr="005F1B2E" w14:paraId="005C7215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9602ACF" w14:textId="6FAFBBD5" w:rsidR="001802BE" w:rsidRPr="001802BE" w:rsidRDefault="001802BE" w:rsidP="001802BE">
            <w:pPr>
              <w:pStyle w:val="34ff8"/>
            </w:pPr>
            <w:r w:rsidRPr="001802BE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9572CBF" w14:textId="16798DCF" w:rsidR="001802BE" w:rsidRPr="001802BE" w:rsidRDefault="001802BE" w:rsidP="001802BE">
            <w:pPr>
              <w:pStyle w:val="34ff8"/>
            </w:pPr>
            <w:r w:rsidRPr="001802BE">
              <w:t>Расшифровка</w:t>
            </w:r>
          </w:p>
        </w:tc>
      </w:tr>
      <w:tr w:rsidR="001802BE" w:rsidRPr="00A37C7D" w14:paraId="5FD9BBAD" w14:textId="77777777" w:rsidTr="0096716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591492C" w14:textId="50420515" w:rsidR="001802BE" w:rsidRPr="00F800E2" w:rsidRDefault="001802BE" w:rsidP="001802BE">
            <w:pPr>
              <w:pStyle w:val="34ff6"/>
            </w:pPr>
            <w:r>
              <w:t>Резервированная шина OPC UA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1B10A01" w14:textId="0FC9CA07" w:rsidR="001802BE" w:rsidRPr="00F800E2" w:rsidRDefault="001802BE" w:rsidP="001802BE">
            <w:pPr>
              <w:pStyle w:val="34ff6"/>
            </w:pPr>
            <w:r>
              <w:t>Отказоустойчивая шина промышленного обмена данными по протоколу OPC UA</w:t>
            </w:r>
          </w:p>
        </w:tc>
      </w:tr>
      <w:tr w:rsidR="001802BE" w:rsidRPr="00A37C7D" w14:paraId="432A55D1" w14:textId="77777777" w:rsidTr="0096716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34F2DC" w14:textId="298F37DD" w:rsidR="001802BE" w:rsidRPr="00F800E2" w:rsidRDefault="001802BE" w:rsidP="001802BE">
            <w:pPr>
              <w:pStyle w:val="34ff6"/>
            </w:pPr>
            <w:proofErr w:type="spellStart"/>
            <w:r>
              <w:t>Оптобокс</w:t>
            </w:r>
            <w:proofErr w:type="spellEnd"/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C55D071" w14:textId="765EED47" w:rsidR="001802BE" w:rsidRPr="00F800E2" w:rsidRDefault="001802BE" w:rsidP="001802BE">
            <w:pPr>
              <w:pStyle w:val="34ff6"/>
            </w:pPr>
            <w:r>
              <w:t>Промышленное устройство электрической развязки и преобразования сигналов (оптический интерфейс)</w:t>
            </w:r>
          </w:p>
        </w:tc>
      </w:tr>
      <w:tr w:rsidR="001802BE" w:rsidRPr="00A37C7D" w14:paraId="28263FBE" w14:textId="77777777" w:rsidTr="0096716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A2B19CD" w14:textId="32C1AE63" w:rsidR="001802BE" w:rsidRPr="00F800E2" w:rsidRDefault="001802BE" w:rsidP="001802BE">
            <w:pPr>
              <w:pStyle w:val="34ff6"/>
            </w:pPr>
            <w:r>
              <w:t>Коммутатор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289B65F" w14:textId="4B4BCD87" w:rsidR="001802BE" w:rsidRPr="00F800E2" w:rsidRDefault="001802BE" w:rsidP="001802BE">
            <w:pPr>
              <w:pStyle w:val="34ff6"/>
            </w:pPr>
            <w:r>
              <w:t>Сетевое оборудование для коммутации Ethernet-соединений</w:t>
            </w:r>
          </w:p>
        </w:tc>
      </w:tr>
      <w:tr w:rsidR="001802BE" w:rsidRPr="00A37C7D" w14:paraId="39969A12" w14:textId="77777777" w:rsidTr="0096716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E681EC8" w14:textId="36188B69" w:rsidR="001802BE" w:rsidRPr="00F800E2" w:rsidRDefault="001802BE" w:rsidP="001802BE">
            <w:pPr>
              <w:pStyle w:val="34ff6"/>
            </w:pPr>
            <w:r>
              <w:t>Сервер СКАДА, БД, СЕВ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B71D8CA" w14:textId="66A90D0A" w:rsidR="001802BE" w:rsidRPr="00F800E2" w:rsidRDefault="001802BE" w:rsidP="001802BE">
            <w:pPr>
              <w:pStyle w:val="34ff6"/>
            </w:pPr>
            <w:r>
              <w:t>Центральные серверы SCADA-системы, базы данных и единой визуализации</w:t>
            </w:r>
          </w:p>
        </w:tc>
      </w:tr>
      <w:tr w:rsidR="001802BE" w:rsidRPr="00A37C7D" w14:paraId="69919F6B" w14:textId="77777777" w:rsidTr="0096716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1A17276" w14:textId="7E6626EC" w:rsidR="001802BE" w:rsidRPr="00F800E2" w:rsidRDefault="001802BE" w:rsidP="001802BE">
            <w:pPr>
              <w:pStyle w:val="34ff6"/>
            </w:pPr>
            <w:r>
              <w:t>Протокол МЭК 60870-5-103/104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9B1157A" w14:textId="2FF03A53" w:rsidR="001802BE" w:rsidRPr="00F800E2" w:rsidRDefault="001802BE" w:rsidP="001802BE">
            <w:pPr>
              <w:pStyle w:val="34ff6"/>
            </w:pPr>
            <w:r>
              <w:t>Международный стандарт телемеханики для обмена данными между устройствами энергетики</w:t>
            </w:r>
          </w:p>
        </w:tc>
      </w:tr>
      <w:tr w:rsidR="001802BE" w:rsidRPr="00A37C7D" w14:paraId="6817A2AE" w14:textId="77777777" w:rsidTr="0096716D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9DAB42" w14:textId="2DFA4F1B" w:rsidR="001802BE" w:rsidRPr="00F800E2" w:rsidRDefault="001802BE" w:rsidP="001802BE">
            <w:pPr>
              <w:pStyle w:val="34ff6"/>
            </w:pPr>
            <w:r>
              <w:t>КИП и вспомогательное оборудование (AI, DI, AO, DO)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BFBF38" w14:textId="76B98730" w:rsidR="001802BE" w:rsidRPr="00F800E2" w:rsidRDefault="001802BE" w:rsidP="001802BE">
            <w:pPr>
              <w:pStyle w:val="34ff6"/>
            </w:pPr>
            <w:r>
              <w:t>Контрольно-измерительные приборы и устройства, передающие аналоговые и дискретные сигналы</w:t>
            </w:r>
          </w:p>
        </w:tc>
      </w:tr>
    </w:tbl>
    <w:p w14:paraId="0A98A77E" w14:textId="77777777" w:rsidR="002C35B5" w:rsidRDefault="002C35B5" w:rsidP="002C35B5">
      <w:pPr>
        <w:pStyle w:val="34fffa"/>
      </w:pPr>
    </w:p>
    <w:p w14:paraId="1D5E4D4A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60351" w:rsidRPr="005F1B2E" w14:paraId="11EB5D80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5C7D26B" w14:textId="77777777" w:rsidR="00060351" w:rsidRPr="00A86232" w:rsidRDefault="0006035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DE0381A" w14:textId="77777777" w:rsidR="00060351" w:rsidRPr="005F1B2E" w:rsidRDefault="0006035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3DD50022" w14:textId="77777777" w:rsidR="00060351" w:rsidRPr="005F1B2E" w:rsidRDefault="0006035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2F72E528" w14:textId="77777777" w:rsidR="00060351" w:rsidRPr="005F1B2E" w:rsidRDefault="0006035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65CDE9F9" w14:textId="77777777" w:rsidR="00060351" w:rsidRPr="005F1B2E" w:rsidRDefault="0006035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2795E95F" w14:textId="77777777" w:rsidR="00060351" w:rsidRPr="005F1B2E" w:rsidRDefault="0006035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3D26BB47" w14:textId="77777777" w:rsidR="00060351" w:rsidRPr="005F1B2E" w:rsidRDefault="00060351" w:rsidP="006877E2">
            <w:pPr>
              <w:pStyle w:val="34ff8"/>
            </w:pPr>
            <w:r w:rsidRPr="005F1B2E">
              <w:t>Дата</w:t>
            </w:r>
          </w:p>
        </w:tc>
      </w:tr>
      <w:tr w:rsidR="00060351" w:rsidRPr="005F1B2E" w14:paraId="28516EC3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0D6EAEA7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6A2EE427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23F3A1CF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4933C6B" w14:textId="77777777" w:rsidR="00060351" w:rsidRPr="005F1B2E" w:rsidRDefault="0006035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F81B3E2" w14:textId="77777777" w:rsidR="00060351" w:rsidRPr="005F1B2E" w:rsidRDefault="00060351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1DDEA4DE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0167A23B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7FC77324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219937BF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0DFC6F95" w14:textId="77777777" w:rsidR="00060351" w:rsidRPr="005F1B2E" w:rsidRDefault="00060351" w:rsidP="006877E2">
            <w:pPr>
              <w:pStyle w:val="34ff8"/>
            </w:pPr>
          </w:p>
        </w:tc>
      </w:tr>
      <w:tr w:rsidR="00060351" w14:paraId="2B261DD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712FB3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3B642A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7E5F2D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15F280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304F85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B7BAEF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38B259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2DBF4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20F4A07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97BC77" w14:textId="77777777" w:rsidR="00060351" w:rsidRDefault="00060351" w:rsidP="00FB3899">
            <w:pPr>
              <w:pStyle w:val="34ff6"/>
            </w:pPr>
          </w:p>
        </w:tc>
      </w:tr>
      <w:tr w:rsidR="00060351" w14:paraId="193E2B0C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7053774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13C52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7EFB1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472F18D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A98C6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7C57FB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482F1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8438FC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2EE7F0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28C3E48" w14:textId="77777777" w:rsidR="00060351" w:rsidRDefault="00060351" w:rsidP="00FB3899">
            <w:pPr>
              <w:pStyle w:val="34ff6"/>
            </w:pPr>
          </w:p>
        </w:tc>
      </w:tr>
      <w:tr w:rsidR="00060351" w14:paraId="1DBF2DE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1062B8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BF938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8CA86C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3260383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4618EF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DB71D9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4F6B44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6E9E6D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9C0698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9D4725" w14:textId="77777777" w:rsidR="00060351" w:rsidRDefault="00060351" w:rsidP="00FB3899">
            <w:pPr>
              <w:pStyle w:val="34ff6"/>
            </w:pPr>
          </w:p>
        </w:tc>
      </w:tr>
      <w:tr w:rsidR="00060351" w14:paraId="4770A1D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A500FF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C8160E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6F6685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BCC5A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F82AA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93A7B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4957D8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FCFC1B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56078C5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05D2B1" w14:textId="77777777" w:rsidR="00060351" w:rsidRDefault="00060351" w:rsidP="00FB3899">
            <w:pPr>
              <w:pStyle w:val="34ff6"/>
            </w:pPr>
          </w:p>
        </w:tc>
      </w:tr>
      <w:tr w:rsidR="00060351" w14:paraId="50C7814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6FCE71B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F3ACD4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DE1E7CC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E86503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BFC59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50BFE82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2F941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5158DF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FCB626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88A6813" w14:textId="77777777" w:rsidR="00060351" w:rsidRDefault="00060351" w:rsidP="00FB3899">
            <w:pPr>
              <w:pStyle w:val="34ff6"/>
            </w:pPr>
          </w:p>
        </w:tc>
      </w:tr>
      <w:tr w:rsidR="00060351" w14:paraId="1451ADE0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0B6B172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BC22E8A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38052F3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FB26E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A10DBE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D171FB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50E791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47FEBD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0043F8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E06C21C" w14:textId="77777777" w:rsidR="00060351" w:rsidRDefault="00060351" w:rsidP="00FB3899">
            <w:pPr>
              <w:pStyle w:val="34ff6"/>
            </w:pPr>
          </w:p>
        </w:tc>
      </w:tr>
      <w:tr w:rsidR="00060351" w14:paraId="6ADCE0C7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C882E0A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F5AE9E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CD476C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739CCA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F6D1B6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C0239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12333E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8ACDC1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043EB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3E748B3" w14:textId="77777777" w:rsidR="00060351" w:rsidRDefault="00060351" w:rsidP="00FB3899">
            <w:pPr>
              <w:pStyle w:val="34ff6"/>
            </w:pPr>
          </w:p>
        </w:tc>
      </w:tr>
      <w:tr w:rsidR="00060351" w14:paraId="0B2C619C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36A825C2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BBD59D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A2D840C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2F9781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FD3ECD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3261DB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7E0CF6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804DEB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33A39DE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BCAB91D" w14:textId="77777777" w:rsidR="00060351" w:rsidRDefault="00060351" w:rsidP="00FB3899">
            <w:pPr>
              <w:pStyle w:val="34ff6"/>
            </w:pPr>
          </w:p>
        </w:tc>
      </w:tr>
      <w:tr w:rsidR="00060351" w14:paraId="4A60AF1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0A9498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975BDAB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4FA20DC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ACB8CA9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E0093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CF1479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5118F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3849C6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D72FCA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F54918D" w14:textId="77777777" w:rsidR="00060351" w:rsidRDefault="00060351" w:rsidP="00FB3899">
            <w:pPr>
              <w:pStyle w:val="34ff6"/>
            </w:pPr>
          </w:p>
        </w:tc>
      </w:tr>
      <w:tr w:rsidR="00060351" w14:paraId="310E276D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7A2A7353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97332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92770C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EDE851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2F646E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0B5088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61D3CD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B4B164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0631B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5ADA134" w14:textId="77777777" w:rsidR="00060351" w:rsidRDefault="00060351" w:rsidP="00FB3899">
            <w:pPr>
              <w:pStyle w:val="34ff6"/>
            </w:pPr>
          </w:p>
        </w:tc>
      </w:tr>
      <w:tr w:rsidR="00060351" w14:paraId="59848E4D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70B4AC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7408763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196CBA9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110056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AC600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EC4F66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5AEBCA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87CF7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2E2986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FBBCBD" w14:textId="77777777" w:rsidR="00060351" w:rsidRDefault="00060351" w:rsidP="00FB3899">
            <w:pPr>
              <w:pStyle w:val="34ff6"/>
            </w:pPr>
          </w:p>
        </w:tc>
      </w:tr>
      <w:tr w:rsidR="00060351" w14:paraId="55E5ED2D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D54128A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D58078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526C11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ACAFF93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8BB914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C139B2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5CF208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1FC41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B29985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DB8641F" w14:textId="77777777" w:rsidR="00060351" w:rsidRDefault="00060351" w:rsidP="00FB3899">
            <w:pPr>
              <w:pStyle w:val="34ff6"/>
            </w:pPr>
          </w:p>
        </w:tc>
      </w:tr>
      <w:tr w:rsidR="00060351" w14:paraId="545E531E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70C8B12F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42501C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1081BB6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1BF14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041AA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7FDED9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A9504A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E10C2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9C33ED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080B2F6" w14:textId="77777777" w:rsidR="00060351" w:rsidRDefault="00060351" w:rsidP="00FB3899">
            <w:pPr>
              <w:pStyle w:val="34ff6"/>
            </w:pPr>
          </w:p>
        </w:tc>
      </w:tr>
      <w:tr w:rsidR="00060351" w14:paraId="4E6B872E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1A7983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5883D0B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69AA383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57FD49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40BBCA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517961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DAA843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9EDCC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6881A2D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E611B92" w14:textId="77777777" w:rsidR="00060351" w:rsidRDefault="00060351" w:rsidP="00FB3899">
            <w:pPr>
              <w:pStyle w:val="34ff6"/>
            </w:pPr>
          </w:p>
        </w:tc>
      </w:tr>
      <w:tr w:rsidR="00060351" w14:paraId="0CECF474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E2DD312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07077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BB66DB3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09B1D1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B86DA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5449A8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39A9AA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2B0235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6007E6D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FEE6E6" w14:textId="77777777" w:rsidR="00060351" w:rsidRDefault="00060351" w:rsidP="00FB3899">
            <w:pPr>
              <w:pStyle w:val="34ff6"/>
            </w:pPr>
          </w:p>
        </w:tc>
      </w:tr>
      <w:tr w:rsidR="00060351" w14:paraId="567D99B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796AB30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D62BF7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5789B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94A799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27360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4F74EC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4529D2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F623DF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EF52E5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64BD6D5" w14:textId="77777777" w:rsidR="00060351" w:rsidRDefault="00060351" w:rsidP="00FB3899">
            <w:pPr>
              <w:pStyle w:val="34ff6"/>
            </w:pPr>
          </w:p>
        </w:tc>
      </w:tr>
      <w:tr w:rsidR="00060351" w14:paraId="7FF4F680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B7E264B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8FE2EA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00F26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760AA51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272CF2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81C9F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2D9E1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81682E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2A92B7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EF45F32" w14:textId="77777777" w:rsidR="00060351" w:rsidRDefault="00060351" w:rsidP="00FB3899">
            <w:pPr>
              <w:pStyle w:val="34ff6"/>
            </w:pPr>
          </w:p>
        </w:tc>
      </w:tr>
      <w:tr w:rsidR="00060351" w14:paraId="11F1090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73A177B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47ACB5A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5D7F8C3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96F2C1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FBC46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AB616A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C4F4D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F224C4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C793776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15195E9" w14:textId="77777777" w:rsidR="00060351" w:rsidRDefault="00060351" w:rsidP="00FB3899">
            <w:pPr>
              <w:pStyle w:val="34ff6"/>
            </w:pPr>
          </w:p>
        </w:tc>
      </w:tr>
      <w:tr w:rsidR="00060351" w14:paraId="4F8842D0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6F31A6B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749576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3AB172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5A351D7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5875A8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A8DA71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CD0DC0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9583C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9ED72E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5F2E84" w14:textId="77777777" w:rsidR="00060351" w:rsidRDefault="00060351" w:rsidP="00FB3899">
            <w:pPr>
              <w:pStyle w:val="34ff6"/>
            </w:pPr>
          </w:p>
        </w:tc>
      </w:tr>
      <w:tr w:rsidR="00060351" w14:paraId="720BB39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3977FCA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B2388E0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D46D1C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0EB191D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62F222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3D5FD2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91E39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D4EBB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06315A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43A487" w14:textId="77777777" w:rsidR="00060351" w:rsidRDefault="00060351" w:rsidP="00FB3899">
            <w:pPr>
              <w:pStyle w:val="34ff6"/>
            </w:pPr>
          </w:p>
        </w:tc>
      </w:tr>
      <w:tr w:rsidR="00060351" w14:paraId="2A4FB27E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5F5C54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9E26C3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E41C4E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C2AD4DD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35018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881FFC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3FEA2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205B6D4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043976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13AFE5" w14:textId="77777777" w:rsidR="00060351" w:rsidRDefault="00060351" w:rsidP="00FB3899">
            <w:pPr>
              <w:pStyle w:val="34ff6"/>
            </w:pPr>
          </w:p>
        </w:tc>
      </w:tr>
      <w:tr w:rsidR="00060351" w14:paraId="7D4E840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E7F5E7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758F5F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E1F287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9221C67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A882E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B25F1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F79FC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BA1ACB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A2B4BE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FC978B" w14:textId="77777777" w:rsidR="00060351" w:rsidRDefault="00060351" w:rsidP="00FB3899">
            <w:pPr>
              <w:pStyle w:val="34ff6"/>
            </w:pPr>
          </w:p>
        </w:tc>
      </w:tr>
      <w:tr w:rsidR="00060351" w14:paraId="2A063E2A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82B6319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85813C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3BBBBC0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41EB69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950038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A4BDEA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416B2B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D3084B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F22213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122445" w14:textId="77777777" w:rsidR="00060351" w:rsidRDefault="00060351" w:rsidP="00FB3899">
            <w:pPr>
              <w:pStyle w:val="34ff6"/>
            </w:pPr>
          </w:p>
        </w:tc>
      </w:tr>
      <w:tr w:rsidR="00060351" w14:paraId="46E2D43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C8B959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F6B4D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085A1E3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1A030E4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9809A3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A8B500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434A15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21F1087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C9D73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6535B51" w14:textId="77777777" w:rsidR="00060351" w:rsidRDefault="00060351" w:rsidP="00FB3899">
            <w:pPr>
              <w:pStyle w:val="34ff6"/>
            </w:pPr>
          </w:p>
        </w:tc>
      </w:tr>
      <w:tr w:rsidR="00060351" w14:paraId="73F5E8E9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6F43F1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25FC0C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43414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62B663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9FCC1F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A9075B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8BE88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636A6A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F649E3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07D5A16" w14:textId="77777777" w:rsidR="00060351" w:rsidRDefault="00060351" w:rsidP="00FB3899">
            <w:pPr>
              <w:pStyle w:val="34ff6"/>
            </w:pPr>
          </w:p>
        </w:tc>
      </w:tr>
    </w:tbl>
    <w:p w14:paraId="3BF53A91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2F183" w14:textId="77777777" w:rsidR="00CB7DAA" w:rsidRDefault="00CB7DAA" w:rsidP="00AD0715">
      <w:r>
        <w:separator/>
      </w:r>
    </w:p>
    <w:p w14:paraId="6938201B" w14:textId="77777777" w:rsidR="00CB7DAA" w:rsidRDefault="00CB7DAA" w:rsidP="00AD0715"/>
  </w:endnote>
  <w:endnote w:type="continuationSeparator" w:id="0">
    <w:p w14:paraId="600BF68F" w14:textId="77777777" w:rsidR="00CB7DAA" w:rsidRDefault="00CB7DAA" w:rsidP="00AD0715">
      <w:r>
        <w:continuationSeparator/>
      </w:r>
    </w:p>
    <w:p w14:paraId="45FEBFB7" w14:textId="77777777" w:rsidR="00CB7DAA" w:rsidRDefault="00CB7DAA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FDFF" w14:textId="77777777" w:rsidR="001802BE" w:rsidRDefault="001802B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7F6AD" w14:textId="48EB5797" w:rsidR="001802BE" w:rsidRDefault="001802B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512E" w14:textId="77777777" w:rsidR="001802BE" w:rsidRDefault="001802BE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8957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A592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74A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2941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0F0E9" w14:textId="77777777" w:rsidR="00CB7DAA" w:rsidRDefault="00CB7DAA" w:rsidP="00AD0715">
      <w:r>
        <w:separator/>
      </w:r>
    </w:p>
    <w:p w14:paraId="6F46D9CE" w14:textId="77777777" w:rsidR="00CB7DAA" w:rsidRDefault="00CB7DAA" w:rsidP="00AD0715"/>
  </w:footnote>
  <w:footnote w:type="continuationSeparator" w:id="0">
    <w:p w14:paraId="11A2CD4F" w14:textId="77777777" w:rsidR="00CB7DAA" w:rsidRDefault="00CB7DAA" w:rsidP="00AD0715">
      <w:r>
        <w:continuationSeparator/>
      </w:r>
    </w:p>
    <w:p w14:paraId="2DAB1994" w14:textId="77777777" w:rsidR="00CB7DAA" w:rsidRDefault="00CB7DAA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29512" w14:textId="77777777" w:rsidR="001802BE" w:rsidRDefault="001802B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A474B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630C508C" wp14:editId="6A7AEF6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C4B48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CBB640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BA721D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C9E6C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C43FBF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2EAE5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6634FA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0558B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334E00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34D318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0C508C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0AC4B48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3CBB640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1BA721D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CC9E6C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0C43FBF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92EAE5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66634FA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40558B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D334E00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234D318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D738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93F8636" wp14:editId="650C6AC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E38DA3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FA5E58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13BF56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B2E10F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274310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D5B08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489DDB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4BE46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94C4D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9C07B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3F8636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9E38DA3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6FA5E58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313BF56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9B2E10F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6A274310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5D5B08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7C489DDB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84BE46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7694C4D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619C07B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964A1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1018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28695818" wp14:editId="6C65579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49003F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64D142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301DC5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97744F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3FBBD9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C100F3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21D2DA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7CFA5A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C445F7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661755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51A5C3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402247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124625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</w:t>
                                    </w:r>
                                    <w:proofErr w:type="gramStart"/>
                                    <w:r w:rsidR="00E54C42">
                                      <w:t>X-X</w:t>
                                    </w:r>
                                    <w:proofErr w:type="gramEnd"/>
                                    <w:r w:rsidR="00E54C4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26BE491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D7EB75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D696C6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08429D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B25453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3E94546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ECB5B7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30A753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020485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4695EEF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97FFC1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362A50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670E85E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474EE6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33156C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695818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449003F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B64D142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8301DC5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697744F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A3FBBD9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DC100F3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721D2DA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D7CFA5A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DC445F7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8661755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5B51A5C3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4F402247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5E124625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</w:t>
                              </w:r>
                              <w:proofErr w:type="gramStart"/>
                              <w:r w:rsidR="00E54C42">
                                <w:t>X-X</w:t>
                              </w:r>
                              <w:proofErr w:type="gramEnd"/>
                              <w:r w:rsidR="00E54C4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426BE491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01D7EB75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22D696C6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7608429D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63B25453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53E94546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00ECB5B7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7130A753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1C020485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44695EEF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5A97FFC1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46362A50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1670E85E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03474EE6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6633156C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2710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06DE8258" wp14:editId="213B23E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5FEC1D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7808DE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21F61D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D589A9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42349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121BBB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40A838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DEE74F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F82A13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E70EE1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8F8544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32C5C8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98C550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D232C1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C4F962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143337" w14:textId="77777777"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ACB60E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B997CD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048E22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90E650" w14:textId="720E38AF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DF1FD6" w14:textId="5C5EB9D1" w:rsidR="0082002C" w:rsidRPr="005E4A3B" w:rsidRDefault="001802BE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6DC1FE" w14:textId="364EBBE9" w:rsidR="0082002C" w:rsidRPr="005E4A3B" w:rsidRDefault="001802BE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CA9726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C53400" w14:textId="44F89090" w:rsidR="0082002C" w:rsidRPr="005E4A3B" w:rsidRDefault="001802BE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F83B76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35D6D8" w14:textId="272B2A5F" w:rsidR="0082002C" w:rsidRPr="000411E6" w:rsidRDefault="001802B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60B7A1" w14:textId="12FB8C03" w:rsidR="0082002C" w:rsidRPr="000411E6" w:rsidRDefault="001802B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337A41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F0CB8E" w14:textId="24CE5F0C" w:rsidR="0082002C" w:rsidRPr="000411E6" w:rsidRDefault="001802B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332E03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FF66D0" w14:textId="53B008F6" w:rsidR="0082002C" w:rsidRPr="0079077B" w:rsidRDefault="00E54C42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802BE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89D017" w14:textId="77777777" w:rsidR="0082002C" w:rsidRPr="00A32665" w:rsidRDefault="0082002C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C6BC69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DEC7A2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862597" w14:textId="47A17CDF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802BE" w:rsidRPr="001802BE">
                                    <w:rPr>
                                      <w:noProof/>
                                    </w:rPr>
                                    <w:instrText>6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802BE">
                                    <w:rPr>
                                      <w:noProof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FE6F80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BC6BC5" w14:textId="671D4D52" w:rsidR="0082002C" w:rsidRDefault="001802BE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35B7BB" w14:textId="122A2FD8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802BE">
                                    <w:t>878.2023-АСУ ТП.С1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6B71DF" w14:textId="7B989C31" w:rsidR="0082002C" w:rsidRDefault="00E54C42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802BE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14:paraId="16FC6350" w14:textId="09AC2A55" w:rsidR="0082002C" w:rsidRPr="00050AC2" w:rsidRDefault="00E54C42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1802BE">
                                      <w:t>Структурная схема комплекса технических средств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1B2390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EB9C65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B5AAEE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EDDB3B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1E2786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4F0B18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E14113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2896FE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2AE8C8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A9C236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DE8258"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I80vQ4AAN+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65FEC1D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47808DE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921F61D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2D589A9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E242349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6A121BBB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640A838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68DEE74F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0F82A13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76E70EE1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4A8F8544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1A32C5C8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5898C550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7AD232C1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DC4F962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19143337" w14:textId="77777777"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34ACB60E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0B997CD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03048E22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4090E650" w14:textId="720E38AF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68DF1FD6" w14:textId="5C5EB9D1" w:rsidR="0082002C" w:rsidRPr="005E4A3B" w:rsidRDefault="001802BE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5C6DC1FE" w14:textId="364EBBE9" w:rsidR="0082002C" w:rsidRPr="005E4A3B" w:rsidRDefault="001802BE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23CA9726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03C53400" w14:textId="44F89090" w:rsidR="0082002C" w:rsidRPr="005E4A3B" w:rsidRDefault="001802BE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9F83B76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3635D6D8" w14:textId="272B2A5F" w:rsidR="0082002C" w:rsidRPr="000411E6" w:rsidRDefault="001802B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2B60B7A1" w14:textId="12FB8C03" w:rsidR="0082002C" w:rsidRPr="000411E6" w:rsidRDefault="001802B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2337A41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4F0CB8E" w14:textId="24CE5F0C" w:rsidR="0082002C" w:rsidRPr="000411E6" w:rsidRDefault="001802B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1D332E03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6EFF66D0" w14:textId="53B008F6" w:rsidR="0082002C" w:rsidRPr="0079077B" w:rsidRDefault="00E54C42" w:rsidP="0082002C">
                            <w:pPr>
                              <w:pStyle w:val="34f1"/>
                            </w:pPr>
                            <w:fldSimple w:instr=" DOCPROPERTY  Company  \* MERGEFORMAT ">
                              <w:r w:rsidR="001802BE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5689D017" w14:textId="77777777" w:rsidR="0082002C" w:rsidRPr="00A32665" w:rsidRDefault="0082002C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3EC6BC69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78DEC7A2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57862597" w14:textId="47A17CDF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802BE" w:rsidRPr="001802BE">
                              <w:rPr>
                                <w:noProof/>
                              </w:rPr>
                              <w:instrText>6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802BE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18FE6F80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7CBC6BC5" w14:textId="671D4D52" w:rsidR="0082002C" w:rsidRDefault="001802BE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835B7BB" w14:textId="122A2FD8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802BE">
                              <w:t>878.2023-АСУ ТП.С1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4A6B71DF" w14:textId="7B989C31" w:rsidR="0082002C" w:rsidRDefault="00E54C42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802BE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14:paraId="16FC6350" w14:textId="09AC2A55" w:rsidR="0082002C" w:rsidRPr="00050AC2" w:rsidRDefault="00E54C42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1802BE">
                                <w:t>Структурная схема комплекса технических средств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5C1B2390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9EB9C65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7B5AAEE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5FEDDB3B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7F1E2786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0A4F0B18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01E14113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052896FE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742AE8C8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51A9C236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FAFCF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74DCA4F6" wp14:editId="4FB167F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087663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80E34C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91BA18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95B0B5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5BBD52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D06A4C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865475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001AB5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BC6028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421CF5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49B559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34C4D4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E54C42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2A7912" w14:textId="3562AD59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1802BE">
                                        <w:t>878.2023-АСУ ТП.С1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B19A70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4D7495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924885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20217A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23FE97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B4BBF0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838131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223F12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36DCA3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FE6D9E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CC315C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74DE0D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48B6FD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0AF91A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17C0FB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3C531FF2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DCA4F6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41087663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980E34C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6B91BA18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3895B0B5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255BBD52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BD06A4C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6865475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61001AB5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EBC6028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7A421CF5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0E49B559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0034C4D4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E54C42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702A7912" w14:textId="3562AD59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1802BE">
                                  <w:t>878.2023-АСУ ТП.С1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76B19A70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164D7495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67924885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6220217A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7C23FE97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4DB4BBF0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0838131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5A223F12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5136DCA3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68FE6D9E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7FCC315C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1274DE0D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0348B6FD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0C0AF91A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3A17C0FB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3C531FF2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445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63EED056" wp14:editId="5BBB705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8CC843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A486F2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CF1841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1EF578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C8786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3178D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895E8D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D56759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CB7D5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D15AF2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88409F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D83BB7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54C42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5CB1FD" w14:textId="5B746557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802BE">
                                      <w:t>878.2023-АСУ ТП.С1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4E736A0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6E3556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0AC120E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45BF3E0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94F7D7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301184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75FE9E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D342104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FAF571E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DC5AC8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AEDC040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72332C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D937384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944C13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CF637D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EED056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18CC843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5A486F2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5CF1841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01EF578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3C87867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D53178D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2895E8D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7FD56759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E2CB7D5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6D15AF2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788409F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47D83BB7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54C42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055CB1FD" w14:textId="5B746557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802BE">
                                <w:t>878.2023-АСУ ТП.С1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34E736A0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766E3556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30AC120E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545BF3E0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4A94F7D7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00301184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1B75FE9E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D342104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5FAF571E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01DC5AC8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1AEDC040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2F72332C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6D937384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04944C13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09CF637D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0050F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40D2D363" wp14:editId="730465DD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2FEEC4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15F4F2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99E0E1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FAFE79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BF6964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2484EA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119E3D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1E6D5C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3E320B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B02783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1D066D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4BCD01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3DAD80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724D90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2A86C3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47C918" w14:textId="77777777"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2B363A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78F04A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D08B36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F61486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DC5AA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014CE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347828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46CFC5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7609E0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9235C1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F3428B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68D1C8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43BB1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360960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E49CB5" w14:textId="77777777" w:rsidR="00441C13" w:rsidRPr="0079077B" w:rsidRDefault="00E54C42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21F9BF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C9C4D8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C45D96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A0D97A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 w:rsidRPr="00E54C4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A09797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3FFBCA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B70B77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54C42">
                                    <w:t>A.B.XXX.XX.XX.</w:t>
                                  </w:r>
                                  <w:proofErr w:type="gramStart"/>
                                  <w:r w:rsidR="00E54C42">
                                    <w:t>X-X</w:t>
                                  </w:r>
                                  <w:proofErr w:type="gramEnd"/>
                                  <w:r w:rsidR="00E54C42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C88360" w14:textId="77777777" w:rsidR="00441C13" w:rsidRDefault="00E54C42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6464E4A5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FF5DD8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31E9A4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A1DBF5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86B358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5C9854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B7DC25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59503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132214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E8D04F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2832C3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0D2D363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C2FEEC4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615F4F2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899E0E1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0FAFE79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FBF6964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92484EA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A119E3D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61E6D5C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13E320B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EB02783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281D066D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2C4BCD01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B3DAD80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21724D90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272A86C3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5447C918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042B363A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1778F04A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4D08B36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3FF61486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27FDC5AA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3F014CE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1B347828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5C46CFC5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727609E0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1F9235C1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70F3428B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0168D1C8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3943BB1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55360960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01E49CB5" w14:textId="77777777" w:rsidR="00441C13" w:rsidRPr="0079077B" w:rsidRDefault="00E54C42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0B21F9BF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36C9C4D8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64C45D96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34A0D97A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 w:rsidRPr="00E54C4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0AA09797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493FFBCA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62B70B77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54C42">
                              <w:t>A.B.XXX.XX.XX.</w:t>
                            </w:r>
                            <w:proofErr w:type="gramStart"/>
                            <w:r w:rsidR="00E54C42">
                              <w:t>X-X</w:t>
                            </w:r>
                            <w:proofErr w:type="gramEnd"/>
                            <w:r w:rsidR="00E54C42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61C88360" w14:textId="77777777" w:rsidR="00441C13" w:rsidRDefault="00E54C42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6464E4A5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54C42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7BFF5DD8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7C31E9A4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3CA1DBF5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386B358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635C9854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04B7DC25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3B59503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4E132214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16E8D04F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272832C3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50980">
    <w:abstractNumId w:val="31"/>
  </w:num>
  <w:num w:numId="2" w16cid:durableId="1257203212">
    <w:abstractNumId w:val="28"/>
  </w:num>
  <w:num w:numId="3" w16cid:durableId="825046419">
    <w:abstractNumId w:val="10"/>
  </w:num>
  <w:num w:numId="4" w16cid:durableId="1477837207">
    <w:abstractNumId w:val="4"/>
  </w:num>
  <w:num w:numId="5" w16cid:durableId="1066609891">
    <w:abstractNumId w:val="32"/>
  </w:num>
  <w:num w:numId="6" w16cid:durableId="1553081831">
    <w:abstractNumId w:val="26"/>
  </w:num>
  <w:num w:numId="7" w16cid:durableId="1545827337">
    <w:abstractNumId w:val="3"/>
  </w:num>
  <w:num w:numId="8" w16cid:durableId="1281716572">
    <w:abstractNumId w:val="16"/>
  </w:num>
  <w:num w:numId="9" w16cid:durableId="1125537913">
    <w:abstractNumId w:val="6"/>
  </w:num>
  <w:num w:numId="10" w16cid:durableId="1466964244">
    <w:abstractNumId w:val="17"/>
  </w:num>
  <w:num w:numId="11" w16cid:durableId="296497424">
    <w:abstractNumId w:val="27"/>
  </w:num>
  <w:num w:numId="12" w16cid:durableId="1464543674">
    <w:abstractNumId w:val="23"/>
  </w:num>
  <w:num w:numId="13" w16cid:durableId="2109036433">
    <w:abstractNumId w:val="1"/>
  </w:num>
  <w:num w:numId="14" w16cid:durableId="1813063981">
    <w:abstractNumId w:val="21"/>
  </w:num>
  <w:num w:numId="15" w16cid:durableId="1963000634">
    <w:abstractNumId w:val="15"/>
  </w:num>
  <w:num w:numId="16" w16cid:durableId="1662653989">
    <w:abstractNumId w:val="29"/>
  </w:num>
  <w:num w:numId="17" w16cid:durableId="1335454666">
    <w:abstractNumId w:val="20"/>
  </w:num>
  <w:num w:numId="18" w16cid:durableId="88701354">
    <w:abstractNumId w:val="25"/>
  </w:num>
  <w:num w:numId="19" w16cid:durableId="1258830934">
    <w:abstractNumId w:val="0"/>
  </w:num>
  <w:num w:numId="20" w16cid:durableId="1384403124">
    <w:abstractNumId w:val="14"/>
  </w:num>
  <w:num w:numId="21" w16cid:durableId="132606611">
    <w:abstractNumId w:val="33"/>
  </w:num>
  <w:num w:numId="22" w16cid:durableId="1830713427">
    <w:abstractNumId w:val="33"/>
    <w:lvlOverride w:ilvl="0">
      <w:startOverride w:val="1"/>
    </w:lvlOverride>
  </w:num>
  <w:num w:numId="23" w16cid:durableId="220022409">
    <w:abstractNumId w:val="4"/>
    <w:lvlOverride w:ilvl="0">
      <w:startOverride w:val="1"/>
    </w:lvlOverride>
  </w:num>
  <w:num w:numId="24" w16cid:durableId="1380082144">
    <w:abstractNumId w:val="27"/>
    <w:lvlOverride w:ilvl="0">
      <w:startOverride w:val="1"/>
    </w:lvlOverride>
  </w:num>
  <w:num w:numId="25" w16cid:durableId="21010962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07165113">
    <w:abstractNumId w:val="13"/>
  </w:num>
  <w:num w:numId="27" w16cid:durableId="253636776">
    <w:abstractNumId w:val="5"/>
  </w:num>
  <w:num w:numId="28" w16cid:durableId="1255212064">
    <w:abstractNumId w:val="18"/>
  </w:num>
  <w:num w:numId="29" w16cid:durableId="1333604746">
    <w:abstractNumId w:val="24"/>
  </w:num>
  <w:num w:numId="30" w16cid:durableId="361170516">
    <w:abstractNumId w:val="2"/>
  </w:num>
  <w:num w:numId="31" w16cid:durableId="240482718">
    <w:abstractNumId w:val="30"/>
  </w:num>
  <w:num w:numId="32" w16cid:durableId="130091428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37710940">
    <w:abstractNumId w:val="30"/>
    <w:lvlOverride w:ilvl="0">
      <w:startOverride w:val="1"/>
    </w:lvlOverride>
  </w:num>
  <w:num w:numId="34" w16cid:durableId="1330446658">
    <w:abstractNumId w:val="8"/>
  </w:num>
  <w:num w:numId="35" w16cid:durableId="984089390">
    <w:abstractNumId w:val="12"/>
  </w:num>
  <w:num w:numId="36" w16cid:durableId="834222762">
    <w:abstractNumId w:val="7"/>
  </w:num>
  <w:num w:numId="37" w16cid:durableId="1445223381">
    <w:abstractNumId w:val="34"/>
  </w:num>
  <w:num w:numId="38" w16cid:durableId="152261435">
    <w:abstractNumId w:val="19"/>
  </w:num>
  <w:num w:numId="39" w16cid:durableId="1791319686">
    <w:abstractNumId w:val="19"/>
    <w:lvlOverride w:ilvl="0">
      <w:startOverride w:val="1"/>
    </w:lvlOverride>
  </w:num>
  <w:num w:numId="40" w16cid:durableId="1235965984">
    <w:abstractNumId w:val="11"/>
  </w:num>
  <w:num w:numId="41" w16cid:durableId="1313558352">
    <w:abstractNumId w:val="9"/>
  </w:num>
  <w:num w:numId="42" w16cid:durableId="309093619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2BD9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AC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035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27A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1284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29D4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2BE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76FD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6E48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530E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337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6E1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0D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8E2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2AB8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51E9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2D12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B5EB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474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421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22E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745"/>
    <w:rsid w:val="00A60977"/>
    <w:rsid w:val="00A60C32"/>
    <w:rsid w:val="00A62277"/>
    <w:rsid w:val="00A632FA"/>
    <w:rsid w:val="00A6406D"/>
    <w:rsid w:val="00A64B2B"/>
    <w:rsid w:val="00A652DF"/>
    <w:rsid w:val="00A6578A"/>
    <w:rsid w:val="00A65A5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4D53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768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A25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2C5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B7DAA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09D5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C42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BEE"/>
    <w:rsid w:val="00FA73CD"/>
    <w:rsid w:val="00FB226E"/>
    <w:rsid w:val="00FB2346"/>
    <w:rsid w:val="00FB3737"/>
    <w:rsid w:val="00FB3846"/>
    <w:rsid w:val="00FB3899"/>
    <w:rsid w:val="00FB4081"/>
    <w:rsid w:val="00FB5B38"/>
    <w:rsid w:val="00FC01FB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0213B4"/>
  <w15:docId w15:val="{EAC05242-1031-4051-AD4D-ED40DF0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54C42"/>
    <w:rPr>
      <w:sz w:val="24"/>
    </w:rPr>
  </w:style>
  <w:style w:type="paragraph" w:styleId="1">
    <w:name w:val="heading 1"/>
    <w:next w:val="34b"/>
    <w:link w:val="10"/>
    <w:qFormat/>
    <w:rsid w:val="00E54C4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54C4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54C4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54C4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54C4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54C4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54C4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54C4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54C4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E54C42"/>
    <w:rPr>
      <w:rFonts w:ascii="Calibri" w:hAnsi="Calibri"/>
    </w:rPr>
  </w:style>
  <w:style w:type="paragraph" w:customStyle="1" w:styleId="34b">
    <w:name w:val="34_Абзац_Обычный"/>
    <w:link w:val="34d"/>
    <w:qFormat/>
    <w:rsid w:val="00E54C4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54C42"/>
    <w:rPr>
      <w:sz w:val="24"/>
      <w:lang w:eastAsia="x-none"/>
    </w:rPr>
  </w:style>
  <w:style w:type="character" w:customStyle="1" w:styleId="10">
    <w:name w:val="Заголовок 1 Знак"/>
    <w:link w:val="1"/>
    <w:rsid w:val="00E54C4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54C42"/>
    <w:rPr>
      <w:b/>
      <w:sz w:val="32"/>
    </w:rPr>
  </w:style>
  <w:style w:type="character" w:customStyle="1" w:styleId="30">
    <w:name w:val="Заголовок 3 Знак"/>
    <w:link w:val="3"/>
    <w:rsid w:val="00E54C42"/>
    <w:rPr>
      <w:b/>
      <w:bCs/>
      <w:sz w:val="28"/>
    </w:rPr>
  </w:style>
  <w:style w:type="character" w:customStyle="1" w:styleId="40">
    <w:name w:val="Заголовок 4 Знак"/>
    <w:link w:val="4"/>
    <w:rsid w:val="00E54C42"/>
    <w:rPr>
      <w:b/>
      <w:sz w:val="24"/>
    </w:rPr>
  </w:style>
  <w:style w:type="character" w:customStyle="1" w:styleId="50">
    <w:name w:val="Заголовок 5 Знак"/>
    <w:link w:val="5"/>
    <w:rsid w:val="00E54C4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54C4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54C4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54C4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54C4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54C4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54C4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54C4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54C42"/>
    <w:rPr>
      <w:u w:val="single"/>
    </w:rPr>
  </w:style>
  <w:style w:type="paragraph" w:customStyle="1" w:styleId="349">
    <w:name w:val="34_Список_Библиография"/>
    <w:basedOn w:val="34b"/>
    <w:rsid w:val="00E54C4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50A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54C4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54C4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54C4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54C4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54C4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50A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54C4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50A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54C4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54C4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54C4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54C42"/>
    <w:rPr>
      <w:b w:val="0"/>
      <w:i/>
    </w:rPr>
  </w:style>
  <w:style w:type="character" w:customStyle="1" w:styleId="34fc">
    <w:name w:val="34_Знак_Название_файла"/>
    <w:qFormat/>
    <w:rsid w:val="00E54C42"/>
    <w:rPr>
      <w:rFonts w:ascii="Calibri" w:hAnsi="Calibri"/>
    </w:rPr>
  </w:style>
  <w:style w:type="character" w:customStyle="1" w:styleId="34fd">
    <w:name w:val="34_Знак_Термин"/>
    <w:rsid w:val="00E54C42"/>
    <w:rPr>
      <w:i/>
    </w:rPr>
  </w:style>
  <w:style w:type="character" w:customStyle="1" w:styleId="34fe">
    <w:name w:val="34_Знак_Полужирный"/>
    <w:rsid w:val="00E54C42"/>
    <w:rPr>
      <w:b/>
    </w:rPr>
  </w:style>
  <w:style w:type="character" w:customStyle="1" w:styleId="34ff">
    <w:name w:val="34_Знак_Верхний_индекс"/>
    <w:rsid w:val="00E54C42"/>
    <w:rPr>
      <w:vertAlign w:val="superscript"/>
    </w:rPr>
  </w:style>
  <w:style w:type="character" w:customStyle="1" w:styleId="3424">
    <w:name w:val="34_Список_Марк_2 Знак"/>
    <w:link w:val="3423"/>
    <w:rsid w:val="007278E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54C4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54C4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54C4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54C42"/>
    <w:pPr>
      <w:numPr>
        <w:numId w:val="31"/>
      </w:numPr>
    </w:pPr>
  </w:style>
  <w:style w:type="character" w:customStyle="1" w:styleId="3419">
    <w:name w:val="34_Список_Марк_1 Знак"/>
    <w:link w:val="3413"/>
    <w:rsid w:val="00050AC2"/>
    <w:rPr>
      <w:sz w:val="24"/>
      <w:lang w:eastAsia="x-none"/>
    </w:rPr>
  </w:style>
  <w:style w:type="paragraph" w:styleId="a4">
    <w:name w:val="footnote text"/>
    <w:basedOn w:val="34b"/>
    <w:link w:val="a5"/>
    <w:rsid w:val="00E54C4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54C42"/>
    <w:pPr>
      <w:numPr>
        <w:numId w:val="30"/>
      </w:numPr>
    </w:pPr>
  </w:style>
  <w:style w:type="character" w:customStyle="1" w:styleId="341a">
    <w:name w:val="34_Список_Нум_1 Знак"/>
    <w:link w:val="341"/>
    <w:rsid w:val="00050A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54C4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50A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54C42"/>
    <w:pPr>
      <w:keepNext/>
    </w:pPr>
  </w:style>
  <w:style w:type="paragraph" w:customStyle="1" w:styleId="34f1">
    <w:name w:val="34_Рамка_Основной"/>
    <w:basedOn w:val="34b"/>
    <w:link w:val="34f0"/>
    <w:rsid w:val="00E54C4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54C4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54C4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54C4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54C4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54C4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54C4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54C4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54C4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54C4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54C4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54C4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54C4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54C4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50A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54C4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54C4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54C4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54C4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54C4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54C42"/>
    <w:rPr>
      <w:sz w:val="18"/>
      <w:lang w:eastAsia="x-none"/>
    </w:rPr>
  </w:style>
  <w:style w:type="paragraph" w:customStyle="1" w:styleId="34fff1">
    <w:name w:val="34_Листинг"/>
    <w:basedOn w:val="34b"/>
    <w:rsid w:val="00E54C4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54C42"/>
    <w:rPr>
      <w:b/>
    </w:rPr>
  </w:style>
  <w:style w:type="paragraph" w:customStyle="1" w:styleId="3440">
    <w:name w:val="34_Заголовок_4_Приложение"/>
    <w:basedOn w:val="4"/>
    <w:next w:val="34b"/>
    <w:rsid w:val="00E54C4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54C4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54C4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54C4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54C4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54C4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54C4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54C4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54C4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54C4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54C4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54C4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54C4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54C4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54C4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54C4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54C42"/>
  </w:style>
  <w:style w:type="paragraph" w:customStyle="1" w:styleId="34fffb">
    <w:name w:val="34_Пример_Заголовок"/>
    <w:basedOn w:val="34f8"/>
    <w:next w:val="34f8"/>
    <w:rsid w:val="00E54C42"/>
    <w:pPr>
      <w:keepNext/>
      <w:spacing w:after="120"/>
    </w:pPr>
    <w:rPr>
      <w:b/>
      <w:lang w:eastAsia="ru-RU"/>
    </w:rPr>
  </w:style>
  <w:style w:type="character" w:styleId="a7">
    <w:name w:val="FollowedHyperlink"/>
    <w:rsid w:val="00E54C42"/>
    <w:rPr>
      <w:color w:val="auto"/>
    </w:rPr>
  </w:style>
  <w:style w:type="character" w:customStyle="1" w:styleId="34fffc">
    <w:name w:val="34_Знак_Нижний_индекс"/>
    <w:rsid w:val="00E54C42"/>
    <w:rPr>
      <w:vertAlign w:val="subscript"/>
    </w:rPr>
  </w:style>
  <w:style w:type="character" w:styleId="a8">
    <w:name w:val="footnote reference"/>
    <w:basedOn w:val="a1"/>
    <w:semiHidden/>
    <w:rsid w:val="00E54C42"/>
    <w:rPr>
      <w:vertAlign w:val="superscript"/>
    </w:rPr>
  </w:style>
  <w:style w:type="paragraph" w:styleId="a9">
    <w:name w:val="header"/>
    <w:basedOn w:val="34b"/>
    <w:link w:val="aa"/>
    <w:rsid w:val="00E54C4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54C42"/>
    <w:rPr>
      <w:lang w:eastAsia="x-none"/>
    </w:rPr>
  </w:style>
  <w:style w:type="paragraph" w:styleId="ab">
    <w:name w:val="footer"/>
    <w:basedOn w:val="34b"/>
    <w:link w:val="ac"/>
    <w:rsid w:val="00E54C4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54C42"/>
    <w:rPr>
      <w:lang w:eastAsia="x-none"/>
    </w:rPr>
  </w:style>
  <w:style w:type="numbering" w:customStyle="1" w:styleId="a">
    <w:name w:val="Приложение"/>
    <w:uiPriority w:val="99"/>
    <w:rsid w:val="00E54C4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54C42"/>
    <w:pPr>
      <w:keepNext/>
    </w:pPr>
  </w:style>
  <w:style w:type="character" w:customStyle="1" w:styleId="3434">
    <w:name w:val="34_Список_Марк_3 Знак"/>
    <w:basedOn w:val="34d"/>
    <w:link w:val="3432"/>
    <w:rsid w:val="007278E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54C4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54C4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50A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50A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50A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54C4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54C4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54C4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50A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54C42"/>
    <w:pPr>
      <w:keepNext/>
    </w:pPr>
  </w:style>
  <w:style w:type="character" w:customStyle="1" w:styleId="34ffff0">
    <w:name w:val="34_Процедура_Подшаг Знак"/>
    <w:basedOn w:val="34d"/>
    <w:link w:val="344"/>
    <w:rsid w:val="00050AC2"/>
    <w:rPr>
      <w:sz w:val="24"/>
      <w:lang w:eastAsia="x-none"/>
    </w:rPr>
  </w:style>
  <w:style w:type="character" w:customStyle="1" w:styleId="34ffff2">
    <w:name w:val="34_Знак_Клавиши"/>
    <w:rsid w:val="00E54C4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54C4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54C42"/>
  </w:style>
  <w:style w:type="paragraph" w:styleId="ad">
    <w:name w:val="caption"/>
    <w:basedOn w:val="34b"/>
    <w:next w:val="34b"/>
    <w:rsid w:val="00A65A5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54C4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54C4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54C4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50AC2"/>
    <w:rPr>
      <w:sz w:val="24"/>
      <w:lang w:eastAsia="x-none"/>
    </w:rPr>
  </w:style>
  <w:style w:type="character" w:customStyle="1" w:styleId="ae">
    <w:name w:val="Основной текст Знак"/>
    <w:semiHidden/>
    <w:rsid w:val="00E54C4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54C42"/>
    <w:rPr>
      <w:rFonts w:ascii="Arial" w:hAnsi="Arial"/>
    </w:rPr>
  </w:style>
  <w:style w:type="character" w:customStyle="1" w:styleId="af0">
    <w:name w:val="Тема примечания Знак"/>
    <w:semiHidden/>
    <w:rsid w:val="00E54C4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54C4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54C4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54C42"/>
  </w:style>
  <w:style w:type="character" w:styleId="af3">
    <w:name w:val="annotation reference"/>
    <w:semiHidden/>
    <w:rsid w:val="00E54C42"/>
    <w:rPr>
      <w:sz w:val="16"/>
      <w:szCs w:val="16"/>
    </w:rPr>
  </w:style>
  <w:style w:type="character" w:styleId="af4">
    <w:name w:val="page number"/>
    <w:rsid w:val="00E54C42"/>
  </w:style>
  <w:style w:type="paragraph" w:styleId="af5">
    <w:name w:val="Body Text"/>
    <w:basedOn w:val="a0"/>
    <w:link w:val="13"/>
    <w:semiHidden/>
    <w:unhideWhenUsed/>
    <w:rsid w:val="00E54C4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54C42"/>
    <w:rPr>
      <w:sz w:val="24"/>
    </w:rPr>
  </w:style>
  <w:style w:type="paragraph" w:styleId="af6">
    <w:name w:val="annotation subject"/>
    <w:basedOn w:val="af2"/>
    <w:next w:val="af2"/>
    <w:link w:val="14"/>
    <w:semiHidden/>
    <w:rsid w:val="00E54C4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54C42"/>
    <w:rPr>
      <w:b/>
      <w:bCs/>
    </w:rPr>
  </w:style>
  <w:style w:type="paragraph" w:styleId="af7">
    <w:name w:val="Balloon Text"/>
    <w:basedOn w:val="a0"/>
    <w:link w:val="15"/>
    <w:semiHidden/>
    <w:rsid w:val="00E54C4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54C4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54C42"/>
  </w:style>
  <w:style w:type="paragraph" w:customStyle="1" w:styleId="34ffff9">
    <w:name w:val="34_ТЛ_Подпись"/>
    <w:basedOn w:val="34f6"/>
    <w:rsid w:val="00E54C42"/>
  </w:style>
  <w:style w:type="paragraph" w:customStyle="1" w:styleId="34ffffa">
    <w:name w:val="34_ТЛ_Подпись_скрытый"/>
    <w:basedOn w:val="34ffff9"/>
    <w:rsid w:val="00E54C42"/>
    <w:rPr>
      <w:vanish/>
    </w:rPr>
  </w:style>
  <w:style w:type="paragraph" w:customStyle="1" w:styleId="34ffffb">
    <w:name w:val="34_Комментарий_Философта"/>
    <w:basedOn w:val="34b"/>
    <w:rsid w:val="00E54C4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54C4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54C42"/>
    <w:rPr>
      <w:b/>
    </w:rPr>
  </w:style>
  <w:style w:type="paragraph" w:customStyle="1" w:styleId="34ffffe">
    <w:name w:val="34_Таблица_Сноска_Линия"/>
    <w:basedOn w:val="34fff7"/>
    <w:next w:val="34fff7"/>
    <w:rsid w:val="00E54C42"/>
    <w:pPr>
      <w:keepNext/>
    </w:pPr>
  </w:style>
  <w:style w:type="paragraph" w:customStyle="1" w:styleId="34fffff">
    <w:name w:val="34_Таблица_Примечание"/>
    <w:basedOn w:val="34fff7"/>
    <w:rsid w:val="00E54C42"/>
  </w:style>
  <w:style w:type="character" w:customStyle="1" w:styleId="34fffff0">
    <w:name w:val="34_Знак_Значение"/>
    <w:qFormat/>
    <w:rsid w:val="00E54C42"/>
    <w:rPr>
      <w:rFonts w:ascii="Calibri" w:hAnsi="Calibri"/>
    </w:rPr>
  </w:style>
  <w:style w:type="character" w:styleId="af8">
    <w:name w:val="Hyperlink"/>
    <w:uiPriority w:val="99"/>
    <w:rsid w:val="00E54C42"/>
    <w:rPr>
      <w:color w:val="0000FF"/>
      <w:u w:val="single"/>
    </w:rPr>
  </w:style>
  <w:style w:type="paragraph" w:customStyle="1" w:styleId="34fffff1">
    <w:name w:val="34_Рисунок_Подпись"/>
    <w:basedOn w:val="34b"/>
    <w:rsid w:val="00E54C4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54C4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54C4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54C4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54C4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54C4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B389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54C4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54C4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54C4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54C4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54C4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54C4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54C4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54C4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54C4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54C4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54C4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54C4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54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A65A5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54C4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54C4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54C42"/>
    <w:pPr>
      <w:jc w:val="center"/>
    </w:pPr>
  </w:style>
  <w:style w:type="paragraph" w:customStyle="1" w:styleId="3411">
    <w:name w:val="34_Таблица_Список_Марк_1_без_отступа"/>
    <w:basedOn w:val="34ff6"/>
    <w:rsid w:val="00E54C42"/>
    <w:pPr>
      <w:numPr>
        <w:numId w:val="41"/>
      </w:numPr>
    </w:pPr>
  </w:style>
  <w:style w:type="paragraph" w:customStyle="1" w:styleId="34fffff9">
    <w:name w:val="34_Формула"/>
    <w:basedOn w:val="a0"/>
    <w:rsid w:val="00E54C4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54C4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54C4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A1A52-C401-4414-B37F-D4AC1E23C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13</TotalTime>
  <Pages>6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Структурная схема комплекса технических средств</vt:lpstr>
    </vt:vector>
  </TitlesOfParts>
  <Company>ООО НПП «ЭСН»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Структурная схема комплекса технических средств</dc:title>
  <dc:creator>Oksana</dc:creator>
  <cp:lastModifiedBy>Илья Чураков</cp:lastModifiedBy>
  <cp:revision>3</cp:revision>
  <cp:lastPrinted>2014-09-08T01:50:00Z</cp:lastPrinted>
  <dcterms:created xsi:type="dcterms:W3CDTF">2025-08-31T23:59:00Z</dcterms:created>
  <dcterms:modified xsi:type="dcterms:W3CDTF">2025-09-01T00:10:00Z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ТП.С1</vt:lpwstr>
  </property>
  <property fmtid="{D5CDD505-2E9C-101B-9397-08002B2CF9AE}" pid="8" name="год_издания">
    <vt:lpwstr>2025</vt:lpwstr>
  </property>
</Properties>
</file>