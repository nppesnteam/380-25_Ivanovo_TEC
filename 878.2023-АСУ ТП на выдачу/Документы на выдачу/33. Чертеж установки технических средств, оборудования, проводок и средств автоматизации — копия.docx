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6BE6" w14:textId="0BB321AB" w:rsidR="003E6561" w:rsidRDefault="003E6561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2A1D28">
        <w:t>ООО НПП «ЭСН»</w:t>
      </w:r>
      <w:r>
        <w:fldChar w:fldCharType="end"/>
      </w:r>
    </w:p>
    <w:p w14:paraId="41B15389" w14:textId="77777777" w:rsidR="003E6561" w:rsidRPr="00C816E8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E6561" w:rsidRPr="00C816E8" w14:paraId="7AEE81A0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368004AC" w14:textId="4ACEA47C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68400436" w14:textId="04018EC4" w:rsidR="003E6561" w:rsidRPr="00C816E8" w:rsidRDefault="003E6561" w:rsidP="00345A40">
            <w:pPr>
              <w:pStyle w:val="34ffff8"/>
            </w:pPr>
          </w:p>
        </w:tc>
      </w:tr>
      <w:tr w:rsidR="003E6561" w:rsidRPr="00C816E8" w14:paraId="6FA32ADD" w14:textId="77777777" w:rsidTr="00345A40">
        <w:trPr>
          <w:trHeight w:val="630"/>
        </w:trPr>
        <w:tc>
          <w:tcPr>
            <w:tcW w:w="5554" w:type="dxa"/>
            <w:vMerge/>
          </w:tcPr>
          <w:p w14:paraId="2AEFDA8D" w14:textId="77777777" w:rsidR="003E6561" w:rsidRPr="00C816E8" w:rsidRDefault="003E6561" w:rsidP="00345A40"/>
        </w:tc>
        <w:tc>
          <w:tcPr>
            <w:tcW w:w="4563" w:type="dxa"/>
          </w:tcPr>
          <w:p w14:paraId="4EA01DC7" w14:textId="7488FF9E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366685CB" w14:textId="77777777" w:rsidTr="00345A40">
        <w:trPr>
          <w:trHeight w:val="353"/>
        </w:trPr>
        <w:tc>
          <w:tcPr>
            <w:tcW w:w="5554" w:type="dxa"/>
            <w:vMerge/>
          </w:tcPr>
          <w:p w14:paraId="61B05CBD" w14:textId="77777777" w:rsidR="003E6561" w:rsidRPr="00C816E8" w:rsidRDefault="003E6561" w:rsidP="00345A40"/>
        </w:tc>
        <w:tc>
          <w:tcPr>
            <w:tcW w:w="4563" w:type="dxa"/>
          </w:tcPr>
          <w:p w14:paraId="2511C95C" w14:textId="46C357CB" w:rsidR="003E6561" w:rsidRPr="00C816E8" w:rsidRDefault="003E6561" w:rsidP="00B617AD">
            <w:pPr>
              <w:pStyle w:val="34ffff9"/>
            </w:pPr>
          </w:p>
        </w:tc>
      </w:tr>
    </w:tbl>
    <w:p w14:paraId="16279F81" w14:textId="77777777" w:rsidR="003E6561" w:rsidRPr="00C816E8" w:rsidRDefault="003E6561" w:rsidP="00801734">
      <w:pPr>
        <w:pStyle w:val="34f5"/>
      </w:pPr>
    </w:p>
    <w:p w14:paraId="091EDAC7" w14:textId="77777777" w:rsidR="003E6561" w:rsidRDefault="003E6561" w:rsidP="00801734">
      <w:pPr>
        <w:pStyle w:val="34f5"/>
      </w:pPr>
    </w:p>
    <w:p w14:paraId="7FBBBFA2" w14:textId="77777777" w:rsidR="003E6561" w:rsidRDefault="003E6561" w:rsidP="00801734">
      <w:pPr>
        <w:pStyle w:val="34f5"/>
      </w:pPr>
    </w:p>
    <w:p w14:paraId="60B3A4A8" w14:textId="77777777" w:rsidR="003E6561" w:rsidRPr="00C816E8" w:rsidRDefault="003E6561" w:rsidP="00801734">
      <w:pPr>
        <w:pStyle w:val="34f5"/>
      </w:pPr>
    </w:p>
    <w:p w14:paraId="66C0B624" w14:textId="77777777" w:rsidR="003E6561" w:rsidRPr="00C816E8" w:rsidRDefault="003E6561" w:rsidP="00801734">
      <w:pPr>
        <w:pStyle w:val="34f5"/>
      </w:pPr>
    </w:p>
    <w:p w14:paraId="0A187F9D" w14:textId="39C22875" w:rsidR="003E6561" w:rsidRPr="00C816E8" w:rsidRDefault="00C47086" w:rsidP="00801734">
      <w:pPr>
        <w:pStyle w:val="34ffb"/>
      </w:pPr>
      <w:fldSimple w:instr=" DOCPROPERTY  полное_название_системы  \* MERGEFORMAT ">
        <w:r w:rsidR="002A1D28">
          <w:t>Строительство водогрейной котельной 400 Гкал/час на территории Ивановской ТЭЦ-2</w:t>
        </w:r>
      </w:fldSimple>
    </w:p>
    <w:p w14:paraId="68E4592A" w14:textId="7F501328" w:rsidR="003E6561" w:rsidRPr="00C816E8" w:rsidRDefault="003E6561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2A1D28">
          <w:t>878.2023</w:t>
        </w:r>
      </w:fldSimple>
      <w:r w:rsidRPr="00C816E8">
        <w:t>)</w:t>
      </w:r>
    </w:p>
    <w:p w14:paraId="1B3D83C4" w14:textId="02F6F711" w:rsidR="003E6561" w:rsidRPr="00C816E8" w:rsidRDefault="00C47086" w:rsidP="00801734">
      <w:pPr>
        <w:pStyle w:val="34ffd"/>
      </w:pPr>
      <w:fldSimple w:instr=" DOCPROPERTY  Title  \* MERGEFORMAT ">
        <w:r w:rsidR="002A1D28">
          <w:t>Чертеж установки технических средств, оборудования, проводок и средств автоматизации</w:t>
        </w:r>
      </w:fldSimple>
    </w:p>
    <w:p w14:paraId="21F4B213" w14:textId="23529598" w:rsidR="003E6561" w:rsidRDefault="003E656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2A1D28">
        <w:t>878.2023-АСУ ТП.АР</w:t>
      </w:r>
      <w:r w:rsidRPr="00C816E8">
        <w:fldChar w:fldCharType="end"/>
      </w:r>
    </w:p>
    <w:p w14:paraId="43603B66" w14:textId="77777777" w:rsidR="003E6561" w:rsidRDefault="003E6561" w:rsidP="00801734">
      <w:pPr>
        <w:pStyle w:val="34f5"/>
      </w:pPr>
    </w:p>
    <w:p w14:paraId="5DD3903E" w14:textId="77777777" w:rsidR="003E6561" w:rsidRPr="00073FC7" w:rsidRDefault="003E6561" w:rsidP="00801734">
      <w:pPr>
        <w:pStyle w:val="34f5"/>
      </w:pPr>
    </w:p>
    <w:p w14:paraId="185192B6" w14:textId="10CEB512" w:rsidR="003F69A0" w:rsidRPr="00073FC7" w:rsidRDefault="00D26B20" w:rsidP="00801734">
      <w:pPr>
        <w:pStyle w:val="34f5"/>
      </w:pPr>
      <w:r>
        <w:t>Том 42</w:t>
      </w:r>
    </w:p>
    <w:p w14:paraId="0C761115" w14:textId="77777777" w:rsidR="003E6561" w:rsidRDefault="003E6561" w:rsidP="00801734">
      <w:pPr>
        <w:pStyle w:val="34f5"/>
      </w:pPr>
    </w:p>
    <w:p w14:paraId="287A189D" w14:textId="77777777" w:rsidR="003E6561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E6561" w:rsidRPr="00C816E8" w14:paraId="0277F3E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F0F0B89" w14:textId="65051F38"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2F3A7211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036D435" w14:textId="77777777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47FF342C" w14:textId="77777777" w:rsidTr="00345A40">
        <w:trPr>
          <w:trHeight w:val="868"/>
        </w:trPr>
        <w:tc>
          <w:tcPr>
            <w:tcW w:w="4564" w:type="dxa"/>
          </w:tcPr>
          <w:p w14:paraId="4ED3FE0A" w14:textId="580F1E62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35C5B6C7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7D01C568" w14:textId="108BA394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7B00F4F1" w14:textId="77777777" w:rsidTr="00345A40">
        <w:trPr>
          <w:trHeight w:val="404"/>
        </w:trPr>
        <w:tc>
          <w:tcPr>
            <w:tcW w:w="4564" w:type="dxa"/>
          </w:tcPr>
          <w:p w14:paraId="0F61E15D" w14:textId="3D644697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390F6C1A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2D6AF335" w14:textId="570D8997" w:rsidR="003E6561" w:rsidRPr="00C816E8" w:rsidRDefault="003E6561" w:rsidP="00B617AD">
            <w:pPr>
              <w:pStyle w:val="34ffff9"/>
            </w:pPr>
          </w:p>
        </w:tc>
      </w:tr>
      <w:tr w:rsidR="003E6561" w:rsidRPr="00C816E8" w14:paraId="655DC38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EC1C6B2" w14:textId="77777777"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1AF09254" w14:textId="77777777" w:rsidR="003E6561" w:rsidRPr="00C816E8" w:rsidRDefault="003E656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A2A5724" w14:textId="77777777" w:rsidR="003E6561" w:rsidRPr="00C816E8" w:rsidRDefault="003E6561" w:rsidP="00345A40">
            <w:pPr>
              <w:pStyle w:val="34ffff8"/>
            </w:pPr>
          </w:p>
        </w:tc>
      </w:tr>
      <w:tr w:rsidR="003E6561" w:rsidRPr="00C816E8" w14:paraId="21A5393A" w14:textId="77777777" w:rsidTr="00345A40">
        <w:trPr>
          <w:trHeight w:val="864"/>
        </w:trPr>
        <w:tc>
          <w:tcPr>
            <w:tcW w:w="4564" w:type="dxa"/>
          </w:tcPr>
          <w:p w14:paraId="592264B6" w14:textId="2DAD0793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177E7814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69D16890" w14:textId="4AF4D570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1D8AC864" w14:textId="77777777" w:rsidTr="00345A40">
        <w:trPr>
          <w:trHeight w:val="643"/>
        </w:trPr>
        <w:tc>
          <w:tcPr>
            <w:tcW w:w="4564" w:type="dxa"/>
          </w:tcPr>
          <w:p w14:paraId="0CE6D204" w14:textId="75DA52F6" w:rsidR="003E6561" w:rsidRPr="00C816E8" w:rsidRDefault="003E6561" w:rsidP="00B617AD">
            <w:pPr>
              <w:pStyle w:val="34ffff9"/>
            </w:pPr>
          </w:p>
        </w:tc>
        <w:tc>
          <w:tcPr>
            <w:tcW w:w="990" w:type="dxa"/>
          </w:tcPr>
          <w:p w14:paraId="0E139AAE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24F67247" w14:textId="62085CBB" w:rsidR="003E6561" w:rsidRPr="00C816E8" w:rsidRDefault="003E6561" w:rsidP="00B617AD">
            <w:pPr>
              <w:pStyle w:val="34ffff9"/>
            </w:pPr>
          </w:p>
        </w:tc>
      </w:tr>
    </w:tbl>
    <w:p w14:paraId="70365973" w14:textId="77777777" w:rsidR="003E6561" w:rsidRPr="00801734" w:rsidRDefault="003E6561" w:rsidP="00801734">
      <w:pPr>
        <w:pStyle w:val="34f5"/>
        <w:rPr>
          <w:lang w:val="en-US"/>
        </w:rPr>
      </w:pPr>
    </w:p>
    <w:p w14:paraId="701288A9" w14:textId="77777777" w:rsidR="00E3465E" w:rsidRPr="00E3465E" w:rsidRDefault="00E3465E" w:rsidP="00264594">
      <w:pPr>
        <w:pStyle w:val="34f5"/>
      </w:pPr>
    </w:p>
    <w:p w14:paraId="1211AD37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4B2EC729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3CA72FD" w14:textId="0756E90F" w:rsidR="002A1D28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713274" w:history="1">
        <w:r w:rsidR="002A1D28" w:rsidRPr="00A21102">
          <w:rPr>
            <w:rStyle w:val="af8"/>
          </w:rPr>
          <w:t>1 Наименование чертежа</w:t>
        </w:r>
        <w:r w:rsidR="002A1D28">
          <w:rPr>
            <w:webHidden/>
          </w:rPr>
          <w:tab/>
        </w:r>
        <w:r w:rsidR="002A1D28">
          <w:rPr>
            <w:webHidden/>
          </w:rPr>
          <w:fldChar w:fldCharType="begin"/>
        </w:r>
        <w:r w:rsidR="002A1D28">
          <w:rPr>
            <w:webHidden/>
          </w:rPr>
          <w:instrText xml:space="preserve"> PAGEREF _Toc207713274 \h </w:instrText>
        </w:r>
        <w:r w:rsidR="002A1D28">
          <w:rPr>
            <w:webHidden/>
          </w:rPr>
        </w:r>
        <w:r w:rsidR="002A1D28">
          <w:rPr>
            <w:webHidden/>
          </w:rPr>
          <w:fldChar w:fldCharType="separate"/>
        </w:r>
        <w:r w:rsidR="002A1D28">
          <w:rPr>
            <w:webHidden/>
          </w:rPr>
          <w:t>3</w:t>
        </w:r>
        <w:r w:rsidR="002A1D28">
          <w:rPr>
            <w:webHidden/>
          </w:rPr>
          <w:fldChar w:fldCharType="end"/>
        </w:r>
      </w:hyperlink>
    </w:p>
    <w:p w14:paraId="58AA1CD0" w14:textId="6A4B0219" w:rsidR="002A1D28" w:rsidRDefault="002A1D2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13275" w:history="1">
        <w:r w:rsidRPr="00A21102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_Toc207713275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1204DA7" w14:textId="3C59600F" w:rsidR="002A1D28" w:rsidRDefault="002A1D2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13276" w:history="1">
        <w:r w:rsidRPr="00A21102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_Toc207713276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B1BD6E0" w14:textId="1F4FBD56" w:rsidR="00BA4372" w:rsidRDefault="00380491" w:rsidP="00E10079">
      <w:pPr>
        <w:pStyle w:val="34b"/>
      </w:pPr>
      <w:r>
        <w:fldChar w:fldCharType="end"/>
      </w:r>
    </w:p>
    <w:p w14:paraId="060F2B64" w14:textId="77777777" w:rsidR="0082002C" w:rsidRDefault="0082002C" w:rsidP="00EC68A8">
      <w:pPr>
        <w:pStyle w:val="34fffa"/>
      </w:pPr>
    </w:p>
    <w:p w14:paraId="0F0050E8" w14:textId="77777777" w:rsidR="0082002C" w:rsidRDefault="0082002C" w:rsidP="00EC68A8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1A2C82E4" w14:textId="77777777" w:rsidR="00F44E56" w:rsidRDefault="00CC45A3" w:rsidP="00F44E56">
      <w:pPr>
        <w:pStyle w:val="1"/>
        <w:rPr>
          <w:lang w:val="ru-RU"/>
        </w:rPr>
      </w:pPr>
      <w:bookmarkStart w:id="0" w:name="_Toc207713274"/>
      <w:r>
        <w:rPr>
          <w:lang w:val="ru-RU"/>
        </w:rPr>
        <w:lastRenderedPageBreak/>
        <w:t>Наименование чертежа</w:t>
      </w:r>
      <w:bookmarkEnd w:id="0"/>
    </w:p>
    <w:p w14:paraId="38A6178E" w14:textId="77777777" w:rsidR="001F1EE2" w:rsidRDefault="001F1EE2" w:rsidP="00EC68A8">
      <w:pPr>
        <w:pStyle w:val="34f9"/>
        <w:rPr>
          <w:lang w:val="en-US"/>
        </w:rPr>
      </w:pPr>
    </w:p>
    <w:p w14:paraId="56E27B4D" w14:textId="77777777" w:rsidR="00EC68A8" w:rsidRPr="00EC68A8" w:rsidRDefault="00EC68A8" w:rsidP="00073FC7">
      <w:pPr>
        <w:pStyle w:val="34b"/>
        <w:rPr>
          <w:lang w:val="en-US"/>
        </w:rPr>
      </w:pPr>
    </w:p>
    <w:p w14:paraId="49A11536" w14:textId="77777777" w:rsidR="0082002C" w:rsidRDefault="0082002C" w:rsidP="00C056CD">
      <w:pPr>
        <w:pStyle w:val="34fffa"/>
      </w:pPr>
    </w:p>
    <w:p w14:paraId="43B78319" w14:textId="77777777" w:rsidR="0082002C" w:rsidRDefault="0082002C" w:rsidP="00C056CD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722D1EAF" w14:textId="77777777" w:rsidR="008274DF" w:rsidRDefault="008274DF" w:rsidP="008274DF">
      <w:pPr>
        <w:pStyle w:val="34b"/>
      </w:pPr>
    </w:p>
    <w:p w14:paraId="47FF2027" w14:textId="77777777" w:rsidR="008274DF" w:rsidRDefault="008274DF" w:rsidP="008274DF">
      <w:pPr>
        <w:pStyle w:val="34ffffb"/>
      </w:pPr>
      <w:r>
        <w:t>Инструкция по заполнению документа:</w:t>
      </w:r>
    </w:p>
    <w:p w14:paraId="21814652" w14:textId="77777777" w:rsidR="009261F1" w:rsidRDefault="009261F1" w:rsidP="009261F1">
      <w:pPr>
        <w:pStyle w:val="34ffffb"/>
      </w:pPr>
      <w:r>
        <w:t>Данный шаблон предназначен всех видов чертежей, входящих в комплект документов на АС согласно требованиям ГОСТ 34.</w:t>
      </w:r>
    </w:p>
    <w:p w14:paraId="77737C92" w14:textId="77777777" w:rsidR="008274DF" w:rsidRPr="00760811" w:rsidRDefault="008274DF" w:rsidP="008274DF">
      <w:pPr>
        <w:pStyle w:val="34ffffb"/>
      </w:pPr>
      <w:r>
        <w:t>Наименование и обозначение документа для каждого вида чертежа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14:paraId="247EE381" w14:textId="77777777" w:rsidR="008274DF" w:rsidRDefault="008274DF" w:rsidP="008274DF">
      <w:pPr>
        <w:pStyle w:val="34ffffb"/>
      </w:pPr>
      <w:r>
        <w:t>а) Укажите наименование документа в поле «Название» окна «Свойства» в зависимости от вида чертежа. Наименование документа аналогично названию чертежа. Названия чертежей приведены ниже в пунктах 1—3.</w:t>
      </w:r>
    </w:p>
    <w:p w14:paraId="32EA8615" w14:textId="77777777" w:rsidR="008274DF" w:rsidRDefault="008274DF" w:rsidP="008274DF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542892">
        <w:t xml:space="preserve">вида </w:t>
      </w:r>
      <w:r>
        <w:t xml:space="preserve">документа приведено под его наименованием в описании видов </w:t>
      </w:r>
      <w:r w:rsidR="00010A61">
        <w:t>чертежей</w:t>
      </w:r>
      <w:r>
        <w:t xml:space="preserve"> в пунктах 1—3.</w:t>
      </w:r>
    </w:p>
    <w:p w14:paraId="6A26B2A3" w14:textId="77777777" w:rsidR="008274DF" w:rsidRDefault="008274DF" w:rsidP="008274DF">
      <w:pPr>
        <w:pStyle w:val="34ffffb"/>
      </w:pPr>
      <w:r>
        <w:t>в) Обновите поля документа и поля основных надписей в колонтитулах.</w:t>
      </w:r>
    </w:p>
    <w:p w14:paraId="699FFD57" w14:textId="77777777" w:rsidR="008274DF" w:rsidRDefault="008274DF" w:rsidP="008274DF">
      <w:pPr>
        <w:pStyle w:val="34ffffb"/>
      </w:pPr>
      <w:r>
        <w:t>г) Укажите название чертежа в заголовке раздела 1 (вместо «Наименование чертежа»).</w:t>
      </w:r>
    </w:p>
    <w:p w14:paraId="39C6E28D" w14:textId="77777777" w:rsidR="008274DF" w:rsidRDefault="008274DF" w:rsidP="008274DF">
      <w:pPr>
        <w:pStyle w:val="34ffffb"/>
      </w:pPr>
      <w:r>
        <w:t>д) Ниже заголовка разместите чертеж. Требования к чертежу каждого вида приведены ниже в пунктах 1—3.</w:t>
      </w:r>
    </w:p>
    <w:p w14:paraId="1DEDFCF0" w14:textId="77777777" w:rsidR="008274DF" w:rsidRDefault="008274DF" w:rsidP="008274DF">
      <w:pPr>
        <w:pStyle w:val="34ffffb"/>
      </w:pPr>
      <w:r>
        <w:t>е) Ниже чертежа (при необходимости) разместите краткие аннотации и пояснения к нему.</w:t>
      </w:r>
    </w:p>
    <w:p w14:paraId="4E0D4220" w14:textId="77777777" w:rsidR="008274DF" w:rsidRPr="00760811" w:rsidRDefault="008274DF" w:rsidP="008274DF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чертеже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14:paraId="6DAEB5A4" w14:textId="77777777" w:rsidR="008274DF" w:rsidRDefault="008274DF" w:rsidP="008274DF">
      <w:pPr>
        <w:pStyle w:val="34ffffb"/>
      </w:pPr>
    </w:p>
    <w:p w14:paraId="627B439F" w14:textId="77777777" w:rsidR="008274DF" w:rsidRPr="00760811" w:rsidRDefault="008274DF" w:rsidP="008274DF">
      <w:pPr>
        <w:pStyle w:val="34ffffb"/>
      </w:pPr>
    </w:p>
    <w:p w14:paraId="2DDE0C18" w14:textId="77777777" w:rsidR="008274DF" w:rsidRDefault="008274DF" w:rsidP="008274DF">
      <w:pPr>
        <w:pStyle w:val="34a0"/>
      </w:pPr>
      <w:r>
        <w:t xml:space="preserve">1. </w:t>
      </w:r>
      <w:r w:rsidRPr="00A55554">
        <w:t>Чертеж общего вида</w:t>
      </w:r>
    </w:p>
    <w:p w14:paraId="3A82CCAF" w14:textId="77777777" w:rsidR="008274DF" w:rsidRPr="00834DB2" w:rsidRDefault="008274DF" w:rsidP="008274DF">
      <w:pPr>
        <w:pStyle w:val="34a0"/>
      </w:pPr>
      <w:r>
        <w:t xml:space="preserve">Обозначение документа: </w:t>
      </w:r>
      <w:r w:rsidRPr="00797244">
        <w:t>ВО</w:t>
      </w:r>
    </w:p>
    <w:p w14:paraId="46F338DB" w14:textId="77777777"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Чертеж обще</w:t>
      </w:r>
      <w:r>
        <w:rPr>
          <w:lang w:eastAsia="ru-RU"/>
        </w:rPr>
        <w:t>го вида щита (пульта) содержит:</w:t>
      </w:r>
    </w:p>
    <w:p w14:paraId="7BD8F6E2" w14:textId="77777777"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1) компоновку и расположения приборов, аппаратуры, элементов мнемосхем и монтажных изделий, устанавливаемых на фронтальной плоскости щита или рабочей плоскости пульта и на внутрен</w:t>
      </w:r>
      <w:r>
        <w:rPr>
          <w:lang w:eastAsia="ru-RU"/>
        </w:rPr>
        <w:t>них плоскостях щита или пульта;</w:t>
      </w:r>
    </w:p>
    <w:p w14:paraId="4D842753" w14:textId="77777777"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2) виды на плоскости (или их участки) щита или пульта в местах ввода электрических и трубных проводок с расположением упрощенного</w:t>
      </w:r>
      <w:r>
        <w:rPr>
          <w:lang w:eastAsia="ru-RU"/>
        </w:rPr>
        <w:t xml:space="preserve"> изображения вводных устройств;</w:t>
      </w:r>
    </w:p>
    <w:p w14:paraId="61E5724B" w14:textId="77777777"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 xml:space="preserve">3) схему расположения шкафов или панелей в плане (в случае </w:t>
      </w:r>
      <w:proofErr w:type="spellStart"/>
      <w:r w:rsidRPr="00103211">
        <w:rPr>
          <w:lang w:eastAsia="ru-RU"/>
        </w:rPr>
        <w:t>многошкального</w:t>
      </w:r>
      <w:proofErr w:type="spellEnd"/>
      <w:r w:rsidRPr="00103211">
        <w:rPr>
          <w:lang w:eastAsia="ru-RU"/>
        </w:rPr>
        <w:t xml:space="preserve"> или </w:t>
      </w:r>
      <w:proofErr w:type="spellStart"/>
      <w:r w:rsidRPr="00103211">
        <w:rPr>
          <w:lang w:eastAsia="ru-RU"/>
        </w:rPr>
        <w:t>мн</w:t>
      </w:r>
      <w:r>
        <w:rPr>
          <w:lang w:eastAsia="ru-RU"/>
        </w:rPr>
        <w:t>огопанельного</w:t>
      </w:r>
      <w:proofErr w:type="spellEnd"/>
      <w:r>
        <w:rPr>
          <w:lang w:eastAsia="ru-RU"/>
        </w:rPr>
        <w:t xml:space="preserve"> щита или пульта);</w:t>
      </w:r>
    </w:p>
    <w:p w14:paraId="3A5E8A9A" w14:textId="77777777" w:rsidR="008274DF" w:rsidRPr="00103211" w:rsidRDefault="008274DF" w:rsidP="008274DF">
      <w:pPr>
        <w:pStyle w:val="34a0"/>
        <w:rPr>
          <w:lang w:eastAsia="ru-RU"/>
        </w:rPr>
      </w:pPr>
      <w:r w:rsidRPr="00103211">
        <w:rPr>
          <w:lang w:eastAsia="ru-RU"/>
        </w:rPr>
        <w:t>4) перечень щитов (пультов) приборов, аппаратуры, монтажных изделий и мат</w:t>
      </w:r>
      <w:r>
        <w:rPr>
          <w:lang w:eastAsia="ru-RU"/>
        </w:rPr>
        <w:t>ериалов, помещенных на чертеже.</w:t>
      </w:r>
    </w:p>
    <w:p w14:paraId="57F80A3D" w14:textId="77777777" w:rsidR="008274DF" w:rsidRDefault="008274DF" w:rsidP="008274DF">
      <w:pPr>
        <w:pStyle w:val="34a0"/>
      </w:pPr>
      <w:r w:rsidRPr="00103211">
        <w:rPr>
          <w:lang w:eastAsia="ru-RU"/>
        </w:rPr>
        <w:t>На чертеже допускают необходимые текстовые пояснения.</w:t>
      </w:r>
    </w:p>
    <w:p w14:paraId="61ADAD42" w14:textId="77777777" w:rsidR="008274DF" w:rsidRDefault="008274DF" w:rsidP="008274DF">
      <w:pPr>
        <w:pStyle w:val="34a0"/>
      </w:pPr>
    </w:p>
    <w:p w14:paraId="5EDCBAC8" w14:textId="77777777" w:rsidR="008274DF" w:rsidRDefault="008274DF" w:rsidP="008274DF">
      <w:pPr>
        <w:pStyle w:val="34a0"/>
      </w:pPr>
    </w:p>
    <w:p w14:paraId="54F66385" w14:textId="77777777" w:rsidR="008274DF" w:rsidRPr="00834DB2" w:rsidRDefault="008274DF" w:rsidP="008274DF">
      <w:pPr>
        <w:pStyle w:val="34a0"/>
      </w:pPr>
      <w:r>
        <w:t xml:space="preserve">2. </w:t>
      </w:r>
      <w:r w:rsidRPr="00103211">
        <w:t>Чертеж установки технических средств</w:t>
      </w:r>
    </w:p>
    <w:p w14:paraId="0B54CF7E" w14:textId="77777777" w:rsidR="008274DF" w:rsidRPr="00834DB2" w:rsidRDefault="008274DF" w:rsidP="008274DF">
      <w:pPr>
        <w:pStyle w:val="34a0"/>
      </w:pPr>
      <w:r>
        <w:t xml:space="preserve">Обозначение документа: </w:t>
      </w:r>
      <w:r w:rsidRPr="00797244">
        <w:t>СА</w:t>
      </w:r>
    </w:p>
    <w:p w14:paraId="4FA8D702" w14:textId="77777777" w:rsidR="008274DF" w:rsidRDefault="008274DF" w:rsidP="008274DF">
      <w:pPr>
        <w:pStyle w:val="34a0"/>
      </w:pPr>
      <w:r w:rsidRPr="00103211">
        <w:t>Документ отражает решения по установке средств технического обеспечения в объеме, соответствующем требованиям ГОСТ 2.109 к монтажным чертежам.</w:t>
      </w:r>
    </w:p>
    <w:p w14:paraId="1B4D5772" w14:textId="77777777" w:rsidR="008274DF" w:rsidRDefault="008274DF" w:rsidP="008274DF">
      <w:pPr>
        <w:pStyle w:val="34a0"/>
      </w:pPr>
    </w:p>
    <w:p w14:paraId="01208397" w14:textId="77777777" w:rsidR="008274DF" w:rsidRDefault="008274DF" w:rsidP="008274DF">
      <w:pPr>
        <w:pStyle w:val="34a0"/>
      </w:pPr>
    </w:p>
    <w:p w14:paraId="5764DCCB" w14:textId="77777777" w:rsidR="008274DF" w:rsidRPr="00834DB2" w:rsidRDefault="008274DF" w:rsidP="008274DF">
      <w:pPr>
        <w:pStyle w:val="34a0"/>
      </w:pPr>
      <w:r>
        <w:t xml:space="preserve">3. </w:t>
      </w:r>
      <w:r w:rsidRPr="00A55554">
        <w:t>Чертеж формы документа (видеокадра)</w:t>
      </w:r>
    </w:p>
    <w:p w14:paraId="537746A4" w14:textId="77777777" w:rsidR="008274DF" w:rsidRPr="00834DB2" w:rsidRDefault="008274DF" w:rsidP="008274DF">
      <w:pPr>
        <w:pStyle w:val="34a0"/>
      </w:pPr>
      <w:r>
        <w:t xml:space="preserve">Обозначение документа: </w:t>
      </w:r>
      <w:r w:rsidRPr="00797244">
        <w:t>С9</w:t>
      </w:r>
    </w:p>
    <w:p w14:paraId="21DDE04A" w14:textId="77777777" w:rsidR="008274DF" w:rsidRPr="00A55554" w:rsidRDefault="008274DF" w:rsidP="008274DF">
      <w:pPr>
        <w:pStyle w:val="34a0"/>
      </w:pPr>
      <w:r w:rsidRPr="00A55554">
        <w:t xml:space="preserve">В документе должно быть приведено изображение формы документа или видеокадра в соответствии с требованиями государственных стандартов унифицированной системы документации Р </w:t>
      </w:r>
      <w:proofErr w:type="gramStart"/>
      <w:r w:rsidRPr="00A55554">
        <w:t>50-77</w:t>
      </w:r>
      <w:proofErr w:type="gramEnd"/>
      <w:r w:rsidRPr="00A55554">
        <w:t xml:space="preserve"> и необходимые пояснения.</w:t>
      </w:r>
    </w:p>
    <w:p w14:paraId="57F24123" w14:textId="77777777" w:rsidR="008274DF" w:rsidRPr="00834DB2" w:rsidRDefault="008274DF" w:rsidP="008274DF">
      <w:pPr>
        <w:pStyle w:val="34a0"/>
      </w:pPr>
    </w:p>
    <w:p w14:paraId="03B9B5C8" w14:textId="77777777" w:rsidR="00834DB2" w:rsidRPr="00834DB2" w:rsidRDefault="00834DB2" w:rsidP="00073FC7">
      <w:pPr>
        <w:pStyle w:val="34fffa"/>
      </w:pPr>
    </w:p>
    <w:p w14:paraId="587D6393" w14:textId="77777777" w:rsidR="00171179" w:rsidRDefault="00171179" w:rsidP="00073FC7">
      <w:pPr>
        <w:pStyle w:val="34fffa"/>
      </w:pPr>
      <w:bookmarkStart w:id="1" w:name="_Toc397971534"/>
      <w:bookmarkStart w:id="2" w:name="_Toc398225599"/>
      <w:bookmarkEnd w:id="1"/>
      <w:bookmarkEnd w:id="2"/>
    </w:p>
    <w:p w14:paraId="5D61EAD2" w14:textId="77777777" w:rsidR="00147B49" w:rsidRDefault="002C35B5" w:rsidP="00147B49">
      <w:pPr>
        <w:pStyle w:val="3415"/>
        <w:rPr>
          <w:lang w:val="en-US"/>
        </w:rPr>
      </w:pPr>
      <w:bookmarkStart w:id="3" w:name="_Toc386572818"/>
      <w:bookmarkStart w:id="4" w:name="_Toc386572947"/>
      <w:bookmarkStart w:id="5" w:name="_Toc390811904"/>
      <w:bookmarkStart w:id="6" w:name="_Toc394586650"/>
      <w:bookmarkStart w:id="7" w:name="_Toc207713275"/>
      <w:r>
        <w:lastRenderedPageBreak/>
        <w:t>Перечень</w:t>
      </w:r>
      <w:r w:rsidR="00147B49">
        <w:t xml:space="preserve"> сокращений</w:t>
      </w:r>
      <w:bookmarkEnd w:id="3"/>
      <w:bookmarkEnd w:id="4"/>
      <w:bookmarkEnd w:id="5"/>
      <w:bookmarkEnd w:id="6"/>
      <w:bookmarkEnd w:id="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6F0E971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07A7420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4C5B070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14:paraId="46668C7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DC76ED4" w14:textId="77777777"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6F37F47" w14:textId="77777777" w:rsidR="00147B49" w:rsidRPr="00AD0715" w:rsidRDefault="00147B49" w:rsidP="00AD0715">
            <w:pPr>
              <w:pStyle w:val="34ff6"/>
            </w:pPr>
          </w:p>
        </w:tc>
      </w:tr>
      <w:tr w:rsidR="0017541A" w:rsidRPr="00A37C7D" w14:paraId="6A02A838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727FB4F" w14:textId="77777777"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3E1017C" w14:textId="77777777" w:rsidR="0017541A" w:rsidRPr="00AD0715" w:rsidRDefault="0017541A" w:rsidP="0017541A">
            <w:pPr>
              <w:pStyle w:val="34ff6"/>
            </w:pPr>
          </w:p>
        </w:tc>
      </w:tr>
      <w:tr w:rsidR="00425E18" w:rsidRPr="00A37C7D" w14:paraId="25B86E8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2FC52B3" w14:textId="77777777"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4FD5527" w14:textId="77777777" w:rsidR="00425E18" w:rsidRPr="00AD0715" w:rsidRDefault="00425E18" w:rsidP="00602011">
            <w:pPr>
              <w:pStyle w:val="34ff6"/>
            </w:pPr>
          </w:p>
        </w:tc>
      </w:tr>
      <w:tr w:rsidR="00425E18" w:rsidRPr="00A37C7D" w14:paraId="008C145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F74BB62" w14:textId="77777777"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C457AFD" w14:textId="77777777" w:rsidR="00425E18" w:rsidRPr="00AD0715" w:rsidRDefault="00425E18" w:rsidP="00602011">
            <w:pPr>
              <w:pStyle w:val="34ff6"/>
            </w:pPr>
          </w:p>
        </w:tc>
      </w:tr>
      <w:tr w:rsidR="0083569C" w:rsidRPr="00A37C7D" w14:paraId="787DBFF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8F49AE2" w14:textId="77777777"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AE684B3" w14:textId="77777777" w:rsidR="0083569C" w:rsidRPr="00AD0715" w:rsidRDefault="0083569C" w:rsidP="00602011">
            <w:pPr>
              <w:pStyle w:val="34ff6"/>
            </w:pPr>
          </w:p>
        </w:tc>
      </w:tr>
      <w:tr w:rsidR="0083569C" w:rsidRPr="00A37C7D" w14:paraId="15117AE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B3B90B4" w14:textId="77777777"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72AEEA2" w14:textId="77777777" w:rsidR="0083569C" w:rsidRPr="00F800E2" w:rsidRDefault="0083569C" w:rsidP="00A56E80">
            <w:pPr>
              <w:pStyle w:val="34ff6"/>
            </w:pPr>
          </w:p>
        </w:tc>
      </w:tr>
      <w:tr w:rsidR="0083569C" w:rsidRPr="00A37C7D" w14:paraId="358A39D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AA465F4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FE81568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6A23801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2D96E62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A6C5C73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165EFB5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F6DEA7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FC8B21E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075E5DC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EA9BF2E" w14:textId="77777777"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1182C0B" w14:textId="77777777" w:rsidR="0083569C" w:rsidRDefault="0083569C" w:rsidP="00D358E9">
            <w:pPr>
              <w:pStyle w:val="34ff6"/>
            </w:pPr>
          </w:p>
        </w:tc>
      </w:tr>
      <w:tr w:rsidR="0083569C" w:rsidRPr="00A37C7D" w14:paraId="3A9D357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A40E646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6CEE7BE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3B58023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C192771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C0AF4A4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0E2E918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A5981CC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6D54115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3CB64C57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B91CC26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3519B0F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604396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89B80CB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0A8C7C2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1F955DD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B1B6C7B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61D5D69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0E88437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03E9D29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D1FF860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114ACC8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C919FE6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9B008B5" w14:textId="77777777" w:rsidR="0083569C" w:rsidRPr="00F800E2" w:rsidRDefault="0083569C" w:rsidP="00D358E9">
            <w:pPr>
              <w:pStyle w:val="34ff6"/>
            </w:pPr>
          </w:p>
        </w:tc>
      </w:tr>
    </w:tbl>
    <w:p w14:paraId="7D959A3A" w14:textId="77777777" w:rsidR="00147B49" w:rsidRDefault="00147B49" w:rsidP="002C35B5">
      <w:pPr>
        <w:pStyle w:val="34fffa"/>
      </w:pPr>
    </w:p>
    <w:p w14:paraId="6F4AA9F0" w14:textId="77777777" w:rsidR="002C35B5" w:rsidRPr="002C35B5" w:rsidRDefault="002C35B5" w:rsidP="002C35B5">
      <w:pPr>
        <w:pStyle w:val="3415"/>
      </w:pPr>
      <w:bookmarkStart w:id="8" w:name="_Toc207713276"/>
      <w:r>
        <w:lastRenderedPageBreak/>
        <w:t>Перечень терминов</w:t>
      </w:r>
      <w:bookmarkEnd w:id="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526DDDE2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665A98" w14:textId="77777777"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7AE3D2D" w14:textId="77777777"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14:paraId="1AFB7F3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BE60E93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3CA17B0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77D6118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D4B8D36" w14:textId="77777777"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675279D" w14:textId="77777777" w:rsidR="002C35B5" w:rsidRPr="00F63FD6" w:rsidRDefault="002C35B5" w:rsidP="00EA066F">
            <w:pPr>
              <w:pStyle w:val="34ff6"/>
            </w:pPr>
          </w:p>
        </w:tc>
      </w:tr>
      <w:tr w:rsidR="002C35B5" w:rsidRPr="00A37C7D" w14:paraId="1F51133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0028BE5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CBD902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CD318E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45A40E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577B7C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0D78D9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97013B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BB02DB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3760AD1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85FC334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CD08A92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8E472A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2DC87EC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157304B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6F0679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F0E6BF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750EF13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72056CD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C40FB0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F9A8D02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31AB9B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EAEBE7B" w14:textId="77777777"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0CE3D84" w14:textId="77777777" w:rsidR="002C35B5" w:rsidRDefault="002C35B5" w:rsidP="00EA066F">
            <w:pPr>
              <w:pStyle w:val="34ff6"/>
            </w:pPr>
          </w:p>
        </w:tc>
      </w:tr>
      <w:tr w:rsidR="002C35B5" w:rsidRPr="00A37C7D" w14:paraId="3D811B1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3533CE7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B545658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3C73519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CF88F15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695D0A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2F21F3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F0DF86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5FF6C7F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17554C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DA5AF4B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842B061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BB6AFA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D4314F6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1880F10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C09A8C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A7D8783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CC4915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B57245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99BB34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539895A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F7BC53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91B592E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9391F8B" w14:textId="77777777" w:rsidR="002C35B5" w:rsidRPr="00F800E2" w:rsidRDefault="002C35B5" w:rsidP="00EA066F">
            <w:pPr>
              <w:pStyle w:val="34ff6"/>
            </w:pPr>
          </w:p>
        </w:tc>
      </w:tr>
    </w:tbl>
    <w:p w14:paraId="7A492E15" w14:textId="77777777" w:rsidR="002C35B5" w:rsidRDefault="002C35B5" w:rsidP="002C35B5">
      <w:pPr>
        <w:pStyle w:val="34fffa"/>
      </w:pPr>
    </w:p>
    <w:p w14:paraId="6479E5DF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73FC7" w:rsidRPr="005F1B2E" w14:paraId="33E6B337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3747ACC" w14:textId="77777777" w:rsidR="00073FC7" w:rsidRPr="00A86232" w:rsidRDefault="00073FC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697B556" w14:textId="77777777" w:rsidR="00073FC7" w:rsidRPr="005F1B2E" w:rsidRDefault="00073FC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551453D2" w14:textId="77777777" w:rsidR="00073FC7" w:rsidRPr="005F1B2E" w:rsidRDefault="00073FC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7E0863F" w14:textId="77777777" w:rsidR="00073FC7" w:rsidRPr="005F1B2E" w:rsidRDefault="00073FC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4B8AC207" w14:textId="77777777" w:rsidR="00073FC7" w:rsidRPr="005F1B2E" w:rsidRDefault="00073FC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54267A7" w14:textId="77777777" w:rsidR="00073FC7" w:rsidRPr="005F1B2E" w:rsidRDefault="00073FC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F8F34BA" w14:textId="77777777" w:rsidR="00073FC7" w:rsidRPr="005F1B2E" w:rsidRDefault="00073FC7" w:rsidP="006877E2">
            <w:pPr>
              <w:pStyle w:val="34ff8"/>
            </w:pPr>
            <w:r w:rsidRPr="005F1B2E">
              <w:t>Дата</w:t>
            </w:r>
          </w:p>
        </w:tc>
      </w:tr>
      <w:tr w:rsidR="00073FC7" w:rsidRPr="005F1B2E" w14:paraId="5AECAFDD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4761155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083C73E" w14:textId="77777777" w:rsidR="00073FC7" w:rsidRPr="005F1B2E" w:rsidRDefault="00073FC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4A7F5570" w14:textId="77777777" w:rsidR="00073FC7" w:rsidRPr="005F1B2E" w:rsidRDefault="00073FC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1FD8135" w14:textId="77777777" w:rsidR="00073FC7" w:rsidRPr="005F1B2E" w:rsidRDefault="00073FC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55287B9" w14:textId="77777777" w:rsidR="00073FC7" w:rsidRPr="005F1B2E" w:rsidRDefault="00073FC7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0A2DAA43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14E98EF4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5F1DEC79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1A05C2E3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A124BA4" w14:textId="77777777" w:rsidR="00073FC7" w:rsidRPr="005F1B2E" w:rsidRDefault="00073FC7" w:rsidP="006877E2">
            <w:pPr>
              <w:pStyle w:val="34ff8"/>
            </w:pPr>
          </w:p>
        </w:tc>
      </w:tr>
      <w:tr w:rsidR="00073FC7" w14:paraId="2D51F40B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5239098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6EF2DC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679B0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B2D208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30393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10220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F5B2EC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DDB57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86824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3F8EB0" w14:textId="77777777" w:rsidR="00073FC7" w:rsidRDefault="00073FC7" w:rsidP="00724A53">
            <w:pPr>
              <w:pStyle w:val="34ff6"/>
            </w:pPr>
          </w:p>
        </w:tc>
      </w:tr>
      <w:tr w:rsidR="00073FC7" w14:paraId="7E3546AC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C0C1872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12AE13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ACCE8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7B7FF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E8CA5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6905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FC50A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AF7BA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8276CB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837BE7" w14:textId="77777777" w:rsidR="00073FC7" w:rsidRDefault="00073FC7" w:rsidP="00724A53">
            <w:pPr>
              <w:pStyle w:val="34ff6"/>
            </w:pPr>
          </w:p>
        </w:tc>
      </w:tr>
      <w:tr w:rsidR="00073FC7" w14:paraId="00112FD8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CE53B2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1A4A90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AB4D8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CA1E5D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FBCC52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A4D6B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9D8BD5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E57B2A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B2E70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56D409" w14:textId="77777777" w:rsidR="00073FC7" w:rsidRDefault="00073FC7" w:rsidP="00724A53">
            <w:pPr>
              <w:pStyle w:val="34ff6"/>
            </w:pPr>
          </w:p>
        </w:tc>
      </w:tr>
      <w:tr w:rsidR="00073FC7" w14:paraId="0A8284A5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E652B6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3E5E76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5BAD91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281E4E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1F57F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7EC9CB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103E8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3B62FC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14254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6A4FC1" w14:textId="77777777" w:rsidR="00073FC7" w:rsidRDefault="00073FC7" w:rsidP="00724A53">
            <w:pPr>
              <w:pStyle w:val="34ff6"/>
            </w:pPr>
          </w:p>
        </w:tc>
      </w:tr>
      <w:tr w:rsidR="00073FC7" w14:paraId="1BA11145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C276636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890F4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1B81E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52C7A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C2BBAB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A6731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99859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A66B43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6DC3C6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8FC8C59" w14:textId="77777777" w:rsidR="00073FC7" w:rsidRDefault="00073FC7" w:rsidP="00724A53">
            <w:pPr>
              <w:pStyle w:val="34ff6"/>
            </w:pPr>
          </w:p>
        </w:tc>
      </w:tr>
      <w:tr w:rsidR="00073FC7" w14:paraId="1B25391A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0D203CDE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CBB7F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5E2640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EE27B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764F6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D00332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3176F8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1E6A2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DA56E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44600A" w14:textId="77777777" w:rsidR="00073FC7" w:rsidRDefault="00073FC7" w:rsidP="00724A53">
            <w:pPr>
              <w:pStyle w:val="34ff6"/>
            </w:pPr>
          </w:p>
        </w:tc>
      </w:tr>
      <w:tr w:rsidR="00073FC7" w14:paraId="30CC86C4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E0C4946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63F06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0B51F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53B4A3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45B7A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A2F40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78AE8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B250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57CCF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5FEB24" w14:textId="77777777" w:rsidR="00073FC7" w:rsidRDefault="00073FC7" w:rsidP="00724A53">
            <w:pPr>
              <w:pStyle w:val="34ff6"/>
            </w:pPr>
          </w:p>
        </w:tc>
      </w:tr>
      <w:tr w:rsidR="00073FC7" w14:paraId="3C6FBA6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15ADA0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6A392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7201A89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A6D38A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0DF97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28747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08ED7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89FDC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3D90977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84CFC15" w14:textId="77777777" w:rsidR="00073FC7" w:rsidRDefault="00073FC7" w:rsidP="00724A53">
            <w:pPr>
              <w:pStyle w:val="34ff6"/>
            </w:pPr>
          </w:p>
        </w:tc>
      </w:tr>
      <w:tr w:rsidR="00073FC7" w14:paraId="59135837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54DBB62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1A758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1B3DC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1D68D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4CA5E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854AA4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8D202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16BF25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AFE5E2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12B0BF" w14:textId="77777777" w:rsidR="00073FC7" w:rsidRDefault="00073FC7" w:rsidP="00724A53">
            <w:pPr>
              <w:pStyle w:val="34ff6"/>
            </w:pPr>
          </w:p>
        </w:tc>
      </w:tr>
      <w:tr w:rsidR="00073FC7" w14:paraId="542854D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62C251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98183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E67BB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24945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5C83D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3975B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66AFD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73F529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A9118F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7860D9" w14:textId="77777777" w:rsidR="00073FC7" w:rsidRDefault="00073FC7" w:rsidP="00724A53">
            <w:pPr>
              <w:pStyle w:val="34ff6"/>
            </w:pPr>
          </w:p>
        </w:tc>
      </w:tr>
      <w:tr w:rsidR="00073FC7" w14:paraId="0D69880A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A4BF7F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740D6E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33FAD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2C028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6A7DE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6D57BE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CBF6C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C71991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B2CB162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9DD10C" w14:textId="77777777" w:rsidR="00073FC7" w:rsidRDefault="00073FC7" w:rsidP="00724A53">
            <w:pPr>
              <w:pStyle w:val="34ff6"/>
            </w:pPr>
          </w:p>
        </w:tc>
      </w:tr>
      <w:tr w:rsidR="00073FC7" w14:paraId="26D35CCD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494907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77253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FDB456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01A66D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5A9E0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6D6B41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B867FE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7A4AC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935D0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665B4BC" w14:textId="77777777" w:rsidR="00073FC7" w:rsidRDefault="00073FC7" w:rsidP="00724A53">
            <w:pPr>
              <w:pStyle w:val="34ff6"/>
            </w:pPr>
          </w:p>
        </w:tc>
      </w:tr>
      <w:tr w:rsidR="00073FC7" w14:paraId="428E88F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159BE96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95618D2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02E23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4AC4A97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B6661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763A2C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A272F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21446C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4AC32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2D2919" w14:textId="77777777" w:rsidR="00073FC7" w:rsidRDefault="00073FC7" w:rsidP="00724A53">
            <w:pPr>
              <w:pStyle w:val="34ff6"/>
            </w:pPr>
          </w:p>
        </w:tc>
      </w:tr>
      <w:tr w:rsidR="00073FC7" w14:paraId="7B457F0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128256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C2F751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AC1F0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D2EBB9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E043B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936B1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7F8156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91740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1CAB0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BD8E7E7" w14:textId="77777777" w:rsidR="00073FC7" w:rsidRDefault="00073FC7" w:rsidP="00724A53">
            <w:pPr>
              <w:pStyle w:val="34ff6"/>
            </w:pPr>
          </w:p>
        </w:tc>
      </w:tr>
      <w:tr w:rsidR="00073FC7" w14:paraId="045603D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4262D6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A8420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FAB5B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19911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DFB28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D11ECA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97105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599A3D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7EF373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4E3BB8" w14:textId="77777777" w:rsidR="00073FC7" w:rsidRDefault="00073FC7" w:rsidP="00724A53">
            <w:pPr>
              <w:pStyle w:val="34ff6"/>
            </w:pPr>
          </w:p>
        </w:tc>
      </w:tr>
      <w:tr w:rsidR="00073FC7" w14:paraId="66465781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2DE5500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6FD18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C694B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450F4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7689B0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0FE26F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6EB17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99EBEF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FCE5E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0D6E1E" w14:textId="77777777" w:rsidR="00073FC7" w:rsidRDefault="00073FC7" w:rsidP="00724A53">
            <w:pPr>
              <w:pStyle w:val="34ff6"/>
            </w:pPr>
          </w:p>
        </w:tc>
      </w:tr>
      <w:tr w:rsidR="00073FC7" w14:paraId="1940B5A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397CB3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5B4D79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B8150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F0B102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783A0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571AC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AFDE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DBC7A1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586729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E6AB26" w14:textId="77777777" w:rsidR="00073FC7" w:rsidRDefault="00073FC7" w:rsidP="00724A53">
            <w:pPr>
              <w:pStyle w:val="34ff6"/>
            </w:pPr>
          </w:p>
        </w:tc>
      </w:tr>
      <w:tr w:rsidR="00073FC7" w14:paraId="23142E0B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6285DA9A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0275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9286A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043ADA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698702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6D1910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A6763A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66428D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13E90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DE6D4E" w14:textId="77777777" w:rsidR="00073FC7" w:rsidRDefault="00073FC7" w:rsidP="00724A53">
            <w:pPr>
              <w:pStyle w:val="34ff6"/>
            </w:pPr>
          </w:p>
        </w:tc>
      </w:tr>
      <w:tr w:rsidR="00073FC7" w14:paraId="57DB4D77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837144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4115E5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5D80E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261DF1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57771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80DE0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D2E51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ABC426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90DE5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AF79AB" w14:textId="77777777" w:rsidR="00073FC7" w:rsidRDefault="00073FC7" w:rsidP="00724A53">
            <w:pPr>
              <w:pStyle w:val="34ff6"/>
            </w:pPr>
          </w:p>
        </w:tc>
      </w:tr>
      <w:tr w:rsidR="00073FC7" w14:paraId="111044FF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1337BEDA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A164E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A88BC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06D197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A3839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FB394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D220D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424766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B9DA7E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FFBD5B" w14:textId="77777777" w:rsidR="00073FC7" w:rsidRDefault="00073FC7" w:rsidP="00724A53">
            <w:pPr>
              <w:pStyle w:val="34ff6"/>
            </w:pPr>
          </w:p>
        </w:tc>
      </w:tr>
      <w:tr w:rsidR="00073FC7" w14:paraId="5165808C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833A4B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4284D4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EE810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D88C03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88017D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1FB8A0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FA8EF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4B867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371D91F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A350F4" w14:textId="77777777" w:rsidR="00073FC7" w:rsidRDefault="00073FC7" w:rsidP="00724A53">
            <w:pPr>
              <w:pStyle w:val="34ff6"/>
            </w:pPr>
          </w:p>
        </w:tc>
      </w:tr>
      <w:tr w:rsidR="00073FC7" w14:paraId="0138D2B4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E0167E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B0797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5F186C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638EF02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35D84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B7BAC5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84E54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5C496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78DD3F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FCC71DC" w14:textId="77777777" w:rsidR="00073FC7" w:rsidRDefault="00073FC7" w:rsidP="00724A53">
            <w:pPr>
              <w:pStyle w:val="34ff6"/>
            </w:pPr>
          </w:p>
        </w:tc>
      </w:tr>
      <w:tr w:rsidR="00073FC7" w14:paraId="7393AB66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BF7E55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25D29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0C884D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9D5DAA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C31E2B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D2E96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5128B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9346C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0EFB69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CFD10D" w14:textId="77777777" w:rsidR="00073FC7" w:rsidRDefault="00073FC7" w:rsidP="00724A53">
            <w:pPr>
              <w:pStyle w:val="34ff6"/>
            </w:pPr>
          </w:p>
        </w:tc>
      </w:tr>
      <w:tr w:rsidR="00073FC7" w14:paraId="4FAA0B4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0323536E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4461AC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6404F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F3D7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86C25F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DB87F5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FBACDB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2301F0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0E0663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17F8A1" w14:textId="77777777" w:rsidR="00073FC7" w:rsidRDefault="00073FC7" w:rsidP="00724A53">
            <w:pPr>
              <w:pStyle w:val="34ff6"/>
            </w:pPr>
          </w:p>
        </w:tc>
      </w:tr>
      <w:tr w:rsidR="00073FC7" w14:paraId="0C99839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97FBE58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B6131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07C42F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FDFC9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D00B9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5883E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CA1B86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8ECA4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0F21314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1D2BC96" w14:textId="77777777" w:rsidR="00073FC7" w:rsidRDefault="00073FC7" w:rsidP="00724A53">
            <w:pPr>
              <w:pStyle w:val="34ff6"/>
            </w:pPr>
          </w:p>
        </w:tc>
      </w:tr>
    </w:tbl>
    <w:p w14:paraId="7858E036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4602" w14:textId="77777777" w:rsidR="004536C2" w:rsidRDefault="004536C2" w:rsidP="00AD0715">
      <w:r>
        <w:separator/>
      </w:r>
    </w:p>
    <w:p w14:paraId="23A792B2" w14:textId="77777777" w:rsidR="004536C2" w:rsidRDefault="004536C2" w:rsidP="00AD0715"/>
  </w:endnote>
  <w:endnote w:type="continuationSeparator" w:id="0">
    <w:p w14:paraId="7565E874" w14:textId="77777777" w:rsidR="004536C2" w:rsidRDefault="004536C2" w:rsidP="00AD0715">
      <w:r>
        <w:continuationSeparator/>
      </w:r>
    </w:p>
    <w:p w14:paraId="6193955C" w14:textId="77777777" w:rsidR="004536C2" w:rsidRDefault="004536C2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6C8C" w14:textId="77777777" w:rsidR="00D26B20" w:rsidRDefault="00D26B2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0C25" w14:textId="48C29F62" w:rsidR="00D26B20" w:rsidRDefault="00D26B20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28DA" w14:textId="77777777" w:rsidR="00D26B20" w:rsidRDefault="00D26B20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0CB2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1D5CD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CFEB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9DBA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6FF0" w14:textId="77777777" w:rsidR="004536C2" w:rsidRDefault="004536C2" w:rsidP="00AD0715">
      <w:r>
        <w:separator/>
      </w:r>
    </w:p>
    <w:p w14:paraId="045926BA" w14:textId="77777777" w:rsidR="004536C2" w:rsidRDefault="004536C2" w:rsidP="00AD0715"/>
  </w:footnote>
  <w:footnote w:type="continuationSeparator" w:id="0">
    <w:p w14:paraId="158AE570" w14:textId="77777777" w:rsidR="004536C2" w:rsidRDefault="004536C2" w:rsidP="00AD0715">
      <w:r>
        <w:continuationSeparator/>
      </w:r>
    </w:p>
    <w:p w14:paraId="0C90AF1D" w14:textId="77777777" w:rsidR="004536C2" w:rsidRDefault="004536C2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EEFD" w14:textId="77777777" w:rsidR="00D26B20" w:rsidRDefault="00D26B2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9EE5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82F0AB7" wp14:editId="7FBAD3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04C030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7B040C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4AAE18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09CB3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DC16A2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BA261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174028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8B33F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D1B1D7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16D32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2F0AB7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904C030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87B040C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F4AAE18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409CB3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3DC16A2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7BA261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1174028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E8B33F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1D1B1D7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0516D32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41CE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D44C7EE" wp14:editId="12B6DA1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87663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22903F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FD91B6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F8EE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9E45E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3FA3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941B7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1216F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B6BC9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E4CC1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4C7EE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FD87663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422903F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8FD91B6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E9F8EE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1A9E45E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A83FA3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6941B7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31216F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AB6BC9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4E4CC1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FA5AB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A44F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0BD97C06" wp14:editId="3177B99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2A6CA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8CCFA4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B61A8F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43E153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4BAD60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2CFE3F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75B178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797F8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CC6BDC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2E452C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CE98BC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783D4B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4591B1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47086">
                                      <w:t>A.B.XXX.XX.XX.</w:t>
                                    </w:r>
                                    <w:proofErr w:type="gramStart"/>
                                    <w:r w:rsidR="00C47086">
                                      <w:t>X-X</w:t>
                                    </w:r>
                                    <w:proofErr w:type="gramEnd"/>
                                    <w:r w:rsidR="00C47086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144D4C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EEC983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7AB6C3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ED0D45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718698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FCDAE3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315B36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792A5B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BE683F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F5AD37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275D33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6A62FD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11E717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7F63B8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2F9ABB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D97C06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A2A6CA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78CCFA4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3B61A8F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F43E153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74BAD60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B2CFE3F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275B178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39797F8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0CC6BDC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A2E452C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57CE98BC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71783D4B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6C4591B1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47086">
                                <w:t>A.B.XXX.XX.XX.</w:t>
                              </w:r>
                              <w:proofErr w:type="gramStart"/>
                              <w:r w:rsidR="00C47086">
                                <w:t>X-X</w:t>
                              </w:r>
                              <w:proofErr w:type="gramEnd"/>
                              <w:r w:rsidR="00C47086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64144D4C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0FEEC983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087AB6C3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3DED0D45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37718698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10FCDAE3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13315B36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6D792A5B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23BE683F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7AF5AD37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17275D33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1B6A62FD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3111E717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37F63B8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172F9ABB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87F3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59178D4D" wp14:editId="5596BF73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CE0605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9E997C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332924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3D48F3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A1FD92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A91FB5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3465EE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64A8F3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DB2C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04E30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62EA3D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797480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F26B82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FA93C1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BBAE0A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78218C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3CAB8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FE170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AE6869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25B859" w14:textId="7A789889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A0A891" w14:textId="64F63AD6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173C34" w14:textId="39B64BE5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A2349C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C680B1" w14:textId="0653998E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8DB2AE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AD053" w14:textId="00A6AA5C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DE5CB4" w14:textId="4983FEF4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2C726E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50665E" w14:textId="7FA3789D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C50B11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EF1B08" w14:textId="4FF41911" w:rsidR="0082002C" w:rsidRPr="0079077B" w:rsidRDefault="00C47086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2A1D28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8542A" w14:textId="67D2B481" w:rsidR="0082002C" w:rsidRPr="00A32665" w:rsidRDefault="002A1D28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8B8D07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93ACAA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441BC1" w14:textId="7F1B7F16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A1D28" w:rsidRPr="002A1D28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A1D28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54DF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E6FB60" w14:textId="7CF2E103" w:rsidR="0082002C" w:rsidRDefault="002A1D28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07F494" w14:textId="36749FC9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26B20">
                                    <w:t>878.2023-АСУ ТП.АР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7978" y="612573"/>
                                <a:ext cx="2314446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05851C" w14:textId="62BA136E" w:rsidR="0082002C" w:rsidRDefault="00C47086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D26B20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6ED02AA8" w14:textId="75D63052" w:rsidR="0082002C" w:rsidRPr="008E69F6" w:rsidRDefault="00C47086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D26B20">
                                      <w:t>Чертеж установки технических средств, оборудования, проводок и средств автоматизации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7FE2A4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B00AD9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B4803F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1F801B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46DF3F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0AE95B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682D4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7F7DB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AC5144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45A64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178D4D" id="Группа 9" o:spid="_x0000_s1137" style="position:absolute;left:0;text-align:left;margin-left:22.5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aC10A4AAN+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CE0605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E9E997C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3332924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A3D48F3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DA1FD92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AA91FB5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33465EE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664A8F3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8EDB2C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E04E30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862EA3D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D797480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2F26B82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21FA93C1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01BBAE0A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78218C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2033CAB8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2EFE170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FAE6869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0B25B859" w14:textId="7A789889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30A0A891" w14:textId="64F63AD6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36173C34" w14:textId="39B64BE5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61A2349C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0EC680B1" w14:textId="0653998E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48DB2AE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33EAD053" w14:textId="00A6AA5C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7FDE5CB4" w14:textId="4983FEF4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1D2C726E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1350665E" w14:textId="7FA3789D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0CC50B11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AEF1B08" w14:textId="4FF41911" w:rsidR="0082002C" w:rsidRPr="0079077B" w:rsidRDefault="00C47086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2A1D28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A88542A" w14:textId="67D2B481" w:rsidR="0082002C" w:rsidRPr="00A32665" w:rsidRDefault="002A1D28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7D8B8D07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5393ACAA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23441BC1" w14:textId="7F1B7F16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A1D28" w:rsidRPr="002A1D28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A1D28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45F954DF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06E6FB60" w14:textId="7CF2E103" w:rsidR="0082002C" w:rsidRDefault="002A1D28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F07F494" w14:textId="36749FC9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26B20">
                              <w:t>878.2023-АСУ ТП.АР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279;top:6125;width:23145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005851C" w14:textId="62BA136E" w:rsidR="0082002C" w:rsidRDefault="00C47086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D26B20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6ED02AA8" w14:textId="75D63052" w:rsidR="0082002C" w:rsidRPr="008E69F6" w:rsidRDefault="00C47086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D26B20">
                                <w:t>Чертеж установки технических средств, оборудования, проводок и средств автоматизации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77FE2A4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10B00AD9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AB4803F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1D1F801B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0C46DF3F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130AE95B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37682D4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477F7DB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10AC5144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9E45A64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BF22F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1DB20DD2" wp14:editId="52C8ED2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9211C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7BDEE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5B28CE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FD7AD8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210A93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F6A4A7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EF097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D88D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839FFF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285116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B235EC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D47A72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C47086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AD41F4" w14:textId="31EFED62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2A1D28">
                                        <w:t>878.2023-АСУ ТП.АР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1845B8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0DA401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42385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45A067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4CFEBF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4BD565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E3978D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26465A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9B91A2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B775DF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E7B4B9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99CE1D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BC5DC8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D4E15E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420AEE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45A9F200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B20DD2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09211C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4A7BDE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145B28C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4FD7AD8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2210A93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8F6A4A7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6AEF097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2E2D88D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D839FFF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4C285116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52B235EC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2FD47A72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C47086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53AD41F4" w14:textId="31EFED62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2A1D28">
                                  <w:t>878.2023-АСУ ТП.АР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701845B8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660DA401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70E42385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0345A067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74CFEBF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2A4BD565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8E3978D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D26465A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7D9B91A2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27B775DF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43E7B4B9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2999CE1D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63BC5DC8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1AD4E15E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09420AEE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45A9F200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DE44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013EF665" wp14:editId="677F328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29C0A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3B5701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FC69F4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DB23D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CBB955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CD7AA6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08F64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3B44C8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1D363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ED702E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42137B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ADCFF8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47086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0DF1A1A" w14:textId="2736B723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A1D28">
                                      <w:t>878.2023-АСУ ТП.АР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5FFE1F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1094CA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98B13C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31A8FB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DFCC8E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26AB7B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9D2E62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893E1A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3ED785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1CA576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359C0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85C2B1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EB3F41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1D1B06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10DE9C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3EF665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F29C0A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B3B5701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FC69F4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4DB23D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BCBB955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4CD7AA6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08F64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03B44C8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41D363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7ED702E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6942137B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37ADCFF8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47086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0DF1A1A" w14:textId="2736B723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A1D28">
                                <w:t>878.2023-АСУ ТП.АР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95FFE1F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51094CA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698B13C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7B31A8FB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3BDFCC8E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826AB7B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179D2E62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6F893E1A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193ED785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711CA576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14359C0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3A85C2B1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3FEB3F41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291D1B06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6110DE9C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0A27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5C1EA24" wp14:editId="4B403381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FDA5BE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973D8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8A015A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F689D4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EA4421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7C54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6AF6F5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FF67F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7642F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280A48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ACF833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FBC53B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E48E88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40E87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5A27A2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09AFBF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C1750B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2F27D0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97C8E3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82C00C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7FB1B8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6D8AF6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64A7A2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AD775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C8D74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CBB2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987B2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3D7CAE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CFA2FC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50FD7A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75C6D" w14:textId="77777777" w:rsidR="00441C13" w:rsidRPr="0079077B" w:rsidRDefault="00C4708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C91903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D5BC20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85E33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68013C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 w:rsidRPr="00C4708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800831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EA11D3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25F995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47086">
                                    <w:t>A.B.XXX.XX.XX.</w:t>
                                  </w:r>
                                  <w:proofErr w:type="gramStart"/>
                                  <w:r w:rsidR="00C47086">
                                    <w:t>X-X</w:t>
                                  </w:r>
                                  <w:proofErr w:type="gramEnd"/>
                                  <w:r w:rsidR="00C47086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355446" w14:textId="77777777" w:rsidR="00441C13" w:rsidRDefault="00C4708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22EEBB47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4907BD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66DA78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8B0008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4E972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0438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FC62D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C31A7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D82EA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6F120F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8142CA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5C1EA24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7FDA5BE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A973D88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28A015A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8F689D4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9EA4421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7C54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76AF6F5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BFF67F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27642F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5280A48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9ACF833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2FBC53B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7CE48E88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26140E87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35A27A2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3F09AFBF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57C1750B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1B2F27D0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97C8E3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582C00C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37FB1B8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716D8AF6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4564A7A2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5EAD775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9CC8D74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45CBB2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9987B2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0D3D7CAE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06CFA2FC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C50FD7A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42C75C6D" w14:textId="77777777" w:rsidR="00441C13" w:rsidRPr="0079077B" w:rsidRDefault="00C47086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09C91903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FD5BC20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2B85E33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A68013C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 w:rsidRPr="00C4708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8800831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DEA11D3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6225F995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47086">
                              <w:t>A.B.XXX.XX.XX.</w:t>
                            </w:r>
                            <w:proofErr w:type="gramStart"/>
                            <w:r w:rsidR="00C47086">
                              <w:t>X-X</w:t>
                            </w:r>
                            <w:proofErr w:type="gramEnd"/>
                            <w:r w:rsidR="00C47086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12355446" w14:textId="77777777" w:rsidR="00441C13" w:rsidRDefault="00C4708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22EEBB47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C47086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1D4907BD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3466DA78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28B0008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24E972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0C10438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43FC62D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27C31A7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3DD82EA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96F120F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38142CA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740703">
    <w:abstractNumId w:val="31"/>
  </w:num>
  <w:num w:numId="2" w16cid:durableId="1375694907">
    <w:abstractNumId w:val="28"/>
  </w:num>
  <w:num w:numId="3" w16cid:durableId="1049377793">
    <w:abstractNumId w:val="10"/>
  </w:num>
  <w:num w:numId="4" w16cid:durableId="56128623">
    <w:abstractNumId w:val="4"/>
  </w:num>
  <w:num w:numId="5" w16cid:durableId="994259254">
    <w:abstractNumId w:val="32"/>
  </w:num>
  <w:num w:numId="6" w16cid:durableId="481242378">
    <w:abstractNumId w:val="26"/>
  </w:num>
  <w:num w:numId="7" w16cid:durableId="436826703">
    <w:abstractNumId w:val="3"/>
  </w:num>
  <w:num w:numId="8" w16cid:durableId="1208491255">
    <w:abstractNumId w:val="16"/>
  </w:num>
  <w:num w:numId="9" w16cid:durableId="319115706">
    <w:abstractNumId w:val="6"/>
  </w:num>
  <w:num w:numId="10" w16cid:durableId="385757280">
    <w:abstractNumId w:val="17"/>
  </w:num>
  <w:num w:numId="11" w16cid:durableId="1918467848">
    <w:abstractNumId w:val="27"/>
  </w:num>
  <w:num w:numId="12" w16cid:durableId="318114251">
    <w:abstractNumId w:val="23"/>
  </w:num>
  <w:num w:numId="13" w16cid:durableId="2115050203">
    <w:abstractNumId w:val="1"/>
  </w:num>
  <w:num w:numId="14" w16cid:durableId="1632593030">
    <w:abstractNumId w:val="21"/>
  </w:num>
  <w:num w:numId="15" w16cid:durableId="1841000671">
    <w:abstractNumId w:val="15"/>
  </w:num>
  <w:num w:numId="16" w16cid:durableId="1449155344">
    <w:abstractNumId w:val="29"/>
  </w:num>
  <w:num w:numId="17" w16cid:durableId="1733192029">
    <w:abstractNumId w:val="20"/>
  </w:num>
  <w:num w:numId="18" w16cid:durableId="842823650">
    <w:abstractNumId w:val="25"/>
  </w:num>
  <w:num w:numId="19" w16cid:durableId="741365846">
    <w:abstractNumId w:val="0"/>
  </w:num>
  <w:num w:numId="20" w16cid:durableId="943146347">
    <w:abstractNumId w:val="14"/>
  </w:num>
  <w:num w:numId="21" w16cid:durableId="1975791135">
    <w:abstractNumId w:val="33"/>
  </w:num>
  <w:num w:numId="22" w16cid:durableId="1975286516">
    <w:abstractNumId w:val="33"/>
    <w:lvlOverride w:ilvl="0">
      <w:startOverride w:val="1"/>
    </w:lvlOverride>
  </w:num>
  <w:num w:numId="23" w16cid:durableId="914244760">
    <w:abstractNumId w:val="4"/>
    <w:lvlOverride w:ilvl="0">
      <w:startOverride w:val="1"/>
    </w:lvlOverride>
  </w:num>
  <w:num w:numId="24" w16cid:durableId="1830175572">
    <w:abstractNumId w:val="27"/>
    <w:lvlOverride w:ilvl="0">
      <w:startOverride w:val="1"/>
    </w:lvlOverride>
  </w:num>
  <w:num w:numId="25" w16cid:durableId="11782286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0852732">
    <w:abstractNumId w:val="13"/>
  </w:num>
  <w:num w:numId="27" w16cid:durableId="829635031">
    <w:abstractNumId w:val="5"/>
  </w:num>
  <w:num w:numId="28" w16cid:durableId="525145258">
    <w:abstractNumId w:val="18"/>
  </w:num>
  <w:num w:numId="29" w16cid:durableId="1351882298">
    <w:abstractNumId w:val="24"/>
  </w:num>
  <w:num w:numId="30" w16cid:durableId="324091028">
    <w:abstractNumId w:val="2"/>
  </w:num>
  <w:num w:numId="31" w16cid:durableId="1174803895">
    <w:abstractNumId w:val="30"/>
  </w:num>
  <w:num w:numId="32" w16cid:durableId="70883909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3067966">
    <w:abstractNumId w:val="30"/>
    <w:lvlOverride w:ilvl="0">
      <w:startOverride w:val="1"/>
    </w:lvlOverride>
  </w:num>
  <w:num w:numId="34" w16cid:durableId="369914138">
    <w:abstractNumId w:val="8"/>
  </w:num>
  <w:num w:numId="35" w16cid:durableId="54815538">
    <w:abstractNumId w:val="12"/>
  </w:num>
  <w:num w:numId="36" w16cid:durableId="1643850045">
    <w:abstractNumId w:val="7"/>
  </w:num>
  <w:num w:numId="37" w16cid:durableId="8682390">
    <w:abstractNumId w:val="34"/>
  </w:num>
  <w:num w:numId="38" w16cid:durableId="1864006767">
    <w:abstractNumId w:val="19"/>
  </w:num>
  <w:num w:numId="39" w16cid:durableId="1246375936">
    <w:abstractNumId w:val="19"/>
    <w:lvlOverride w:ilvl="0">
      <w:startOverride w:val="1"/>
    </w:lvlOverride>
  </w:num>
  <w:num w:numId="40" w16cid:durableId="1284530797">
    <w:abstractNumId w:val="11"/>
  </w:num>
  <w:num w:numId="41" w16cid:durableId="252978289">
    <w:abstractNumId w:val="9"/>
  </w:num>
  <w:num w:numId="42" w16cid:durableId="111964251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0A61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3FC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1E5A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07C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1D28"/>
    <w:rsid w:val="002A3CCB"/>
    <w:rsid w:val="002A5428"/>
    <w:rsid w:val="002A54DA"/>
    <w:rsid w:val="002A5E14"/>
    <w:rsid w:val="002A5ED9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2572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36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561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9A0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36C2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429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892"/>
    <w:rsid w:val="00542FDD"/>
    <w:rsid w:val="00544B69"/>
    <w:rsid w:val="00546CB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CFE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0957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A53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0807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12D5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37F8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69F6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1F1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5D9A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2BD9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56C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86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20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0C93"/>
    <w:rsid w:val="00D51317"/>
    <w:rsid w:val="00D51650"/>
    <w:rsid w:val="00D538C7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D6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2B29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3743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7D"/>
    <w:rsid w:val="00EA5092"/>
    <w:rsid w:val="00EA559B"/>
    <w:rsid w:val="00EA62EB"/>
    <w:rsid w:val="00EA633A"/>
    <w:rsid w:val="00EA6927"/>
    <w:rsid w:val="00EA6EC9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A8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6CA6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B0EFDB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47086"/>
    <w:rPr>
      <w:sz w:val="24"/>
    </w:rPr>
  </w:style>
  <w:style w:type="paragraph" w:styleId="1">
    <w:name w:val="heading 1"/>
    <w:next w:val="34b"/>
    <w:link w:val="10"/>
    <w:qFormat/>
    <w:rsid w:val="00C4708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4708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4708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4708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4708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4708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4708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4708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4708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C47086"/>
    <w:rPr>
      <w:rFonts w:ascii="Calibri" w:hAnsi="Calibri"/>
    </w:rPr>
  </w:style>
  <w:style w:type="paragraph" w:customStyle="1" w:styleId="34b">
    <w:name w:val="34_Абзац_Обычный"/>
    <w:link w:val="34d"/>
    <w:qFormat/>
    <w:rsid w:val="00C4708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47086"/>
    <w:rPr>
      <w:sz w:val="24"/>
      <w:lang w:eastAsia="x-none"/>
    </w:rPr>
  </w:style>
  <w:style w:type="character" w:customStyle="1" w:styleId="10">
    <w:name w:val="Заголовок 1 Знак"/>
    <w:link w:val="1"/>
    <w:rsid w:val="00C4708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47086"/>
    <w:rPr>
      <w:b/>
      <w:sz w:val="32"/>
    </w:rPr>
  </w:style>
  <w:style w:type="character" w:customStyle="1" w:styleId="30">
    <w:name w:val="Заголовок 3 Знак"/>
    <w:link w:val="3"/>
    <w:rsid w:val="00C47086"/>
    <w:rPr>
      <w:b/>
      <w:bCs/>
      <w:sz w:val="28"/>
    </w:rPr>
  </w:style>
  <w:style w:type="character" w:customStyle="1" w:styleId="40">
    <w:name w:val="Заголовок 4 Знак"/>
    <w:link w:val="4"/>
    <w:rsid w:val="00C47086"/>
    <w:rPr>
      <w:b/>
      <w:sz w:val="24"/>
    </w:rPr>
  </w:style>
  <w:style w:type="character" w:customStyle="1" w:styleId="50">
    <w:name w:val="Заголовок 5 Знак"/>
    <w:link w:val="5"/>
    <w:rsid w:val="00C4708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4708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4708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4708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4708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4708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4708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4708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47086"/>
    <w:rPr>
      <w:u w:val="single"/>
    </w:rPr>
  </w:style>
  <w:style w:type="paragraph" w:customStyle="1" w:styleId="349">
    <w:name w:val="34_Список_Библиография"/>
    <w:basedOn w:val="34b"/>
    <w:rsid w:val="00C4708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E69F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4708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4708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4708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4708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4708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E69F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C4708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E69F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4708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4708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4708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47086"/>
    <w:rPr>
      <w:b w:val="0"/>
      <w:i/>
    </w:rPr>
  </w:style>
  <w:style w:type="character" w:customStyle="1" w:styleId="34fc">
    <w:name w:val="34_Знак_Название_файла"/>
    <w:qFormat/>
    <w:rsid w:val="00C47086"/>
    <w:rPr>
      <w:rFonts w:ascii="Calibri" w:hAnsi="Calibri"/>
    </w:rPr>
  </w:style>
  <w:style w:type="character" w:customStyle="1" w:styleId="34fd">
    <w:name w:val="34_Знак_Термин"/>
    <w:rsid w:val="00C47086"/>
    <w:rPr>
      <w:i/>
    </w:rPr>
  </w:style>
  <w:style w:type="character" w:customStyle="1" w:styleId="34fe">
    <w:name w:val="34_Знак_Полужирный"/>
    <w:rsid w:val="00C47086"/>
    <w:rPr>
      <w:b/>
    </w:rPr>
  </w:style>
  <w:style w:type="character" w:customStyle="1" w:styleId="34ff">
    <w:name w:val="34_Знак_Верхний_индекс"/>
    <w:rsid w:val="00C47086"/>
    <w:rPr>
      <w:vertAlign w:val="superscript"/>
    </w:rPr>
  </w:style>
  <w:style w:type="character" w:customStyle="1" w:styleId="3424">
    <w:name w:val="34_Список_Марк_2 Знак"/>
    <w:link w:val="3423"/>
    <w:rsid w:val="00837F8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4708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4708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4708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47086"/>
    <w:pPr>
      <w:numPr>
        <w:numId w:val="31"/>
      </w:numPr>
    </w:pPr>
  </w:style>
  <w:style w:type="character" w:customStyle="1" w:styleId="3419">
    <w:name w:val="34_Список_Марк_1 Знак"/>
    <w:link w:val="3413"/>
    <w:rsid w:val="008E69F6"/>
    <w:rPr>
      <w:sz w:val="24"/>
      <w:lang w:eastAsia="x-none"/>
    </w:rPr>
  </w:style>
  <w:style w:type="paragraph" w:styleId="a4">
    <w:name w:val="footnote text"/>
    <w:basedOn w:val="34b"/>
    <w:link w:val="a5"/>
    <w:rsid w:val="00C4708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47086"/>
    <w:pPr>
      <w:numPr>
        <w:numId w:val="30"/>
      </w:numPr>
    </w:pPr>
  </w:style>
  <w:style w:type="character" w:customStyle="1" w:styleId="341a">
    <w:name w:val="34_Список_Нум_1 Знак"/>
    <w:link w:val="341"/>
    <w:rsid w:val="008E69F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4708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E69F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47086"/>
    <w:pPr>
      <w:keepNext/>
    </w:pPr>
  </w:style>
  <w:style w:type="paragraph" w:customStyle="1" w:styleId="34f1">
    <w:name w:val="34_Рамка_Основной"/>
    <w:basedOn w:val="34b"/>
    <w:link w:val="34f0"/>
    <w:rsid w:val="00C4708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4708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4708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4708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4708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4708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4708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4708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4708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4708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4708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4708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4708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4708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E69F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4708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4708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4708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4708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4708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47086"/>
    <w:rPr>
      <w:sz w:val="18"/>
      <w:lang w:eastAsia="x-none"/>
    </w:rPr>
  </w:style>
  <w:style w:type="paragraph" w:customStyle="1" w:styleId="34fff1">
    <w:name w:val="34_Листинг"/>
    <w:basedOn w:val="34b"/>
    <w:rsid w:val="00C4708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47086"/>
    <w:rPr>
      <w:b/>
    </w:rPr>
  </w:style>
  <w:style w:type="paragraph" w:customStyle="1" w:styleId="3440">
    <w:name w:val="34_Заголовок_4_Приложение"/>
    <w:basedOn w:val="4"/>
    <w:next w:val="34b"/>
    <w:rsid w:val="00C4708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4708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4708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4708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4708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4708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4708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4708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4708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4708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4708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4708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4708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4708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4708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4708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47086"/>
  </w:style>
  <w:style w:type="paragraph" w:customStyle="1" w:styleId="34fffb">
    <w:name w:val="34_Пример_Заголовок"/>
    <w:basedOn w:val="34f8"/>
    <w:next w:val="34f8"/>
    <w:rsid w:val="00C47086"/>
    <w:pPr>
      <w:keepNext/>
      <w:spacing w:after="120"/>
    </w:pPr>
    <w:rPr>
      <w:b/>
      <w:lang w:eastAsia="ru-RU"/>
    </w:rPr>
  </w:style>
  <w:style w:type="character" w:styleId="a7">
    <w:name w:val="FollowedHyperlink"/>
    <w:rsid w:val="00C47086"/>
    <w:rPr>
      <w:color w:val="auto"/>
    </w:rPr>
  </w:style>
  <w:style w:type="character" w:customStyle="1" w:styleId="34fffc">
    <w:name w:val="34_Знак_Нижний_индекс"/>
    <w:rsid w:val="00C47086"/>
    <w:rPr>
      <w:vertAlign w:val="subscript"/>
    </w:rPr>
  </w:style>
  <w:style w:type="character" w:styleId="a8">
    <w:name w:val="footnote reference"/>
    <w:basedOn w:val="a1"/>
    <w:semiHidden/>
    <w:rsid w:val="00C47086"/>
    <w:rPr>
      <w:vertAlign w:val="superscript"/>
    </w:rPr>
  </w:style>
  <w:style w:type="paragraph" w:styleId="a9">
    <w:name w:val="header"/>
    <w:basedOn w:val="34b"/>
    <w:link w:val="aa"/>
    <w:rsid w:val="00C4708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47086"/>
    <w:rPr>
      <w:lang w:eastAsia="x-none"/>
    </w:rPr>
  </w:style>
  <w:style w:type="paragraph" w:styleId="ab">
    <w:name w:val="footer"/>
    <w:basedOn w:val="34b"/>
    <w:link w:val="ac"/>
    <w:rsid w:val="00C4708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47086"/>
    <w:rPr>
      <w:lang w:eastAsia="x-none"/>
    </w:rPr>
  </w:style>
  <w:style w:type="numbering" w:customStyle="1" w:styleId="a">
    <w:name w:val="Приложение"/>
    <w:uiPriority w:val="99"/>
    <w:rsid w:val="00C4708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47086"/>
    <w:pPr>
      <w:keepNext/>
    </w:pPr>
  </w:style>
  <w:style w:type="character" w:customStyle="1" w:styleId="3434">
    <w:name w:val="34_Список_Марк_3 Знак"/>
    <w:basedOn w:val="34d"/>
    <w:link w:val="3432"/>
    <w:rsid w:val="00837F8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4708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4708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E69F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E69F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E69F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4708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4708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4708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E69F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47086"/>
    <w:pPr>
      <w:keepNext/>
    </w:pPr>
  </w:style>
  <w:style w:type="character" w:customStyle="1" w:styleId="34ffff0">
    <w:name w:val="34_Процедура_Подшаг Знак"/>
    <w:basedOn w:val="34d"/>
    <w:link w:val="344"/>
    <w:rsid w:val="008E69F6"/>
    <w:rPr>
      <w:sz w:val="24"/>
      <w:lang w:eastAsia="x-none"/>
    </w:rPr>
  </w:style>
  <w:style w:type="character" w:customStyle="1" w:styleId="34ffff2">
    <w:name w:val="34_Знак_Клавиши"/>
    <w:rsid w:val="00C4708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4708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47086"/>
  </w:style>
  <w:style w:type="paragraph" w:styleId="ad">
    <w:name w:val="caption"/>
    <w:basedOn w:val="34b"/>
    <w:next w:val="34b"/>
    <w:rsid w:val="007F080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4708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4708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4708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E69F6"/>
    <w:rPr>
      <w:sz w:val="24"/>
      <w:lang w:eastAsia="x-none"/>
    </w:rPr>
  </w:style>
  <w:style w:type="character" w:customStyle="1" w:styleId="ae">
    <w:name w:val="Основной текст Знак"/>
    <w:semiHidden/>
    <w:rsid w:val="00C4708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47086"/>
    <w:rPr>
      <w:rFonts w:ascii="Arial" w:hAnsi="Arial"/>
    </w:rPr>
  </w:style>
  <w:style w:type="character" w:customStyle="1" w:styleId="af0">
    <w:name w:val="Тема примечания Знак"/>
    <w:semiHidden/>
    <w:rsid w:val="00C4708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4708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4708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47086"/>
  </w:style>
  <w:style w:type="character" w:styleId="af3">
    <w:name w:val="annotation reference"/>
    <w:semiHidden/>
    <w:rsid w:val="00C47086"/>
    <w:rPr>
      <w:sz w:val="16"/>
      <w:szCs w:val="16"/>
    </w:rPr>
  </w:style>
  <w:style w:type="character" w:styleId="af4">
    <w:name w:val="page number"/>
    <w:rsid w:val="00C47086"/>
  </w:style>
  <w:style w:type="paragraph" w:styleId="af5">
    <w:name w:val="Body Text"/>
    <w:basedOn w:val="a0"/>
    <w:link w:val="13"/>
    <w:semiHidden/>
    <w:unhideWhenUsed/>
    <w:rsid w:val="00C4708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47086"/>
    <w:rPr>
      <w:sz w:val="24"/>
    </w:rPr>
  </w:style>
  <w:style w:type="paragraph" w:styleId="af6">
    <w:name w:val="annotation subject"/>
    <w:basedOn w:val="af2"/>
    <w:next w:val="af2"/>
    <w:link w:val="14"/>
    <w:semiHidden/>
    <w:rsid w:val="00C4708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47086"/>
    <w:rPr>
      <w:b/>
      <w:bCs/>
    </w:rPr>
  </w:style>
  <w:style w:type="paragraph" w:styleId="af7">
    <w:name w:val="Balloon Text"/>
    <w:basedOn w:val="a0"/>
    <w:link w:val="15"/>
    <w:semiHidden/>
    <w:rsid w:val="00C4708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4708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47086"/>
  </w:style>
  <w:style w:type="paragraph" w:customStyle="1" w:styleId="34ffff9">
    <w:name w:val="34_ТЛ_Подпись"/>
    <w:basedOn w:val="34f6"/>
    <w:rsid w:val="00C47086"/>
  </w:style>
  <w:style w:type="paragraph" w:customStyle="1" w:styleId="34ffffa">
    <w:name w:val="34_ТЛ_Подпись_скрытый"/>
    <w:basedOn w:val="34ffff9"/>
    <w:rsid w:val="00C47086"/>
    <w:rPr>
      <w:vanish/>
    </w:rPr>
  </w:style>
  <w:style w:type="paragraph" w:customStyle="1" w:styleId="34ffffb">
    <w:name w:val="34_Комментарий_Философта"/>
    <w:basedOn w:val="34b"/>
    <w:rsid w:val="00C4708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4708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47086"/>
    <w:rPr>
      <w:b/>
    </w:rPr>
  </w:style>
  <w:style w:type="paragraph" w:customStyle="1" w:styleId="34ffffe">
    <w:name w:val="34_Таблица_Сноска_Линия"/>
    <w:basedOn w:val="34fff7"/>
    <w:next w:val="34fff7"/>
    <w:rsid w:val="00C47086"/>
    <w:pPr>
      <w:keepNext/>
    </w:pPr>
  </w:style>
  <w:style w:type="paragraph" w:customStyle="1" w:styleId="34fffff">
    <w:name w:val="34_Таблица_Примечание"/>
    <w:basedOn w:val="34fff7"/>
    <w:rsid w:val="00C47086"/>
  </w:style>
  <w:style w:type="character" w:customStyle="1" w:styleId="34fffff0">
    <w:name w:val="34_Знак_Значение"/>
    <w:qFormat/>
    <w:rsid w:val="00C47086"/>
    <w:rPr>
      <w:rFonts w:ascii="Calibri" w:hAnsi="Calibri"/>
    </w:rPr>
  </w:style>
  <w:style w:type="character" w:styleId="af8">
    <w:name w:val="Hyperlink"/>
    <w:uiPriority w:val="99"/>
    <w:rsid w:val="00C47086"/>
    <w:rPr>
      <w:color w:val="0000FF"/>
      <w:u w:val="single"/>
    </w:rPr>
  </w:style>
  <w:style w:type="paragraph" w:customStyle="1" w:styleId="34fffff1">
    <w:name w:val="34_Рисунок_Подпись"/>
    <w:basedOn w:val="34b"/>
    <w:rsid w:val="00C4708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4708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4708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4708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4708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4708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24A5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4708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4708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4708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4708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4708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4708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4708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4708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4708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4708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4708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4708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470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7F080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4708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4708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47086"/>
    <w:pPr>
      <w:jc w:val="center"/>
    </w:pPr>
  </w:style>
  <w:style w:type="paragraph" w:customStyle="1" w:styleId="3411">
    <w:name w:val="34_Таблица_Список_Марк_1_без_отступа"/>
    <w:basedOn w:val="34ff6"/>
    <w:rsid w:val="00C47086"/>
    <w:pPr>
      <w:numPr>
        <w:numId w:val="41"/>
      </w:numPr>
    </w:pPr>
  </w:style>
  <w:style w:type="paragraph" w:customStyle="1" w:styleId="34fffff9">
    <w:name w:val="34_Формула"/>
    <w:basedOn w:val="a0"/>
    <w:rsid w:val="00C4708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4708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4708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8FFB7-C6B3-4FBC-93B5-9FBC4CAE3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14</TotalTime>
  <Pages>8</Pages>
  <Words>450</Words>
  <Characters>3500</Characters>
  <Application>Microsoft Office Word</Application>
  <DocSecurity>0</DocSecurity>
  <Lines>1750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Чертеж установки технических средств, оборудования, проводок и средств автоматизации</vt:lpstr>
    </vt:vector>
  </TitlesOfParts>
  <Company>ООО НПП «ЭСН»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Чертеж установки технических средств, оборудования, проводок и средств автоматизации</dc:title>
  <dc:creator>Oksana</dc:creator>
  <cp:lastModifiedBy>Илья Чураков</cp:lastModifiedBy>
  <cp:revision>3</cp:revision>
  <cp:lastPrinted>2014-09-08T01:50:00Z</cp:lastPrinted>
  <dcterms:created xsi:type="dcterms:W3CDTF">2025-09-02T09:35:00Z</dcterms:created>
  <dcterms:modified xsi:type="dcterms:W3CDTF">2025-09-02T09:47:00Z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ТП.АР</vt:lpwstr>
  </property>
  <property fmtid="{D5CDD505-2E9C-101B-9397-08002B2CF9AE}" pid="8" name="год_издания">
    <vt:lpwstr>2025</vt:lpwstr>
  </property>
</Properties>
</file>