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2ED1" w14:textId="260CB68F" w:rsidR="001E242D" w:rsidRDefault="001E242D" w:rsidP="001239E7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DF1231">
        <w:t>ООО НПП «ЭСН»</w:t>
      </w:r>
      <w:r>
        <w:fldChar w:fldCharType="end"/>
      </w:r>
    </w:p>
    <w:p w14:paraId="4EF2AED0" w14:textId="77777777" w:rsidR="001E242D" w:rsidRPr="00C816E8" w:rsidRDefault="001E242D" w:rsidP="001239E7">
      <w:pPr>
        <w:pStyle w:val="34f5"/>
      </w:pPr>
    </w:p>
    <w:p w14:paraId="381E1F64" w14:textId="77777777" w:rsidR="001E242D" w:rsidRPr="00C816E8" w:rsidRDefault="001E242D" w:rsidP="001239E7">
      <w:pPr>
        <w:pStyle w:val="34f5"/>
      </w:pPr>
    </w:p>
    <w:p w14:paraId="76A70F6C" w14:textId="77777777" w:rsidR="001E242D" w:rsidRDefault="001E242D" w:rsidP="001239E7">
      <w:pPr>
        <w:pStyle w:val="34f5"/>
      </w:pPr>
    </w:p>
    <w:p w14:paraId="0207A91C" w14:textId="77777777" w:rsidR="001E242D" w:rsidRPr="008343CE" w:rsidRDefault="001E242D" w:rsidP="001239E7">
      <w:pPr>
        <w:pStyle w:val="34f5"/>
      </w:pPr>
    </w:p>
    <w:p w14:paraId="7AEF48D9" w14:textId="77777777" w:rsidR="005252B4" w:rsidRPr="008343CE" w:rsidRDefault="005252B4" w:rsidP="001239E7">
      <w:pPr>
        <w:pStyle w:val="34f5"/>
      </w:pPr>
    </w:p>
    <w:p w14:paraId="48CA9715" w14:textId="77777777" w:rsidR="001E242D" w:rsidRPr="00C816E8" w:rsidRDefault="001E242D" w:rsidP="001239E7">
      <w:pPr>
        <w:pStyle w:val="34f5"/>
      </w:pPr>
    </w:p>
    <w:p w14:paraId="1F12E0EA" w14:textId="14E45D36" w:rsidR="001E242D" w:rsidRPr="00C816E8" w:rsidRDefault="00FA7BD8" w:rsidP="001239E7">
      <w:pPr>
        <w:pStyle w:val="34ffb"/>
      </w:pPr>
      <w:fldSimple w:instr=" DOCPROPERTY  полное_название_системы  \* MERGEFORMAT ">
        <w:r w:rsidR="00DF1231">
          <w:t>Строительство водогрейной котельной 400 Гкал/час на территории Ивановской ТЭЦ-2</w:t>
        </w:r>
      </w:fldSimple>
    </w:p>
    <w:p w14:paraId="324B3425" w14:textId="6B824535" w:rsidR="001E242D" w:rsidRPr="00C816E8" w:rsidRDefault="001E242D" w:rsidP="001239E7">
      <w:pPr>
        <w:pStyle w:val="34ffc"/>
      </w:pPr>
      <w:r w:rsidRPr="00C816E8">
        <w:t>(</w:t>
      </w:r>
      <w:fldSimple w:instr=" DOCPROPERTY  краткое_название_системы  \* MERGEFORMAT ">
        <w:r w:rsidR="00DF1231">
          <w:t>878.2023</w:t>
        </w:r>
      </w:fldSimple>
      <w:r w:rsidRPr="00C816E8">
        <w:t>)</w:t>
      </w:r>
    </w:p>
    <w:p w14:paraId="0A1C3FB1" w14:textId="1B0D1E78" w:rsidR="001E242D" w:rsidRPr="00C816E8" w:rsidRDefault="00FA7BD8" w:rsidP="001239E7">
      <w:pPr>
        <w:pStyle w:val="34ffd"/>
      </w:pPr>
      <w:fldSimple w:instr=" DOCPROPERTY  Title  \* MERGEFORMAT ">
        <w:r w:rsidR="00DF1231">
          <w:t>Описание базы данных</w:t>
        </w:r>
      </w:fldSimple>
      <w:r w:rsidR="00363BD9">
        <w:t>, инструкция по формированию и ведению</w:t>
      </w:r>
    </w:p>
    <w:p w14:paraId="78C43161" w14:textId="524E1D73" w:rsidR="001E242D" w:rsidRDefault="001E242D" w:rsidP="001239E7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DF1231">
        <w:t>878.2023-АСУ ТП.В7</w:t>
      </w:r>
      <w:r w:rsidRPr="00C816E8">
        <w:fldChar w:fldCharType="end"/>
      </w:r>
    </w:p>
    <w:p w14:paraId="19A74C67" w14:textId="77777777" w:rsidR="001E242D" w:rsidRDefault="001E242D" w:rsidP="001239E7">
      <w:pPr>
        <w:pStyle w:val="34f5"/>
      </w:pPr>
    </w:p>
    <w:p w14:paraId="422AD021" w14:textId="77777777" w:rsidR="001E242D" w:rsidRDefault="001E242D" w:rsidP="001239E7">
      <w:pPr>
        <w:pStyle w:val="34f5"/>
      </w:pPr>
    </w:p>
    <w:p w14:paraId="7F7F4B1D" w14:textId="18F31132" w:rsidR="001E242D" w:rsidRPr="001422AB" w:rsidRDefault="008343CE" w:rsidP="001239E7">
      <w:pPr>
        <w:pStyle w:val="34f5"/>
      </w:pPr>
      <w:r>
        <w:t>Том 42</w:t>
      </w:r>
    </w:p>
    <w:p w14:paraId="5171A287" w14:textId="77777777" w:rsidR="005252B4" w:rsidRPr="001422AB" w:rsidRDefault="005252B4" w:rsidP="001239E7">
      <w:pPr>
        <w:pStyle w:val="34f5"/>
      </w:pPr>
    </w:p>
    <w:p w14:paraId="0F74ECCA" w14:textId="77777777" w:rsidR="005252B4" w:rsidRPr="001422AB" w:rsidRDefault="005252B4" w:rsidP="001239E7">
      <w:pPr>
        <w:pStyle w:val="34f5"/>
      </w:pPr>
    </w:p>
    <w:p w14:paraId="60FD968B" w14:textId="77777777" w:rsidR="001E242D" w:rsidRPr="00801734" w:rsidRDefault="001E242D" w:rsidP="001239E7">
      <w:pPr>
        <w:pStyle w:val="34f5"/>
        <w:rPr>
          <w:lang w:val="en-US"/>
        </w:rPr>
      </w:pPr>
    </w:p>
    <w:p w14:paraId="7B852C42" w14:textId="77777777" w:rsidR="00E3465E" w:rsidRPr="00E3465E" w:rsidRDefault="00E3465E" w:rsidP="00264594">
      <w:pPr>
        <w:pStyle w:val="34f5"/>
      </w:pPr>
    </w:p>
    <w:p w14:paraId="3EFFD10B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77037094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10994BB8" w14:textId="72F00C83" w:rsidR="00DF1231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8223992" w:history="1">
        <w:r w:rsidR="00DF1231" w:rsidRPr="00971F16">
          <w:rPr>
            <w:rStyle w:val="af8"/>
          </w:rPr>
          <w:t>1 Общие положения</w:t>
        </w:r>
        <w:r w:rsidR="00DF1231">
          <w:rPr>
            <w:webHidden/>
          </w:rPr>
          <w:tab/>
        </w:r>
        <w:r w:rsidR="00DF1231">
          <w:rPr>
            <w:webHidden/>
          </w:rPr>
          <w:fldChar w:fldCharType="begin"/>
        </w:r>
        <w:r w:rsidR="00DF1231">
          <w:rPr>
            <w:webHidden/>
          </w:rPr>
          <w:instrText xml:space="preserve"> PAGEREF _Toc208223992 \h </w:instrText>
        </w:r>
        <w:r w:rsidR="00DF1231">
          <w:rPr>
            <w:webHidden/>
          </w:rPr>
        </w:r>
        <w:r w:rsidR="00DF1231">
          <w:rPr>
            <w:webHidden/>
          </w:rPr>
          <w:fldChar w:fldCharType="separate"/>
        </w:r>
        <w:r w:rsidR="00DF1231">
          <w:rPr>
            <w:webHidden/>
          </w:rPr>
          <w:t>3</w:t>
        </w:r>
        <w:r w:rsidR="00DF1231">
          <w:rPr>
            <w:webHidden/>
          </w:rPr>
          <w:fldChar w:fldCharType="end"/>
        </w:r>
      </w:hyperlink>
    </w:p>
    <w:p w14:paraId="63FA7B21" w14:textId="3530954F" w:rsidR="00DF1231" w:rsidRDefault="00DF123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8223993" w:history="1">
        <w:r w:rsidRPr="00971F16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_Toc208223993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B527E0D" w14:textId="69B5A8EC" w:rsidR="00DF1231" w:rsidRDefault="00DF123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8223994" w:history="1">
        <w:r w:rsidRPr="00971F16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_Toc208223994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5DDEB1F" w14:textId="46BA8320" w:rsidR="00BA4372" w:rsidRDefault="00380491" w:rsidP="00E10079">
      <w:pPr>
        <w:pStyle w:val="34b"/>
        <w:rPr>
          <w:lang w:val="en-US"/>
        </w:rPr>
      </w:pPr>
      <w:r>
        <w:fldChar w:fldCharType="end"/>
      </w:r>
    </w:p>
    <w:p w14:paraId="2D91BFE8" w14:textId="77777777" w:rsidR="00E3465E" w:rsidRDefault="00E3465E" w:rsidP="008232D4">
      <w:pPr>
        <w:pStyle w:val="34fffa"/>
      </w:pPr>
    </w:p>
    <w:p w14:paraId="4B7BF13C" w14:textId="77777777" w:rsidR="00FC32E6" w:rsidRDefault="00FC32E6" w:rsidP="008232D4">
      <w:pPr>
        <w:pStyle w:val="34fffa"/>
        <w:sectPr w:rsidR="00FC32E6" w:rsidSect="008E77B3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0596AC12" w14:textId="10B9410E" w:rsidR="00DF1231" w:rsidRDefault="00DF1231" w:rsidP="00DF1231">
      <w:pPr>
        <w:pStyle w:val="1"/>
      </w:pPr>
      <w:bookmarkStart w:id="0" w:name="_Toc397971534"/>
      <w:bookmarkStart w:id="1" w:name="_Toc398225599"/>
      <w:bookmarkStart w:id="2" w:name="_Toc208223992"/>
      <w:bookmarkEnd w:id="0"/>
      <w:bookmarkEnd w:id="1"/>
      <w:r>
        <w:lastRenderedPageBreak/>
        <w:t>Общие положения</w:t>
      </w:r>
      <w:bookmarkEnd w:id="2"/>
    </w:p>
    <w:p w14:paraId="11495AE4" w14:textId="1AF35F2B" w:rsidR="007F18BD" w:rsidRPr="007F18BD" w:rsidRDefault="007F18BD" w:rsidP="007F18BD">
      <w:pPr>
        <w:pStyle w:val="34fffa"/>
      </w:pPr>
      <w:r w:rsidRPr="007F18BD">
        <w:t xml:space="preserve">В рамках разработки АСУ ТП Ивановской ТЭЦ-2 отдельная </w:t>
      </w:r>
      <w:proofErr w:type="spellStart"/>
      <w:r w:rsidRPr="007F18BD">
        <w:t>субд</w:t>
      </w:r>
      <w:proofErr w:type="spellEnd"/>
      <w:r w:rsidRPr="007F18BD">
        <w:t xml:space="preserve"> использоваться </w:t>
      </w:r>
      <w:r w:rsidRPr="007F18BD">
        <w:rPr>
          <w:b/>
          <w:bCs/>
        </w:rPr>
        <w:t>не будет</w:t>
      </w:r>
      <w:r w:rsidRPr="007F18BD">
        <w:t>.</w:t>
      </w:r>
      <w:r>
        <w:t xml:space="preserve"> </w:t>
      </w:r>
      <w:r w:rsidRPr="007F18BD">
        <w:t>Вся информационная база реализуется на встроенной базе данных SCADA-системы «КРУГ-2000».</w:t>
      </w:r>
    </w:p>
    <w:p w14:paraId="463095D9" w14:textId="4DAAED34" w:rsidR="007F18BD" w:rsidRPr="007F18BD" w:rsidRDefault="007F18BD" w:rsidP="007F18BD">
      <w:pPr>
        <w:pStyle w:val="34fffa"/>
      </w:pPr>
      <w:r w:rsidRPr="007F18BD">
        <w:t>Настроенная база данных поставляется в составе разработанного прикладного программного обеспечения.</w:t>
      </w:r>
      <w:r>
        <w:t xml:space="preserve"> </w:t>
      </w:r>
      <w:proofErr w:type="gramStart"/>
      <w:r w:rsidRPr="007F18BD">
        <w:t>Для</w:t>
      </w:r>
      <w:proofErr w:type="gramEnd"/>
      <w:r w:rsidRPr="007F18BD">
        <w:t xml:space="preserve"> формирования, ведения и настройки базы данных применяется штатный инструментальный комплекс SCADA – </w:t>
      </w:r>
      <w:r w:rsidRPr="007F18BD">
        <w:rPr>
          <w:b/>
          <w:bCs/>
        </w:rPr>
        <w:t>«Генератор базы данных»</w:t>
      </w:r>
      <w:r w:rsidRPr="007F18BD">
        <w:t>, входящий в поставку.</w:t>
      </w:r>
    </w:p>
    <w:p w14:paraId="50F18870" w14:textId="77777777" w:rsidR="007F18BD" w:rsidRPr="007F18BD" w:rsidRDefault="007F18BD" w:rsidP="007F18BD">
      <w:pPr>
        <w:pStyle w:val="34fffa"/>
      </w:pPr>
      <w:r w:rsidRPr="007F18BD">
        <w:t xml:space="preserve">Процедуры изменения конфигурации, редактирования словарей и таблиц базы данных, а также настройка архивирования, сигнализации и протоколов событий должны выполняться только квалифицированным персоналом, прошедшим специализированное обучение у поставщика SCADA – </w:t>
      </w:r>
      <w:r w:rsidRPr="007F18BD">
        <w:rPr>
          <w:b/>
          <w:bCs/>
        </w:rPr>
        <w:t>НПФ «КРУГ»</w:t>
      </w:r>
      <w:r w:rsidRPr="007F18BD">
        <w:t>.</w:t>
      </w:r>
    </w:p>
    <w:p w14:paraId="5D0C0C06" w14:textId="2BD5361C" w:rsidR="007F18BD" w:rsidRPr="007F18BD" w:rsidRDefault="007F18BD" w:rsidP="007F18BD">
      <w:pPr>
        <w:pStyle w:val="34fffa"/>
      </w:pPr>
      <w:r w:rsidRPr="007F18BD">
        <w:t>Несоблюдение данного требования приведёт к снижению эксплуатационной надёжности и к риску некорректного функционирования АСУ ТП, что недопустимо при вводе объекта в промышленную эксплуатацию.</w:t>
      </w:r>
    </w:p>
    <w:p w14:paraId="5F7EBB41" w14:textId="77777777" w:rsidR="00347838" w:rsidRPr="00A17048" w:rsidRDefault="00347838" w:rsidP="00A17048">
      <w:pPr>
        <w:pStyle w:val="34fffa"/>
      </w:pPr>
    </w:p>
    <w:p w14:paraId="49C06EDC" w14:textId="77777777" w:rsidR="00171179" w:rsidRDefault="00171179" w:rsidP="00B150E6">
      <w:pPr>
        <w:pStyle w:val="34fffa"/>
      </w:pPr>
    </w:p>
    <w:p w14:paraId="7669D65E" w14:textId="77777777" w:rsidR="00147B49" w:rsidRDefault="002C35B5" w:rsidP="00147B49">
      <w:pPr>
        <w:pStyle w:val="3415"/>
        <w:rPr>
          <w:lang w:val="en-US"/>
        </w:rPr>
      </w:pPr>
      <w:bookmarkStart w:id="3" w:name="_Toc386572818"/>
      <w:bookmarkStart w:id="4" w:name="_Toc386572947"/>
      <w:bookmarkStart w:id="5" w:name="_Toc390811904"/>
      <w:bookmarkStart w:id="6" w:name="_Toc394586650"/>
      <w:bookmarkStart w:id="7" w:name="_Toc208223993"/>
      <w:r>
        <w:lastRenderedPageBreak/>
        <w:t>Перечень</w:t>
      </w:r>
      <w:r w:rsidR="00147B49">
        <w:t xml:space="preserve"> сокращений</w:t>
      </w:r>
      <w:bookmarkEnd w:id="3"/>
      <w:bookmarkEnd w:id="4"/>
      <w:bookmarkEnd w:id="5"/>
      <w:bookmarkEnd w:id="6"/>
      <w:bookmarkEnd w:id="7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14:paraId="172B71D2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551DC4B" w14:textId="77777777"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07D04BC" w14:textId="77777777"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00513A" w:rsidRPr="00A37C7D" w14:paraId="22342FEE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78BA50BD" w14:textId="24A75B04" w:rsidR="0000513A" w:rsidRPr="00AD0715" w:rsidRDefault="0000513A" w:rsidP="001239E7">
            <w:pPr>
              <w:pStyle w:val="34ff6"/>
            </w:pPr>
            <w:r>
              <w:t>А</w:t>
            </w:r>
            <w:r w:rsidRPr="00AD0715">
              <w:t>С</w:t>
            </w:r>
            <w:r w:rsidR="00DD77FC">
              <w:t>У 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1EB85F7E" w14:textId="62B29A88" w:rsidR="0000513A" w:rsidRPr="00AD0715" w:rsidRDefault="00DD77FC" w:rsidP="001239E7">
            <w:pPr>
              <w:pStyle w:val="34ff6"/>
            </w:pPr>
            <w:r w:rsidRPr="00DD77FC">
              <w:t>Автоматизированная система управления технологическим процессом</w:t>
            </w:r>
          </w:p>
        </w:tc>
      </w:tr>
      <w:tr w:rsidR="0000513A" w:rsidRPr="00A37C7D" w14:paraId="4316B4ED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471F780E" w14:textId="77777777" w:rsidR="0000513A" w:rsidRPr="0000513A" w:rsidRDefault="0000513A" w:rsidP="001239E7">
            <w:pPr>
              <w:pStyle w:val="34ff6"/>
            </w:pPr>
            <w:r>
              <w:t>БД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1D4D8C93" w14:textId="77777777" w:rsidR="0000513A" w:rsidRPr="0000513A" w:rsidRDefault="0000513A" w:rsidP="0017541A">
            <w:pPr>
              <w:pStyle w:val="34ff6"/>
            </w:pPr>
            <w:r>
              <w:t>База данных</w:t>
            </w:r>
          </w:p>
        </w:tc>
      </w:tr>
      <w:tr w:rsidR="0000513A" w:rsidRPr="00A37C7D" w14:paraId="5D7A974D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927B38D" w14:textId="3AAF07AB" w:rsidR="0000513A" w:rsidRPr="00AD0715" w:rsidRDefault="00DD77FC" w:rsidP="001239E7">
            <w:pPr>
              <w:pStyle w:val="34ff6"/>
            </w:pPr>
            <w:r w:rsidRPr="00DD77FC">
              <w:t>ТЭЦ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631FFEB0" w14:textId="7DC0F206" w:rsidR="0000513A" w:rsidRPr="00AD0715" w:rsidRDefault="00DD77FC" w:rsidP="001239E7">
            <w:pPr>
              <w:pStyle w:val="34ff6"/>
            </w:pPr>
            <w:r w:rsidRPr="00DD77FC">
              <w:t>Теплоэлектроцентраль</w:t>
            </w:r>
          </w:p>
        </w:tc>
      </w:tr>
      <w:tr w:rsidR="0000513A" w:rsidRPr="00A37C7D" w14:paraId="0E049229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430B5E5B" w14:textId="6F557013" w:rsidR="0000513A" w:rsidRPr="003465A9" w:rsidRDefault="00DD77FC" w:rsidP="001239E7">
            <w:pPr>
              <w:pStyle w:val="34ff6"/>
            </w:pPr>
            <w:r w:rsidRPr="00DD77FC">
              <w:t>SCADA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262FACCA" w14:textId="4D127989" w:rsidR="0000513A" w:rsidRPr="00AD0715" w:rsidRDefault="00DD77FC" w:rsidP="001239E7">
            <w:pPr>
              <w:pStyle w:val="34ff6"/>
            </w:pPr>
            <w:proofErr w:type="spellStart"/>
            <w:r w:rsidRPr="00DD77FC">
              <w:t>Supervisory</w:t>
            </w:r>
            <w:proofErr w:type="spellEnd"/>
            <w:r w:rsidRPr="00DD77FC">
              <w:t xml:space="preserve"> Control And Data </w:t>
            </w:r>
            <w:proofErr w:type="spellStart"/>
            <w:r w:rsidRPr="00DD77FC">
              <w:t>Acquisition</w:t>
            </w:r>
            <w:proofErr w:type="spellEnd"/>
            <w:r w:rsidRPr="00DD77FC">
              <w:t xml:space="preserve"> (диспетчерская система управления и сбора данных)</w:t>
            </w:r>
          </w:p>
        </w:tc>
      </w:tr>
      <w:tr w:rsidR="0000513A" w:rsidRPr="00A37C7D" w14:paraId="4271E32E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067DB07" w14:textId="52241ACD" w:rsidR="0000513A" w:rsidRPr="00AD0715" w:rsidRDefault="00DD77FC" w:rsidP="001239E7">
            <w:pPr>
              <w:pStyle w:val="34ff6"/>
            </w:pPr>
            <w:r w:rsidRPr="00DD77FC">
              <w:t>НПФ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0B4A74DC" w14:textId="7BE0D857" w:rsidR="0000513A" w:rsidRPr="00AD0715" w:rsidRDefault="00DD77FC" w:rsidP="001239E7">
            <w:pPr>
              <w:pStyle w:val="34ff6"/>
            </w:pPr>
            <w:r w:rsidRPr="00DD77FC">
              <w:t>Научно-производственная фирма</w:t>
            </w:r>
          </w:p>
        </w:tc>
      </w:tr>
    </w:tbl>
    <w:p w14:paraId="601C4F4C" w14:textId="77777777" w:rsidR="00147B49" w:rsidRDefault="00147B49" w:rsidP="002C35B5">
      <w:pPr>
        <w:pStyle w:val="34fffa"/>
      </w:pPr>
    </w:p>
    <w:p w14:paraId="391B0C2C" w14:textId="77777777" w:rsidR="002C35B5" w:rsidRPr="002C35B5" w:rsidRDefault="002C35B5" w:rsidP="002C35B5">
      <w:pPr>
        <w:pStyle w:val="3415"/>
      </w:pPr>
      <w:bookmarkStart w:id="8" w:name="_Toc208223994"/>
      <w:r>
        <w:lastRenderedPageBreak/>
        <w:t>Перечень терминов</w:t>
      </w:r>
      <w:bookmarkEnd w:id="8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DD77FC" w:rsidRPr="00DD77FC" w14:paraId="56A2B0DE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DAECD99" w14:textId="6A53164D" w:rsidR="00DD77FC" w:rsidRPr="00DD77FC" w:rsidRDefault="00DD77FC" w:rsidP="00DD77FC">
            <w:pPr>
              <w:pStyle w:val="34ff8"/>
            </w:pPr>
            <w:r w:rsidRPr="00DD77FC"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161249B7" w14:textId="52C62599" w:rsidR="00DD77FC" w:rsidRPr="00DD77FC" w:rsidRDefault="00DD77FC" w:rsidP="00DD77FC">
            <w:pPr>
              <w:pStyle w:val="34ff8"/>
            </w:pPr>
            <w:r w:rsidRPr="00DD77FC">
              <w:t>Расшифровка</w:t>
            </w:r>
          </w:p>
        </w:tc>
      </w:tr>
      <w:tr w:rsidR="00DD77FC" w:rsidRPr="00A37C7D" w14:paraId="168EACA1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A68281D" w14:textId="169D42B0" w:rsidR="00DD77FC" w:rsidRPr="00F800E2" w:rsidRDefault="00DD77FC" w:rsidP="00DD77FC">
            <w:pPr>
              <w:pStyle w:val="34ff6"/>
            </w:pPr>
            <w:r>
              <w:t>Встроенная база данных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48D7B6DA" w14:textId="2A142731" w:rsidR="00DD77FC" w:rsidRPr="00F800E2" w:rsidRDefault="00DD77FC" w:rsidP="00DD77FC">
            <w:pPr>
              <w:pStyle w:val="34ff6"/>
            </w:pPr>
            <w:r>
              <w:t>База данных, реализованная средствами SCADA-системы и поставляемая в составе прикладного ПО</w:t>
            </w:r>
          </w:p>
        </w:tc>
      </w:tr>
      <w:tr w:rsidR="00DD77FC" w:rsidRPr="00A37C7D" w14:paraId="28E88CCF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A815162" w14:textId="623040B1" w:rsidR="00DD77FC" w:rsidRPr="00F63FD6" w:rsidRDefault="00DD77FC" w:rsidP="00DD77FC">
            <w:pPr>
              <w:pStyle w:val="34ff6"/>
            </w:pPr>
            <w:r>
              <w:t>SCADA-система «КРУГ-2000»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4E1C25F2" w14:textId="702EA17C" w:rsidR="00DD77FC" w:rsidRPr="00F63FD6" w:rsidRDefault="00DD77FC" w:rsidP="00DD77FC">
            <w:pPr>
              <w:pStyle w:val="34ff6"/>
            </w:pPr>
            <w:r>
              <w:t>Диспетчерская система управления и сбора данных, используемая для реализации АСУ ТП</w:t>
            </w:r>
          </w:p>
        </w:tc>
      </w:tr>
      <w:tr w:rsidR="00DD77FC" w:rsidRPr="00A37C7D" w14:paraId="3191A82D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C6E9725" w14:textId="47F6146C" w:rsidR="00DD77FC" w:rsidRPr="00F800E2" w:rsidRDefault="00DD77FC" w:rsidP="00DD77FC">
            <w:pPr>
              <w:pStyle w:val="34ff6"/>
            </w:pPr>
            <w:r>
              <w:t>Генератор базы данных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9A95E41" w14:textId="467A4F2C" w:rsidR="00DD77FC" w:rsidRPr="00F800E2" w:rsidRDefault="00DD77FC" w:rsidP="00DD77FC">
            <w:pPr>
              <w:pStyle w:val="34ff6"/>
            </w:pPr>
            <w:r>
              <w:t>Штатный инструментальный комплекс SCADA для формирования и ведения базы данных</w:t>
            </w:r>
          </w:p>
        </w:tc>
      </w:tr>
      <w:tr w:rsidR="00DD77FC" w:rsidRPr="00A37C7D" w14:paraId="17FB9548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BED818B" w14:textId="5D3C1FF4" w:rsidR="00DD77FC" w:rsidRPr="00F800E2" w:rsidRDefault="00DD77FC" w:rsidP="00DD77FC">
            <w:pPr>
              <w:pStyle w:val="34ff6"/>
            </w:pPr>
            <w:r>
              <w:t>Архивирование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218F7801" w14:textId="66A2ACBA" w:rsidR="00DD77FC" w:rsidRPr="00F800E2" w:rsidRDefault="00DD77FC" w:rsidP="00DD77FC">
            <w:pPr>
              <w:pStyle w:val="34ff6"/>
            </w:pPr>
            <w:r>
              <w:t>Процесс сохранения и длительного хранения исторической информации о параметрах и событиях</w:t>
            </w:r>
          </w:p>
        </w:tc>
      </w:tr>
      <w:tr w:rsidR="00DD77FC" w:rsidRPr="00A37C7D" w14:paraId="3F3B9CB5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99AB99C" w14:textId="09C95AA7" w:rsidR="00DD77FC" w:rsidRPr="00F800E2" w:rsidRDefault="00DD77FC" w:rsidP="00DD77FC">
            <w:pPr>
              <w:pStyle w:val="34ff6"/>
            </w:pPr>
            <w:r>
              <w:t>Сигнализация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2FCF4FF8" w14:textId="0CA76E8B" w:rsidR="00DD77FC" w:rsidRPr="00F800E2" w:rsidRDefault="00DD77FC" w:rsidP="00DD77FC">
            <w:pPr>
              <w:pStyle w:val="34ff6"/>
            </w:pPr>
            <w:r>
              <w:t>Функция SCADA-системы для отображения и фиксации аварийных и предупредительных сообщений</w:t>
            </w:r>
          </w:p>
        </w:tc>
      </w:tr>
      <w:tr w:rsidR="00DD77FC" w:rsidRPr="00A37C7D" w14:paraId="31E9DF60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CF7ADC2" w14:textId="0E4894FA" w:rsidR="00DD77FC" w:rsidRPr="00F800E2" w:rsidRDefault="00DD77FC" w:rsidP="00DD77FC">
            <w:pPr>
              <w:pStyle w:val="34ff6"/>
            </w:pPr>
            <w:r>
              <w:t>Протокол событий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74D1DBCB" w14:textId="1188036E" w:rsidR="00DD77FC" w:rsidRPr="00F800E2" w:rsidRDefault="00DD77FC" w:rsidP="00DD77FC">
            <w:pPr>
              <w:pStyle w:val="34ff6"/>
            </w:pPr>
            <w:r>
              <w:t>Журнал регистрации событий и действий в системе, включающий технические и эксплуатационные записи</w:t>
            </w:r>
          </w:p>
        </w:tc>
      </w:tr>
      <w:tr w:rsidR="00DD77FC" w:rsidRPr="00A37C7D" w14:paraId="06A919C6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42B3D9D" w14:textId="29F846D0" w:rsidR="00DD77FC" w:rsidRPr="00F800E2" w:rsidRDefault="00DD77FC" w:rsidP="00DD77FC">
            <w:pPr>
              <w:pStyle w:val="34ff6"/>
            </w:pPr>
            <w:r>
              <w:t>Конфигурация БД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9E7A4C6" w14:textId="34C167B7" w:rsidR="00DD77FC" w:rsidRPr="00F800E2" w:rsidRDefault="00DD77FC" w:rsidP="00DD77FC">
            <w:pPr>
              <w:pStyle w:val="34ff6"/>
            </w:pPr>
            <w:r>
              <w:t>Структурная организация таблиц, словарей и связей базы данных</w:t>
            </w:r>
          </w:p>
        </w:tc>
      </w:tr>
      <w:tr w:rsidR="00DD77FC" w:rsidRPr="00A37C7D" w14:paraId="0CFBA474" w14:textId="77777777" w:rsidTr="001C6DF3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04E6C3E" w14:textId="7AB49C43" w:rsidR="00DD77FC" w:rsidRPr="00F800E2" w:rsidRDefault="00DD77FC" w:rsidP="00DD77FC">
            <w:pPr>
              <w:pStyle w:val="34ff6"/>
            </w:pPr>
            <w:r>
              <w:t>Прикладное программное обеспечение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7B9B398C" w14:textId="7DDBACCC" w:rsidR="00DD77FC" w:rsidRPr="00F800E2" w:rsidRDefault="00DD77FC" w:rsidP="00DD77FC">
            <w:pPr>
              <w:pStyle w:val="34ff6"/>
            </w:pPr>
            <w:r>
              <w:t>Программное обеспечение, разработанное для решения конкретных задач управления технологическим процессом</w:t>
            </w:r>
          </w:p>
        </w:tc>
      </w:tr>
      <w:tr w:rsidR="00DD77FC" w:rsidRPr="00A37C7D" w14:paraId="169F9C7D" w14:textId="77777777" w:rsidTr="001C6DF3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CE09B88" w14:textId="6F81150D" w:rsidR="00DD77FC" w:rsidRPr="00F800E2" w:rsidRDefault="00DD77FC" w:rsidP="00DD77FC">
            <w:pPr>
              <w:pStyle w:val="34ff6"/>
            </w:pPr>
            <w:r>
              <w:t>Квалифицированный персонал</w:t>
            </w: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FBB7C62" w14:textId="4611992B" w:rsidR="00DD77FC" w:rsidRPr="00F800E2" w:rsidRDefault="00DD77FC" w:rsidP="00DD77FC">
            <w:pPr>
              <w:pStyle w:val="34ff6"/>
            </w:pPr>
            <w:r>
              <w:t>Специалисты, прошедшие обучение и допущенные к обслуживанию и настройке SCADA-системы</w:t>
            </w:r>
          </w:p>
        </w:tc>
      </w:tr>
    </w:tbl>
    <w:p w14:paraId="272573A8" w14:textId="77777777" w:rsidR="002C35B5" w:rsidRDefault="002C35B5" w:rsidP="002C35B5">
      <w:pPr>
        <w:pStyle w:val="34fffa"/>
      </w:pPr>
    </w:p>
    <w:p w14:paraId="62D2AB37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456875" w:rsidRPr="005F1B2E" w14:paraId="47EC5465" w14:textId="77777777" w:rsidTr="001239E7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46FF417F" w14:textId="77777777" w:rsidR="00456875" w:rsidRPr="00A86232" w:rsidRDefault="00456875" w:rsidP="001239E7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4980857F" w14:textId="77777777" w:rsidR="00456875" w:rsidRPr="005F1B2E" w:rsidRDefault="00456875" w:rsidP="001239E7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628E233D" w14:textId="77777777" w:rsidR="00456875" w:rsidRPr="005F1B2E" w:rsidRDefault="00456875" w:rsidP="001239E7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01EACDA8" w14:textId="77777777" w:rsidR="00456875" w:rsidRPr="005F1B2E" w:rsidRDefault="00456875" w:rsidP="001239E7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27E04820" w14:textId="77777777" w:rsidR="00456875" w:rsidRPr="005F1B2E" w:rsidRDefault="00456875" w:rsidP="001239E7">
            <w:pPr>
              <w:pStyle w:val="34ff8"/>
            </w:pPr>
            <w:r w:rsidRPr="005F1B2E">
              <w:t>Входящий № сопрово-дительного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623BBFE7" w14:textId="77777777" w:rsidR="00456875" w:rsidRPr="005F1B2E" w:rsidRDefault="00456875" w:rsidP="001239E7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293DEE51" w14:textId="77777777" w:rsidR="00456875" w:rsidRPr="005F1B2E" w:rsidRDefault="00456875" w:rsidP="001239E7">
            <w:pPr>
              <w:pStyle w:val="34ff8"/>
            </w:pPr>
            <w:r w:rsidRPr="005F1B2E">
              <w:t>Дата</w:t>
            </w:r>
          </w:p>
        </w:tc>
      </w:tr>
      <w:tr w:rsidR="00456875" w:rsidRPr="005F1B2E" w14:paraId="60F9D35A" w14:textId="77777777" w:rsidTr="001239E7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506E7EA8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39FDD650" w14:textId="77777777" w:rsidR="00456875" w:rsidRPr="005F1B2E" w:rsidRDefault="00456875" w:rsidP="001239E7">
            <w:pPr>
              <w:pStyle w:val="34ff8"/>
            </w:pPr>
            <w:r w:rsidRPr="005F1B2E">
              <w:t>изменен</w:t>
            </w:r>
            <w:r>
              <w:t>-</w:t>
            </w:r>
            <w:r w:rsidRPr="005F1B2E">
              <w:t>ных</w:t>
            </w:r>
          </w:p>
        </w:tc>
        <w:tc>
          <w:tcPr>
            <w:tcW w:w="850" w:type="dxa"/>
            <w:vAlign w:val="center"/>
          </w:tcPr>
          <w:p w14:paraId="5A138863" w14:textId="77777777" w:rsidR="00456875" w:rsidRPr="005F1B2E" w:rsidRDefault="00456875" w:rsidP="001239E7">
            <w:pPr>
              <w:pStyle w:val="34ff8"/>
            </w:pPr>
            <w:r w:rsidRPr="005F1B2E">
              <w:t>заменен-ных</w:t>
            </w:r>
          </w:p>
        </w:tc>
        <w:tc>
          <w:tcPr>
            <w:tcW w:w="851" w:type="dxa"/>
            <w:vAlign w:val="center"/>
          </w:tcPr>
          <w:p w14:paraId="3A642930" w14:textId="77777777" w:rsidR="00456875" w:rsidRPr="005F1B2E" w:rsidRDefault="00456875" w:rsidP="001239E7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2F8CED81" w14:textId="77777777" w:rsidR="00456875" w:rsidRPr="005F1B2E" w:rsidRDefault="00456875" w:rsidP="001239E7">
            <w:pPr>
              <w:pStyle w:val="34ff8"/>
            </w:pPr>
            <w:r w:rsidRPr="005F1B2E">
              <w:t>аннули-рованных</w:t>
            </w:r>
          </w:p>
        </w:tc>
        <w:tc>
          <w:tcPr>
            <w:tcW w:w="1276" w:type="dxa"/>
            <w:vMerge/>
          </w:tcPr>
          <w:p w14:paraId="4C804A40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134" w:type="dxa"/>
            <w:vMerge/>
          </w:tcPr>
          <w:p w14:paraId="70AD51AA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276" w:type="dxa"/>
            <w:vMerge/>
          </w:tcPr>
          <w:p w14:paraId="4422CD7C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246" w:type="dxa"/>
            <w:vMerge/>
          </w:tcPr>
          <w:p w14:paraId="0631E917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882" w:type="dxa"/>
            <w:vMerge/>
          </w:tcPr>
          <w:p w14:paraId="43C7BF11" w14:textId="77777777" w:rsidR="00456875" w:rsidRPr="005F1B2E" w:rsidRDefault="00456875" w:rsidP="001239E7">
            <w:pPr>
              <w:pStyle w:val="34ff8"/>
            </w:pPr>
          </w:p>
        </w:tc>
      </w:tr>
      <w:tr w:rsidR="00456875" w14:paraId="75880874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B2E1E4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34C69ED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58884BD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158FFC1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E5878B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1ACF2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689F57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59BB2F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12CD563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0033152" w14:textId="77777777" w:rsidR="00456875" w:rsidRDefault="00456875" w:rsidP="00D908EB">
            <w:pPr>
              <w:pStyle w:val="34ff6"/>
            </w:pPr>
          </w:p>
        </w:tc>
      </w:tr>
      <w:tr w:rsidR="00456875" w14:paraId="45E2294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EB9390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2CDE184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F51574C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E8EF05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CA77C3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54595D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EF51E6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C9C123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A727AD3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4DEE41F" w14:textId="77777777" w:rsidR="00456875" w:rsidRDefault="00456875" w:rsidP="00D908EB">
            <w:pPr>
              <w:pStyle w:val="34ff6"/>
            </w:pPr>
          </w:p>
        </w:tc>
      </w:tr>
      <w:tr w:rsidR="00456875" w14:paraId="0F6ABEEC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056E64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0CD2F4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A9C59F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B342D2D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BB5E60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46436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E93B9D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44DC353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64B2CE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D068D62" w14:textId="77777777" w:rsidR="00456875" w:rsidRDefault="00456875" w:rsidP="00D908EB">
            <w:pPr>
              <w:pStyle w:val="34ff6"/>
            </w:pPr>
          </w:p>
        </w:tc>
      </w:tr>
      <w:tr w:rsidR="00456875" w14:paraId="261492C6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D2B20CE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A9633B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F4B9646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1D0F99D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904AB0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3218E05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952404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7934F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BF2D382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A8F6E6" w14:textId="77777777" w:rsidR="00456875" w:rsidRDefault="00456875" w:rsidP="00D908EB">
            <w:pPr>
              <w:pStyle w:val="34ff6"/>
            </w:pPr>
          </w:p>
        </w:tc>
      </w:tr>
      <w:tr w:rsidR="00456875" w14:paraId="76814A6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E4F78C3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9D8D1F1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DFAE331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CEAA412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0A5152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28CE50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07F8A6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EEA71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98C938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104F6EA" w14:textId="77777777" w:rsidR="00456875" w:rsidRDefault="00456875" w:rsidP="00D908EB">
            <w:pPr>
              <w:pStyle w:val="34ff6"/>
            </w:pPr>
          </w:p>
        </w:tc>
      </w:tr>
      <w:tr w:rsidR="00456875" w14:paraId="190EF7B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910DBC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6CCA40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3BDA3F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482BA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4BF4EE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41E3D6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CCE30E8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D36F58C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76B75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564DA13" w14:textId="77777777" w:rsidR="00456875" w:rsidRDefault="00456875" w:rsidP="00D908EB">
            <w:pPr>
              <w:pStyle w:val="34ff6"/>
            </w:pPr>
          </w:p>
        </w:tc>
      </w:tr>
      <w:tr w:rsidR="00456875" w14:paraId="0321658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E415DF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CBF1264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93166C3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74017E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0E2340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0F2464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97F274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12909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9416A0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D8DC73E" w14:textId="77777777" w:rsidR="00456875" w:rsidRDefault="00456875" w:rsidP="00D908EB">
            <w:pPr>
              <w:pStyle w:val="34ff6"/>
            </w:pPr>
          </w:p>
        </w:tc>
      </w:tr>
      <w:tr w:rsidR="00456875" w14:paraId="0165DA3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3418566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3A7763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A6F1CDB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3B2E79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16B19D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CC3237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8AF364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4C23AE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A59919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33558D" w14:textId="77777777" w:rsidR="00456875" w:rsidRDefault="00456875" w:rsidP="00D908EB">
            <w:pPr>
              <w:pStyle w:val="34ff6"/>
            </w:pPr>
          </w:p>
        </w:tc>
      </w:tr>
      <w:tr w:rsidR="00456875" w14:paraId="4C6ACF2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B7046B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D55CE2B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FD33E4F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60A2BC0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F3D306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977B0F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FCCFF2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66161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56A9220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74B5AF" w14:textId="77777777" w:rsidR="00456875" w:rsidRDefault="00456875" w:rsidP="00D908EB">
            <w:pPr>
              <w:pStyle w:val="34ff6"/>
            </w:pPr>
          </w:p>
        </w:tc>
      </w:tr>
      <w:tr w:rsidR="00456875" w14:paraId="4F9BC89E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89A813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A5CA1C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EB64379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1477B6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5627C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403BA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D3D716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33457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EFBEA86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160F4CB" w14:textId="77777777" w:rsidR="00456875" w:rsidRDefault="00456875" w:rsidP="00D908EB">
            <w:pPr>
              <w:pStyle w:val="34ff6"/>
            </w:pPr>
          </w:p>
        </w:tc>
      </w:tr>
      <w:tr w:rsidR="00456875" w14:paraId="5C692AE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266C2A1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E96B1C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62E2251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E731CE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A6E5E09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1A73EF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CDE818C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F1CBD17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C8EDE0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FE918CC" w14:textId="77777777" w:rsidR="00456875" w:rsidRDefault="00456875" w:rsidP="00D908EB">
            <w:pPr>
              <w:pStyle w:val="34ff6"/>
            </w:pPr>
          </w:p>
        </w:tc>
      </w:tr>
      <w:tr w:rsidR="00456875" w14:paraId="2806299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49A046E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4CDA58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052EA35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7EFAA6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068FF4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15D7B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C017A6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C0DD3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4F2DCB0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08FE07" w14:textId="77777777" w:rsidR="00456875" w:rsidRDefault="00456875" w:rsidP="00D908EB">
            <w:pPr>
              <w:pStyle w:val="34ff6"/>
            </w:pPr>
          </w:p>
        </w:tc>
      </w:tr>
      <w:tr w:rsidR="00456875" w14:paraId="540CE8C8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F75B21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13DCCF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AEDB4F7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C444443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FBCB0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A9B6B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0D39A7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DAB1F6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0E9EA4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8CDA3AD" w14:textId="77777777" w:rsidR="00456875" w:rsidRDefault="00456875" w:rsidP="00D908EB">
            <w:pPr>
              <w:pStyle w:val="34ff6"/>
            </w:pPr>
          </w:p>
        </w:tc>
      </w:tr>
      <w:tr w:rsidR="00456875" w14:paraId="4978867E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E4B1EB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2E5449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0844777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DB68383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DE005EA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64FCD3B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E81279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D815C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BC787E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0B63768" w14:textId="77777777" w:rsidR="00456875" w:rsidRDefault="00456875" w:rsidP="00D908EB">
            <w:pPr>
              <w:pStyle w:val="34ff6"/>
            </w:pPr>
          </w:p>
        </w:tc>
      </w:tr>
      <w:tr w:rsidR="00456875" w14:paraId="70BEE36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2FCC7753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20A860A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8C5142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BA248C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BCEA779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1FBBB1B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145AEBC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94D376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253C48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2A78C52" w14:textId="77777777" w:rsidR="00456875" w:rsidRDefault="00456875" w:rsidP="00D908EB">
            <w:pPr>
              <w:pStyle w:val="34ff6"/>
            </w:pPr>
          </w:p>
        </w:tc>
      </w:tr>
      <w:tr w:rsidR="00456875" w14:paraId="0D7F891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625E5EB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6F2458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7615D9A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D509A7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8427F9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A251B05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C8A68F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E9463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436687E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653876F" w14:textId="77777777" w:rsidR="00456875" w:rsidRDefault="00456875" w:rsidP="00D908EB">
            <w:pPr>
              <w:pStyle w:val="34ff6"/>
            </w:pPr>
          </w:p>
        </w:tc>
      </w:tr>
      <w:tr w:rsidR="00456875" w14:paraId="75B4EFB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0BBE491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33C7001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0A1D4C4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B6C4D8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4E7044A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D9C7954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6E75B51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A6F70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460E2F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3F05335" w14:textId="77777777" w:rsidR="00456875" w:rsidRDefault="00456875" w:rsidP="00D908EB">
            <w:pPr>
              <w:pStyle w:val="34ff6"/>
            </w:pPr>
          </w:p>
        </w:tc>
      </w:tr>
      <w:tr w:rsidR="00456875" w14:paraId="2073F18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95C588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6BD1D5E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01C6F5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DE78444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C9F89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53D663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B5459A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E000C4D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2E4951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638E9F4" w14:textId="77777777" w:rsidR="00456875" w:rsidRDefault="00456875" w:rsidP="00D908EB">
            <w:pPr>
              <w:pStyle w:val="34ff6"/>
            </w:pPr>
          </w:p>
        </w:tc>
      </w:tr>
      <w:tr w:rsidR="00456875" w14:paraId="3A590EF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B04FE1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994877B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21E4C54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6319C5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7E0599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D979C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20A5A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D80990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7C0181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55288DB" w14:textId="77777777" w:rsidR="00456875" w:rsidRDefault="00456875" w:rsidP="00D908EB">
            <w:pPr>
              <w:pStyle w:val="34ff6"/>
            </w:pPr>
          </w:p>
        </w:tc>
      </w:tr>
      <w:tr w:rsidR="00456875" w14:paraId="7E80024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5A0695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5F6AE68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38DD0A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2898C47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1D746D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AC4EDFC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FEAB48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1BE8D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C18057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654E77" w14:textId="77777777" w:rsidR="00456875" w:rsidRDefault="00456875" w:rsidP="00D908EB">
            <w:pPr>
              <w:pStyle w:val="34ff6"/>
            </w:pPr>
          </w:p>
        </w:tc>
      </w:tr>
      <w:tr w:rsidR="00456875" w14:paraId="326490B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FE4FA00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E57842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E74AD5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29F9A2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5A835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16D38A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236AA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BEAE61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9349DCD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2967DCB" w14:textId="77777777" w:rsidR="00456875" w:rsidRDefault="00456875" w:rsidP="00D908EB">
            <w:pPr>
              <w:pStyle w:val="34ff6"/>
            </w:pPr>
          </w:p>
        </w:tc>
      </w:tr>
      <w:tr w:rsidR="00456875" w14:paraId="610D334F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70F95C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BF1544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43AD3A0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D584EF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D59763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187744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1A4456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06F76C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44EF23C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3AF8EFC" w14:textId="77777777" w:rsidR="00456875" w:rsidRDefault="00456875" w:rsidP="00D908EB">
            <w:pPr>
              <w:pStyle w:val="34ff6"/>
            </w:pPr>
          </w:p>
        </w:tc>
      </w:tr>
      <w:tr w:rsidR="00456875" w14:paraId="0142288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2764EC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FB892B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6E14456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B07402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034F8C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B37BCC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451449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C1B7F6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EBB476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1AF6854" w14:textId="77777777" w:rsidR="00456875" w:rsidRDefault="00456875" w:rsidP="00D908EB">
            <w:pPr>
              <w:pStyle w:val="34ff6"/>
            </w:pPr>
          </w:p>
        </w:tc>
      </w:tr>
      <w:tr w:rsidR="00456875" w14:paraId="717B3B08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21A480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549B465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79A5E10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817375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DB3194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ADD0790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C78128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6C9325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155F02D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8EB99E2" w14:textId="77777777" w:rsidR="00456875" w:rsidRDefault="00456875" w:rsidP="00D908EB">
            <w:pPr>
              <w:pStyle w:val="34ff6"/>
            </w:pPr>
          </w:p>
        </w:tc>
      </w:tr>
      <w:tr w:rsidR="00456875" w14:paraId="3D0D5C30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F948A2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084074E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41903B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EB06F27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A505A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2D7CE3D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C0FAE7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A4B678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F8C5B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7C649E2" w14:textId="77777777" w:rsidR="00456875" w:rsidRDefault="00456875" w:rsidP="00D908EB">
            <w:pPr>
              <w:pStyle w:val="34ff6"/>
            </w:pPr>
          </w:p>
        </w:tc>
      </w:tr>
    </w:tbl>
    <w:p w14:paraId="4496654B" w14:textId="77777777" w:rsidR="00AB28D5" w:rsidRPr="00AB28D5" w:rsidRDefault="00AB28D5" w:rsidP="002C35B5">
      <w:pPr>
        <w:pStyle w:val="34fffa"/>
      </w:pPr>
    </w:p>
    <w:sectPr w:rsidR="00AB28D5" w:rsidRPr="00AB28D5" w:rsidSect="00FC32E6">
      <w:headerReference w:type="default" r:id="rId18"/>
      <w:headerReference w:type="first" r:id="rId19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F5166" w14:textId="77777777" w:rsidR="009B242D" w:rsidRDefault="009B242D" w:rsidP="00AD0715">
      <w:r>
        <w:separator/>
      </w:r>
    </w:p>
    <w:p w14:paraId="4AB27718" w14:textId="77777777" w:rsidR="009B242D" w:rsidRDefault="009B242D" w:rsidP="00AD0715"/>
  </w:endnote>
  <w:endnote w:type="continuationSeparator" w:id="0">
    <w:p w14:paraId="1013AEDE" w14:textId="77777777" w:rsidR="009B242D" w:rsidRDefault="009B242D" w:rsidP="00AD0715">
      <w:r>
        <w:continuationSeparator/>
      </w:r>
    </w:p>
    <w:p w14:paraId="5E283FF5" w14:textId="77777777" w:rsidR="009B242D" w:rsidRDefault="009B242D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3F37B" w14:textId="77777777" w:rsidR="008343CE" w:rsidRDefault="008343C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F3686" w14:textId="000037C8" w:rsidR="008343CE" w:rsidRDefault="008343CE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5692D" w14:textId="77777777" w:rsidR="008343CE" w:rsidRDefault="008343CE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D6874" w14:textId="77777777" w:rsidR="00D51317" w:rsidRDefault="00D51317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4491" w14:textId="77777777"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3FC13" w14:textId="77777777" w:rsidR="009B242D" w:rsidRDefault="009B242D" w:rsidP="00AD0715">
      <w:r>
        <w:separator/>
      </w:r>
    </w:p>
    <w:p w14:paraId="629A171A" w14:textId="77777777" w:rsidR="009B242D" w:rsidRDefault="009B242D" w:rsidP="00AD0715"/>
  </w:footnote>
  <w:footnote w:type="continuationSeparator" w:id="0">
    <w:p w14:paraId="478345E4" w14:textId="77777777" w:rsidR="009B242D" w:rsidRDefault="009B242D" w:rsidP="00AD0715">
      <w:r>
        <w:continuationSeparator/>
      </w:r>
    </w:p>
    <w:p w14:paraId="121D2A0D" w14:textId="77777777" w:rsidR="009B242D" w:rsidRDefault="009B242D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EC885" w14:textId="77777777" w:rsidR="008343CE" w:rsidRDefault="008343CE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103F6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278C802A" wp14:editId="541D8D0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A80708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420FD4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A04B96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8DB001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1BE89D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CEA4FC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C62D23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B2B64B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AF8A3B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0AF511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8C802A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18A80708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1420FD4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Инв № дубл.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8A04B96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Инв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28DB001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C1BE89D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2CCEA4FC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9C62D23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DB2B64B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3AF8A3B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4E0AF511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58B6B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0CB8CB45" wp14:editId="285ADB9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084D54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43AC77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8C0959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74CB81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D151F5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695C81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0FCB8C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4BCA68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18181F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04C2C9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B8CB45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2084D54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4A43AC77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Инв № дубл.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1E8C0959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Инв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974CB81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39D151F5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4695C81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4F0FCB8C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2D4BCA68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6718181F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3104C2C9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DDA4" w14:textId="77777777" w:rsidR="00E3465E" w:rsidRDefault="009F1DD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40A76C00" wp14:editId="71E719A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" name="Группа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AD4953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9FB7D5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68F266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A70261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9E5287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8DD219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5F899B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8907B8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7145F0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2C40B2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948691" w14:textId="77777777"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6CBA05" w14:textId="77777777"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C32E6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DEB053" w14:textId="77777777"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A7BD8">
                                      <w:t>A.B.XXX.В7.XX.X-X.X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A138C1" w14:textId="77777777"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7986E5" w14:textId="77777777"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3992CC8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E5B00AF" w14:textId="77777777"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5117F1B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6961332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B00DF2C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FC73821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CFA7ED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0B809F3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13620F4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7BD8715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1C8E6B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BEC373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05E813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A76C00" id="Группа 6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6HLvLVkLAAAtcgAADgAAAAAA&#10;AAAAAAAAAAAuAgAAZHJzL2Uyb0RvYy54bWxQSwECLQAUAAYACAAAACEAWUWeJeEAAAALAQAADwAA&#10;AAAAAAAAAAAAAACzDQAAZHJzL2Rvd25yZXYueG1sUEsFBgAAAAAEAAQA8wAAAMEOAAAAAA==&#10;">
              <v:group id="Группа 1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group id="Группа 21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Группа 2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Группа 2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group id="Группа 30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Fp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AxljFpvwAAANsAAAAPAAAAAAAA&#10;AAAAAAAAAAcCAABkcnMvZG93bnJldi54bWxQSwUGAAAAAAMAAwC3AAAA8wIAAAAA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group id="Группа 43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6AD4953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29FB7D5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268F266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8A70261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CRwwAAANsAAAAPAAAAZHJzL2Rvd25yZXYueG1sRI/disIw&#10;FITvF3yHcARvljVVRN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LLEwk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29E5287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B8DD219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85F899B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88907B8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27145F0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XS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samL+kHyPkTAAD//wMAUEsBAi0AFAAGAAgAAAAhANvh9svuAAAAhQEAABMAAAAAAAAAAAAAAAAA&#10;AAAAAFtDb250ZW50X1R5cGVzXS54bWxQSwECLQAUAAYACAAAACEAWvQsW78AAAAVAQAACwAAAAAA&#10;AAAAAAAAAAAfAQAAX3JlbHMvLnJlbHNQSwECLQAUAAYACAAAACEA4ikl0sAAAADbAAAADwAAAAAA&#10;AAAAAAAAAAAHAgAAZHJzL2Rvd25yZXYueG1sUEsFBgAAAAADAAMAtwAAAPQCAAAAAA==&#10;" filled="f" stroked="f" strokeweight="1.5pt">
                          <v:textbox style="layout-flow:vertical;mso-layout-flow-alt:bottom-to-top" inset="0,0,0,0">
                            <w:txbxContent>
                              <w:p w14:paraId="3D2C40B2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Группа 61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Jc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Sx6Uv6AXr+CwAA//8DAFBLAQItABQABgAIAAAAIQDb4fbL7gAAAIUBAAATAAAAAAAAAAAAAAAA&#10;AAAAAABbQ29udGVudF9UeXBlc10ueG1sUEsBAi0AFAAGAAgAAAAhAFr0LFu/AAAAFQEAAAsAAAAA&#10;AAAAAAAAAAAAHwEAAF9yZWxzLy5yZWxzUEsBAi0AFAAGAAgAAAAhAJnhMlzBAAAA2wAAAA8AAAAA&#10;AAAAAAAAAAAABwIAAGRycy9kb3ducmV2LnhtbFBLBQYAAAAAAwADALcAAAD1Ag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ir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34uLeIDe/QIAAP//AwBQSwECLQAUAAYACAAAACEA2+H2y+4AAACFAQAAEwAAAAAAAAAA&#10;AAAAAAAAAAAAW0NvbnRlbnRfVHlwZXNdLnhtbFBLAQItABQABgAIAAAAIQBa9CxbvwAAABUBAAAL&#10;AAAAAAAAAAAAAAAAAB8BAABfcmVscy8ucmVsc1BLAQItABQABgAIAAAAIQAAiAir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group id="Группа 74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" filled="f" stroked="f">
                        <v:textbox inset="1pt,.4mm,1pt,1pt">
                          <w:txbxContent>
                            <w:p w14:paraId="4A948691" w14:textId="77777777"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" filled="f" stroked="f">
                        <v:textbox inset="1pt,.4mm,1pt,1pt">
                          <w:txbxContent>
                            <w:p w14:paraId="4A6CBA05" w14:textId="77777777"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C32E6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" filled="f" stroked="f">
                        <v:textbox inset="1pt,.4mm,1pt,1pt">
                          <w:txbxContent>
                            <w:p w14:paraId="6CDEB053" w14:textId="77777777"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A7BD8">
                                <w:t>A.B.XXX.В7.XX.X-X.X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<v:textbox inset="0,0,0,0">
                          <w:txbxContent>
                            <w:p w14:paraId="69A138C1" w14:textId="77777777"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<v:textbox inset="0,0,0,0">
                          <w:txbxContent>
                            <w:p w14:paraId="707986E5" w14:textId="77777777"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<v:textbox inset="0,0,0,0">
                          <w:txbxContent>
                            <w:p w14:paraId="03992CC8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<v:textbox inset="0,0,0,0">
                          <w:txbxContent>
                            <w:p w14:paraId="0E5B00AF" w14:textId="77777777"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<v:textbox inset="0,0,0,0">
                          <w:txbxContent>
                            <w:p w14:paraId="35117F1B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<v:textbox inset="0,0,0,0">
                          <w:txbxContent>
                            <w:p w14:paraId="46961332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<v:textbox inset="0,0,0,0">
                          <w:txbxContent>
                            <w:p w14:paraId="5B00DF2C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<v:textbox inset="0,0,0,0">
                          <w:txbxContent>
                            <w:p w14:paraId="4FC73821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<v:textbox inset="0,0,0,0">
                          <w:txbxContent>
                            <w:p w14:paraId="17CFA7ED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" filled="f" stroked="f">
                        <v:textbox inset="0,0,0,0">
                          <w:txbxContent>
                            <w:p w14:paraId="40B809F3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oz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4RWnpEJ9PwKAAD//wMAUEsBAi0AFAAGAAgAAAAhANvh9svuAAAAhQEAABMAAAAAAAAA&#10;AAAAAAAAAAAAAFtDb250ZW50X1R5cGVzXS54bWxQSwECLQAUAAYACAAAACEAWvQsW78AAAAVAQAA&#10;CwAAAAAAAAAAAAAAAAAfAQAAX3JlbHMvLnJlbHNQSwECLQAUAAYACAAAACEAb2dKM8YAAADcAAAA&#10;DwAAAAAAAAAAAAAAAAAHAgAAZHJzL2Rvd25yZXYueG1sUEsFBgAAAAADAAMAtwAAAPoCAAAAAA==&#10;" filled="f" stroked="f">
                        <v:textbox inset="0,0,0,0">
                          <w:txbxContent>
                            <w:p w14:paraId="313620F4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" filled="f" stroked="f">
                        <v:textbox inset="0,0,0,0">
                          <w:txbxContent>
                            <w:p w14:paraId="47BD8715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VIxgAAANwAAAAPAAAAZHJzL2Rvd25yZXYueG1sRI9Lb8Iw&#10;EITvlfofrK3USwVOK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yRc1SMYAAADcAAAA&#10;DwAAAAAAAAAAAAAAAAAHAgAAZHJzL2Rvd25yZXYueG1sUEsFBgAAAAADAAMAtwAAAPoCAAAAAA==&#10;" filled="f" stroked="f">
                        <v:textbox inset="0,0,0,0">
                          <w:txbxContent>
                            <w:p w14:paraId="4C1C8E6B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" o:spid="_x0000_s1134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05BEC373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3E05E813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6DAC0" w14:textId="77777777" w:rsidR="00947B34" w:rsidRDefault="009F1DD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49D0442E" wp14:editId="55D4862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565B20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F9146C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BB46131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9FD68A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7ED49E4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6AFDC7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AD98FE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74DF5E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40C396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B2F380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6D12EE" w14:textId="77777777"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287913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144DCE" w14:textId="77777777"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A30EAE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EDB933" w14:textId="77777777"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ADA62C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Разраб.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B415A7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952F12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B01CB07" w14:textId="77777777"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53DE1A" w14:textId="61F9F810" w:rsidR="008E77B3" w:rsidRPr="00A32665" w:rsidRDefault="008E77B3" w:rsidP="008E77B3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D9E626" w14:textId="7BF854C1" w:rsidR="008E77B3" w:rsidRPr="005E4A3B" w:rsidRDefault="008343CE" w:rsidP="008E77B3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73CE22" w14:textId="385B87CB" w:rsidR="008E77B3" w:rsidRPr="005E4A3B" w:rsidRDefault="008343CE" w:rsidP="008E77B3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225C86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0C4994" w14:textId="50E48C74" w:rsidR="008E77B3" w:rsidRPr="005E4A3B" w:rsidRDefault="008343CE" w:rsidP="008E77B3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3A4588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073ED6" w14:textId="7DFD9039" w:rsidR="008E77B3" w:rsidRPr="000411E6" w:rsidRDefault="008343CE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3A1BEE" w14:textId="7068D812" w:rsidR="008E77B3" w:rsidRPr="000411E6" w:rsidRDefault="008343CE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F93B07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476BC7" w14:textId="1585DB0A" w:rsidR="008E77B3" w:rsidRPr="000411E6" w:rsidRDefault="008343CE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7E2178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D7F80C" w14:textId="4F5C9B56" w:rsidR="008E77B3" w:rsidRPr="0079077B" w:rsidRDefault="00FA7BD8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8343CE"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F97918" w14:textId="152073F7" w:rsidR="008E77B3" w:rsidRPr="00A32665" w:rsidRDefault="008343CE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984F76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D0C3FA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7E7A7B" w14:textId="7AEFB189"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F1231" w:rsidRPr="00DF1231">
                                    <w:rPr>
                                      <w:noProof/>
                                    </w:rPr>
                                    <w:instrText>6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F1231">
                                    <w:rPr>
                                      <w:noProof/>
                                    </w:rPr>
                                    <w:t>6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955E65" w14:textId="77777777"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490BBB" w14:textId="672FCD35" w:rsidR="008E77B3" w:rsidRDefault="008343CE" w:rsidP="008E77B3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A1208E" w14:textId="119D10FB"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8343CE">
                                    <w:t>878.2023-АСУ ТП.В7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D62C6C" w14:textId="2C50DE95" w:rsidR="008E77B3" w:rsidRDefault="00FA7BD8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8343CE"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14:paraId="3272D558" w14:textId="635E41AD" w:rsidR="008E77B3" w:rsidRPr="00F9048A" w:rsidRDefault="00FA7BD8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8343CE">
                                      <w:t>Описание базы данных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DA1371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EE322A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6AD4B7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1C3029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24EFB8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1D8797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FFCA5A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519E3E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CDDA34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F7881A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D0442E" id="Группа 5" o:spid="_x0000_s1137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D565B20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FF9146C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BB46131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99FD68A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7ED49E4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246AFDC7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5AD98FE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2F74DF5E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D40C396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39B2F380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6E6D12EE" w14:textId="77777777"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5C287913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49144DCE" w14:textId="77777777"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4AA30EAE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2CEDB933" w14:textId="77777777"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46ADA62C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Разраб.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5FB415A7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59952F12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4B01CB07" w14:textId="77777777"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2D53DE1A" w14:textId="61F9F810" w:rsidR="008E77B3" w:rsidRPr="00A32665" w:rsidRDefault="008E77B3" w:rsidP="008E77B3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0BD9E626" w14:textId="7BF854C1" w:rsidR="008E77B3" w:rsidRPr="005E4A3B" w:rsidRDefault="008343CE" w:rsidP="008E77B3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7473CE22" w14:textId="385B87CB" w:rsidR="008E77B3" w:rsidRPr="005E4A3B" w:rsidRDefault="008343CE" w:rsidP="008E77B3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3F225C86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6E0C4994" w14:textId="50E48C74" w:rsidR="008E77B3" w:rsidRPr="005E4A3B" w:rsidRDefault="008343CE" w:rsidP="008E77B3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203A4588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2D073ED6" w14:textId="7DFD9039" w:rsidR="008E77B3" w:rsidRPr="000411E6" w:rsidRDefault="008343CE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173A1BEE" w14:textId="7068D812" w:rsidR="008E77B3" w:rsidRPr="000411E6" w:rsidRDefault="008343CE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71F93B07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06476BC7" w14:textId="1585DB0A" w:rsidR="008E77B3" w:rsidRPr="000411E6" w:rsidRDefault="008343CE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457E2178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56D7F80C" w14:textId="4F5C9B56" w:rsidR="008E77B3" w:rsidRPr="0079077B" w:rsidRDefault="00FA7BD8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8343CE"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45F97918" w14:textId="152073F7" w:rsidR="008E77B3" w:rsidRPr="00A32665" w:rsidRDefault="008343CE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49984F76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2BD0C3FA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747E7A7B" w14:textId="7AEFB189"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F1231" w:rsidRPr="00DF1231">
                              <w:rPr>
                                <w:noProof/>
                              </w:rPr>
                              <w:instrText>6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F1231"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7E955E65" w14:textId="77777777"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6A490BBB" w14:textId="672FCD35" w:rsidR="008E77B3" w:rsidRDefault="008343CE" w:rsidP="008E77B3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22A1208E" w14:textId="119D10FB"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8343CE">
                              <w:t>878.2023-АСУ ТП.В7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0BD62C6C" w14:textId="2C50DE95" w:rsidR="008E77B3" w:rsidRDefault="00FA7BD8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8343CE"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14:paraId="3272D558" w14:textId="635E41AD" w:rsidR="008E77B3" w:rsidRPr="00F9048A" w:rsidRDefault="00FA7BD8" w:rsidP="008E77B3">
                            <w:pPr>
                              <w:pStyle w:val="34f1"/>
                            </w:pPr>
                            <w:fldSimple w:instr=" DOCPROPERTY  Title  \* MERGEFORMAT ">
                              <w:r w:rsidR="008343CE">
                                <w:t>Описание базы данных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1FDA1371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0CEE322A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116AD4B7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261C3029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4924EFB8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7A1D8797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27FFCA5A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51519E3E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490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xf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5ocz4QjIxQsAAP//AwBQSwECLQAUAAYACAAAACEA2+H2y+4AAACFAQAAEwAAAAAAAAAAAAAA&#10;AAAAAAAAW0NvbnRlbnRfVHlwZXNdLnhtbFBLAQItABQABgAIAAAAIQBa9CxbvwAAABUBAAALAAAA&#10;AAAAAAAAAAAAAB8BAABfcmVscy8ucmVsc1BLAQItABQABgAIAAAAIQDOoKxfwgAAANwAAAAPAAAA&#10;AAAAAAAAAAAAAAcCAABkcnMvZG93bnJldi54bWxQSwUGAAAAAAMAAwC3AAAA9gIAAAAA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" filled="f" stroked="f">
                  <v:textbox inset="1pt,.4mm,1pt,1pt">
                    <w:txbxContent>
                      <w:p w14:paraId="3BCDDA34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" filled="f" stroked="f">
                  <v:textbox inset="1pt,.4mm,1pt,1pt">
                    <w:txbxContent>
                      <w:p w14:paraId="14F7881A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E13CB" w14:textId="77777777" w:rsidR="00FC32E6" w:rsidRDefault="00FC32E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552C7B03" wp14:editId="2677F5F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8BB842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A9945F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E83804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8CAAF2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B544A0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9143C8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1CA1C9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D50E6B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5A809A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AF8CCB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B8BE3A9" w14:textId="77777777" w:rsidR="00FC32E6" w:rsidRPr="00CB1016" w:rsidRDefault="00FC32E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61CEE54" w14:textId="77777777" w:rsidR="00FC32E6" w:rsidRPr="005374BE" w:rsidRDefault="00FC32E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A7BD8">
                                      <w:rPr>
                                        <w:noProof/>
                                        <w:lang w:val="en-US"/>
                                      </w:rPr>
                                      <w:t>8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A35FFD0" w14:textId="225A2F84" w:rsidR="00FC32E6" w:rsidRDefault="00FC32E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8343CE">
                                      <w:t>878.2023-АСУ ТП.В7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885864E" w14:textId="77777777" w:rsidR="00FC32E6" w:rsidRPr="00945CCC" w:rsidRDefault="00FC32E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1054428" w14:textId="77777777" w:rsidR="00FC32E6" w:rsidRDefault="00FC32E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900CE31" w14:textId="77777777" w:rsidR="00FC32E6" w:rsidRPr="005E4A3B" w:rsidRDefault="00FC32E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E4D7B52" w14:textId="77777777" w:rsidR="00FC32E6" w:rsidRPr="000411E6" w:rsidRDefault="00FC32E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13466A4" w14:textId="77777777" w:rsidR="00FC32E6" w:rsidRPr="005E4A3B" w:rsidRDefault="00FC32E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CCC052" w14:textId="77777777" w:rsidR="00FC32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A6004A3" w14:textId="77777777" w:rsidR="00FC32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00B6CD9" w14:textId="77777777" w:rsidR="00FC32E6" w:rsidRPr="00945CCC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93412C8" w14:textId="77777777" w:rsidR="00FC32E6" w:rsidRPr="00945CCC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F735563" w14:textId="77777777" w:rsidR="00FC32E6" w:rsidRPr="005E4A3B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EC00BD5" w14:textId="77777777" w:rsidR="00FC32E6" w:rsidRPr="005E4A3B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590BB2" w14:textId="77777777" w:rsidR="00FC32E6" w:rsidRPr="000411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9EBE0F" w14:textId="77777777" w:rsidR="00FC32E6" w:rsidRPr="000411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336573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8B3102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2C7B03" id="Группа 550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">
              <v:group id="Группа 551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68BB842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3A9945F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DE83804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88CAAF2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FB544A0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D9143C8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71CA1C9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2ED50E6B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3F5A809A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AAF8CCB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2B8BE3A9" w14:textId="77777777" w:rsidR="00FC32E6" w:rsidRPr="00CB1016" w:rsidRDefault="00FC32E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761CEE54" w14:textId="77777777" w:rsidR="00FC32E6" w:rsidRPr="005374BE" w:rsidRDefault="00FC32E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A7BD8">
                                <w:rPr>
                                  <w:noProof/>
                                  <w:lang w:val="en-US"/>
                                </w:rPr>
                                <w:t>8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6A35FFD0" w14:textId="225A2F84" w:rsidR="00FC32E6" w:rsidRDefault="00FC32E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8343CE">
                                <w:t>878.2023-АСУ ТП.В7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0885864E" w14:textId="77777777" w:rsidR="00FC32E6" w:rsidRPr="00945CCC" w:rsidRDefault="00FC32E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51054428" w14:textId="77777777" w:rsidR="00FC32E6" w:rsidRDefault="00FC32E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7900CE31" w14:textId="77777777" w:rsidR="00FC32E6" w:rsidRPr="005E4A3B" w:rsidRDefault="00FC32E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3E4D7B52" w14:textId="77777777" w:rsidR="00FC32E6" w:rsidRPr="000411E6" w:rsidRDefault="00FC32E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113466A4" w14:textId="77777777" w:rsidR="00FC32E6" w:rsidRPr="005E4A3B" w:rsidRDefault="00FC32E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49CCC052" w14:textId="77777777" w:rsidR="00FC32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0A6004A3" w14:textId="77777777" w:rsidR="00FC32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000B6CD9" w14:textId="77777777" w:rsidR="00FC32E6" w:rsidRPr="00945CCC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393412C8" w14:textId="77777777" w:rsidR="00FC32E6" w:rsidRPr="00945CCC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1F735563" w14:textId="77777777" w:rsidR="00FC32E6" w:rsidRPr="005E4A3B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4EC00BD5" w14:textId="77777777" w:rsidR="00FC32E6" w:rsidRPr="005E4A3B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71590BB2" w14:textId="77777777" w:rsidR="00FC32E6" w:rsidRPr="000411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499EBE0F" w14:textId="77777777" w:rsidR="00FC32E6" w:rsidRPr="000411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6E336573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418B3102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D843A" w14:textId="77777777" w:rsidR="00FC32E6" w:rsidRDefault="00FC32E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6322B57A" wp14:editId="4598F97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8" name="Группа 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0" name="Группа 1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2988B0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3D93FA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E7CEAE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3272FC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5A9030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D7E4BE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9DC737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C4B53B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95DC72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041610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2" name="Группа 47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D2BAEE" w14:textId="77777777" w:rsidR="00FC32E6" w:rsidRPr="00945CCC" w:rsidRDefault="00FC32E6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94D3F3" w14:textId="77777777"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F09C1B" w14:textId="77777777" w:rsidR="00FC32E6" w:rsidRDefault="00FC32E6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531011" w14:textId="77777777" w:rsidR="00FC32E6" w:rsidRPr="005E4A3B" w:rsidRDefault="00FC32E6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7ACD01" w14:textId="77777777" w:rsidR="00FC32E6" w:rsidRPr="000411E6" w:rsidRDefault="00FC32E6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C80399" w14:textId="77777777"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Разраб.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610F84" w14:textId="77777777"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95940A" w14:textId="77777777" w:rsidR="00FC32E6" w:rsidRPr="005E4A3B" w:rsidRDefault="00FC32E6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E11E5E" w14:textId="77777777" w:rsidR="00FC32E6" w:rsidRPr="00931BF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81A669" w14:textId="77777777" w:rsidR="00FC32E6" w:rsidRPr="00A32665" w:rsidRDefault="00FC32E6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F201E0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189FBF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BDFDD0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10AF01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AA96A7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78877B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1FBF88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AB3AB2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60EF8C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804145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DDBD2E3" w14:textId="77777777" w:rsidR="00FC32E6" w:rsidRPr="0079077B" w:rsidRDefault="00FA7BD8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9A7D22" w14:textId="77777777" w:rsidR="00FC32E6" w:rsidRPr="00A32665" w:rsidRDefault="00FC32E6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73AB7C" w14:textId="77777777" w:rsidR="00FC32E6" w:rsidRPr="00CB1016" w:rsidRDefault="00FC32E6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B93DC0" w14:textId="77777777" w:rsidR="00FC32E6" w:rsidRPr="00CB1016" w:rsidRDefault="00FC32E6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13D1FD" w14:textId="77777777" w:rsidR="00FC32E6" w:rsidRPr="005374BE" w:rsidRDefault="00FC32E6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 w:rsidRPr="00FA7BD8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92CC01" w14:textId="77777777" w:rsidR="00FC32E6" w:rsidRPr="005374BE" w:rsidRDefault="00FC32E6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043684" w14:textId="77777777"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BCA715" w14:textId="77777777" w:rsidR="00FC32E6" w:rsidRDefault="00FC32E6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FA7BD8">
                                    <w:t>A.B.XXX.В7.XX.X-X.X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906617" w14:textId="77777777" w:rsidR="00FC32E6" w:rsidRDefault="00FA7BD8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FC32E6">
                                    <w:t>.</w:t>
                                  </w:r>
                                </w:p>
                                <w:p w14:paraId="73A944D6" w14:textId="77777777" w:rsidR="00FC32E6" w:rsidRPr="00F9048A" w:rsidRDefault="00FC32E6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rStyle w:val="34fe"/>
                                    </w:rPr>
                                    <w:t>Описание базы данных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4D655E" w14:textId="77777777"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57B53F" w14:textId="77777777"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26627A" w14:textId="77777777" w:rsidR="00FC32E6" w:rsidRPr="00945CC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B199A4" w14:textId="77777777" w:rsidR="00FC32E6" w:rsidRPr="00945CC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9C6E43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5E9BB5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FC225F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2F566D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6C77A4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F873BB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22B57A" id="Группа 7" o:spid="_x0000_s1289" style="position:absolute;left:0;text-align:left;margin-left:22.7pt;margin-top:14.2pt;width:558.45pt;height:826.6pt;z-index:25169203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NIOOdLAOAAACtgAADgAAAAAA&#10;AAAAAAAAAAAuAgAAZHJzL2Uyb0RvYy54bWxQSwECLQAUAAYACAAAACEAWUWeJeEAAAALAQAADwAA&#10;AAAAAAAAAAAAAAAKEQAAZHJzL2Rvd25yZXYueG1sUEsFBgAAAAAEAAQA8wAAABgSAAAAAA==&#10;">
              <v:group id="Группа 8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group id="Группа 9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Группа 10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group id="Группа 11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" filled="f" strokeweight="1.5pt">
                        <v:textbox inset=",1mm"/>
                      </v:rect>
                      <v:group id="Группа 13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group id="Группа 14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r3swAAAANsAAAAPAAAAZHJzL2Rvd25yZXYueG1sRE9Li8Iw&#10;EL4L+x/CLOxN0xUU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MlK97MAAAADbAAAADwAAAAAA&#10;AAAAAAAAAAAHAgAAZHJzL2Rvd25yZXYueG1sUEsFBgAAAAADAAMAtwAAAPQCAAAAAA=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</v:group>
                    </v:group>
                    <v:group id="Группа 20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group id="Группа 22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uLb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1g9AV/X+IPkMtfAAAA//8DAFBLAQItABQABgAIAAAAIQDb4fbL7gAAAIUBAAATAAAAAAAAAAAA&#10;AAAAAAAAAABbQ29udGVudF9UeXBlc10ueG1sUEsBAi0AFAAGAAgAAAAhAFr0LFu/AAAAFQEAAAsA&#10;AAAAAAAAAAAAAAAAHwEAAF9yZWxzLy5yZWxzUEsBAi0AFAAGAAgAAAAhAJCG4tv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92988B0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C3D93FA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nCq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I4Nn6JP0DmDwAAAP//AwBQSwECLQAUAAYACAAAACEA2+H2y+4AAACFAQAAEwAAAAAAAAAAAAAA&#10;AAAAAAAAW0NvbnRlbnRfVHlwZXNdLnhtbFBLAQItABQABgAIAAAAIQBa9CxbvwAAABUBAAALAAAA&#10;AAAAAAAAAAAAAB8BAABfcmVscy8ucmVsc1BLAQItABQABgAIAAAAIQCeInCq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61E7CEAE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43272FC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D5A9030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DD7E4BE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159DC737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CC4B53B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A95DC72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1041610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" filled="f" strokeweight="1.5pt">
                    <v:textbox inset=",1mm"/>
                  </v:rect>
                </v:group>
                <v:group id="Группа 53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group id="Группа 472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gNQ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OILLmXQE9OQMAAD//wMAUEsBAi0AFAAGAAgAAAAhANvh9svuAAAAhQEAABMAAAAAAAAA&#10;AAAAAAAAAAAAAFtDb250ZW50X1R5cGVzXS54bWxQSwECLQAUAAYACAAAACEAWvQsW78AAAAVAQAA&#10;CwAAAAAAAAAAAAAAAAAfAQAAX3JlbHMvLnJlbHNQSwECLQAUAAYACAAAACEAu6oDU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XHY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XicGvg9k46AXvwAAAD//wMAUEsBAi0AFAAGAAgAAAAhANvh9svuAAAAhQEAABMAAAAAAAAA&#10;AAAAAAAAAAAAAFtDb250ZW50X1R5cGVzXS54bWxQSwECLQAUAAYACAAAACEAWvQsW78AAAAVAQAA&#10;CwAAAAAAAAAAAAAAAAAfAQAAX3JlbHMvLnJlbHNQSwECLQAUAAYACAAAACEAejlx2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50D2BAEE" w14:textId="77777777" w:rsidR="00FC32E6" w:rsidRPr="00945CCC" w:rsidRDefault="00FC32E6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7E94D3F3" w14:textId="77777777" w:rsidR="00FC32E6" w:rsidRDefault="00FC32E6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02F09C1B" w14:textId="77777777" w:rsidR="00FC32E6" w:rsidRDefault="00FC32E6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41531011" w14:textId="77777777" w:rsidR="00FC32E6" w:rsidRPr="005E4A3B" w:rsidRDefault="00FC32E6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457ACD01" w14:textId="77777777" w:rsidR="00FC32E6" w:rsidRPr="000411E6" w:rsidRDefault="00FC32E6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07C80399" w14:textId="77777777" w:rsidR="00FC32E6" w:rsidRDefault="00FC32E6" w:rsidP="008E77B3">
                            <w:pPr>
                              <w:pStyle w:val="34f3"/>
                            </w:pPr>
                            <w:r>
                              <w:t>Разраб.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46610F84" w14:textId="77777777" w:rsidR="00FC32E6" w:rsidRDefault="00FC32E6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6795940A" w14:textId="77777777" w:rsidR="00FC32E6" w:rsidRPr="005E4A3B" w:rsidRDefault="00FC32E6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41E11E5E" w14:textId="77777777" w:rsidR="00FC32E6" w:rsidRPr="00931BF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4181A669" w14:textId="77777777" w:rsidR="00FC32E6" w:rsidRPr="00A32665" w:rsidRDefault="00FC32E6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33F201E0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0E189FBF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7CBDFDD0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0110AF01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10AA96A7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0078877B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291FBF88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1FAB3AB2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5F60EF8C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44804145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5DDBD2E3" w14:textId="77777777" w:rsidR="00FC32E6" w:rsidRPr="0079077B" w:rsidRDefault="00FA7BD8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1D9A7D22" w14:textId="77777777" w:rsidR="00FC32E6" w:rsidRPr="00A32665" w:rsidRDefault="00FC32E6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2873AB7C" w14:textId="77777777" w:rsidR="00FC32E6" w:rsidRPr="00CB1016" w:rsidRDefault="00FC32E6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5BB93DC0" w14:textId="77777777" w:rsidR="00FC32E6" w:rsidRPr="00CB1016" w:rsidRDefault="00FC32E6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7113D1FD" w14:textId="77777777" w:rsidR="00FC32E6" w:rsidRPr="005374BE" w:rsidRDefault="00FC32E6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 w:rsidRPr="00FA7BD8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6392CC01" w14:textId="77777777" w:rsidR="00FC32E6" w:rsidRPr="005374BE" w:rsidRDefault="00FC32E6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24043684" w14:textId="77777777"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77BCA715" w14:textId="77777777" w:rsidR="00FC32E6" w:rsidRDefault="00FC32E6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FA7BD8">
                              <w:t>A.B.XXX.В7.XX.X-X.X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39906617" w14:textId="77777777" w:rsidR="00FC32E6" w:rsidRDefault="00FA7BD8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FC32E6">
                              <w:t>.</w:t>
                            </w:r>
                          </w:p>
                          <w:p w14:paraId="73A944D6" w14:textId="77777777" w:rsidR="00FC32E6" w:rsidRPr="00F9048A" w:rsidRDefault="00FC32E6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FA7BD8">
                              <w:rPr>
                                <w:rStyle w:val="34fe"/>
                              </w:rPr>
                              <w:t>Описание базы данных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2E4D655E" w14:textId="77777777"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4D57B53F" w14:textId="77777777"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4526627A" w14:textId="77777777" w:rsidR="00FC32E6" w:rsidRPr="00945CC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54B199A4" w14:textId="77777777" w:rsidR="00FC32E6" w:rsidRPr="00945CC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4D9C6E43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585E9BB5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49FC225F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112F566D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5E6C77A4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09F873BB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E70120"/>
    <w:multiLevelType w:val="multilevel"/>
    <w:tmpl w:val="9774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5622F"/>
    <w:multiLevelType w:val="multilevel"/>
    <w:tmpl w:val="F78C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FA84DB9"/>
    <w:multiLevelType w:val="multilevel"/>
    <w:tmpl w:val="0DB0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4" w15:restartNumberingAfterBreak="0">
    <w:nsid w:val="199937F7"/>
    <w:multiLevelType w:val="multilevel"/>
    <w:tmpl w:val="A14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7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8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74150C"/>
    <w:multiLevelType w:val="multilevel"/>
    <w:tmpl w:val="216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4" w15:restartNumberingAfterBreak="0">
    <w:nsid w:val="2EA072CC"/>
    <w:multiLevelType w:val="multilevel"/>
    <w:tmpl w:val="73BC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B5345E"/>
    <w:multiLevelType w:val="multilevel"/>
    <w:tmpl w:val="4BDA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8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9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33" w15:restartNumberingAfterBreak="0">
    <w:nsid w:val="53A40C01"/>
    <w:multiLevelType w:val="multilevel"/>
    <w:tmpl w:val="58C6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7A1420C8"/>
    <w:multiLevelType w:val="multilevel"/>
    <w:tmpl w:val="987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734374">
    <w:abstractNumId w:val="39"/>
  </w:num>
  <w:num w:numId="2" w16cid:durableId="2118717021">
    <w:abstractNumId w:val="36"/>
  </w:num>
  <w:num w:numId="3" w16cid:durableId="1635215291">
    <w:abstractNumId w:val="13"/>
  </w:num>
  <w:num w:numId="4" w16cid:durableId="1930036392">
    <w:abstractNumId w:val="4"/>
  </w:num>
  <w:num w:numId="5" w16cid:durableId="2012221521">
    <w:abstractNumId w:val="41"/>
  </w:num>
  <w:num w:numId="6" w16cid:durableId="636296378">
    <w:abstractNumId w:val="34"/>
  </w:num>
  <w:num w:numId="7" w16cid:durableId="222182901">
    <w:abstractNumId w:val="3"/>
  </w:num>
  <w:num w:numId="8" w16cid:durableId="526456437">
    <w:abstractNumId w:val="20"/>
  </w:num>
  <w:num w:numId="9" w16cid:durableId="1623150224">
    <w:abstractNumId w:val="9"/>
  </w:num>
  <w:num w:numId="10" w16cid:durableId="2055109305">
    <w:abstractNumId w:val="22"/>
  </w:num>
  <w:num w:numId="11" w16cid:durableId="140656074">
    <w:abstractNumId w:val="35"/>
  </w:num>
  <w:num w:numId="12" w16cid:durableId="1325090880">
    <w:abstractNumId w:val="30"/>
  </w:num>
  <w:num w:numId="13" w16cid:durableId="845552962">
    <w:abstractNumId w:val="1"/>
  </w:num>
  <w:num w:numId="14" w16cid:durableId="2076736388">
    <w:abstractNumId w:val="28"/>
  </w:num>
  <w:num w:numId="15" w16cid:durableId="142236072">
    <w:abstractNumId w:val="19"/>
  </w:num>
  <w:num w:numId="16" w16cid:durableId="133758993">
    <w:abstractNumId w:val="37"/>
  </w:num>
  <w:num w:numId="17" w16cid:durableId="1660694670">
    <w:abstractNumId w:val="27"/>
  </w:num>
  <w:num w:numId="18" w16cid:durableId="1203052129">
    <w:abstractNumId w:val="32"/>
  </w:num>
  <w:num w:numId="19" w16cid:durableId="528034004">
    <w:abstractNumId w:val="0"/>
  </w:num>
  <w:num w:numId="20" w16cid:durableId="1136677580">
    <w:abstractNumId w:val="18"/>
  </w:num>
  <w:num w:numId="21" w16cid:durableId="1561671514">
    <w:abstractNumId w:val="42"/>
  </w:num>
  <w:num w:numId="22" w16cid:durableId="934897224">
    <w:abstractNumId w:val="42"/>
    <w:lvlOverride w:ilvl="0">
      <w:startOverride w:val="1"/>
    </w:lvlOverride>
  </w:num>
  <w:num w:numId="23" w16cid:durableId="487399957">
    <w:abstractNumId w:val="4"/>
    <w:lvlOverride w:ilvl="0">
      <w:startOverride w:val="1"/>
    </w:lvlOverride>
  </w:num>
  <w:num w:numId="24" w16cid:durableId="686442975">
    <w:abstractNumId w:val="35"/>
    <w:lvlOverride w:ilvl="0">
      <w:startOverride w:val="1"/>
    </w:lvlOverride>
  </w:num>
  <w:num w:numId="25" w16cid:durableId="12124971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43344361">
    <w:abstractNumId w:val="17"/>
  </w:num>
  <w:num w:numId="27" w16cid:durableId="1297833258">
    <w:abstractNumId w:val="7"/>
  </w:num>
  <w:num w:numId="28" w16cid:durableId="261379291">
    <w:abstractNumId w:val="23"/>
  </w:num>
  <w:num w:numId="29" w16cid:durableId="1105855173">
    <w:abstractNumId w:val="31"/>
  </w:num>
  <w:num w:numId="30" w16cid:durableId="190995353">
    <w:abstractNumId w:val="2"/>
  </w:num>
  <w:num w:numId="31" w16cid:durableId="192161268">
    <w:abstractNumId w:val="38"/>
  </w:num>
  <w:num w:numId="32" w16cid:durableId="170324095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48852422">
    <w:abstractNumId w:val="38"/>
    <w:lvlOverride w:ilvl="0">
      <w:startOverride w:val="1"/>
    </w:lvlOverride>
  </w:num>
  <w:num w:numId="34" w16cid:durableId="710230616">
    <w:abstractNumId w:val="11"/>
  </w:num>
  <w:num w:numId="35" w16cid:durableId="1180200991">
    <w:abstractNumId w:val="16"/>
  </w:num>
  <w:num w:numId="36" w16cid:durableId="953438976">
    <w:abstractNumId w:val="10"/>
  </w:num>
  <w:num w:numId="37" w16cid:durableId="2051227956">
    <w:abstractNumId w:val="43"/>
  </w:num>
  <w:num w:numId="38" w16cid:durableId="1500265377">
    <w:abstractNumId w:val="26"/>
  </w:num>
  <w:num w:numId="39" w16cid:durableId="989400963">
    <w:abstractNumId w:val="26"/>
    <w:lvlOverride w:ilvl="0">
      <w:startOverride w:val="1"/>
    </w:lvlOverride>
  </w:num>
  <w:num w:numId="40" w16cid:durableId="465316637">
    <w:abstractNumId w:val="15"/>
  </w:num>
  <w:num w:numId="41" w16cid:durableId="278921550">
    <w:abstractNumId w:val="12"/>
  </w:num>
  <w:num w:numId="42" w16cid:durableId="398098144">
    <w:abstractNumId w:val="29"/>
  </w:num>
  <w:num w:numId="43" w16cid:durableId="1915387880">
    <w:abstractNumId w:val="21"/>
  </w:num>
  <w:num w:numId="44" w16cid:durableId="1996107919">
    <w:abstractNumId w:val="6"/>
  </w:num>
  <w:num w:numId="45" w16cid:durableId="1837266093">
    <w:abstractNumId w:val="8"/>
  </w:num>
  <w:num w:numId="46" w16cid:durableId="297807794">
    <w:abstractNumId w:val="33"/>
  </w:num>
  <w:num w:numId="47" w16cid:durableId="1399094506">
    <w:abstractNumId w:val="14"/>
  </w:num>
  <w:num w:numId="48" w16cid:durableId="664698712">
    <w:abstractNumId w:val="24"/>
  </w:num>
  <w:num w:numId="49" w16cid:durableId="708143240">
    <w:abstractNumId w:val="25"/>
  </w:num>
  <w:num w:numId="50" w16cid:durableId="980110029">
    <w:abstractNumId w:val="40"/>
  </w:num>
  <w:num w:numId="51" w16cid:durableId="843281706">
    <w:abstractNumId w:val="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13A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04BC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53F"/>
    <w:rsid w:val="001076CB"/>
    <w:rsid w:val="00111EE5"/>
    <w:rsid w:val="00112438"/>
    <w:rsid w:val="001146F6"/>
    <w:rsid w:val="001149C9"/>
    <w:rsid w:val="00115B8B"/>
    <w:rsid w:val="001174EB"/>
    <w:rsid w:val="0011798F"/>
    <w:rsid w:val="00120549"/>
    <w:rsid w:val="00120D35"/>
    <w:rsid w:val="00120F79"/>
    <w:rsid w:val="001230E9"/>
    <w:rsid w:val="001239E7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4979"/>
    <w:rsid w:val="001351B8"/>
    <w:rsid w:val="00135CB3"/>
    <w:rsid w:val="00136239"/>
    <w:rsid w:val="00136323"/>
    <w:rsid w:val="0014018E"/>
    <w:rsid w:val="001422AB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592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5907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42D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0178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A7F4B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2F7CF7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47838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3BD9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2500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875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AFA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4758"/>
    <w:rsid w:val="004D5984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52B4"/>
    <w:rsid w:val="00526E2E"/>
    <w:rsid w:val="00526E4C"/>
    <w:rsid w:val="00527D16"/>
    <w:rsid w:val="00530359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0C9"/>
    <w:rsid w:val="005652DC"/>
    <w:rsid w:val="00565F5A"/>
    <w:rsid w:val="00566370"/>
    <w:rsid w:val="00566B48"/>
    <w:rsid w:val="005701FE"/>
    <w:rsid w:val="005712E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130E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1D62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5D5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A62"/>
    <w:rsid w:val="00641E95"/>
    <w:rsid w:val="0064277A"/>
    <w:rsid w:val="006430BB"/>
    <w:rsid w:val="006434F6"/>
    <w:rsid w:val="00645508"/>
    <w:rsid w:val="00650080"/>
    <w:rsid w:val="00650C07"/>
    <w:rsid w:val="00650C72"/>
    <w:rsid w:val="006510CF"/>
    <w:rsid w:val="00651C0A"/>
    <w:rsid w:val="00652E71"/>
    <w:rsid w:val="00652E9A"/>
    <w:rsid w:val="00654670"/>
    <w:rsid w:val="00654B1A"/>
    <w:rsid w:val="006557B4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82D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3E4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2D14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4749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0CB"/>
    <w:rsid w:val="007D748C"/>
    <w:rsid w:val="007E1202"/>
    <w:rsid w:val="007E5D84"/>
    <w:rsid w:val="007E63EC"/>
    <w:rsid w:val="007E6B44"/>
    <w:rsid w:val="007F18BD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32D4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3CE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3CC"/>
    <w:rsid w:val="009A3C96"/>
    <w:rsid w:val="009A551B"/>
    <w:rsid w:val="009A68F9"/>
    <w:rsid w:val="009B0083"/>
    <w:rsid w:val="009B0098"/>
    <w:rsid w:val="009B1048"/>
    <w:rsid w:val="009B168F"/>
    <w:rsid w:val="009B242D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5B6"/>
    <w:rsid w:val="009D29DA"/>
    <w:rsid w:val="009D450F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DDB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17048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77815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6DAC"/>
    <w:rsid w:val="00A972F4"/>
    <w:rsid w:val="00AA0295"/>
    <w:rsid w:val="00AA029B"/>
    <w:rsid w:val="00AA0AB0"/>
    <w:rsid w:val="00AA1689"/>
    <w:rsid w:val="00AA184B"/>
    <w:rsid w:val="00AA25C8"/>
    <w:rsid w:val="00AA39CE"/>
    <w:rsid w:val="00AA3F74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0EA5"/>
    <w:rsid w:val="00B119FA"/>
    <w:rsid w:val="00B11CA0"/>
    <w:rsid w:val="00B12478"/>
    <w:rsid w:val="00B1366F"/>
    <w:rsid w:val="00B13A34"/>
    <w:rsid w:val="00B1459D"/>
    <w:rsid w:val="00B150E6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3625"/>
    <w:rsid w:val="00BB426D"/>
    <w:rsid w:val="00BB6E46"/>
    <w:rsid w:val="00BB6EE7"/>
    <w:rsid w:val="00BB7351"/>
    <w:rsid w:val="00BB7A35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BB9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090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4A0E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C5B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08E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7FC"/>
    <w:rsid w:val="00DD7891"/>
    <w:rsid w:val="00DE2580"/>
    <w:rsid w:val="00DE3316"/>
    <w:rsid w:val="00DE3CA0"/>
    <w:rsid w:val="00DE631A"/>
    <w:rsid w:val="00DE651F"/>
    <w:rsid w:val="00DF1231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0F35"/>
    <w:rsid w:val="00E32473"/>
    <w:rsid w:val="00E32508"/>
    <w:rsid w:val="00E32FA8"/>
    <w:rsid w:val="00E33B89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A7F2D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87A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96F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A7BD8"/>
    <w:rsid w:val="00FB226E"/>
    <w:rsid w:val="00FB2346"/>
    <w:rsid w:val="00FB3846"/>
    <w:rsid w:val="00FB4081"/>
    <w:rsid w:val="00FB5B38"/>
    <w:rsid w:val="00FC0E09"/>
    <w:rsid w:val="00FC23CE"/>
    <w:rsid w:val="00FC2B1B"/>
    <w:rsid w:val="00FC32E6"/>
    <w:rsid w:val="00FC3300"/>
    <w:rsid w:val="00FC33E3"/>
    <w:rsid w:val="00FC4C62"/>
    <w:rsid w:val="00FC6188"/>
    <w:rsid w:val="00FC74D8"/>
    <w:rsid w:val="00FD06D0"/>
    <w:rsid w:val="00FD0FDC"/>
    <w:rsid w:val="00FD1DFD"/>
    <w:rsid w:val="00FD361F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2A56"/>
    <w:rsid w:val="00FF46AC"/>
    <w:rsid w:val="00FF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A19B60"/>
  <w15:docId w15:val="{F7FB6761-6054-41FA-B1F8-786599FB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FA7BD8"/>
    <w:rPr>
      <w:sz w:val="24"/>
    </w:rPr>
  </w:style>
  <w:style w:type="paragraph" w:styleId="1">
    <w:name w:val="heading 1"/>
    <w:next w:val="34b"/>
    <w:link w:val="10"/>
    <w:qFormat/>
    <w:rsid w:val="00FA7BD8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A7BD8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A7BD8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A7BD8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A7BD8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A7BD8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A7BD8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A7BD8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A7BD8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FA7BD8"/>
    <w:rPr>
      <w:rFonts w:ascii="Calibri" w:hAnsi="Calibri"/>
    </w:rPr>
  </w:style>
  <w:style w:type="paragraph" w:customStyle="1" w:styleId="34b">
    <w:name w:val="34_Абзац_Обычный"/>
    <w:link w:val="34d"/>
    <w:qFormat/>
    <w:rsid w:val="00FA7BD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A7BD8"/>
    <w:rPr>
      <w:sz w:val="24"/>
      <w:lang w:eastAsia="x-none"/>
    </w:rPr>
  </w:style>
  <w:style w:type="character" w:customStyle="1" w:styleId="10">
    <w:name w:val="Заголовок 1 Знак"/>
    <w:link w:val="1"/>
    <w:rsid w:val="00FA7BD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A7BD8"/>
    <w:rPr>
      <w:b/>
      <w:sz w:val="32"/>
    </w:rPr>
  </w:style>
  <w:style w:type="character" w:customStyle="1" w:styleId="30">
    <w:name w:val="Заголовок 3 Знак"/>
    <w:link w:val="3"/>
    <w:rsid w:val="00FA7BD8"/>
    <w:rPr>
      <w:b/>
      <w:bCs/>
      <w:sz w:val="28"/>
    </w:rPr>
  </w:style>
  <w:style w:type="character" w:customStyle="1" w:styleId="40">
    <w:name w:val="Заголовок 4 Знак"/>
    <w:link w:val="4"/>
    <w:rsid w:val="00FA7BD8"/>
    <w:rPr>
      <w:b/>
      <w:sz w:val="24"/>
    </w:rPr>
  </w:style>
  <w:style w:type="character" w:customStyle="1" w:styleId="50">
    <w:name w:val="Заголовок 5 Знак"/>
    <w:link w:val="5"/>
    <w:rsid w:val="00FA7BD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A7BD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A7BD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A7BD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A7BD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A7BD8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A7BD8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A7BD8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FA7BD8"/>
    <w:rPr>
      <w:u w:val="single"/>
    </w:rPr>
  </w:style>
  <w:style w:type="paragraph" w:customStyle="1" w:styleId="349">
    <w:name w:val="34_Список_Библиография"/>
    <w:basedOn w:val="34b"/>
    <w:rsid w:val="00FA7BD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EA7F2D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A7BD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A7BD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A7BD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A7BD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A7BD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EA7F2D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FA7BD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EA7F2D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A7BD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A7BD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A7BD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A7BD8"/>
    <w:rPr>
      <w:b w:val="0"/>
      <w:i/>
    </w:rPr>
  </w:style>
  <w:style w:type="character" w:customStyle="1" w:styleId="34fc">
    <w:name w:val="34_Знак_Название_файла"/>
    <w:qFormat/>
    <w:rsid w:val="00FA7BD8"/>
    <w:rPr>
      <w:rFonts w:ascii="Calibri" w:hAnsi="Calibri"/>
    </w:rPr>
  </w:style>
  <w:style w:type="character" w:customStyle="1" w:styleId="34fd">
    <w:name w:val="34_Знак_Термин"/>
    <w:rsid w:val="00FA7BD8"/>
    <w:rPr>
      <w:i/>
    </w:rPr>
  </w:style>
  <w:style w:type="character" w:customStyle="1" w:styleId="34fe">
    <w:name w:val="34_Знак_Полужирный"/>
    <w:rsid w:val="00FA7BD8"/>
    <w:rPr>
      <w:b/>
    </w:rPr>
  </w:style>
  <w:style w:type="character" w:customStyle="1" w:styleId="34ff">
    <w:name w:val="34_Знак_Верхний_индекс"/>
    <w:rsid w:val="00FA7BD8"/>
    <w:rPr>
      <w:vertAlign w:val="superscript"/>
    </w:rPr>
  </w:style>
  <w:style w:type="character" w:customStyle="1" w:styleId="3424">
    <w:name w:val="34_Список_Марк_2 Знак"/>
    <w:link w:val="3423"/>
    <w:rsid w:val="00FF767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A7BD8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FA7BD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A7BD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A7BD8"/>
    <w:pPr>
      <w:numPr>
        <w:numId w:val="31"/>
      </w:numPr>
    </w:pPr>
  </w:style>
  <w:style w:type="character" w:customStyle="1" w:styleId="3419">
    <w:name w:val="34_Список_Марк_1 Знак"/>
    <w:link w:val="3413"/>
    <w:rsid w:val="00EA7F2D"/>
    <w:rPr>
      <w:sz w:val="24"/>
      <w:lang w:eastAsia="x-none"/>
    </w:rPr>
  </w:style>
  <w:style w:type="paragraph" w:styleId="a4">
    <w:name w:val="footnote text"/>
    <w:basedOn w:val="34b"/>
    <w:link w:val="a5"/>
    <w:rsid w:val="00FA7BD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A7BD8"/>
    <w:pPr>
      <w:numPr>
        <w:numId w:val="30"/>
      </w:numPr>
    </w:pPr>
  </w:style>
  <w:style w:type="character" w:customStyle="1" w:styleId="341a">
    <w:name w:val="34_Список_Нум_1 Знак"/>
    <w:link w:val="341"/>
    <w:rsid w:val="00EA7F2D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A7BD8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EA7F2D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A7BD8"/>
    <w:pPr>
      <w:keepNext/>
    </w:pPr>
  </w:style>
  <w:style w:type="paragraph" w:customStyle="1" w:styleId="34f1">
    <w:name w:val="34_Рамка_Основной"/>
    <w:basedOn w:val="34b"/>
    <w:link w:val="34f0"/>
    <w:rsid w:val="00FA7BD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A7BD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A7BD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A7BD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A7BD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A7BD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A7BD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A7BD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A7BD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A7BD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FA7BD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FA7BD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A7BD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A7BD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A7BD8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EA7F2D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A7BD8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FA7BD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A7BD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A7BD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A7BD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A7BD8"/>
    <w:rPr>
      <w:sz w:val="18"/>
      <w:lang w:eastAsia="x-none"/>
    </w:rPr>
  </w:style>
  <w:style w:type="paragraph" w:customStyle="1" w:styleId="34fff1">
    <w:name w:val="34_Листинг"/>
    <w:basedOn w:val="34b"/>
    <w:rsid w:val="00FA7BD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A7BD8"/>
    <w:rPr>
      <w:b/>
    </w:rPr>
  </w:style>
  <w:style w:type="paragraph" w:customStyle="1" w:styleId="3440">
    <w:name w:val="34_Заголовок_4_Приложение"/>
    <w:basedOn w:val="4"/>
    <w:next w:val="34b"/>
    <w:rsid w:val="00FA7BD8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FA7BD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FA7BD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A7BD8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FA7BD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A7BD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A7BD8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A7BD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A7BD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A7BD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A7BD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A7BD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A7BD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A7BD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A7BD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A7BD8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FA7BD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A7BD8"/>
  </w:style>
  <w:style w:type="paragraph" w:customStyle="1" w:styleId="34fffb">
    <w:name w:val="34_Пример_Заголовок"/>
    <w:basedOn w:val="34f8"/>
    <w:next w:val="34f8"/>
    <w:rsid w:val="00FA7BD8"/>
    <w:pPr>
      <w:keepNext/>
      <w:spacing w:after="120"/>
    </w:pPr>
    <w:rPr>
      <w:b/>
      <w:lang w:eastAsia="ru-RU"/>
    </w:rPr>
  </w:style>
  <w:style w:type="character" w:styleId="a7">
    <w:name w:val="FollowedHyperlink"/>
    <w:rsid w:val="00FA7BD8"/>
    <w:rPr>
      <w:color w:val="auto"/>
    </w:rPr>
  </w:style>
  <w:style w:type="character" w:customStyle="1" w:styleId="34fffc">
    <w:name w:val="34_Знак_Нижний_индекс"/>
    <w:rsid w:val="00FA7BD8"/>
    <w:rPr>
      <w:vertAlign w:val="subscript"/>
    </w:rPr>
  </w:style>
  <w:style w:type="character" w:styleId="a8">
    <w:name w:val="footnote reference"/>
    <w:basedOn w:val="a1"/>
    <w:semiHidden/>
    <w:rsid w:val="00FA7BD8"/>
    <w:rPr>
      <w:vertAlign w:val="superscript"/>
    </w:rPr>
  </w:style>
  <w:style w:type="paragraph" w:styleId="a9">
    <w:name w:val="header"/>
    <w:basedOn w:val="34b"/>
    <w:link w:val="aa"/>
    <w:rsid w:val="00FA7BD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A7BD8"/>
    <w:rPr>
      <w:lang w:eastAsia="x-none"/>
    </w:rPr>
  </w:style>
  <w:style w:type="paragraph" w:styleId="ab">
    <w:name w:val="footer"/>
    <w:basedOn w:val="34b"/>
    <w:link w:val="ac"/>
    <w:rsid w:val="00FA7BD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A7BD8"/>
    <w:rPr>
      <w:lang w:eastAsia="x-none"/>
    </w:rPr>
  </w:style>
  <w:style w:type="numbering" w:customStyle="1" w:styleId="a">
    <w:name w:val="Приложение"/>
    <w:uiPriority w:val="99"/>
    <w:rsid w:val="00FA7BD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A7BD8"/>
    <w:pPr>
      <w:keepNext/>
    </w:pPr>
  </w:style>
  <w:style w:type="character" w:customStyle="1" w:styleId="3434">
    <w:name w:val="34_Список_Марк_3 Знак"/>
    <w:basedOn w:val="34d"/>
    <w:link w:val="3432"/>
    <w:rsid w:val="00FF767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A7BD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A7BD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EA7F2D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EA7F2D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EA7F2D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A7BD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A7BD8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FA7BD8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EA7F2D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A7BD8"/>
    <w:pPr>
      <w:keepNext/>
    </w:pPr>
  </w:style>
  <w:style w:type="character" w:customStyle="1" w:styleId="34ffff0">
    <w:name w:val="34_Процедура_Подшаг Знак"/>
    <w:basedOn w:val="34d"/>
    <w:link w:val="344"/>
    <w:rsid w:val="00EA7F2D"/>
    <w:rPr>
      <w:sz w:val="24"/>
      <w:lang w:eastAsia="x-none"/>
    </w:rPr>
  </w:style>
  <w:style w:type="character" w:customStyle="1" w:styleId="34ffff2">
    <w:name w:val="34_Знак_Клавиши"/>
    <w:rsid w:val="00FA7BD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A7BD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A7BD8"/>
  </w:style>
  <w:style w:type="paragraph" w:styleId="ad">
    <w:name w:val="caption"/>
    <w:basedOn w:val="34b"/>
    <w:next w:val="34b"/>
    <w:rsid w:val="009D25B6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A7BD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A7BD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A7BD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EA7F2D"/>
    <w:rPr>
      <w:sz w:val="24"/>
      <w:lang w:eastAsia="x-none"/>
    </w:rPr>
  </w:style>
  <w:style w:type="character" w:customStyle="1" w:styleId="ae">
    <w:name w:val="Основной текст Знак"/>
    <w:semiHidden/>
    <w:rsid w:val="00FA7BD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A7BD8"/>
    <w:rPr>
      <w:rFonts w:ascii="Arial" w:hAnsi="Arial"/>
    </w:rPr>
  </w:style>
  <w:style w:type="character" w:customStyle="1" w:styleId="af0">
    <w:name w:val="Тема примечания Знак"/>
    <w:semiHidden/>
    <w:rsid w:val="00FA7BD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A7BD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A7BD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A7BD8"/>
  </w:style>
  <w:style w:type="character" w:styleId="af3">
    <w:name w:val="annotation reference"/>
    <w:semiHidden/>
    <w:rsid w:val="00FA7BD8"/>
    <w:rPr>
      <w:sz w:val="16"/>
      <w:szCs w:val="16"/>
    </w:rPr>
  </w:style>
  <w:style w:type="character" w:styleId="af4">
    <w:name w:val="page number"/>
    <w:rsid w:val="00FA7BD8"/>
  </w:style>
  <w:style w:type="paragraph" w:styleId="af5">
    <w:name w:val="Body Text"/>
    <w:basedOn w:val="a0"/>
    <w:link w:val="13"/>
    <w:semiHidden/>
    <w:unhideWhenUsed/>
    <w:rsid w:val="00FA7BD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A7BD8"/>
    <w:rPr>
      <w:sz w:val="24"/>
    </w:rPr>
  </w:style>
  <w:style w:type="paragraph" w:styleId="af6">
    <w:name w:val="annotation subject"/>
    <w:basedOn w:val="af2"/>
    <w:next w:val="af2"/>
    <w:link w:val="14"/>
    <w:semiHidden/>
    <w:rsid w:val="00FA7BD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A7BD8"/>
    <w:rPr>
      <w:b/>
      <w:bCs/>
    </w:rPr>
  </w:style>
  <w:style w:type="paragraph" w:styleId="af7">
    <w:name w:val="Balloon Text"/>
    <w:basedOn w:val="a0"/>
    <w:link w:val="15"/>
    <w:semiHidden/>
    <w:rsid w:val="00FA7BD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A7BD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A7BD8"/>
  </w:style>
  <w:style w:type="paragraph" w:customStyle="1" w:styleId="34ffff9">
    <w:name w:val="34_ТЛ_Подпись"/>
    <w:basedOn w:val="34f6"/>
    <w:rsid w:val="00FA7BD8"/>
  </w:style>
  <w:style w:type="paragraph" w:customStyle="1" w:styleId="34ffffa">
    <w:name w:val="34_ТЛ_Подпись_скрытый"/>
    <w:basedOn w:val="34ffff9"/>
    <w:rsid w:val="00FA7BD8"/>
    <w:rPr>
      <w:vanish/>
    </w:rPr>
  </w:style>
  <w:style w:type="paragraph" w:customStyle="1" w:styleId="34ffffb">
    <w:name w:val="34_Комментарий_Философта"/>
    <w:basedOn w:val="34b"/>
    <w:rsid w:val="00FA7BD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A7BD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A7BD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A7BD8"/>
    <w:rPr>
      <w:b/>
    </w:rPr>
  </w:style>
  <w:style w:type="paragraph" w:customStyle="1" w:styleId="34ffffe">
    <w:name w:val="34_Таблица_Сноска_Линия"/>
    <w:basedOn w:val="34fff7"/>
    <w:next w:val="34fff7"/>
    <w:rsid w:val="00FA7BD8"/>
    <w:pPr>
      <w:keepNext/>
    </w:pPr>
  </w:style>
  <w:style w:type="paragraph" w:customStyle="1" w:styleId="34fffff">
    <w:name w:val="34_Таблица_Примечание"/>
    <w:basedOn w:val="34fff7"/>
    <w:rsid w:val="00FA7BD8"/>
  </w:style>
  <w:style w:type="character" w:customStyle="1" w:styleId="34fffff0">
    <w:name w:val="34_Знак_Значение"/>
    <w:qFormat/>
    <w:rsid w:val="00FA7BD8"/>
    <w:rPr>
      <w:rFonts w:ascii="Calibri" w:hAnsi="Calibri"/>
    </w:rPr>
  </w:style>
  <w:style w:type="character" w:styleId="af8">
    <w:name w:val="Hyperlink"/>
    <w:uiPriority w:val="99"/>
    <w:rsid w:val="00FA7BD8"/>
    <w:rPr>
      <w:color w:val="0000FF"/>
      <w:u w:val="single"/>
    </w:rPr>
  </w:style>
  <w:style w:type="paragraph" w:customStyle="1" w:styleId="34fffff1">
    <w:name w:val="34_Рисунок_Подпись"/>
    <w:basedOn w:val="34b"/>
    <w:rsid w:val="00FA7BD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A7BD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FA7BD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FA7BD8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FA7BD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A7BD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A7BD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908E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A7BD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A7BD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A7BD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A7BD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A7BD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A7BD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A7BD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A7BD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A7BD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A7BD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A7BD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A7BD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A7B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9D25B6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FA7BD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A7BD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A7BD8"/>
    <w:pPr>
      <w:jc w:val="center"/>
    </w:pPr>
  </w:style>
  <w:style w:type="paragraph" w:customStyle="1" w:styleId="3411">
    <w:name w:val="34_Таблица_Список_Марк_1_без_отступа"/>
    <w:basedOn w:val="34ff6"/>
    <w:rsid w:val="00FA7BD8"/>
    <w:pPr>
      <w:numPr>
        <w:numId w:val="41"/>
      </w:numPr>
    </w:pPr>
  </w:style>
  <w:style w:type="paragraph" w:customStyle="1" w:styleId="34fffff9">
    <w:name w:val="34_Формула"/>
    <w:basedOn w:val="a0"/>
    <w:rsid w:val="00FA7BD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A7BD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A7BD8"/>
    <w:pPr>
      <w:ind w:left="680"/>
    </w:pPr>
  </w:style>
  <w:style w:type="character" w:styleId="afa">
    <w:name w:val="Unresolved Mention"/>
    <w:basedOn w:val="a1"/>
    <w:uiPriority w:val="99"/>
    <w:semiHidden/>
    <w:unhideWhenUsed/>
    <w:rsid w:val="00BB7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5B51CF-7EE0-4904-A663-67634C67B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464</TotalTime>
  <Pages>6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базы данных</vt:lpstr>
    </vt:vector>
  </TitlesOfParts>
  <Company>ООО НПП «ЭСН»</Company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базы данных</dc:title>
  <dc:subject/>
  <dc:creator>Oksana</dc:creator>
  <cp:keywords/>
  <dc:description/>
  <cp:lastModifiedBy>Илья Чураков</cp:lastModifiedBy>
  <cp:revision>4</cp:revision>
  <cp:lastPrinted>2014-09-08T01:50:00Z</cp:lastPrinted>
  <dcterms:created xsi:type="dcterms:W3CDTF">2025-09-03T05:16:00Z</dcterms:created>
  <dcterms:modified xsi:type="dcterms:W3CDTF">2025-09-08T07:39:00Z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ТП.В7</vt:lpwstr>
  </property>
  <property fmtid="{D5CDD505-2E9C-101B-9397-08002B2CF9AE}" pid="8" name="год_издания">
    <vt:lpwstr>2025</vt:lpwstr>
  </property>
</Properties>
</file>