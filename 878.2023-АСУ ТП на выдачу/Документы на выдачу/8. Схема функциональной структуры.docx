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0F46" w14:textId="72FD7D9B" w:rsidR="00C34A25" w:rsidRDefault="00C34A25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DC5E5C">
        <w:t>ООО НПП «ЭСН»</w:t>
      </w:r>
      <w:r>
        <w:fldChar w:fldCharType="end"/>
      </w:r>
    </w:p>
    <w:p w14:paraId="5922DB0D" w14:textId="77777777" w:rsidR="00C34A25" w:rsidRPr="00C816E8" w:rsidRDefault="00C34A25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C34A25" w:rsidRPr="00C816E8" w14:paraId="487C6DED" w14:textId="77777777" w:rsidTr="00345A40">
        <w:trPr>
          <w:trHeight w:val="360"/>
        </w:trPr>
        <w:tc>
          <w:tcPr>
            <w:tcW w:w="5554" w:type="dxa"/>
            <w:vMerge w:val="restart"/>
          </w:tcPr>
          <w:p w14:paraId="1786445F" w14:textId="2107F4F3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14F9A6B0" w14:textId="72FE4E1F" w:rsidR="00C34A25" w:rsidRPr="00C816E8" w:rsidRDefault="00C34A25" w:rsidP="00345A40">
            <w:pPr>
              <w:pStyle w:val="34ffff8"/>
            </w:pPr>
          </w:p>
        </w:tc>
      </w:tr>
      <w:tr w:rsidR="00C34A25" w:rsidRPr="00C816E8" w14:paraId="55DC4488" w14:textId="77777777" w:rsidTr="00345A40">
        <w:trPr>
          <w:trHeight w:val="630"/>
        </w:trPr>
        <w:tc>
          <w:tcPr>
            <w:tcW w:w="5554" w:type="dxa"/>
            <w:vMerge/>
          </w:tcPr>
          <w:p w14:paraId="6891FB95" w14:textId="77777777" w:rsidR="00C34A25" w:rsidRPr="00C816E8" w:rsidRDefault="00C34A25" w:rsidP="00345A40"/>
        </w:tc>
        <w:tc>
          <w:tcPr>
            <w:tcW w:w="4563" w:type="dxa"/>
          </w:tcPr>
          <w:p w14:paraId="436D5ED7" w14:textId="494CCF8A" w:rsidR="00C34A25" w:rsidRPr="00C816E8" w:rsidRDefault="00C34A25" w:rsidP="00345A40">
            <w:pPr>
              <w:pStyle w:val="34ffff9"/>
            </w:pPr>
          </w:p>
        </w:tc>
      </w:tr>
      <w:tr w:rsidR="00C34A25" w:rsidRPr="00C816E8" w14:paraId="54708F21" w14:textId="77777777" w:rsidTr="00345A40">
        <w:trPr>
          <w:trHeight w:val="353"/>
        </w:trPr>
        <w:tc>
          <w:tcPr>
            <w:tcW w:w="5554" w:type="dxa"/>
            <w:vMerge/>
          </w:tcPr>
          <w:p w14:paraId="7E3DFADB" w14:textId="77777777" w:rsidR="00C34A25" w:rsidRPr="00C816E8" w:rsidRDefault="00C34A25" w:rsidP="00345A40"/>
        </w:tc>
        <w:tc>
          <w:tcPr>
            <w:tcW w:w="4563" w:type="dxa"/>
          </w:tcPr>
          <w:p w14:paraId="2DBA0578" w14:textId="22C2C2FE" w:rsidR="00C34A25" w:rsidRPr="00C816E8" w:rsidRDefault="00C34A25" w:rsidP="00B617AD">
            <w:pPr>
              <w:pStyle w:val="34ffff9"/>
            </w:pPr>
          </w:p>
        </w:tc>
      </w:tr>
    </w:tbl>
    <w:p w14:paraId="7D2FCA37" w14:textId="77777777" w:rsidR="00C34A25" w:rsidRPr="00C816E8" w:rsidRDefault="00C34A25" w:rsidP="00801734">
      <w:pPr>
        <w:pStyle w:val="34f5"/>
      </w:pPr>
    </w:p>
    <w:p w14:paraId="2D6D8908" w14:textId="77777777" w:rsidR="00C34A25" w:rsidRDefault="00C34A25" w:rsidP="00801734">
      <w:pPr>
        <w:pStyle w:val="34f5"/>
      </w:pPr>
    </w:p>
    <w:p w14:paraId="5E2EC4DB" w14:textId="77777777" w:rsidR="00C34A25" w:rsidRDefault="00C34A25" w:rsidP="00801734">
      <w:pPr>
        <w:pStyle w:val="34f5"/>
      </w:pPr>
    </w:p>
    <w:p w14:paraId="4342F44D" w14:textId="77777777" w:rsidR="00C34A25" w:rsidRPr="00C816E8" w:rsidRDefault="00C34A25" w:rsidP="00801734">
      <w:pPr>
        <w:pStyle w:val="34f5"/>
      </w:pPr>
    </w:p>
    <w:p w14:paraId="7AA319A4" w14:textId="77777777" w:rsidR="00C34A25" w:rsidRPr="00C816E8" w:rsidRDefault="00C34A25" w:rsidP="00801734">
      <w:pPr>
        <w:pStyle w:val="34f5"/>
      </w:pPr>
    </w:p>
    <w:p w14:paraId="5E1BA974" w14:textId="060DEEC2" w:rsidR="00C34A25" w:rsidRPr="00C816E8" w:rsidRDefault="00DC5E5C" w:rsidP="00801734">
      <w:pPr>
        <w:pStyle w:val="34ffb"/>
      </w:pPr>
      <w:fldSimple w:instr=" DOCPROPERTY  полное_название_системы  \* MERGEFORMAT ">
        <w:r>
          <w:t>Строительство водогрейной котельной 400 Гкал/час на территории Ивановской ТЭЦ-2</w:t>
        </w:r>
      </w:fldSimple>
    </w:p>
    <w:p w14:paraId="6640B12A" w14:textId="4598A6F5" w:rsidR="00C34A25" w:rsidRPr="00C816E8" w:rsidRDefault="00C34A25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DC5E5C">
          <w:t>878.2023</w:t>
        </w:r>
      </w:fldSimple>
      <w:r w:rsidRPr="00C816E8">
        <w:t>)</w:t>
      </w:r>
    </w:p>
    <w:p w14:paraId="5AD972EB" w14:textId="07E2E28F" w:rsidR="00C34A25" w:rsidRPr="00C816E8" w:rsidRDefault="00DC5E5C" w:rsidP="00801734">
      <w:pPr>
        <w:pStyle w:val="34ffd"/>
      </w:pPr>
      <w:fldSimple w:instr=" DOCPROPERTY  Title  \* MERGEFORMAT ">
        <w:r>
          <w:t>Схема функциональной структуры</w:t>
        </w:r>
      </w:fldSimple>
    </w:p>
    <w:p w14:paraId="631A9954" w14:textId="5921425A" w:rsidR="00C34A25" w:rsidRDefault="00C34A25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DC5E5C">
        <w:t>878.2023-АСУ ТП.С2</w:t>
      </w:r>
      <w:r w:rsidRPr="00C816E8">
        <w:fldChar w:fldCharType="end"/>
      </w:r>
    </w:p>
    <w:p w14:paraId="0E79244E" w14:textId="77777777" w:rsidR="00C34A25" w:rsidRPr="00060351" w:rsidRDefault="00C34A25" w:rsidP="00801734">
      <w:pPr>
        <w:pStyle w:val="34f5"/>
      </w:pPr>
    </w:p>
    <w:p w14:paraId="58727051" w14:textId="77777777" w:rsidR="007E2AB8" w:rsidRPr="00060351" w:rsidRDefault="007E2AB8" w:rsidP="00801734">
      <w:pPr>
        <w:pStyle w:val="34f5"/>
      </w:pPr>
    </w:p>
    <w:p w14:paraId="3BCA4AD8" w14:textId="77777777" w:rsidR="00CF238E" w:rsidRPr="000A1140" w:rsidRDefault="00CF238E" w:rsidP="00CF238E">
      <w:pPr>
        <w:pStyle w:val="34f5"/>
      </w:pPr>
      <w:r>
        <w:t>ТОМ 42</w:t>
      </w:r>
    </w:p>
    <w:p w14:paraId="2AD7D21F" w14:textId="77777777" w:rsidR="00C34A25" w:rsidRPr="002D2FEC" w:rsidRDefault="00C34A25" w:rsidP="00801734">
      <w:pPr>
        <w:pStyle w:val="34f5"/>
        <w:rPr>
          <w:lang w:val="en-US"/>
        </w:rPr>
      </w:pPr>
    </w:p>
    <w:p w14:paraId="34A4BE63" w14:textId="77777777" w:rsidR="00C34A25" w:rsidRDefault="00C34A25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C34A25" w:rsidRPr="00C816E8" w14:paraId="542DA528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2F28AE9D" w14:textId="61CF8DF2" w:rsidR="00C34A25" w:rsidRPr="00C816E8" w:rsidRDefault="00C34A25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46BF7DEC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3B4EAC1D" w14:textId="77777777" w:rsidR="00C34A25" w:rsidRPr="00C816E8" w:rsidRDefault="00C34A25" w:rsidP="00345A40">
            <w:pPr>
              <w:pStyle w:val="34ffff9"/>
            </w:pPr>
          </w:p>
        </w:tc>
      </w:tr>
      <w:tr w:rsidR="00C34A25" w:rsidRPr="00C816E8" w14:paraId="0786906E" w14:textId="77777777" w:rsidTr="00345A40">
        <w:trPr>
          <w:trHeight w:val="868"/>
        </w:trPr>
        <w:tc>
          <w:tcPr>
            <w:tcW w:w="4564" w:type="dxa"/>
          </w:tcPr>
          <w:p w14:paraId="7625DA73" w14:textId="01B6EC45" w:rsidR="00C34A25" w:rsidRPr="00C816E8" w:rsidRDefault="00C34A25" w:rsidP="00345A40">
            <w:pPr>
              <w:pStyle w:val="34ffff9"/>
            </w:pPr>
          </w:p>
        </w:tc>
        <w:tc>
          <w:tcPr>
            <w:tcW w:w="990" w:type="dxa"/>
          </w:tcPr>
          <w:p w14:paraId="253A75B3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4EC21AAF" w14:textId="72855FBE" w:rsidR="00C34A25" w:rsidRPr="00C816E8" w:rsidRDefault="00C34A25" w:rsidP="00345A40">
            <w:pPr>
              <w:pStyle w:val="34ffff9"/>
            </w:pPr>
          </w:p>
        </w:tc>
      </w:tr>
      <w:tr w:rsidR="00C34A25" w:rsidRPr="00C816E8" w14:paraId="179EF032" w14:textId="77777777" w:rsidTr="00345A40">
        <w:trPr>
          <w:trHeight w:val="404"/>
        </w:trPr>
        <w:tc>
          <w:tcPr>
            <w:tcW w:w="4564" w:type="dxa"/>
          </w:tcPr>
          <w:p w14:paraId="7D775D06" w14:textId="576D0D72" w:rsidR="00C34A25" w:rsidRPr="00C816E8" w:rsidRDefault="00C34A25" w:rsidP="00345A40">
            <w:pPr>
              <w:pStyle w:val="34ffff9"/>
            </w:pPr>
          </w:p>
        </w:tc>
        <w:tc>
          <w:tcPr>
            <w:tcW w:w="990" w:type="dxa"/>
          </w:tcPr>
          <w:p w14:paraId="6738B47A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49A69B41" w14:textId="6192CA70" w:rsidR="00C34A25" w:rsidRPr="00C816E8" w:rsidRDefault="00C34A25" w:rsidP="00B617AD">
            <w:pPr>
              <w:pStyle w:val="34ffff9"/>
            </w:pPr>
          </w:p>
        </w:tc>
      </w:tr>
      <w:tr w:rsidR="00C34A25" w:rsidRPr="00C816E8" w14:paraId="1DF47D5F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47717100" w14:textId="77777777" w:rsidR="00C34A25" w:rsidRPr="00C816E8" w:rsidRDefault="00C34A25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6608E7BC" w14:textId="77777777" w:rsidR="00C34A25" w:rsidRPr="00C816E8" w:rsidRDefault="00C34A25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7EAF1639" w14:textId="77777777" w:rsidR="00C34A25" w:rsidRPr="00C816E8" w:rsidRDefault="00C34A25" w:rsidP="00345A40">
            <w:pPr>
              <w:pStyle w:val="34ffff8"/>
            </w:pPr>
          </w:p>
        </w:tc>
      </w:tr>
      <w:tr w:rsidR="00C34A25" w:rsidRPr="00C816E8" w14:paraId="6838954C" w14:textId="77777777" w:rsidTr="00345A40">
        <w:trPr>
          <w:trHeight w:val="864"/>
        </w:trPr>
        <w:tc>
          <w:tcPr>
            <w:tcW w:w="4564" w:type="dxa"/>
          </w:tcPr>
          <w:p w14:paraId="477A784F" w14:textId="40AB7728" w:rsidR="00C34A25" w:rsidRPr="00C816E8" w:rsidRDefault="00C34A25" w:rsidP="00345A40">
            <w:pPr>
              <w:pStyle w:val="34ffff9"/>
            </w:pPr>
          </w:p>
        </w:tc>
        <w:tc>
          <w:tcPr>
            <w:tcW w:w="990" w:type="dxa"/>
          </w:tcPr>
          <w:p w14:paraId="40663D86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2D531AD1" w14:textId="0DA9A855" w:rsidR="00C34A25" w:rsidRPr="00C816E8" w:rsidRDefault="00C34A25" w:rsidP="00345A40">
            <w:pPr>
              <w:pStyle w:val="34ffff9"/>
            </w:pPr>
          </w:p>
        </w:tc>
      </w:tr>
      <w:tr w:rsidR="00C34A25" w:rsidRPr="00C816E8" w14:paraId="2C34DEEF" w14:textId="77777777" w:rsidTr="00345A40">
        <w:trPr>
          <w:trHeight w:val="643"/>
        </w:trPr>
        <w:tc>
          <w:tcPr>
            <w:tcW w:w="4564" w:type="dxa"/>
          </w:tcPr>
          <w:p w14:paraId="52E9621E" w14:textId="62CF9D12" w:rsidR="00C34A25" w:rsidRPr="00C816E8" w:rsidRDefault="00C34A25" w:rsidP="00B617AD">
            <w:pPr>
              <w:pStyle w:val="34ffff9"/>
            </w:pPr>
          </w:p>
        </w:tc>
        <w:tc>
          <w:tcPr>
            <w:tcW w:w="990" w:type="dxa"/>
          </w:tcPr>
          <w:p w14:paraId="5E660984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77B66B07" w14:textId="0D070ECE" w:rsidR="00C34A25" w:rsidRPr="00C816E8" w:rsidRDefault="00C34A25" w:rsidP="00B617AD">
            <w:pPr>
              <w:pStyle w:val="34ffff9"/>
            </w:pPr>
          </w:p>
        </w:tc>
      </w:tr>
    </w:tbl>
    <w:p w14:paraId="0359462D" w14:textId="77777777" w:rsidR="00C34A25" w:rsidRPr="00DE4538" w:rsidRDefault="00C34A25" w:rsidP="00801734">
      <w:pPr>
        <w:pStyle w:val="34f5"/>
      </w:pPr>
    </w:p>
    <w:p w14:paraId="12E5ED8A" w14:textId="77777777" w:rsidR="00E3465E" w:rsidRPr="00E3465E" w:rsidRDefault="00E3465E" w:rsidP="00264594">
      <w:pPr>
        <w:pStyle w:val="34f5"/>
      </w:pPr>
    </w:p>
    <w:p w14:paraId="19D67BA9" w14:textId="77777777" w:rsidR="0069117E" w:rsidRDefault="0069117E" w:rsidP="003F38DF">
      <w:pPr>
        <w:pStyle w:val="34b"/>
        <w:sectPr w:rsidR="0069117E" w:rsidSect="00BA43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5452C288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65120E02" w14:textId="69E9D3B7" w:rsidR="0050379B" w:rsidRDefault="0038049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7043779" w:history="1">
        <w:r w:rsidR="0050379B" w:rsidRPr="00701652">
          <w:rPr>
            <w:rStyle w:val="af8"/>
          </w:rPr>
          <w:t>1 Обобщённая функциональная схема ВК в части АТМ</w:t>
        </w:r>
        <w:r w:rsidR="0050379B">
          <w:rPr>
            <w:webHidden/>
          </w:rPr>
          <w:tab/>
        </w:r>
        <w:r w:rsidR="0050379B">
          <w:rPr>
            <w:webHidden/>
          </w:rPr>
          <w:fldChar w:fldCharType="begin"/>
        </w:r>
        <w:r w:rsidR="0050379B">
          <w:rPr>
            <w:webHidden/>
          </w:rPr>
          <w:instrText xml:space="preserve"> PAGEREF _Toc207043779 \h </w:instrText>
        </w:r>
        <w:r w:rsidR="0050379B">
          <w:rPr>
            <w:webHidden/>
          </w:rPr>
        </w:r>
        <w:r w:rsidR="0050379B">
          <w:rPr>
            <w:webHidden/>
          </w:rPr>
          <w:fldChar w:fldCharType="separate"/>
        </w:r>
        <w:r w:rsidR="009B5EF9">
          <w:rPr>
            <w:webHidden/>
          </w:rPr>
          <w:t>3</w:t>
        </w:r>
        <w:r w:rsidR="0050379B">
          <w:rPr>
            <w:webHidden/>
          </w:rPr>
          <w:fldChar w:fldCharType="end"/>
        </w:r>
      </w:hyperlink>
    </w:p>
    <w:p w14:paraId="00B05DEA" w14:textId="7302594B" w:rsidR="0050379B" w:rsidRDefault="0050379B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043780" w:history="1">
        <w:r w:rsidRPr="00701652">
          <w:rPr>
            <w:rStyle w:val="af8"/>
          </w:rPr>
          <w:t>2 Функциональная схема Здания теплообменников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_Toc207043780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5EF9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090F7ECD" w14:textId="77E9812A" w:rsidR="0050379B" w:rsidRDefault="0050379B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7043781" w:history="1">
        <w:r w:rsidRPr="00701652">
          <w:rPr>
            <w:rStyle w:val="af8"/>
            <w:noProof/>
          </w:rPr>
          <w:t>2.1 Функциональная схема насосов СН1-СН4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_Toc207043781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5EF9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2803912" w14:textId="16747873" w:rsidR="0050379B" w:rsidRDefault="0050379B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7043782" w:history="1">
        <w:r w:rsidRPr="00701652">
          <w:rPr>
            <w:rStyle w:val="af8"/>
            <w:noProof/>
          </w:rPr>
          <w:t>2.2 Функциональная схема насосов НВ1-НВ3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_Toc207043782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5EF9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C1A2829" w14:textId="0DA2ACF8" w:rsidR="0050379B" w:rsidRDefault="0050379B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043783" w:history="1">
        <w:r w:rsidRPr="00701652">
          <w:rPr>
            <w:rStyle w:val="af8"/>
          </w:rPr>
          <w:t>3 Функциональная схема НАБ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_Toc207043783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5EF9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1283B36E" w14:textId="0452ECC2" w:rsidR="0050379B" w:rsidRDefault="0050379B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043784" w:history="1">
        <w:r w:rsidRPr="00701652">
          <w:rPr>
            <w:rStyle w:val="af8"/>
          </w:rPr>
          <w:t>4 Функциональная схема ВК в части АГСВ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_Toc207043784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5EF9"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61874EDD" w14:textId="5EF8D38B" w:rsidR="0050379B" w:rsidRDefault="0050379B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043785" w:history="1">
        <w:r w:rsidRPr="00701652">
          <w:rPr>
            <w:rStyle w:val="af8"/>
          </w:rPr>
          <w:t>5 Функциональная схема ГРП-1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_Toc207043785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5EF9"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1EE94E34" w14:textId="298AC7B1" w:rsidR="0050379B" w:rsidRDefault="0050379B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043786" w:history="1">
        <w:r w:rsidRPr="00701652">
          <w:rPr>
            <w:rStyle w:val="af8"/>
          </w:rPr>
          <w:t>6 Функциональная схема ГРП-2 и наружных газопроводов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_Toc207043786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5EF9"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7769D32A" w14:textId="57BE8C95" w:rsidR="0050379B" w:rsidRDefault="0050379B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043787" w:history="1">
        <w:r w:rsidRPr="00701652">
          <w:rPr>
            <w:rStyle w:val="af8"/>
          </w:rPr>
          <w:t>7 Функциональная схема ЭТО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_Toc207043787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5EF9"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31D6EDE4" w14:textId="38B2DD55" w:rsidR="0050379B" w:rsidRDefault="0050379B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043788" w:history="1">
        <w:r w:rsidRPr="00701652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_Toc207043788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5EF9"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1D711295" w14:textId="31C10501" w:rsidR="0050379B" w:rsidRDefault="0050379B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043789" w:history="1">
        <w:r w:rsidRPr="00701652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_Toc207043789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5EF9">
          <w:rPr>
            <w:webHidden/>
          </w:rPr>
          <w:t>43</w:t>
        </w:r>
        <w:r>
          <w:rPr>
            <w:webHidden/>
          </w:rPr>
          <w:fldChar w:fldCharType="end"/>
        </w:r>
      </w:hyperlink>
    </w:p>
    <w:p w14:paraId="7B803F03" w14:textId="15E28DF0" w:rsidR="00BA4372" w:rsidRDefault="00380491" w:rsidP="00E10079">
      <w:pPr>
        <w:pStyle w:val="34b"/>
      </w:pPr>
      <w:r>
        <w:fldChar w:fldCharType="end"/>
      </w:r>
    </w:p>
    <w:p w14:paraId="01FE61E9" w14:textId="77777777" w:rsidR="0082002C" w:rsidRDefault="0082002C" w:rsidP="009B5EB3">
      <w:pPr>
        <w:pStyle w:val="34fffa"/>
      </w:pPr>
    </w:p>
    <w:p w14:paraId="16FED906" w14:textId="77777777" w:rsidR="0082002C" w:rsidRDefault="0082002C" w:rsidP="009B5EB3">
      <w:pPr>
        <w:pStyle w:val="34fffa"/>
        <w:sectPr w:rsidR="0082002C" w:rsidSect="00AA3EF8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49D8898F" w14:textId="1254ABBE" w:rsidR="00F44E56" w:rsidRDefault="003F41CB" w:rsidP="00F44E56">
      <w:pPr>
        <w:pStyle w:val="1"/>
        <w:rPr>
          <w:lang w:val="ru-RU"/>
        </w:rPr>
      </w:pPr>
      <w:bookmarkStart w:id="4" w:name="_Toc207043779"/>
      <w:r>
        <w:rPr>
          <w:lang w:val="ru-RU"/>
        </w:rPr>
        <w:lastRenderedPageBreak/>
        <w:t>Обобщённая функциональная схема ВК в части АТМ</w:t>
      </w:r>
      <w:bookmarkEnd w:id="4"/>
    </w:p>
    <w:p w14:paraId="1321FD48" w14:textId="7081BE03" w:rsidR="003F41CB" w:rsidRDefault="003F41CB">
      <w:pPr>
        <w:rPr>
          <w:lang w:eastAsia="x-none"/>
        </w:rPr>
      </w:pPr>
      <w:r>
        <w:br w:type="page"/>
      </w:r>
    </w:p>
    <w:p w14:paraId="3C6373F9" w14:textId="1335ED2A" w:rsidR="003F41CB" w:rsidRDefault="003F41CB" w:rsidP="001F1EE2">
      <w:pPr>
        <w:pStyle w:val="34f9"/>
      </w:pPr>
      <w:r>
        <w:rPr>
          <w:noProof/>
        </w:rPr>
        <w:lastRenderedPageBreak/>
        <w:drawing>
          <wp:inline distT="0" distB="0" distL="0" distR="0" wp14:anchorId="5C8D431D" wp14:editId="62140126">
            <wp:extent cx="12828905" cy="9062085"/>
            <wp:effectExtent l="0" t="0" r="0" b="5715"/>
            <wp:docPr id="1901004108" name="Рисунок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8905" cy="906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D9EF7" w14:textId="69B39046" w:rsidR="003F41CB" w:rsidRDefault="003F41CB" w:rsidP="00492101">
      <w:r>
        <w:rPr>
          <w:noProof/>
        </w:rPr>
        <w:lastRenderedPageBreak/>
        <w:drawing>
          <wp:inline distT="0" distB="0" distL="0" distR="0" wp14:anchorId="2C5168D4" wp14:editId="679F3729">
            <wp:extent cx="12828905" cy="9062085"/>
            <wp:effectExtent l="0" t="0" r="0" b="5715"/>
            <wp:docPr id="1444122415" name="Рисунок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8905" cy="906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x-none"/>
        </w:rPr>
        <w:lastRenderedPageBreak/>
        <w:drawing>
          <wp:inline distT="0" distB="0" distL="0" distR="0" wp14:anchorId="5C91ECE4" wp14:editId="4FC8DBA5">
            <wp:extent cx="12828905" cy="9062085"/>
            <wp:effectExtent l="0" t="0" r="0" b="5715"/>
            <wp:docPr id="1153665285" name="Рисунок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8905" cy="906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x-none"/>
        </w:rPr>
        <w:lastRenderedPageBreak/>
        <w:drawing>
          <wp:inline distT="0" distB="0" distL="0" distR="0" wp14:anchorId="56B0A4FA" wp14:editId="7AF623D0">
            <wp:extent cx="12828905" cy="9062085"/>
            <wp:effectExtent l="0" t="0" r="0" b="5715"/>
            <wp:docPr id="1518979552" name="Рисунок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8905" cy="906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x-none"/>
        </w:rPr>
        <w:lastRenderedPageBreak/>
        <w:drawing>
          <wp:inline distT="0" distB="0" distL="0" distR="0" wp14:anchorId="5EC3C765" wp14:editId="2E25CB54">
            <wp:extent cx="12828905" cy="9062085"/>
            <wp:effectExtent l="0" t="0" r="0" b="5715"/>
            <wp:docPr id="316099711" name="Рисунок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8905" cy="906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x-none"/>
        </w:rPr>
        <w:lastRenderedPageBreak/>
        <w:drawing>
          <wp:inline distT="0" distB="0" distL="0" distR="0" wp14:anchorId="138FA2BC" wp14:editId="66D5AB9E">
            <wp:extent cx="12828905" cy="9062085"/>
            <wp:effectExtent l="0" t="0" r="0" b="5715"/>
            <wp:docPr id="104509847" name="Рисунок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8905" cy="906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x-none"/>
        </w:rPr>
        <w:lastRenderedPageBreak/>
        <w:drawing>
          <wp:inline distT="0" distB="0" distL="0" distR="0" wp14:anchorId="6FA0EDB3" wp14:editId="4025024A">
            <wp:extent cx="12828905" cy="9062085"/>
            <wp:effectExtent l="0" t="0" r="0" b="5715"/>
            <wp:docPr id="1751524943" name="Рисунок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8905" cy="906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x-none"/>
        </w:rPr>
        <w:lastRenderedPageBreak/>
        <w:drawing>
          <wp:inline distT="0" distB="0" distL="0" distR="0" wp14:anchorId="30A23605" wp14:editId="4FEFDE03">
            <wp:extent cx="12828905" cy="9062085"/>
            <wp:effectExtent l="0" t="0" r="0" b="5715"/>
            <wp:docPr id="339334351" name="Рисунок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8905" cy="906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x-none"/>
        </w:rPr>
        <w:lastRenderedPageBreak/>
        <w:drawing>
          <wp:inline distT="0" distB="0" distL="0" distR="0" wp14:anchorId="56849CCD" wp14:editId="27FA7F3C">
            <wp:extent cx="12828905" cy="9062085"/>
            <wp:effectExtent l="0" t="0" r="0" b="5715"/>
            <wp:docPr id="168106400" name="Рисунок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8905" cy="906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x-none"/>
        </w:rPr>
        <w:lastRenderedPageBreak/>
        <w:drawing>
          <wp:inline distT="0" distB="0" distL="0" distR="0" wp14:anchorId="759CF4C7" wp14:editId="49ED38A6">
            <wp:extent cx="12828905" cy="9062085"/>
            <wp:effectExtent l="0" t="0" r="0" b="5715"/>
            <wp:docPr id="286464499" name="Рисунок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8905" cy="906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x-none"/>
        </w:rPr>
        <w:lastRenderedPageBreak/>
        <w:drawing>
          <wp:inline distT="0" distB="0" distL="0" distR="0" wp14:anchorId="50C93FF8" wp14:editId="24428BD0">
            <wp:extent cx="12828905" cy="9062085"/>
            <wp:effectExtent l="0" t="0" r="0" b="5715"/>
            <wp:docPr id="672285705" name="Рисунок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8905" cy="906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x-none"/>
        </w:rPr>
        <w:lastRenderedPageBreak/>
        <w:drawing>
          <wp:inline distT="0" distB="0" distL="0" distR="0" wp14:anchorId="74F78215" wp14:editId="5E46FF18">
            <wp:extent cx="12828905" cy="9062085"/>
            <wp:effectExtent l="0" t="0" r="0" b="5715"/>
            <wp:docPr id="351994830" name="Рисунок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8905" cy="906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x-none"/>
        </w:rPr>
        <w:lastRenderedPageBreak/>
        <w:drawing>
          <wp:inline distT="0" distB="0" distL="0" distR="0" wp14:anchorId="77369997" wp14:editId="4693EE02">
            <wp:extent cx="12828905" cy="9062085"/>
            <wp:effectExtent l="0" t="0" r="0" b="5715"/>
            <wp:docPr id="723445731" name="Рисунок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8905" cy="906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816D6" w14:textId="77777777" w:rsidR="003F41CB" w:rsidRDefault="003F41CB" w:rsidP="003F41CB">
      <w:pPr>
        <w:pStyle w:val="34fffa"/>
        <w:sectPr w:rsidR="003F41CB" w:rsidSect="003F41CB">
          <w:headerReference w:type="default" r:id="rId33"/>
          <w:footerReference w:type="default" r:id="rId34"/>
          <w:pgSz w:w="23814" w:h="16840" w:orient="landscape" w:code="8"/>
          <w:pgMar w:top="851" w:right="567" w:bottom="1701" w:left="1418" w:header="284" w:footer="340" w:gutter="0"/>
          <w:cols w:space="708"/>
          <w:docGrid w:linePitch="360"/>
        </w:sectPr>
      </w:pPr>
    </w:p>
    <w:p w14:paraId="2226DA6D" w14:textId="0ED7F9DC" w:rsidR="003F41CB" w:rsidRDefault="003F41CB" w:rsidP="003F41CB">
      <w:pPr>
        <w:pStyle w:val="1"/>
        <w:rPr>
          <w:lang w:val="ru-RU"/>
        </w:rPr>
      </w:pPr>
      <w:bookmarkStart w:id="5" w:name="_Toc207043780"/>
      <w:r>
        <w:rPr>
          <w:lang w:val="ru-RU"/>
        </w:rPr>
        <w:lastRenderedPageBreak/>
        <w:t>Функциональная схема Здания теплообменников</w:t>
      </w:r>
      <w:bookmarkEnd w:id="5"/>
    </w:p>
    <w:p w14:paraId="2F0FFFFA" w14:textId="63C240C9" w:rsidR="00492101" w:rsidRDefault="00492101">
      <w:pPr>
        <w:rPr>
          <w:noProof/>
          <w:lang w:eastAsia="x-none"/>
        </w:rPr>
      </w:pPr>
      <w:r>
        <w:rPr>
          <w:noProof/>
        </w:rPr>
        <w:br w:type="page"/>
      </w:r>
    </w:p>
    <w:p w14:paraId="2E3C4A05" w14:textId="04A90A6C" w:rsidR="00364555" w:rsidRDefault="00364555" w:rsidP="003F41CB">
      <w:pPr>
        <w:pStyle w:val="34b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A7E98AF" wp14:editId="7FA8A47E">
            <wp:simplePos x="0" y="0"/>
            <wp:positionH relativeFrom="page">
              <wp:posOffset>726549</wp:posOffset>
            </wp:positionH>
            <wp:positionV relativeFrom="paragraph">
              <wp:posOffset>-79375</wp:posOffset>
            </wp:positionV>
            <wp:extent cx="14218971" cy="10044000"/>
            <wp:effectExtent l="0" t="0" r="0" b="0"/>
            <wp:wrapNone/>
            <wp:docPr id="873008596" name="Рисунок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8971" cy="100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BC22D7" w14:textId="2765BA4E" w:rsidR="00364555" w:rsidRDefault="00364555">
      <w:r>
        <w:br w:type="page"/>
      </w:r>
    </w:p>
    <w:p w14:paraId="29F307FC" w14:textId="5F18D677" w:rsidR="00364555" w:rsidRDefault="00364555" w:rsidP="00364555">
      <w:pPr>
        <w:rPr>
          <w:lang w:eastAsia="x-none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BF098A8" wp14:editId="1842FFA9">
            <wp:simplePos x="0" y="0"/>
            <wp:positionH relativeFrom="margin">
              <wp:posOffset>-157480</wp:posOffset>
            </wp:positionH>
            <wp:positionV relativeFrom="paragraph">
              <wp:posOffset>-79901</wp:posOffset>
            </wp:positionV>
            <wp:extent cx="14200866" cy="10044000"/>
            <wp:effectExtent l="0" t="0" r="0" b="0"/>
            <wp:wrapNone/>
            <wp:docPr id="600199051" name="Рисунок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0866" cy="100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7CBDD1F" w14:textId="64158B78" w:rsidR="00364555" w:rsidRDefault="009B7417">
      <w:pPr>
        <w:rPr>
          <w:lang w:eastAsia="x-none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2A15AFA" wp14:editId="2A70726C">
            <wp:simplePos x="0" y="0"/>
            <wp:positionH relativeFrom="column">
              <wp:posOffset>-157480</wp:posOffset>
            </wp:positionH>
            <wp:positionV relativeFrom="paragraph">
              <wp:posOffset>-79901</wp:posOffset>
            </wp:positionV>
            <wp:extent cx="14200866" cy="10044000"/>
            <wp:effectExtent l="0" t="0" r="0" b="0"/>
            <wp:wrapNone/>
            <wp:docPr id="1454986236" name="Рисунок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0866" cy="100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4555">
        <w:br w:type="page"/>
      </w:r>
    </w:p>
    <w:p w14:paraId="2A64CF79" w14:textId="1AE16D72" w:rsidR="00492101" w:rsidRDefault="009B7417" w:rsidP="009B7417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7163FAB2" wp14:editId="0FC51211">
            <wp:simplePos x="0" y="0"/>
            <wp:positionH relativeFrom="column">
              <wp:posOffset>-157480</wp:posOffset>
            </wp:positionH>
            <wp:positionV relativeFrom="paragraph">
              <wp:posOffset>-79901</wp:posOffset>
            </wp:positionV>
            <wp:extent cx="14200866" cy="10044000"/>
            <wp:effectExtent l="0" t="0" r="0" b="0"/>
            <wp:wrapNone/>
            <wp:docPr id="1957587050" name="Рисунок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0866" cy="100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FC7FF82" w14:textId="53B46E97" w:rsidR="009B7417" w:rsidRDefault="009B7417">
      <w:pPr>
        <w:rPr>
          <w:b/>
          <w:sz w:val="32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08DFDE74" wp14:editId="77AAE402">
            <wp:simplePos x="0" y="0"/>
            <wp:positionH relativeFrom="column">
              <wp:posOffset>-157480</wp:posOffset>
            </wp:positionH>
            <wp:positionV relativeFrom="paragraph">
              <wp:posOffset>-79901</wp:posOffset>
            </wp:positionV>
            <wp:extent cx="14200866" cy="10044000"/>
            <wp:effectExtent l="0" t="0" r="0" b="0"/>
            <wp:wrapNone/>
            <wp:docPr id="1416745391" name="Рисунок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0866" cy="100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504E777" w14:textId="2CE52B50" w:rsidR="009B7417" w:rsidRDefault="009B7417">
      <w:pPr>
        <w:rPr>
          <w:b/>
          <w:sz w:val="32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66DC9F4" wp14:editId="6ADC9B2E">
            <wp:simplePos x="0" y="0"/>
            <wp:positionH relativeFrom="column">
              <wp:posOffset>-156845</wp:posOffset>
            </wp:positionH>
            <wp:positionV relativeFrom="paragraph">
              <wp:posOffset>-78849</wp:posOffset>
            </wp:positionV>
            <wp:extent cx="14200866" cy="10044000"/>
            <wp:effectExtent l="0" t="0" r="0" b="0"/>
            <wp:wrapNone/>
            <wp:docPr id="890065487" name="Рисунок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0866" cy="100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6EF265A" w14:textId="03020473" w:rsidR="00492101" w:rsidRDefault="009B7417" w:rsidP="00492101">
      <w:pPr>
        <w:pStyle w:val="2"/>
      </w:pPr>
      <w:bookmarkStart w:id="6" w:name="_Toc207043781"/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4B3548BB" wp14:editId="288ACEC5">
            <wp:simplePos x="0" y="0"/>
            <wp:positionH relativeFrom="page">
              <wp:posOffset>734695</wp:posOffset>
            </wp:positionH>
            <wp:positionV relativeFrom="paragraph">
              <wp:posOffset>-89426</wp:posOffset>
            </wp:positionV>
            <wp:extent cx="14200866" cy="10044000"/>
            <wp:effectExtent l="0" t="0" r="0" b="0"/>
            <wp:wrapNone/>
            <wp:docPr id="1949096677" name="Рисунок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0866" cy="100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2101">
        <w:t>Функциональная схема насосов СН1-СН4</w:t>
      </w:r>
      <w:bookmarkEnd w:id="6"/>
    </w:p>
    <w:p w14:paraId="652347FC" w14:textId="0355A97A" w:rsidR="009B7417" w:rsidRDefault="009B7417" w:rsidP="009B7417">
      <w:r>
        <w:br w:type="page"/>
      </w:r>
    </w:p>
    <w:p w14:paraId="4AAD5D56" w14:textId="5C54454F" w:rsidR="00492101" w:rsidRDefault="009B7417" w:rsidP="009B7417">
      <w:pPr>
        <w:pStyle w:val="2"/>
      </w:pPr>
      <w:bookmarkStart w:id="7" w:name="_Toc207043782"/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20D7C03E" wp14:editId="1933CD4C">
            <wp:simplePos x="0" y="0"/>
            <wp:positionH relativeFrom="column">
              <wp:posOffset>-153035</wp:posOffset>
            </wp:positionH>
            <wp:positionV relativeFrom="paragraph">
              <wp:posOffset>-81171</wp:posOffset>
            </wp:positionV>
            <wp:extent cx="14201326" cy="10044000"/>
            <wp:effectExtent l="0" t="0" r="0" b="0"/>
            <wp:wrapNone/>
            <wp:docPr id="1690990819" name="Рисунок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1326" cy="100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2101">
        <w:t>Функциональная схема насосов НВ1-НВ3</w:t>
      </w:r>
      <w:bookmarkEnd w:id="7"/>
    </w:p>
    <w:p w14:paraId="646FF8F2" w14:textId="77777777" w:rsidR="003F41CB" w:rsidRDefault="003F41CB" w:rsidP="003F41CB">
      <w:pPr>
        <w:pStyle w:val="34fffa"/>
      </w:pPr>
    </w:p>
    <w:p w14:paraId="479655F9" w14:textId="77777777" w:rsidR="003F41CB" w:rsidRDefault="003F41CB" w:rsidP="003F41CB">
      <w:pPr>
        <w:pStyle w:val="34fffa"/>
        <w:sectPr w:rsidR="003F41CB" w:rsidSect="003F41CB">
          <w:headerReference w:type="default" r:id="rId43"/>
          <w:footerReference w:type="default" r:id="rId44"/>
          <w:pgSz w:w="23814" w:h="16840" w:orient="landscape" w:code="8"/>
          <w:pgMar w:top="851" w:right="567" w:bottom="1701" w:left="1418" w:header="284" w:footer="340" w:gutter="0"/>
          <w:cols w:space="708"/>
          <w:docGrid w:linePitch="360"/>
        </w:sectPr>
      </w:pPr>
    </w:p>
    <w:p w14:paraId="0E992592" w14:textId="26A099A6" w:rsidR="00D54469" w:rsidRDefault="003F41CB" w:rsidP="004D3C9F">
      <w:pPr>
        <w:pStyle w:val="1"/>
      </w:pPr>
      <w:bookmarkStart w:id="8" w:name="_Toc207043783"/>
      <w:r>
        <w:rPr>
          <w:lang w:val="ru-RU"/>
        </w:rPr>
        <w:lastRenderedPageBreak/>
        <w:t>Функциональная схема НАБ</w:t>
      </w:r>
      <w:bookmarkEnd w:id="8"/>
    </w:p>
    <w:p w14:paraId="7A333A89" w14:textId="77777777" w:rsidR="00D54469" w:rsidRDefault="00D54469">
      <w:pPr>
        <w:rPr>
          <w:b/>
          <w:sz w:val="36"/>
          <w:szCs w:val="28"/>
          <w:lang w:val="x-none" w:eastAsia="x-none"/>
        </w:rPr>
      </w:pPr>
      <w:r>
        <w:br w:type="page"/>
      </w:r>
    </w:p>
    <w:p w14:paraId="05B90926" w14:textId="77777777" w:rsidR="003F41CB" w:rsidRDefault="003F41CB" w:rsidP="00D54469">
      <w:pPr>
        <w:pStyle w:val="1"/>
        <w:numPr>
          <w:ilvl w:val="0"/>
          <w:numId w:val="0"/>
        </w:numPr>
        <w:ind w:left="709"/>
      </w:pPr>
    </w:p>
    <w:p w14:paraId="244311CE" w14:textId="77777777" w:rsidR="003F41CB" w:rsidRDefault="003F41CB" w:rsidP="003F41CB">
      <w:pPr>
        <w:pStyle w:val="34fffa"/>
        <w:sectPr w:rsidR="003F41CB" w:rsidSect="003F41CB">
          <w:headerReference w:type="default" r:id="rId45"/>
          <w:footerReference w:type="default" r:id="rId46"/>
          <w:pgSz w:w="23814" w:h="16840" w:orient="landscape" w:code="8"/>
          <w:pgMar w:top="851" w:right="567" w:bottom="1701" w:left="1418" w:header="284" w:footer="340" w:gutter="0"/>
          <w:cols w:space="708"/>
          <w:docGrid w:linePitch="360"/>
        </w:sectPr>
      </w:pPr>
    </w:p>
    <w:p w14:paraId="77D1DDF1" w14:textId="0636B171" w:rsidR="00121122" w:rsidRDefault="003F41CB" w:rsidP="003F41CB">
      <w:pPr>
        <w:pStyle w:val="1"/>
        <w:rPr>
          <w:lang w:val="ru-RU"/>
        </w:rPr>
      </w:pPr>
      <w:bookmarkStart w:id="9" w:name="_Toc207043784"/>
      <w:r>
        <w:rPr>
          <w:lang w:val="ru-RU"/>
        </w:rPr>
        <w:lastRenderedPageBreak/>
        <w:t>Функциональная схема ВК в части АГСВ</w:t>
      </w:r>
      <w:bookmarkEnd w:id="9"/>
    </w:p>
    <w:p w14:paraId="7B41DCDE" w14:textId="77777777" w:rsidR="00121122" w:rsidRDefault="00121122">
      <w:pPr>
        <w:rPr>
          <w:b/>
          <w:sz w:val="36"/>
          <w:szCs w:val="28"/>
          <w:lang w:eastAsia="x-none"/>
        </w:rPr>
      </w:pPr>
      <w:r>
        <w:br w:type="page"/>
      </w:r>
    </w:p>
    <w:p w14:paraId="55ED1ADA" w14:textId="3924F131" w:rsidR="00121122" w:rsidRDefault="00121122">
      <w:pPr>
        <w:rPr>
          <w:lang w:eastAsia="x-none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0FD898CE" wp14:editId="5A7FCC3C">
            <wp:simplePos x="0" y="0"/>
            <wp:positionH relativeFrom="column">
              <wp:posOffset>-153670</wp:posOffset>
            </wp:positionH>
            <wp:positionV relativeFrom="paragraph">
              <wp:posOffset>-80536</wp:posOffset>
            </wp:positionV>
            <wp:extent cx="14201327" cy="10044000"/>
            <wp:effectExtent l="0" t="0" r="0" b="0"/>
            <wp:wrapNone/>
            <wp:docPr id="1684088212" name="Рисунок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1327" cy="100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CDB3C36" w14:textId="6C4835D2" w:rsidR="00121122" w:rsidRDefault="00121122">
      <w:pPr>
        <w:rPr>
          <w:lang w:eastAsia="x-none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33A13DFE" wp14:editId="69808EFF">
            <wp:simplePos x="0" y="0"/>
            <wp:positionH relativeFrom="column">
              <wp:posOffset>-153670</wp:posOffset>
            </wp:positionH>
            <wp:positionV relativeFrom="paragraph">
              <wp:posOffset>-80536</wp:posOffset>
            </wp:positionV>
            <wp:extent cx="14201327" cy="10044000"/>
            <wp:effectExtent l="0" t="0" r="0" b="0"/>
            <wp:wrapNone/>
            <wp:docPr id="317330254" name="Рисунок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1327" cy="100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A51C52D" w14:textId="2B673E1E" w:rsidR="009E5484" w:rsidRDefault="009E5484">
      <w:pPr>
        <w:rPr>
          <w:lang w:eastAsia="x-none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7BB38823" wp14:editId="225D6771">
            <wp:simplePos x="0" y="0"/>
            <wp:positionH relativeFrom="column">
              <wp:posOffset>-158115</wp:posOffset>
            </wp:positionH>
            <wp:positionV relativeFrom="paragraph">
              <wp:posOffset>-79484</wp:posOffset>
            </wp:positionV>
            <wp:extent cx="14201327" cy="10044000"/>
            <wp:effectExtent l="0" t="0" r="0" b="0"/>
            <wp:wrapNone/>
            <wp:docPr id="1569182030" name="Рисунок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1327" cy="100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858AD57" w14:textId="77777777" w:rsidR="003F41CB" w:rsidRDefault="003F41CB" w:rsidP="003F41CB">
      <w:pPr>
        <w:pStyle w:val="34fffa"/>
      </w:pPr>
    </w:p>
    <w:p w14:paraId="042BFE28" w14:textId="77777777" w:rsidR="003F41CB" w:rsidRDefault="003F41CB" w:rsidP="003F41CB">
      <w:pPr>
        <w:pStyle w:val="34fffa"/>
        <w:sectPr w:rsidR="003F41CB" w:rsidSect="003F41CB">
          <w:headerReference w:type="default" r:id="rId50"/>
          <w:footerReference w:type="default" r:id="rId51"/>
          <w:pgSz w:w="23814" w:h="16840" w:orient="landscape" w:code="8"/>
          <w:pgMar w:top="851" w:right="567" w:bottom="1701" w:left="1418" w:header="284" w:footer="340" w:gutter="0"/>
          <w:cols w:space="708"/>
          <w:docGrid w:linePitch="360"/>
        </w:sectPr>
      </w:pPr>
    </w:p>
    <w:p w14:paraId="07AFD8CB" w14:textId="41D7F403" w:rsidR="00121122" w:rsidRDefault="003F41CB" w:rsidP="003F41CB">
      <w:pPr>
        <w:pStyle w:val="1"/>
        <w:rPr>
          <w:lang w:val="ru-RU"/>
        </w:rPr>
      </w:pPr>
      <w:bookmarkStart w:id="10" w:name="_Toc207043785"/>
      <w:r>
        <w:rPr>
          <w:lang w:val="ru-RU"/>
        </w:rPr>
        <w:lastRenderedPageBreak/>
        <w:t>Функциональная схема ГРП-1</w:t>
      </w:r>
      <w:bookmarkEnd w:id="10"/>
    </w:p>
    <w:p w14:paraId="14B8F85A" w14:textId="77777777" w:rsidR="00121122" w:rsidRDefault="00121122">
      <w:pPr>
        <w:rPr>
          <w:b/>
          <w:sz w:val="36"/>
          <w:szCs w:val="28"/>
          <w:lang w:eastAsia="x-none"/>
        </w:rPr>
      </w:pPr>
      <w:r>
        <w:br w:type="page"/>
      </w:r>
    </w:p>
    <w:p w14:paraId="31B660EB" w14:textId="74560EF3" w:rsidR="00121122" w:rsidRDefault="00121122" w:rsidP="003F41CB">
      <w:pPr>
        <w:pStyle w:val="34fffa"/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415B7210" wp14:editId="5BED1B2A">
            <wp:simplePos x="0" y="0"/>
            <wp:positionH relativeFrom="page">
              <wp:posOffset>741680</wp:posOffset>
            </wp:positionH>
            <wp:positionV relativeFrom="paragraph">
              <wp:posOffset>-81171</wp:posOffset>
            </wp:positionV>
            <wp:extent cx="14201327" cy="10044000"/>
            <wp:effectExtent l="0" t="0" r="0" b="0"/>
            <wp:wrapNone/>
            <wp:docPr id="1195258882" name="Рисунок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1327" cy="100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2E6A9A" w14:textId="77777777" w:rsidR="003F41CB" w:rsidRDefault="003F41CB" w:rsidP="003F41CB">
      <w:pPr>
        <w:pStyle w:val="34fffa"/>
        <w:sectPr w:rsidR="003F41CB" w:rsidSect="003F41CB">
          <w:headerReference w:type="default" r:id="rId53"/>
          <w:footerReference w:type="default" r:id="rId54"/>
          <w:pgSz w:w="23814" w:h="16840" w:orient="landscape" w:code="8"/>
          <w:pgMar w:top="851" w:right="567" w:bottom="1701" w:left="1418" w:header="284" w:footer="340" w:gutter="0"/>
          <w:cols w:space="708"/>
          <w:docGrid w:linePitch="360"/>
        </w:sectPr>
      </w:pPr>
    </w:p>
    <w:p w14:paraId="09DEE945" w14:textId="689F2CCC" w:rsidR="00121122" w:rsidRDefault="003F41CB" w:rsidP="003F41CB">
      <w:pPr>
        <w:pStyle w:val="1"/>
        <w:rPr>
          <w:lang w:val="ru-RU"/>
        </w:rPr>
      </w:pPr>
      <w:bookmarkStart w:id="11" w:name="_Toc207043786"/>
      <w:r>
        <w:rPr>
          <w:lang w:val="ru-RU"/>
        </w:rPr>
        <w:lastRenderedPageBreak/>
        <w:t>Функциональная схема ГРП-2</w:t>
      </w:r>
      <w:r w:rsidR="00121122">
        <w:rPr>
          <w:lang w:val="ru-RU"/>
        </w:rPr>
        <w:t xml:space="preserve"> и наружных газопроводов</w:t>
      </w:r>
      <w:bookmarkEnd w:id="11"/>
    </w:p>
    <w:p w14:paraId="3D868D43" w14:textId="77777777" w:rsidR="00121122" w:rsidRDefault="00121122">
      <w:pPr>
        <w:rPr>
          <w:b/>
          <w:sz w:val="36"/>
          <w:szCs w:val="28"/>
          <w:lang w:eastAsia="x-none"/>
        </w:rPr>
      </w:pPr>
      <w:r>
        <w:br w:type="page"/>
      </w:r>
    </w:p>
    <w:p w14:paraId="21B2FC76" w14:textId="28449B9B" w:rsidR="00121122" w:rsidRDefault="00121122">
      <w:pPr>
        <w:rPr>
          <w:lang w:eastAsia="x-none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34BD2D81" wp14:editId="60209F81">
            <wp:simplePos x="0" y="0"/>
            <wp:positionH relativeFrom="column">
              <wp:posOffset>-154305</wp:posOffset>
            </wp:positionH>
            <wp:positionV relativeFrom="paragraph">
              <wp:posOffset>-80536</wp:posOffset>
            </wp:positionV>
            <wp:extent cx="14201327" cy="10044000"/>
            <wp:effectExtent l="0" t="0" r="0" b="0"/>
            <wp:wrapNone/>
            <wp:docPr id="394439990" name="Рисунок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1327" cy="100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1618F38" w14:textId="6C414672" w:rsidR="00121122" w:rsidRDefault="00121122">
      <w:pPr>
        <w:rPr>
          <w:lang w:eastAsia="x-none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7A3207A3" wp14:editId="6A2FFF50">
            <wp:simplePos x="0" y="0"/>
            <wp:positionH relativeFrom="column">
              <wp:posOffset>-154940</wp:posOffset>
            </wp:positionH>
            <wp:positionV relativeFrom="paragraph">
              <wp:posOffset>-81171</wp:posOffset>
            </wp:positionV>
            <wp:extent cx="14201140" cy="10043795"/>
            <wp:effectExtent l="0" t="0" r="0" b="0"/>
            <wp:wrapNone/>
            <wp:docPr id="1495604701" name="Рисунок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1140" cy="1004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3A7C6B8" w14:textId="694192D9" w:rsidR="003F41CB" w:rsidRDefault="00121122" w:rsidP="003F41CB">
      <w:pPr>
        <w:pStyle w:val="34fffa"/>
      </w:pPr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5AD4AD48" wp14:editId="07635E6C">
            <wp:simplePos x="0" y="0"/>
            <wp:positionH relativeFrom="column">
              <wp:posOffset>-156210</wp:posOffset>
            </wp:positionH>
            <wp:positionV relativeFrom="paragraph">
              <wp:posOffset>-81171</wp:posOffset>
            </wp:positionV>
            <wp:extent cx="14201327" cy="10044000"/>
            <wp:effectExtent l="0" t="0" r="0" b="0"/>
            <wp:wrapNone/>
            <wp:docPr id="1003185868" name="Рисунок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1327" cy="100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8C0FFC" w14:textId="6DEAF18D" w:rsidR="003F41CB" w:rsidRDefault="003F41CB" w:rsidP="003F41CB">
      <w:pPr>
        <w:pStyle w:val="34fffa"/>
        <w:sectPr w:rsidR="003F41CB" w:rsidSect="003F41CB">
          <w:headerReference w:type="default" r:id="rId58"/>
          <w:footerReference w:type="default" r:id="rId59"/>
          <w:pgSz w:w="23814" w:h="16840" w:orient="landscape" w:code="8"/>
          <w:pgMar w:top="851" w:right="567" w:bottom="1701" w:left="1418" w:header="284" w:footer="340" w:gutter="0"/>
          <w:cols w:space="708"/>
          <w:docGrid w:linePitch="360"/>
        </w:sectPr>
      </w:pPr>
    </w:p>
    <w:p w14:paraId="7EFA7E84" w14:textId="57F77FA6" w:rsidR="0050379B" w:rsidRDefault="003F41CB" w:rsidP="003F41CB">
      <w:pPr>
        <w:pStyle w:val="1"/>
        <w:rPr>
          <w:lang w:val="ru-RU"/>
        </w:rPr>
      </w:pPr>
      <w:bookmarkStart w:id="12" w:name="_Toc207043787"/>
      <w:r>
        <w:rPr>
          <w:lang w:val="ru-RU"/>
        </w:rPr>
        <w:lastRenderedPageBreak/>
        <w:t>Функциональная схема ЭТО</w:t>
      </w:r>
      <w:bookmarkEnd w:id="12"/>
    </w:p>
    <w:p w14:paraId="4CE8F6C5" w14:textId="77777777" w:rsidR="0050379B" w:rsidRDefault="0050379B">
      <w:pPr>
        <w:rPr>
          <w:b/>
          <w:sz w:val="36"/>
          <w:szCs w:val="28"/>
          <w:lang w:eastAsia="x-none"/>
        </w:rPr>
      </w:pPr>
      <w:r>
        <w:br w:type="page"/>
      </w:r>
    </w:p>
    <w:p w14:paraId="50C81A1B" w14:textId="77777777" w:rsidR="0082002C" w:rsidRDefault="0082002C" w:rsidP="009B5EB3">
      <w:pPr>
        <w:pStyle w:val="34fffa"/>
      </w:pPr>
    </w:p>
    <w:p w14:paraId="279E7193" w14:textId="77777777" w:rsidR="0082002C" w:rsidRDefault="0082002C" w:rsidP="009B5EB3">
      <w:pPr>
        <w:pStyle w:val="34fffa"/>
        <w:sectPr w:rsidR="0082002C" w:rsidSect="001F1EE2">
          <w:headerReference w:type="default" r:id="rId60"/>
          <w:footerReference w:type="default" r:id="rId61"/>
          <w:pgSz w:w="23814" w:h="16840" w:orient="landscape" w:code="8"/>
          <w:pgMar w:top="851" w:right="567" w:bottom="1701" w:left="1418" w:header="284" w:footer="340" w:gutter="0"/>
          <w:cols w:space="708"/>
          <w:docGrid w:linePitch="360"/>
        </w:sectPr>
      </w:pPr>
    </w:p>
    <w:p w14:paraId="0477E03C" w14:textId="77777777" w:rsidR="00441C13" w:rsidRDefault="00441C13" w:rsidP="00834DB2">
      <w:pPr>
        <w:pStyle w:val="34b"/>
      </w:pPr>
    </w:p>
    <w:p w14:paraId="05E20A62" w14:textId="77777777" w:rsidR="00834DB2" w:rsidRDefault="00441C13" w:rsidP="00760811">
      <w:pPr>
        <w:pStyle w:val="34ffffb"/>
      </w:pPr>
      <w:r>
        <w:t>Инструкция по заполнению</w:t>
      </w:r>
      <w:r w:rsidR="00760811">
        <w:t xml:space="preserve"> документа:</w:t>
      </w:r>
    </w:p>
    <w:p w14:paraId="4BB50800" w14:textId="77777777" w:rsidR="00FF569D" w:rsidRDefault="00FF569D" w:rsidP="00FF569D">
      <w:pPr>
        <w:pStyle w:val="34ffffb"/>
      </w:pPr>
      <w:r>
        <w:t>Данный шаблон предназначен всех видов схем, входящих в комплект документов на АС согласно требованиям ГОСТ 34.</w:t>
      </w:r>
    </w:p>
    <w:p w14:paraId="7B00BCE4" w14:textId="77777777" w:rsidR="00760811" w:rsidRPr="00760811" w:rsidRDefault="00760811" w:rsidP="00760811">
      <w:pPr>
        <w:pStyle w:val="34ffffb"/>
      </w:pPr>
      <w:r>
        <w:t>Наименование и обозначение документа для каждого вида схем в данном шаблоне выполнено с помощью полей типа «</w:t>
      </w:r>
      <w:r>
        <w:rPr>
          <w:lang w:val="en-US"/>
        </w:rPr>
        <w:t>DocProperty</w:t>
      </w:r>
      <w:r>
        <w:t>».</w:t>
      </w:r>
    </w:p>
    <w:p w14:paraId="665B6F50" w14:textId="77777777" w:rsidR="00760811" w:rsidRDefault="00760811" w:rsidP="00760811">
      <w:pPr>
        <w:pStyle w:val="34ffffb"/>
      </w:pPr>
      <w:r>
        <w:t>а) Укажите наименование документа в поле «Название» окна «Свойства» в зависимости от вида схемы. Наименование документа аналогично названию схемы. Названия схем приведены ниже в пунктах 1—8.</w:t>
      </w:r>
    </w:p>
    <w:p w14:paraId="5CCA2CE6" w14:textId="77777777" w:rsidR="00760811" w:rsidRDefault="00760811" w:rsidP="00760811">
      <w:pPr>
        <w:pStyle w:val="34ffffb"/>
      </w:pPr>
      <w:r>
        <w:t xml:space="preserve">б) Укажите обозначение документа в поле «обозначение_документа» на закладке «Прочие» окна «Свойства». Обозначение каждого </w:t>
      </w:r>
      <w:r w:rsidR="00FF569D">
        <w:t xml:space="preserve">вида </w:t>
      </w:r>
      <w:r>
        <w:t>документа приведено под его наименованием в описании видов схем в пунктах 1—8.</w:t>
      </w:r>
    </w:p>
    <w:p w14:paraId="53294F6A" w14:textId="77777777" w:rsidR="00760811" w:rsidRDefault="00760811" w:rsidP="00760811">
      <w:pPr>
        <w:pStyle w:val="34ffffb"/>
      </w:pPr>
      <w:r>
        <w:t>в) Обновите поля документа и поля основных надписей в колонтитулах.</w:t>
      </w:r>
    </w:p>
    <w:p w14:paraId="72D889DE" w14:textId="77777777" w:rsidR="00760811" w:rsidRDefault="00760811" w:rsidP="00760811">
      <w:pPr>
        <w:pStyle w:val="34ffffb"/>
      </w:pPr>
      <w:r>
        <w:t>г) Укажите название схемы в заголовке раздела 1 (вместо «Наименование схемы»).</w:t>
      </w:r>
    </w:p>
    <w:p w14:paraId="782E0D38" w14:textId="77777777" w:rsidR="00760811" w:rsidRDefault="00760811" w:rsidP="00760811">
      <w:pPr>
        <w:pStyle w:val="34ffffb"/>
      </w:pPr>
      <w:r>
        <w:t>д) Ниже заголовка разместите схему. Требования к схеме каждого вида приведены ниже в пунктах 1—8.</w:t>
      </w:r>
    </w:p>
    <w:p w14:paraId="19BE1C0D" w14:textId="77777777" w:rsidR="00760811" w:rsidRDefault="00760811" w:rsidP="00760811">
      <w:pPr>
        <w:pStyle w:val="34ffffb"/>
      </w:pPr>
      <w:r>
        <w:t>е) Ниже схемы (при необходимости) разместите краткие аннотации и пояснения к ней.</w:t>
      </w:r>
    </w:p>
    <w:p w14:paraId="2D46D832" w14:textId="77777777" w:rsidR="00760811" w:rsidRDefault="00760811" w:rsidP="00760811">
      <w:pPr>
        <w:pStyle w:val="34ffffb"/>
        <w:rPr>
          <w:lang w:eastAsia="ru-RU"/>
        </w:rPr>
      </w:pPr>
      <w:r>
        <w:t>ж) В документе «</w:t>
      </w:r>
      <w:r w:rsidRPr="00834DB2">
        <w:t>Схема функциональной структуры</w:t>
      </w:r>
      <w:r>
        <w:t>» добавьте раздел</w:t>
      </w:r>
      <w:r w:rsidR="00441C13">
        <w:t>ы</w:t>
      </w:r>
      <w:r>
        <w:t xml:space="preserve"> «</w:t>
      </w:r>
      <w:r w:rsidRPr="00834DB2">
        <w:rPr>
          <w:lang w:eastAsia="ru-RU"/>
        </w:rPr>
        <w:t>Информационные связи между элементами и с внешней средой</w:t>
      </w:r>
      <w:r>
        <w:rPr>
          <w:lang w:eastAsia="ru-RU"/>
        </w:rPr>
        <w:t>»</w:t>
      </w:r>
      <w:r w:rsidR="00441C13">
        <w:rPr>
          <w:lang w:eastAsia="ru-RU"/>
        </w:rPr>
        <w:t xml:space="preserve"> и </w:t>
      </w:r>
      <w:r w:rsidR="00441C13" w:rsidRPr="00834DB2">
        <w:rPr>
          <w:lang w:eastAsia="ru-RU"/>
        </w:rPr>
        <w:t>детализированные схемы частей функциональной структуры (при необходимости)</w:t>
      </w:r>
      <w:r w:rsidR="00441C13">
        <w:rPr>
          <w:lang w:eastAsia="ru-RU"/>
        </w:rPr>
        <w:t>.</w:t>
      </w:r>
    </w:p>
    <w:p w14:paraId="11E0B5DB" w14:textId="77777777" w:rsidR="00441C13" w:rsidRPr="00760811" w:rsidRDefault="00441C13" w:rsidP="00760811">
      <w:pPr>
        <w:pStyle w:val="34ffffb"/>
      </w:pPr>
      <w:r>
        <w:rPr>
          <w:lang w:eastAsia="ru-RU"/>
        </w:rPr>
        <w:t xml:space="preserve">и) В таблице раздела «Перечень сокращений» укажите все используемые в схеме </w:t>
      </w:r>
      <w:r w:rsidR="00FA6BEE">
        <w:t>условные обозначения</w:t>
      </w:r>
      <w:r w:rsidRPr="00834DB2">
        <w:t>, предусмотр</w:t>
      </w:r>
      <w:r>
        <w:t>енные действующими стандартами</w:t>
      </w:r>
      <w:r>
        <w:rPr>
          <w:lang w:eastAsia="ru-RU"/>
        </w:rPr>
        <w:t>.</w:t>
      </w:r>
    </w:p>
    <w:p w14:paraId="74AD552B" w14:textId="77777777" w:rsidR="00760811" w:rsidRPr="00760811" w:rsidRDefault="00760811" w:rsidP="00760811">
      <w:pPr>
        <w:pStyle w:val="34ffffb"/>
      </w:pPr>
    </w:p>
    <w:p w14:paraId="38A93ED1" w14:textId="77777777" w:rsidR="00834DB2" w:rsidRDefault="00834DB2" w:rsidP="00834DB2">
      <w:pPr>
        <w:pStyle w:val="34a0"/>
      </w:pPr>
      <w:r>
        <w:t xml:space="preserve">1. </w:t>
      </w:r>
      <w:r w:rsidRPr="00834DB2">
        <w:t>Схема функциональной структуры</w:t>
      </w:r>
    </w:p>
    <w:p w14:paraId="4FDBBCDB" w14:textId="77777777"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207039" w:rsidRPr="00207039">
        <w:t>С2</w:t>
      </w:r>
    </w:p>
    <w:p w14:paraId="3BE8EABC" w14:textId="77777777" w:rsidR="00834DB2" w:rsidRPr="00834DB2" w:rsidRDefault="00834DB2" w:rsidP="00834DB2">
      <w:pPr>
        <w:pStyle w:val="34a0"/>
        <w:rPr>
          <w:lang w:eastAsia="ru-RU"/>
        </w:rPr>
      </w:pPr>
      <w:r w:rsidRPr="00834DB2">
        <w:rPr>
          <w:lang w:eastAsia="ru-RU"/>
        </w:rPr>
        <w:t xml:space="preserve">Документ </w:t>
      </w:r>
      <w:r>
        <w:rPr>
          <w:lang w:eastAsia="ru-RU"/>
        </w:rPr>
        <w:t>«</w:t>
      </w:r>
      <w:r w:rsidRPr="00834DB2">
        <w:rPr>
          <w:lang w:eastAsia="ru-RU"/>
        </w:rPr>
        <w:t>Схема функ</w:t>
      </w:r>
      <w:r>
        <w:rPr>
          <w:lang w:eastAsia="ru-RU"/>
        </w:rPr>
        <w:t>циональной структуры» содержит:</w:t>
      </w:r>
    </w:p>
    <w:p w14:paraId="71820B94" w14:textId="77777777" w:rsidR="00834DB2" w:rsidRPr="00834DB2" w:rsidRDefault="00834DB2" w:rsidP="00834DB2">
      <w:pPr>
        <w:pStyle w:val="34a0"/>
        <w:rPr>
          <w:lang w:eastAsia="ru-RU"/>
        </w:rPr>
      </w:pPr>
      <w:r w:rsidRPr="00834DB2">
        <w:rPr>
          <w:lang w:eastAsia="ru-RU"/>
        </w:rPr>
        <w:t>1) элементы функциональной структуры АС (подсистемы АС); автоматизированные функции и (или) задачи (комплексы задач); совокупности действий (операций), выполняемых при реализации автоматизированных функций только техническими средствами (автом</w:t>
      </w:r>
      <w:r>
        <w:rPr>
          <w:lang w:eastAsia="ru-RU"/>
        </w:rPr>
        <w:t>атически) или только человеком;</w:t>
      </w:r>
    </w:p>
    <w:p w14:paraId="25033271" w14:textId="77777777" w:rsidR="00834DB2" w:rsidRPr="00834DB2" w:rsidRDefault="00834DB2" w:rsidP="00834DB2">
      <w:pPr>
        <w:pStyle w:val="34a0"/>
        <w:rPr>
          <w:lang w:eastAsia="ru-RU"/>
        </w:rPr>
      </w:pPr>
      <w:r w:rsidRPr="00834DB2">
        <w:rPr>
          <w:lang w:eastAsia="ru-RU"/>
        </w:rPr>
        <w:t>2) информационные связи между элементами и с внешней средой с кратким указанием содержания сообщений и (или) сигналов, передаваемых по связям, и при необходимости, связи других типов (в</w:t>
      </w:r>
      <w:r>
        <w:rPr>
          <w:lang w:eastAsia="ru-RU"/>
        </w:rPr>
        <w:t>ходимости, подчинения и т. д.);</w:t>
      </w:r>
    </w:p>
    <w:p w14:paraId="06B2CE54" w14:textId="77777777" w:rsidR="000611C2" w:rsidRPr="00834DB2" w:rsidRDefault="00834DB2" w:rsidP="00834DB2">
      <w:pPr>
        <w:pStyle w:val="34a0"/>
        <w:rPr>
          <w:lang w:eastAsia="ru-RU"/>
        </w:rPr>
      </w:pPr>
      <w:r w:rsidRPr="00834DB2">
        <w:rPr>
          <w:lang w:eastAsia="ru-RU"/>
        </w:rPr>
        <w:t>3) детализированные схемы частей функциональной структуры (при необходимости).</w:t>
      </w:r>
    </w:p>
    <w:p w14:paraId="14A2259D" w14:textId="77777777" w:rsidR="000611C2" w:rsidRDefault="000611C2" w:rsidP="00834DB2">
      <w:pPr>
        <w:pStyle w:val="34a0"/>
      </w:pPr>
    </w:p>
    <w:p w14:paraId="2B89BB3F" w14:textId="77777777" w:rsidR="00834DB2" w:rsidRDefault="00834DB2" w:rsidP="00834DB2">
      <w:pPr>
        <w:pStyle w:val="34a0"/>
      </w:pPr>
    </w:p>
    <w:p w14:paraId="5DE1371A" w14:textId="77777777" w:rsidR="00834DB2" w:rsidRPr="00834DB2" w:rsidRDefault="00834DB2" w:rsidP="00834DB2">
      <w:pPr>
        <w:pStyle w:val="34a0"/>
      </w:pPr>
      <w:r>
        <w:t xml:space="preserve">2. </w:t>
      </w:r>
      <w:r w:rsidRPr="00834DB2">
        <w:t>Схема организационной структуры</w:t>
      </w:r>
    </w:p>
    <w:p w14:paraId="240BCAC5" w14:textId="77777777"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207039" w:rsidRPr="00207039">
        <w:t>СО</w:t>
      </w:r>
    </w:p>
    <w:p w14:paraId="736EB7BD" w14:textId="77777777" w:rsidR="00834DB2" w:rsidRPr="00834DB2" w:rsidRDefault="00834DB2" w:rsidP="00834DB2">
      <w:pPr>
        <w:pStyle w:val="34a0"/>
      </w:pPr>
      <w:r w:rsidRPr="00834DB2">
        <w:t>Схема орга</w:t>
      </w:r>
      <w:r>
        <w:t>низационной структуры содержит:</w:t>
      </w:r>
    </w:p>
    <w:p w14:paraId="798BB522" w14:textId="77777777" w:rsidR="00834DB2" w:rsidRPr="00834DB2" w:rsidRDefault="00834DB2" w:rsidP="00834DB2">
      <w:pPr>
        <w:pStyle w:val="34a0"/>
      </w:pPr>
      <w:r w:rsidRPr="00834DB2">
        <w:t>1) состав подразделений (должностных лиц) организации, обеспечивающих функционирование АС либо использующих при принятии решени</w:t>
      </w:r>
      <w:r>
        <w:t>я информацию, полученную от АС;</w:t>
      </w:r>
    </w:p>
    <w:p w14:paraId="7FB0D3B5" w14:textId="77777777" w:rsidR="00834DB2" w:rsidRDefault="00834DB2" w:rsidP="00834DB2">
      <w:pPr>
        <w:pStyle w:val="34a0"/>
      </w:pPr>
      <w:r w:rsidRPr="00834DB2">
        <w:t>2) основные функции и связи между подразделениями и отдельными должностными лицами, указанными на схеме, и их подчиненность.</w:t>
      </w:r>
    </w:p>
    <w:p w14:paraId="3DB6B86C" w14:textId="77777777" w:rsidR="00834DB2" w:rsidRDefault="00834DB2" w:rsidP="00834DB2">
      <w:pPr>
        <w:pStyle w:val="34a0"/>
      </w:pPr>
    </w:p>
    <w:p w14:paraId="25CDCFD8" w14:textId="77777777" w:rsidR="00834DB2" w:rsidRDefault="00834DB2" w:rsidP="00834DB2">
      <w:pPr>
        <w:pStyle w:val="34a0"/>
      </w:pPr>
    </w:p>
    <w:p w14:paraId="63AB4551" w14:textId="77777777" w:rsidR="00834DB2" w:rsidRPr="00834DB2" w:rsidRDefault="00834DB2" w:rsidP="00834DB2">
      <w:pPr>
        <w:pStyle w:val="34a0"/>
      </w:pPr>
      <w:r>
        <w:t xml:space="preserve">3. </w:t>
      </w:r>
      <w:r w:rsidRPr="00834DB2">
        <w:t>Схема автоматизации</w:t>
      </w:r>
    </w:p>
    <w:p w14:paraId="3C8F28F1" w14:textId="77777777"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836696" w:rsidRPr="00836696">
        <w:t>С3</w:t>
      </w:r>
    </w:p>
    <w:p w14:paraId="5B226A55" w14:textId="77777777" w:rsidR="00834DB2" w:rsidRPr="00834DB2" w:rsidRDefault="00834DB2" w:rsidP="00834DB2">
      <w:pPr>
        <w:pStyle w:val="34a0"/>
      </w:pPr>
      <w:r>
        <w:t>Схема автоматизации содержит:</w:t>
      </w:r>
    </w:p>
    <w:p w14:paraId="52563557" w14:textId="77777777" w:rsidR="00834DB2" w:rsidRPr="00834DB2" w:rsidRDefault="00834DB2" w:rsidP="00834DB2">
      <w:pPr>
        <w:pStyle w:val="34a0"/>
      </w:pPr>
      <w:r w:rsidRPr="00834DB2">
        <w:t>1) упрощенное изображение объекта или его части</w:t>
      </w:r>
      <w:r>
        <w:t>, для которой составлена схема;</w:t>
      </w:r>
    </w:p>
    <w:p w14:paraId="50492B1D" w14:textId="77777777" w:rsidR="00834DB2" w:rsidRPr="00834DB2" w:rsidRDefault="00834DB2" w:rsidP="00834DB2">
      <w:pPr>
        <w:pStyle w:val="34a0"/>
      </w:pPr>
      <w:r w:rsidRPr="00834DB2">
        <w:t xml:space="preserve">2) средства технического обеспечения, участвующие в процессе отображенном на схеме за исключением вспомогательных устройств и аппаратуры (источники питания реле, магнитные пускатели); </w:t>
      </w:r>
    </w:p>
    <w:p w14:paraId="2207CF94" w14:textId="77777777" w:rsidR="00834DB2" w:rsidRPr="00834DB2" w:rsidRDefault="00834DB2" w:rsidP="00834DB2">
      <w:pPr>
        <w:pStyle w:val="34a0"/>
      </w:pPr>
      <w:r w:rsidRPr="00834DB2">
        <w:t>3) функциональные связи между средс</w:t>
      </w:r>
      <w:r>
        <w:t>твами технического обеспечения;</w:t>
      </w:r>
    </w:p>
    <w:p w14:paraId="20B324A7" w14:textId="77777777" w:rsidR="00834DB2" w:rsidRPr="00834DB2" w:rsidRDefault="00834DB2" w:rsidP="00834DB2">
      <w:pPr>
        <w:pStyle w:val="34a0"/>
      </w:pPr>
      <w:r w:rsidRPr="00834DB2">
        <w:t xml:space="preserve">4) внешние функциональные связи средств технического обеспечения с другими техническими средствами; </w:t>
      </w:r>
    </w:p>
    <w:p w14:paraId="1391E3E0" w14:textId="77777777" w:rsidR="00834DB2" w:rsidRPr="00834DB2" w:rsidRDefault="00834DB2" w:rsidP="00834DB2">
      <w:pPr>
        <w:pStyle w:val="34a0"/>
      </w:pPr>
      <w:r w:rsidRPr="00834DB2">
        <w:t>5) таблицу примененных в схеме условных обозначений, не предусмотр</w:t>
      </w:r>
      <w:r w:rsidR="00441C13">
        <w:t>енных действующими стандартами.</w:t>
      </w:r>
    </w:p>
    <w:p w14:paraId="5EDFCD9B" w14:textId="77777777" w:rsidR="00834DB2" w:rsidRDefault="00834DB2" w:rsidP="00834DB2">
      <w:pPr>
        <w:pStyle w:val="34a0"/>
      </w:pPr>
      <w:r w:rsidRPr="00834DB2">
        <w:t>На схеме допускают необходимые текстовые пояснения</w:t>
      </w:r>
      <w:r>
        <w:t>.</w:t>
      </w:r>
    </w:p>
    <w:p w14:paraId="4ADFAD37" w14:textId="77777777" w:rsidR="00834DB2" w:rsidRDefault="00834DB2" w:rsidP="00834DB2">
      <w:pPr>
        <w:pStyle w:val="34a0"/>
      </w:pPr>
    </w:p>
    <w:p w14:paraId="02050521" w14:textId="77777777" w:rsidR="00834DB2" w:rsidRDefault="00834DB2" w:rsidP="00834DB2">
      <w:pPr>
        <w:pStyle w:val="34a0"/>
      </w:pPr>
    </w:p>
    <w:p w14:paraId="15A276EB" w14:textId="77777777" w:rsidR="00834DB2" w:rsidRPr="00834DB2" w:rsidRDefault="00834DB2" w:rsidP="00834DB2">
      <w:pPr>
        <w:pStyle w:val="34a0"/>
      </w:pPr>
      <w:r>
        <w:t xml:space="preserve">4. </w:t>
      </w:r>
      <w:r w:rsidRPr="00834DB2">
        <w:t>Схема структурная комплекса технических средств</w:t>
      </w:r>
    </w:p>
    <w:p w14:paraId="14B8C422" w14:textId="77777777"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836696" w:rsidRPr="00836696">
        <w:t>С1</w:t>
      </w:r>
    </w:p>
    <w:p w14:paraId="0F48FDA8" w14:textId="77777777" w:rsidR="00834DB2" w:rsidRPr="00834DB2" w:rsidRDefault="00834DB2" w:rsidP="00834DB2">
      <w:pPr>
        <w:pStyle w:val="34a0"/>
      </w:pPr>
      <w:r w:rsidRPr="00834DB2">
        <w:t xml:space="preserve">Документ </w:t>
      </w:r>
      <w:r>
        <w:t>«</w:t>
      </w:r>
      <w:r w:rsidRPr="00834DB2">
        <w:t>Схема структурная комплекса технических средств</w:t>
      </w:r>
      <w:r>
        <w:t xml:space="preserve">» </w:t>
      </w:r>
      <w:r w:rsidRPr="00834DB2">
        <w:t>содержит состав комплекса технических средств и связи между этими техническими средствами или группами технических средств, объединенными по каким-либо логическим признакам (например, совместному выполнению отдельных или нескольких функций, одинаковому назначению и</w:t>
      </w:r>
      <w:r>
        <w:t> </w:t>
      </w:r>
      <w:r w:rsidRPr="00834DB2">
        <w:t>т.</w:t>
      </w:r>
      <w:r>
        <w:t> </w:t>
      </w:r>
      <w:r w:rsidRPr="00834DB2">
        <w:t>д.).</w:t>
      </w:r>
    </w:p>
    <w:p w14:paraId="7E37DD6F" w14:textId="77777777" w:rsidR="00834DB2" w:rsidRPr="00834DB2" w:rsidRDefault="00834DB2" w:rsidP="00834DB2">
      <w:pPr>
        <w:pStyle w:val="34a0"/>
      </w:pPr>
      <w:r w:rsidRPr="00834DB2">
        <w:t xml:space="preserve">При выполнении схем допускается: </w:t>
      </w:r>
    </w:p>
    <w:p w14:paraId="4036EF7F" w14:textId="77777777" w:rsidR="00834DB2" w:rsidRPr="00834DB2" w:rsidRDefault="00834DB2" w:rsidP="00834DB2">
      <w:pPr>
        <w:pStyle w:val="34a0"/>
      </w:pPr>
      <w:r w:rsidRPr="00834DB2">
        <w:t>1) указывать основные хара</w:t>
      </w:r>
      <w:r>
        <w:t>ктеристики технических средств;</w:t>
      </w:r>
    </w:p>
    <w:p w14:paraId="168EC4DD" w14:textId="77777777" w:rsidR="00834DB2" w:rsidRDefault="00834DB2" w:rsidP="00834DB2">
      <w:pPr>
        <w:pStyle w:val="34a0"/>
      </w:pPr>
      <w:r w:rsidRPr="00834DB2">
        <w:t>2) представлять структуру КТС АС (при необходимости) несколькими схемами, первой из которых является укрупненная схема КТС АС в целом.</w:t>
      </w:r>
    </w:p>
    <w:p w14:paraId="7E231112" w14:textId="77777777" w:rsidR="00834DB2" w:rsidRDefault="00834DB2" w:rsidP="00834DB2">
      <w:pPr>
        <w:pStyle w:val="34a0"/>
      </w:pPr>
    </w:p>
    <w:p w14:paraId="2252E7FC" w14:textId="77777777" w:rsidR="00834DB2" w:rsidRDefault="00834DB2" w:rsidP="00834DB2">
      <w:pPr>
        <w:pStyle w:val="34a0"/>
      </w:pPr>
    </w:p>
    <w:p w14:paraId="619A7F8B" w14:textId="77777777" w:rsidR="00834DB2" w:rsidRPr="00834DB2" w:rsidRDefault="00834DB2" w:rsidP="00834DB2">
      <w:pPr>
        <w:pStyle w:val="34a0"/>
      </w:pPr>
      <w:r>
        <w:t xml:space="preserve">5. </w:t>
      </w:r>
      <w:r w:rsidRPr="00834DB2">
        <w:t>Схема соединения внешних проводок</w:t>
      </w:r>
    </w:p>
    <w:p w14:paraId="7F1BDEE5" w14:textId="77777777"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836696" w:rsidRPr="00836696">
        <w:t>С4</w:t>
      </w:r>
    </w:p>
    <w:p w14:paraId="6B42EA81" w14:textId="77777777" w:rsidR="00834DB2" w:rsidRPr="00834DB2" w:rsidRDefault="00834DB2" w:rsidP="00834DB2">
      <w:pPr>
        <w:pStyle w:val="34a0"/>
      </w:pPr>
      <w:r>
        <w:t>На схеме указывают:</w:t>
      </w:r>
    </w:p>
    <w:p w14:paraId="012B45B0" w14:textId="77777777" w:rsidR="00834DB2" w:rsidRPr="00834DB2" w:rsidRDefault="00834DB2" w:rsidP="00834DB2">
      <w:pPr>
        <w:pStyle w:val="34a0"/>
      </w:pPr>
      <w:r w:rsidRPr="00834DB2">
        <w:t>1) электрические провода и кабели, импульсные, командные, питающие, продувные и дренажные трубопроводы, защитные трубы, короба и металлорукава (с указанием их номера, типа, длины и, при необходимости, мест подсоединения), прокладываемы</w:t>
      </w:r>
      <w:r>
        <w:t>е вне щитов и кроссовых шкафов;</w:t>
      </w:r>
    </w:p>
    <w:p w14:paraId="741D16EC" w14:textId="77777777" w:rsidR="00834DB2" w:rsidRPr="00834DB2" w:rsidRDefault="00834DB2" w:rsidP="00834DB2">
      <w:pPr>
        <w:pStyle w:val="34a0"/>
      </w:pPr>
      <w:r w:rsidRPr="00834DB2">
        <w:t>2) отборные устройства, чувствительные элементы, регулирующие органы и т. п., встраиваемые в технологическое оборудование и трубопроводы с указанием номеров их позиций по спецификации оборудования и</w:t>
      </w:r>
      <w:r>
        <w:t xml:space="preserve"> номеров чертежей их установки;</w:t>
      </w:r>
    </w:p>
    <w:p w14:paraId="1B055F76" w14:textId="77777777" w:rsidR="00834DB2" w:rsidRPr="00834DB2" w:rsidRDefault="00834DB2" w:rsidP="00834DB2">
      <w:pPr>
        <w:pStyle w:val="34a0"/>
      </w:pPr>
      <w:r w:rsidRPr="00834DB2">
        <w:t>3) приборы, регуляторы, исполнительные механизмы и т. п., устанавливаемые вне щитов с указанием номеров их позиций по спецификации оборудования и</w:t>
      </w:r>
      <w:r>
        <w:t xml:space="preserve"> номеров чертежей их установки;</w:t>
      </w:r>
    </w:p>
    <w:p w14:paraId="382BFD52" w14:textId="77777777" w:rsidR="00834DB2" w:rsidRPr="00834DB2" w:rsidRDefault="00834DB2" w:rsidP="00834DB2">
      <w:pPr>
        <w:pStyle w:val="34a0"/>
      </w:pPr>
      <w:r w:rsidRPr="00834DB2">
        <w:t xml:space="preserve">4) щиты и пульты с указанием их наименований и обозначения таблиц </w:t>
      </w:r>
      <w:r>
        <w:t>соединений, таблиц подключений;</w:t>
      </w:r>
    </w:p>
    <w:p w14:paraId="0AA20943" w14:textId="77777777" w:rsidR="00834DB2" w:rsidRPr="00834DB2" w:rsidRDefault="00834DB2" w:rsidP="00834DB2">
      <w:pPr>
        <w:pStyle w:val="34a0"/>
      </w:pPr>
      <w:r w:rsidRPr="00834DB2">
        <w:t>5) устройства защитного заземления щитов, приборов и других электроприемников, выполненные согласно действующей норма</w:t>
      </w:r>
      <w:r>
        <w:t>тивно-технической документации;</w:t>
      </w:r>
    </w:p>
    <w:p w14:paraId="0549F3FC" w14:textId="77777777" w:rsidR="00834DB2" w:rsidRPr="00834DB2" w:rsidRDefault="00834DB2" w:rsidP="00834DB2">
      <w:pPr>
        <w:pStyle w:val="34a0"/>
      </w:pPr>
      <w:r w:rsidRPr="00834DB2">
        <w:t>6) технические характеристики кабелей, проводов, соединительных и разветвительных коробок, труб, арматур и т. п., предусмотренных данной</w:t>
      </w:r>
      <w:r>
        <w:t xml:space="preserve"> схемой и необходимое их число;</w:t>
      </w:r>
    </w:p>
    <w:p w14:paraId="0121B735" w14:textId="77777777" w:rsidR="00834DB2" w:rsidRPr="00834DB2" w:rsidRDefault="00834DB2" w:rsidP="00834DB2">
      <w:pPr>
        <w:pStyle w:val="34a0"/>
      </w:pPr>
      <w:r w:rsidRPr="00834DB2">
        <w:t>7) таблицу примененных в схеме условных обозначений, не предусмотренных действующими стандартами</w:t>
      </w:r>
      <w:r>
        <w:t>.</w:t>
      </w:r>
    </w:p>
    <w:p w14:paraId="057E29A0" w14:textId="77777777" w:rsidR="00834DB2" w:rsidRPr="00834DB2" w:rsidRDefault="00834DB2" w:rsidP="00834DB2">
      <w:pPr>
        <w:pStyle w:val="34a0"/>
      </w:pPr>
      <w:r w:rsidRPr="00834DB2">
        <w:t>На схеме допускается указывать другие виды технических средств и давать текстовые пояснения.</w:t>
      </w:r>
    </w:p>
    <w:p w14:paraId="540F8989" w14:textId="77777777" w:rsidR="00834DB2" w:rsidRDefault="00834DB2" w:rsidP="00834DB2">
      <w:pPr>
        <w:pStyle w:val="34a0"/>
      </w:pPr>
    </w:p>
    <w:p w14:paraId="731C2AC2" w14:textId="77777777" w:rsidR="00834DB2" w:rsidRDefault="00834DB2" w:rsidP="00834DB2">
      <w:pPr>
        <w:pStyle w:val="34a0"/>
      </w:pPr>
    </w:p>
    <w:p w14:paraId="1AA15B33" w14:textId="77777777" w:rsidR="00834DB2" w:rsidRPr="00834DB2" w:rsidRDefault="00834DB2" w:rsidP="00834DB2">
      <w:pPr>
        <w:pStyle w:val="34a0"/>
      </w:pPr>
      <w:r>
        <w:t xml:space="preserve">6. </w:t>
      </w:r>
      <w:r w:rsidRPr="00834DB2">
        <w:t>Схема подключения внешних проводок</w:t>
      </w:r>
    </w:p>
    <w:p w14:paraId="3B347DC8" w14:textId="77777777"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836696" w:rsidRPr="00836696">
        <w:t>С5</w:t>
      </w:r>
    </w:p>
    <w:p w14:paraId="67CA3BB8" w14:textId="77777777" w:rsidR="00834DB2" w:rsidRPr="00834DB2" w:rsidRDefault="00834DB2" w:rsidP="00834DB2">
      <w:pPr>
        <w:pStyle w:val="34a0"/>
      </w:pPr>
      <w:r w:rsidRPr="00834DB2">
        <w:t>На схеме указывают вводные устройства (сборки коммутационных зажимов, штепсельные разъемы и т. п.) щитов, пультов, соединительных коробок и подключаемые к ним кабели и провода, а также другие виды технических средств.</w:t>
      </w:r>
    </w:p>
    <w:p w14:paraId="5461E86B" w14:textId="77777777" w:rsidR="00834DB2" w:rsidRPr="00834DB2" w:rsidRDefault="00834DB2" w:rsidP="00834DB2">
      <w:pPr>
        <w:pStyle w:val="34a0"/>
      </w:pPr>
      <w:r w:rsidRPr="00834DB2">
        <w:t>Схему подключений допускается не выполнять, если эти подключения показаны на схеме соединения внешних проводок.</w:t>
      </w:r>
    </w:p>
    <w:p w14:paraId="4B1E4443" w14:textId="77777777" w:rsidR="00834DB2" w:rsidRDefault="00834DB2" w:rsidP="00834DB2">
      <w:pPr>
        <w:pStyle w:val="34a0"/>
      </w:pPr>
    </w:p>
    <w:p w14:paraId="632D8DB0" w14:textId="77777777" w:rsidR="00834DB2" w:rsidRDefault="00834DB2" w:rsidP="00834DB2">
      <w:pPr>
        <w:pStyle w:val="34a0"/>
      </w:pPr>
    </w:p>
    <w:p w14:paraId="65A1807D" w14:textId="77777777" w:rsidR="00834DB2" w:rsidRPr="00834DB2" w:rsidRDefault="00834DB2" w:rsidP="00834DB2">
      <w:pPr>
        <w:pStyle w:val="34a0"/>
      </w:pPr>
      <w:r>
        <w:t xml:space="preserve">7. </w:t>
      </w:r>
      <w:r w:rsidRPr="00834DB2">
        <w:t>Схема деления системы (структурная)</w:t>
      </w:r>
    </w:p>
    <w:p w14:paraId="7FCB164B" w14:textId="77777777" w:rsidR="00834DB2" w:rsidRPr="00834DB2" w:rsidRDefault="00834DB2" w:rsidP="00834DB2">
      <w:pPr>
        <w:pStyle w:val="34a0"/>
      </w:pPr>
      <w:r>
        <w:lastRenderedPageBreak/>
        <w:t xml:space="preserve">Обозначение документа: </w:t>
      </w:r>
      <w:r w:rsidR="00836696" w:rsidRPr="00836696">
        <w:t>Е1</w:t>
      </w:r>
    </w:p>
    <w:p w14:paraId="2D23481D" w14:textId="77777777" w:rsidR="00834DB2" w:rsidRPr="00834DB2" w:rsidRDefault="00834DB2" w:rsidP="00834DB2">
      <w:pPr>
        <w:pStyle w:val="34a0"/>
      </w:pPr>
      <w:r w:rsidRPr="00834DB2">
        <w:t>В документе указывают основные функциональные составные части (структурные элементы), определяющие состав системы, подсистемы, их взаимосвязи и назначение в системе, подсистеме.</w:t>
      </w:r>
    </w:p>
    <w:p w14:paraId="3D924698" w14:textId="77777777" w:rsidR="00834DB2" w:rsidRDefault="00834DB2" w:rsidP="00834DB2">
      <w:pPr>
        <w:pStyle w:val="34a0"/>
      </w:pPr>
    </w:p>
    <w:p w14:paraId="2FAB08B1" w14:textId="77777777" w:rsidR="00834DB2" w:rsidRDefault="00834DB2" w:rsidP="00834DB2">
      <w:pPr>
        <w:pStyle w:val="34a0"/>
      </w:pPr>
    </w:p>
    <w:p w14:paraId="4F792F1D" w14:textId="77777777" w:rsidR="00834DB2" w:rsidRPr="00834DB2" w:rsidRDefault="00834DB2" w:rsidP="00834DB2">
      <w:pPr>
        <w:pStyle w:val="34a0"/>
      </w:pPr>
      <w:r>
        <w:t xml:space="preserve">8. </w:t>
      </w:r>
      <w:r w:rsidRPr="00834DB2">
        <w:t>Схема принципиальная</w:t>
      </w:r>
    </w:p>
    <w:p w14:paraId="771149F1" w14:textId="77777777"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836696" w:rsidRPr="00836696">
        <w:t>СБ</w:t>
      </w:r>
    </w:p>
    <w:p w14:paraId="6D4E9DA8" w14:textId="77777777" w:rsidR="00834DB2" w:rsidRPr="00834DB2" w:rsidRDefault="00834DB2" w:rsidP="00834DB2">
      <w:pPr>
        <w:pStyle w:val="34a0"/>
      </w:pPr>
      <w:r w:rsidRPr="00834DB2">
        <w:t>На схеме (электрической, пневматиче</w:t>
      </w:r>
      <w:r>
        <w:t>ской, гидравлической) приводят:</w:t>
      </w:r>
    </w:p>
    <w:p w14:paraId="7C0320A7" w14:textId="77777777" w:rsidR="00834DB2" w:rsidRPr="00834DB2" w:rsidRDefault="00834DB2" w:rsidP="00834DB2">
      <w:pPr>
        <w:pStyle w:val="34a0"/>
      </w:pPr>
      <w:r w:rsidRPr="00834DB2">
        <w:t xml:space="preserve">1) принцип действия; </w:t>
      </w:r>
    </w:p>
    <w:p w14:paraId="1F0892CB" w14:textId="77777777" w:rsidR="00834DB2" w:rsidRPr="00834DB2" w:rsidRDefault="00834DB2" w:rsidP="00834DB2">
      <w:pPr>
        <w:pStyle w:val="34a0"/>
      </w:pPr>
      <w:r w:rsidRPr="00834DB2">
        <w:t>2) состав, основные технические характеристики и взаимодействие средств технического обеспечения АС, предназначенных для осуществления функций управления, регулирования, защиты, измерени</w:t>
      </w:r>
      <w:r>
        <w:t>я, сигнализации, питания и др.;</w:t>
      </w:r>
    </w:p>
    <w:p w14:paraId="26F42D6B" w14:textId="77777777" w:rsidR="00834DB2" w:rsidRPr="00834DB2" w:rsidRDefault="00834DB2" w:rsidP="00834DB2">
      <w:pPr>
        <w:pStyle w:val="34a0"/>
      </w:pPr>
      <w:r w:rsidRPr="00834DB2">
        <w:t>3) таблицу примененных на схеме условных обозначений, не предусмотренных действующими стандартами;</w:t>
      </w:r>
    </w:p>
    <w:p w14:paraId="007F3A24" w14:textId="77777777" w:rsidR="00834DB2" w:rsidRPr="00834DB2" w:rsidRDefault="00834DB2" w:rsidP="00834DB2">
      <w:pPr>
        <w:pStyle w:val="34a0"/>
      </w:pPr>
      <w:r w:rsidRPr="00834DB2">
        <w:t>4) н</w:t>
      </w:r>
      <w:r>
        <w:t>еобходимые текстовые пояснения;</w:t>
      </w:r>
    </w:p>
    <w:p w14:paraId="2BE62982" w14:textId="77777777" w:rsidR="00834DB2" w:rsidRDefault="00834DB2" w:rsidP="00834DB2">
      <w:pPr>
        <w:pStyle w:val="34a0"/>
      </w:pPr>
      <w:r w:rsidRPr="00834DB2">
        <w:t>5) места установки приборов и средств автоматизации и подключения к ним электрических и трубных проводок.</w:t>
      </w:r>
    </w:p>
    <w:p w14:paraId="37D31D12" w14:textId="77777777" w:rsidR="00834DB2" w:rsidRPr="00060351" w:rsidRDefault="00834DB2" w:rsidP="00834DB2">
      <w:pPr>
        <w:pStyle w:val="34a0"/>
      </w:pPr>
    </w:p>
    <w:p w14:paraId="390F0D66" w14:textId="77777777" w:rsidR="00060351" w:rsidRPr="00060351" w:rsidRDefault="00060351" w:rsidP="00060351">
      <w:pPr>
        <w:pStyle w:val="34fffa"/>
      </w:pPr>
    </w:p>
    <w:p w14:paraId="1B113706" w14:textId="77777777" w:rsidR="00147B49" w:rsidRDefault="002C35B5" w:rsidP="00147B49">
      <w:pPr>
        <w:pStyle w:val="3415"/>
        <w:rPr>
          <w:lang w:val="en-US"/>
        </w:rPr>
      </w:pPr>
      <w:bookmarkStart w:id="13" w:name="_Toc397971534"/>
      <w:bookmarkStart w:id="14" w:name="_Toc398225599"/>
      <w:bookmarkStart w:id="15" w:name="_Toc386572818"/>
      <w:bookmarkStart w:id="16" w:name="_Toc386572947"/>
      <w:bookmarkStart w:id="17" w:name="_Toc390811904"/>
      <w:bookmarkStart w:id="18" w:name="_Toc394586650"/>
      <w:bookmarkStart w:id="19" w:name="_Toc207043788"/>
      <w:bookmarkEnd w:id="13"/>
      <w:bookmarkEnd w:id="14"/>
      <w:r>
        <w:lastRenderedPageBreak/>
        <w:t>Перечень</w:t>
      </w:r>
      <w:r w:rsidR="00147B49">
        <w:t xml:space="preserve"> сокращений</w:t>
      </w:r>
      <w:bookmarkEnd w:id="15"/>
      <w:bookmarkEnd w:id="16"/>
      <w:bookmarkEnd w:id="17"/>
      <w:bookmarkEnd w:id="18"/>
      <w:bookmarkEnd w:id="19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E616A3" w:rsidRPr="005F1B2E" w14:paraId="692DC4AF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E789B9F" w14:textId="35AC7C69" w:rsidR="00E616A3" w:rsidRPr="00E616A3" w:rsidRDefault="00E616A3" w:rsidP="00E616A3">
            <w:pPr>
              <w:pStyle w:val="34ff8"/>
            </w:pPr>
            <w:r w:rsidRPr="00E616A3">
              <w:t>Сокращение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73F716AC" w14:textId="32363786" w:rsidR="00E616A3" w:rsidRPr="00E616A3" w:rsidRDefault="00E616A3" w:rsidP="00E616A3">
            <w:pPr>
              <w:pStyle w:val="34ff8"/>
            </w:pPr>
            <w:r w:rsidRPr="00E616A3">
              <w:t>Расшифровка</w:t>
            </w:r>
          </w:p>
        </w:tc>
      </w:tr>
      <w:tr w:rsidR="00E616A3" w:rsidRPr="00A37C7D" w14:paraId="7111FCED" w14:textId="77777777" w:rsidTr="008D5219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BDF65B0" w14:textId="52196D35" w:rsidR="00E616A3" w:rsidRPr="00AD0715" w:rsidRDefault="00E616A3" w:rsidP="00E616A3">
            <w:pPr>
              <w:pStyle w:val="34ff6"/>
            </w:pPr>
            <w:r>
              <w:t>АСУ ТП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644CCAEE" w14:textId="18774424" w:rsidR="00E616A3" w:rsidRPr="00AD0715" w:rsidRDefault="00E616A3" w:rsidP="00E616A3">
            <w:pPr>
              <w:pStyle w:val="34ff6"/>
            </w:pPr>
            <w:r>
              <w:t>Автоматизированная система управления технологическим процессом</w:t>
            </w:r>
          </w:p>
        </w:tc>
      </w:tr>
      <w:tr w:rsidR="00E616A3" w:rsidRPr="00A37C7D" w14:paraId="58F08057" w14:textId="77777777" w:rsidTr="008D5219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A210296" w14:textId="2028893C" w:rsidR="00E616A3" w:rsidRPr="00AD0715" w:rsidRDefault="00E616A3" w:rsidP="00E616A3">
            <w:pPr>
              <w:pStyle w:val="34ff6"/>
            </w:pPr>
            <w:r>
              <w:t>ВК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3F6D2350" w14:textId="0E344D3C" w:rsidR="00E616A3" w:rsidRPr="00AD0715" w:rsidRDefault="00E616A3" w:rsidP="00E616A3">
            <w:pPr>
              <w:pStyle w:val="34ff6"/>
            </w:pPr>
            <w:r>
              <w:t>Водогрейная котельная</w:t>
            </w:r>
          </w:p>
        </w:tc>
      </w:tr>
      <w:tr w:rsidR="00E616A3" w:rsidRPr="00A37C7D" w14:paraId="762CC468" w14:textId="77777777" w:rsidTr="008D5219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D786000" w14:textId="61B4EAC3" w:rsidR="00E616A3" w:rsidRPr="00AD0715" w:rsidRDefault="00E616A3" w:rsidP="00E616A3">
            <w:pPr>
              <w:pStyle w:val="34ff6"/>
            </w:pPr>
            <w:r>
              <w:t>АТМ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E07A409" w14:textId="1A1398E8" w:rsidR="00E616A3" w:rsidRPr="00AD0715" w:rsidRDefault="00E616A3" w:rsidP="00E616A3">
            <w:pPr>
              <w:pStyle w:val="34ff6"/>
            </w:pPr>
            <w:r>
              <w:t>Автоматизированное теплоснабжение (раздел схемы)</w:t>
            </w:r>
          </w:p>
        </w:tc>
      </w:tr>
      <w:tr w:rsidR="00E616A3" w:rsidRPr="00A37C7D" w14:paraId="15F97797" w14:textId="77777777" w:rsidTr="008D5219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E77D380" w14:textId="6075AE18" w:rsidR="00E616A3" w:rsidRPr="003465A9" w:rsidRDefault="00E616A3" w:rsidP="00E616A3">
            <w:pPr>
              <w:pStyle w:val="34ff6"/>
            </w:pPr>
            <w:r>
              <w:t>НАБ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45F9A9F2" w14:textId="53952895" w:rsidR="00E616A3" w:rsidRPr="00AD0715" w:rsidRDefault="00E616A3" w:rsidP="00E616A3">
            <w:pPr>
              <w:pStyle w:val="34ff6"/>
            </w:pPr>
            <w:r>
              <w:t>Насосная аккумулирующая (аккумулирующая насосная)</w:t>
            </w:r>
          </w:p>
        </w:tc>
      </w:tr>
      <w:tr w:rsidR="00E616A3" w:rsidRPr="00A37C7D" w14:paraId="17DBE329" w14:textId="77777777" w:rsidTr="008D5219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E6DAB0F" w14:textId="477C6F0F" w:rsidR="00E616A3" w:rsidRPr="00AD0715" w:rsidRDefault="00E616A3" w:rsidP="00E616A3">
            <w:pPr>
              <w:pStyle w:val="34ff6"/>
            </w:pPr>
            <w:r>
              <w:t>АГСВ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704811B3" w14:textId="7AA5BEEF" w:rsidR="00E616A3" w:rsidRPr="00AD0715" w:rsidRDefault="00E616A3" w:rsidP="00E616A3">
            <w:pPr>
              <w:pStyle w:val="34ff6"/>
            </w:pPr>
            <w:r>
              <w:t>Автоматизированная газовая система водогрейной котельной</w:t>
            </w:r>
          </w:p>
        </w:tc>
      </w:tr>
      <w:tr w:rsidR="00E616A3" w:rsidRPr="00A37C7D" w14:paraId="10E52FF9" w14:textId="77777777" w:rsidTr="008D5219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9A65B5B" w14:textId="25A83FC2" w:rsidR="00E616A3" w:rsidRPr="00F800E2" w:rsidRDefault="00E616A3" w:rsidP="00E616A3">
            <w:pPr>
              <w:pStyle w:val="34ff6"/>
            </w:pPr>
            <w:r>
              <w:t>ГРП-1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E0BAC7E" w14:textId="7854A67C" w:rsidR="00E616A3" w:rsidRPr="00F800E2" w:rsidRDefault="00E616A3" w:rsidP="00E616A3">
            <w:pPr>
              <w:pStyle w:val="34ff6"/>
            </w:pPr>
            <w:r>
              <w:t>Газорегуляторный пункт № 1</w:t>
            </w:r>
          </w:p>
        </w:tc>
      </w:tr>
      <w:tr w:rsidR="00E616A3" w:rsidRPr="00A37C7D" w14:paraId="201904FD" w14:textId="77777777" w:rsidTr="008D5219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36E20E6" w14:textId="7A07F0AE" w:rsidR="00E616A3" w:rsidRPr="00F800E2" w:rsidRDefault="00E616A3" w:rsidP="00E616A3">
            <w:pPr>
              <w:pStyle w:val="34ff6"/>
            </w:pPr>
            <w:r>
              <w:t>ГРП-2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72F0EF4B" w14:textId="7F10C7E8" w:rsidR="00E616A3" w:rsidRPr="00F800E2" w:rsidRDefault="00E616A3" w:rsidP="00E616A3">
            <w:pPr>
              <w:pStyle w:val="34ff6"/>
            </w:pPr>
            <w:r>
              <w:t>Газорегуляторный пункт № 2</w:t>
            </w:r>
          </w:p>
        </w:tc>
      </w:tr>
      <w:tr w:rsidR="00E616A3" w:rsidRPr="00A37C7D" w14:paraId="623E4AC1" w14:textId="77777777" w:rsidTr="008D5219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AE11162" w14:textId="332FF3CB" w:rsidR="00E616A3" w:rsidRPr="00F800E2" w:rsidRDefault="00E616A3" w:rsidP="00E616A3">
            <w:pPr>
              <w:pStyle w:val="34ff6"/>
            </w:pPr>
            <w:r>
              <w:t>ЭТО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764D4A3" w14:textId="4623F655" w:rsidR="00E616A3" w:rsidRPr="00F800E2" w:rsidRDefault="00E616A3" w:rsidP="00E616A3">
            <w:pPr>
              <w:pStyle w:val="34ff6"/>
            </w:pPr>
            <w:r>
              <w:t>Электротехническое оборудование</w:t>
            </w:r>
          </w:p>
        </w:tc>
      </w:tr>
      <w:tr w:rsidR="00E616A3" w:rsidRPr="00A37C7D" w14:paraId="63606210" w14:textId="77777777" w:rsidTr="008D5219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AC6AA47" w14:textId="6A835224" w:rsidR="00E616A3" w:rsidRPr="00F800E2" w:rsidRDefault="00E616A3" w:rsidP="00E616A3">
            <w:pPr>
              <w:pStyle w:val="34ff6"/>
            </w:pPr>
            <w:r>
              <w:t>АБК</w:t>
            </w: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27F294F" w14:textId="6AFFD624" w:rsidR="00E616A3" w:rsidRPr="00F800E2" w:rsidRDefault="00E616A3" w:rsidP="00E616A3">
            <w:pPr>
              <w:pStyle w:val="34ff6"/>
            </w:pPr>
            <w:r>
              <w:t>Административно-бытовой корпус</w:t>
            </w:r>
          </w:p>
        </w:tc>
      </w:tr>
      <w:tr w:rsidR="00E616A3" w:rsidRPr="00A37C7D" w14:paraId="1E49344B" w14:textId="77777777" w:rsidTr="008D5219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39ED9A8" w14:textId="37962A71" w:rsidR="00E616A3" w:rsidRDefault="00E616A3" w:rsidP="00E616A3">
            <w:pPr>
              <w:pStyle w:val="34ff6"/>
            </w:pPr>
            <w:r>
              <w:t>ГВС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010C459" w14:textId="370170DD" w:rsidR="00E616A3" w:rsidRDefault="00E616A3" w:rsidP="00E616A3">
            <w:pPr>
              <w:pStyle w:val="34ff6"/>
            </w:pPr>
            <w:r>
              <w:t>Горячее водоснабжение</w:t>
            </w:r>
          </w:p>
        </w:tc>
      </w:tr>
      <w:tr w:rsidR="00E616A3" w:rsidRPr="00A37C7D" w14:paraId="2AB1875B" w14:textId="77777777" w:rsidTr="008D5219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967F04B" w14:textId="1ECA1543" w:rsidR="00E616A3" w:rsidRPr="00F800E2" w:rsidRDefault="00E616A3" w:rsidP="00E616A3">
            <w:pPr>
              <w:pStyle w:val="34ff6"/>
            </w:pPr>
            <w:r>
              <w:t>ХВО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37A6CED" w14:textId="5F7F5D5E" w:rsidR="00E616A3" w:rsidRPr="00F800E2" w:rsidRDefault="00E616A3" w:rsidP="00E616A3">
            <w:pPr>
              <w:pStyle w:val="34ff6"/>
            </w:pPr>
            <w:r>
              <w:t>Химводоочистка</w:t>
            </w:r>
          </w:p>
        </w:tc>
      </w:tr>
      <w:tr w:rsidR="00E616A3" w:rsidRPr="00A37C7D" w14:paraId="5ACB0B13" w14:textId="77777777" w:rsidTr="008D5219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7A27DEE" w14:textId="5A8E8307" w:rsidR="00E616A3" w:rsidRPr="00F800E2" w:rsidRDefault="00E616A3" w:rsidP="00E616A3">
            <w:pPr>
              <w:pStyle w:val="34ff6"/>
            </w:pPr>
            <w:r>
              <w:t>ШУ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FC6056E" w14:textId="0E469A80" w:rsidR="00E616A3" w:rsidRPr="00F800E2" w:rsidRDefault="00E616A3" w:rsidP="00E616A3">
            <w:pPr>
              <w:pStyle w:val="34ff6"/>
            </w:pPr>
            <w:r>
              <w:t>Щит управления</w:t>
            </w:r>
          </w:p>
        </w:tc>
      </w:tr>
      <w:tr w:rsidR="00E616A3" w:rsidRPr="00A37C7D" w14:paraId="25203A95" w14:textId="77777777" w:rsidTr="008D5219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A74C7FF" w14:textId="6BA17740" w:rsidR="00E616A3" w:rsidRPr="00F800E2" w:rsidRDefault="00E616A3" w:rsidP="00E616A3">
            <w:pPr>
              <w:pStyle w:val="34ff6"/>
            </w:pPr>
            <w:r>
              <w:t>ШУЗ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D295149" w14:textId="491CE364" w:rsidR="00E616A3" w:rsidRPr="00F800E2" w:rsidRDefault="00E616A3" w:rsidP="00E616A3">
            <w:pPr>
              <w:pStyle w:val="34ff6"/>
            </w:pPr>
            <w:r>
              <w:t>Щит управления (местный/зональный)</w:t>
            </w:r>
          </w:p>
        </w:tc>
      </w:tr>
      <w:tr w:rsidR="00E616A3" w:rsidRPr="00A37C7D" w14:paraId="39B3A91E" w14:textId="77777777" w:rsidTr="008D5219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0743088" w14:textId="301386F5" w:rsidR="00E616A3" w:rsidRPr="00F800E2" w:rsidRDefault="00E616A3" w:rsidP="00E616A3">
            <w:pPr>
              <w:pStyle w:val="34ff6"/>
            </w:pPr>
            <w:r>
              <w:t>ПТК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476B968" w14:textId="7697E6C4" w:rsidR="00E616A3" w:rsidRPr="00F800E2" w:rsidRDefault="00E616A3" w:rsidP="00E616A3">
            <w:pPr>
              <w:pStyle w:val="34ff6"/>
            </w:pPr>
            <w:r>
              <w:t>Программно-технический комплекс</w:t>
            </w:r>
          </w:p>
        </w:tc>
      </w:tr>
      <w:tr w:rsidR="00E616A3" w:rsidRPr="00A37C7D" w14:paraId="383B76DF" w14:textId="77777777" w:rsidTr="008D5219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C6BB1AD" w14:textId="1C202966" w:rsidR="00E616A3" w:rsidRPr="00F800E2" w:rsidRDefault="00E616A3" w:rsidP="00E616A3">
            <w:pPr>
              <w:pStyle w:val="34ff6"/>
            </w:pPr>
            <w:r>
              <w:t>AI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A8C0228" w14:textId="06E28874" w:rsidR="00E616A3" w:rsidRPr="00F800E2" w:rsidRDefault="00E616A3" w:rsidP="00E616A3">
            <w:pPr>
              <w:pStyle w:val="34ff6"/>
            </w:pPr>
            <w:r>
              <w:t>Аналоговый вход</w:t>
            </w:r>
          </w:p>
        </w:tc>
      </w:tr>
      <w:tr w:rsidR="00E616A3" w:rsidRPr="00A37C7D" w14:paraId="5797550A" w14:textId="77777777" w:rsidTr="008D5219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C4C27A5" w14:textId="08725F39" w:rsidR="00E616A3" w:rsidRPr="00F800E2" w:rsidRDefault="00E616A3" w:rsidP="00E616A3">
            <w:pPr>
              <w:pStyle w:val="34ff6"/>
            </w:pPr>
            <w:r>
              <w:t>AO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099CE96" w14:textId="0D2E0B65" w:rsidR="00E616A3" w:rsidRPr="00F800E2" w:rsidRDefault="00E616A3" w:rsidP="00E616A3">
            <w:pPr>
              <w:pStyle w:val="34ff6"/>
            </w:pPr>
            <w:r>
              <w:t>Аналоговый выход</w:t>
            </w:r>
          </w:p>
        </w:tc>
      </w:tr>
      <w:tr w:rsidR="00E616A3" w:rsidRPr="00A37C7D" w14:paraId="4B7374BA" w14:textId="77777777" w:rsidTr="008D5219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3A646E8" w14:textId="22988007" w:rsidR="00E616A3" w:rsidRPr="00F800E2" w:rsidRDefault="00E616A3" w:rsidP="00E616A3">
            <w:pPr>
              <w:pStyle w:val="34ff6"/>
            </w:pPr>
            <w:r>
              <w:t>DI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CFB3028" w14:textId="3C555422" w:rsidR="00E616A3" w:rsidRPr="00F800E2" w:rsidRDefault="00E616A3" w:rsidP="00E616A3">
            <w:pPr>
              <w:pStyle w:val="34ff6"/>
            </w:pPr>
            <w:r>
              <w:t>Дискретный вход</w:t>
            </w:r>
          </w:p>
        </w:tc>
      </w:tr>
      <w:tr w:rsidR="00E616A3" w:rsidRPr="00A37C7D" w14:paraId="0904BF63" w14:textId="77777777" w:rsidTr="008D5219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751E9B3" w14:textId="224081BA" w:rsidR="00E616A3" w:rsidRPr="00F800E2" w:rsidRDefault="00E616A3" w:rsidP="00E616A3">
            <w:pPr>
              <w:pStyle w:val="34ff6"/>
            </w:pPr>
            <w:r>
              <w:t>DO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C7F419C" w14:textId="46123965" w:rsidR="00E616A3" w:rsidRPr="00F800E2" w:rsidRDefault="00E616A3" w:rsidP="00E616A3">
            <w:pPr>
              <w:pStyle w:val="34ff6"/>
            </w:pPr>
            <w:r>
              <w:t>Дискретный выход</w:t>
            </w:r>
          </w:p>
        </w:tc>
      </w:tr>
      <w:tr w:rsidR="00E616A3" w:rsidRPr="00A37C7D" w14:paraId="4C1BF13C" w14:textId="77777777" w:rsidTr="008D5219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16215FA" w14:textId="4430BBCC" w:rsidR="00E616A3" w:rsidRDefault="00E616A3" w:rsidP="00E616A3">
            <w:pPr>
              <w:pStyle w:val="34ff6"/>
            </w:pPr>
            <w:r>
              <w:t>RS485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AF1DF9B" w14:textId="1CA14E5D" w:rsidR="00E616A3" w:rsidRDefault="00E616A3" w:rsidP="00E616A3">
            <w:pPr>
              <w:pStyle w:val="34ff6"/>
            </w:pPr>
            <w:r>
              <w:t>Последовательный интерфейс RS-485</w:t>
            </w:r>
          </w:p>
        </w:tc>
      </w:tr>
      <w:tr w:rsidR="00E616A3" w:rsidRPr="00A37C7D" w14:paraId="2FD07514" w14:textId="77777777" w:rsidTr="008D5219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A59DD56" w14:textId="5F0219FA" w:rsidR="00E616A3" w:rsidRDefault="00E616A3" w:rsidP="00E616A3">
            <w:pPr>
              <w:pStyle w:val="34ff6"/>
            </w:pPr>
            <w:r>
              <w:t>РД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48CFCF2" w14:textId="78F4D329" w:rsidR="00E616A3" w:rsidRDefault="00E616A3" w:rsidP="00E616A3">
            <w:pPr>
              <w:pStyle w:val="34ff6"/>
            </w:pPr>
            <w:r>
              <w:t>Регулятор давления</w:t>
            </w:r>
          </w:p>
        </w:tc>
      </w:tr>
      <w:tr w:rsidR="00E616A3" w:rsidRPr="00A37C7D" w14:paraId="5BB1EDEA" w14:textId="77777777" w:rsidTr="008D5219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2C5F7A9" w14:textId="6EEAFC96" w:rsidR="00E616A3" w:rsidRDefault="00E616A3" w:rsidP="00E616A3">
            <w:pPr>
              <w:pStyle w:val="34ff6"/>
            </w:pPr>
            <w:r>
              <w:t>РТ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FBAC8B1" w14:textId="43A64B74" w:rsidR="00E616A3" w:rsidRDefault="00E616A3" w:rsidP="00E616A3">
            <w:pPr>
              <w:pStyle w:val="34ff6"/>
            </w:pPr>
            <w:r>
              <w:t>Регулятор температуры</w:t>
            </w:r>
          </w:p>
        </w:tc>
      </w:tr>
    </w:tbl>
    <w:p w14:paraId="162EF7E8" w14:textId="77777777" w:rsidR="00147B49" w:rsidRPr="00E616A3" w:rsidRDefault="00147B49" w:rsidP="002C35B5">
      <w:pPr>
        <w:pStyle w:val="34fffa"/>
        <w:rPr>
          <w:lang w:val="en-US"/>
        </w:rPr>
      </w:pPr>
    </w:p>
    <w:p w14:paraId="22E948F0" w14:textId="77777777" w:rsidR="002C35B5" w:rsidRPr="002C35B5" w:rsidRDefault="002C35B5" w:rsidP="002C35B5">
      <w:pPr>
        <w:pStyle w:val="3415"/>
      </w:pPr>
      <w:bookmarkStart w:id="20" w:name="_Toc207043789"/>
      <w:r>
        <w:lastRenderedPageBreak/>
        <w:t>Перечень терминов</w:t>
      </w:r>
      <w:bookmarkEnd w:id="20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E616A3" w:rsidRPr="005F1B2E" w14:paraId="72858568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A9FE7DE" w14:textId="57ACB10B" w:rsidR="00E616A3" w:rsidRPr="002C35B5" w:rsidRDefault="00E616A3" w:rsidP="00E616A3">
            <w:pPr>
              <w:pStyle w:val="34ff8"/>
            </w:pPr>
            <w:r>
              <w:rPr>
                <w:b w:val="0"/>
                <w:bCs/>
              </w:rPr>
              <w:t>Термин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138F10D5" w14:textId="7D971C7E" w:rsidR="00E616A3" w:rsidRPr="005F1B2E" w:rsidRDefault="00E616A3" w:rsidP="00E616A3">
            <w:pPr>
              <w:pStyle w:val="34ff8"/>
            </w:pPr>
            <w:r>
              <w:rPr>
                <w:b w:val="0"/>
                <w:bCs/>
              </w:rPr>
              <w:t>Определение</w:t>
            </w:r>
          </w:p>
        </w:tc>
      </w:tr>
      <w:tr w:rsidR="00E616A3" w:rsidRPr="00A37C7D" w14:paraId="54A1AAC8" w14:textId="77777777" w:rsidTr="00C51EC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75BD24F" w14:textId="292D0D61" w:rsidR="00E616A3" w:rsidRPr="00F800E2" w:rsidRDefault="00E616A3" w:rsidP="00E616A3">
            <w:pPr>
              <w:pStyle w:val="34ff6"/>
            </w:pPr>
            <w:r>
              <w:t>Водогрейная котельная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689FC6FC" w14:textId="4067029A" w:rsidR="00E616A3" w:rsidRPr="00F800E2" w:rsidRDefault="00E616A3" w:rsidP="00E616A3">
            <w:pPr>
              <w:pStyle w:val="34ff6"/>
            </w:pPr>
            <w:r>
              <w:t>Котельная установка, предназначенная для выработки тепловой энергии в форме горячей воды для отопления и горячего водоснабжения.</w:t>
            </w:r>
          </w:p>
        </w:tc>
      </w:tr>
      <w:tr w:rsidR="00E616A3" w:rsidRPr="00A37C7D" w14:paraId="1EBA917F" w14:textId="77777777" w:rsidTr="00C51EC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9219073" w14:textId="4ADBA8E8" w:rsidR="00E616A3" w:rsidRPr="00F63FD6" w:rsidRDefault="00E616A3" w:rsidP="00E616A3">
            <w:pPr>
              <w:pStyle w:val="34ff6"/>
            </w:pPr>
            <w:r>
              <w:t>Здание теплообменников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77AF64CA" w14:textId="67EBB9C0" w:rsidR="00E616A3" w:rsidRPr="00F63FD6" w:rsidRDefault="00E616A3" w:rsidP="00E616A3">
            <w:pPr>
              <w:pStyle w:val="34ff6"/>
            </w:pPr>
            <w:r>
              <w:t>Здание, в котором размещены теплообменные аппараты для передачи тепла сетевой воде или технологическим контурам.</w:t>
            </w:r>
          </w:p>
        </w:tc>
      </w:tr>
      <w:tr w:rsidR="00E616A3" w:rsidRPr="00A37C7D" w14:paraId="6085FFAB" w14:textId="77777777" w:rsidTr="00C51EC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66C6F34" w14:textId="5941E30D" w:rsidR="00E616A3" w:rsidRPr="00F800E2" w:rsidRDefault="00E616A3" w:rsidP="00E616A3">
            <w:pPr>
              <w:pStyle w:val="34ff6"/>
            </w:pPr>
            <w:r>
              <w:t>Аккумулирующая насосная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38F31554" w14:textId="4FB03D91" w:rsidR="00E616A3" w:rsidRPr="00F800E2" w:rsidRDefault="00E616A3" w:rsidP="00E616A3">
            <w:pPr>
              <w:pStyle w:val="34ff6"/>
            </w:pPr>
            <w:r>
              <w:t>Насосная станция, обеспечивающая циркуляцию и аккумулирование воды в системе теплоснабжения.</w:t>
            </w:r>
          </w:p>
        </w:tc>
      </w:tr>
      <w:tr w:rsidR="00E616A3" w:rsidRPr="00A37C7D" w14:paraId="7E01BA85" w14:textId="77777777" w:rsidTr="00C51EC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FAE4041" w14:textId="3736C755" w:rsidR="00E616A3" w:rsidRPr="00F800E2" w:rsidRDefault="00E616A3" w:rsidP="00E616A3">
            <w:pPr>
              <w:pStyle w:val="34ff6"/>
            </w:pPr>
            <w:r>
              <w:t>Газорегуляторный пункт (ГРП)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2AE3BE21" w14:textId="4B89D1AF" w:rsidR="00E616A3" w:rsidRPr="00F800E2" w:rsidRDefault="00E616A3" w:rsidP="00E616A3">
            <w:pPr>
              <w:pStyle w:val="34ff6"/>
            </w:pPr>
            <w:r>
              <w:t>Технологический объект для снижения давления газа, его распределения и поддержания параметров подачи на котлы.</w:t>
            </w:r>
          </w:p>
        </w:tc>
      </w:tr>
      <w:tr w:rsidR="00E616A3" w:rsidRPr="00A37C7D" w14:paraId="182D658E" w14:textId="77777777" w:rsidTr="00C51EC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35D8BE9" w14:textId="013DFD32" w:rsidR="00E616A3" w:rsidRPr="00F800E2" w:rsidRDefault="00E616A3" w:rsidP="00E616A3">
            <w:pPr>
              <w:pStyle w:val="34ff6"/>
            </w:pPr>
            <w:r>
              <w:t>Электротехническое оборудование (ЭТО)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56CD2C68" w14:textId="422719BE" w:rsidR="00E616A3" w:rsidRPr="00F800E2" w:rsidRDefault="00E616A3" w:rsidP="00E616A3">
            <w:pPr>
              <w:pStyle w:val="34ff6"/>
            </w:pPr>
            <w:r>
              <w:t>Совокупность устройств электроснабжения и электроприводов, обеспечивающих питание и управление технологическим оборудованием.</w:t>
            </w:r>
          </w:p>
        </w:tc>
      </w:tr>
      <w:tr w:rsidR="00E616A3" w:rsidRPr="00A37C7D" w14:paraId="1BBDEE44" w14:textId="77777777" w:rsidTr="00C51EC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631FF9E" w14:textId="2D10EABC" w:rsidR="00E616A3" w:rsidRPr="00F800E2" w:rsidRDefault="00E616A3" w:rsidP="00E616A3">
            <w:pPr>
              <w:pStyle w:val="34ff6"/>
            </w:pPr>
            <w:r>
              <w:t>Щит управления зональный (ШУЗ)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37282FC8" w14:textId="7D09FB2B" w:rsidR="00E616A3" w:rsidRPr="00F800E2" w:rsidRDefault="00E616A3" w:rsidP="00E616A3">
            <w:pPr>
              <w:pStyle w:val="34ff6"/>
            </w:pPr>
            <w:r>
              <w:t>Щит управления, размещённый локально в зоне объекта для децентрализованного управления и сигнализации.</w:t>
            </w:r>
          </w:p>
        </w:tc>
      </w:tr>
      <w:tr w:rsidR="00E616A3" w:rsidRPr="00A37C7D" w14:paraId="59BB96CE" w14:textId="77777777" w:rsidTr="00C51EC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06A5BAD" w14:textId="02F5AEC4" w:rsidR="00E616A3" w:rsidRPr="00F800E2" w:rsidRDefault="00E616A3" w:rsidP="00E616A3">
            <w:pPr>
              <w:pStyle w:val="34ff6"/>
            </w:pPr>
            <w:r>
              <w:t>Программно-технический комплекс (ПТК)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6B4BE5CB" w14:textId="263E3859" w:rsidR="00E616A3" w:rsidRPr="00F800E2" w:rsidRDefault="00E616A3" w:rsidP="00E616A3">
            <w:pPr>
              <w:pStyle w:val="34ff6"/>
            </w:pPr>
            <w:r>
              <w:t>Совокупность вычислительных средств, сетевого оборудования и программного обеспечения, выполняющих функции АСУ ТП.</w:t>
            </w:r>
          </w:p>
        </w:tc>
      </w:tr>
      <w:tr w:rsidR="00E616A3" w:rsidRPr="00A37C7D" w14:paraId="201FF264" w14:textId="77777777" w:rsidTr="00C51EC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1A09DB4" w14:textId="2A7E51BF" w:rsidR="00E616A3" w:rsidRPr="00F800E2" w:rsidRDefault="00E616A3" w:rsidP="00E616A3">
            <w:pPr>
              <w:pStyle w:val="34ff6"/>
            </w:pPr>
            <w:r>
              <w:t>Импульсная линия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9CEDDCE" w14:textId="4B12D5E4" w:rsidR="00E616A3" w:rsidRPr="00F800E2" w:rsidRDefault="00E616A3" w:rsidP="00E616A3">
            <w:pPr>
              <w:pStyle w:val="34ff6"/>
            </w:pPr>
            <w:r>
              <w:t>Соединительная линия от технологического трубопровода к датчику для передачи давления или температуры.</w:t>
            </w:r>
          </w:p>
        </w:tc>
      </w:tr>
      <w:tr w:rsidR="00E616A3" w:rsidRPr="00A37C7D" w14:paraId="76A7A2A1" w14:textId="77777777" w:rsidTr="00C51EC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716A8A9" w14:textId="3C3ABE88" w:rsidR="00E616A3" w:rsidRPr="00F800E2" w:rsidRDefault="00E616A3" w:rsidP="00E616A3">
            <w:pPr>
              <w:pStyle w:val="34ff6"/>
            </w:pPr>
            <w:r>
              <w:t>Воздушник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B513D3F" w14:textId="34AC339C" w:rsidR="00E616A3" w:rsidRPr="00F800E2" w:rsidRDefault="00E616A3" w:rsidP="00E616A3">
            <w:pPr>
              <w:pStyle w:val="34ff6"/>
            </w:pPr>
            <w:r>
              <w:t>Устройство для выпуска воздуха из системы трубопроводов.</w:t>
            </w:r>
          </w:p>
        </w:tc>
      </w:tr>
      <w:tr w:rsidR="00E616A3" w:rsidRPr="00A37C7D" w14:paraId="130F36EE" w14:textId="77777777" w:rsidTr="00C51EC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816E75D" w14:textId="4D44B718" w:rsidR="00E616A3" w:rsidRPr="00F800E2" w:rsidRDefault="00E616A3" w:rsidP="00E616A3">
            <w:pPr>
              <w:pStyle w:val="34ff6"/>
            </w:pPr>
            <w:r>
              <w:t>Дренаж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1B68B6A" w14:textId="6031023D" w:rsidR="00E616A3" w:rsidRPr="00F800E2" w:rsidRDefault="00E616A3" w:rsidP="00E616A3">
            <w:pPr>
              <w:pStyle w:val="34ff6"/>
            </w:pPr>
            <w:r>
              <w:t>Устройство для слива жидкости из оборудования или трубопровода.</w:t>
            </w:r>
          </w:p>
        </w:tc>
      </w:tr>
      <w:tr w:rsidR="00E616A3" w:rsidRPr="00A37C7D" w14:paraId="2245D964" w14:textId="77777777" w:rsidTr="00C51EC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A0CCBCD" w14:textId="532FB4ED" w:rsidR="00E616A3" w:rsidRPr="00F800E2" w:rsidRDefault="00E616A3" w:rsidP="00E616A3">
            <w:pPr>
              <w:pStyle w:val="34ff6"/>
            </w:pPr>
            <w:proofErr w:type="spellStart"/>
            <w:r>
              <w:t>Виброкомпенсатор</w:t>
            </w:r>
            <w:proofErr w:type="spellEnd"/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7F377C1" w14:textId="683CCEF9" w:rsidR="00E616A3" w:rsidRPr="00F800E2" w:rsidRDefault="00E616A3" w:rsidP="00E616A3">
            <w:pPr>
              <w:pStyle w:val="34ff6"/>
            </w:pPr>
            <w:r>
              <w:t>Устройство для компенсации вибрации и тепловых расширений в трубопроводах.</w:t>
            </w:r>
          </w:p>
        </w:tc>
      </w:tr>
      <w:tr w:rsidR="00E616A3" w:rsidRPr="00A37C7D" w14:paraId="5A7090C9" w14:textId="77777777" w:rsidTr="00C51EC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60FB4B7" w14:textId="7FDD0F5A" w:rsidR="00E616A3" w:rsidRPr="00F800E2" w:rsidRDefault="00E616A3" w:rsidP="00E616A3">
            <w:pPr>
              <w:pStyle w:val="34ff6"/>
            </w:pPr>
            <w:r>
              <w:t>Грязевик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394B1A9" w14:textId="5EA2FB49" w:rsidR="00E616A3" w:rsidRPr="00F800E2" w:rsidRDefault="00E616A3" w:rsidP="00E616A3">
            <w:pPr>
              <w:pStyle w:val="34ff6"/>
            </w:pPr>
            <w:r>
              <w:t>Аппарат для очистки теплоносителя от механических примесей.</w:t>
            </w:r>
          </w:p>
        </w:tc>
      </w:tr>
      <w:tr w:rsidR="00E616A3" w:rsidRPr="00A37C7D" w14:paraId="5862E868" w14:textId="77777777" w:rsidTr="00C51EC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64A5317" w14:textId="4AB4EEF6" w:rsidR="00E616A3" w:rsidRDefault="00E616A3" w:rsidP="00E616A3">
            <w:pPr>
              <w:pStyle w:val="34ff6"/>
            </w:pPr>
            <w:r>
              <w:t>Р</w:t>
            </w:r>
            <w:r w:rsidRPr="00E616A3">
              <w:t>асширительный бак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C627658" w14:textId="576C8DA5" w:rsidR="00E616A3" w:rsidRDefault="00E616A3" w:rsidP="00E616A3">
            <w:pPr>
              <w:pStyle w:val="34ff6"/>
            </w:pPr>
            <w:r w:rsidRPr="00E616A3">
              <w:t>Емкость для компенсации изменения объёма теплоносителя при нагреве и охлаждении.</w:t>
            </w:r>
          </w:p>
        </w:tc>
      </w:tr>
    </w:tbl>
    <w:p w14:paraId="49BAFEA2" w14:textId="77777777" w:rsidR="002C35B5" w:rsidRDefault="002C35B5" w:rsidP="002C35B5">
      <w:pPr>
        <w:pStyle w:val="34fffa"/>
      </w:pPr>
    </w:p>
    <w:p w14:paraId="25C77335" w14:textId="77777777"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060351" w:rsidRPr="005F1B2E" w14:paraId="7CD33A61" w14:textId="77777777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6F9B705F" w14:textId="77777777" w:rsidR="00060351" w:rsidRPr="00A86232" w:rsidRDefault="00060351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3932EE97" w14:textId="77777777" w:rsidR="00060351" w:rsidRPr="005F1B2E" w:rsidRDefault="00060351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71F7D6EB" w14:textId="77777777" w:rsidR="00060351" w:rsidRPr="005F1B2E" w:rsidRDefault="00060351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4BFCDAD3" w14:textId="77777777" w:rsidR="00060351" w:rsidRPr="005F1B2E" w:rsidRDefault="00060351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3E63A865" w14:textId="77777777" w:rsidR="00060351" w:rsidRPr="005F1B2E" w:rsidRDefault="00060351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103FF912" w14:textId="77777777" w:rsidR="00060351" w:rsidRPr="005F1B2E" w:rsidRDefault="00060351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0142DADE" w14:textId="77777777" w:rsidR="00060351" w:rsidRPr="005F1B2E" w:rsidRDefault="00060351" w:rsidP="006877E2">
            <w:pPr>
              <w:pStyle w:val="34ff8"/>
            </w:pPr>
            <w:r w:rsidRPr="005F1B2E">
              <w:t>Дата</w:t>
            </w:r>
          </w:p>
        </w:tc>
      </w:tr>
      <w:tr w:rsidR="00060351" w:rsidRPr="005F1B2E" w14:paraId="7BA34582" w14:textId="77777777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4E73A33C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454A0DE3" w14:textId="77777777" w:rsidR="00060351" w:rsidRPr="005F1B2E" w:rsidRDefault="00060351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14:paraId="4503962E" w14:textId="77777777" w:rsidR="00060351" w:rsidRPr="005F1B2E" w:rsidRDefault="00060351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35A53EF3" w14:textId="77777777" w:rsidR="00060351" w:rsidRPr="005F1B2E" w:rsidRDefault="00060351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1F6CBAC2" w14:textId="77777777" w:rsidR="00060351" w:rsidRPr="005F1B2E" w:rsidRDefault="00060351" w:rsidP="006877E2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29456D15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1134" w:type="dxa"/>
            <w:vMerge/>
          </w:tcPr>
          <w:p w14:paraId="677698D7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1276" w:type="dxa"/>
            <w:vMerge/>
          </w:tcPr>
          <w:p w14:paraId="4BD2649E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1246" w:type="dxa"/>
            <w:vMerge/>
          </w:tcPr>
          <w:p w14:paraId="616AEC8B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882" w:type="dxa"/>
            <w:vMerge/>
          </w:tcPr>
          <w:p w14:paraId="5E0186F5" w14:textId="77777777" w:rsidR="00060351" w:rsidRPr="005F1B2E" w:rsidRDefault="00060351" w:rsidP="006877E2">
            <w:pPr>
              <w:pStyle w:val="34ff8"/>
            </w:pPr>
          </w:p>
        </w:tc>
      </w:tr>
      <w:tr w:rsidR="00060351" w14:paraId="6D1158C4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1AE8AA1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0092CCF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B08F7BC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214CEC7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34D55D9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8E35074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3927531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4A6A6CD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859E3AE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B8088EA" w14:textId="77777777" w:rsidR="00060351" w:rsidRDefault="00060351" w:rsidP="00FB3899">
            <w:pPr>
              <w:pStyle w:val="34ff6"/>
            </w:pPr>
          </w:p>
        </w:tc>
      </w:tr>
      <w:tr w:rsidR="00060351" w14:paraId="4F26BC68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D873649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73A7BB0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9A801B9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D5720E6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295F9C9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E9C72E1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2EFF9EE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B53F149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E5C3E7C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3D5E107" w14:textId="77777777" w:rsidR="00060351" w:rsidRDefault="00060351" w:rsidP="00FB3899">
            <w:pPr>
              <w:pStyle w:val="34ff6"/>
            </w:pPr>
          </w:p>
        </w:tc>
      </w:tr>
      <w:tr w:rsidR="00060351" w14:paraId="33322E8F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1C16CD15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1C6564D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0E9A03E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DB51CF3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824797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A555067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5FA6EC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3780588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E791250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5C07416" w14:textId="77777777" w:rsidR="00060351" w:rsidRDefault="00060351" w:rsidP="00FB3899">
            <w:pPr>
              <w:pStyle w:val="34ff6"/>
            </w:pPr>
          </w:p>
        </w:tc>
      </w:tr>
      <w:tr w:rsidR="00060351" w14:paraId="25AC5EA7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730F121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B9F35EA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5E40AF4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8850E47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3819941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DE115D4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F0F16DE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0ED2CF8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5E31CA2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4CE33F6" w14:textId="77777777" w:rsidR="00060351" w:rsidRDefault="00060351" w:rsidP="00FB3899">
            <w:pPr>
              <w:pStyle w:val="34ff6"/>
            </w:pPr>
          </w:p>
        </w:tc>
      </w:tr>
      <w:tr w:rsidR="00060351" w14:paraId="74F8E920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60B7F0ED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BA2A026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8E6826E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E26B1BE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D7DA28F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7D22E4E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5471E9C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6E09F5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C80DA2F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63F49A3" w14:textId="77777777" w:rsidR="00060351" w:rsidRDefault="00060351" w:rsidP="00FB3899">
            <w:pPr>
              <w:pStyle w:val="34ff6"/>
            </w:pPr>
          </w:p>
        </w:tc>
      </w:tr>
      <w:tr w:rsidR="00060351" w14:paraId="6C524F5F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0C1454A8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3007765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3F1004F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FA5AD66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F9CC3D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71D241D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3FF5237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501CE1D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14D08FA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35E1B84" w14:textId="77777777" w:rsidR="00060351" w:rsidRDefault="00060351" w:rsidP="00FB3899">
            <w:pPr>
              <w:pStyle w:val="34ff6"/>
            </w:pPr>
          </w:p>
        </w:tc>
      </w:tr>
      <w:tr w:rsidR="00060351" w14:paraId="23DA5631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CBBE719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F9D8006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8454D22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5ACDADB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354E4AA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AD5372F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0B2CF5A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C9A242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062B3C4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5972E5C" w14:textId="77777777" w:rsidR="00060351" w:rsidRDefault="00060351" w:rsidP="00FB3899">
            <w:pPr>
              <w:pStyle w:val="34ff6"/>
            </w:pPr>
          </w:p>
        </w:tc>
      </w:tr>
      <w:tr w:rsidR="00060351" w14:paraId="71E2A130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0A295651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EE123F6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E2D7998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19EA558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E39F4BC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06ED35A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6AECB56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ABB5916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0559FB3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FDC4F7F" w14:textId="77777777" w:rsidR="00060351" w:rsidRDefault="00060351" w:rsidP="00FB3899">
            <w:pPr>
              <w:pStyle w:val="34ff6"/>
            </w:pPr>
          </w:p>
        </w:tc>
      </w:tr>
      <w:tr w:rsidR="00060351" w14:paraId="7F92F1C8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1E4EA5CD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A3B6A96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474D069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06C36C4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27DE941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36A1365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776C6B0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2B112DE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E2DD30D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F064BB4" w14:textId="77777777" w:rsidR="00060351" w:rsidRDefault="00060351" w:rsidP="00FB3899">
            <w:pPr>
              <w:pStyle w:val="34ff6"/>
            </w:pPr>
          </w:p>
        </w:tc>
      </w:tr>
      <w:tr w:rsidR="00060351" w14:paraId="67733955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3528B1B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0AF519D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0DAE6D3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8D610FC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7564F6A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531745D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54A1258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5AE6582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E78CDCC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B7BCCF9" w14:textId="77777777" w:rsidR="00060351" w:rsidRDefault="00060351" w:rsidP="00FB3899">
            <w:pPr>
              <w:pStyle w:val="34ff6"/>
            </w:pPr>
          </w:p>
        </w:tc>
      </w:tr>
      <w:tr w:rsidR="00060351" w14:paraId="35D13867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A6B59A7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35B4B77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06AC802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B87BBE9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140A28C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7A8CAF2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17E89F3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E7ECF32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1DF998B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A12298F" w14:textId="77777777" w:rsidR="00060351" w:rsidRDefault="00060351" w:rsidP="00FB3899">
            <w:pPr>
              <w:pStyle w:val="34ff6"/>
            </w:pPr>
          </w:p>
        </w:tc>
      </w:tr>
      <w:tr w:rsidR="00060351" w14:paraId="1849C303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366D9F03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679F688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FF37AFA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AC18BCF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E1D4682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426DFEA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268E310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CDB8221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C1BF100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6F962A2" w14:textId="77777777" w:rsidR="00060351" w:rsidRDefault="00060351" w:rsidP="00FB3899">
            <w:pPr>
              <w:pStyle w:val="34ff6"/>
            </w:pPr>
          </w:p>
        </w:tc>
      </w:tr>
      <w:tr w:rsidR="00060351" w14:paraId="7876E425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60CAFB9E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623B8B5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371EF91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5005229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85CC97C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AAA64AD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5E5176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0BF294D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0A03DDF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E72781E" w14:textId="77777777" w:rsidR="00060351" w:rsidRDefault="00060351" w:rsidP="00FB3899">
            <w:pPr>
              <w:pStyle w:val="34ff6"/>
            </w:pPr>
          </w:p>
        </w:tc>
      </w:tr>
      <w:tr w:rsidR="00060351" w14:paraId="55381151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041B6A10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AC09CCA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A4BB4F8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56A61CB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D365819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8DEAF7F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1FF4AA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9DF5590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7E242F1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E2ED1EC" w14:textId="77777777" w:rsidR="00060351" w:rsidRDefault="00060351" w:rsidP="00FB3899">
            <w:pPr>
              <w:pStyle w:val="34ff6"/>
            </w:pPr>
          </w:p>
        </w:tc>
      </w:tr>
      <w:tr w:rsidR="00060351" w14:paraId="3ECFD2EE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62FD2E4F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5E67D65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665465D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64919E1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D729A23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09022E8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497F13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40E1AD4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C283245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1D79A1" w14:textId="77777777" w:rsidR="00060351" w:rsidRDefault="00060351" w:rsidP="00FB3899">
            <w:pPr>
              <w:pStyle w:val="34ff6"/>
            </w:pPr>
          </w:p>
        </w:tc>
      </w:tr>
      <w:tr w:rsidR="00060351" w14:paraId="67B8433F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5DBCC34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C35B545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377CB64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5C2A56D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751283C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F812CE9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9A4B971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F6AF2E0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4F45883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CF46AF7" w14:textId="77777777" w:rsidR="00060351" w:rsidRDefault="00060351" w:rsidP="00FB3899">
            <w:pPr>
              <w:pStyle w:val="34ff6"/>
            </w:pPr>
          </w:p>
        </w:tc>
      </w:tr>
      <w:tr w:rsidR="00060351" w14:paraId="269AC787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2F8A699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81C05D6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618BCCF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E10116A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978DC88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B1431E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768BD7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838BFAB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41DC343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4D8A766" w14:textId="77777777" w:rsidR="00060351" w:rsidRDefault="00060351" w:rsidP="00FB3899">
            <w:pPr>
              <w:pStyle w:val="34ff6"/>
            </w:pPr>
          </w:p>
        </w:tc>
      </w:tr>
      <w:tr w:rsidR="00060351" w14:paraId="5279D843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1AE546DC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8DC1DF7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F7687D6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146074A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69286F6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E50667B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D7851B9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BE42CA2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B90F13B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2834EFC" w14:textId="77777777" w:rsidR="00060351" w:rsidRDefault="00060351" w:rsidP="00FB3899">
            <w:pPr>
              <w:pStyle w:val="34ff6"/>
            </w:pPr>
          </w:p>
        </w:tc>
      </w:tr>
      <w:tr w:rsidR="00060351" w14:paraId="3B1C842E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76A5D74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690002F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D63EB22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D404BF3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6AE5F86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A938501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8622B71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9294ABE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02539CF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F278B6C" w14:textId="77777777" w:rsidR="00060351" w:rsidRDefault="00060351" w:rsidP="00FB3899">
            <w:pPr>
              <w:pStyle w:val="34ff6"/>
            </w:pPr>
          </w:p>
        </w:tc>
      </w:tr>
      <w:tr w:rsidR="00060351" w14:paraId="3267329A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5007994C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E90E87A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833716E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8934C05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5D84B76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5D3BA11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69613F6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688B2E3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543853B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A5B0F50" w14:textId="77777777" w:rsidR="00060351" w:rsidRDefault="00060351" w:rsidP="00FB3899">
            <w:pPr>
              <w:pStyle w:val="34ff6"/>
            </w:pPr>
          </w:p>
        </w:tc>
      </w:tr>
      <w:tr w:rsidR="00060351" w14:paraId="1D04FD46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3C0CFCD0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94B7A3F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F9DB60D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05DF188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F07BBF5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C27FC4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EAC7346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8CEFBA7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7990A7D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5342890" w14:textId="77777777" w:rsidR="00060351" w:rsidRDefault="00060351" w:rsidP="00FB3899">
            <w:pPr>
              <w:pStyle w:val="34ff6"/>
            </w:pPr>
          </w:p>
        </w:tc>
      </w:tr>
      <w:tr w:rsidR="00060351" w14:paraId="43F89D0F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63751B8D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EAEE81C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70B45A0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67AE198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32D4F38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C4510BB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09F934C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E2C1BF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A2F8F08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8F0D29" w14:textId="77777777" w:rsidR="00060351" w:rsidRDefault="00060351" w:rsidP="00FB3899">
            <w:pPr>
              <w:pStyle w:val="34ff6"/>
            </w:pPr>
          </w:p>
        </w:tc>
      </w:tr>
      <w:tr w:rsidR="00060351" w14:paraId="06CA7166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33AE2703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B1B5A68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3682A17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E2373D1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1F135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3682C6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6438AF2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836356B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2AC0105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BAFEAAA" w14:textId="77777777" w:rsidR="00060351" w:rsidRDefault="00060351" w:rsidP="00FB3899">
            <w:pPr>
              <w:pStyle w:val="34ff6"/>
            </w:pPr>
          </w:p>
        </w:tc>
      </w:tr>
      <w:tr w:rsidR="00060351" w14:paraId="5AC85043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1F6D1047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6162C71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BB3AAD1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6ACDD82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0BA85F1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EB12D7D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E2B046D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355B8B8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A9C2CB6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46BE8A2" w14:textId="77777777" w:rsidR="00060351" w:rsidRDefault="00060351" w:rsidP="00FB3899">
            <w:pPr>
              <w:pStyle w:val="34ff6"/>
            </w:pPr>
          </w:p>
        </w:tc>
      </w:tr>
      <w:tr w:rsidR="00060351" w14:paraId="0D3AB1BF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51BC0A22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5DD947E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0966CF5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5DEBBE8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CDBA95D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1FD5F2E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0392E12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CA93184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1DD9202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C3736B6" w14:textId="77777777" w:rsidR="00060351" w:rsidRDefault="00060351" w:rsidP="00FB3899">
            <w:pPr>
              <w:pStyle w:val="34ff6"/>
            </w:pPr>
          </w:p>
        </w:tc>
      </w:tr>
    </w:tbl>
    <w:p w14:paraId="1FC1A6C2" w14:textId="77777777" w:rsidR="00AB28D5" w:rsidRPr="00AB28D5" w:rsidRDefault="00AB28D5" w:rsidP="002C35B5">
      <w:pPr>
        <w:pStyle w:val="34fffa"/>
      </w:pPr>
    </w:p>
    <w:sectPr w:rsidR="00AB28D5" w:rsidRPr="00AB28D5" w:rsidSect="00441C13">
      <w:headerReference w:type="default" r:id="rId62"/>
      <w:headerReference w:type="first" r:id="rId63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713EC" w14:textId="77777777" w:rsidR="00EE3175" w:rsidRDefault="00EE3175" w:rsidP="00AD0715">
      <w:r>
        <w:separator/>
      </w:r>
    </w:p>
    <w:p w14:paraId="3E4430EE" w14:textId="77777777" w:rsidR="00EE3175" w:rsidRDefault="00EE3175" w:rsidP="00AD0715"/>
  </w:endnote>
  <w:endnote w:type="continuationSeparator" w:id="0">
    <w:p w14:paraId="3BF36C81" w14:textId="77777777" w:rsidR="00EE3175" w:rsidRDefault="00EE3175" w:rsidP="00AD0715">
      <w:r>
        <w:continuationSeparator/>
      </w:r>
    </w:p>
    <w:p w14:paraId="04966E27" w14:textId="77777777" w:rsidR="00EE3175" w:rsidRDefault="00EE3175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FBF3D" w14:textId="77777777" w:rsidR="00512506" w:rsidRDefault="00512506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207097261"/>
  <w:bookmarkStart w:id="1" w:name="_Hlk207097262"/>
  <w:bookmarkStart w:id="2" w:name="_Hlk207112125"/>
  <w:bookmarkStart w:id="3" w:name="_Hlk207112126"/>
  <w:p w14:paraId="26FF1068" w14:textId="118BD1CA" w:rsidR="001074CB" w:rsidRDefault="009B5EF9">
    <w:pPr>
      <w:pStyle w:val="ab"/>
    </w:pPr>
    <w:r>
      <w:fldChar w:fldCharType="begin"/>
    </w:r>
    <w:r>
      <w:instrText xml:space="preserve"> DOCPROPERTY  год_издания  \* MERGEFORMAT </w:instrText>
    </w:r>
    <w:r>
      <w:fldChar w:fldCharType="separate"/>
    </w:r>
    <w:r>
      <w:t>2025</w:t>
    </w:r>
    <w:r>
      <w:fldChar w:fldCharType="end"/>
    </w:r>
    <w:bookmarkEnd w:id="0"/>
    <w:bookmarkEnd w:id="1"/>
    <w:bookmarkEnd w:id="2"/>
    <w:bookmarkEnd w:id="3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B64B6" w14:textId="77777777" w:rsidR="00512506" w:rsidRDefault="00512506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1BBC" w14:textId="77777777" w:rsidR="0082002C" w:rsidRDefault="0082002C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D62C9" w14:textId="77777777" w:rsidR="0082002C" w:rsidRDefault="0082002C">
    <w:pPr>
      <w:pStyle w:val="ab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C6DE9" w14:textId="77777777" w:rsidR="0082002C" w:rsidRDefault="0082002C" w:rsidP="00CF3E46">
    <w:pPr>
      <w:pStyle w:val="341e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F6A55" w14:textId="77777777" w:rsidR="003F41CB" w:rsidRDefault="003F41CB">
    <w:pPr>
      <w:pStyle w:val="ab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842D8" w14:textId="77777777" w:rsidR="003F41CB" w:rsidRDefault="003F41CB">
    <w:pPr>
      <w:pStyle w:val="ab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E8D04" w14:textId="77777777" w:rsidR="003F41CB" w:rsidRDefault="003F41CB">
    <w:pPr>
      <w:pStyle w:val="ab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027C8" w14:textId="77777777" w:rsidR="003F41CB" w:rsidRDefault="003F41CB">
    <w:pPr>
      <w:pStyle w:val="ab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464D4" w14:textId="77777777" w:rsidR="003F41CB" w:rsidRDefault="003F41CB">
    <w:pPr>
      <w:pStyle w:val="ab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F3342" w14:textId="77777777" w:rsidR="003F41CB" w:rsidRDefault="003F41CB">
    <w:pPr>
      <w:pStyle w:val="ab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6B4A1" w14:textId="77777777" w:rsidR="0082002C" w:rsidRDefault="0082002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C8937" w14:textId="77777777" w:rsidR="00EE3175" w:rsidRDefault="00EE3175" w:rsidP="00AD0715">
      <w:r>
        <w:separator/>
      </w:r>
    </w:p>
    <w:p w14:paraId="03C8B9FB" w14:textId="77777777" w:rsidR="00EE3175" w:rsidRDefault="00EE3175" w:rsidP="00AD0715"/>
  </w:footnote>
  <w:footnote w:type="continuationSeparator" w:id="0">
    <w:p w14:paraId="2658A09A" w14:textId="77777777" w:rsidR="00EE3175" w:rsidRDefault="00EE3175" w:rsidP="00AD0715">
      <w:r>
        <w:continuationSeparator/>
      </w:r>
    </w:p>
    <w:p w14:paraId="3115ED6B" w14:textId="77777777" w:rsidR="00EE3175" w:rsidRDefault="00EE3175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2BD1C" w14:textId="77777777" w:rsidR="00512506" w:rsidRDefault="00512506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33FE6" w14:textId="77777777"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0ACB34EE" wp14:editId="30BA4EE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81E787B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80BA82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1D62D3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AD9229E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8BA9C46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26AA37E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8F566C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BB63EF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706B076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12EF2B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CB34EE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681E787B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480BA82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7E1D62D3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AD9229E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78BA9C46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626AA37E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498F566C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00BB63EF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7706B076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812EF2B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8E7E2" w14:textId="77777777"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7671AF7C" wp14:editId="0266116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CED3093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0803202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0DDFA7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1788F14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280ADC9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86002A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5D05E5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FF769A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89F4C24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C551EB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671AF7C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1CED3093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40803202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770DDFA7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31788F14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5280ADC9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3386002A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2A5D05E5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22FF769A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689F4C24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1DC551EB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F50FC" w14:textId="77777777" w:rsidR="0082002C" w:rsidRDefault="0082002C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0E624" w14:textId="77777777"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1" layoutInCell="1" allowOverlap="1" wp14:anchorId="20B63885" wp14:editId="09A2FE3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611" name="Группа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612" name="Группа 61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613" name="Группа 61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4" name="Группа 61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5" name="Группа 61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7" name="Группа 61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8" name="Группа 61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4" name="Группа 62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5" name="Группа 62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CDBAAC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28450D0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A21753B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3DC09A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3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E3BB34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1" name="Группа 63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05DBF4F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EB035E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6244ED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7BA8105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7674676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8" name="Группа 638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39" name="Группа 639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40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4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9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0" name="Группа 650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651" name="Группа 651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652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364AFC1" w14:textId="77777777" w:rsidR="0082002C" w:rsidRPr="00CB1016" w:rsidRDefault="0082002C" w:rsidP="00694FF0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3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1B62285" w14:textId="77777777" w:rsidR="0082002C" w:rsidRPr="005374BE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F1EE2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4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F6D39B9" w14:textId="492F8049" w:rsidR="0082002C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9B5EF9">
                                      <w:t>878.2023-АСУ ТП.С2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55" name="Группа 655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65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4C28E0C" w14:textId="77777777" w:rsidR="0082002C" w:rsidRPr="00945CCC" w:rsidRDefault="0082002C" w:rsidP="00694FF0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15C9743" w14:textId="77777777" w:rsidR="0082002C" w:rsidRDefault="0082002C" w:rsidP="00694FF0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04743EA" w14:textId="77777777"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AA1E929" w14:textId="77777777" w:rsidR="0082002C" w:rsidRPr="000411E6" w:rsidRDefault="0082002C" w:rsidP="00694FF0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0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86D1D10" w14:textId="77777777"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E082F6B" w14:textId="77777777"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2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916950E" w14:textId="77777777"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18B39AA" w14:textId="77777777"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1224C2C" w14:textId="77777777"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BD0230F" w14:textId="77777777"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CA60060" w14:textId="77777777"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4F8B2F6" w14:textId="77777777"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0AB012B" w14:textId="77777777"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69" name="Группа 669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7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693DE0" w14:textId="77777777"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7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970473" w14:textId="77777777"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0B63885" id="Группа 611" o:spid="_x0000_s1076" style="position:absolute;left:0;text-align:left;margin-left:22.7pt;margin-top:14.2pt;width:558.45pt;height:826.3pt;z-index:251696128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">
              <v:group id="Группа 612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oI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Mp7B80w4AnL7DwAA//8DAFBLAQItABQABgAIAAAAIQDb4fbL7gAAAIUBAAATAAAAAAAAAAAA&#10;AAAAAAAAAABbQ29udGVudF9UeXBlc10ueG1sUEsBAi0AFAAGAAgAAAAhAFr0LFu/AAAAFQEAAAsA&#10;AAAAAAAAAAAAAAAAHwEAAF9yZWxzLy5yZWxzUEsBAi0AFAAGAAgAAAAhAJEp+gjEAAAA3AAAAA8A&#10;AAAAAAAAAAAAAAAABwIAAGRycy9kb3ducmV2LnhtbFBLBQYAAAAAAwADALcAAAD4AgAAAAA=&#10;">
                <v:group id="Группа 613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V+T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CJE7idCUdA7v8AAAD//wMAUEsBAi0AFAAGAAgAAAAhANvh9svuAAAAhQEAABMAAAAAAAAA&#10;AAAAAAAAAAAAAFtDb250ZW50X1R5cGVzXS54bWxQSwECLQAUAAYACAAAACEAWvQsW78AAAAVAQAA&#10;CwAAAAAAAAAAAAAAAAAfAQAAX3JlbHMvLnJlbHNQSwECLQAUAAYACAAAACEA/mVfk8YAAADcAAAA&#10;DwAAAAAAAAAAAAAAAAAHAgAAZHJzL2Rvd25yZXYueG1sUEsFBgAAAAADAAMAtwAAAPoCAAAAAA==&#10;">
                  <v:group id="Группа 61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Mfn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1jFL/B3JhwBufkFAAD//wMAUEsBAi0AFAAGAAgAAAAhANvh9svuAAAAhQEAABMAAAAAAAAA&#10;AAAAAAAAAAAAAFtDb250ZW50X1R5cGVzXS54bWxQSwECLQAUAAYACAAAACEAWvQsW78AAAAVAQAA&#10;CwAAAAAAAAAAAAAAAAAfAQAAX3JlbHMvLnJlbHNQSwECLQAUAAYACAAAACEAcYzH58YAAADcAAAA&#10;DwAAAAAAAAAAAAAAAAAHAgAAZHJzL2Rvd25yZXYueG1sUEsFBgAAAAADAAMAtwAAAPoCAAAAAA==&#10;">
                    <v:group id="Группа 61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J8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mWygN8z4QjI7Q8AAAD//wMAUEsBAi0AFAAGAAgAAAAhANvh9svuAAAAhQEAABMAAAAAAAAA&#10;AAAAAAAAAAAAAFtDb250ZW50X1R5cGVzXS54bWxQSwECLQAUAAYACAAAACEAWvQsW78AAAAVAQAA&#10;CwAAAAAAAAAAAAAAAAAfAQAAX3JlbHMvLnJlbHNQSwECLQAUAAYACAAAACEAHsBifMYAAADcAAAA&#10;DwAAAAAAAAAAAAAAAAAHAgAAZHJzL2Rvd25yZXYueG1sUEsFBgAAAAADAAMAtwAAAPoCAAAAAA==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" filled="f" strokeweight="1.5pt">
                        <v:textbox inset=",1mm"/>
                      </v:rect>
                      <v:group id="Группа 617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mQ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I3uD3TDgCcn0HAAD//wMAUEsBAi0AFAAGAAgAAAAhANvh9svuAAAAhQEAABMAAAAAAAAA&#10;AAAAAAAAAAAAAFtDb250ZW50X1R5cGVzXS54bWxQSwECLQAUAAYACAAAACEAWvQsW78AAAAVAQAA&#10;CwAAAAAAAAAAAAAAAAAfAQAAX3JlbHMvLnJlbHNQSwECLQAUAAYACAAAACEAgV5ZkMYAAADcAAAA&#10;DwAAAAAAAAAAAAAAAAAHAgAAZHJzL2Rvd25yZXYueG1sUEsFBgAAAAADAAMAtwAAAPoCAAAAAA==&#10;">
                        <v:group id="Группа 618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c3i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lnFYG86EIyDTJwAAAP//AwBQSwECLQAUAAYACAAAACEA2+H2y+4AAACFAQAAEwAAAAAAAAAAAAAA&#10;AAAAAAAAW0NvbnRlbnRfVHlwZXNdLnhtbFBLAQItABQABgAIAAAAIQBa9CxbvwAAABUBAAALAAAA&#10;AAAAAAAAAAAAAB8BAABfcmVscy8ucmVsc1BLAQItABQABgAIAAAAIQDwwc3iwgAAANw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oW+wwAAANw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PIf7mXQE5OofAAD//wMAUEsBAi0AFAAGAAgAAAAhANvh9svuAAAAhQEAABMAAAAAAAAAAAAA&#10;AAAAAAAAAFtDb250ZW50X1R5cGVzXS54bWxQSwECLQAUAAYACAAAACEAWvQsW78AAAAVAQAACwAA&#10;AAAAAAAAAAAAAAAfAQAAX3JlbHMvLnJlbHNQSwECLQAUAAYACAAAACEAZkaFvsMAAADc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" strokeweight="1.5pt"/>
                      </v:group>
                    </v:group>
                    <v:group id="Группа 624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A1a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">
                      <v:group id="Группа 625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jB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uEridCUdAbq4AAAD//wMAUEsBAi0AFAAGAAgAAAAhANvh9svuAAAAhQEAABMAAAAAAAAA&#10;AAAAAAAAAAAAAFtDb250ZW50X1R5cGVzXS54bWxQSwECLQAUAAYACAAAACEAWvQsW78AAAAVAQAA&#10;CwAAAAAAAAAAAAAAAAAfAQAAX3JlbHMvLnJlbHNQSwECLQAUAAYACAAAACEA0Kyowc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8CDBAAC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28450D0" w14:textId="77777777"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A21753B" w14:textId="77777777"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C3DC09A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70E3BB34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1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jgf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BJYridCUdA7v8AAAD//wMAUEsBAi0AFAAGAAgAAAAhANvh9svuAAAAhQEAABMAAAAAAAAA&#10;AAAAAAAAAAAAAFtDb250ZW50X1R5cGVzXS54bWxQSwECLQAUAAYACAAAACEAWvQsW78AAAAVAQAA&#10;CwAAAAAAAAAAAAAAAAAfAQAAX3JlbHMvLnJlbHNQSwECLQAUAAYACAAAACEAKk44H8YAAADcAAAA&#10;DwAAAAAAAAAAAAAAAAAHAgAAZHJzL2Rvd25yZXYueG1sUEsFBgAAAAADAAMAtwAAAPoCAAAAAA=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05DBF4F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0EB035E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D6244ED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7BA8105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37674676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" filled="f" strokeweight="1.5pt">
                    <v:textbox inset=",1mm"/>
                  </v:rect>
                </v:group>
                <v:group id="Группа 638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JGC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kyrA1nwhGQmz8AAAD//wMAUEsBAi0AFAAGAAgAAAAhANvh9svuAAAAhQEAABMAAAAAAAAAAAAA&#10;AAAAAAAAAFtDb250ZW50X1R5cGVzXS54bWxQSwECLQAUAAYACAAAACEAWvQsW78AAAAVAQAACwAA&#10;AAAAAAAAAAAAAAAfAQAAX3JlbHMvLnJlbHNQSwECLQAUAAYACAAAACEAu3SRgsMAAADcAAAADwAA&#10;AAAAAAAAAAAAAAAHAgAAZHJzL2Rvd25yZXYueG1sUEsFBgAAAAADAAMAtwAAAPcCAAAAAA==&#10;">
                  <v:group id="Группа 639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DQZ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yegbnmfCEZCLBwAAAP//AwBQSwECLQAUAAYACAAAACEA2+H2y+4AAACFAQAAEwAAAAAAAAAA&#10;AAAAAAAAAAAAW0NvbnRlbnRfVHlwZXNdLnhtbFBLAQItABQABgAIAAAAIQBa9CxbvwAAABUBAAAL&#10;AAAAAAAAAAAAAAAAAB8BAABfcmVscy8ucmVsc1BLAQItABQABgAIAAAAIQDUODQZxQAAANw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60J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TBPY/g9k46AXvwAAAD//wMAUEsBAi0AFAAGAAgAAAAhANvh9svuAAAAhQEAABMAAAAAAAAA&#10;AAAAAAAAAAAAAFtDb250ZW50X1R5cGVzXS54bWxQSwECLQAUAAYACAAAACEAWvQsW78AAAAVAQAA&#10;CwAAAAAAAAAAAAAAAAAfAQAAX3JlbHMvLnJlbHNQSwECLQAUAAYACAAAACEAWU+t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TN+xgAAANw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DNzOpCOgZ78AAAD//wMAUEsBAi0AFAAGAAgAAAAhANvh9svuAAAAhQEAABMAAAAAAAAA&#10;AAAAAAAAAAAAAFtDb250ZW50X1R5cGVzXS54bWxQSwECLQAUAAYACAAAACEAWvQsW78AAAAVAQAA&#10;CwAAAAAAAAAAAAAAAAAfAQAAX3JlbHMvLnJlbHNQSwECLQAUAAYACAAAACEAqZ0zf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qcMxgAAANw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TCPU/g9k46AXvwAAAD//wMAUEsBAi0AFAAGAAgAAAAhANvh9svuAAAAhQEAABMAAAAAAAAA&#10;AAAAAAAAAAAAAFtDb250ZW50X1R5cGVzXS54bWxQSwECLQAUAAYACAAAACEAWvQsW78AAAAVAQAA&#10;CwAAAAAAAAAAAAAAAAAfAQAAX3JlbHMvLnJlbHNQSwECLQAUAAYACAAAACEA2AKn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</v:group>
                  <v:group id="Группа 650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gk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">
                    <v:group id="Группа 651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d2/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igd8z4QjI7Q8AAAD//wMAUEsBAi0AFAAGAAgAAAAhANvh9svuAAAAhQEAABMAAAAAAAAA&#10;AAAAAAAAAAAAAFtDb250ZW50X1R5cGVzXS54bWxQSwECLQAUAAYACAAAACEAWvQsW78AAAAVAQAA&#10;CwAAAAAAAAAAAAAAAAAfAQAAX3JlbHMvLnJlbHNQSwECLQAUAAYACAAAACEA95Hdv8YAAADc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" filled="f" stroked="f">
                        <v:textbox inset="1pt,.4mm,1pt,1pt">
                          <w:txbxContent>
                            <w:p w14:paraId="7364AFC1" w14:textId="77777777" w:rsidR="0082002C" w:rsidRPr="00CB1016" w:rsidRDefault="0082002C" w:rsidP="00694FF0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zm1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uIxyP4OxOOgJzfAAAA//8DAFBLAQItABQABgAIAAAAIQDb4fbL7gAAAIUBAAATAAAAAAAA&#10;AAAAAAAAAAAAAABbQ29udGVudF9UeXBlc10ueG1sUEsBAi0AFAAGAAgAAAAhAFr0LFu/AAAAFQEA&#10;AAsAAAAAAAAAAAAAAAAAHwEAAF9yZWxzLy5yZWxzUEsBAi0AFAAGAAgAAAAhAIyjObXHAAAA3AAA&#10;AA8AAAAAAAAAAAAAAAAABwIAAGRycy9kb3ducmV2LnhtbFBLBQYAAAAAAwADALcAAAD7AgAAAAA=&#10;" filled="f" stroked="f">
                        <v:textbox inset="1pt,.4mm,1pt,1pt">
                          <w:txbxContent>
                            <w:p w14:paraId="31B62285" w14:textId="77777777" w:rsidR="0082002C" w:rsidRPr="005374BE" w:rsidRDefault="0082002C" w:rsidP="00694FF0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F1EE2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" filled="f" stroked="f">
                        <v:textbox inset="1pt,.4mm,1pt,1pt">
                          <w:txbxContent>
                            <w:p w14:paraId="2F6D39B9" w14:textId="492F8049" w:rsidR="0082002C" w:rsidRDefault="0082002C" w:rsidP="00694FF0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9B5EF9">
                                <w:t>878.2023-АСУ ТП.С2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655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u8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zJME/s6EIyBXvwAAAP//AwBQSwECLQAUAAYACAAAACEA2+H2y+4AAACFAQAAEwAAAAAAAAAA&#10;AAAAAAAAAAAAW0NvbnRlbnRfVHlwZXNdLnhtbFBLAQItABQABgAIAAAAIQBa9CxbvwAAABUBAAAL&#10;AAAAAAAAAAAAAAAAAB8BAABfcmVscy8ucmVsc1BLAQItABQABgAIAAAAIQCIqtu8xQAAANwAAAAP&#10;AAAAAAAAAAAAAAAAAAcCAABkcnMvZG93bnJldi54bWxQSwUGAAAAAAMAAwC3AAAA+QIAAAAA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VMf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jFB5n4hGQizsAAAD//wMAUEsBAi0AFAAGAAgAAAAhANvh9svuAAAAhQEAABMAAAAAAAAA&#10;AAAAAAAAAAAAAFtDb250ZW50X1R5cGVzXS54bWxQSwECLQAUAAYACAAAACEAWvQsW78AAAAVAQAA&#10;CwAAAAAAAAAAAAAAAAAfAQAAX3JlbHMvLnJlbHNQSwECLQAUAAYACAAAACEAbMFTH8YAAADcAAAA&#10;DwAAAAAAAAAAAAAAAAAHAgAAZHJzL2Rvd25yZXYueG1sUEsFBgAAAAADAAMAtwAAAPoCAAAAAA==&#10;" filled="f" stroked="f">
                        <v:textbox inset="0,0,0,0">
                          <w:txbxContent>
                            <w:p w14:paraId="64C28E0C" w14:textId="77777777" w:rsidR="0082002C" w:rsidRPr="00945CCC" w:rsidRDefault="0082002C" w:rsidP="00694FF0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" filled="f" stroked="f">
                        <v:textbox inset="0,0,0,0">
                          <w:txbxContent>
                            <w:p w14:paraId="515C9743" w14:textId="77777777" w:rsidR="0082002C" w:rsidRDefault="0082002C" w:rsidP="00694FF0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" filled="f" stroked="f">
                        <v:textbox inset="0,0,0,0">
                          <w:txbxContent>
                            <w:p w14:paraId="404743EA" w14:textId="77777777"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sdt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" filled="f" stroked="f">
                        <v:textbox inset="0,0,0,0">
                          <w:txbxContent>
                            <w:p w14:paraId="2AA1E929" w14:textId="77777777" w:rsidR="0082002C" w:rsidRPr="000411E6" w:rsidRDefault="0082002C" w:rsidP="00694FF0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" filled="f" stroked="f">
                        <v:textbox inset="0,0,0,0">
                          <w:txbxContent>
                            <w:p w14:paraId="186D1D10" w14:textId="77777777"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" filled="f" stroked="f">
                        <v:textbox inset="0,0,0,0">
                          <w:txbxContent>
                            <w:p w14:paraId="0E082F6B" w14:textId="77777777"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" filled="f" stroked="f">
                        <v:textbox inset="0,0,0,0">
                          <w:txbxContent>
                            <w:p w14:paraId="5916950E" w14:textId="77777777"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jo6xgAAANwAAAAPAAAAZHJzL2Rvd25yZXYueG1sRI9Pa8JA&#10;FMTvhX6H5RV6KbqxQj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sto6OsYAAADcAAAA&#10;DwAAAAAAAAAAAAAAAAAHAgAAZHJzL2Rvd25yZXYueG1sUEsFBgAAAAADAAMAtwAAAPoCAAAAAA==&#10;" filled="f" stroked="f">
                        <v:textbox inset="0,0,0,0">
                          <w:txbxContent>
                            <w:p w14:paraId="718B39AA" w14:textId="77777777"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6JOxgAAANwAAAAPAAAAZHJzL2Rvd25yZXYueG1sRI9Pa8JA&#10;FMTvhX6H5RV6KbqxS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PTOiTsYAAADcAAAA&#10;DwAAAAAAAAAAAAAAAAAHAgAAZHJzL2Rvd25yZXYueG1sUEsFBgAAAAADAAMAtwAAAPoCAAAAAA==&#10;" filled="f" stroked="f">
                        <v:textbox inset="0,0,0,0">
                          <w:txbxContent>
                            <w:p w14:paraId="21224C2C" w14:textId="77777777"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fV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Un8H1cYAAADcAAAA&#10;DwAAAAAAAAAAAAAAAAAHAgAAZHJzL2Rvd25yZXYueG1sUEsFBgAAAAADAAMAtwAAAPoCAAAAAA==&#10;" filled="f" stroked="f">
                        <v:textbox inset="0,0,0,0">
                          <w:txbxContent>
                            <w:p w14:paraId="5BD0230F" w14:textId="77777777"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Zmi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" filled="f" stroked="f">
                        <v:textbox inset="0,0,0,0">
                          <w:txbxContent>
                            <w:p w14:paraId="0CA60060" w14:textId="77777777"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" filled="f" stroked="f">
                        <v:textbox inset="0,0,0,0">
                          <w:txbxContent>
                            <w:p w14:paraId="74F8B2F6" w14:textId="77777777"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" filled="f" stroked="f">
                        <v:textbox inset="0,0,0,0">
                          <w:txbxContent>
                            <w:p w14:paraId="20AB012B" w14:textId="77777777"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69" o:spid="_x0000_s1134" style="position:absolute;left:33862;top:10329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" filled="f" stroked="f">
                  <v:textbox inset="1pt,.4mm,1pt,1pt">
                    <w:txbxContent>
                      <w:p w14:paraId="71693DE0" w14:textId="77777777"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" filled="f" stroked="f">
                  <v:textbox inset="1pt,.4mm,1pt,1pt">
                    <w:txbxContent>
                      <w:p w14:paraId="23970473" w14:textId="77777777"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80FE7" w14:textId="77777777"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9200" behindDoc="0" locked="1" layoutInCell="1" allowOverlap="1" wp14:anchorId="4CFF61CA" wp14:editId="76450243">
              <wp:simplePos x="0" y="0"/>
              <wp:positionH relativeFrom="page">
                <wp:posOffset>284480</wp:posOffset>
              </wp:positionH>
              <wp:positionV relativeFrom="page">
                <wp:posOffset>180975</wp:posOffset>
              </wp:positionV>
              <wp:extent cx="7091680" cy="10497185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1680" cy="10497185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74528E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6A04B7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A54BF3C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2A481AF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94212CB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FE56C2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993D6B6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F8447CA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2AE66B6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80ABD2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A87BA7" w14:textId="77777777" w:rsidR="0082002C" w:rsidRPr="00945CCC" w:rsidRDefault="0082002C" w:rsidP="0082002C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5E99803" w14:textId="77777777"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6AEB581" w14:textId="77777777" w:rsidR="0082002C" w:rsidRDefault="0082002C" w:rsidP="0082002C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86A39A5" w14:textId="77777777"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CD4588" w14:textId="77777777" w:rsidR="0082002C" w:rsidRPr="000411E6" w:rsidRDefault="0082002C" w:rsidP="0082002C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C823F0" w14:textId="77777777" w:rsidR="0082002C" w:rsidRDefault="0082002C" w:rsidP="0082002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23B663B" w14:textId="77777777"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1E475E" w14:textId="77777777"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F10A8CD" w14:textId="77777777" w:rsidR="0082002C" w:rsidRPr="00931BF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EC88C4" w14:textId="227AE8DF" w:rsidR="0082002C" w:rsidRPr="005E4A3B" w:rsidRDefault="00DC5E5C" w:rsidP="0082002C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EB9551" w14:textId="6E08BC21" w:rsidR="0082002C" w:rsidRPr="005E4A3B" w:rsidRDefault="00DC5E5C" w:rsidP="0082002C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F767CD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6AD1A8" w14:textId="4952B1D2" w:rsidR="0082002C" w:rsidRPr="005E4A3B" w:rsidRDefault="00DC5E5C" w:rsidP="0082002C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B467B1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2480AC" w14:textId="3A21A535" w:rsidR="0082002C" w:rsidRPr="000411E6" w:rsidRDefault="00DC5E5C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0A645B" w14:textId="7EB7A4FF" w:rsidR="0082002C" w:rsidRPr="000411E6" w:rsidRDefault="00DC5E5C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34FEEF3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07A5E1A" w14:textId="5F14F9CC" w:rsidR="0082002C" w:rsidRPr="000411E6" w:rsidRDefault="00DC5E5C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5CC38B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E7A68F" w14:textId="00E2CFFB" w:rsidR="0082002C" w:rsidRPr="0079077B" w:rsidRDefault="009B5EF9" w:rsidP="0082002C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A05523" w14:textId="6598D3E3" w:rsidR="0082002C" w:rsidRPr="00A32665" w:rsidRDefault="00CF238E" w:rsidP="0082002C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  <w:r w:rsidR="0082002C"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D18F4B" w14:textId="77777777"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7689C1" w14:textId="77777777"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32F2E36" w14:textId="72F58224" w:rsidR="0082002C" w:rsidRPr="005374BE" w:rsidRDefault="0082002C" w:rsidP="0082002C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792E26" w:rsidRPr="00792E26">
                                    <w:rPr>
                                      <w:noProof/>
                                    </w:rPr>
                                    <w:instrText>47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792E26">
                                    <w:rPr>
                                      <w:noProof/>
                                    </w:rPr>
                                    <w:t>47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1010BF" w14:textId="77777777" w:rsidR="0082002C" w:rsidRPr="005374BE" w:rsidRDefault="0082002C" w:rsidP="0082002C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54C42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FF64F9" w14:textId="0690A482" w:rsidR="0082002C" w:rsidRDefault="00CF238E" w:rsidP="0082002C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AE2BE8" w14:textId="42ABBCFD" w:rsidR="0082002C" w:rsidRDefault="0082002C" w:rsidP="0082002C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9B5EF9">
                                    <w:t>878.2023-АСУ ТП.С2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8" y="612949"/>
                                <a:ext cx="2233968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7E46EC" w14:textId="6DB8D8B4" w:rsidR="0082002C" w:rsidRDefault="009B5EF9" w:rsidP="0082002C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82002C">
                                    <w:t>.</w:t>
                                  </w:r>
                                </w:p>
                                <w:p w14:paraId="63738BDF" w14:textId="29087648" w:rsidR="0082002C" w:rsidRPr="00050AC2" w:rsidRDefault="009B5EF9" w:rsidP="0082002C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Схема функциональной структуры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3433CB" w14:textId="77777777"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BC1138" w14:textId="77777777"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7D9884" w14:textId="77777777"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BDE096" w14:textId="77777777"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D01C0C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D1AC8B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D1CD6B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6DBC00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9BDD4E7" w14:textId="77777777"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D5A7D7" w14:textId="77777777"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FF61CA" id="Группа 9" o:spid="_x0000_s1137" style="position:absolute;left:0;text-align:left;margin-left:22.4pt;margin-top:14.25pt;width:558.4pt;height:826.55pt;z-index:25169920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674528E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76A04B7" w14:textId="77777777"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A54BF3C" w14:textId="77777777"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2A481AF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94212CB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30FE56C2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993D6B6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4F8447CA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2AE66B6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5580ABD2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42A87BA7" w14:textId="77777777" w:rsidR="0082002C" w:rsidRPr="00945CCC" w:rsidRDefault="0082002C" w:rsidP="0082002C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15E99803" w14:textId="77777777" w:rsidR="0082002C" w:rsidRDefault="0082002C" w:rsidP="0082002C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76AEB581" w14:textId="77777777" w:rsidR="0082002C" w:rsidRDefault="0082002C" w:rsidP="0082002C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786A39A5" w14:textId="77777777"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10CD4588" w14:textId="77777777" w:rsidR="0082002C" w:rsidRPr="000411E6" w:rsidRDefault="0082002C" w:rsidP="0082002C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19C823F0" w14:textId="77777777" w:rsidR="0082002C" w:rsidRDefault="0082002C" w:rsidP="0082002C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523B663B" w14:textId="77777777" w:rsidR="0082002C" w:rsidRDefault="0082002C" w:rsidP="0082002C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301E475E" w14:textId="77777777"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0F10A8CD" w14:textId="77777777" w:rsidR="0082002C" w:rsidRPr="00931BF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rect id="Rectangle 120" o:spid="_x0000_s1197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3EEC88C4" w14:textId="227AE8DF" w:rsidR="0082002C" w:rsidRPr="005E4A3B" w:rsidRDefault="00DC5E5C" w:rsidP="0082002C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8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3DEB9551" w14:textId="6E08BC21" w:rsidR="0082002C" w:rsidRPr="005E4A3B" w:rsidRDefault="00DC5E5C" w:rsidP="0082002C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5BF767CD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276AD1A8" w14:textId="4952B1D2" w:rsidR="0082002C" w:rsidRPr="005E4A3B" w:rsidRDefault="00DC5E5C" w:rsidP="0082002C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1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5AB467B1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2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132480AC" w14:textId="3A21A535" w:rsidR="0082002C" w:rsidRPr="000411E6" w:rsidRDefault="00DC5E5C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3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2B0A645B" w14:textId="7EB7A4FF" w:rsidR="0082002C" w:rsidRPr="000411E6" w:rsidRDefault="00DC5E5C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734FEEF3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707A5E1A" w14:textId="5F14F9CC" w:rsidR="0082002C" w:rsidRPr="000411E6" w:rsidRDefault="00DC5E5C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6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375CC38B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7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66E7A68F" w14:textId="00E2CFFB" w:rsidR="0082002C" w:rsidRPr="0079077B" w:rsidRDefault="009B5EF9" w:rsidP="0082002C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8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3BA05523" w14:textId="6598D3E3" w:rsidR="0082002C" w:rsidRPr="00A32665" w:rsidRDefault="00CF238E" w:rsidP="0082002C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  <w:r w:rsidR="0082002C"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09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3AD18F4B" w14:textId="77777777"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0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1B7689C1" w14:textId="77777777"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1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732F2E36" w14:textId="72F58224" w:rsidR="0082002C" w:rsidRPr="005374BE" w:rsidRDefault="0082002C" w:rsidP="0082002C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792E26" w:rsidRPr="00792E26">
                              <w:rPr>
                                <w:noProof/>
                              </w:rPr>
                              <w:instrText>47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792E26">
                              <w:rPr>
                                <w:noProof/>
                              </w:rPr>
                              <w:t>47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2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291010BF" w14:textId="77777777" w:rsidR="0082002C" w:rsidRPr="005374BE" w:rsidRDefault="0082002C" w:rsidP="0082002C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54C42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3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27FF64F9" w14:textId="0690A482" w:rsidR="0082002C" w:rsidRDefault="00CF238E" w:rsidP="0082002C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4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7AAE2BE8" w14:textId="42ABBCFD" w:rsidR="0082002C" w:rsidRDefault="0082002C" w:rsidP="0082002C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9B5EF9">
                              <w:t>878.2023-АСУ ТП.С2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5" style="position:absolute;left:25020;top:6129;width:2234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0C7E46EC" w14:textId="6DB8D8B4" w:rsidR="0082002C" w:rsidRDefault="009B5EF9" w:rsidP="0082002C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82002C">
                              <w:t>.</w:t>
                            </w:r>
                          </w:p>
                          <w:p w14:paraId="63738BDF" w14:textId="29087648" w:rsidR="0082002C" w:rsidRPr="00050AC2" w:rsidRDefault="009B5EF9" w:rsidP="0082002C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Схема функциональной структуры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743433CB" w14:textId="77777777"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7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3BBC1138" w14:textId="77777777"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077D9884" w14:textId="77777777"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4CBDE096" w14:textId="77777777"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0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46D01C0C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3FD1AC8B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2FD1CD6B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1F6DBC00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4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22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49BDD4E7" w14:textId="77777777"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3CD5A7D7" w14:textId="77777777"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7C73D" w14:textId="77777777" w:rsidR="003F41CB" w:rsidRDefault="003F41C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3296" behindDoc="0" locked="1" layoutInCell="1" allowOverlap="1" wp14:anchorId="6CE609C7" wp14:editId="5012079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55600" cy="10486800"/>
              <wp:effectExtent l="0" t="0" r="13335" b="0"/>
              <wp:wrapNone/>
              <wp:docPr id="557734896" name="Группа 5577348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55600" cy="10486800"/>
                        <a:chOff x="0" y="0"/>
                        <a:chExt cx="14657322" cy="10486456"/>
                      </a:xfrm>
                    </wpg:grpSpPr>
                    <wpg:grpSp>
                      <wpg:cNvPr id="2119414235" name="Группа 2119414235"/>
                      <wpg:cNvGrpSpPr/>
                      <wpg:grpSpPr>
                        <a:xfrm>
                          <a:off x="0" y="5112689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200732695" name="Группа 1200732695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900300504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506610951" name="Группа 1506610951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133238625" name="Группа 1133238625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74624649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3500041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44560999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35122599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206751487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64723078" name="Группа 364723078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811502531" name="Группа 181150253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5199446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A0F6EA" w14:textId="77777777" w:rsidR="003F41CB" w:rsidRDefault="003F41CB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27302015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BF9466" w14:textId="77777777" w:rsidR="003F41CB" w:rsidRDefault="003F41CB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905500358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0A3B406" w14:textId="77777777" w:rsidR="003F41CB" w:rsidRDefault="003F41CB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61692264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299A4A" w14:textId="77777777" w:rsidR="003F41CB" w:rsidRDefault="003F41CB" w:rsidP="001F1EE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7549774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292794" w14:textId="77777777" w:rsidR="003F41CB" w:rsidRDefault="003F41CB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633850307" name="Группа 633850307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591533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269B153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099030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9397EE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633302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D00B22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188474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8A67A5A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873795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674D379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50068792" name="Группа 250068792"/>
                      <wpg:cNvGrpSpPr/>
                      <wpg:grpSpPr>
                        <a:xfrm>
                          <a:off x="7991061" y="9788056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474184770" name="Группа 474184770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1479546425" name="Группа 1479546425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1619718676" name="Группа 1619718676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1511902717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28154345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63563509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37124980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753049267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106104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49206958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1032021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21686444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92551162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188473679" name="Группа 1188473679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369606019" name="Группа 369606019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1168838738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68642D" w14:textId="77777777" w:rsidR="003F41CB" w:rsidRPr="00CB1016" w:rsidRDefault="003F41CB" w:rsidP="001F1EE2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1010947973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EED1BC" w14:textId="77777777" w:rsidR="003F41CB" w:rsidRPr="005374BE" w:rsidRDefault="003F41CB" w:rsidP="001F1EE2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105393307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8D5258" w14:textId="72682BB7" w:rsidR="003F41CB" w:rsidRDefault="003F41CB" w:rsidP="001F1EE2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9B5EF9">
                                        <w:t>878.2023-АСУ ТП.С2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07542116" name="Группа 1007542116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470485464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E403759" w14:textId="77777777" w:rsidR="003F41CB" w:rsidRPr="00945CCC" w:rsidRDefault="003F41CB" w:rsidP="001F1EE2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55750155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9A5EB3" w14:textId="77777777" w:rsidR="003F41CB" w:rsidRDefault="003F41CB" w:rsidP="001F1EE2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18465209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189313" w14:textId="77777777" w:rsidR="003F41CB" w:rsidRPr="005E4A3B" w:rsidRDefault="003F41CB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92446088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9D3C68" w14:textId="77777777" w:rsidR="003F41CB" w:rsidRPr="000411E6" w:rsidRDefault="003F41CB" w:rsidP="001F1EE2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985846026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C19F4C" w14:textId="77777777" w:rsidR="003F41CB" w:rsidRPr="005E4A3B" w:rsidRDefault="003F41CB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58086067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B744CAD" w14:textId="77777777" w:rsidR="003F41C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096845393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46F70F" w14:textId="77777777" w:rsidR="003F41C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43355976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9B24BA" w14:textId="77777777" w:rsidR="003F41CB" w:rsidRPr="00945CCC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24412240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C8DCBAC" w14:textId="77777777" w:rsidR="003F41CB" w:rsidRPr="00945CCC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291192915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8CFCDE" w14:textId="77777777" w:rsidR="003F41CB" w:rsidRPr="005E4A3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504970958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B24BEE1" w14:textId="77777777" w:rsidR="003F41CB" w:rsidRPr="005E4A3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46133958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7CEAF0" w14:textId="77777777" w:rsidR="003F41CB" w:rsidRPr="000411E6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805576600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783554" w14:textId="77777777" w:rsidR="003F41CB" w:rsidRPr="000411E6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239969562" name="Группа 1239969562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1229217612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70474E" w14:textId="77777777" w:rsidR="003F41CB" w:rsidRPr="006C5C53" w:rsidRDefault="003F41CB" w:rsidP="001F1EE2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392012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8A3D5D" w14:textId="77777777" w:rsidR="003F41CB" w:rsidRDefault="003F41CB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6060FA57" w14:textId="77777777" w:rsidR="003F41CB" w:rsidRPr="001F58C5" w:rsidRDefault="003F41CB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086952658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409235317" name="Rectangle 74"/>
                      <wps:cNvSpPr>
                        <a:spLocks noChangeArrowheads="1"/>
                      </wps:cNvSpPr>
                      <wps:spPr bwMode="auto">
                        <a:xfrm>
                          <a:off x="437322" y="0"/>
                          <a:ext cx="1422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CE609C7" id="Группа 557734896" o:spid="_x0000_s1227" style="position:absolute;left:0;text-align:left;margin-left:22.7pt;margin-top:14.2pt;width:1154pt;height:825.75pt;z-index:251703296;mso-position-horizontal-relative:page;mso-position-vertical-relative:page;mso-width-relative:margin;mso-height-relative:margin" coordsize="146573,10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">
              <v:group id="Группа 2119414235" o:spid="_x0000_s1228" style="position:absolute;top:51126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">
                <v:group id="Группа 1200732695" o:spid="_x0000_s1229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">
                  <v:rect id="Rectangle 91" o:spid="_x0000_s1230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" filled="f" strokeweight="1.5pt">
                    <v:textbox inset=",1mm"/>
                  </v:rect>
                  <v:group id="Группа 1506610951" o:spid="_x0000_s123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">
                    <v:group id="Группа 1133238625" o:spid="_x0000_s1232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">
                      <v:line id="Line 76" o:spid="_x0000_s1233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" strokeweight="1.5pt"/>
                      <v:line id="Line 77" o:spid="_x0000_s1234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" strokeweight="1.5pt"/>
                      <v:line id="Line 78" o:spid="_x0000_s1235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" strokeweight="1.5pt"/>
                      <v:line id="Line 79" o:spid="_x0000_s1236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" strokeweight="1.5pt"/>
                    </v:group>
                    <v:line id="Line 92" o:spid="_x0000_s1237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" strokeweight="1.5pt"/>
                  </v:group>
                </v:group>
                <v:group id="Группа 364723078" o:spid="_x0000_s1238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">
                  <v:group id="Группа 1811502531" o:spid="_x0000_s1239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240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" filled="f" stroked="f" strokeweight="1.5pt">
                      <v:textbox style="layout-flow:vertical;mso-layout-flow-alt:bottom-to-top" inset=".4mm,.4mm,.4mm,.4mm">
                        <w:txbxContent>
                          <w:p w14:paraId="6EA0F6EA" w14:textId="77777777" w:rsidR="003F41CB" w:rsidRDefault="003F41CB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241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" filled="f" stroked="f" strokeweight="1.5pt">
                      <v:textbox style="layout-flow:vertical;mso-layout-flow-alt:bottom-to-top" inset=".4mm,.4mm,.4mm,.4mm">
                        <w:txbxContent>
                          <w:p w14:paraId="5ABF9466" w14:textId="77777777" w:rsidR="003F41CB" w:rsidRDefault="003F41CB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242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" filled="f" stroked="f" strokeweight="1.5pt">
                      <v:textbox style="layout-flow:vertical;mso-layout-flow-alt:bottom-to-top" inset=".4mm,.4mm,.4mm,.4mm">
                        <w:txbxContent>
                          <w:p w14:paraId="40A3B406" w14:textId="77777777" w:rsidR="003F41CB" w:rsidRDefault="003F41CB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243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" filled="f" stroked="f" strokeweight="1.5pt">
                      <v:textbox style="layout-flow:vertical;mso-layout-flow-alt:bottom-to-top" inset=".4mm,.4mm,.4mm,.4mm">
                        <w:txbxContent>
                          <w:p w14:paraId="62299A4A" w14:textId="77777777" w:rsidR="003F41CB" w:rsidRDefault="003F41CB" w:rsidP="001F1EE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244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35292794" w14:textId="77777777" w:rsidR="003F41CB" w:rsidRDefault="003F41CB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633850307" o:spid="_x0000_s1245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">
                    <v:shape id="Text Box 87" o:spid="_x0000_s1246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" filled="f" stroked="f" strokeweight="1.5pt">
                      <v:textbox style="layout-flow:vertical;mso-layout-flow-alt:bottom-to-top" inset="0,0,0,0">
                        <w:txbxContent>
                          <w:p w14:paraId="6269B153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247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" filled="f" stroked="f" strokeweight="1.5pt">
                      <v:textbox style="layout-flow:vertical;mso-layout-flow-alt:bottom-to-top" inset="0,0,0,0">
                        <w:txbxContent>
                          <w:p w14:paraId="109397EE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248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" filled="f" stroked="f" strokeweight="1.5pt">
                      <v:textbox style="layout-flow:vertical;mso-layout-flow-alt:bottom-to-top" inset="0,0,0,0">
                        <w:txbxContent>
                          <w:p w14:paraId="4ED00B22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249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" filled="f" stroked="f" strokeweight="1.5pt">
                      <v:textbox style="layout-flow:vertical;mso-layout-flow-alt:bottom-to-top" inset="0,0,0,0">
                        <w:txbxContent>
                          <w:p w14:paraId="48A67A5A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250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" filled="f" stroked="f" strokeweight="1.5pt">
                      <v:textbox style="layout-flow:vertical;mso-layout-flow-alt:bottom-to-top" inset="0,0,0,0">
                        <w:txbxContent>
                          <w:p w14:paraId="5674D379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Группа 250068792" o:spid="_x0000_s1251" style="position:absolute;left:79910;top:97880;width:66600;height:6984" coordsize="66600,6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">
                <v:group id="Группа 474184770" o:spid="_x0000_s1252" style="position:absolute;width:66600;height:6984" coordsize="66599,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">
                  <v:group id="Группа 1479546425" o:spid="_x0000_s1253" style="position:absolute;width:66599;height:5398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">
                    <v:group id="Группа 1619718676" o:spid="_x0000_s125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">
                      <v:line id="Line 102" o:spid="_x0000_s125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" strokeweight="1.5pt">
                        <v:stroke startarrowwidth="narrow" startarrowlength="short" endarrowwidth="narrow" endarrowlength="short"/>
                      </v:line>
                      <v:line id="Line 112" o:spid="_x0000_s125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" strokeweight="1.5pt">
                        <v:stroke startarrowwidth="narrow" startarrowlength="short" endarrowwidth="narrow" endarrowlength="short"/>
                      </v:line>
                      <v:line id="Line 113" o:spid="_x0000_s125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25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" strokecolor="windowText" strokeweight="1.5pt"/>
                      <v:line id="Line 98" o:spid="_x0000_s125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" strokeweight="1.5pt">
                        <v:stroke startarrowwidth="narrow" startarrowlength="short" endarrowwidth="narrow" endarrowlength="short"/>
                      </v:line>
                      <v:line id="Line 99" o:spid="_x0000_s126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" strokeweight="1.5pt">
                        <v:stroke startarrowwidth="narrow" startarrowlength="short" endarrowwidth="narrow" endarrowlength="short"/>
                      </v:line>
                      <v:line id="Line 100" o:spid="_x0000_s126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" strokeweight="1.5pt">
                        <v:stroke startarrowwidth="narrow" startarrowlength="short" endarrowwidth="narrow" endarrowlength="short"/>
                      </v:line>
                      <v:line id="Line 101" o:spid="_x0000_s126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" strokeweight="1.5pt">
                        <v:stroke startarrowwidth="narrow" startarrowlength="short" endarrowwidth="narrow" endarrowlength="short"/>
                      </v:line>
                      <v:line id="Line 103" o:spid="_x0000_s126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">
                        <v:stroke startarrowwidth="narrow" startarrowlength="short" endarrowwidth="narrow" endarrowlength="short"/>
                      </v:line>
                      <v:line id="Line 133" o:spid="_x0000_s126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" strokeweight="1.5pt">
                        <v:stroke startarrowwidth="narrow" startarrowlength="short" endarrowwidth="narrow" endarrowlength="short"/>
                      </v:line>
                    </v:group>
                    <v:group id="Группа 1188473679" o:spid="_x0000_s126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">
                      <v:group id="Группа 369606019" o:spid="_x0000_s126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">
                        <v:rect id="Rectangle 123" o:spid="_x0000_s126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" filled="f" stroked="f">
                          <v:textbox inset="1pt,.4mm,1pt,1pt">
                            <w:txbxContent>
                              <w:p w14:paraId="1F68642D" w14:textId="77777777" w:rsidR="003F41CB" w:rsidRPr="00CB1016" w:rsidRDefault="003F41CB" w:rsidP="001F1EE2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26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" filled="f" stroked="f">
                          <v:textbox inset="1pt,.4mm,1pt,1pt">
                            <w:txbxContent>
                              <w:p w14:paraId="2EEED1BC" w14:textId="77777777" w:rsidR="003F41CB" w:rsidRPr="005374BE" w:rsidRDefault="003F41CB" w:rsidP="001F1EE2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26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" filled="f" stroked="f">
                          <v:textbox inset="1pt,.4mm,1pt,1pt">
                            <w:txbxContent>
                              <w:p w14:paraId="258D5258" w14:textId="72682BB7" w:rsidR="003F41CB" w:rsidRDefault="003F41CB" w:rsidP="001F1EE2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9B5EF9">
                                  <w:t>878.2023-АСУ ТП.С2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1007542116" o:spid="_x0000_s127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">
                        <v:rect id="Rectangle 119" o:spid="_x0000_s127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" filled="f" stroked="f">
                          <v:textbox inset="0,0,0,0">
                            <w:txbxContent>
                              <w:p w14:paraId="4E403759" w14:textId="77777777" w:rsidR="003F41CB" w:rsidRPr="00945CCC" w:rsidRDefault="003F41CB" w:rsidP="001F1EE2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27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" filled="f" stroked="f">
                          <v:textbox inset="0,0,0,0">
                            <w:txbxContent>
                              <w:p w14:paraId="399A5EB3" w14:textId="77777777" w:rsidR="003F41CB" w:rsidRDefault="003F41CB" w:rsidP="001F1EE2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27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" filled="f" stroked="f">
                          <v:textbox inset="0,0,0,0">
                            <w:txbxContent>
                              <w:p w14:paraId="2E189313" w14:textId="77777777" w:rsidR="003F41CB" w:rsidRPr="005E4A3B" w:rsidRDefault="003F41CB" w:rsidP="001F1EE2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27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" filled="f" stroked="f">
                          <v:textbox inset="0,0,0,0">
                            <w:txbxContent>
                              <w:p w14:paraId="449D3C68" w14:textId="77777777" w:rsidR="003F41CB" w:rsidRPr="000411E6" w:rsidRDefault="003F41CB" w:rsidP="001F1EE2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27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" filled="f" stroked="f">
                          <v:textbox inset="0,0,0,0">
                            <w:txbxContent>
                              <w:p w14:paraId="64C19F4C" w14:textId="77777777" w:rsidR="003F41CB" w:rsidRPr="005E4A3B" w:rsidRDefault="003F41CB" w:rsidP="001F1EE2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27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" filled="f" stroked="f">
                          <v:textbox inset="0,0,0,0">
                            <w:txbxContent>
                              <w:p w14:paraId="3B744CAD" w14:textId="77777777" w:rsidR="003F41C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27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" filled="f" stroked="f">
                          <v:textbox inset="0,0,0,0">
                            <w:txbxContent>
                              <w:p w14:paraId="7446F70F" w14:textId="77777777" w:rsidR="003F41C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7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" filled="f" stroked="f">
                          <v:textbox inset="0,0,0,0">
                            <w:txbxContent>
                              <w:p w14:paraId="2C9B24BA" w14:textId="77777777" w:rsidR="003F41CB" w:rsidRPr="00945CCC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7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" filled="f" stroked="f">
                          <v:textbox inset="0,0,0,0">
                            <w:txbxContent>
                              <w:p w14:paraId="6C8DCBAC" w14:textId="77777777" w:rsidR="003F41CB" w:rsidRPr="00945CCC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" filled="f" stroked="f">
                          <v:textbox inset="0,0,0,0">
                            <w:txbxContent>
                              <w:p w14:paraId="168CFCDE" w14:textId="77777777" w:rsidR="003F41CB" w:rsidRPr="005E4A3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" filled="f" stroked="f">
                          <v:textbox inset="0,0,0,0">
                            <w:txbxContent>
                              <w:p w14:paraId="1B24BEE1" w14:textId="77777777" w:rsidR="003F41CB" w:rsidRPr="005E4A3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" filled="f" stroked="f">
                          <v:textbox inset="0,0,0,0">
                            <w:txbxContent>
                              <w:p w14:paraId="127CEAF0" w14:textId="77777777" w:rsidR="003F41CB" w:rsidRPr="000411E6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" filled="f" stroked="f">
                          <v:textbox inset="0,0,0,0">
                            <w:txbxContent>
                              <w:p w14:paraId="09783554" w14:textId="77777777" w:rsidR="003F41CB" w:rsidRPr="000411E6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1239969562" o:spid="_x0000_s1284" style="position:absolute;left:29553;top:5340;width:32400;height:1655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">
                    <v:rect id="Rectangle 122" o:spid="_x0000_s128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" filled="f" stroked="f">
                      <v:textbox inset="1pt,.4mm,1pt,1pt">
                        <w:txbxContent>
                          <w:p w14:paraId="6D70474E" w14:textId="77777777" w:rsidR="003F41CB" w:rsidRPr="006C5C53" w:rsidRDefault="003F41CB" w:rsidP="001F1EE2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28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" filled="f" stroked="f">
                      <v:textbox inset="1pt,.4mm,1pt,1pt">
                        <w:txbxContent>
                          <w:p w14:paraId="668A3D5D" w14:textId="77777777" w:rsidR="003F41CB" w:rsidRDefault="003F41CB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  <w:p w14:paraId="6060FA57" w14:textId="77777777" w:rsidR="003F41CB" w:rsidRPr="001F58C5" w:rsidRDefault="003F41CB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line id="Line 99" o:spid="_x0000_s1287" style="position:absolute;visibility:visible;mso-wrap-style:square" from="0,0" to="0,5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" strokeweight="1.5pt">
                  <v:stroke startarrowwidth="narrow" startarrowlength="short" endarrowwidth="narrow" endarrowlength="short"/>
                </v:line>
              </v:group>
              <v:rect id="Rectangle 74" o:spid="_x0000_s1288" style="position:absolute;left:4373;width:1422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09CDB" w14:textId="77777777" w:rsidR="003F41CB" w:rsidRDefault="003F41C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5344" behindDoc="0" locked="1" layoutInCell="1" allowOverlap="1" wp14:anchorId="321B5A52" wp14:editId="5E64C45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55600" cy="10486800"/>
              <wp:effectExtent l="0" t="0" r="13335" b="0"/>
              <wp:wrapNone/>
              <wp:docPr id="245020839" name="Группа 2450208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55600" cy="10486800"/>
                        <a:chOff x="0" y="0"/>
                        <a:chExt cx="14657322" cy="10486456"/>
                      </a:xfrm>
                    </wpg:grpSpPr>
                    <wpg:grpSp>
                      <wpg:cNvPr id="412591919" name="Группа 412591919"/>
                      <wpg:cNvGrpSpPr/>
                      <wpg:grpSpPr>
                        <a:xfrm>
                          <a:off x="0" y="5112689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33567292" name="Группа 1333567292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927081018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45400327" name="Группа 454003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736702457" name="Группа 1736702457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99748978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237358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52071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94577975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142474347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860210333" name="Группа 1860210333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275255568" name="Группа 1275255568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13038601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6D0B25" w14:textId="77777777" w:rsidR="003F41CB" w:rsidRDefault="003F41CB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3085728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EF0B3C4" w14:textId="77777777" w:rsidR="003F41CB" w:rsidRDefault="003F41CB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967832672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8246D01" w14:textId="77777777" w:rsidR="003F41CB" w:rsidRDefault="003F41CB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20915645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CF9796F" w14:textId="77777777" w:rsidR="003F41CB" w:rsidRDefault="003F41CB" w:rsidP="001F1EE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217062289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909A19" w14:textId="77777777" w:rsidR="003F41CB" w:rsidRDefault="003F41CB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77955743" name="Группа 7795574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2104614299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DF506D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28435680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A8715C9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48810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D6D6D5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4287230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61E911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0977731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A6A411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730946175" name="Группа 1730946175"/>
                      <wpg:cNvGrpSpPr/>
                      <wpg:grpSpPr>
                        <a:xfrm>
                          <a:off x="7991061" y="9788056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647048215" name="Группа 647048215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1314064083" name="Группа 1314064083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261306021" name="Группа 261306021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855086267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83043396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7316630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82402668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350627902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07424237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12041298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0197648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3015870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9378957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311221181" name="Группа 1311221181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1072730794" name="Группа 1072730794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294814011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E9B37D7" w14:textId="77777777" w:rsidR="003F41CB" w:rsidRPr="00CB1016" w:rsidRDefault="003F41CB" w:rsidP="001F1EE2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952262707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2B01A0" w14:textId="77777777" w:rsidR="003F41CB" w:rsidRPr="005374BE" w:rsidRDefault="003F41CB" w:rsidP="001F1EE2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1361133531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D6BB330" w14:textId="48C8F15C" w:rsidR="003F41CB" w:rsidRDefault="003F41CB" w:rsidP="001F1EE2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9B5EF9">
                                        <w:t>878.2023-АСУ ТП.С2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55396248" name="Группа 255396248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862890288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81B8F2" w14:textId="77777777" w:rsidR="003F41CB" w:rsidRPr="00945CCC" w:rsidRDefault="003F41CB" w:rsidP="001F1EE2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0422744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1E570A" w14:textId="77777777" w:rsidR="003F41CB" w:rsidRDefault="003F41CB" w:rsidP="001F1EE2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54162564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1B7882C" w14:textId="77777777" w:rsidR="003F41CB" w:rsidRPr="005E4A3B" w:rsidRDefault="003F41CB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581086774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C438462" w14:textId="77777777" w:rsidR="003F41CB" w:rsidRPr="000411E6" w:rsidRDefault="003F41CB" w:rsidP="001F1EE2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13384533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4A87FD" w14:textId="77777777" w:rsidR="003F41CB" w:rsidRPr="005E4A3B" w:rsidRDefault="003F41CB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589652528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B3A75C" w14:textId="77777777" w:rsidR="003F41C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45372473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EFBAA40" w14:textId="77777777" w:rsidR="003F41C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76307153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36E712" w14:textId="77777777" w:rsidR="003F41CB" w:rsidRPr="00945CCC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75520377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A74B7E" w14:textId="77777777" w:rsidR="003F41CB" w:rsidRPr="00945CCC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59667237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D8372E" w14:textId="77777777" w:rsidR="003F41CB" w:rsidRPr="005E4A3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130065439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8A1748" w14:textId="77777777" w:rsidR="003F41CB" w:rsidRPr="005E4A3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6404254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AD49B19" w14:textId="77777777" w:rsidR="003F41CB" w:rsidRPr="000411E6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14009024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F97EE1" w14:textId="77777777" w:rsidR="003F41CB" w:rsidRPr="000411E6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41617690" name="Группа 41617690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183303356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5BCA08" w14:textId="77777777" w:rsidR="003F41CB" w:rsidRPr="006C5C53" w:rsidRDefault="003F41CB" w:rsidP="001F1EE2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9112069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7C46E0" w14:textId="77777777" w:rsidR="003F41CB" w:rsidRDefault="003F41CB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59B7C2BC" w14:textId="77777777" w:rsidR="003F41CB" w:rsidRPr="001F58C5" w:rsidRDefault="003F41CB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42843949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1593155394" name="Rectangle 74"/>
                      <wps:cNvSpPr>
                        <a:spLocks noChangeArrowheads="1"/>
                      </wps:cNvSpPr>
                      <wps:spPr bwMode="auto">
                        <a:xfrm>
                          <a:off x="437322" y="0"/>
                          <a:ext cx="1422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1B5A52" id="Группа 245020839" o:spid="_x0000_s1289" style="position:absolute;left:0;text-align:left;margin-left:22.7pt;margin-top:14.2pt;width:1154pt;height:825.75pt;z-index:251705344;mso-position-horizontal-relative:page;mso-position-vertical-relative:page;mso-width-relative:margin;mso-height-relative:margin" coordsize="146573,10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">
              <v:group id="Группа 412591919" o:spid="_x0000_s1290" style="position:absolute;top:51126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">
                <v:group id="Группа 1333567292" o:spid="_x0000_s129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">
                  <v:rect id="Rectangle 91" o:spid="_x0000_s129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" filled="f" strokeweight="1.5pt">
                    <v:textbox inset=",1mm"/>
                  </v:rect>
                  <v:group id="Группа 45400327" o:spid="_x0000_s129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">
                    <v:group id="Группа 1736702457" o:spid="_x0000_s129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">
                      <v:line id="Line 76" o:spid="_x0000_s129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" strokeweight="1.5pt"/>
                      <v:line id="Line 77" o:spid="_x0000_s129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" strokeweight="1.5pt"/>
                      <v:line id="Line 78" o:spid="_x0000_s129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" strokeweight="1.5pt"/>
                      <v:line id="Line 79" o:spid="_x0000_s129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" strokeweight="1.5pt"/>
                    </v:group>
                    <v:line id="Line 92" o:spid="_x0000_s129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" strokeweight="1.5pt"/>
                  </v:group>
                </v:group>
                <v:group id="Группа 1860210333" o:spid="_x0000_s130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">
                  <v:group id="Группа 1275255568" o:spid="_x0000_s130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30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D6D0B25" w14:textId="77777777" w:rsidR="003F41CB" w:rsidRDefault="003F41CB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30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" filled="f" stroked="f" strokeweight="1.5pt">
                      <v:textbox style="layout-flow:vertical;mso-layout-flow-alt:bottom-to-top" inset=".4mm,.4mm,.4mm,.4mm">
                        <w:txbxContent>
                          <w:p w14:paraId="4EF0B3C4" w14:textId="77777777" w:rsidR="003F41CB" w:rsidRDefault="003F41CB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30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" filled="f" stroked="f" strokeweight="1.5pt">
                      <v:textbox style="layout-flow:vertical;mso-layout-flow-alt:bottom-to-top" inset=".4mm,.4mm,.4mm,.4mm">
                        <w:txbxContent>
                          <w:p w14:paraId="78246D01" w14:textId="77777777" w:rsidR="003F41CB" w:rsidRDefault="003F41CB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30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" filled="f" stroked="f" strokeweight="1.5pt">
                      <v:textbox style="layout-flow:vertical;mso-layout-flow-alt:bottom-to-top" inset=".4mm,.4mm,.4mm,.4mm">
                        <w:txbxContent>
                          <w:p w14:paraId="6CF9796F" w14:textId="77777777" w:rsidR="003F41CB" w:rsidRDefault="003F41CB" w:rsidP="001F1EE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30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" filled="f" stroked="f" strokeweight="1.5pt">
                      <v:textbox style="layout-flow:vertical;mso-layout-flow-alt:bottom-to-top" inset=".4mm,.4mm,.4mm,.4mm">
                        <w:txbxContent>
                          <w:p w14:paraId="5E909A19" w14:textId="77777777" w:rsidR="003F41CB" w:rsidRDefault="003F41CB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77955743" o:spid="_x0000_s130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">
                    <v:shape id="Text Box 87" o:spid="_x0000_s130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" filled="f" stroked="f" strokeweight="1.5pt">
                      <v:textbox style="layout-flow:vertical;mso-layout-flow-alt:bottom-to-top" inset="0,0,0,0">
                        <w:txbxContent>
                          <w:p w14:paraId="50DF506D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30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" filled="f" stroked="f" strokeweight="1.5pt">
                      <v:textbox style="layout-flow:vertical;mso-layout-flow-alt:bottom-to-top" inset="0,0,0,0">
                        <w:txbxContent>
                          <w:p w14:paraId="5A8715C9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31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" filled="f" stroked="f" strokeweight="1.5pt">
                      <v:textbox style="layout-flow:vertical;mso-layout-flow-alt:bottom-to-top" inset="0,0,0,0">
                        <w:txbxContent>
                          <w:p w14:paraId="54D6D6D5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31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" filled="f" stroked="f" strokeweight="1.5pt">
                      <v:textbox style="layout-flow:vertical;mso-layout-flow-alt:bottom-to-top" inset="0,0,0,0">
                        <w:txbxContent>
                          <w:p w14:paraId="0561E911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31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" filled="f" stroked="f" strokeweight="1.5pt">
                      <v:textbox style="layout-flow:vertical;mso-layout-flow-alt:bottom-to-top" inset="0,0,0,0">
                        <w:txbxContent>
                          <w:p w14:paraId="0DA6A411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Группа 1730946175" o:spid="_x0000_s1313" style="position:absolute;left:79910;top:97880;width:66600;height:6984" coordsize="66600,6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">
                <v:group id="Группа 647048215" o:spid="_x0000_s1314" style="position:absolute;width:66600;height:6984" coordsize="66599,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">
                  <v:group id="Группа 1314064083" o:spid="_x0000_s1315" style="position:absolute;width:66599;height:5398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">
                    <v:group id="Группа 261306021" o:spid="_x0000_s1316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">
                      <v:line id="Line 102" o:spid="_x0000_s1317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" strokeweight="1.5pt">
                        <v:stroke startarrowwidth="narrow" startarrowlength="short" endarrowwidth="narrow" endarrowlength="short"/>
                      </v:line>
                      <v:line id="Line 112" o:spid="_x0000_s1318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" strokeweight="1.5pt">
                        <v:stroke startarrowwidth="narrow" startarrowlength="short" endarrowwidth="narrow" endarrowlength="short"/>
                      </v:line>
                      <v:line id="Line 113" o:spid="_x0000_s1319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32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" strokecolor="windowText" strokeweight="1.5pt"/>
                      <v:line id="Line 98" o:spid="_x0000_s1321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" strokeweight="1.5pt">
                        <v:stroke startarrowwidth="narrow" startarrowlength="short" endarrowwidth="narrow" endarrowlength="short"/>
                      </v:line>
                      <v:line id="Line 99" o:spid="_x0000_s1322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" strokeweight="1.5pt">
                        <v:stroke startarrowwidth="narrow" startarrowlength="short" endarrowwidth="narrow" endarrowlength="short"/>
                      </v:line>
                      <v:line id="Line 100" o:spid="_x0000_s1323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" strokeweight="1.5pt">
                        <v:stroke startarrowwidth="narrow" startarrowlength="short" endarrowwidth="narrow" endarrowlength="short"/>
                      </v:line>
                      <v:line id="Line 101" o:spid="_x0000_s1324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" strokeweight="1.5pt">
                        <v:stroke startarrowwidth="narrow" startarrowlength="short" endarrowwidth="narrow" endarrowlength="short"/>
                      </v:line>
                      <v:line id="Line 103" o:spid="_x0000_s1325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">
                        <v:stroke startarrowwidth="narrow" startarrowlength="short" endarrowwidth="narrow" endarrowlength="short"/>
                      </v:line>
                      <v:line id="Line 133" o:spid="_x0000_s1326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" strokeweight="1.5pt">
                        <v:stroke startarrowwidth="narrow" startarrowlength="short" endarrowwidth="narrow" endarrowlength="short"/>
                      </v:line>
                    </v:group>
                    <v:group id="Группа 1311221181" o:spid="_x0000_s1327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">
                      <v:group id="Группа 1072730794" o:spid="_x0000_s1328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">
                        <v:rect id="Rectangle 123" o:spid="_x0000_s1329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" filled="f" stroked="f">
                          <v:textbox inset="1pt,.4mm,1pt,1pt">
                            <w:txbxContent>
                              <w:p w14:paraId="4E9B37D7" w14:textId="77777777" w:rsidR="003F41CB" w:rsidRPr="00CB1016" w:rsidRDefault="003F41CB" w:rsidP="001F1EE2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330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" filled="f" stroked="f">
                          <v:textbox inset="1pt,.4mm,1pt,1pt">
                            <w:txbxContent>
                              <w:p w14:paraId="022B01A0" w14:textId="77777777" w:rsidR="003F41CB" w:rsidRPr="005374BE" w:rsidRDefault="003F41CB" w:rsidP="001F1EE2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331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" filled="f" stroked="f">
                          <v:textbox inset="1pt,.4mm,1pt,1pt">
                            <w:txbxContent>
                              <w:p w14:paraId="1D6BB330" w14:textId="48C8F15C" w:rsidR="003F41CB" w:rsidRDefault="003F41CB" w:rsidP="001F1EE2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9B5EF9">
                                  <w:t>878.2023-АСУ ТП.С2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255396248" o:spid="_x0000_s1332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">
                        <v:rect id="Rectangle 119" o:spid="_x0000_s133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" filled="f" stroked="f">
                          <v:textbox inset="0,0,0,0">
                            <w:txbxContent>
                              <w:p w14:paraId="1281B8F2" w14:textId="77777777" w:rsidR="003F41CB" w:rsidRPr="00945CCC" w:rsidRDefault="003F41CB" w:rsidP="001F1EE2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334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" filled="f" stroked="f">
                          <v:textbox inset="0,0,0,0">
                            <w:txbxContent>
                              <w:p w14:paraId="561E570A" w14:textId="77777777" w:rsidR="003F41CB" w:rsidRDefault="003F41CB" w:rsidP="001F1EE2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335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" filled="f" stroked="f">
                          <v:textbox inset="0,0,0,0">
                            <w:txbxContent>
                              <w:p w14:paraId="01B7882C" w14:textId="77777777" w:rsidR="003F41CB" w:rsidRPr="005E4A3B" w:rsidRDefault="003F41CB" w:rsidP="001F1EE2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336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" filled="f" stroked="f">
                          <v:textbox inset="0,0,0,0">
                            <w:txbxContent>
                              <w:p w14:paraId="1C438462" w14:textId="77777777" w:rsidR="003F41CB" w:rsidRPr="000411E6" w:rsidRDefault="003F41CB" w:rsidP="001F1EE2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337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" filled="f" stroked="f">
                          <v:textbox inset="0,0,0,0">
                            <w:txbxContent>
                              <w:p w14:paraId="0D4A87FD" w14:textId="77777777" w:rsidR="003F41CB" w:rsidRPr="005E4A3B" w:rsidRDefault="003F41CB" w:rsidP="001F1EE2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33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" filled="f" stroked="f">
                          <v:textbox inset="0,0,0,0">
                            <w:txbxContent>
                              <w:p w14:paraId="2EB3A75C" w14:textId="77777777" w:rsidR="003F41C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339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" filled="f" stroked="f">
                          <v:textbox inset="0,0,0,0">
                            <w:txbxContent>
                              <w:p w14:paraId="4EFBAA40" w14:textId="77777777" w:rsidR="003F41C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34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" filled="f" stroked="f">
                          <v:textbox inset="0,0,0,0">
                            <w:txbxContent>
                              <w:p w14:paraId="7036E712" w14:textId="77777777" w:rsidR="003F41CB" w:rsidRPr="00945CCC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341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" filled="f" stroked="f">
                          <v:textbox inset="0,0,0,0">
                            <w:txbxContent>
                              <w:p w14:paraId="41A74B7E" w14:textId="77777777" w:rsidR="003F41CB" w:rsidRPr="00945CCC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342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" filled="f" stroked="f">
                          <v:textbox inset="0,0,0,0">
                            <w:txbxContent>
                              <w:p w14:paraId="30D8372E" w14:textId="77777777" w:rsidR="003F41CB" w:rsidRPr="005E4A3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343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" filled="f" stroked="f">
                          <v:textbox inset="0,0,0,0">
                            <w:txbxContent>
                              <w:p w14:paraId="618A1748" w14:textId="77777777" w:rsidR="003F41CB" w:rsidRPr="005E4A3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34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" filled="f" stroked="f">
                          <v:textbox inset="0,0,0,0">
                            <w:txbxContent>
                              <w:p w14:paraId="2AD49B19" w14:textId="77777777" w:rsidR="003F41CB" w:rsidRPr="000411E6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345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" filled="f" stroked="f">
                          <v:textbox inset="0,0,0,0">
                            <w:txbxContent>
                              <w:p w14:paraId="1FF97EE1" w14:textId="77777777" w:rsidR="003F41CB" w:rsidRPr="000411E6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41617690" o:spid="_x0000_s1346" style="position:absolute;left:29553;top:5340;width:32400;height:1655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">
                    <v:rect id="Rectangle 122" o:spid="_x0000_s134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" filled="f" stroked="f">
                      <v:textbox inset="1pt,.4mm,1pt,1pt">
                        <w:txbxContent>
                          <w:p w14:paraId="2F5BCA08" w14:textId="77777777" w:rsidR="003F41CB" w:rsidRPr="006C5C53" w:rsidRDefault="003F41CB" w:rsidP="001F1EE2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34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" filled="f" stroked="f">
                      <v:textbox inset="1pt,.4mm,1pt,1pt">
                        <w:txbxContent>
                          <w:p w14:paraId="2B7C46E0" w14:textId="77777777" w:rsidR="003F41CB" w:rsidRDefault="003F41CB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  <w:p w14:paraId="59B7C2BC" w14:textId="77777777" w:rsidR="003F41CB" w:rsidRPr="001F58C5" w:rsidRDefault="003F41CB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line id="Line 99" o:spid="_x0000_s1349" style="position:absolute;visibility:visible;mso-wrap-style:square" from="0,0" to="0,5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" strokeweight="1.5pt">
                  <v:stroke startarrowwidth="narrow" startarrowlength="short" endarrowwidth="narrow" endarrowlength="short"/>
                </v:line>
              </v:group>
              <v:rect id="Rectangle 74" o:spid="_x0000_s1350" style="position:absolute;left:4373;width:1422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08759" w14:textId="77777777" w:rsidR="003F41CB" w:rsidRDefault="003F41C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7392" behindDoc="0" locked="1" layoutInCell="1" allowOverlap="1" wp14:anchorId="5639F5B5" wp14:editId="089408D5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55600" cy="10486800"/>
              <wp:effectExtent l="0" t="0" r="13335" b="0"/>
              <wp:wrapNone/>
              <wp:docPr id="1113441430" name="Группа 11134414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55600" cy="10486800"/>
                        <a:chOff x="0" y="0"/>
                        <a:chExt cx="14657322" cy="10486456"/>
                      </a:xfrm>
                    </wpg:grpSpPr>
                    <wpg:grpSp>
                      <wpg:cNvPr id="733050815" name="Группа 733050815"/>
                      <wpg:cNvGrpSpPr/>
                      <wpg:grpSpPr>
                        <a:xfrm>
                          <a:off x="0" y="5112689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700661837" name="Группа 17006618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87626987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401482469" name="Группа 401482469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830916370" name="Группа 830916370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205704009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7303604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6423583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1925720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099480493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2037239045" name="Группа 203723904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613812084" name="Группа 613812084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232826535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0ED56B" w14:textId="77777777" w:rsidR="003F41CB" w:rsidRDefault="003F41CB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48166862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07AD86F" w14:textId="77777777" w:rsidR="003F41CB" w:rsidRDefault="003F41CB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7916332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AFDCDD" w14:textId="77777777" w:rsidR="003F41CB" w:rsidRDefault="003F41CB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33067248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2E249F" w14:textId="77777777" w:rsidR="003F41CB" w:rsidRDefault="003F41CB" w:rsidP="001F1EE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6661310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A99642B" w14:textId="77777777" w:rsidR="003F41CB" w:rsidRDefault="003F41CB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431851392" name="Группа 14318513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07665815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3AAD5A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0657178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21CDDD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93362962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771BF0B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17390118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4EB2DE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672146349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7FEC7D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76210587" name="Группа 576210587"/>
                      <wpg:cNvGrpSpPr/>
                      <wpg:grpSpPr>
                        <a:xfrm>
                          <a:off x="7991061" y="9788056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875514667" name="Группа 875514667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861384782" name="Группа 861384782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1445628387" name="Группа 1445628387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1012009915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00810411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4236934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63309819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900667714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13292852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91448533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19304848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6835391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9948938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594093246" name="Группа 1594093246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1125618369" name="Группа 1125618369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1027994916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4D51958" w14:textId="77777777" w:rsidR="003F41CB" w:rsidRPr="00CB1016" w:rsidRDefault="003F41CB" w:rsidP="001F1EE2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1544927732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6A0EAA" w14:textId="77777777" w:rsidR="003F41CB" w:rsidRPr="005374BE" w:rsidRDefault="003F41CB" w:rsidP="001F1EE2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387016343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3CCF73" w14:textId="360FF2DE" w:rsidR="003F41CB" w:rsidRDefault="003F41CB" w:rsidP="001F1EE2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9B5EF9">
                                        <w:t>878.2023-АСУ ТП.С2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09590454" name="Группа 709590454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813129100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FE2FDE" w14:textId="77777777" w:rsidR="003F41CB" w:rsidRPr="00945CCC" w:rsidRDefault="003F41CB" w:rsidP="001F1EE2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88940157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89C8E7" w14:textId="77777777" w:rsidR="003F41CB" w:rsidRDefault="003F41CB" w:rsidP="001F1EE2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4538319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7071A4" w14:textId="77777777" w:rsidR="003F41CB" w:rsidRPr="005E4A3B" w:rsidRDefault="003F41CB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71914750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D5B556" w14:textId="77777777" w:rsidR="003F41CB" w:rsidRPr="000411E6" w:rsidRDefault="003F41CB" w:rsidP="001F1EE2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56981126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C92E9E6" w14:textId="77777777" w:rsidR="003F41CB" w:rsidRPr="005E4A3B" w:rsidRDefault="003F41CB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02122496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B81881" w14:textId="77777777" w:rsidR="003F41C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796490381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B71B84E" w14:textId="77777777" w:rsidR="003F41C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83452828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D529F6" w14:textId="77777777" w:rsidR="003F41CB" w:rsidRPr="00945CCC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59656828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2EFEC8C" w14:textId="77777777" w:rsidR="003F41CB" w:rsidRPr="00945CCC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64516183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DA30A6E" w14:textId="77777777" w:rsidR="003F41CB" w:rsidRPr="005E4A3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90219513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4A4508" w14:textId="77777777" w:rsidR="003F41CB" w:rsidRPr="005E4A3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566849719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A9D7670" w14:textId="77777777" w:rsidR="003F41CB" w:rsidRPr="000411E6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911049776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A93CE02" w14:textId="77777777" w:rsidR="003F41CB" w:rsidRPr="000411E6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663982678" name="Группа 1663982678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65195073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20C1436" w14:textId="77777777" w:rsidR="003F41CB" w:rsidRPr="006C5C53" w:rsidRDefault="003F41CB" w:rsidP="001F1EE2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937563615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2A78EC" w14:textId="77777777" w:rsidR="003F41CB" w:rsidRDefault="003F41CB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516DC3E2" w14:textId="77777777" w:rsidR="003F41CB" w:rsidRPr="001F58C5" w:rsidRDefault="003F41CB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93286502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1643619857" name="Rectangle 74"/>
                      <wps:cNvSpPr>
                        <a:spLocks noChangeArrowheads="1"/>
                      </wps:cNvSpPr>
                      <wps:spPr bwMode="auto">
                        <a:xfrm>
                          <a:off x="437322" y="0"/>
                          <a:ext cx="1422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39F5B5" id="Группа 1113441430" o:spid="_x0000_s1351" style="position:absolute;left:0;text-align:left;margin-left:22.7pt;margin-top:14.2pt;width:1154pt;height:825.75pt;z-index:251707392;mso-position-horizontal-relative:page;mso-position-vertical-relative:page;mso-width-relative:margin;mso-height-relative:margin" coordsize="146573,10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">
              <v:group id="Группа 733050815" o:spid="_x0000_s1352" style="position:absolute;top:51126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">
                <v:group id="Группа 1700661837" o:spid="_x0000_s13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">
                  <v:rect id="Rectangle 91" o:spid="_x0000_s13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" filled="f" strokeweight="1.5pt">
                    <v:textbox inset=",1mm"/>
                  </v:rect>
                  <v:group id="Группа 401482469" o:spid="_x0000_s13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">
                    <v:group id="Группа 830916370" o:spid="_x0000_s13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">
                      <v:line id="Line 76" o:spid="_x0000_s13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" strokeweight="1.5pt"/>
                      <v:line id="Line 77" o:spid="_x0000_s13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" strokeweight="1.5pt"/>
                      <v:line id="Line 78" o:spid="_x0000_s13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" strokeweight="1.5pt"/>
                      <v:line id="Line 79" o:spid="_x0000_s13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" strokeweight="1.5pt"/>
                    </v:group>
                    <v:line id="Line 92" o:spid="_x0000_s13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" strokeweight="1.5pt"/>
                  </v:group>
                </v:group>
                <v:group id="Группа 2037239045" o:spid="_x0000_s13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">
                  <v:group id="Группа 613812084" o:spid="_x0000_s13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3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" filled="f" stroked="f" strokeweight="1.5pt">
                      <v:textbox style="layout-flow:vertical;mso-layout-flow-alt:bottom-to-top" inset=".4mm,.4mm,.4mm,.4mm">
                        <w:txbxContent>
                          <w:p w14:paraId="3C0ED56B" w14:textId="77777777" w:rsidR="003F41CB" w:rsidRDefault="003F41CB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3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" filled="f" stroked="f" strokeweight="1.5pt">
                      <v:textbox style="layout-flow:vertical;mso-layout-flow-alt:bottom-to-top" inset=".4mm,.4mm,.4mm,.4mm">
                        <w:txbxContent>
                          <w:p w14:paraId="407AD86F" w14:textId="77777777" w:rsidR="003F41CB" w:rsidRDefault="003F41CB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3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" filled="f" stroked="f" strokeweight="1.5pt">
                      <v:textbox style="layout-flow:vertical;mso-layout-flow-alt:bottom-to-top" inset=".4mm,.4mm,.4mm,.4mm">
                        <w:txbxContent>
                          <w:p w14:paraId="4CAFDCDD" w14:textId="77777777" w:rsidR="003F41CB" w:rsidRDefault="003F41CB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3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" filled="f" stroked="f" strokeweight="1.5pt">
                      <v:textbox style="layout-flow:vertical;mso-layout-flow-alt:bottom-to-top" inset=".4mm,.4mm,.4mm,.4mm">
                        <w:txbxContent>
                          <w:p w14:paraId="7E2E249F" w14:textId="77777777" w:rsidR="003F41CB" w:rsidRDefault="003F41CB" w:rsidP="001F1EE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3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" filled="f" stroked="f" strokeweight="1.5pt">
                      <v:textbox style="layout-flow:vertical;mso-layout-flow-alt:bottom-to-top" inset=".4mm,.4mm,.4mm,.4mm">
                        <w:txbxContent>
                          <w:p w14:paraId="6A99642B" w14:textId="77777777" w:rsidR="003F41CB" w:rsidRDefault="003F41CB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431851392" o:spid="_x0000_s13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">
                    <v:shape id="Text Box 87" o:spid="_x0000_s13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" filled="f" stroked="f" strokeweight="1.5pt">
                      <v:textbox style="layout-flow:vertical;mso-layout-flow-alt:bottom-to-top" inset="0,0,0,0">
                        <w:txbxContent>
                          <w:p w14:paraId="603AAD5A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3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" filled="f" stroked="f" strokeweight="1.5pt">
                      <v:textbox style="layout-flow:vertical;mso-layout-flow-alt:bottom-to-top" inset="0,0,0,0">
                        <w:txbxContent>
                          <w:p w14:paraId="4F21CDDD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3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" filled="f" stroked="f" strokeweight="1.5pt">
                      <v:textbox style="layout-flow:vertical;mso-layout-flow-alt:bottom-to-top" inset="0,0,0,0">
                        <w:txbxContent>
                          <w:p w14:paraId="5771BF0B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3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" filled="f" stroked="f" strokeweight="1.5pt">
                      <v:textbox style="layout-flow:vertical;mso-layout-flow-alt:bottom-to-top" inset="0,0,0,0">
                        <w:txbxContent>
                          <w:p w14:paraId="3D4EB2DE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3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" filled="f" stroked="f" strokeweight="1.5pt">
                      <v:textbox style="layout-flow:vertical;mso-layout-flow-alt:bottom-to-top" inset="0,0,0,0">
                        <w:txbxContent>
                          <w:p w14:paraId="5B7FEC7D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Группа 576210587" o:spid="_x0000_s1375" style="position:absolute;left:79910;top:97880;width:66600;height:6984" coordsize="66600,6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">
                <v:group id="Группа 875514667" o:spid="_x0000_s1376" style="position:absolute;width:66600;height:6984" coordsize="66599,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">
                  <v:group id="Группа 861384782" o:spid="_x0000_s1377" style="position:absolute;width:66599;height:5398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">
                    <v:group id="Группа 1445628387" o:spid="_x0000_s1378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">
                      <v:line id="Line 102" o:spid="_x0000_s1379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" strokeweight="1.5pt">
                        <v:stroke startarrowwidth="narrow" startarrowlength="short" endarrowwidth="narrow" endarrowlength="short"/>
                      </v:line>
                      <v:line id="Line 112" o:spid="_x0000_s1380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" strokeweight="1.5pt">
                        <v:stroke startarrowwidth="narrow" startarrowlength="short" endarrowwidth="narrow" endarrowlength="short"/>
                      </v:line>
                      <v:line id="Line 113" o:spid="_x0000_s1381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382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" strokecolor="windowText" strokeweight="1.5pt"/>
                      <v:line id="Line 98" o:spid="_x0000_s1383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" strokeweight="1.5pt">
                        <v:stroke startarrowwidth="narrow" startarrowlength="short" endarrowwidth="narrow" endarrowlength="short"/>
                      </v:line>
                      <v:line id="Line 99" o:spid="_x0000_s1384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" strokeweight="1.5pt">
                        <v:stroke startarrowwidth="narrow" startarrowlength="short" endarrowwidth="narrow" endarrowlength="short"/>
                      </v:line>
                      <v:line id="Line 100" o:spid="_x0000_s1385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" strokeweight="1.5pt">
                        <v:stroke startarrowwidth="narrow" startarrowlength="short" endarrowwidth="narrow" endarrowlength="short"/>
                      </v:line>
                      <v:line id="Line 101" o:spid="_x0000_s1386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" strokeweight="1.5pt">
                        <v:stroke startarrowwidth="narrow" startarrowlength="short" endarrowwidth="narrow" endarrowlength="short"/>
                      </v:line>
                      <v:line id="Line 103" o:spid="_x0000_s1387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">
                        <v:stroke startarrowwidth="narrow" startarrowlength="short" endarrowwidth="narrow" endarrowlength="short"/>
                      </v:line>
                      <v:line id="Line 133" o:spid="_x0000_s1388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" strokeweight="1.5pt">
                        <v:stroke startarrowwidth="narrow" startarrowlength="short" endarrowwidth="narrow" endarrowlength="short"/>
                      </v:line>
                    </v:group>
                    <v:group id="Группа 1594093246" o:spid="_x0000_s1389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">
                      <v:group id="Группа 1125618369" o:spid="_x0000_s1390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">
                        <v:rect id="Rectangle 123" o:spid="_x0000_s1391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" filled="f" stroked="f">
                          <v:textbox inset="1pt,.4mm,1pt,1pt">
                            <w:txbxContent>
                              <w:p w14:paraId="04D51958" w14:textId="77777777" w:rsidR="003F41CB" w:rsidRPr="00CB1016" w:rsidRDefault="003F41CB" w:rsidP="001F1EE2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392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" filled="f" stroked="f">
                          <v:textbox inset="1pt,.4mm,1pt,1pt">
                            <w:txbxContent>
                              <w:p w14:paraId="126A0EAA" w14:textId="77777777" w:rsidR="003F41CB" w:rsidRPr="005374BE" w:rsidRDefault="003F41CB" w:rsidP="001F1EE2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393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" filled="f" stroked="f">
                          <v:textbox inset="1pt,.4mm,1pt,1pt">
                            <w:txbxContent>
                              <w:p w14:paraId="583CCF73" w14:textId="360FF2DE" w:rsidR="003F41CB" w:rsidRDefault="003F41CB" w:rsidP="001F1EE2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9B5EF9">
                                  <w:t>878.2023-АСУ ТП.С2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709590454" o:spid="_x0000_s1394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">
                        <v:rect id="Rectangle 119" o:spid="_x0000_s1395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" filled="f" stroked="f">
                          <v:textbox inset="0,0,0,0">
                            <w:txbxContent>
                              <w:p w14:paraId="08FE2FDE" w14:textId="77777777" w:rsidR="003F41CB" w:rsidRPr="00945CCC" w:rsidRDefault="003F41CB" w:rsidP="001F1EE2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396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" filled="f" stroked="f">
                          <v:textbox inset="0,0,0,0">
                            <w:txbxContent>
                              <w:p w14:paraId="1889C8E7" w14:textId="77777777" w:rsidR="003F41CB" w:rsidRDefault="003F41CB" w:rsidP="001F1EE2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397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" filled="f" stroked="f">
                          <v:textbox inset="0,0,0,0">
                            <w:txbxContent>
                              <w:p w14:paraId="357071A4" w14:textId="77777777" w:rsidR="003F41CB" w:rsidRPr="005E4A3B" w:rsidRDefault="003F41CB" w:rsidP="001F1EE2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398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" filled="f" stroked="f">
                          <v:textbox inset="0,0,0,0">
                            <w:txbxContent>
                              <w:p w14:paraId="4CD5B556" w14:textId="77777777" w:rsidR="003F41CB" w:rsidRPr="000411E6" w:rsidRDefault="003F41CB" w:rsidP="001F1EE2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399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" filled="f" stroked="f">
                          <v:textbox inset="0,0,0,0">
                            <w:txbxContent>
                              <w:p w14:paraId="6C92E9E6" w14:textId="77777777" w:rsidR="003F41CB" w:rsidRPr="005E4A3B" w:rsidRDefault="003F41CB" w:rsidP="001F1EE2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400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" filled="f" stroked="f">
                          <v:textbox inset="0,0,0,0">
                            <w:txbxContent>
                              <w:p w14:paraId="12B81881" w14:textId="77777777" w:rsidR="003F41C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401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" filled="f" stroked="f">
                          <v:textbox inset="0,0,0,0">
                            <w:txbxContent>
                              <w:p w14:paraId="3B71B84E" w14:textId="77777777" w:rsidR="003F41C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402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" filled="f" stroked="f">
                          <v:textbox inset="0,0,0,0">
                            <w:txbxContent>
                              <w:p w14:paraId="7DD529F6" w14:textId="77777777" w:rsidR="003F41CB" w:rsidRPr="00945CCC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403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" filled="f" stroked="f">
                          <v:textbox inset="0,0,0,0">
                            <w:txbxContent>
                              <w:p w14:paraId="22EFEC8C" w14:textId="77777777" w:rsidR="003F41CB" w:rsidRPr="00945CCC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404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" filled="f" stroked="f">
                          <v:textbox inset="0,0,0,0">
                            <w:txbxContent>
                              <w:p w14:paraId="1DA30A6E" w14:textId="77777777" w:rsidR="003F41CB" w:rsidRPr="005E4A3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405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" filled="f" stroked="f">
                          <v:textbox inset="0,0,0,0">
                            <w:txbxContent>
                              <w:p w14:paraId="634A4508" w14:textId="77777777" w:rsidR="003F41CB" w:rsidRPr="005E4A3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406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" filled="f" stroked="f">
                          <v:textbox inset="0,0,0,0">
                            <w:txbxContent>
                              <w:p w14:paraId="4A9D7670" w14:textId="77777777" w:rsidR="003F41CB" w:rsidRPr="000411E6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407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" filled="f" stroked="f">
                          <v:textbox inset="0,0,0,0">
                            <w:txbxContent>
                              <w:p w14:paraId="3A93CE02" w14:textId="77777777" w:rsidR="003F41CB" w:rsidRPr="000411E6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1663982678" o:spid="_x0000_s1408" style="position:absolute;left:29553;top:5340;width:32400;height:1655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">
                    <v:rect id="Rectangle 122" o:spid="_x0000_s1409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" filled="f" stroked="f">
                      <v:textbox inset="1pt,.4mm,1pt,1pt">
                        <w:txbxContent>
                          <w:p w14:paraId="320C1436" w14:textId="77777777" w:rsidR="003F41CB" w:rsidRPr="006C5C53" w:rsidRDefault="003F41CB" w:rsidP="001F1EE2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410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" filled="f" stroked="f">
                      <v:textbox inset="1pt,.4mm,1pt,1pt">
                        <w:txbxContent>
                          <w:p w14:paraId="2D2A78EC" w14:textId="77777777" w:rsidR="003F41CB" w:rsidRDefault="003F41CB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  <w:p w14:paraId="516DC3E2" w14:textId="77777777" w:rsidR="003F41CB" w:rsidRPr="001F58C5" w:rsidRDefault="003F41CB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line id="Line 99" o:spid="_x0000_s1411" style="position:absolute;visibility:visible;mso-wrap-style:square" from="0,0" to="0,5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" strokeweight="1.5pt">
                  <v:stroke startarrowwidth="narrow" startarrowlength="short" endarrowwidth="narrow" endarrowlength="short"/>
                </v:line>
              </v:group>
              <v:rect id="Rectangle 74" o:spid="_x0000_s1412" style="position:absolute;left:4373;width:1422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B0DAA" w14:textId="77777777" w:rsidR="003F41CB" w:rsidRDefault="003F41C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9440" behindDoc="0" locked="1" layoutInCell="1" allowOverlap="1" wp14:anchorId="041CB34B" wp14:editId="5C16FB9E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55600" cy="10486800"/>
              <wp:effectExtent l="0" t="0" r="13335" b="0"/>
              <wp:wrapNone/>
              <wp:docPr id="439018332" name="Группа 4390183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55600" cy="10486800"/>
                        <a:chOff x="0" y="0"/>
                        <a:chExt cx="14657322" cy="10486456"/>
                      </a:xfrm>
                    </wpg:grpSpPr>
                    <wpg:grpSp>
                      <wpg:cNvPr id="1990578314" name="Группа 1990578314"/>
                      <wpg:cNvGrpSpPr/>
                      <wpg:grpSpPr>
                        <a:xfrm>
                          <a:off x="0" y="5112689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595101393" name="Группа 1595101393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850636009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3528802" name="Группа 273528802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080213479" name="Группа 108021347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22641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7996257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6196021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7650130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9302376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609855541" name="Группа 609855541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455009998" name="Группа 1455009998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342597230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C1F9A8" w14:textId="77777777" w:rsidR="003F41CB" w:rsidRDefault="003F41CB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65054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C4DA0B" w14:textId="77777777" w:rsidR="003F41CB" w:rsidRDefault="003F41CB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3501398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8DF853" w14:textId="77777777" w:rsidR="003F41CB" w:rsidRDefault="003F41CB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368857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6A73C9" w14:textId="77777777" w:rsidR="003F41CB" w:rsidRDefault="003F41CB" w:rsidP="001F1EE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50544725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FBD049" w14:textId="77777777" w:rsidR="003F41CB" w:rsidRDefault="003F41CB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49130323" name="Группа 44913032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2424336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AA62EF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494432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03017F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34361918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9565FBF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8462823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7099C7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6160638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165975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453560672" name="Группа 1453560672"/>
                      <wpg:cNvGrpSpPr/>
                      <wpg:grpSpPr>
                        <a:xfrm>
                          <a:off x="7991061" y="9788056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58693806" name="Группа 58693806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1716146017" name="Группа 1716146017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1355602090" name="Группа 1355602090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2018504572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3596011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91329749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73883415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81530860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5715090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72795479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4798151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90343748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5594385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909152884" name="Группа 1909152884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941309339" name="Группа 941309339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1370477270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67D4272" w14:textId="77777777" w:rsidR="003F41CB" w:rsidRPr="00CB1016" w:rsidRDefault="003F41CB" w:rsidP="001F1EE2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1001952996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AE5B1C0" w14:textId="77777777" w:rsidR="003F41CB" w:rsidRPr="005374BE" w:rsidRDefault="003F41CB" w:rsidP="001F1EE2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1711579271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DC73D8" w14:textId="17AEEA2A" w:rsidR="003F41CB" w:rsidRDefault="003F41CB" w:rsidP="001F1EE2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9B5EF9">
                                        <w:t>878.2023-АСУ ТП.С2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2923478" name="Группа 72923478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599162052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1AA59C" w14:textId="77777777" w:rsidR="003F41CB" w:rsidRPr="00945CCC" w:rsidRDefault="003F41CB" w:rsidP="001F1EE2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2675707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746B5B" w14:textId="77777777" w:rsidR="003F41CB" w:rsidRDefault="003F41CB" w:rsidP="001F1EE2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973336377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FE0A5D3" w14:textId="77777777" w:rsidR="003F41CB" w:rsidRPr="005E4A3B" w:rsidRDefault="003F41CB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9337046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13BD6E" w14:textId="77777777" w:rsidR="003F41CB" w:rsidRPr="000411E6" w:rsidRDefault="003F41CB" w:rsidP="001F1EE2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0875142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D902126" w14:textId="77777777" w:rsidR="003F41CB" w:rsidRPr="005E4A3B" w:rsidRDefault="003F41CB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556218340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B2B12C" w14:textId="77777777" w:rsidR="003F41C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813673114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AEAE4E" w14:textId="77777777" w:rsidR="003F41C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875391053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FF93A4B" w14:textId="77777777" w:rsidR="003F41CB" w:rsidRPr="00945CCC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80282240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664C68C" w14:textId="77777777" w:rsidR="003F41CB" w:rsidRPr="00945CCC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456134142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ADD2F3" w14:textId="77777777" w:rsidR="003F41CB" w:rsidRPr="005E4A3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6128487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F0C662E" w14:textId="77777777" w:rsidR="003F41CB" w:rsidRPr="005E4A3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40777553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454EEE5" w14:textId="77777777" w:rsidR="003F41CB" w:rsidRPr="000411E6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864758803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B027E87" w14:textId="77777777" w:rsidR="003F41CB" w:rsidRPr="000411E6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2104801807" name="Группа 2104801807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103701429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23087B5" w14:textId="77777777" w:rsidR="003F41CB" w:rsidRPr="006C5C53" w:rsidRDefault="003F41CB" w:rsidP="001F1EE2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619612496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FCBD0E" w14:textId="77777777" w:rsidR="003F41CB" w:rsidRDefault="003F41CB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4CEDABE2" w14:textId="77777777" w:rsidR="003F41CB" w:rsidRPr="001F58C5" w:rsidRDefault="003F41CB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860427611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1155668363" name="Rectangle 74"/>
                      <wps:cNvSpPr>
                        <a:spLocks noChangeArrowheads="1"/>
                      </wps:cNvSpPr>
                      <wps:spPr bwMode="auto">
                        <a:xfrm>
                          <a:off x="437322" y="0"/>
                          <a:ext cx="1422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41CB34B" id="Группа 439018332" o:spid="_x0000_s1413" style="position:absolute;left:0;text-align:left;margin-left:22.7pt;margin-top:14.2pt;width:1154pt;height:825.75pt;z-index:251709440;mso-position-horizontal-relative:page;mso-position-vertical-relative:page;mso-width-relative:margin;mso-height-relative:margin" coordsize="146573,10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">
              <v:group id="Группа 1990578314" o:spid="_x0000_s1414" style="position:absolute;top:51126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">
                <v:group id="Группа 1595101393" o:spid="_x0000_s141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">
                  <v:rect id="Rectangle 91" o:spid="_x0000_s1416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" filled="f" strokeweight="1.5pt">
                    <v:textbox inset=",1mm"/>
                  </v:rect>
                  <v:group id="Группа 273528802" o:spid="_x0000_s1417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">
                    <v:group id="Группа 1080213479" o:spid="_x0000_s1418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">
                      <v:line id="Line 76" o:spid="_x0000_s1419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" strokeweight="1.5pt"/>
                      <v:line id="Line 77" o:spid="_x0000_s1420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" strokeweight="1.5pt"/>
                      <v:line id="Line 78" o:spid="_x0000_s1421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" strokeweight="1.5pt"/>
                      <v:line id="Line 79" o:spid="_x0000_s1422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" strokeweight="1.5pt"/>
                    </v:group>
                    <v:line id="Line 92" o:spid="_x0000_s1423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" strokeweight="1.5pt"/>
                  </v:group>
                </v:group>
                <v:group id="Группа 609855541" o:spid="_x0000_s1424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">
                  <v:group id="Группа 1455009998" o:spid="_x0000_s1425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426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" filled="f" stroked="f" strokeweight="1.5pt">
                      <v:textbox style="layout-flow:vertical;mso-layout-flow-alt:bottom-to-top" inset=".4mm,.4mm,.4mm,.4mm">
                        <w:txbxContent>
                          <w:p w14:paraId="26C1F9A8" w14:textId="77777777" w:rsidR="003F41CB" w:rsidRDefault="003F41CB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427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" filled="f" stroked="f" strokeweight="1.5pt">
                      <v:textbox style="layout-flow:vertical;mso-layout-flow-alt:bottom-to-top" inset=".4mm,.4mm,.4mm,.4mm">
                        <w:txbxContent>
                          <w:p w14:paraId="05C4DA0B" w14:textId="77777777" w:rsidR="003F41CB" w:rsidRDefault="003F41CB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428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" filled="f" stroked="f" strokeweight="1.5pt">
                      <v:textbox style="layout-flow:vertical;mso-layout-flow-alt:bottom-to-top" inset=".4mm,.4mm,.4mm,.4mm">
                        <w:txbxContent>
                          <w:p w14:paraId="128DF853" w14:textId="77777777" w:rsidR="003F41CB" w:rsidRDefault="003F41CB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429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" filled="f" stroked="f" strokeweight="1.5pt">
                      <v:textbox style="layout-flow:vertical;mso-layout-flow-alt:bottom-to-top" inset=".4mm,.4mm,.4mm,.4mm">
                        <w:txbxContent>
                          <w:p w14:paraId="166A73C9" w14:textId="77777777" w:rsidR="003F41CB" w:rsidRDefault="003F41CB" w:rsidP="001F1EE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430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" filled="f" stroked="f" strokeweight="1.5pt">
                      <v:textbox style="layout-flow:vertical;mso-layout-flow-alt:bottom-to-top" inset=".4mm,.4mm,.4mm,.4mm">
                        <w:txbxContent>
                          <w:p w14:paraId="54FBD049" w14:textId="77777777" w:rsidR="003F41CB" w:rsidRDefault="003F41CB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49130323" o:spid="_x0000_s1431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">
                    <v:shape id="Text Box 87" o:spid="_x0000_s1432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50AA62EF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433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" filled="f" stroked="f" strokeweight="1.5pt">
                      <v:textbox style="layout-flow:vertical;mso-layout-flow-alt:bottom-to-top" inset="0,0,0,0">
                        <w:txbxContent>
                          <w:p w14:paraId="7303017F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434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" filled="f" stroked="f" strokeweight="1.5pt">
                      <v:textbox style="layout-flow:vertical;mso-layout-flow-alt:bottom-to-top" inset="0,0,0,0">
                        <w:txbxContent>
                          <w:p w14:paraId="79565FBF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435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" filled="f" stroked="f" strokeweight="1.5pt">
                      <v:textbox style="layout-flow:vertical;mso-layout-flow-alt:bottom-to-top" inset="0,0,0,0">
                        <w:txbxContent>
                          <w:p w14:paraId="127099C7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436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" filled="f" stroked="f" strokeweight="1.5pt">
                      <v:textbox style="layout-flow:vertical;mso-layout-flow-alt:bottom-to-top" inset="0,0,0,0">
                        <w:txbxContent>
                          <w:p w14:paraId="0E165975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Группа 1453560672" o:spid="_x0000_s1437" style="position:absolute;left:79910;top:97880;width:66600;height:6984" coordsize="66600,6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">
                <v:group id="Группа 58693806" o:spid="_x0000_s1438" style="position:absolute;width:66600;height:6984" coordsize="66599,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">
                  <v:group id="Группа 1716146017" o:spid="_x0000_s1439" style="position:absolute;width:66599;height:5398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">
                    <v:group id="Группа 1355602090" o:spid="_x0000_s1440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">
                      <v:line id="Line 102" o:spid="_x0000_s1441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" strokeweight="1.5pt">
                        <v:stroke startarrowwidth="narrow" startarrowlength="short" endarrowwidth="narrow" endarrowlength="short"/>
                      </v:line>
                      <v:line id="Line 112" o:spid="_x0000_s1442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" strokeweight="1.5pt">
                        <v:stroke startarrowwidth="narrow" startarrowlength="short" endarrowwidth="narrow" endarrowlength="short"/>
                      </v:line>
                      <v:line id="Line 113" o:spid="_x0000_s1443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444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" strokecolor="windowText" strokeweight="1.5pt"/>
                      <v:line id="Line 98" o:spid="_x0000_s1445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" strokeweight="1.5pt">
                        <v:stroke startarrowwidth="narrow" startarrowlength="short" endarrowwidth="narrow" endarrowlength="short"/>
                      </v:line>
                      <v:line id="Line 99" o:spid="_x0000_s1446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" strokeweight="1.5pt">
                        <v:stroke startarrowwidth="narrow" startarrowlength="short" endarrowwidth="narrow" endarrowlength="short"/>
                      </v:line>
                      <v:line id="Line 100" o:spid="_x0000_s1447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" strokeweight="1.5pt">
                        <v:stroke startarrowwidth="narrow" startarrowlength="short" endarrowwidth="narrow" endarrowlength="short"/>
                      </v:line>
                      <v:line id="Line 101" o:spid="_x0000_s1448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" strokeweight="1.5pt">
                        <v:stroke startarrowwidth="narrow" startarrowlength="short" endarrowwidth="narrow" endarrowlength="short"/>
                      </v:line>
                      <v:line id="Line 103" o:spid="_x0000_s1449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">
                        <v:stroke startarrowwidth="narrow" startarrowlength="short" endarrowwidth="narrow" endarrowlength="short"/>
                      </v:line>
                      <v:line id="Line 133" o:spid="_x0000_s1450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" strokeweight="1.5pt">
                        <v:stroke startarrowwidth="narrow" startarrowlength="short" endarrowwidth="narrow" endarrowlength="short"/>
                      </v:line>
                    </v:group>
                    <v:group id="Группа 1909152884" o:spid="_x0000_s1451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">
                      <v:group id="Группа 941309339" o:spid="_x0000_s1452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">
                        <v:rect id="Rectangle 123" o:spid="_x0000_s1453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" filled="f" stroked="f">
                          <v:textbox inset="1pt,.4mm,1pt,1pt">
                            <w:txbxContent>
                              <w:p w14:paraId="667D4272" w14:textId="77777777" w:rsidR="003F41CB" w:rsidRPr="00CB1016" w:rsidRDefault="003F41CB" w:rsidP="001F1EE2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454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" filled="f" stroked="f">
                          <v:textbox inset="1pt,.4mm,1pt,1pt">
                            <w:txbxContent>
                              <w:p w14:paraId="1AE5B1C0" w14:textId="77777777" w:rsidR="003F41CB" w:rsidRPr="005374BE" w:rsidRDefault="003F41CB" w:rsidP="001F1EE2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455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" filled="f" stroked="f">
                          <v:textbox inset="1pt,.4mm,1pt,1pt">
                            <w:txbxContent>
                              <w:p w14:paraId="61DC73D8" w14:textId="17AEEA2A" w:rsidR="003F41CB" w:rsidRDefault="003F41CB" w:rsidP="001F1EE2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9B5EF9">
                                  <w:t>878.2023-АСУ ТП.С2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72923478" o:spid="_x0000_s1456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">
                        <v:rect id="Rectangle 119" o:spid="_x0000_s1457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" filled="f" stroked="f">
                          <v:textbox inset="0,0,0,0">
                            <w:txbxContent>
                              <w:p w14:paraId="181AA59C" w14:textId="77777777" w:rsidR="003F41CB" w:rsidRPr="00945CCC" w:rsidRDefault="003F41CB" w:rsidP="001F1EE2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458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" filled="f" stroked="f">
                          <v:textbox inset="0,0,0,0">
                            <w:txbxContent>
                              <w:p w14:paraId="09746B5B" w14:textId="77777777" w:rsidR="003F41CB" w:rsidRDefault="003F41CB" w:rsidP="001F1EE2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459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" filled="f" stroked="f">
                          <v:textbox inset="0,0,0,0">
                            <w:txbxContent>
                              <w:p w14:paraId="0FE0A5D3" w14:textId="77777777" w:rsidR="003F41CB" w:rsidRPr="005E4A3B" w:rsidRDefault="003F41CB" w:rsidP="001F1EE2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460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" filled="f" stroked="f">
                          <v:textbox inset="0,0,0,0">
                            <w:txbxContent>
                              <w:p w14:paraId="7D13BD6E" w14:textId="77777777" w:rsidR="003F41CB" w:rsidRPr="000411E6" w:rsidRDefault="003F41CB" w:rsidP="001F1EE2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461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" filled="f" stroked="f">
                          <v:textbox inset="0,0,0,0">
                            <w:txbxContent>
                              <w:p w14:paraId="1D902126" w14:textId="77777777" w:rsidR="003F41CB" w:rsidRPr="005E4A3B" w:rsidRDefault="003F41CB" w:rsidP="001F1EE2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462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" filled="f" stroked="f">
                          <v:textbox inset="0,0,0,0">
                            <w:txbxContent>
                              <w:p w14:paraId="69B2B12C" w14:textId="77777777" w:rsidR="003F41C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463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" filled="f" stroked="f">
                          <v:textbox inset="0,0,0,0">
                            <w:txbxContent>
                              <w:p w14:paraId="4DAEAE4E" w14:textId="77777777" w:rsidR="003F41C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464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" filled="f" stroked="f">
                          <v:textbox inset="0,0,0,0">
                            <w:txbxContent>
                              <w:p w14:paraId="5FF93A4B" w14:textId="77777777" w:rsidR="003F41CB" w:rsidRPr="00945CCC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465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" filled="f" stroked="f">
                          <v:textbox inset="0,0,0,0">
                            <w:txbxContent>
                              <w:p w14:paraId="2664C68C" w14:textId="77777777" w:rsidR="003F41CB" w:rsidRPr="00945CCC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466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" filled="f" stroked="f">
                          <v:textbox inset="0,0,0,0">
                            <w:txbxContent>
                              <w:p w14:paraId="3CADD2F3" w14:textId="77777777" w:rsidR="003F41CB" w:rsidRPr="005E4A3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467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" filled="f" stroked="f">
                          <v:textbox inset="0,0,0,0">
                            <w:txbxContent>
                              <w:p w14:paraId="6F0C662E" w14:textId="77777777" w:rsidR="003F41CB" w:rsidRPr="005E4A3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468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" filled="f" stroked="f">
                          <v:textbox inset="0,0,0,0">
                            <w:txbxContent>
                              <w:p w14:paraId="5454EEE5" w14:textId="77777777" w:rsidR="003F41CB" w:rsidRPr="000411E6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469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" filled="f" stroked="f">
                          <v:textbox inset="0,0,0,0">
                            <w:txbxContent>
                              <w:p w14:paraId="7B027E87" w14:textId="77777777" w:rsidR="003F41CB" w:rsidRPr="000411E6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2104801807" o:spid="_x0000_s1470" style="position:absolute;left:29553;top:5340;width:32400;height:1655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">
                    <v:rect id="Rectangle 122" o:spid="_x0000_s1471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" filled="f" stroked="f">
                      <v:textbox inset="1pt,.4mm,1pt,1pt">
                        <w:txbxContent>
                          <w:p w14:paraId="523087B5" w14:textId="77777777" w:rsidR="003F41CB" w:rsidRPr="006C5C53" w:rsidRDefault="003F41CB" w:rsidP="001F1EE2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472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" filled="f" stroked="f">
                      <v:textbox inset="1pt,.4mm,1pt,1pt">
                        <w:txbxContent>
                          <w:p w14:paraId="7AFCBD0E" w14:textId="77777777" w:rsidR="003F41CB" w:rsidRDefault="003F41CB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  <w:p w14:paraId="4CEDABE2" w14:textId="77777777" w:rsidR="003F41CB" w:rsidRPr="001F58C5" w:rsidRDefault="003F41CB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line id="Line 99" o:spid="_x0000_s1473" style="position:absolute;visibility:visible;mso-wrap-style:square" from="0,0" to="0,5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" strokeweight="1.5pt">
                  <v:stroke startarrowwidth="narrow" startarrowlength="short" endarrowwidth="narrow" endarrowlength="short"/>
                </v:line>
              </v:group>
              <v:rect id="Rectangle 74" o:spid="_x0000_s1474" style="position:absolute;left:4373;width:1422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4797E" w14:textId="77777777" w:rsidR="003F41CB" w:rsidRDefault="003F41C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11488" behindDoc="0" locked="1" layoutInCell="1" allowOverlap="1" wp14:anchorId="4DD0D8ED" wp14:editId="601EDAA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55600" cy="10486800"/>
              <wp:effectExtent l="0" t="0" r="13335" b="0"/>
              <wp:wrapNone/>
              <wp:docPr id="442643801" name="Группа 4426438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55600" cy="10486800"/>
                        <a:chOff x="0" y="0"/>
                        <a:chExt cx="14657322" cy="10486456"/>
                      </a:xfrm>
                    </wpg:grpSpPr>
                    <wpg:grpSp>
                      <wpg:cNvPr id="1097219211" name="Группа 1097219211"/>
                      <wpg:cNvGrpSpPr/>
                      <wpg:grpSpPr>
                        <a:xfrm>
                          <a:off x="0" y="5112689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212647044" name="Группа 12126470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68990013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332780330" name="Группа 332780330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864174530" name="Группа 1864174530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832591082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3375238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932048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1037380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984252263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957436" name="Группа 4095743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362964315" name="Группа 362964315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0439038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FBC7FF7" w14:textId="77777777" w:rsidR="003F41CB" w:rsidRDefault="003F41CB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776229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B00F3A" w14:textId="77777777" w:rsidR="003F41CB" w:rsidRDefault="003F41CB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6996452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07FC47" w14:textId="77777777" w:rsidR="003F41CB" w:rsidRDefault="003F41CB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200430253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3E12F9" w14:textId="77777777" w:rsidR="003F41CB" w:rsidRDefault="003F41CB" w:rsidP="001F1EE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2124047636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A4B0E79" w14:textId="77777777" w:rsidR="003F41CB" w:rsidRDefault="003F41CB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047249323" name="Группа 104724932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210172058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6DD433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460413016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E6D3165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77268897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990130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1793354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CBDBF05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55915457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A3118D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741760878" name="Группа 741760878"/>
                      <wpg:cNvGrpSpPr/>
                      <wpg:grpSpPr>
                        <a:xfrm>
                          <a:off x="7991061" y="9788056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1165319896" name="Группа 1165319896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1997532567" name="Группа 1997532567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454630048" name="Группа 454630048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875275537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3719528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7465942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78687028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721200360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55289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1681192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0543139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0258018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4914279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883549859" name="Группа 1883549859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1644509879" name="Группа 1644509879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1721391398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E119B1B" w14:textId="77777777" w:rsidR="003F41CB" w:rsidRPr="00CB1016" w:rsidRDefault="003F41CB" w:rsidP="001F1EE2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1735135197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B71671" w14:textId="77777777" w:rsidR="003F41CB" w:rsidRPr="005374BE" w:rsidRDefault="003F41CB" w:rsidP="001F1EE2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1180879716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A74FF2" w14:textId="16B7FCFE" w:rsidR="003F41CB" w:rsidRDefault="003F41CB" w:rsidP="001F1EE2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9B5EF9">
                                        <w:t>878.2023-АСУ ТП.С2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14601734" name="Группа 714601734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1837391380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DF012B" w14:textId="77777777" w:rsidR="003F41CB" w:rsidRPr="00945CCC" w:rsidRDefault="003F41CB" w:rsidP="001F1EE2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50774801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B00D32" w14:textId="77777777" w:rsidR="003F41CB" w:rsidRDefault="003F41CB" w:rsidP="001F1EE2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84049275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C7F6E9B" w14:textId="77777777" w:rsidR="003F41CB" w:rsidRPr="005E4A3B" w:rsidRDefault="003F41CB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5179261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0D299E" w14:textId="77777777" w:rsidR="003F41CB" w:rsidRPr="000411E6" w:rsidRDefault="003F41CB" w:rsidP="001F1EE2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506036891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0B217DB" w14:textId="77777777" w:rsidR="003F41CB" w:rsidRPr="005E4A3B" w:rsidRDefault="003F41CB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42008797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F6BE52D" w14:textId="77777777" w:rsidR="003F41C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60238261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C1C1F0E" w14:textId="77777777" w:rsidR="003F41C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861529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4FB3E8" w14:textId="77777777" w:rsidR="003F41CB" w:rsidRPr="00945CCC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213373687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246A35" w14:textId="77777777" w:rsidR="003F41CB" w:rsidRPr="00945CCC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216151462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AFDFFA" w14:textId="77777777" w:rsidR="003F41CB" w:rsidRPr="005E4A3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83149068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9F2587C" w14:textId="77777777" w:rsidR="003F41CB" w:rsidRPr="005E4A3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70540915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E27D270" w14:textId="77777777" w:rsidR="003F41CB" w:rsidRPr="000411E6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936127532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0E78F3" w14:textId="77777777" w:rsidR="003F41CB" w:rsidRPr="000411E6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950075446" name="Группа 1950075446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829653727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8FD6DF" w14:textId="77777777" w:rsidR="003F41CB" w:rsidRPr="006C5C53" w:rsidRDefault="003F41CB" w:rsidP="001F1EE2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527286996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86AFBB2" w14:textId="77777777" w:rsidR="003F41CB" w:rsidRDefault="003F41CB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3B46C3AA" w14:textId="77777777" w:rsidR="003F41CB" w:rsidRPr="001F58C5" w:rsidRDefault="003F41CB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551349552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1200079894" name="Rectangle 74"/>
                      <wps:cNvSpPr>
                        <a:spLocks noChangeArrowheads="1"/>
                      </wps:cNvSpPr>
                      <wps:spPr bwMode="auto">
                        <a:xfrm>
                          <a:off x="437322" y="0"/>
                          <a:ext cx="1422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DD0D8ED" id="Группа 442643801" o:spid="_x0000_s1475" style="position:absolute;left:0;text-align:left;margin-left:22.7pt;margin-top:14.2pt;width:1154pt;height:825.75pt;z-index:251711488;mso-position-horizontal-relative:page;mso-position-vertical-relative:page;mso-width-relative:margin;mso-height-relative:margin" coordsize="146573,10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">
              <v:group id="Группа 1097219211" o:spid="_x0000_s1476" style="position:absolute;top:51126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">
                <v:group id="Группа 1212647044" o:spid="_x0000_s1477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">
                  <v:rect id="Rectangle 91" o:spid="_x0000_s1478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" filled="f" strokeweight="1.5pt">
                    <v:textbox inset=",1mm"/>
                  </v:rect>
                  <v:group id="Группа 332780330" o:spid="_x0000_s1479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">
                    <v:group id="Группа 1864174530" o:spid="_x0000_s1480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">
                      <v:line id="Line 76" o:spid="_x0000_s1481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" strokeweight="1.5pt"/>
                      <v:line id="Line 77" o:spid="_x0000_s1482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" strokeweight="1.5pt"/>
                      <v:line id="Line 78" o:spid="_x0000_s1483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" strokeweight="1.5pt"/>
                      <v:line id="Line 79" o:spid="_x0000_s1484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" strokeweight="1.5pt"/>
                    </v:group>
                    <v:line id="Line 92" o:spid="_x0000_s1485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" strokeweight="1.5pt"/>
                  </v:group>
                </v:group>
                <v:group id="Группа 40957436" o:spid="_x0000_s1486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">
                  <v:group id="Группа 362964315" o:spid="_x0000_s1487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488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" filled="f" stroked="f" strokeweight="1.5pt">
                      <v:textbox style="layout-flow:vertical;mso-layout-flow-alt:bottom-to-top" inset=".4mm,.4mm,.4mm,.4mm">
                        <w:txbxContent>
                          <w:p w14:paraId="6FBC7FF7" w14:textId="77777777" w:rsidR="003F41CB" w:rsidRDefault="003F41CB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489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" filled="f" stroked="f" strokeweight="1.5pt">
                      <v:textbox style="layout-flow:vertical;mso-layout-flow-alt:bottom-to-top" inset=".4mm,.4mm,.4mm,.4mm">
                        <w:txbxContent>
                          <w:p w14:paraId="0EB00F3A" w14:textId="77777777" w:rsidR="003F41CB" w:rsidRDefault="003F41CB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490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" filled="f" stroked="f" strokeweight="1.5pt">
                      <v:textbox style="layout-flow:vertical;mso-layout-flow-alt:bottom-to-top" inset=".4mm,.4mm,.4mm,.4mm">
                        <w:txbxContent>
                          <w:p w14:paraId="5407FC47" w14:textId="77777777" w:rsidR="003F41CB" w:rsidRDefault="003F41CB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491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" filled="f" stroked="f" strokeweight="1.5pt">
                      <v:textbox style="layout-flow:vertical;mso-layout-flow-alt:bottom-to-top" inset=".4mm,.4mm,.4mm,.4mm">
                        <w:txbxContent>
                          <w:p w14:paraId="563E12F9" w14:textId="77777777" w:rsidR="003F41CB" w:rsidRDefault="003F41CB" w:rsidP="001F1EE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492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" filled="f" stroked="f" strokeweight="1.5pt">
                      <v:textbox style="layout-flow:vertical;mso-layout-flow-alt:bottom-to-top" inset=".4mm,.4mm,.4mm,.4mm">
                        <w:txbxContent>
                          <w:p w14:paraId="6A4B0E79" w14:textId="77777777" w:rsidR="003F41CB" w:rsidRDefault="003F41CB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047249323" o:spid="_x0000_s1493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">
                    <v:shape id="Text Box 87" o:spid="_x0000_s1494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" filled="f" stroked="f" strokeweight="1.5pt">
                      <v:textbox style="layout-flow:vertical;mso-layout-flow-alt:bottom-to-top" inset="0,0,0,0">
                        <w:txbxContent>
                          <w:p w14:paraId="616DD433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495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" filled="f" stroked="f" strokeweight="1.5pt">
                      <v:textbox style="layout-flow:vertical;mso-layout-flow-alt:bottom-to-top" inset="0,0,0,0">
                        <w:txbxContent>
                          <w:p w14:paraId="3E6D3165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496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" filled="f" stroked="f" strokeweight="1.5pt">
                      <v:textbox style="layout-flow:vertical;mso-layout-flow-alt:bottom-to-top" inset="0,0,0,0">
                        <w:txbxContent>
                          <w:p w14:paraId="4D990130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497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" filled="f" stroked="f" strokeweight="1.5pt">
                      <v:textbox style="layout-flow:vertical;mso-layout-flow-alt:bottom-to-top" inset="0,0,0,0">
                        <w:txbxContent>
                          <w:p w14:paraId="0CBDBF05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498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" filled="f" stroked="f" strokeweight="1.5pt">
                      <v:textbox style="layout-flow:vertical;mso-layout-flow-alt:bottom-to-top" inset="0,0,0,0">
                        <w:txbxContent>
                          <w:p w14:paraId="07A3118D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Группа 741760878" o:spid="_x0000_s1499" style="position:absolute;left:79910;top:97880;width:66600;height:6984" coordsize="66600,6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">
                <v:group id="Группа 1165319896" o:spid="_x0000_s1500" style="position:absolute;width:66600;height:6984" coordsize="66599,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">
                  <v:group id="Группа 1997532567" o:spid="_x0000_s1501" style="position:absolute;width:66599;height:5398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">
                    <v:group id="Группа 454630048" o:spid="_x0000_s1502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">
                      <v:line id="Line 102" o:spid="_x0000_s1503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" strokeweight="1.5pt">
                        <v:stroke startarrowwidth="narrow" startarrowlength="short" endarrowwidth="narrow" endarrowlength="short"/>
                      </v:line>
                      <v:line id="Line 112" o:spid="_x0000_s1504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" strokeweight="1.5pt">
                        <v:stroke startarrowwidth="narrow" startarrowlength="short" endarrowwidth="narrow" endarrowlength="short"/>
                      </v:line>
                      <v:line id="Line 113" o:spid="_x0000_s1505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506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" strokecolor="windowText" strokeweight="1.5pt"/>
                      <v:line id="Line 98" o:spid="_x0000_s1507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" strokeweight="1.5pt">
                        <v:stroke startarrowwidth="narrow" startarrowlength="short" endarrowwidth="narrow" endarrowlength="short"/>
                      </v:line>
                      <v:line id="Line 99" o:spid="_x0000_s1508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" strokeweight="1.5pt">
                        <v:stroke startarrowwidth="narrow" startarrowlength="short" endarrowwidth="narrow" endarrowlength="short"/>
                      </v:line>
                      <v:line id="Line 100" o:spid="_x0000_s1509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" strokeweight="1.5pt">
                        <v:stroke startarrowwidth="narrow" startarrowlength="short" endarrowwidth="narrow" endarrowlength="short"/>
                      </v:line>
                      <v:line id="Line 101" o:spid="_x0000_s1510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" strokeweight="1.5pt">
                        <v:stroke startarrowwidth="narrow" startarrowlength="short" endarrowwidth="narrow" endarrowlength="short"/>
                      </v:line>
                      <v:line id="Line 103" o:spid="_x0000_s1511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">
                        <v:stroke startarrowwidth="narrow" startarrowlength="short" endarrowwidth="narrow" endarrowlength="short"/>
                      </v:line>
                      <v:line id="Line 133" o:spid="_x0000_s1512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" strokeweight="1.5pt">
                        <v:stroke startarrowwidth="narrow" startarrowlength="short" endarrowwidth="narrow" endarrowlength="short"/>
                      </v:line>
                    </v:group>
                    <v:group id="Группа 1883549859" o:spid="_x0000_s1513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">
                      <v:group id="Группа 1644509879" o:spid="_x0000_s1514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">
                        <v:rect id="Rectangle 123" o:spid="_x0000_s1515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" filled="f" stroked="f">
                          <v:textbox inset="1pt,.4mm,1pt,1pt">
                            <w:txbxContent>
                              <w:p w14:paraId="0E119B1B" w14:textId="77777777" w:rsidR="003F41CB" w:rsidRPr="00CB1016" w:rsidRDefault="003F41CB" w:rsidP="001F1EE2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516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" filled="f" stroked="f">
                          <v:textbox inset="1pt,.4mm,1pt,1pt">
                            <w:txbxContent>
                              <w:p w14:paraId="1FB71671" w14:textId="77777777" w:rsidR="003F41CB" w:rsidRPr="005374BE" w:rsidRDefault="003F41CB" w:rsidP="001F1EE2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517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" filled="f" stroked="f">
                          <v:textbox inset="1pt,.4mm,1pt,1pt">
                            <w:txbxContent>
                              <w:p w14:paraId="56A74FF2" w14:textId="16B7FCFE" w:rsidR="003F41CB" w:rsidRDefault="003F41CB" w:rsidP="001F1EE2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9B5EF9">
                                  <w:t>878.2023-АСУ ТП.С2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714601734" o:spid="_x0000_s1518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">
                        <v:rect id="Rectangle 119" o:spid="_x0000_s1519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" filled="f" stroked="f">
                          <v:textbox inset="0,0,0,0">
                            <w:txbxContent>
                              <w:p w14:paraId="49DF012B" w14:textId="77777777" w:rsidR="003F41CB" w:rsidRPr="00945CCC" w:rsidRDefault="003F41CB" w:rsidP="001F1EE2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520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" filled="f" stroked="f">
                          <v:textbox inset="0,0,0,0">
                            <w:txbxContent>
                              <w:p w14:paraId="30B00D32" w14:textId="77777777" w:rsidR="003F41CB" w:rsidRDefault="003F41CB" w:rsidP="001F1EE2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521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" filled="f" stroked="f">
                          <v:textbox inset="0,0,0,0">
                            <w:txbxContent>
                              <w:p w14:paraId="5C7F6E9B" w14:textId="77777777" w:rsidR="003F41CB" w:rsidRPr="005E4A3B" w:rsidRDefault="003F41CB" w:rsidP="001F1EE2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522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" filled="f" stroked="f">
                          <v:textbox inset="0,0,0,0">
                            <w:txbxContent>
                              <w:p w14:paraId="180D299E" w14:textId="77777777" w:rsidR="003F41CB" w:rsidRPr="000411E6" w:rsidRDefault="003F41CB" w:rsidP="001F1EE2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523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" filled="f" stroked="f">
                          <v:textbox inset="0,0,0,0">
                            <w:txbxContent>
                              <w:p w14:paraId="10B217DB" w14:textId="77777777" w:rsidR="003F41CB" w:rsidRPr="005E4A3B" w:rsidRDefault="003F41CB" w:rsidP="001F1EE2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524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" filled="f" stroked="f">
                          <v:textbox inset="0,0,0,0">
                            <w:txbxContent>
                              <w:p w14:paraId="7F6BE52D" w14:textId="77777777" w:rsidR="003F41C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525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" filled="f" stroked="f">
                          <v:textbox inset="0,0,0,0">
                            <w:txbxContent>
                              <w:p w14:paraId="6C1C1F0E" w14:textId="77777777" w:rsidR="003F41C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526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" filled="f" stroked="f">
                          <v:textbox inset="0,0,0,0">
                            <w:txbxContent>
                              <w:p w14:paraId="734FB3E8" w14:textId="77777777" w:rsidR="003F41CB" w:rsidRPr="00945CCC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527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" filled="f" stroked="f">
                          <v:textbox inset="0,0,0,0">
                            <w:txbxContent>
                              <w:p w14:paraId="7D246A35" w14:textId="77777777" w:rsidR="003F41CB" w:rsidRPr="00945CCC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528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" filled="f" stroked="f">
                          <v:textbox inset="0,0,0,0">
                            <w:txbxContent>
                              <w:p w14:paraId="44AFDFFA" w14:textId="77777777" w:rsidR="003F41CB" w:rsidRPr="005E4A3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529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" filled="f" stroked="f">
                          <v:textbox inset="0,0,0,0">
                            <w:txbxContent>
                              <w:p w14:paraId="19F2587C" w14:textId="77777777" w:rsidR="003F41CB" w:rsidRPr="005E4A3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530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" filled="f" stroked="f">
                          <v:textbox inset="0,0,0,0">
                            <w:txbxContent>
                              <w:p w14:paraId="0E27D270" w14:textId="77777777" w:rsidR="003F41CB" w:rsidRPr="000411E6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531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" filled="f" stroked="f">
                          <v:textbox inset="0,0,0,0">
                            <w:txbxContent>
                              <w:p w14:paraId="090E78F3" w14:textId="77777777" w:rsidR="003F41CB" w:rsidRPr="000411E6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1950075446" o:spid="_x0000_s1532" style="position:absolute;left:29553;top:5340;width:32400;height:1655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">
                    <v:rect id="Rectangle 122" o:spid="_x0000_s1533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" filled="f" stroked="f">
                      <v:textbox inset="1pt,.4mm,1pt,1pt">
                        <w:txbxContent>
                          <w:p w14:paraId="188FD6DF" w14:textId="77777777" w:rsidR="003F41CB" w:rsidRPr="006C5C53" w:rsidRDefault="003F41CB" w:rsidP="001F1EE2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534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" filled="f" stroked="f">
                      <v:textbox inset="1pt,.4mm,1pt,1pt">
                        <w:txbxContent>
                          <w:p w14:paraId="786AFBB2" w14:textId="77777777" w:rsidR="003F41CB" w:rsidRDefault="003F41CB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  <w:p w14:paraId="3B46C3AA" w14:textId="77777777" w:rsidR="003F41CB" w:rsidRPr="001F58C5" w:rsidRDefault="003F41CB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line id="Line 99" o:spid="_x0000_s1535" style="position:absolute;visibility:visible;mso-wrap-style:square" from="0,0" to="0,5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" strokeweight="1.5pt">
                  <v:stroke startarrowwidth="narrow" startarrowlength="short" endarrowwidth="narrow" endarrowlength="short"/>
                </v:line>
              </v:group>
              <v:rect id="Rectangle 74" o:spid="_x0000_s1536" style="position:absolute;left:4373;width:1422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E1834" w14:textId="77777777" w:rsidR="003F41CB" w:rsidRDefault="003F41C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13536" behindDoc="0" locked="1" layoutInCell="1" allowOverlap="1" wp14:anchorId="43277312" wp14:editId="5B765C25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55600" cy="10486800"/>
              <wp:effectExtent l="0" t="0" r="13335" b="0"/>
              <wp:wrapNone/>
              <wp:docPr id="2133376000" name="Группа 2133376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55600" cy="10486800"/>
                        <a:chOff x="0" y="0"/>
                        <a:chExt cx="14657322" cy="10486456"/>
                      </a:xfrm>
                    </wpg:grpSpPr>
                    <wpg:grpSp>
                      <wpg:cNvPr id="8168805" name="Группа 8168805"/>
                      <wpg:cNvGrpSpPr/>
                      <wpg:grpSpPr>
                        <a:xfrm>
                          <a:off x="0" y="5112689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517933409" name="Группа 517933409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763623060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736649612" name="Группа 736649612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370351620" name="Группа 1370351620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79104283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11386267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41813686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42420587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804511192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57771192" name="Группа 357771192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760397301" name="Группа 176039730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88454557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4E1D93" w14:textId="77777777" w:rsidR="003F41CB" w:rsidRDefault="003F41CB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64315902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7E4E5D" w14:textId="77777777" w:rsidR="003F41CB" w:rsidRDefault="003F41CB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520182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1B9578" w14:textId="77777777" w:rsidR="003F41CB" w:rsidRDefault="003F41CB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351447054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762D19" w14:textId="77777777" w:rsidR="003F41CB" w:rsidRDefault="003F41CB" w:rsidP="001F1EE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185165133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3F971B" w14:textId="77777777" w:rsidR="003F41CB" w:rsidRDefault="003F41CB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682596138" name="Группа 1682596138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4737585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4B2D86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49363562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E9F3A7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4272487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4A8B9D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01604548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8F3447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75521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3024AD" w14:textId="77777777" w:rsidR="003F41CB" w:rsidRDefault="003F41CB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714441412" name="Группа 714441412"/>
                      <wpg:cNvGrpSpPr/>
                      <wpg:grpSpPr>
                        <a:xfrm>
                          <a:off x="7991061" y="9788056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1108747571" name="Группа 1108747571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95097229" name="Группа 95097229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739835545" name="Группа 739835545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1634225515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51800595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6832688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8392973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98723255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7379799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589355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3456321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12041581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19309640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909421516" name="Группа 909421516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1201555882" name="Группа 1201555882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2119092099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B4F7AC" w14:textId="77777777" w:rsidR="003F41CB" w:rsidRPr="00CB1016" w:rsidRDefault="003F41CB" w:rsidP="001F1EE2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1898518698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4664468" w14:textId="77777777" w:rsidR="003F41CB" w:rsidRPr="005374BE" w:rsidRDefault="003F41CB" w:rsidP="001F1EE2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806961098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54EFB0" w14:textId="387A02FA" w:rsidR="003F41CB" w:rsidRDefault="003F41CB" w:rsidP="001F1EE2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9B5EF9">
                                        <w:t>878.2023-АСУ ТП.С2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28463733" name="Группа 928463733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1305414426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AFA8BDE" w14:textId="77777777" w:rsidR="003F41CB" w:rsidRPr="00945CCC" w:rsidRDefault="003F41CB" w:rsidP="001F1EE2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48764472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92D20D6" w14:textId="77777777" w:rsidR="003F41CB" w:rsidRDefault="003F41CB" w:rsidP="001F1EE2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276341794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17E1D8" w14:textId="77777777" w:rsidR="003F41CB" w:rsidRPr="005E4A3B" w:rsidRDefault="003F41CB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97381595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F23D8C" w14:textId="77777777" w:rsidR="003F41CB" w:rsidRPr="000411E6" w:rsidRDefault="003F41CB" w:rsidP="001F1EE2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566501464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AEDE83" w14:textId="77777777" w:rsidR="003F41CB" w:rsidRPr="005E4A3B" w:rsidRDefault="003F41CB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531325416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194DBC" w14:textId="77777777" w:rsidR="003F41C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444401240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D54DE2" w14:textId="77777777" w:rsidR="003F41C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50410746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9B46A17" w14:textId="77777777" w:rsidR="003F41CB" w:rsidRPr="00945CCC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9461566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82A746" w14:textId="77777777" w:rsidR="003F41CB" w:rsidRPr="00945CCC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5836574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C55CBFB" w14:textId="77777777" w:rsidR="003F41CB" w:rsidRPr="005E4A3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85764552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0152A2" w14:textId="77777777" w:rsidR="003F41CB" w:rsidRPr="005E4A3B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252244239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B4BA7F" w14:textId="77777777" w:rsidR="003F41CB" w:rsidRPr="000411E6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56609345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6BD44B" w14:textId="77777777" w:rsidR="003F41CB" w:rsidRPr="000411E6" w:rsidRDefault="003F41CB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884408860" name="Группа 884408860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708692603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31239D" w14:textId="77777777" w:rsidR="003F41CB" w:rsidRPr="006C5C53" w:rsidRDefault="003F41CB" w:rsidP="001F1EE2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424458355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02E13A" w14:textId="77777777" w:rsidR="003F41CB" w:rsidRDefault="003F41CB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1E87297E" w14:textId="77777777" w:rsidR="003F41CB" w:rsidRPr="001F58C5" w:rsidRDefault="003F41CB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74541960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810686228" name="Rectangle 74"/>
                      <wps:cNvSpPr>
                        <a:spLocks noChangeArrowheads="1"/>
                      </wps:cNvSpPr>
                      <wps:spPr bwMode="auto">
                        <a:xfrm>
                          <a:off x="437322" y="0"/>
                          <a:ext cx="1422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277312" id="Группа 2133376000" o:spid="_x0000_s1537" style="position:absolute;left:0;text-align:left;margin-left:22.7pt;margin-top:14.2pt;width:1154pt;height:825.75pt;z-index:251713536;mso-position-horizontal-relative:page;mso-position-vertical-relative:page;mso-width-relative:margin;mso-height-relative:margin" coordsize="146573,10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">
              <v:group id="Группа 8168805" o:spid="_x0000_s1538" style="position:absolute;top:51126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">
                <v:group id="Группа 517933409" o:spid="_x0000_s1539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">
                  <v:rect id="Rectangle 91" o:spid="_x0000_s1540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" filled="f" strokeweight="1.5pt">
                    <v:textbox inset=",1mm"/>
                  </v:rect>
                  <v:group id="Группа 736649612" o:spid="_x0000_s15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">
                    <v:group id="Группа 1370351620" o:spid="_x0000_s1542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">
                      <v:line id="Line 76" o:spid="_x0000_s1543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" strokeweight="1.5pt"/>
                      <v:line id="Line 77" o:spid="_x0000_s1544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" strokeweight="1.5pt"/>
                      <v:line id="Line 78" o:spid="_x0000_s1545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" strokeweight="1.5pt"/>
                      <v:line id="Line 79" o:spid="_x0000_s1546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" strokeweight="1.5pt"/>
                    </v:group>
                    <v:line id="Line 92" o:spid="_x0000_s1547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" strokeweight="1.5pt"/>
                  </v:group>
                </v:group>
                <v:group id="Группа 357771192" o:spid="_x0000_s1548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">
                  <v:group id="Группа 1760397301" o:spid="_x0000_s1549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550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" filled="f" stroked="f" strokeweight="1.5pt">
                      <v:textbox style="layout-flow:vertical;mso-layout-flow-alt:bottom-to-top" inset=".4mm,.4mm,.4mm,.4mm">
                        <w:txbxContent>
                          <w:p w14:paraId="1A4E1D93" w14:textId="77777777" w:rsidR="003F41CB" w:rsidRDefault="003F41CB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551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" filled="f" stroked="f" strokeweight="1.5pt">
                      <v:textbox style="layout-flow:vertical;mso-layout-flow-alt:bottom-to-top" inset=".4mm,.4mm,.4mm,.4mm">
                        <w:txbxContent>
                          <w:p w14:paraId="187E4E5D" w14:textId="77777777" w:rsidR="003F41CB" w:rsidRDefault="003F41CB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552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" filled="f" stroked="f" strokeweight="1.5pt">
                      <v:textbox style="layout-flow:vertical;mso-layout-flow-alt:bottom-to-top" inset=".4mm,.4mm,.4mm,.4mm">
                        <w:txbxContent>
                          <w:p w14:paraId="171B9578" w14:textId="77777777" w:rsidR="003F41CB" w:rsidRDefault="003F41CB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553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" filled="f" stroked="f" strokeweight="1.5pt">
                      <v:textbox style="layout-flow:vertical;mso-layout-flow-alt:bottom-to-top" inset=".4mm,.4mm,.4mm,.4mm">
                        <w:txbxContent>
                          <w:p w14:paraId="30762D19" w14:textId="77777777" w:rsidR="003F41CB" w:rsidRDefault="003F41CB" w:rsidP="001F1EE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554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" filled="f" stroked="f" strokeweight="1.5pt">
                      <v:textbox style="layout-flow:vertical;mso-layout-flow-alt:bottom-to-top" inset=".4mm,.4mm,.4mm,.4mm">
                        <w:txbxContent>
                          <w:p w14:paraId="463F971B" w14:textId="77777777" w:rsidR="003F41CB" w:rsidRDefault="003F41CB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682596138" o:spid="_x0000_s1555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">
                    <v:shape id="Text Box 87" o:spid="_x0000_s1556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" filled="f" stroked="f" strokeweight="1.5pt">
                      <v:textbox style="layout-flow:vertical;mso-layout-flow-alt:bottom-to-top" inset="0,0,0,0">
                        <w:txbxContent>
                          <w:p w14:paraId="334B2D86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557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" filled="f" stroked="f" strokeweight="1.5pt">
                      <v:textbox style="layout-flow:vertical;mso-layout-flow-alt:bottom-to-top" inset="0,0,0,0">
                        <w:txbxContent>
                          <w:p w14:paraId="31E9F3A7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558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" filled="f" stroked="f" strokeweight="1.5pt">
                      <v:textbox style="layout-flow:vertical;mso-layout-flow-alt:bottom-to-top" inset="0,0,0,0">
                        <w:txbxContent>
                          <w:p w14:paraId="4E4A8B9D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559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" filled="f" stroked="f" strokeweight="1.5pt">
                      <v:textbox style="layout-flow:vertical;mso-layout-flow-alt:bottom-to-top" inset="0,0,0,0">
                        <w:txbxContent>
                          <w:p w14:paraId="128F3447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560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003024AD" w14:textId="77777777" w:rsidR="003F41CB" w:rsidRDefault="003F41CB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Группа 714441412" o:spid="_x0000_s1561" style="position:absolute;left:79910;top:97880;width:66600;height:6984" coordsize="66600,6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">
                <v:group id="Группа 1108747571" o:spid="_x0000_s1562" style="position:absolute;width:66600;height:6984" coordsize="66599,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">
                  <v:group id="Группа 95097229" o:spid="_x0000_s1563" style="position:absolute;width:66599;height:5398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">
                    <v:group id="Группа 739835545" o:spid="_x0000_s156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">
                      <v:line id="Line 102" o:spid="_x0000_s156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" strokeweight="1.5pt">
                        <v:stroke startarrowwidth="narrow" startarrowlength="short" endarrowwidth="narrow" endarrowlength="short"/>
                      </v:line>
                      <v:line id="Line 112" o:spid="_x0000_s156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" strokeweight="1.5pt">
                        <v:stroke startarrowwidth="narrow" startarrowlength="short" endarrowwidth="narrow" endarrowlength="short"/>
                      </v:line>
                      <v:line id="Line 113" o:spid="_x0000_s156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56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" strokecolor="windowText" strokeweight="1.5pt"/>
                      <v:line id="Line 98" o:spid="_x0000_s156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" strokeweight="1.5pt">
                        <v:stroke startarrowwidth="narrow" startarrowlength="short" endarrowwidth="narrow" endarrowlength="short"/>
                      </v:line>
                      <v:line id="Line 99" o:spid="_x0000_s157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" strokeweight="1.5pt">
                        <v:stroke startarrowwidth="narrow" startarrowlength="short" endarrowwidth="narrow" endarrowlength="short"/>
                      </v:line>
                      <v:line id="Line 100" o:spid="_x0000_s157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" strokeweight="1.5pt">
                        <v:stroke startarrowwidth="narrow" startarrowlength="short" endarrowwidth="narrow" endarrowlength="short"/>
                      </v:line>
                      <v:line id="Line 101" o:spid="_x0000_s157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" strokeweight="1.5pt">
                        <v:stroke startarrowwidth="narrow" startarrowlength="short" endarrowwidth="narrow" endarrowlength="short"/>
                      </v:line>
                      <v:line id="Line 103" o:spid="_x0000_s157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">
                        <v:stroke startarrowwidth="narrow" startarrowlength="short" endarrowwidth="narrow" endarrowlength="short"/>
                      </v:line>
                      <v:line id="Line 133" o:spid="_x0000_s157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" strokeweight="1.5pt">
                        <v:stroke startarrowwidth="narrow" startarrowlength="short" endarrowwidth="narrow" endarrowlength="short"/>
                      </v:line>
                    </v:group>
                    <v:group id="Группа 909421516" o:spid="_x0000_s157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">
                      <v:group id="Группа 1201555882" o:spid="_x0000_s157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">
                        <v:rect id="Rectangle 123" o:spid="_x0000_s157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" filled="f" stroked="f">
                          <v:textbox inset="1pt,.4mm,1pt,1pt">
                            <w:txbxContent>
                              <w:p w14:paraId="3EB4F7AC" w14:textId="77777777" w:rsidR="003F41CB" w:rsidRPr="00CB1016" w:rsidRDefault="003F41CB" w:rsidP="001F1EE2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57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" filled="f" stroked="f">
                          <v:textbox inset="1pt,.4mm,1pt,1pt">
                            <w:txbxContent>
                              <w:p w14:paraId="54664468" w14:textId="77777777" w:rsidR="003F41CB" w:rsidRPr="005374BE" w:rsidRDefault="003F41CB" w:rsidP="001F1EE2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57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" filled="f" stroked="f">
                          <v:textbox inset="1pt,.4mm,1pt,1pt">
                            <w:txbxContent>
                              <w:p w14:paraId="3154EFB0" w14:textId="387A02FA" w:rsidR="003F41CB" w:rsidRDefault="003F41CB" w:rsidP="001F1EE2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9B5EF9">
                                  <w:t>878.2023-АСУ ТП.С2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928463733" o:spid="_x0000_s158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">
                        <v:rect id="Rectangle 119" o:spid="_x0000_s158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" filled="f" stroked="f">
                          <v:textbox inset="0,0,0,0">
                            <w:txbxContent>
                              <w:p w14:paraId="0AFA8BDE" w14:textId="77777777" w:rsidR="003F41CB" w:rsidRPr="00945CCC" w:rsidRDefault="003F41CB" w:rsidP="001F1EE2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58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" filled="f" stroked="f">
                          <v:textbox inset="0,0,0,0">
                            <w:txbxContent>
                              <w:p w14:paraId="192D20D6" w14:textId="77777777" w:rsidR="003F41CB" w:rsidRDefault="003F41CB" w:rsidP="001F1EE2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58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" filled="f" stroked="f">
                          <v:textbox inset="0,0,0,0">
                            <w:txbxContent>
                              <w:p w14:paraId="1517E1D8" w14:textId="77777777" w:rsidR="003F41CB" w:rsidRPr="005E4A3B" w:rsidRDefault="003F41CB" w:rsidP="001F1EE2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58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" filled="f" stroked="f">
                          <v:textbox inset="0,0,0,0">
                            <w:txbxContent>
                              <w:p w14:paraId="3EF23D8C" w14:textId="77777777" w:rsidR="003F41CB" w:rsidRPr="000411E6" w:rsidRDefault="003F41CB" w:rsidP="001F1EE2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58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" filled="f" stroked="f">
                          <v:textbox inset="0,0,0,0">
                            <w:txbxContent>
                              <w:p w14:paraId="40AEDE83" w14:textId="77777777" w:rsidR="003F41CB" w:rsidRPr="005E4A3B" w:rsidRDefault="003F41CB" w:rsidP="001F1EE2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58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" filled="f" stroked="f">
                          <v:textbox inset="0,0,0,0">
                            <w:txbxContent>
                              <w:p w14:paraId="4D194DBC" w14:textId="77777777" w:rsidR="003F41C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58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" filled="f" stroked="f">
                          <v:textbox inset="0,0,0,0">
                            <w:txbxContent>
                              <w:p w14:paraId="3CD54DE2" w14:textId="77777777" w:rsidR="003F41C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58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" filled="f" stroked="f">
                          <v:textbox inset="0,0,0,0">
                            <w:txbxContent>
                              <w:p w14:paraId="19B46A17" w14:textId="77777777" w:rsidR="003F41CB" w:rsidRPr="00945CCC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58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" filled="f" stroked="f">
                          <v:textbox inset="0,0,0,0">
                            <w:txbxContent>
                              <w:p w14:paraId="4C82A746" w14:textId="77777777" w:rsidR="003F41CB" w:rsidRPr="00945CCC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59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" filled="f" stroked="f">
                          <v:textbox inset="0,0,0,0">
                            <w:txbxContent>
                              <w:p w14:paraId="0C55CBFB" w14:textId="77777777" w:rsidR="003F41CB" w:rsidRPr="005E4A3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59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" filled="f" stroked="f">
                          <v:textbox inset="0,0,0,0">
                            <w:txbxContent>
                              <w:p w14:paraId="700152A2" w14:textId="77777777" w:rsidR="003F41CB" w:rsidRPr="005E4A3B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59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" filled="f" stroked="f">
                          <v:textbox inset="0,0,0,0">
                            <w:txbxContent>
                              <w:p w14:paraId="15B4BA7F" w14:textId="77777777" w:rsidR="003F41CB" w:rsidRPr="000411E6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59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" filled="f" stroked="f">
                          <v:textbox inset="0,0,0,0">
                            <w:txbxContent>
                              <w:p w14:paraId="696BD44B" w14:textId="77777777" w:rsidR="003F41CB" w:rsidRPr="000411E6" w:rsidRDefault="003F41CB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884408860" o:spid="_x0000_s1594" style="position:absolute;left:29553;top:5340;width:32400;height:1655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">
                    <v:rect id="Rectangle 122" o:spid="_x0000_s159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" filled="f" stroked="f">
                      <v:textbox inset="1pt,.4mm,1pt,1pt">
                        <w:txbxContent>
                          <w:p w14:paraId="1431239D" w14:textId="77777777" w:rsidR="003F41CB" w:rsidRPr="006C5C53" w:rsidRDefault="003F41CB" w:rsidP="001F1EE2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59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" filled="f" stroked="f">
                      <v:textbox inset="1pt,.4mm,1pt,1pt">
                        <w:txbxContent>
                          <w:p w14:paraId="1902E13A" w14:textId="77777777" w:rsidR="003F41CB" w:rsidRDefault="003F41CB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  <w:p w14:paraId="1E87297E" w14:textId="77777777" w:rsidR="003F41CB" w:rsidRPr="001F58C5" w:rsidRDefault="003F41CB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line id="Line 99" o:spid="_x0000_s1597" style="position:absolute;visibility:visible;mso-wrap-style:square" from="0,0" to="0,5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" strokeweight="1.5pt">
                  <v:stroke startarrowwidth="narrow" startarrowlength="short" endarrowwidth="narrow" endarrowlength="short"/>
                </v:line>
              </v:group>
              <v:rect id="Rectangle 74" o:spid="_x0000_s1598" style="position:absolute;left:4373;width:1422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054F7" w14:textId="77777777" w:rsidR="0082002C" w:rsidRDefault="001F1EE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1248" behindDoc="0" locked="1" layoutInCell="1" allowOverlap="1" wp14:anchorId="40DB2CF6" wp14:editId="3358BB9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55600" cy="10486800"/>
              <wp:effectExtent l="0" t="0" r="13335" b="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55600" cy="10486800"/>
                        <a:chOff x="0" y="0"/>
                        <a:chExt cx="14657322" cy="10486456"/>
                      </a:xfrm>
                    </wpg:grpSpPr>
                    <wpg:grpSp>
                      <wpg:cNvPr id="5" name="Группа 5"/>
                      <wpg:cNvGrpSpPr/>
                      <wpg:grpSpPr>
                        <a:xfrm>
                          <a:off x="0" y="5112689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" name="Группа 6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7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8" name="Группа 8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1" name="Группа 21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24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0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1" name="Группа 31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35" name="Группа 35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36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2415F2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3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FC2E93" w14:textId="77777777" w:rsidR="001F1EE2" w:rsidRDefault="001F1EE2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3401EA1" w14:textId="77777777" w:rsidR="001F1EE2" w:rsidRDefault="001F1EE2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2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1F52657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3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8CA1EC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4" name="Группа 44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4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DE3D22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7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E9FC8F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8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EFA2FD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9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F43278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CD11E1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" name="Группа 54"/>
                      <wpg:cNvGrpSpPr/>
                      <wpg:grpSpPr>
                        <a:xfrm>
                          <a:off x="7991061" y="9788056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55" name="Группа 55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56" name="Группа 56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57" name="Группа 57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58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2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8" name="Группа 68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69" name="Группа 69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70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60BDAF7" w14:textId="77777777" w:rsidR="001F1EE2" w:rsidRPr="00CB1016" w:rsidRDefault="001F1EE2" w:rsidP="001F1EE2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1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34F4EB" w14:textId="77777777" w:rsidR="001F1EE2" w:rsidRPr="005374BE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E54C42"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2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B2B3F72" w14:textId="5EDD5831" w:rsidR="001F1EE2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9B5EF9">
                                        <w:t>878.2023-АСУ ТП.С2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4" name="Группа 74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83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F43252" w14:textId="77777777" w:rsidR="001F1EE2" w:rsidRPr="00945CCC" w:rsidRDefault="001F1EE2" w:rsidP="001F1EE2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9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71F573" w14:textId="77777777" w:rsidR="001F1EE2" w:rsidRDefault="001F1EE2" w:rsidP="001F1EE2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0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341570" w14:textId="77777777"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2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1398A7" w14:textId="77777777" w:rsidR="001F1EE2" w:rsidRPr="000411E6" w:rsidRDefault="001F1EE2" w:rsidP="001F1EE2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3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73C58C2" w14:textId="77777777"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4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13A4D4" w14:textId="77777777"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6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E62FBF" w14:textId="77777777"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7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A4C01D" w14:textId="77777777"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1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6C746B" w14:textId="77777777"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8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CCEF0D6" w14:textId="77777777"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5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E5F4E13" w14:textId="77777777"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6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11F9463" w14:textId="77777777"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7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72FD08" w14:textId="77777777"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5" name="Группа 135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13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E5BB9B" w14:textId="77777777" w:rsidR="001F1EE2" w:rsidRPr="006C5C53" w:rsidRDefault="001F1EE2" w:rsidP="001F1EE2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39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822D037" w14:textId="77777777" w:rsidR="001F1EE2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6A9AD633" w14:textId="77777777" w:rsidR="001F1EE2" w:rsidRPr="001F58C5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40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734" name="Rectangle 74"/>
                      <wps:cNvSpPr>
                        <a:spLocks noChangeArrowheads="1"/>
                      </wps:cNvSpPr>
                      <wps:spPr bwMode="auto">
                        <a:xfrm>
                          <a:off x="437322" y="0"/>
                          <a:ext cx="1422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DB2CF6" id="Группа 1" o:spid="_x0000_s1599" style="position:absolute;left:0;text-align:left;margin-left:22.7pt;margin-top:14.2pt;width:1154pt;height:825.75pt;z-index:251701248;mso-position-horizontal-relative:page;mso-position-vertical-relative:page;mso-width-relative:margin;mso-height-relative:margin" coordsize="146573,10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">
              <v:group id="Группа 5" o:spid="_x0000_s1600" style="position:absolute;top:51126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group id="Группа 6" o:spid="_x0000_s160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91" o:spid="_x0000_s160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" filled="f" strokeweight="1.5pt">
                    <v:textbox inset=",1mm"/>
                  </v:rect>
                  <v:group id="Группа 8" o:spid="_x0000_s160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group id="Группа 21" o:spid="_x0000_s160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line id="Line 76" o:spid="_x0000_s160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tLKwwAAANsAAAAPAAAAZHJzL2Rvd25yZXYueG1sRI/NasMw&#10;EITvhbyD2EBvjRxT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k3LSysMAAADbAAAADwAA&#10;AAAAAAAAAAAAAAAHAgAAZHJzL2Rvd25yZXYueG1sUEsFBgAAAAADAAMAtwAAAPcCAAAAAA==&#10;" strokeweight="1.5pt"/>
                      <v:line id="Line 77" o:spid="_x0000_s160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ndRwwAAANsAAAAPAAAAZHJzL2Rvd25yZXYueG1sRI/NasMw&#10;EITvhbyD2EBvjRxDQ3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/D53UcMAAADbAAAADwAA&#10;AAAAAAAAAAAAAAAHAgAAZHJzL2Rvd25yZXYueG1sUEsFBgAAAAADAAMAtwAAAPcCAAAAAA==&#10;" strokeweight="1.5pt"/>
                      <v:line id="Line 78" o:spid="_x0000_s160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        <v:line id="Line 79" o:spid="_x0000_s160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" strokeweight="1.5pt"/>
                    </v:group>
                    <v:line id="Line 92" o:spid="_x0000_s160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EIUvwAAANsAAAAPAAAAZHJzL2Rvd25yZXYueG1sRE9Ni8Iw&#10;EL0v+B/CCN7WVAV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BpkEIUvwAAANsAAAAPAAAAAAAA&#10;AAAAAAAAAAcCAABkcnMvZG93bnJldi54bWxQSwUGAAAAAAMAAwC3AAAA8wIAAAAA&#10;" strokeweight="1.5pt"/>
                  </v:group>
                </v:group>
                <v:group id="Группа 31" o:spid="_x0000_s161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Группа 35" o:spid="_x0000_s161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61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NeexAAAANsAAAAPAAAAZHJzL2Rvd25yZXYueG1sRI/RasJA&#10;FETfC/2H5Rb6UsxGh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AUo157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452415F2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61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0PswwAAANsAAAAPAAAAZHJzL2Rvd25yZXYueG1sRI/disIw&#10;FITvF3yHcARvljVVQd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dLdD7M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5FFC2E93" w14:textId="77777777"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61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5kM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uvjl/gD5PIfAAD//wMAUEsBAi0AFAAGAAgAAAAhANvh9svuAAAAhQEAABMAAAAAAAAAAAAAAAAA&#10;AAAAAFtDb250ZW50X1R5cGVzXS54bWxQSwECLQAUAAYACAAAACEAWvQsW78AAAAVAQAACwAAAAAA&#10;AAAAAAAAAAAfAQAAX3JlbHMvLnJlbHNQSwECLQAUAAYACAAAACEAvYuZDMAAAADbAAAADwAAAAAA&#10;AAAAAAAAAAAHAgAAZHJzL2Rvd25yZXYueG1sUEsFBgAAAAADAAMAtwAAAPQCAAAAAA==&#10;" filled="f" stroked="f" strokeweight="1.5pt">
                      <v:textbox style="layout-flow:vertical;mso-layout-flow-alt:bottom-to-top" inset=".4mm,.4mm,.4mm,.4mm">
                        <w:txbxContent>
                          <w:p w14:paraId="03401EA1" w14:textId="77777777"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61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aLgxAAAANsAAAAPAAAAZHJzL2Rvd25yZXYueG1sRI/disIw&#10;FITvF3yHcARvFk2Vx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CIVouD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31F52657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61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Qd7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eJvC40v8AXJxBwAA//8DAFBLAQItABQABgAIAAAAIQDb4fbL7gAAAIUBAAATAAAAAAAAAAAA&#10;AAAAAAAAAABbQ29udGVudF9UeXBlc10ueG1sUEsBAi0AFAAGAAgAAAAhAFr0LFu/AAAAFQEAAAsA&#10;AAAAAAAAAAAAAAAAHwEAAF9yZWxzLy5yZWxzUEsBAi0AFAAGAAgAAAAhAE1ZB3v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5A8CA1EC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4" o:spid="_x0000_s161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shape id="Text Box 87" o:spid="_x0000_s161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30DE3D22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61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0BE9FC8F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62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" filled="f" stroked="f" strokeweight="1.5pt">
                      <v:textbox style="layout-flow:vertical;mso-layout-flow-alt:bottom-to-top" inset="0,0,0,0">
                        <w:txbxContent>
                          <w:p w14:paraId="24EFA2FD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62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49F43278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62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nU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tanL+kHyPkTAAD//wMAUEsBAi0AFAAGAAgAAAAhANvh9svuAAAAhQEAABMAAAAAAAAAAAAAAAAA&#10;AAAAAFtDb250ZW50X1R5cGVzXS54bWxQSwECLQAUAAYACAAAACEAWvQsW78AAAAVAQAACwAAAAAA&#10;AAAAAAAAAAAfAQAAX3JlbHMvLnJlbHNQSwECLQAUAAYACAAAACEAHF8p1MAAAADbAAAADwAAAAAA&#10;AAAAAAAAAAAHAgAAZHJzL2Rvd25yZXYueG1sUEsFBgAAAAADAAMAtwAAAPQCAAAAAA==&#10;" filled="f" stroked="f" strokeweight="1.5pt">
                      <v:textbox style="layout-flow:vertical;mso-layout-flow-alt:bottom-to-top" inset="0,0,0,0">
                        <w:txbxContent>
                          <w:p w14:paraId="33CD11E1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Группа 54" o:spid="_x0000_s1623" style="position:absolute;left:79910;top:97880;width:66600;height:6984" coordsize="66600,6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Группа 55" o:spid="_x0000_s1624" style="position:absolute;width:66600;height:6984" coordsize="66599,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group id="Группа 56" o:spid="_x0000_s1625" style="position:absolute;width:66599;height:5398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group id="Группа 57" o:spid="_x0000_s1626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<v:line id="Line 102" o:spid="_x0000_s1627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" strokeweight="1.5pt">
                        <v:stroke startarrowwidth="narrow" startarrowlength="short" endarrowwidth="narrow" endarrowlength="short"/>
                      </v:line>
                      <v:line id="Line 112" o:spid="_x0000_s1628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13" o:spid="_x0000_s1629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z5a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T16Uv6AXr+CwAA//8DAFBLAQItABQABgAIAAAAIQDb4fbL7gAAAIUBAAATAAAAAAAAAAAAAAAA&#10;AAAAAABbQ29udGVudF9UeXBlc10ueG1sUEsBAi0AFAAGAAgAAAAhAFr0LFu/AAAAFQEAAAsAAAAA&#10;AAAAAAAAAAAAHwEAAF9yZWxzLy5yZWxzUEsBAi0AFAAGAAgAAAAhAGeXPlrBAAAA2wAAAA8AAAAA&#10;AAAAAAAAAAAABwIAAGRycy9kb3ducmV2LnhtbFBLBQYAAAAAAwADALcAAAD1AgAAAAA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63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" strokecolor="windowText" strokeweight="1.5pt"/>
                      <v:line id="Line 98" o:spid="_x0000_s1631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99" o:spid="_x0000_s1632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00" o:spid="_x0000_s1633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01" o:spid="_x0000_s1634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" strokeweight="1.5pt">
                        <v:stroke startarrowwidth="narrow" startarrowlength="short" endarrowwidth="narrow" endarrowlength="short"/>
                      </v:line>
                      <v:line id="Line 103" o:spid="_x0000_s1635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">
                        <v:stroke startarrowwidth="narrow" startarrowlength="short" endarrowwidth="narrow" endarrowlength="short"/>
                      </v:line>
                      <v:line id="Line 133" o:spid="_x0000_s1636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</v:group>
                    <v:group id="Группа 68" o:spid="_x0000_s1637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group id="Группа 69" o:spid="_x0000_s1638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rect id="Rectangle 123" o:spid="_x0000_s1639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" filled="f" stroked="f">
                          <v:textbox inset="1pt,.4mm,1pt,1pt">
                            <w:txbxContent>
                              <w:p w14:paraId="260BDAF7" w14:textId="77777777" w:rsidR="001F1EE2" w:rsidRPr="00CB1016" w:rsidRDefault="001F1EE2" w:rsidP="001F1EE2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640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" filled="f" stroked="f">
                          <v:textbox inset="1pt,.4mm,1pt,1pt">
                            <w:txbxContent>
                              <w:p w14:paraId="2434F4EB" w14:textId="77777777" w:rsidR="001F1EE2" w:rsidRPr="005374BE" w:rsidRDefault="001F1EE2" w:rsidP="001F1EE2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E54C42"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641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" filled="f" stroked="f">
                          <v:textbox inset="1pt,.4mm,1pt,1pt">
                            <w:txbxContent>
                              <w:p w14:paraId="2B2B3F72" w14:textId="5EDD5831" w:rsidR="001F1EE2" w:rsidRDefault="001F1EE2" w:rsidP="001F1EE2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9B5EF9">
                                  <w:t>878.2023-АСУ ТП.С2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74" o:spid="_x0000_s1642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  <v:rect id="Rectangle 119" o:spid="_x0000_s164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0BHxQAAANsAAAAPAAAAZHJzL2Rvd25yZXYueG1sRI9Pa8JA&#10;FMTvhX6H5RW8SN1UoT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CWE0BHxQAAANsAAAAP&#10;AAAAAAAAAAAAAAAAAAcCAABkcnMvZG93bnJldi54bWxQSwUGAAAAAAMAAwC3AAAA+QIAAAAA&#10;" filled="f" stroked="f">
                          <v:textbox inset="0,0,0,0">
                            <w:txbxContent>
                              <w:p w14:paraId="34F43252" w14:textId="77777777" w:rsidR="001F1EE2" w:rsidRPr="00945CCC" w:rsidRDefault="001F1EE2" w:rsidP="001F1EE2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644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" filled="f" stroked="f">
                          <v:textbox inset="0,0,0,0">
                            <w:txbxContent>
                              <w:p w14:paraId="5571F573" w14:textId="77777777" w:rsidR="001F1EE2" w:rsidRDefault="001F1EE2" w:rsidP="001F1EE2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645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" filled="f" stroked="f">
                          <v:textbox inset="0,0,0,0">
                            <w:txbxContent>
                              <w:p w14:paraId="70341570" w14:textId="77777777"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646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" filled="f" stroked="f">
                          <v:textbox inset="0,0,0,0">
                            <w:txbxContent>
                              <w:p w14:paraId="161398A7" w14:textId="77777777" w:rsidR="001F1EE2" w:rsidRPr="000411E6" w:rsidRDefault="001F1EE2" w:rsidP="001F1EE2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647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  <v:textbox inset="0,0,0,0">
                            <w:txbxContent>
                              <w:p w14:paraId="473C58C2" w14:textId="77777777"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64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  <v:textbox inset="0,0,0,0">
                            <w:txbxContent>
                              <w:p w14:paraId="5613A4D4" w14:textId="77777777"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649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  <v:textbox inset="0,0,0,0">
                            <w:txbxContent>
                              <w:p w14:paraId="0DE62FBF" w14:textId="77777777"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65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  <v:textbox inset="0,0,0,0">
                            <w:txbxContent>
                              <w:p w14:paraId="09A4C01D" w14:textId="77777777"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651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  <v:textbox inset="0,0,0,0">
                            <w:txbxContent>
                              <w:p w14:paraId="6A6C746B" w14:textId="77777777"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652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  <v:textbox inset="0,0,0,0">
                            <w:txbxContent>
                              <w:p w14:paraId="6CCEF0D6" w14:textId="77777777"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653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  <v:textbox inset="0,0,0,0">
                            <w:txbxContent>
                              <w:p w14:paraId="6E5F4E13" w14:textId="77777777"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65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  <v:textbox inset="0,0,0,0">
                            <w:txbxContent>
                              <w:p w14:paraId="011F9463" w14:textId="77777777"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655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  <v:textbox inset="0,0,0,0">
                            <w:txbxContent>
                              <w:p w14:paraId="2572FD08" w14:textId="77777777"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135" o:spid="_x0000_s1656" style="position:absolute;left:29553;top:5340;width:32400;height:1655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<v:rect id="Rectangle 122" o:spid="_x0000_s165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" filled="f" stroked="f">
                      <v:textbox inset="1pt,.4mm,1pt,1pt">
                        <w:txbxContent>
                          <w:p w14:paraId="11E5BB9B" w14:textId="77777777" w:rsidR="001F1EE2" w:rsidRPr="006C5C53" w:rsidRDefault="001F1EE2" w:rsidP="001F1EE2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65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" filled="f" stroked="f">
                      <v:textbox inset="1pt,.4mm,1pt,1pt">
                        <w:txbxContent>
                          <w:p w14:paraId="7822D037" w14:textId="77777777" w:rsidR="001F1EE2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  <w:p w14:paraId="6A9AD633" w14:textId="77777777" w:rsidR="001F1EE2" w:rsidRPr="001F58C5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line id="Line 99" o:spid="_x0000_s1659" style="position:absolute;visibility:visible;mso-wrap-style:square" from="0,0" to="0,5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" strokeweight="1.5pt">
                  <v:stroke startarrowwidth="narrow" startarrowlength="short" endarrowwidth="narrow" endarrowlength="short"/>
                </v:line>
              </v:group>
              <v:rect id="Rectangle 74" o:spid="_x0000_s1660" style="position:absolute;left:4373;width:1422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QL/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Nh9PYOv2fSEZDzHwAAAP//AwBQSwECLQAUAAYACAAAACEA2+H2y+4AAACFAQAAEwAAAAAAAAAA&#10;AAAAAAAAAAAAW0NvbnRlbnRfVHlwZXNdLnhtbFBLAQItABQABgAIAAAAIQBa9CxbvwAAABUBAAAL&#10;AAAAAAAAAAAAAAAAAB8BAABfcmVscy8ucmVsc1BLAQItABQABgAIAAAAIQBLuQL/xQAAANwAAAAP&#10;AAAAAAAAAAAAAAAAAAcCAABkcnMvZG93bnJldi54bWxQSwUGAAAAAAMAAwC3AAAA+Q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34BBF" w14:textId="77777777" w:rsidR="005D4516" w:rsidRDefault="005D451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6E21BB70" wp14:editId="1F20B63E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B1E24D2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DE30F6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5B312D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F1AF67E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B7273F9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14BC04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039F9BC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0A425FC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EE00F1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3C542E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520A132" w14:textId="77777777" w:rsidR="005D4516" w:rsidRPr="00CB1016" w:rsidRDefault="005D451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E48086" w14:textId="77777777" w:rsidR="005D4516" w:rsidRPr="005374BE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E54C42">
                                      <w:rPr>
                                        <w:noProof/>
                                        <w:lang w:val="en-US"/>
                                      </w:rPr>
                                      <w:t>11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8D6153A" w14:textId="02298039" w:rsidR="005D4516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9B5EF9">
                                      <w:t>878.2023-АСУ ТП.С2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010190C" w14:textId="77777777" w:rsidR="005D4516" w:rsidRPr="00945CCC" w:rsidRDefault="005D451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F6324E2" w14:textId="77777777" w:rsidR="005D4516" w:rsidRDefault="005D451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E81F9EB" w14:textId="77777777"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EA7AF24" w14:textId="77777777" w:rsidR="005D4516" w:rsidRPr="000411E6" w:rsidRDefault="005D451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624C76D" w14:textId="77777777"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15F541B" w14:textId="77777777"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EE267FE" w14:textId="77777777"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8623EFE" w14:textId="77777777"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CA49E25" w14:textId="77777777"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1D0102B" w14:textId="77777777"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4C8C28C" w14:textId="77777777"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73EE740" w14:textId="77777777"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DFD71C8" w14:textId="77777777"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6A3B21" w14:textId="77777777"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63E3B7" w14:textId="77777777"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21BB70" id="Группа 550" o:spid="_x0000_s1661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">
              <v:group id="Группа 551" o:spid="_x0000_s1662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663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664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66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666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667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668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669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670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671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672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673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674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675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676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B1E24D2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677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2DE30F6" w14:textId="77777777"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678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15B312D" w14:textId="77777777"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679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F1AF67E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680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B7273F9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681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682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514BC04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683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039F9BC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684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20A425FC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685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67EE00F1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686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23C542E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687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688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689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690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691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692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693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694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695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696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697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698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699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700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701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702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6520A132" w14:textId="77777777" w:rsidR="005D4516" w:rsidRPr="00CB1016" w:rsidRDefault="005D451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703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17E48086" w14:textId="77777777" w:rsidR="005D4516" w:rsidRPr="005374BE" w:rsidRDefault="005D451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E54C42">
                                <w:rPr>
                                  <w:noProof/>
                                  <w:lang w:val="en-US"/>
                                </w:rPr>
                                <w:t>11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704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48D6153A" w14:textId="02298039" w:rsidR="005D4516" w:rsidRDefault="005D451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9B5EF9">
                                <w:t>878.2023-АСУ ТП.С2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705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706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1010190C" w14:textId="77777777" w:rsidR="005D4516" w:rsidRPr="00945CCC" w:rsidRDefault="005D451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707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3F6324E2" w14:textId="77777777" w:rsidR="005D4516" w:rsidRDefault="005D451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708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3E81F9EB" w14:textId="77777777"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709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6EA7AF24" w14:textId="77777777" w:rsidR="005D4516" w:rsidRPr="000411E6" w:rsidRDefault="005D451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710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6624C76D" w14:textId="77777777"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711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215F541B" w14:textId="77777777"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712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2EE267FE" w14:textId="77777777"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713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58623EFE" w14:textId="77777777"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714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3CA49E25" w14:textId="77777777"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715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31D0102B" w14:textId="77777777"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716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74C8C28C" w14:textId="77777777"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717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273EE740" w14:textId="77777777"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718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5DFD71C8" w14:textId="77777777"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719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720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0C6A3B21" w14:textId="77777777"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721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4463E3B7" w14:textId="77777777"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92B9" w14:textId="77777777" w:rsidR="00441C13" w:rsidRDefault="00441C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44FC3A6C" wp14:editId="1B5A092B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A9875D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E707BD2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A173FDF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B14DEB3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C7B7CF7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74A8B62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46F0822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21A0E7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789E0A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5B3F64C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A7D3A8" w14:textId="77777777" w:rsidR="00441C13" w:rsidRPr="00945CCC" w:rsidRDefault="00441C1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9C6AA2" w14:textId="77777777"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B4181B" w14:textId="77777777" w:rsidR="00441C13" w:rsidRDefault="00441C1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6511959" w14:textId="77777777"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8EE74A3" w14:textId="77777777" w:rsidR="00441C13" w:rsidRPr="000411E6" w:rsidRDefault="00441C1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B32D40" w14:textId="77777777" w:rsidR="00441C13" w:rsidRDefault="00441C1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43AD45" w14:textId="77777777"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9D9AB2" w14:textId="77777777"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824D8A" w14:textId="77777777" w:rsidR="00441C13" w:rsidRPr="00931BF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67069A" w14:textId="77777777" w:rsidR="00441C13" w:rsidRPr="00A32665" w:rsidRDefault="00441C1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95EF49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2383E9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CC1C85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15E831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394EDF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FC4DA5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FC50199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BD9F4E8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216DE4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15A527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6BC380" w14:textId="6F87DD93" w:rsidR="00441C13" w:rsidRPr="0079077B" w:rsidRDefault="009B5EF9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3B0CE5" w14:textId="77777777" w:rsidR="00441C13" w:rsidRPr="00A32665" w:rsidRDefault="00441C1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5C62963" w14:textId="77777777"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18141E" w14:textId="77777777"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08E41B" w14:textId="2D9743A6" w:rsidR="00441C13" w:rsidRPr="005374BE" w:rsidRDefault="00441C1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9B5EF9" w:rsidRPr="009B5EF9">
                                    <w:rPr>
                                      <w:noProof/>
                                    </w:rPr>
                                    <w:instrText>44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9B5EF9">
                                    <w:rPr>
                                      <w:noProof/>
                                    </w:rPr>
                                    <w:t>44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24618A4" w14:textId="77777777" w:rsidR="00441C13" w:rsidRPr="005374BE" w:rsidRDefault="00441C1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433DFB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345F9D" w14:textId="0524FB0F" w:rsidR="00441C13" w:rsidRDefault="00441C1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9B5EF9">
                                    <w:t>878.2023-АСУ ТП.С2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A53F8E" w14:textId="443B6EC3" w:rsidR="00441C13" w:rsidRDefault="009B5EF9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441C13">
                                    <w:t>.</w:t>
                                  </w:r>
                                </w:p>
                                <w:p w14:paraId="1783E376" w14:textId="3B06A363" w:rsidR="00441C13" w:rsidRPr="00F9048A" w:rsidRDefault="00441C1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9B5EF9">
                                    <w:rPr>
                                      <w:rStyle w:val="34fe"/>
                                    </w:rPr>
                                    <w:t>Схема функциональной структуры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0D7F91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919C55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46C2EE" w14:textId="77777777"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078DED" w14:textId="77777777"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D7397FD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E7EE1D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6C238C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5718629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3EDA3E" w14:textId="77777777"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F3C680" w14:textId="77777777"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44FC3A6C" id="Группа 10" o:spid="_x0000_s1722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">
              <v:group id="Группа 11" o:spid="_x0000_s1723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group id="Группа 12" o:spid="_x0000_s1724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Группа 13" o:spid="_x0000_s1725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Группа 14" o:spid="_x0000_s1726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rect id="Rectangle 91" o:spid="_x0000_s1727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" filled="f" strokeweight="1.5pt">
                        <v:textbox inset=",1mm"/>
                      </v:rect>
                      <v:group id="Группа 16" o:spid="_x0000_s17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group id="Группа 17" o:spid="_x0000_s1729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line id="Line 76" o:spid="_x0000_s1730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  <v:line id="Line 77" o:spid="_x0000_s1731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    <v:line id="Line 78" o:spid="_x0000_s1732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" strokeweight="1.5pt"/>
                          <v:line id="Line 79" o:spid="_x0000_s1733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" strokeweight="1.5pt"/>
                        </v:group>
                        <v:line id="Line 92" o:spid="_x0000_s1734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0q+wwAAANsAAAAPAAAAZHJzL2Rvd25yZXYueG1sRI/NasMw&#10;EITvhbyD2EBvjRwX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HJtKvsMAAADbAAAADwAA&#10;AAAAAAAAAAAAAAAHAgAAZHJzL2Rvd25yZXYueG1sUEsFBgAAAAADAAMAtwAAAPcCAAAAAA==&#10;" strokeweight="1.5pt"/>
                      </v:group>
                    </v:group>
                    <v:group id="Группа 26" o:spid="_x0000_s1735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Группа 28" o:spid="_x0000_s1736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737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43A9875D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738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6E707BD2" w14:textId="77777777"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739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uxy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mL7B40v8AXJxBwAA//8DAFBLAQItABQABgAIAAAAIQDb4fbL7gAAAIUBAAATAAAAAAAAAAAA&#10;AAAAAAAAAABbQ29udGVudF9UeXBlc10ueG1sUEsBAi0AFAAGAAgAAAAhAFr0LFu/AAAAFQEAAAsA&#10;AAAAAAAAAAAAAAAAHwEAAF9yZWxzLy5yZWxzUEsBAi0AFAAGAAgAAAAhAJq27HL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A173FDF" w14:textId="77777777"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740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HIF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amRyB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7B14DEB3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741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+Z3wAAAANsAAAAPAAAAZHJzL2Rvd25yZXYueG1sRE/NisIw&#10;EL4L+w5hFrzImuqC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G/vmd8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C7B7CF7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742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shape id="Text Box 87" o:spid="_x0000_s1743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74A8B62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744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46F0822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745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621A0E7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746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D789E0A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747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65B3F64C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748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0I3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" filled="f" strokeweight="1.5pt">
                    <v:textbox inset=",1mm"/>
                  </v:rect>
                </v:group>
                <v:group id="Группа 474" o:spid="_x0000_s1749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ym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xWC/g7E46A3P4CAAD//wMAUEsBAi0AFAAGAAgAAAAhANvh9svuAAAAhQEAABMAAAAAAAAA&#10;AAAAAAAAAAAAAFtDb250ZW50X1R5cGVzXS54bWxQSwECLQAUAAYACAAAACEAWvQsW78AAAAVAQAA&#10;CwAAAAAAAAAAAAAAAAAfAQAAX3JlbHMvLnJlbHNQSwECLQAUAAYACAAAACEAAZdMpsYAAADcAAAA&#10;DwAAAAAAAAAAAAAAAAAHAgAAZHJzL2Rvd25yZXYueG1sUEsFBgAAAAADAAMAtwAAAPoCAAAAAA==&#10;">
                  <v:group id="Группа 475" o:spid="_x0000_s1750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+k9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isEvg9E46A3D4AAAD//wMAUEsBAi0AFAAGAAgAAAAhANvh9svuAAAAhQEAABMAAAAAAAAA&#10;AAAAAAAAAAAAAFtDb250ZW50X1R5cGVzXS54bWxQSwECLQAUAAYACAAAACEAWvQsW78AAAAVAQAA&#10;CwAAAAAAAAAAAAAAAAAfAQAAX3JlbHMvLnJlbHNQSwECLQAUAAYACAAAACEAbtvpPcYAAADcAAAA&#10;DwAAAAAAAAAAAAAAAAAHAgAAZHJzL2Rvd25yZXYueG1sUEsFBgAAAAADAAMAtwAAAPoCAAAAAA==&#10;">
                    <v:line id="Line 102" o:spid="_x0000_s1751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752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reryAAAANwAAAAPAAAAZHJzL2Rvd25yZXYueG1sRI9PS8NA&#10;FMTvgt9heYIXaTdNp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DV+rer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09" o:spid="_x0000_s1753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0" o:spid="_x0000_s1754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755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756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0SdxgAAANwAAAAPAAAAZHJzL2Rvd25yZXYueG1sRI9Ra8JA&#10;EITfC/0Pxxb6UvTSWk5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75dEn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757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tzpxgAAANwAAAAPAAAAZHJzL2Rvd25yZXYueG1sRI9Ra8JA&#10;EITfC/0Pxwp9KfXSI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YH7c6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758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"/>
                    <v:line id="Line 135" o:spid="_x0000_s1759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Z3vxgAAANw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vC4SOH/TDwCcvUHAAD//wMAUEsBAi0AFAAGAAgAAAAhANvh9svuAAAAhQEAABMAAAAAAAAA&#10;AAAAAAAAAAAAAFtDb250ZW50X1R5cGVzXS54bWxQSwECLQAUAAYACAAAACEAWvQsW78AAAAVAQAA&#10;CwAAAAAAAAAAAAAAAAAfAQAAX3JlbHMvLnJlbHNQSwECLQAUAAYACAAAACEAduGd78YAAADcAAAA&#10;DwAAAAAAAAAAAAAAAAAHAgAAZHJzL2Rvd25yZXYueG1sUEsFBgAAAAADAAMAtwAAAPoCAAAAAA==&#10;"/>
                    <v:line id="Прямая соединительная линия 18" o:spid="_x0000_s176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" strokecolor="windowText" strokeweight="1.5pt"/>
                    <v:line id="Line 98" o:spid="_x0000_s1761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99" o:spid="_x0000_s1762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763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1" o:spid="_x0000_s1764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765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766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767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768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08" o:spid="_x0000_s1769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770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dRD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NITLmXQE9OQMAAD//wMAUEsBAi0AFAAGAAgAAAAhANvh9svuAAAAhQEAABMAAAAAAAAA&#10;AAAAAAAAAAAAAFtDb250ZW50X1R5cGVzXS54bWxQSwECLQAUAAYACAAAACEAWvQsW78AAAAVAQAA&#10;CwAAAAAAAAAAAAAAAAAfAQAAX3JlbHMvLnJlbHNQSwECLQAUAAYACAAAACEAFXXUQ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771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772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77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4DA7D3A8" w14:textId="77777777" w:rsidR="00441C13" w:rsidRPr="00945CCC" w:rsidRDefault="00441C1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774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679C6AA2" w14:textId="77777777" w:rsidR="00441C13" w:rsidRDefault="00441C1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775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66B4181B" w14:textId="77777777" w:rsidR="00441C13" w:rsidRDefault="00441C1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776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76511959" w14:textId="77777777"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777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48EE74A3" w14:textId="77777777" w:rsidR="00441C13" w:rsidRPr="000411E6" w:rsidRDefault="00441C1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778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5AB32D40" w14:textId="77777777" w:rsidR="00441C13" w:rsidRDefault="00441C1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779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5843AD45" w14:textId="77777777" w:rsidR="00441C13" w:rsidRDefault="00441C1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780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3A9D9AB2" w14:textId="77777777"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781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1B824D8A" w14:textId="77777777" w:rsidR="00441C13" w:rsidRPr="00931BF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782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2C67069A" w14:textId="77777777" w:rsidR="00441C13" w:rsidRPr="00A32665" w:rsidRDefault="00441C1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783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2E95EF49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784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0E2383E9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785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1DCC1C85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786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4915E831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787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18394EDF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788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5BFC4DA5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789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7FC50199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790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4BD9F4E8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791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13216DE4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792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7515A527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793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3F6BC380" w14:textId="6F87DD93" w:rsidR="00441C13" w:rsidRPr="0079077B" w:rsidRDefault="00473437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9B5EF9"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794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0D3B0CE5" w14:textId="77777777" w:rsidR="00441C13" w:rsidRPr="00A32665" w:rsidRDefault="00441C1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795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65C62963" w14:textId="77777777"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796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5C18141E" w14:textId="77777777"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797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0908E41B" w14:textId="2D9743A6" w:rsidR="00441C13" w:rsidRPr="005374BE" w:rsidRDefault="00441C1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9B5EF9" w:rsidRPr="009B5EF9">
                              <w:rPr>
                                <w:noProof/>
                              </w:rPr>
                              <w:instrText>44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9B5EF9">
                              <w:rPr>
                                <w:noProof/>
                              </w:rPr>
                              <w:t>44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798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324618A4" w14:textId="77777777" w:rsidR="00441C13" w:rsidRPr="005374BE" w:rsidRDefault="00441C1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799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22433DFB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800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07345F9D" w14:textId="0524FB0F" w:rsidR="00441C13" w:rsidRDefault="00441C1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9B5EF9">
                              <w:t>878.2023-АСУ ТП.С2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801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0DA53F8E" w14:textId="443B6EC3" w:rsidR="00441C13" w:rsidRDefault="00473437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9B5EF9"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441C13">
                              <w:t>.</w:t>
                            </w:r>
                          </w:p>
                          <w:p w14:paraId="1783E376" w14:textId="3B06A363" w:rsidR="00441C13" w:rsidRPr="00F9048A" w:rsidRDefault="00441C1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9B5EF9">
                              <w:rPr>
                                <w:rStyle w:val="34fe"/>
                              </w:rPr>
                              <w:t>Схема функциональной структуры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802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290D7F91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803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08919C55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804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5846C2EE" w14:textId="77777777"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805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79078DED" w14:textId="77777777"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806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7D7397FD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807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08E7EE1D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808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426C238C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809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15718629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810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811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5D3EDA3E" w14:textId="77777777"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812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00F3C680" w14:textId="77777777"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176593">
    <w:abstractNumId w:val="31"/>
  </w:num>
  <w:num w:numId="2" w16cid:durableId="1594507312">
    <w:abstractNumId w:val="28"/>
  </w:num>
  <w:num w:numId="3" w16cid:durableId="303587781">
    <w:abstractNumId w:val="10"/>
  </w:num>
  <w:num w:numId="4" w16cid:durableId="1199928025">
    <w:abstractNumId w:val="4"/>
  </w:num>
  <w:num w:numId="5" w16cid:durableId="515773658">
    <w:abstractNumId w:val="32"/>
  </w:num>
  <w:num w:numId="6" w16cid:durableId="651563815">
    <w:abstractNumId w:val="26"/>
  </w:num>
  <w:num w:numId="7" w16cid:durableId="95180403">
    <w:abstractNumId w:val="3"/>
  </w:num>
  <w:num w:numId="8" w16cid:durableId="968054425">
    <w:abstractNumId w:val="16"/>
  </w:num>
  <w:num w:numId="9" w16cid:durableId="2084060663">
    <w:abstractNumId w:val="6"/>
  </w:num>
  <w:num w:numId="10" w16cid:durableId="1621109837">
    <w:abstractNumId w:val="17"/>
  </w:num>
  <w:num w:numId="11" w16cid:durableId="60375677">
    <w:abstractNumId w:val="27"/>
  </w:num>
  <w:num w:numId="12" w16cid:durableId="1369993687">
    <w:abstractNumId w:val="23"/>
  </w:num>
  <w:num w:numId="13" w16cid:durableId="826283650">
    <w:abstractNumId w:val="1"/>
  </w:num>
  <w:num w:numId="14" w16cid:durableId="1826702852">
    <w:abstractNumId w:val="21"/>
  </w:num>
  <w:num w:numId="15" w16cid:durableId="861675077">
    <w:abstractNumId w:val="15"/>
  </w:num>
  <w:num w:numId="16" w16cid:durableId="1681009876">
    <w:abstractNumId w:val="29"/>
  </w:num>
  <w:num w:numId="17" w16cid:durableId="1697852690">
    <w:abstractNumId w:val="20"/>
  </w:num>
  <w:num w:numId="18" w16cid:durableId="1739282213">
    <w:abstractNumId w:val="25"/>
  </w:num>
  <w:num w:numId="19" w16cid:durableId="1543790625">
    <w:abstractNumId w:val="0"/>
  </w:num>
  <w:num w:numId="20" w16cid:durableId="699598266">
    <w:abstractNumId w:val="14"/>
  </w:num>
  <w:num w:numId="21" w16cid:durableId="2024437421">
    <w:abstractNumId w:val="33"/>
  </w:num>
  <w:num w:numId="22" w16cid:durableId="612051602">
    <w:abstractNumId w:val="33"/>
    <w:lvlOverride w:ilvl="0">
      <w:startOverride w:val="1"/>
    </w:lvlOverride>
  </w:num>
  <w:num w:numId="23" w16cid:durableId="558713028">
    <w:abstractNumId w:val="4"/>
    <w:lvlOverride w:ilvl="0">
      <w:startOverride w:val="1"/>
    </w:lvlOverride>
  </w:num>
  <w:num w:numId="24" w16cid:durableId="342902366">
    <w:abstractNumId w:val="27"/>
    <w:lvlOverride w:ilvl="0">
      <w:startOverride w:val="1"/>
    </w:lvlOverride>
  </w:num>
  <w:num w:numId="25" w16cid:durableId="207462095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76552066">
    <w:abstractNumId w:val="13"/>
  </w:num>
  <w:num w:numId="27" w16cid:durableId="2086221158">
    <w:abstractNumId w:val="5"/>
  </w:num>
  <w:num w:numId="28" w16cid:durableId="78403584">
    <w:abstractNumId w:val="18"/>
  </w:num>
  <w:num w:numId="29" w16cid:durableId="2053578450">
    <w:abstractNumId w:val="24"/>
  </w:num>
  <w:num w:numId="30" w16cid:durableId="2137212486">
    <w:abstractNumId w:val="2"/>
  </w:num>
  <w:num w:numId="31" w16cid:durableId="1699315011">
    <w:abstractNumId w:val="30"/>
  </w:num>
  <w:num w:numId="32" w16cid:durableId="65853506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407532375">
    <w:abstractNumId w:val="30"/>
    <w:lvlOverride w:ilvl="0">
      <w:startOverride w:val="1"/>
    </w:lvlOverride>
  </w:num>
  <w:num w:numId="34" w16cid:durableId="2027756074">
    <w:abstractNumId w:val="8"/>
  </w:num>
  <w:num w:numId="35" w16cid:durableId="1728215509">
    <w:abstractNumId w:val="12"/>
  </w:num>
  <w:num w:numId="36" w16cid:durableId="430781192">
    <w:abstractNumId w:val="7"/>
  </w:num>
  <w:num w:numId="37" w16cid:durableId="28072362">
    <w:abstractNumId w:val="34"/>
  </w:num>
  <w:num w:numId="38" w16cid:durableId="249392129">
    <w:abstractNumId w:val="19"/>
  </w:num>
  <w:num w:numId="39" w16cid:durableId="8989196">
    <w:abstractNumId w:val="19"/>
    <w:lvlOverride w:ilvl="0">
      <w:startOverride w:val="1"/>
    </w:lvlOverride>
  </w:num>
  <w:num w:numId="40" w16cid:durableId="1938054187">
    <w:abstractNumId w:val="11"/>
  </w:num>
  <w:num w:numId="41" w16cid:durableId="1301494328">
    <w:abstractNumId w:val="9"/>
  </w:num>
  <w:num w:numId="42" w16cid:durableId="165383073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2BD9"/>
    <w:rsid w:val="000049BD"/>
    <w:rsid w:val="00005458"/>
    <w:rsid w:val="00006183"/>
    <w:rsid w:val="00006327"/>
    <w:rsid w:val="0001053E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71B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AC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035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09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27A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4CB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1122"/>
    <w:rsid w:val="00121284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29D4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1EE2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039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2FEC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176FD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6E48"/>
    <w:rsid w:val="0032763C"/>
    <w:rsid w:val="003313FE"/>
    <w:rsid w:val="00333863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47EBC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555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4605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3E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1CB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1C13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437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2101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530E"/>
    <w:rsid w:val="004E6CA8"/>
    <w:rsid w:val="004F159D"/>
    <w:rsid w:val="004F2D8F"/>
    <w:rsid w:val="004F34BD"/>
    <w:rsid w:val="004F606F"/>
    <w:rsid w:val="004F62B0"/>
    <w:rsid w:val="004F7B20"/>
    <w:rsid w:val="004F7F2D"/>
    <w:rsid w:val="005008B8"/>
    <w:rsid w:val="0050090A"/>
    <w:rsid w:val="00500EED"/>
    <w:rsid w:val="00501CB2"/>
    <w:rsid w:val="00501F09"/>
    <w:rsid w:val="0050379B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2506"/>
    <w:rsid w:val="00513AF4"/>
    <w:rsid w:val="0051449D"/>
    <w:rsid w:val="00515306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337"/>
    <w:rsid w:val="00554988"/>
    <w:rsid w:val="00555D04"/>
    <w:rsid w:val="00556E81"/>
    <w:rsid w:val="005652DC"/>
    <w:rsid w:val="00565F5A"/>
    <w:rsid w:val="00566370"/>
    <w:rsid w:val="00566B48"/>
    <w:rsid w:val="005701FE"/>
    <w:rsid w:val="00570FA7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516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6E1"/>
    <w:rsid w:val="00657CBE"/>
    <w:rsid w:val="006600E9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278E2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0811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2E26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50A4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2AB8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002C"/>
    <w:rsid w:val="0082386D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DB2"/>
    <w:rsid w:val="00834EE8"/>
    <w:rsid w:val="0083569C"/>
    <w:rsid w:val="00836696"/>
    <w:rsid w:val="00836D9B"/>
    <w:rsid w:val="0083779C"/>
    <w:rsid w:val="008378D1"/>
    <w:rsid w:val="00841229"/>
    <w:rsid w:val="00843A33"/>
    <w:rsid w:val="008451E9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8758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2D12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11A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B5EB3"/>
    <w:rsid w:val="009B5EF9"/>
    <w:rsid w:val="009B7417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C6474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5484"/>
    <w:rsid w:val="009E6431"/>
    <w:rsid w:val="009E67B1"/>
    <w:rsid w:val="009E6E99"/>
    <w:rsid w:val="009E7999"/>
    <w:rsid w:val="009F1FD0"/>
    <w:rsid w:val="009F230C"/>
    <w:rsid w:val="009F2E43"/>
    <w:rsid w:val="009F3421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22E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57745"/>
    <w:rsid w:val="00A60977"/>
    <w:rsid w:val="00A60C32"/>
    <w:rsid w:val="00A62277"/>
    <w:rsid w:val="00A632FA"/>
    <w:rsid w:val="00A6406D"/>
    <w:rsid w:val="00A64B2B"/>
    <w:rsid w:val="00A652DF"/>
    <w:rsid w:val="00A6578A"/>
    <w:rsid w:val="00A65A5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4D53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768"/>
    <w:rsid w:val="00BD4E66"/>
    <w:rsid w:val="00BD4E72"/>
    <w:rsid w:val="00BD4E9C"/>
    <w:rsid w:val="00BD5105"/>
    <w:rsid w:val="00BD5316"/>
    <w:rsid w:val="00BD5A88"/>
    <w:rsid w:val="00BE0590"/>
    <w:rsid w:val="00BE0B99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4A25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BA7"/>
    <w:rsid w:val="00C6216B"/>
    <w:rsid w:val="00C622C5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238E"/>
    <w:rsid w:val="00CF3E46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2E3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469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5E5C"/>
    <w:rsid w:val="00DC6696"/>
    <w:rsid w:val="00DC7BDC"/>
    <w:rsid w:val="00DD05CE"/>
    <w:rsid w:val="00DD09D5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4538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0E12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4C42"/>
    <w:rsid w:val="00E557F8"/>
    <w:rsid w:val="00E56896"/>
    <w:rsid w:val="00E56A59"/>
    <w:rsid w:val="00E57A9F"/>
    <w:rsid w:val="00E60A01"/>
    <w:rsid w:val="00E616A3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17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44E56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6BEE"/>
    <w:rsid w:val="00FA73CD"/>
    <w:rsid w:val="00FB226E"/>
    <w:rsid w:val="00FB2346"/>
    <w:rsid w:val="00FB3737"/>
    <w:rsid w:val="00FB3846"/>
    <w:rsid w:val="00FB3899"/>
    <w:rsid w:val="00FB4081"/>
    <w:rsid w:val="00FB5B38"/>
    <w:rsid w:val="00FC01FB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  <w:rsid w:val="00FF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CDAE233"/>
  <w15:docId w15:val="{3A93E505-B62A-40D5-8C34-E3845CED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3F41CB"/>
    <w:rPr>
      <w:sz w:val="24"/>
    </w:rPr>
  </w:style>
  <w:style w:type="paragraph" w:styleId="1">
    <w:name w:val="heading 1"/>
    <w:next w:val="34b"/>
    <w:link w:val="10"/>
    <w:qFormat/>
    <w:rsid w:val="00E54C42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E54C42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E54C42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E54C42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E54C42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E54C42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E54C42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E54C42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E54C42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E54C42"/>
    <w:rPr>
      <w:rFonts w:ascii="Calibri" w:hAnsi="Calibri"/>
    </w:rPr>
  </w:style>
  <w:style w:type="paragraph" w:customStyle="1" w:styleId="34b">
    <w:name w:val="34_Абзац_Обычный"/>
    <w:link w:val="34d"/>
    <w:qFormat/>
    <w:rsid w:val="00E54C4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E54C42"/>
    <w:rPr>
      <w:sz w:val="24"/>
      <w:lang w:eastAsia="x-none"/>
    </w:rPr>
  </w:style>
  <w:style w:type="character" w:customStyle="1" w:styleId="10">
    <w:name w:val="Заголовок 1 Знак"/>
    <w:link w:val="1"/>
    <w:rsid w:val="00E54C4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E54C42"/>
    <w:rPr>
      <w:b/>
      <w:sz w:val="32"/>
    </w:rPr>
  </w:style>
  <w:style w:type="character" w:customStyle="1" w:styleId="30">
    <w:name w:val="Заголовок 3 Знак"/>
    <w:link w:val="3"/>
    <w:rsid w:val="00E54C42"/>
    <w:rPr>
      <w:b/>
      <w:bCs/>
      <w:sz w:val="28"/>
    </w:rPr>
  </w:style>
  <w:style w:type="character" w:customStyle="1" w:styleId="40">
    <w:name w:val="Заголовок 4 Знак"/>
    <w:link w:val="4"/>
    <w:rsid w:val="00E54C42"/>
    <w:rPr>
      <w:b/>
      <w:sz w:val="24"/>
    </w:rPr>
  </w:style>
  <w:style w:type="character" w:customStyle="1" w:styleId="50">
    <w:name w:val="Заголовок 5 Знак"/>
    <w:link w:val="5"/>
    <w:rsid w:val="00E54C4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E54C4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E54C4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E54C4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E54C4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E54C42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E54C42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E54C42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E54C42"/>
    <w:rPr>
      <w:u w:val="single"/>
    </w:rPr>
  </w:style>
  <w:style w:type="paragraph" w:customStyle="1" w:styleId="349">
    <w:name w:val="34_Список_Библиография"/>
    <w:basedOn w:val="34b"/>
    <w:rsid w:val="00E54C42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050AC2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E54C4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E54C4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E54C4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E54C4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E54C4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050AC2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E54C4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050AC2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E54C4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E54C4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E54C4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E54C42"/>
    <w:rPr>
      <w:b w:val="0"/>
      <w:i/>
    </w:rPr>
  </w:style>
  <w:style w:type="character" w:customStyle="1" w:styleId="34fc">
    <w:name w:val="34_Знак_Название_файла"/>
    <w:qFormat/>
    <w:rsid w:val="00E54C42"/>
    <w:rPr>
      <w:rFonts w:ascii="Calibri" w:hAnsi="Calibri"/>
    </w:rPr>
  </w:style>
  <w:style w:type="character" w:customStyle="1" w:styleId="34fd">
    <w:name w:val="34_Знак_Термин"/>
    <w:rsid w:val="00E54C42"/>
    <w:rPr>
      <w:i/>
    </w:rPr>
  </w:style>
  <w:style w:type="character" w:customStyle="1" w:styleId="34fe">
    <w:name w:val="34_Знак_Полужирный"/>
    <w:rsid w:val="00E54C42"/>
    <w:rPr>
      <w:b/>
    </w:rPr>
  </w:style>
  <w:style w:type="character" w:customStyle="1" w:styleId="34ff">
    <w:name w:val="34_Знак_Верхний_индекс"/>
    <w:rsid w:val="00E54C42"/>
    <w:rPr>
      <w:vertAlign w:val="superscript"/>
    </w:rPr>
  </w:style>
  <w:style w:type="character" w:customStyle="1" w:styleId="3424">
    <w:name w:val="34_Список_Марк_2 Знак"/>
    <w:link w:val="3423"/>
    <w:rsid w:val="007278E2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E54C42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E54C4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E54C4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E54C42"/>
    <w:pPr>
      <w:numPr>
        <w:numId w:val="31"/>
      </w:numPr>
    </w:pPr>
  </w:style>
  <w:style w:type="character" w:customStyle="1" w:styleId="3419">
    <w:name w:val="34_Список_Марк_1 Знак"/>
    <w:link w:val="3413"/>
    <w:rsid w:val="00050AC2"/>
    <w:rPr>
      <w:sz w:val="24"/>
      <w:lang w:eastAsia="x-none"/>
    </w:rPr>
  </w:style>
  <w:style w:type="paragraph" w:styleId="a4">
    <w:name w:val="footnote text"/>
    <w:basedOn w:val="34b"/>
    <w:link w:val="a5"/>
    <w:rsid w:val="00E54C4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E54C42"/>
    <w:pPr>
      <w:numPr>
        <w:numId w:val="30"/>
      </w:numPr>
    </w:pPr>
  </w:style>
  <w:style w:type="character" w:customStyle="1" w:styleId="341a">
    <w:name w:val="34_Список_Нум_1 Знак"/>
    <w:link w:val="341"/>
    <w:rsid w:val="00050AC2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E54C42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050AC2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E54C42"/>
    <w:pPr>
      <w:keepNext/>
    </w:pPr>
  </w:style>
  <w:style w:type="paragraph" w:customStyle="1" w:styleId="34f1">
    <w:name w:val="34_Рамка_Основной"/>
    <w:basedOn w:val="34b"/>
    <w:link w:val="34f0"/>
    <w:rsid w:val="00E54C4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E54C4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E54C4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E54C4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E54C4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E54C4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E54C4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E54C4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E54C4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E54C4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E54C4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E54C4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E54C4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E54C4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E54C42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050AC2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E54C42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E54C4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E54C4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E54C4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E54C4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E54C42"/>
    <w:rPr>
      <w:sz w:val="18"/>
      <w:lang w:eastAsia="x-none"/>
    </w:rPr>
  </w:style>
  <w:style w:type="paragraph" w:customStyle="1" w:styleId="34fff1">
    <w:name w:val="34_Листинг"/>
    <w:basedOn w:val="34b"/>
    <w:rsid w:val="00E54C4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E54C42"/>
    <w:rPr>
      <w:b/>
    </w:rPr>
  </w:style>
  <w:style w:type="paragraph" w:customStyle="1" w:styleId="3440">
    <w:name w:val="34_Заголовок_4_Приложение"/>
    <w:basedOn w:val="4"/>
    <w:next w:val="34b"/>
    <w:rsid w:val="00E54C42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E54C42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E54C4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E54C42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E54C42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E54C4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E54C42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E54C42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E54C4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E54C4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E54C42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E54C4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E54C4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E54C42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E54C4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E54C42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E54C4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E54C42"/>
  </w:style>
  <w:style w:type="paragraph" w:customStyle="1" w:styleId="34fffb">
    <w:name w:val="34_Пример_Заголовок"/>
    <w:basedOn w:val="34f8"/>
    <w:next w:val="34f8"/>
    <w:rsid w:val="00E54C42"/>
    <w:pPr>
      <w:keepNext/>
      <w:spacing w:after="120"/>
    </w:pPr>
    <w:rPr>
      <w:b/>
      <w:lang w:eastAsia="ru-RU"/>
    </w:rPr>
  </w:style>
  <w:style w:type="character" w:styleId="a7">
    <w:name w:val="FollowedHyperlink"/>
    <w:rsid w:val="00E54C42"/>
    <w:rPr>
      <w:color w:val="auto"/>
    </w:rPr>
  </w:style>
  <w:style w:type="character" w:customStyle="1" w:styleId="34fffc">
    <w:name w:val="34_Знак_Нижний_индекс"/>
    <w:rsid w:val="00E54C42"/>
    <w:rPr>
      <w:vertAlign w:val="subscript"/>
    </w:rPr>
  </w:style>
  <w:style w:type="character" w:styleId="a8">
    <w:name w:val="footnote reference"/>
    <w:basedOn w:val="a1"/>
    <w:semiHidden/>
    <w:rsid w:val="00E54C42"/>
    <w:rPr>
      <w:vertAlign w:val="superscript"/>
    </w:rPr>
  </w:style>
  <w:style w:type="paragraph" w:styleId="a9">
    <w:name w:val="header"/>
    <w:basedOn w:val="34b"/>
    <w:link w:val="aa"/>
    <w:rsid w:val="00E54C42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E54C42"/>
    <w:rPr>
      <w:lang w:eastAsia="x-none"/>
    </w:rPr>
  </w:style>
  <w:style w:type="paragraph" w:styleId="ab">
    <w:name w:val="footer"/>
    <w:basedOn w:val="34b"/>
    <w:link w:val="ac"/>
    <w:rsid w:val="00E54C42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E54C42"/>
    <w:rPr>
      <w:lang w:eastAsia="x-none"/>
    </w:rPr>
  </w:style>
  <w:style w:type="numbering" w:customStyle="1" w:styleId="a">
    <w:name w:val="Приложение"/>
    <w:uiPriority w:val="99"/>
    <w:rsid w:val="00E54C42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E54C42"/>
    <w:pPr>
      <w:keepNext/>
    </w:pPr>
  </w:style>
  <w:style w:type="character" w:customStyle="1" w:styleId="3434">
    <w:name w:val="34_Список_Марк_3 Знак"/>
    <w:basedOn w:val="34d"/>
    <w:link w:val="3432"/>
    <w:rsid w:val="007278E2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E54C4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E54C4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050AC2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050AC2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050AC2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E54C4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E54C42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E54C42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050AC2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E54C42"/>
    <w:pPr>
      <w:keepNext/>
    </w:pPr>
  </w:style>
  <w:style w:type="character" w:customStyle="1" w:styleId="34ffff0">
    <w:name w:val="34_Процедура_Подшаг Знак"/>
    <w:basedOn w:val="34d"/>
    <w:link w:val="344"/>
    <w:rsid w:val="00050AC2"/>
    <w:rPr>
      <w:sz w:val="24"/>
      <w:lang w:eastAsia="x-none"/>
    </w:rPr>
  </w:style>
  <w:style w:type="character" w:customStyle="1" w:styleId="34ffff2">
    <w:name w:val="34_Знак_Клавиши"/>
    <w:rsid w:val="00E54C4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E54C4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E54C42"/>
  </w:style>
  <w:style w:type="paragraph" w:styleId="ad">
    <w:name w:val="caption"/>
    <w:basedOn w:val="34b"/>
    <w:next w:val="34b"/>
    <w:rsid w:val="00A65A5A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E54C42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E54C4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E54C4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050AC2"/>
    <w:rPr>
      <w:sz w:val="24"/>
      <w:lang w:eastAsia="x-none"/>
    </w:rPr>
  </w:style>
  <w:style w:type="character" w:customStyle="1" w:styleId="ae">
    <w:name w:val="Основной текст Знак"/>
    <w:semiHidden/>
    <w:rsid w:val="00E54C42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E54C42"/>
    <w:rPr>
      <w:rFonts w:ascii="Arial" w:hAnsi="Arial"/>
    </w:rPr>
  </w:style>
  <w:style w:type="character" w:customStyle="1" w:styleId="af0">
    <w:name w:val="Тема примечания Знак"/>
    <w:semiHidden/>
    <w:rsid w:val="00E54C42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E54C42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E54C42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E54C42"/>
  </w:style>
  <w:style w:type="character" w:styleId="af3">
    <w:name w:val="annotation reference"/>
    <w:semiHidden/>
    <w:rsid w:val="00E54C42"/>
    <w:rPr>
      <w:sz w:val="16"/>
      <w:szCs w:val="16"/>
    </w:rPr>
  </w:style>
  <w:style w:type="character" w:styleId="af4">
    <w:name w:val="page number"/>
    <w:rsid w:val="00E54C42"/>
  </w:style>
  <w:style w:type="paragraph" w:styleId="af5">
    <w:name w:val="Body Text"/>
    <w:basedOn w:val="a0"/>
    <w:link w:val="13"/>
    <w:semiHidden/>
    <w:unhideWhenUsed/>
    <w:rsid w:val="00E54C42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E54C42"/>
    <w:rPr>
      <w:sz w:val="24"/>
    </w:rPr>
  </w:style>
  <w:style w:type="paragraph" w:styleId="af6">
    <w:name w:val="annotation subject"/>
    <w:basedOn w:val="af2"/>
    <w:next w:val="af2"/>
    <w:link w:val="14"/>
    <w:semiHidden/>
    <w:rsid w:val="00E54C42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E54C42"/>
    <w:rPr>
      <w:b/>
      <w:bCs/>
    </w:rPr>
  </w:style>
  <w:style w:type="paragraph" w:styleId="af7">
    <w:name w:val="Balloon Text"/>
    <w:basedOn w:val="a0"/>
    <w:link w:val="15"/>
    <w:semiHidden/>
    <w:rsid w:val="00E54C4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E54C4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E54C42"/>
  </w:style>
  <w:style w:type="paragraph" w:customStyle="1" w:styleId="34ffff9">
    <w:name w:val="34_ТЛ_Подпись"/>
    <w:basedOn w:val="34f6"/>
    <w:rsid w:val="00E54C42"/>
  </w:style>
  <w:style w:type="paragraph" w:customStyle="1" w:styleId="34ffffa">
    <w:name w:val="34_ТЛ_Подпись_скрытый"/>
    <w:basedOn w:val="34ffff9"/>
    <w:rsid w:val="00E54C42"/>
    <w:rPr>
      <w:vanish/>
    </w:rPr>
  </w:style>
  <w:style w:type="paragraph" w:customStyle="1" w:styleId="34ffffb">
    <w:name w:val="34_Комментарий_Философта"/>
    <w:basedOn w:val="34b"/>
    <w:rsid w:val="00E54C42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E54C4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E54C42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E54C42"/>
    <w:rPr>
      <w:b/>
    </w:rPr>
  </w:style>
  <w:style w:type="paragraph" w:customStyle="1" w:styleId="34ffffe">
    <w:name w:val="34_Таблица_Сноска_Линия"/>
    <w:basedOn w:val="34fff7"/>
    <w:next w:val="34fff7"/>
    <w:rsid w:val="00E54C42"/>
    <w:pPr>
      <w:keepNext/>
    </w:pPr>
  </w:style>
  <w:style w:type="paragraph" w:customStyle="1" w:styleId="34fffff">
    <w:name w:val="34_Таблица_Примечание"/>
    <w:basedOn w:val="34fff7"/>
    <w:rsid w:val="00E54C42"/>
  </w:style>
  <w:style w:type="character" w:customStyle="1" w:styleId="34fffff0">
    <w:name w:val="34_Знак_Значение"/>
    <w:qFormat/>
    <w:rsid w:val="00E54C42"/>
    <w:rPr>
      <w:rFonts w:ascii="Calibri" w:hAnsi="Calibri"/>
    </w:rPr>
  </w:style>
  <w:style w:type="character" w:styleId="af8">
    <w:name w:val="Hyperlink"/>
    <w:uiPriority w:val="99"/>
    <w:rsid w:val="00E54C42"/>
    <w:rPr>
      <w:color w:val="0000FF"/>
      <w:u w:val="single"/>
    </w:rPr>
  </w:style>
  <w:style w:type="paragraph" w:customStyle="1" w:styleId="34fffff1">
    <w:name w:val="34_Рисунок_Подпись"/>
    <w:basedOn w:val="34b"/>
    <w:rsid w:val="00E54C4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E54C42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E54C4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E54C42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E54C4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E54C42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E54C4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FB3899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E54C4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E54C4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E54C4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E54C42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E54C4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E54C4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E54C4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E54C4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E54C4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E54C4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E54C4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E54C4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E54C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A65A5A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E54C42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E54C42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E54C42"/>
    <w:pPr>
      <w:jc w:val="center"/>
    </w:pPr>
  </w:style>
  <w:style w:type="paragraph" w:customStyle="1" w:styleId="3411">
    <w:name w:val="34_Таблица_Список_Марк_1_без_отступа"/>
    <w:basedOn w:val="34ff6"/>
    <w:rsid w:val="00E54C42"/>
    <w:pPr>
      <w:numPr>
        <w:numId w:val="41"/>
      </w:numPr>
    </w:pPr>
  </w:style>
  <w:style w:type="paragraph" w:customStyle="1" w:styleId="34fffff9">
    <w:name w:val="34_Формула"/>
    <w:basedOn w:val="a0"/>
    <w:rsid w:val="00E54C4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E54C4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E54C42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png"/><Relationship Id="rId21" Type="http://schemas.openxmlformats.org/officeDocument/2006/relationships/image" Target="media/image2.png"/><Relationship Id="rId34" Type="http://schemas.openxmlformats.org/officeDocument/2006/relationships/footer" Target="footer7.xml"/><Relationship Id="rId42" Type="http://schemas.openxmlformats.org/officeDocument/2006/relationships/image" Target="media/image21.png"/><Relationship Id="rId47" Type="http://schemas.openxmlformats.org/officeDocument/2006/relationships/image" Target="media/image22.png"/><Relationship Id="rId50" Type="http://schemas.openxmlformats.org/officeDocument/2006/relationships/header" Target="header10.xml"/><Relationship Id="rId55" Type="http://schemas.openxmlformats.org/officeDocument/2006/relationships/image" Target="media/image26.png"/><Relationship Id="rId63" Type="http://schemas.openxmlformats.org/officeDocument/2006/relationships/header" Target="header15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9" Type="http://schemas.openxmlformats.org/officeDocument/2006/relationships/image" Target="media/image10.png"/><Relationship Id="rId11" Type="http://schemas.openxmlformats.org/officeDocument/2006/relationships/footer" Target="footer2.xm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header" Target="header9.xml"/><Relationship Id="rId53" Type="http://schemas.openxmlformats.org/officeDocument/2006/relationships/header" Target="header11.xml"/><Relationship Id="rId58" Type="http://schemas.openxmlformats.org/officeDocument/2006/relationships/header" Target="header12.xml"/><Relationship Id="rId5" Type="http://schemas.openxmlformats.org/officeDocument/2006/relationships/webSettings" Target="webSettings.xml"/><Relationship Id="rId61" Type="http://schemas.openxmlformats.org/officeDocument/2006/relationships/footer" Target="footer13.xml"/><Relationship Id="rId19" Type="http://schemas.openxmlformats.org/officeDocument/2006/relationships/footer" Target="footer6.xml"/><Relationship Id="rId14" Type="http://schemas.openxmlformats.org/officeDocument/2006/relationships/header" Target="header4.xm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4.png"/><Relationship Id="rId43" Type="http://schemas.openxmlformats.org/officeDocument/2006/relationships/header" Target="header8.xml"/><Relationship Id="rId48" Type="http://schemas.openxmlformats.org/officeDocument/2006/relationships/image" Target="media/image23.png"/><Relationship Id="rId56" Type="http://schemas.openxmlformats.org/officeDocument/2006/relationships/image" Target="media/image27.png"/><Relationship Id="rId64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footer" Target="footer10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image" Target="media/image6.png"/><Relationship Id="rId33" Type="http://schemas.openxmlformats.org/officeDocument/2006/relationships/header" Target="header7.xml"/><Relationship Id="rId38" Type="http://schemas.openxmlformats.org/officeDocument/2006/relationships/image" Target="media/image17.png"/><Relationship Id="rId46" Type="http://schemas.openxmlformats.org/officeDocument/2006/relationships/footer" Target="footer9.xml"/><Relationship Id="rId59" Type="http://schemas.openxmlformats.org/officeDocument/2006/relationships/footer" Target="footer12.xml"/><Relationship Id="rId20" Type="http://schemas.openxmlformats.org/officeDocument/2006/relationships/image" Target="media/image1.png"/><Relationship Id="rId41" Type="http://schemas.openxmlformats.org/officeDocument/2006/relationships/image" Target="media/image20.png"/><Relationship Id="rId54" Type="http://schemas.openxmlformats.org/officeDocument/2006/relationships/footer" Target="footer11.xml"/><Relationship Id="rId62" Type="http://schemas.openxmlformats.org/officeDocument/2006/relationships/header" Target="header1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5.png"/><Relationship Id="rId49" Type="http://schemas.openxmlformats.org/officeDocument/2006/relationships/image" Target="media/image24.png"/><Relationship Id="rId57" Type="http://schemas.openxmlformats.org/officeDocument/2006/relationships/image" Target="media/image28.png"/><Relationship Id="rId10" Type="http://schemas.openxmlformats.org/officeDocument/2006/relationships/footer" Target="footer1.xml"/><Relationship Id="rId31" Type="http://schemas.openxmlformats.org/officeDocument/2006/relationships/image" Target="media/image12.png"/><Relationship Id="rId44" Type="http://schemas.openxmlformats.org/officeDocument/2006/relationships/footer" Target="footer8.xml"/><Relationship Id="rId52" Type="http://schemas.openxmlformats.org/officeDocument/2006/relationships/image" Target="media/image25.png"/><Relationship Id="rId60" Type="http://schemas.openxmlformats.org/officeDocument/2006/relationships/header" Target="header13.xm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9" Type="http://schemas.openxmlformats.org/officeDocument/2006/relationships/image" Target="media/image1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0A1A52-C401-4414-B37F-D4AC1E23C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215</TotalTime>
  <Pages>1</Pages>
  <Words>1672</Words>
  <Characters>9534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Схема</vt:lpstr>
    </vt:vector>
  </TitlesOfParts>
  <Company>Название организации</Company>
  <LinksUpToDate>false</LinksUpToDate>
  <CharactersWithSpaces>11184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Схема</dc:title>
  <dc:creator>Oksana</dc:creator>
  <cp:lastModifiedBy>Илья Чураков</cp:lastModifiedBy>
  <cp:revision>18</cp:revision>
  <cp:lastPrinted>2025-08-25T16:10:00Z</cp:lastPrinted>
  <dcterms:created xsi:type="dcterms:W3CDTF">2025-08-25T06:13:00Z</dcterms:created>
  <dcterms:modified xsi:type="dcterms:W3CDTF">2025-08-26T11:10:00Z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ТП.С2</vt:lpwstr>
  </property>
  <property fmtid="{D5CDD505-2E9C-101B-9397-08002B2CF9AE}" pid="8" name="год_издания">
    <vt:lpwstr>2025</vt:lpwstr>
  </property>
  <property fmtid="{D5CDD505-2E9C-101B-9397-08002B2CF9AE}" pid="9" name="Company">
    <vt:lpwstr>ООО НПП «ЭСН»</vt:lpwstr>
  </property>
  <property fmtid="{D5CDD505-2E9C-101B-9397-08002B2CF9AE}" pid="10" name="Title">
    <vt:lpwstr>Схема функциональной структуры</vt:lpwstr>
  </property>
</Properties>
</file>