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380E1" w14:textId="2D6E28D7" w:rsidR="00767DFD" w:rsidRDefault="00CC00DE" w:rsidP="00801734">
      <w:pPr>
        <w:pStyle w:val="34ffffc"/>
      </w:pPr>
      <w:fldSimple w:instr=" DOCPROPERTY  Company  \* MERGEFORMAT ">
        <w:r>
          <w:t>ООО НПП «ЭСН»</w:t>
        </w:r>
      </w:fldSimple>
    </w:p>
    <w:p w14:paraId="25D3FD20" w14:textId="77777777" w:rsidR="00767DFD" w:rsidRPr="00C816E8" w:rsidRDefault="00767DFD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5554"/>
        <w:gridCol w:w="4563"/>
      </w:tblGrid>
      <w:tr w:rsidR="00767DFD" w:rsidRPr="00C816E8" w14:paraId="7123A890" w14:textId="77777777" w:rsidTr="00345A40">
        <w:trPr>
          <w:trHeight w:val="360"/>
        </w:trPr>
        <w:tc>
          <w:tcPr>
            <w:tcW w:w="5554" w:type="dxa"/>
            <w:vMerge w:val="restart"/>
          </w:tcPr>
          <w:p w14:paraId="29A7AC23" w14:textId="5D0F5DF0" w:rsidR="00767DFD" w:rsidRPr="00C816E8" w:rsidRDefault="00767DFD" w:rsidP="00345A40">
            <w:pPr>
              <w:pStyle w:val="34ffff9"/>
            </w:pPr>
          </w:p>
        </w:tc>
        <w:tc>
          <w:tcPr>
            <w:tcW w:w="4563" w:type="dxa"/>
          </w:tcPr>
          <w:p w14:paraId="208388CB" w14:textId="6CC8591B" w:rsidR="00767DFD" w:rsidRPr="00C816E8" w:rsidRDefault="00767DFD" w:rsidP="00345A40">
            <w:pPr>
              <w:pStyle w:val="34ffff8"/>
            </w:pPr>
          </w:p>
        </w:tc>
      </w:tr>
      <w:tr w:rsidR="00767DFD" w:rsidRPr="00C816E8" w14:paraId="2928B1D1" w14:textId="77777777" w:rsidTr="00345A40">
        <w:trPr>
          <w:trHeight w:val="630"/>
        </w:trPr>
        <w:tc>
          <w:tcPr>
            <w:tcW w:w="5554" w:type="dxa"/>
            <w:vMerge/>
          </w:tcPr>
          <w:p w14:paraId="00068DD5" w14:textId="77777777" w:rsidR="00767DFD" w:rsidRPr="00C816E8" w:rsidRDefault="00767DFD" w:rsidP="00345A40"/>
        </w:tc>
        <w:tc>
          <w:tcPr>
            <w:tcW w:w="4563" w:type="dxa"/>
          </w:tcPr>
          <w:p w14:paraId="167BDF0D" w14:textId="3193A737" w:rsidR="00767DFD" w:rsidRPr="00C816E8" w:rsidRDefault="00767DFD" w:rsidP="00345A40">
            <w:pPr>
              <w:pStyle w:val="34ffff9"/>
            </w:pPr>
          </w:p>
        </w:tc>
      </w:tr>
      <w:tr w:rsidR="00767DFD" w:rsidRPr="00C816E8" w14:paraId="763D343F" w14:textId="77777777" w:rsidTr="00345A40">
        <w:trPr>
          <w:trHeight w:val="353"/>
        </w:trPr>
        <w:tc>
          <w:tcPr>
            <w:tcW w:w="5554" w:type="dxa"/>
            <w:vMerge/>
          </w:tcPr>
          <w:p w14:paraId="193A79FC" w14:textId="77777777" w:rsidR="00767DFD" w:rsidRPr="00C816E8" w:rsidRDefault="00767DFD" w:rsidP="00345A40"/>
        </w:tc>
        <w:tc>
          <w:tcPr>
            <w:tcW w:w="4563" w:type="dxa"/>
          </w:tcPr>
          <w:p w14:paraId="3E199385" w14:textId="0882B975" w:rsidR="00767DFD" w:rsidRPr="00C816E8" w:rsidRDefault="00767DFD" w:rsidP="00B617AD">
            <w:pPr>
              <w:pStyle w:val="34ffff9"/>
            </w:pPr>
          </w:p>
        </w:tc>
      </w:tr>
    </w:tbl>
    <w:p w14:paraId="250A5A69" w14:textId="77777777" w:rsidR="00767DFD" w:rsidRPr="00C816E8" w:rsidRDefault="00767DFD" w:rsidP="00801734">
      <w:pPr>
        <w:pStyle w:val="34f5"/>
      </w:pPr>
    </w:p>
    <w:p w14:paraId="193B3BFF" w14:textId="77777777" w:rsidR="00767DFD" w:rsidRDefault="00767DFD" w:rsidP="00801734">
      <w:pPr>
        <w:pStyle w:val="34f5"/>
      </w:pPr>
    </w:p>
    <w:p w14:paraId="107974EA" w14:textId="77777777" w:rsidR="00767DFD" w:rsidRPr="00C816E8" w:rsidRDefault="00767DFD" w:rsidP="00801734">
      <w:pPr>
        <w:pStyle w:val="34f5"/>
      </w:pPr>
    </w:p>
    <w:p w14:paraId="1E86EF3B" w14:textId="77777777" w:rsidR="00767DFD" w:rsidRDefault="00767DFD" w:rsidP="00801734">
      <w:pPr>
        <w:pStyle w:val="34f5"/>
        <w:rPr>
          <w:lang w:val="en-US"/>
        </w:rPr>
      </w:pPr>
    </w:p>
    <w:p w14:paraId="39946315" w14:textId="77777777" w:rsidR="00C8479E" w:rsidRPr="00C8479E" w:rsidRDefault="00C8479E" w:rsidP="00801734">
      <w:pPr>
        <w:pStyle w:val="34f5"/>
        <w:rPr>
          <w:lang w:val="en-US"/>
        </w:rPr>
      </w:pPr>
    </w:p>
    <w:p w14:paraId="0CA9DC65" w14:textId="7D6A20A4" w:rsidR="00767DFD" w:rsidRPr="00C816E8" w:rsidRDefault="00CC00DE" w:rsidP="00801734">
      <w:pPr>
        <w:pStyle w:val="34ffb"/>
      </w:pPr>
      <w:fldSimple w:instr=" DOCPROPERTY  полное_название_системы  \* MERGEFORMAT ">
        <w:r>
          <w:t>Строительство водогрейной котельной 400 Гкал/час на территории Ивановской ТЭЦ-2</w:t>
        </w:r>
      </w:fldSimple>
    </w:p>
    <w:p w14:paraId="6B78D845" w14:textId="3CF558A5" w:rsidR="00767DFD" w:rsidRPr="00C816E8" w:rsidRDefault="00767DFD" w:rsidP="00801734">
      <w:pPr>
        <w:pStyle w:val="34ffc"/>
      </w:pPr>
      <w:r w:rsidRPr="00C816E8">
        <w:t>(</w:t>
      </w:r>
      <w:fldSimple w:instr=" DOCPROPERTY  краткое_название_системы  \* MERGEFORMAT ">
        <w:r w:rsidR="00CC00DE">
          <w:t>878.2023</w:t>
        </w:r>
      </w:fldSimple>
      <w:r w:rsidRPr="00C816E8">
        <w:t>)</w:t>
      </w:r>
    </w:p>
    <w:p w14:paraId="160DB725" w14:textId="33513CEA" w:rsidR="00767DFD" w:rsidRPr="00C816E8" w:rsidRDefault="00CC00DE" w:rsidP="00801734">
      <w:pPr>
        <w:pStyle w:val="34ffd"/>
      </w:pPr>
      <w:fldSimple w:instr=" DOCPROPERTY  Title  \* MERGEFORMAT ">
        <w:r>
          <w:t>Описание программного обеспечения</w:t>
        </w:r>
      </w:fldSimple>
    </w:p>
    <w:p w14:paraId="2737C575" w14:textId="1E8849F9" w:rsidR="00767DFD" w:rsidRDefault="00767DFD" w:rsidP="00801734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CC00DE">
        <w:t>878.2023-АСУ ТП.ПА</w:t>
      </w:r>
      <w:r w:rsidRPr="00C816E8">
        <w:fldChar w:fldCharType="end"/>
      </w:r>
    </w:p>
    <w:p w14:paraId="219EEA21" w14:textId="77777777" w:rsidR="00767DFD" w:rsidRPr="00BF44EA" w:rsidRDefault="00767DFD" w:rsidP="00801734">
      <w:pPr>
        <w:pStyle w:val="34f5"/>
      </w:pPr>
    </w:p>
    <w:p w14:paraId="6888B88C" w14:textId="77777777" w:rsidR="00C8479E" w:rsidRPr="00BF44EA" w:rsidRDefault="00C8479E" w:rsidP="00801734">
      <w:pPr>
        <w:pStyle w:val="34f5"/>
      </w:pPr>
    </w:p>
    <w:p w14:paraId="601CB46A" w14:textId="29773776" w:rsidR="00767DFD" w:rsidRDefault="00DF1242" w:rsidP="00801734">
      <w:pPr>
        <w:pStyle w:val="34f5"/>
      </w:pPr>
      <w:r>
        <w:t>Том 42</w:t>
      </w:r>
    </w:p>
    <w:p w14:paraId="48423361" w14:textId="77777777" w:rsidR="00767DFD" w:rsidRDefault="00767DFD" w:rsidP="00801734">
      <w:pPr>
        <w:pStyle w:val="34f5"/>
      </w:pPr>
    </w:p>
    <w:p w14:paraId="2EB9E728" w14:textId="77777777" w:rsidR="00767DFD" w:rsidRDefault="00767DFD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767DFD" w:rsidRPr="00C816E8" w14:paraId="3D49A5A3" w14:textId="77777777" w:rsidTr="00345A40">
        <w:trPr>
          <w:trHeight w:val="404"/>
        </w:trPr>
        <w:tc>
          <w:tcPr>
            <w:tcW w:w="4564" w:type="dxa"/>
            <w:vAlign w:val="center"/>
          </w:tcPr>
          <w:p w14:paraId="2CE5B7FC" w14:textId="1A117421" w:rsidR="00767DFD" w:rsidRPr="00C816E8" w:rsidRDefault="00767DFD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14:paraId="03CFF8D8" w14:textId="77777777" w:rsidR="00767DFD" w:rsidRPr="00C816E8" w:rsidRDefault="00767DFD" w:rsidP="00345A40">
            <w:pPr>
              <w:pStyle w:val="34ffff9"/>
            </w:pPr>
          </w:p>
        </w:tc>
        <w:tc>
          <w:tcPr>
            <w:tcW w:w="4563" w:type="dxa"/>
            <w:vAlign w:val="center"/>
          </w:tcPr>
          <w:p w14:paraId="5C8A3615" w14:textId="77777777" w:rsidR="00767DFD" w:rsidRPr="00C816E8" w:rsidRDefault="00767DFD" w:rsidP="00345A40">
            <w:pPr>
              <w:pStyle w:val="34ffff9"/>
            </w:pPr>
          </w:p>
        </w:tc>
      </w:tr>
      <w:tr w:rsidR="00767DFD" w:rsidRPr="00C816E8" w14:paraId="4544D8E3" w14:textId="77777777" w:rsidTr="00345A40">
        <w:trPr>
          <w:trHeight w:val="868"/>
        </w:trPr>
        <w:tc>
          <w:tcPr>
            <w:tcW w:w="4564" w:type="dxa"/>
          </w:tcPr>
          <w:p w14:paraId="4D64282B" w14:textId="77C1F05A" w:rsidR="00767DFD" w:rsidRPr="00C816E8" w:rsidRDefault="00767DFD" w:rsidP="00345A40">
            <w:pPr>
              <w:pStyle w:val="34ffff9"/>
            </w:pPr>
          </w:p>
        </w:tc>
        <w:tc>
          <w:tcPr>
            <w:tcW w:w="990" w:type="dxa"/>
          </w:tcPr>
          <w:p w14:paraId="1665DE2D" w14:textId="77777777" w:rsidR="00767DFD" w:rsidRPr="00C816E8" w:rsidRDefault="00767DFD" w:rsidP="00345A40">
            <w:pPr>
              <w:pStyle w:val="34ffff9"/>
            </w:pPr>
          </w:p>
        </w:tc>
        <w:tc>
          <w:tcPr>
            <w:tcW w:w="4563" w:type="dxa"/>
          </w:tcPr>
          <w:p w14:paraId="5D09350B" w14:textId="2AA0D96D" w:rsidR="00767DFD" w:rsidRPr="00C816E8" w:rsidRDefault="00767DFD" w:rsidP="00345A40">
            <w:pPr>
              <w:pStyle w:val="34ffff9"/>
            </w:pPr>
          </w:p>
        </w:tc>
      </w:tr>
      <w:tr w:rsidR="00767DFD" w:rsidRPr="00C816E8" w14:paraId="5F036622" w14:textId="77777777" w:rsidTr="00345A40">
        <w:trPr>
          <w:trHeight w:val="404"/>
        </w:trPr>
        <w:tc>
          <w:tcPr>
            <w:tcW w:w="4564" w:type="dxa"/>
          </w:tcPr>
          <w:p w14:paraId="4F22B9CD" w14:textId="2849DE44" w:rsidR="00767DFD" w:rsidRPr="00C816E8" w:rsidRDefault="00767DFD" w:rsidP="00345A40">
            <w:pPr>
              <w:pStyle w:val="34ffff9"/>
            </w:pPr>
          </w:p>
        </w:tc>
        <w:tc>
          <w:tcPr>
            <w:tcW w:w="990" w:type="dxa"/>
          </w:tcPr>
          <w:p w14:paraId="023EC106" w14:textId="77777777" w:rsidR="00767DFD" w:rsidRPr="00C816E8" w:rsidRDefault="00767DFD" w:rsidP="00345A40">
            <w:pPr>
              <w:pStyle w:val="34ffff9"/>
            </w:pPr>
          </w:p>
        </w:tc>
        <w:tc>
          <w:tcPr>
            <w:tcW w:w="4563" w:type="dxa"/>
          </w:tcPr>
          <w:p w14:paraId="07DA5BE0" w14:textId="662EB104" w:rsidR="00767DFD" w:rsidRPr="00C816E8" w:rsidRDefault="00767DFD" w:rsidP="00B617AD">
            <w:pPr>
              <w:pStyle w:val="34ffff9"/>
            </w:pPr>
          </w:p>
        </w:tc>
      </w:tr>
      <w:tr w:rsidR="00767DFD" w:rsidRPr="00C816E8" w14:paraId="3255BFB6" w14:textId="77777777" w:rsidTr="00345A40">
        <w:trPr>
          <w:trHeight w:val="404"/>
        </w:trPr>
        <w:tc>
          <w:tcPr>
            <w:tcW w:w="4564" w:type="dxa"/>
            <w:vAlign w:val="center"/>
          </w:tcPr>
          <w:p w14:paraId="20720450" w14:textId="77777777" w:rsidR="00767DFD" w:rsidRPr="00C816E8" w:rsidRDefault="00767DFD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14:paraId="511C425C" w14:textId="77777777" w:rsidR="00767DFD" w:rsidRPr="00C816E8" w:rsidRDefault="00767DFD" w:rsidP="00345A40">
            <w:pPr>
              <w:pStyle w:val="34ffff8"/>
            </w:pPr>
          </w:p>
        </w:tc>
        <w:tc>
          <w:tcPr>
            <w:tcW w:w="4563" w:type="dxa"/>
            <w:vAlign w:val="center"/>
          </w:tcPr>
          <w:p w14:paraId="442AA055" w14:textId="77777777" w:rsidR="00767DFD" w:rsidRPr="00C816E8" w:rsidRDefault="00767DFD" w:rsidP="00345A40">
            <w:pPr>
              <w:pStyle w:val="34ffff8"/>
            </w:pPr>
          </w:p>
        </w:tc>
      </w:tr>
      <w:tr w:rsidR="00767DFD" w:rsidRPr="00C816E8" w14:paraId="43377732" w14:textId="77777777" w:rsidTr="00345A40">
        <w:trPr>
          <w:trHeight w:val="864"/>
        </w:trPr>
        <w:tc>
          <w:tcPr>
            <w:tcW w:w="4564" w:type="dxa"/>
          </w:tcPr>
          <w:p w14:paraId="1EA87300" w14:textId="27AE5B07" w:rsidR="00767DFD" w:rsidRPr="00C816E8" w:rsidRDefault="00767DFD" w:rsidP="00345A40">
            <w:pPr>
              <w:pStyle w:val="34ffff9"/>
            </w:pPr>
          </w:p>
        </w:tc>
        <w:tc>
          <w:tcPr>
            <w:tcW w:w="990" w:type="dxa"/>
          </w:tcPr>
          <w:p w14:paraId="3F507E39" w14:textId="77777777" w:rsidR="00767DFD" w:rsidRPr="00C816E8" w:rsidRDefault="00767DFD" w:rsidP="00345A40">
            <w:pPr>
              <w:pStyle w:val="34ffff9"/>
            </w:pPr>
          </w:p>
        </w:tc>
        <w:tc>
          <w:tcPr>
            <w:tcW w:w="4563" w:type="dxa"/>
          </w:tcPr>
          <w:p w14:paraId="0E072587" w14:textId="34E09B30" w:rsidR="00767DFD" w:rsidRPr="00C816E8" w:rsidRDefault="00767DFD" w:rsidP="00345A40">
            <w:pPr>
              <w:pStyle w:val="34ffff9"/>
            </w:pPr>
          </w:p>
        </w:tc>
      </w:tr>
      <w:tr w:rsidR="00767DFD" w:rsidRPr="00C816E8" w14:paraId="43907CEA" w14:textId="77777777" w:rsidTr="00345A40">
        <w:trPr>
          <w:trHeight w:val="643"/>
        </w:trPr>
        <w:tc>
          <w:tcPr>
            <w:tcW w:w="4564" w:type="dxa"/>
          </w:tcPr>
          <w:p w14:paraId="79F972BF" w14:textId="4318FC87" w:rsidR="00767DFD" w:rsidRPr="00C816E8" w:rsidRDefault="00767DFD" w:rsidP="00B617AD">
            <w:pPr>
              <w:pStyle w:val="34ffff9"/>
            </w:pPr>
          </w:p>
        </w:tc>
        <w:tc>
          <w:tcPr>
            <w:tcW w:w="990" w:type="dxa"/>
          </w:tcPr>
          <w:p w14:paraId="71B40145" w14:textId="77777777" w:rsidR="00767DFD" w:rsidRPr="00C816E8" w:rsidRDefault="00767DFD" w:rsidP="00345A40">
            <w:pPr>
              <w:pStyle w:val="34ffff9"/>
            </w:pPr>
          </w:p>
        </w:tc>
        <w:tc>
          <w:tcPr>
            <w:tcW w:w="4563" w:type="dxa"/>
          </w:tcPr>
          <w:p w14:paraId="5165A5A5" w14:textId="66E6E62B" w:rsidR="00767DFD" w:rsidRPr="00C816E8" w:rsidRDefault="00767DFD" w:rsidP="00B617AD">
            <w:pPr>
              <w:pStyle w:val="34ffff9"/>
            </w:pPr>
          </w:p>
        </w:tc>
      </w:tr>
    </w:tbl>
    <w:p w14:paraId="1914EBE9" w14:textId="77777777" w:rsidR="00767DFD" w:rsidRPr="00801734" w:rsidRDefault="00767DFD" w:rsidP="00801734">
      <w:pPr>
        <w:pStyle w:val="34f5"/>
        <w:rPr>
          <w:lang w:val="en-US"/>
        </w:rPr>
      </w:pPr>
    </w:p>
    <w:p w14:paraId="52AB0762" w14:textId="77777777" w:rsidR="00D177E2" w:rsidRPr="00D177E2" w:rsidRDefault="00D177E2" w:rsidP="003A554F">
      <w:pPr>
        <w:pStyle w:val="34f5"/>
      </w:pPr>
    </w:p>
    <w:p w14:paraId="06472E38" w14:textId="77777777" w:rsidR="0069117E" w:rsidRDefault="0069117E" w:rsidP="003F38DF">
      <w:pPr>
        <w:pStyle w:val="34b"/>
        <w:sectPr w:rsidR="0069117E" w:rsidSect="00D177E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p w14:paraId="73C4D83B" w14:textId="77777777" w:rsidR="00C53AC2" w:rsidRDefault="00E85E29" w:rsidP="00E85E29">
      <w:pPr>
        <w:pStyle w:val="3418"/>
      </w:pPr>
      <w:r>
        <w:lastRenderedPageBreak/>
        <w:t>Содержание</w:t>
      </w:r>
    </w:p>
    <w:p w14:paraId="7D17E44A" w14:textId="48D5D0A9" w:rsidR="00CC00DE" w:rsidRDefault="009E1BD0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207605959" w:history="1">
        <w:r w:rsidR="00CC00DE" w:rsidRPr="003478C3">
          <w:rPr>
            <w:rStyle w:val="af8"/>
          </w:rPr>
          <w:t>1 Общие сведения</w:t>
        </w:r>
        <w:r w:rsidR="00CC00DE">
          <w:rPr>
            <w:webHidden/>
          </w:rPr>
          <w:tab/>
        </w:r>
        <w:r w:rsidR="00CC00DE">
          <w:rPr>
            <w:webHidden/>
          </w:rPr>
          <w:fldChar w:fldCharType="begin"/>
        </w:r>
        <w:r w:rsidR="00CC00DE">
          <w:rPr>
            <w:webHidden/>
          </w:rPr>
          <w:instrText xml:space="preserve"> PAGEREF _Toc207605959 \h </w:instrText>
        </w:r>
        <w:r w:rsidR="00CC00DE">
          <w:rPr>
            <w:webHidden/>
          </w:rPr>
        </w:r>
        <w:r w:rsidR="00CC00DE">
          <w:rPr>
            <w:webHidden/>
          </w:rPr>
          <w:fldChar w:fldCharType="separate"/>
        </w:r>
        <w:r w:rsidR="00CC00DE">
          <w:rPr>
            <w:webHidden/>
          </w:rPr>
          <w:t>3</w:t>
        </w:r>
        <w:r w:rsidR="00CC00DE">
          <w:rPr>
            <w:webHidden/>
          </w:rPr>
          <w:fldChar w:fldCharType="end"/>
        </w:r>
      </w:hyperlink>
    </w:p>
    <w:p w14:paraId="189DF128" w14:textId="5FB03A56" w:rsidR="00CC00DE" w:rsidRDefault="00CC00DE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7605960" w:history="1">
        <w:r w:rsidRPr="003478C3">
          <w:rPr>
            <w:rStyle w:val="af8"/>
          </w:rPr>
          <w:t>2 Состав программного обеспечения АСУТП Ивановской ТЭЦ</w:t>
        </w:r>
        <w:r w:rsidRPr="003478C3">
          <w:rPr>
            <w:rStyle w:val="af8"/>
          </w:rPr>
          <w:noBreakHyphen/>
          <w:t>2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_Toc207605960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7E39522F" w14:textId="476ACD04" w:rsidR="00CC00DE" w:rsidRDefault="00CC00DE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7605961" w:history="1">
        <w:r w:rsidRPr="003478C3">
          <w:rPr>
            <w:rStyle w:val="af8"/>
          </w:rPr>
          <w:t>Перечень сокращений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_Toc207605961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7812E04A" w14:textId="4EA81AC0" w:rsidR="00CC00DE" w:rsidRDefault="00CC00DE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7605962" w:history="1">
        <w:r w:rsidRPr="003478C3">
          <w:rPr>
            <w:rStyle w:val="af8"/>
          </w:rPr>
          <w:t>Перечень терминов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_Toc207605962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63A73E20" w14:textId="0733639C" w:rsidR="009E1BD0" w:rsidRPr="009E1BD0" w:rsidRDefault="009E1BD0" w:rsidP="009E1BD0">
      <w:pPr>
        <w:pStyle w:val="34b"/>
      </w:pPr>
      <w:r>
        <w:fldChar w:fldCharType="end"/>
      </w:r>
    </w:p>
    <w:p w14:paraId="22073AC0" w14:textId="77777777" w:rsidR="00D47C08" w:rsidRDefault="00D47C08" w:rsidP="009E1BD0">
      <w:pPr>
        <w:pStyle w:val="34fffa"/>
      </w:pPr>
    </w:p>
    <w:p w14:paraId="0A65AB86" w14:textId="77777777" w:rsidR="005967B0" w:rsidRDefault="005967B0" w:rsidP="009E1BD0">
      <w:pPr>
        <w:pStyle w:val="34fffa"/>
        <w:sectPr w:rsidR="005967B0" w:rsidSect="00B12F9D">
          <w:headerReference w:type="default" r:id="rId14"/>
          <w:footerReference w:type="default" r:id="rId15"/>
          <w:headerReference w:type="first" r:id="rId16"/>
          <w:footerReference w:type="first" r:id="rId17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</w:p>
    <w:p w14:paraId="7B55142E" w14:textId="77777777" w:rsidR="0038268C" w:rsidRPr="0038268C" w:rsidRDefault="0038268C" w:rsidP="0038268C">
      <w:pPr>
        <w:pStyle w:val="1"/>
      </w:pPr>
      <w:bookmarkStart w:id="0" w:name="_Toc207605959"/>
      <w:r w:rsidRPr="0038268C">
        <w:lastRenderedPageBreak/>
        <w:t>Общие сведения</w:t>
      </w:r>
      <w:bookmarkEnd w:id="0"/>
    </w:p>
    <w:p w14:paraId="09F41210" w14:textId="26F281FD" w:rsidR="0038268C" w:rsidRPr="0038268C" w:rsidRDefault="0038268C" w:rsidP="0038268C">
      <w:pPr>
        <w:pStyle w:val="34fffa"/>
      </w:pPr>
      <w:r w:rsidRPr="0038268C">
        <w:t>Настоящий документ описывает состав системного программного обеспечения автоматизированной системы управления технологическими процессами (АСУТП) новой водогрейной котельной Ивановской ТЭЦ</w:t>
      </w:r>
      <w:r w:rsidRPr="0038268C">
        <w:noBreakHyphen/>
        <w:t>2. В состав проекта входят шесть взаимодействующих подсистем:</w:t>
      </w:r>
    </w:p>
    <w:p w14:paraId="7365B245" w14:textId="77777777" w:rsidR="0038268C" w:rsidRPr="0038268C" w:rsidRDefault="0038268C" w:rsidP="0038268C">
      <w:pPr>
        <w:pStyle w:val="34fffa"/>
        <w:numPr>
          <w:ilvl w:val="0"/>
          <w:numId w:val="33"/>
        </w:numPr>
      </w:pPr>
      <w:r w:rsidRPr="0038268C">
        <w:rPr>
          <w:b/>
          <w:bCs/>
        </w:rPr>
        <w:t>АСУТП водогрейной котельной (ВК)</w:t>
      </w:r>
      <w:r w:rsidRPr="0038268C">
        <w:t xml:space="preserve"> – система управления работой водогрейных котлов;</w:t>
      </w:r>
    </w:p>
    <w:p w14:paraId="1F7505B1" w14:textId="77777777" w:rsidR="0038268C" w:rsidRPr="0038268C" w:rsidRDefault="0038268C" w:rsidP="0038268C">
      <w:pPr>
        <w:pStyle w:val="34fffa"/>
        <w:numPr>
          <w:ilvl w:val="0"/>
          <w:numId w:val="33"/>
        </w:numPr>
      </w:pPr>
      <w:r w:rsidRPr="0038268C">
        <w:rPr>
          <w:b/>
          <w:bCs/>
        </w:rPr>
        <w:t>АСУ здания теплообменников</w:t>
      </w:r>
      <w:r w:rsidRPr="0038268C">
        <w:t xml:space="preserve"> – система автоматизации узла теплообменников;</w:t>
      </w:r>
    </w:p>
    <w:p w14:paraId="67681E41" w14:textId="77777777" w:rsidR="0038268C" w:rsidRPr="0038268C" w:rsidRDefault="0038268C" w:rsidP="0038268C">
      <w:pPr>
        <w:pStyle w:val="34fffa"/>
        <w:numPr>
          <w:ilvl w:val="0"/>
          <w:numId w:val="33"/>
        </w:numPr>
      </w:pPr>
      <w:r w:rsidRPr="0038268C">
        <w:rPr>
          <w:b/>
          <w:bCs/>
        </w:rPr>
        <w:t>АСУТП здания аккумулирующих насосных</w:t>
      </w:r>
      <w:r w:rsidRPr="0038268C">
        <w:t xml:space="preserve"> – система управления насосным оборудованием аккумулирующей емкости;</w:t>
      </w:r>
    </w:p>
    <w:p w14:paraId="205DA458" w14:textId="77777777" w:rsidR="0038268C" w:rsidRPr="0038268C" w:rsidRDefault="0038268C" w:rsidP="0038268C">
      <w:pPr>
        <w:pStyle w:val="34fffa"/>
        <w:numPr>
          <w:ilvl w:val="0"/>
          <w:numId w:val="33"/>
        </w:numPr>
      </w:pPr>
      <w:r w:rsidRPr="0038268C">
        <w:rPr>
          <w:b/>
          <w:bCs/>
        </w:rPr>
        <w:t>АСУ ГРП-1</w:t>
      </w:r>
      <w:r w:rsidRPr="0038268C">
        <w:t xml:space="preserve"> – система управления газорегуляторным пунктом №1;</w:t>
      </w:r>
    </w:p>
    <w:p w14:paraId="437679B1" w14:textId="77777777" w:rsidR="0038268C" w:rsidRPr="0038268C" w:rsidRDefault="0038268C" w:rsidP="0038268C">
      <w:pPr>
        <w:pStyle w:val="34fffa"/>
        <w:numPr>
          <w:ilvl w:val="0"/>
          <w:numId w:val="33"/>
        </w:numPr>
      </w:pPr>
      <w:r w:rsidRPr="0038268C">
        <w:rPr>
          <w:b/>
          <w:bCs/>
        </w:rPr>
        <w:t>АСУ ГРП-2</w:t>
      </w:r>
      <w:r w:rsidRPr="0038268C">
        <w:t xml:space="preserve"> – система управления газорегуляторным пунктом №2;</w:t>
      </w:r>
    </w:p>
    <w:p w14:paraId="33275E35" w14:textId="77777777" w:rsidR="0038268C" w:rsidRPr="0038268C" w:rsidRDefault="0038268C" w:rsidP="0038268C">
      <w:pPr>
        <w:pStyle w:val="34fffa"/>
        <w:numPr>
          <w:ilvl w:val="0"/>
          <w:numId w:val="33"/>
        </w:numPr>
      </w:pPr>
      <w:r w:rsidRPr="0038268C">
        <w:rPr>
          <w:b/>
          <w:bCs/>
        </w:rPr>
        <w:t>АСУ ЭТО</w:t>
      </w:r>
      <w:r w:rsidRPr="0038268C">
        <w:t xml:space="preserve"> – автоматизированная система управления электротехническим оборудованием котельной.</w:t>
      </w:r>
    </w:p>
    <w:p w14:paraId="0855E81B" w14:textId="778223CA" w:rsidR="0038268C" w:rsidRPr="0038268C" w:rsidRDefault="0038268C" w:rsidP="0038268C">
      <w:pPr>
        <w:pStyle w:val="34fffa"/>
      </w:pPr>
      <w:r w:rsidRPr="0038268C">
        <w:t xml:space="preserve">Программное обеспечение указанных подсистем образует единый комплекс, обеспечивающий мониторинг и управление технологическим оборудованием котельной. Структура программного обеспечения имеет двухуровневую архитектуру: верхний уровень – серверная часть (SCADA-сервер) для диспетчеризации, работающая под управлением защищенной операционной системы; </w:t>
      </w:r>
      <w:r>
        <w:t>средний</w:t>
      </w:r>
      <w:r w:rsidRPr="0038268C">
        <w:t xml:space="preserve"> уровень – распределенные контроллеры, установленные в каждом шкафу управления подсистем, выполняющие алгоритмы регулирования в режиме реального времени. Дополнительно в структуру входят средства обеспечения информационной безопасности (антивирусная защита, межсетевой экран), система резервного копирования данных, а также сервер точного времени для синхронизации всех компонентов системы по единой временной шкале. Ниже перечислены основные компоненты программного обеспечения АСУТП (без учета прикладного программирования конфигурации системы), с указанием их назначения, ключевых характеристик и производителей.</w:t>
      </w:r>
    </w:p>
    <w:p w14:paraId="62B606E8" w14:textId="77777777" w:rsidR="0038268C" w:rsidRPr="0038268C" w:rsidRDefault="0038268C" w:rsidP="0038268C">
      <w:pPr>
        <w:pStyle w:val="1"/>
      </w:pPr>
      <w:bookmarkStart w:id="1" w:name="_Toc207605960"/>
      <w:r w:rsidRPr="0038268C">
        <w:lastRenderedPageBreak/>
        <w:t>Состав программного обеспечения АСУТП Ивановской ТЭЦ</w:t>
      </w:r>
      <w:r w:rsidRPr="0038268C">
        <w:noBreakHyphen/>
        <w:t>2</w:t>
      </w:r>
      <w:bookmarkEnd w:id="1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843"/>
        <w:gridCol w:w="2683"/>
        <w:gridCol w:w="3473"/>
        <w:gridCol w:w="1912"/>
      </w:tblGrid>
      <w:tr w:rsidR="0038268C" w:rsidRPr="0038268C" w14:paraId="7FDBE0EC" w14:textId="77777777" w:rsidTr="0038268C">
        <w:tc>
          <w:tcPr>
            <w:tcW w:w="0" w:type="auto"/>
            <w:hideMark/>
          </w:tcPr>
          <w:p w14:paraId="7C33EDD6" w14:textId="77777777" w:rsidR="0038268C" w:rsidRPr="0038268C" w:rsidRDefault="0038268C" w:rsidP="0038268C">
            <w:pPr>
              <w:pStyle w:val="34fffa"/>
              <w:ind w:firstLine="0"/>
              <w:jc w:val="center"/>
              <w:rPr>
                <w:b/>
                <w:bCs/>
              </w:rPr>
            </w:pPr>
            <w:r w:rsidRPr="0038268C">
              <w:rPr>
                <w:b/>
                <w:bCs/>
              </w:rPr>
              <w:t>Наименование ПО</w:t>
            </w:r>
          </w:p>
        </w:tc>
        <w:tc>
          <w:tcPr>
            <w:tcW w:w="0" w:type="auto"/>
            <w:hideMark/>
          </w:tcPr>
          <w:p w14:paraId="6F3818BC" w14:textId="77777777" w:rsidR="0038268C" w:rsidRPr="0038268C" w:rsidRDefault="0038268C" w:rsidP="0038268C">
            <w:pPr>
              <w:pStyle w:val="34fffa"/>
              <w:ind w:firstLine="0"/>
              <w:jc w:val="center"/>
              <w:rPr>
                <w:b/>
                <w:bCs/>
              </w:rPr>
            </w:pPr>
            <w:r w:rsidRPr="0038268C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hideMark/>
          </w:tcPr>
          <w:p w14:paraId="5619D703" w14:textId="77777777" w:rsidR="0038268C" w:rsidRPr="0038268C" w:rsidRDefault="0038268C" w:rsidP="0038268C">
            <w:pPr>
              <w:pStyle w:val="34fffa"/>
              <w:ind w:firstLine="0"/>
              <w:jc w:val="center"/>
              <w:rPr>
                <w:b/>
                <w:bCs/>
              </w:rPr>
            </w:pPr>
            <w:r w:rsidRPr="0038268C">
              <w:rPr>
                <w:b/>
                <w:bCs/>
              </w:rPr>
              <w:t>Ключевые характеристики</w:t>
            </w:r>
          </w:p>
        </w:tc>
        <w:tc>
          <w:tcPr>
            <w:tcW w:w="0" w:type="auto"/>
            <w:hideMark/>
          </w:tcPr>
          <w:p w14:paraId="385A6B87" w14:textId="77777777" w:rsidR="0038268C" w:rsidRPr="0038268C" w:rsidRDefault="0038268C" w:rsidP="0038268C">
            <w:pPr>
              <w:pStyle w:val="34fffa"/>
              <w:ind w:firstLine="0"/>
              <w:jc w:val="center"/>
              <w:rPr>
                <w:b/>
                <w:bCs/>
              </w:rPr>
            </w:pPr>
            <w:r w:rsidRPr="0038268C">
              <w:rPr>
                <w:b/>
                <w:bCs/>
              </w:rPr>
              <w:t>Производитель / поставщик</w:t>
            </w:r>
          </w:p>
        </w:tc>
      </w:tr>
      <w:tr w:rsidR="0038268C" w:rsidRPr="0038268C" w14:paraId="5EEEF19A" w14:textId="77777777" w:rsidTr="0038268C">
        <w:tc>
          <w:tcPr>
            <w:tcW w:w="0" w:type="auto"/>
            <w:hideMark/>
          </w:tcPr>
          <w:p w14:paraId="3150B77E" w14:textId="0BF5C129" w:rsidR="0038268C" w:rsidRPr="0038268C" w:rsidRDefault="0038268C" w:rsidP="0038268C">
            <w:pPr>
              <w:pStyle w:val="34fffa"/>
              <w:ind w:firstLine="0"/>
            </w:pPr>
            <w:r w:rsidRPr="0038268C">
              <w:rPr>
                <w:b/>
                <w:bCs/>
              </w:rPr>
              <w:t>Операционная система</w:t>
            </w:r>
            <w:r w:rsidRPr="0038268C">
              <w:t>«Astra Linux Special Edition»</w:t>
            </w:r>
          </w:p>
        </w:tc>
        <w:tc>
          <w:tcPr>
            <w:tcW w:w="0" w:type="auto"/>
            <w:hideMark/>
          </w:tcPr>
          <w:p w14:paraId="009C3D0F" w14:textId="77777777" w:rsidR="0038268C" w:rsidRPr="0038268C" w:rsidRDefault="0038268C" w:rsidP="0038268C">
            <w:pPr>
              <w:pStyle w:val="34fffa"/>
              <w:ind w:firstLine="0"/>
            </w:pPr>
            <w:r w:rsidRPr="0038268C">
              <w:t>Базовая ОС для серверного оборудования и операторских станций АСУТП; обеспечивает запуск SCADA-сервера и вспомогательного ПО в защищенной среде.</w:t>
            </w:r>
          </w:p>
        </w:tc>
        <w:tc>
          <w:tcPr>
            <w:tcW w:w="0" w:type="auto"/>
            <w:hideMark/>
          </w:tcPr>
          <w:p w14:paraId="04DF2B97" w14:textId="74A8D4B9" w:rsidR="0038268C" w:rsidRPr="0038268C" w:rsidRDefault="0038268C" w:rsidP="0038268C">
            <w:pPr>
              <w:pStyle w:val="34fffa"/>
              <w:ind w:firstLine="0"/>
            </w:pPr>
            <w:r w:rsidRPr="0038268C">
              <w:t>Linux-дистрибутив отечественной разработки, внедряемый как альтернатива Windows. Обеспечивает защищенность информации вплоть до уровня «особой важности» (сертификация ФСТЭК, ФСБ РФ). Включен в единый реестр российского ПО Минцифры РФ. Текущая используемая версия – Astra Linux SE 1.7 (серверная).</w:t>
            </w:r>
          </w:p>
        </w:tc>
        <w:tc>
          <w:tcPr>
            <w:tcW w:w="0" w:type="auto"/>
            <w:hideMark/>
          </w:tcPr>
          <w:p w14:paraId="0097E9BF" w14:textId="77777777" w:rsidR="0038268C" w:rsidRPr="0038268C" w:rsidRDefault="0038268C" w:rsidP="0038268C">
            <w:pPr>
              <w:pStyle w:val="34fffa"/>
              <w:ind w:firstLine="0"/>
            </w:pPr>
            <w:r w:rsidRPr="0038268C">
              <w:t>ООО «РусБИТех-Астра» (ГК «Астра», Россия)</w:t>
            </w:r>
          </w:p>
        </w:tc>
      </w:tr>
      <w:tr w:rsidR="0038268C" w:rsidRPr="0038268C" w14:paraId="42C335C5" w14:textId="77777777" w:rsidTr="0038268C">
        <w:tc>
          <w:tcPr>
            <w:tcW w:w="0" w:type="auto"/>
            <w:hideMark/>
          </w:tcPr>
          <w:p w14:paraId="0FB777C5" w14:textId="5873D4AF" w:rsidR="0038268C" w:rsidRPr="0038268C" w:rsidRDefault="0038268C" w:rsidP="0038268C">
            <w:pPr>
              <w:pStyle w:val="34fffa"/>
              <w:ind w:firstLine="0"/>
            </w:pPr>
            <w:r w:rsidRPr="0038268C">
              <w:rPr>
                <w:b/>
                <w:bCs/>
              </w:rPr>
              <w:t>SCADA-сервер</w:t>
            </w:r>
            <w:r>
              <w:rPr>
                <w:b/>
                <w:bCs/>
              </w:rPr>
              <w:t xml:space="preserve"> </w:t>
            </w:r>
            <w:r w:rsidRPr="0038268C">
              <w:t>SCADA-система «КРУГ-2000»</w:t>
            </w:r>
          </w:p>
        </w:tc>
        <w:tc>
          <w:tcPr>
            <w:tcW w:w="0" w:type="auto"/>
            <w:hideMark/>
          </w:tcPr>
          <w:p w14:paraId="0C7A6D61" w14:textId="77777777" w:rsidR="0038268C" w:rsidRPr="0038268C" w:rsidRDefault="0038268C" w:rsidP="0038268C">
            <w:pPr>
              <w:pStyle w:val="34fffa"/>
              <w:ind w:firstLine="0"/>
            </w:pPr>
            <w:r w:rsidRPr="0038268C">
              <w:t>Программный комплекс верхнего уровня для человеко-машинного интерфейса, диспетчеризации и оперативного управления технологическими процессами котельной во всех подсистемах.</w:t>
            </w:r>
          </w:p>
        </w:tc>
        <w:tc>
          <w:tcPr>
            <w:tcW w:w="0" w:type="auto"/>
            <w:hideMark/>
          </w:tcPr>
          <w:p w14:paraId="4FC2C72D" w14:textId="69609140" w:rsidR="0038268C" w:rsidRPr="0038268C" w:rsidRDefault="0038268C" w:rsidP="0038268C">
            <w:pPr>
              <w:pStyle w:val="34fffa"/>
              <w:ind w:firstLine="0"/>
            </w:pPr>
            <w:r w:rsidRPr="0038268C">
              <w:t xml:space="preserve">Отечественная модульная SCADA/HMI-система, предназначенная для построения АСУТП и диспетчерских систем. Отличается высокой надежностью и модульной архитектурой; имеет глубокую интеграцию со средой программирования контроллеров для удобной отладки и развития проектов. Работает в ОС Astra Linux; поддерживает горячее резервирование серверов и широкие возможности </w:t>
            </w:r>
            <w:r w:rsidRPr="0038268C">
              <w:lastRenderedPageBreak/>
              <w:t>архивирования данных. Входит в программно-технический комплекс «КРУГ-2000», применяемый на опасных производственных объектах.</w:t>
            </w:r>
          </w:p>
        </w:tc>
        <w:tc>
          <w:tcPr>
            <w:tcW w:w="0" w:type="auto"/>
            <w:hideMark/>
          </w:tcPr>
          <w:p w14:paraId="7E5FF83D" w14:textId="77777777" w:rsidR="0038268C" w:rsidRPr="0038268C" w:rsidRDefault="0038268C" w:rsidP="0038268C">
            <w:pPr>
              <w:pStyle w:val="34fffa"/>
              <w:ind w:firstLine="0"/>
            </w:pPr>
            <w:r w:rsidRPr="0038268C">
              <w:lastRenderedPageBreak/>
              <w:t>НПФ «КРУГ» (Россия)</w:t>
            </w:r>
          </w:p>
        </w:tc>
      </w:tr>
      <w:tr w:rsidR="0038268C" w:rsidRPr="0038268C" w14:paraId="541EFAB4" w14:textId="77777777" w:rsidTr="0038268C">
        <w:tc>
          <w:tcPr>
            <w:tcW w:w="0" w:type="auto"/>
            <w:hideMark/>
          </w:tcPr>
          <w:p w14:paraId="55F298E9" w14:textId="77777777" w:rsidR="0038268C" w:rsidRPr="0038268C" w:rsidRDefault="0038268C" w:rsidP="0038268C">
            <w:pPr>
              <w:pStyle w:val="34fffa"/>
              <w:ind w:firstLine="0"/>
            </w:pPr>
            <w:r w:rsidRPr="0038268C">
              <w:rPr>
                <w:b/>
                <w:bCs/>
              </w:rPr>
              <w:t>ПО контроллеров</w:t>
            </w:r>
            <w:r w:rsidRPr="0038268C">
              <w:br/>
              <w:t>Система реального времени контроллеров (СРВК)</w:t>
            </w:r>
          </w:p>
        </w:tc>
        <w:tc>
          <w:tcPr>
            <w:tcW w:w="0" w:type="auto"/>
            <w:hideMark/>
          </w:tcPr>
          <w:p w14:paraId="56E11462" w14:textId="77777777" w:rsidR="0038268C" w:rsidRPr="0038268C" w:rsidRDefault="0038268C" w:rsidP="0038268C">
            <w:pPr>
              <w:pStyle w:val="34fffa"/>
              <w:ind w:firstLine="0"/>
            </w:pPr>
            <w:r w:rsidRPr="0038268C">
              <w:t>Встраиваемое программное обеспечение (runtime) для программируемых контроллеров подсистем, обеспечивающее выполнение прикладных алгоритмов управления в реальном времени.</w:t>
            </w:r>
          </w:p>
        </w:tc>
        <w:tc>
          <w:tcPr>
            <w:tcW w:w="0" w:type="auto"/>
            <w:hideMark/>
          </w:tcPr>
          <w:p w14:paraId="13D7E977" w14:textId="4F69C820" w:rsidR="0038268C" w:rsidRPr="0038268C" w:rsidRDefault="0038268C" w:rsidP="0038268C">
            <w:pPr>
              <w:pStyle w:val="34fffa"/>
              <w:ind w:firstLine="0"/>
            </w:pPr>
            <w:r w:rsidRPr="0038268C">
              <w:t>Исполнительная среда реального времени для промышленных контроллеров серии «КРУГ» и совместимых. Обеспечивает детерминированное выполнение задач ПЛК, в том числе ПИД-регулирование, межконтроллерный обмен данными, регистрацию аварийных событий и т.д. СРВК поддерживает процессорные архитектуры ARM9, x86 и др., функционируя под управлением ОС реального времени (QNX, Embedded Linux). Тесно интегрируется с SCADA «КРУГ-2000», что позволяет строить распределенные системы управления (DCS) на основе единой базы данных реального времени контроллеров и SCADA.</w:t>
            </w:r>
          </w:p>
        </w:tc>
        <w:tc>
          <w:tcPr>
            <w:tcW w:w="0" w:type="auto"/>
            <w:hideMark/>
          </w:tcPr>
          <w:p w14:paraId="5D24495A" w14:textId="77777777" w:rsidR="0038268C" w:rsidRPr="0038268C" w:rsidRDefault="0038268C" w:rsidP="0038268C">
            <w:pPr>
              <w:pStyle w:val="34fffa"/>
              <w:ind w:firstLine="0"/>
            </w:pPr>
            <w:r w:rsidRPr="0038268C">
              <w:t>НПФ «КРУГ» (Россия)</w:t>
            </w:r>
          </w:p>
        </w:tc>
      </w:tr>
      <w:tr w:rsidR="0038268C" w:rsidRPr="0038268C" w14:paraId="0D7087EB" w14:textId="77777777" w:rsidTr="0038268C">
        <w:tc>
          <w:tcPr>
            <w:tcW w:w="0" w:type="auto"/>
            <w:hideMark/>
          </w:tcPr>
          <w:p w14:paraId="4384B2A4" w14:textId="77777777" w:rsidR="0038268C" w:rsidRPr="0038268C" w:rsidRDefault="0038268C" w:rsidP="0038268C">
            <w:pPr>
              <w:pStyle w:val="34fffa"/>
              <w:ind w:firstLine="0"/>
            </w:pPr>
            <w:r w:rsidRPr="0038268C">
              <w:rPr>
                <w:b/>
                <w:bCs/>
              </w:rPr>
              <w:t>Антивирусная защита</w:t>
            </w:r>
            <w:r w:rsidRPr="0038268C">
              <w:br/>
              <w:t xml:space="preserve">«Kaspersky Anti-Virus» </w:t>
            </w:r>
            <w:r w:rsidRPr="0038268C">
              <w:lastRenderedPageBreak/>
              <w:t>(корпоративная версия)</w:t>
            </w:r>
          </w:p>
        </w:tc>
        <w:tc>
          <w:tcPr>
            <w:tcW w:w="0" w:type="auto"/>
            <w:hideMark/>
          </w:tcPr>
          <w:p w14:paraId="54C622F5" w14:textId="77777777" w:rsidR="0038268C" w:rsidRPr="0038268C" w:rsidRDefault="0038268C" w:rsidP="0038268C">
            <w:pPr>
              <w:pStyle w:val="34fffa"/>
              <w:ind w:firstLine="0"/>
            </w:pPr>
            <w:r w:rsidRPr="0038268C">
              <w:lastRenderedPageBreak/>
              <w:t xml:space="preserve">Защита серверов и рабочих станций АСУТП от вредоносного программного </w:t>
            </w:r>
            <w:r w:rsidRPr="0038268C">
              <w:lastRenderedPageBreak/>
              <w:t>обеспечения, кибератак и несанкционированного доступа.</w:t>
            </w:r>
          </w:p>
        </w:tc>
        <w:tc>
          <w:tcPr>
            <w:tcW w:w="0" w:type="auto"/>
            <w:hideMark/>
          </w:tcPr>
          <w:p w14:paraId="5037E1A0" w14:textId="282F5A6E" w:rsidR="0038268C" w:rsidRPr="0038268C" w:rsidRDefault="0038268C" w:rsidP="0038268C">
            <w:pPr>
              <w:pStyle w:val="34fffa"/>
              <w:ind w:firstLine="0"/>
            </w:pPr>
            <w:r w:rsidRPr="0038268C">
              <w:lastRenderedPageBreak/>
              <w:t xml:space="preserve">Антивирусное ПО для обнаружения и удаления широкого спектра вредоносных программ. Обеспечивает защиту от вирусов, троянов, </w:t>
            </w:r>
            <w:r w:rsidRPr="0038268C">
              <w:lastRenderedPageBreak/>
              <w:t>шпионских программ, руткитов, рекламного ПО, а также от новых, ранее неизвестных угроз за счет проактивной технологии (HIPS). Функционирует в режиме реального времени, проверяя файлы, сетевой трафик и процессы на наличие угроз. Имеются сертификаты соответствия требованиям безопасности (ФСТЭК РФ) для использования в критических информационных системах.</w:t>
            </w:r>
          </w:p>
        </w:tc>
        <w:tc>
          <w:tcPr>
            <w:tcW w:w="0" w:type="auto"/>
            <w:hideMark/>
          </w:tcPr>
          <w:p w14:paraId="0AD7A20D" w14:textId="77777777" w:rsidR="0038268C" w:rsidRPr="0038268C" w:rsidRDefault="0038268C" w:rsidP="0038268C">
            <w:pPr>
              <w:pStyle w:val="34fffa"/>
              <w:ind w:firstLine="0"/>
            </w:pPr>
            <w:r w:rsidRPr="0038268C">
              <w:lastRenderedPageBreak/>
              <w:t>АО «Лаборатория Касперского» (Kaspersky, Россия)</w:t>
            </w:r>
          </w:p>
        </w:tc>
      </w:tr>
      <w:tr w:rsidR="0038268C" w:rsidRPr="0038268C" w14:paraId="2379E375" w14:textId="77777777" w:rsidTr="0038268C">
        <w:tc>
          <w:tcPr>
            <w:tcW w:w="0" w:type="auto"/>
            <w:hideMark/>
          </w:tcPr>
          <w:p w14:paraId="311B08E1" w14:textId="77777777" w:rsidR="0038268C" w:rsidRPr="0038268C" w:rsidRDefault="0038268C" w:rsidP="0038268C">
            <w:pPr>
              <w:pStyle w:val="34fffa"/>
              <w:ind w:firstLine="0"/>
              <w:rPr>
                <w:lang w:val="en-US"/>
              </w:rPr>
            </w:pPr>
            <w:r w:rsidRPr="0038268C">
              <w:rPr>
                <w:b/>
                <w:bCs/>
              </w:rPr>
              <w:t>Межсетевой</w:t>
            </w:r>
            <w:r w:rsidRPr="0038268C">
              <w:rPr>
                <w:b/>
                <w:bCs/>
                <w:lang w:val="en-US"/>
              </w:rPr>
              <w:t xml:space="preserve"> </w:t>
            </w:r>
            <w:r w:rsidRPr="0038268C">
              <w:rPr>
                <w:b/>
                <w:bCs/>
              </w:rPr>
              <w:t>экран</w:t>
            </w:r>
            <w:r w:rsidRPr="0038268C">
              <w:rPr>
                <w:lang w:val="en-US"/>
              </w:rPr>
              <w:br/>
              <w:t>«UserGate» (UserGate NGFW)</w:t>
            </w:r>
          </w:p>
        </w:tc>
        <w:tc>
          <w:tcPr>
            <w:tcW w:w="0" w:type="auto"/>
            <w:hideMark/>
          </w:tcPr>
          <w:p w14:paraId="753076A7" w14:textId="77777777" w:rsidR="0038268C" w:rsidRPr="0038268C" w:rsidRDefault="0038268C" w:rsidP="0038268C">
            <w:pPr>
              <w:pStyle w:val="34fffa"/>
              <w:ind w:firstLine="0"/>
            </w:pPr>
            <w:r w:rsidRPr="0038268C">
              <w:t>Программно-аппаратный межсетевой экран нового поколения для защиты сети АСУТП; обеспечивает фильтрацию трафика между сегментами, предотвращение вторжений и контроль доступа.</w:t>
            </w:r>
          </w:p>
        </w:tc>
        <w:tc>
          <w:tcPr>
            <w:tcW w:w="0" w:type="auto"/>
            <w:hideMark/>
          </w:tcPr>
          <w:p w14:paraId="5F44D97B" w14:textId="3BACE988" w:rsidR="0038268C" w:rsidRPr="0038268C" w:rsidRDefault="0038268C" w:rsidP="0038268C">
            <w:pPr>
              <w:pStyle w:val="34fffa"/>
              <w:ind w:firstLine="0"/>
            </w:pPr>
            <w:r w:rsidRPr="0038268C">
              <w:t xml:space="preserve">Интегрированное сетевое защитное решение: сочетает классический брандмауэр и систему обнаружения/предотвращения вторжений (IDS/IPS) в единой платформе. Обеспечивает глубокий анализ трафика на высоких скоростях, фильтрацию по множеству параметров, VPN-шлюз, веб-фильтрацию и др. Решение UserGate NGFW сертифицировано ФСТЭК России (сертификат №3905) с уровнем доверия 4 и включено в Реестр российского ПО (№1194). Имеет встроенную защищенную ОС UGOS. Используется для реализации </w:t>
            </w:r>
            <w:r w:rsidRPr="0038268C">
              <w:lastRenderedPageBreak/>
              <w:t>политики сегментации и защиты периметра сети АСУТП.</w:t>
            </w:r>
          </w:p>
        </w:tc>
        <w:tc>
          <w:tcPr>
            <w:tcW w:w="0" w:type="auto"/>
            <w:hideMark/>
          </w:tcPr>
          <w:p w14:paraId="6F58246A" w14:textId="77777777" w:rsidR="0038268C" w:rsidRPr="0038268C" w:rsidRDefault="0038268C" w:rsidP="0038268C">
            <w:pPr>
              <w:pStyle w:val="34fffa"/>
              <w:ind w:firstLine="0"/>
            </w:pPr>
            <w:r w:rsidRPr="0038268C">
              <w:lastRenderedPageBreak/>
              <w:t>ООО «Юзергейт» (UserGate, Россия)</w:t>
            </w:r>
          </w:p>
        </w:tc>
      </w:tr>
      <w:tr w:rsidR="0038268C" w:rsidRPr="0038268C" w14:paraId="0ABF8748" w14:textId="77777777" w:rsidTr="0038268C">
        <w:tc>
          <w:tcPr>
            <w:tcW w:w="0" w:type="auto"/>
            <w:hideMark/>
          </w:tcPr>
          <w:p w14:paraId="1617B72E" w14:textId="77777777" w:rsidR="0038268C" w:rsidRPr="0038268C" w:rsidRDefault="0038268C" w:rsidP="0038268C">
            <w:pPr>
              <w:pStyle w:val="34fffa"/>
              <w:ind w:firstLine="0"/>
            </w:pPr>
            <w:r w:rsidRPr="0038268C">
              <w:rPr>
                <w:b/>
                <w:bCs/>
              </w:rPr>
              <w:t>Система резервного копирования</w:t>
            </w:r>
            <w:r w:rsidRPr="0038268C">
              <w:br/>
              <w:t>«Кибер Бэкап» (Cyber Backup)</w:t>
            </w:r>
          </w:p>
        </w:tc>
        <w:tc>
          <w:tcPr>
            <w:tcW w:w="0" w:type="auto"/>
            <w:hideMark/>
          </w:tcPr>
          <w:p w14:paraId="26DB119D" w14:textId="77777777" w:rsidR="0038268C" w:rsidRPr="0038268C" w:rsidRDefault="0038268C" w:rsidP="0038268C">
            <w:pPr>
              <w:pStyle w:val="34fffa"/>
              <w:ind w:firstLine="0"/>
            </w:pPr>
            <w:r w:rsidRPr="0038268C">
              <w:t>Централизованное резервное копирование и восстановление данных серверов и контроллеров АСУТП; предотвращение потери данных и обеспечение быстрого восстановления системы после сбоев.</w:t>
            </w:r>
          </w:p>
        </w:tc>
        <w:tc>
          <w:tcPr>
            <w:tcW w:w="0" w:type="auto"/>
            <w:hideMark/>
          </w:tcPr>
          <w:p w14:paraId="3D3F8CD3" w14:textId="3B45EA01" w:rsidR="0038268C" w:rsidRPr="0038268C" w:rsidRDefault="0038268C" w:rsidP="0038268C">
            <w:pPr>
              <w:pStyle w:val="34fffa"/>
              <w:ind w:firstLine="0"/>
            </w:pPr>
            <w:r w:rsidRPr="0038268C">
              <w:t>Отечественное программное решение для резервного копирования с функциями киберзащиты. «Кибер Бэкап» позволяет выполнять бэкап любых данных – от файлов и настроек ОС Astra Linux до виртуальных машин и промышленных баз данных. Обладает встроенной защитой резервных копий от вирусов-шифровальщиков (проактивное блокирование попыток шифрования). Поддерживается широкий спектр сред: физические серверы, VMWare/Hyper-V, СУБД (PostgreSQL, Oracle, MS SQL и др.), с хранением копий на локальных и сетевых носителях или в облаке. Продукт полностью российской разработки, сертифицирован ФСТЭК (№4337) и включен в Реестр отечественного ПО (№4160).</w:t>
            </w:r>
          </w:p>
        </w:tc>
        <w:tc>
          <w:tcPr>
            <w:tcW w:w="0" w:type="auto"/>
            <w:hideMark/>
          </w:tcPr>
          <w:p w14:paraId="4A0A5DDB" w14:textId="77777777" w:rsidR="0038268C" w:rsidRPr="0038268C" w:rsidRDefault="0038268C" w:rsidP="0038268C">
            <w:pPr>
              <w:pStyle w:val="34fffa"/>
              <w:ind w:firstLine="0"/>
            </w:pPr>
            <w:r w:rsidRPr="0038268C">
              <w:t>ООО «Киберпротект» (CyberProtect, Россия)</w:t>
            </w:r>
          </w:p>
        </w:tc>
      </w:tr>
      <w:tr w:rsidR="0038268C" w:rsidRPr="0038268C" w14:paraId="2059FCC1" w14:textId="77777777" w:rsidTr="0038268C">
        <w:tc>
          <w:tcPr>
            <w:tcW w:w="0" w:type="auto"/>
            <w:hideMark/>
          </w:tcPr>
          <w:p w14:paraId="70B59E22" w14:textId="77777777" w:rsidR="0038268C" w:rsidRPr="0038268C" w:rsidRDefault="0038268C" w:rsidP="0038268C">
            <w:pPr>
              <w:pStyle w:val="34fffa"/>
              <w:ind w:firstLine="0"/>
            </w:pPr>
            <w:r w:rsidRPr="0038268C">
              <w:rPr>
                <w:b/>
                <w:bCs/>
              </w:rPr>
              <w:t>Сервер точного времени</w:t>
            </w:r>
            <w:r w:rsidRPr="0038268C">
              <w:br/>
              <w:t xml:space="preserve">«RTNTP-1A» </w:t>
            </w:r>
            <w:r w:rsidRPr="0038268C">
              <w:lastRenderedPageBreak/>
              <w:t>(NTP time-server)</w:t>
            </w:r>
          </w:p>
        </w:tc>
        <w:tc>
          <w:tcPr>
            <w:tcW w:w="0" w:type="auto"/>
            <w:hideMark/>
          </w:tcPr>
          <w:p w14:paraId="02807B69" w14:textId="77777777" w:rsidR="0038268C" w:rsidRPr="0038268C" w:rsidRDefault="0038268C" w:rsidP="0038268C">
            <w:pPr>
              <w:pStyle w:val="34fffa"/>
              <w:ind w:firstLine="0"/>
            </w:pPr>
            <w:r w:rsidRPr="0038268C">
              <w:lastRenderedPageBreak/>
              <w:t xml:space="preserve">Специализированный модуль точного времени для синхронизации часов всех компонентов </w:t>
            </w:r>
            <w:r w:rsidRPr="0038268C">
              <w:lastRenderedPageBreak/>
              <w:t>АСУТП; служит источником единого времени по протоколу NTP.</w:t>
            </w:r>
          </w:p>
        </w:tc>
        <w:tc>
          <w:tcPr>
            <w:tcW w:w="0" w:type="auto"/>
            <w:hideMark/>
          </w:tcPr>
          <w:p w14:paraId="160B24C4" w14:textId="35818D7B" w:rsidR="0038268C" w:rsidRPr="0038268C" w:rsidRDefault="0038268C" w:rsidP="0038268C">
            <w:pPr>
              <w:pStyle w:val="34fffa"/>
              <w:ind w:firstLine="0"/>
            </w:pPr>
            <w:r w:rsidRPr="0038268C">
              <w:lastRenderedPageBreak/>
              <w:t xml:space="preserve">Компактный аппаратно-программный NTP-сервер, не требующий внешнего ПО для работы. Имеет встроенный приемник GPS/ГЛОНАСС и </w:t>
            </w:r>
            <w:r w:rsidRPr="0038268C">
              <w:lastRenderedPageBreak/>
              <w:t>генерирует высокоточные метки времени: раздает текущее время по Ethernet (протокол NTPv4) и выдает импульс «1 Гц» (1PPS) по дискретному выходу, а также транслирует время в формате NMEA по интерфейсу RS-485. Обеспечивает синхронизацию системных часов с погрешностью не более ±120 мкс относительно национальной шкалы времени UTC(SU) при работе по NTP. Изготовлен по технологии, отвечающей требованиям промышленной надежности (диапазон температур −25…+70 °C, питание 9–30 В). Внесен в Госреестр средств измерений РФ.</w:t>
            </w:r>
          </w:p>
        </w:tc>
        <w:tc>
          <w:tcPr>
            <w:tcW w:w="0" w:type="auto"/>
            <w:hideMark/>
          </w:tcPr>
          <w:p w14:paraId="448E40D5" w14:textId="77777777" w:rsidR="0038268C" w:rsidRPr="0038268C" w:rsidRDefault="0038268C" w:rsidP="0038268C">
            <w:pPr>
              <w:pStyle w:val="34fffa"/>
              <w:ind w:firstLine="0"/>
            </w:pPr>
            <w:r w:rsidRPr="0038268C">
              <w:lastRenderedPageBreak/>
              <w:t>ООО «Р-Тех» (R-Technology, Россия)</w:t>
            </w:r>
          </w:p>
        </w:tc>
      </w:tr>
    </w:tbl>
    <w:p w14:paraId="374235A1" w14:textId="77777777" w:rsidR="0038268C" w:rsidRPr="0038268C" w:rsidRDefault="0038268C" w:rsidP="0038268C">
      <w:pPr>
        <w:pStyle w:val="34fffa"/>
      </w:pPr>
      <w:r w:rsidRPr="0038268C">
        <w:rPr>
          <w:i/>
          <w:iCs/>
        </w:rPr>
        <w:t>Примечание:</w:t>
      </w:r>
      <w:r w:rsidRPr="0038268C">
        <w:t xml:space="preserve"> Сведения по мерам обеспечения информационной безопасности (ИБ) системы, включая настройку межсетевого экрана, политику обновлений ОС и антивирусного ПО, разграничение доступа и другие аспекты ИБ, приведены в отдельном разделе проекта «Раздел по ИБ».</w:t>
      </w:r>
    </w:p>
    <w:p w14:paraId="25971216" w14:textId="77777777" w:rsidR="002C35B5" w:rsidRDefault="002C35B5" w:rsidP="002C35B5">
      <w:pPr>
        <w:pStyle w:val="34fffa"/>
      </w:pPr>
    </w:p>
    <w:p w14:paraId="2F9DA485" w14:textId="77777777" w:rsidR="00147B49" w:rsidRDefault="002C35B5" w:rsidP="00147B49">
      <w:pPr>
        <w:pStyle w:val="3415"/>
        <w:rPr>
          <w:lang w:val="en-US"/>
        </w:rPr>
      </w:pPr>
      <w:bookmarkStart w:id="2" w:name="_Toc386572818"/>
      <w:bookmarkStart w:id="3" w:name="_Toc386572947"/>
      <w:bookmarkStart w:id="4" w:name="_Toc390811904"/>
      <w:bookmarkStart w:id="5" w:name="_Toc394586650"/>
      <w:bookmarkStart w:id="6" w:name="_Toc207605961"/>
      <w:r>
        <w:lastRenderedPageBreak/>
        <w:t>Перечень</w:t>
      </w:r>
      <w:r w:rsidR="00147B49">
        <w:t xml:space="preserve"> сокращений</w:t>
      </w:r>
      <w:bookmarkEnd w:id="2"/>
      <w:bookmarkEnd w:id="3"/>
      <w:bookmarkEnd w:id="4"/>
      <w:bookmarkEnd w:id="5"/>
      <w:bookmarkEnd w:id="6"/>
    </w:p>
    <w:tbl>
      <w:tblPr>
        <w:tblW w:w="99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45"/>
      </w:tblGrid>
      <w:tr w:rsidR="00CC00DE" w:rsidRPr="005F1B2E" w14:paraId="20FB2F27" w14:textId="77777777" w:rsidTr="00DC2970">
        <w:trPr>
          <w:cantSplit/>
          <w:tblHeader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4DBD51F7" w14:textId="6CE969E5" w:rsidR="00CC00DE" w:rsidRPr="00CC00DE" w:rsidRDefault="00CC00DE" w:rsidP="00CC00DE">
            <w:pPr>
              <w:pStyle w:val="34ff8"/>
            </w:pPr>
            <w:r w:rsidRPr="00CC00DE">
              <w:t>Сокращение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72FE4DCA" w14:textId="2E3D50E3" w:rsidR="00CC00DE" w:rsidRPr="00CC00DE" w:rsidRDefault="00CC00DE" w:rsidP="00CC00DE">
            <w:pPr>
              <w:pStyle w:val="34ff8"/>
            </w:pPr>
            <w:r w:rsidRPr="00CC00DE">
              <w:t>Расшифровка</w:t>
            </w:r>
          </w:p>
        </w:tc>
      </w:tr>
      <w:tr w:rsidR="00CC00DE" w:rsidRPr="00A37C7D" w14:paraId="3DB1A00F" w14:textId="77777777" w:rsidTr="00782A2A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7C571393" w14:textId="2B9409EF" w:rsidR="00CC00DE" w:rsidRPr="00F800E2" w:rsidRDefault="00CC00DE" w:rsidP="00CC00DE">
            <w:pPr>
              <w:pStyle w:val="34ff6"/>
            </w:pPr>
            <w:r>
              <w:t>АСУТП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3396DD39" w14:textId="694DE9D1" w:rsidR="00CC00DE" w:rsidRPr="00F800E2" w:rsidRDefault="00CC00DE" w:rsidP="00CC00DE">
            <w:pPr>
              <w:pStyle w:val="34ff6"/>
            </w:pPr>
            <w:r>
              <w:t>Автоматизированная система управления технологическим процессом</w:t>
            </w:r>
          </w:p>
        </w:tc>
      </w:tr>
      <w:tr w:rsidR="00CC00DE" w:rsidRPr="00A37C7D" w14:paraId="22F69AD7" w14:textId="77777777" w:rsidTr="00782A2A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62563CCF" w14:textId="6D0FE884" w:rsidR="00CC00DE" w:rsidRPr="00F800E2" w:rsidRDefault="00CC00DE" w:rsidP="00CC00DE">
            <w:pPr>
              <w:pStyle w:val="34ff6"/>
            </w:pPr>
            <w:r>
              <w:t>ВК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2167B77B" w14:textId="1657F7E2" w:rsidR="00CC00DE" w:rsidRPr="00F800E2" w:rsidRDefault="00CC00DE" w:rsidP="00CC00DE">
            <w:pPr>
              <w:pStyle w:val="34ff6"/>
            </w:pPr>
            <w:r>
              <w:t>Водогрейная котельная</w:t>
            </w:r>
          </w:p>
        </w:tc>
      </w:tr>
      <w:tr w:rsidR="00CC00DE" w:rsidRPr="00A37C7D" w14:paraId="3E539F1E" w14:textId="77777777" w:rsidTr="00782A2A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699EE393" w14:textId="47CD4A2E" w:rsidR="00CC00DE" w:rsidRPr="00F800E2" w:rsidRDefault="00CC00DE" w:rsidP="00CC00DE">
            <w:pPr>
              <w:pStyle w:val="34ff6"/>
            </w:pPr>
            <w:r>
              <w:t>ЭТО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0F8D6475" w14:textId="29A39F94" w:rsidR="00CC00DE" w:rsidRPr="00F800E2" w:rsidRDefault="00CC00DE" w:rsidP="00CC00DE">
            <w:pPr>
              <w:pStyle w:val="34ff6"/>
            </w:pPr>
            <w:r>
              <w:t>Электротехническое оборудование</w:t>
            </w:r>
          </w:p>
        </w:tc>
      </w:tr>
      <w:tr w:rsidR="00CC00DE" w:rsidRPr="00A37C7D" w14:paraId="60636C76" w14:textId="77777777" w:rsidTr="00782A2A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290C07BC" w14:textId="052DB494" w:rsidR="00CC00DE" w:rsidRPr="00F800E2" w:rsidRDefault="00CC00DE" w:rsidP="00CC00DE">
            <w:pPr>
              <w:pStyle w:val="34ff6"/>
            </w:pPr>
            <w:r>
              <w:t>ГРП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4D9175DD" w14:textId="45755401" w:rsidR="00CC00DE" w:rsidRPr="00F800E2" w:rsidRDefault="00CC00DE" w:rsidP="00CC00DE">
            <w:pPr>
              <w:pStyle w:val="34ff6"/>
            </w:pPr>
            <w:r>
              <w:t>Газорегуляторный пункт</w:t>
            </w:r>
          </w:p>
        </w:tc>
      </w:tr>
      <w:tr w:rsidR="00CC00DE" w:rsidRPr="00A37C7D" w14:paraId="16BEA6F6" w14:textId="77777777" w:rsidTr="00782A2A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6144C827" w14:textId="412473B8" w:rsidR="00CC00DE" w:rsidRPr="00F800E2" w:rsidRDefault="00CC00DE" w:rsidP="00CC00DE">
            <w:pPr>
              <w:pStyle w:val="34ff6"/>
            </w:pPr>
            <w:r>
              <w:t>НАБ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26BF5F7B" w14:textId="2E782D04" w:rsidR="00CC00DE" w:rsidRPr="00F800E2" w:rsidRDefault="00CC00DE" w:rsidP="00CC00DE">
            <w:pPr>
              <w:pStyle w:val="34ff6"/>
            </w:pPr>
            <w:r>
              <w:t>Насосная аккумулирующих баков</w:t>
            </w:r>
          </w:p>
        </w:tc>
      </w:tr>
      <w:tr w:rsidR="00CC00DE" w:rsidRPr="00A37C7D" w14:paraId="14E10245" w14:textId="77777777" w:rsidTr="00782A2A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2B17E477" w14:textId="5363BDC1" w:rsidR="00CC00DE" w:rsidRPr="00F800E2" w:rsidRDefault="00CC00DE" w:rsidP="00CC00DE">
            <w:pPr>
              <w:pStyle w:val="34ff6"/>
            </w:pPr>
            <w:r>
              <w:t>Зд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4EA46C71" w14:textId="34738402" w:rsidR="00CC00DE" w:rsidRPr="00F800E2" w:rsidRDefault="00CC00DE" w:rsidP="00CC00DE">
            <w:pPr>
              <w:pStyle w:val="34ff6"/>
            </w:pPr>
            <w:r>
              <w:t>Здание теплообменников</w:t>
            </w:r>
          </w:p>
        </w:tc>
      </w:tr>
      <w:tr w:rsidR="00CC00DE" w:rsidRPr="00DB5FDE" w14:paraId="4EE17CF5" w14:textId="77777777" w:rsidTr="00782A2A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720D507" w14:textId="4E9C13F9" w:rsidR="00CC00DE" w:rsidRPr="00F800E2" w:rsidRDefault="00CC00DE" w:rsidP="00CC00DE">
            <w:pPr>
              <w:pStyle w:val="34ff6"/>
            </w:pPr>
            <w:r>
              <w:t>SCADA</w:t>
            </w:r>
          </w:p>
        </w:tc>
        <w:tc>
          <w:tcPr>
            <w:tcW w:w="7245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1993DB7" w14:textId="54B709BA" w:rsidR="00CC00DE" w:rsidRPr="00CC00DE" w:rsidRDefault="00CC00DE" w:rsidP="00CC00DE">
            <w:pPr>
              <w:pStyle w:val="34ff6"/>
              <w:rPr>
                <w:lang w:val="en-US"/>
              </w:rPr>
            </w:pPr>
            <w:r w:rsidRPr="00CC00DE">
              <w:rPr>
                <w:lang w:val="en-US"/>
              </w:rPr>
              <w:t>Supervisory Control And Data Acquisition</w:t>
            </w:r>
          </w:p>
        </w:tc>
      </w:tr>
      <w:tr w:rsidR="00CC00DE" w:rsidRPr="00A37C7D" w14:paraId="70637D1A" w14:textId="77777777" w:rsidTr="00782A2A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B8396ED" w14:textId="0CFD0F59" w:rsidR="00CC00DE" w:rsidRDefault="00CC00DE" w:rsidP="00CC00DE">
            <w:pPr>
              <w:pStyle w:val="34ff6"/>
            </w:pPr>
            <w:r>
              <w:t>HMI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241C65C" w14:textId="63427696" w:rsidR="00CC00DE" w:rsidRDefault="00CC00DE" w:rsidP="00CC00DE">
            <w:pPr>
              <w:pStyle w:val="34ff6"/>
            </w:pPr>
            <w:r>
              <w:t>Human-Machine Interface</w:t>
            </w:r>
          </w:p>
        </w:tc>
      </w:tr>
      <w:tr w:rsidR="00CC00DE" w:rsidRPr="00A37C7D" w14:paraId="38A7033C" w14:textId="77777777" w:rsidTr="00782A2A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3C34BCD" w14:textId="07CC4D9C" w:rsidR="00CC00DE" w:rsidRPr="00F800E2" w:rsidRDefault="00CC00DE" w:rsidP="00CC00DE">
            <w:pPr>
              <w:pStyle w:val="34ff6"/>
            </w:pPr>
            <w:r>
              <w:t>ПЛК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63FCCF7" w14:textId="43CA097A" w:rsidR="00CC00DE" w:rsidRPr="00F800E2" w:rsidRDefault="00CC00DE" w:rsidP="00CC00DE">
            <w:pPr>
              <w:pStyle w:val="34ff6"/>
            </w:pPr>
            <w:r>
              <w:t>Программируемый логический контроллер</w:t>
            </w:r>
          </w:p>
        </w:tc>
      </w:tr>
      <w:tr w:rsidR="00CC00DE" w:rsidRPr="00A37C7D" w14:paraId="193495C3" w14:textId="77777777" w:rsidTr="00782A2A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A33F706" w14:textId="38DA62D0" w:rsidR="00CC00DE" w:rsidRPr="00F800E2" w:rsidRDefault="00CC00DE" w:rsidP="00CC00DE">
            <w:pPr>
              <w:pStyle w:val="34ff6"/>
            </w:pPr>
            <w:r>
              <w:t>СРВК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698A667" w14:textId="2D0DA912" w:rsidR="00CC00DE" w:rsidRPr="00F800E2" w:rsidRDefault="00CC00DE" w:rsidP="00CC00DE">
            <w:pPr>
              <w:pStyle w:val="34ff6"/>
            </w:pPr>
            <w:r>
              <w:t>Система реального времени контроллеров</w:t>
            </w:r>
          </w:p>
        </w:tc>
      </w:tr>
      <w:tr w:rsidR="00CC00DE" w:rsidRPr="00A37C7D" w14:paraId="6BCF7BD5" w14:textId="77777777" w:rsidTr="00782A2A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162133D" w14:textId="001BD369" w:rsidR="00CC00DE" w:rsidRPr="00F800E2" w:rsidRDefault="00CC00DE" w:rsidP="00CC00DE">
            <w:pPr>
              <w:pStyle w:val="34ff6"/>
            </w:pPr>
            <w:r>
              <w:t>ОС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A88C3E1" w14:textId="468A1BA4" w:rsidR="00CC00DE" w:rsidRPr="00F800E2" w:rsidRDefault="00CC00DE" w:rsidP="00CC00DE">
            <w:pPr>
              <w:pStyle w:val="34ff6"/>
            </w:pPr>
            <w:r>
              <w:t>Операционная система</w:t>
            </w:r>
          </w:p>
        </w:tc>
      </w:tr>
      <w:tr w:rsidR="00CC00DE" w:rsidRPr="00A37C7D" w14:paraId="6C894A78" w14:textId="77777777" w:rsidTr="00782A2A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1CE8634" w14:textId="3B533AC5" w:rsidR="00CC00DE" w:rsidRPr="00F800E2" w:rsidRDefault="00CC00DE" w:rsidP="00CC00DE">
            <w:pPr>
              <w:pStyle w:val="34ff6"/>
            </w:pPr>
            <w:r>
              <w:t>ИБ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AFF3B0E" w14:textId="030277C7" w:rsidR="00CC00DE" w:rsidRPr="00F800E2" w:rsidRDefault="00CC00DE" w:rsidP="00CC00DE">
            <w:pPr>
              <w:pStyle w:val="34ff6"/>
            </w:pPr>
            <w:r>
              <w:t>Информационная безопасность</w:t>
            </w:r>
          </w:p>
        </w:tc>
      </w:tr>
      <w:tr w:rsidR="00CC00DE" w:rsidRPr="00A37C7D" w14:paraId="13691DA3" w14:textId="77777777" w:rsidTr="00782A2A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9FADB3F" w14:textId="10B9C977" w:rsidR="00CC00DE" w:rsidRPr="00F800E2" w:rsidRDefault="00CC00DE" w:rsidP="00CC00DE">
            <w:pPr>
              <w:pStyle w:val="34ff6"/>
            </w:pPr>
            <w:r>
              <w:t>NTP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7B9F141" w14:textId="4272883D" w:rsidR="00CC00DE" w:rsidRPr="00F800E2" w:rsidRDefault="00CC00DE" w:rsidP="00CC00DE">
            <w:pPr>
              <w:pStyle w:val="34ff6"/>
            </w:pPr>
            <w:r>
              <w:t>Network Time Protocol</w:t>
            </w:r>
          </w:p>
        </w:tc>
      </w:tr>
      <w:tr w:rsidR="00CC00DE" w:rsidRPr="00A37C7D" w14:paraId="2B310F6A" w14:textId="77777777" w:rsidTr="00782A2A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2A2B395" w14:textId="3EE16ADF" w:rsidR="00CC00DE" w:rsidRPr="00F800E2" w:rsidRDefault="00CC00DE" w:rsidP="00CC00DE">
            <w:pPr>
              <w:pStyle w:val="34ff6"/>
            </w:pPr>
            <w:r>
              <w:t>GPS/ГЛОНАСС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6D02BE6" w14:textId="68CDB743" w:rsidR="00CC00DE" w:rsidRPr="00F800E2" w:rsidRDefault="00CC00DE" w:rsidP="00CC00DE">
            <w:pPr>
              <w:pStyle w:val="34ff6"/>
            </w:pPr>
            <w:r>
              <w:t>Глобальные навигационные спутниковые системы</w:t>
            </w:r>
          </w:p>
        </w:tc>
      </w:tr>
    </w:tbl>
    <w:p w14:paraId="3D117703" w14:textId="77777777" w:rsidR="00147B49" w:rsidRDefault="00147B49" w:rsidP="002C35B5">
      <w:pPr>
        <w:pStyle w:val="34fffa"/>
      </w:pPr>
    </w:p>
    <w:p w14:paraId="620F792B" w14:textId="77777777" w:rsidR="002C35B5" w:rsidRPr="002C35B5" w:rsidRDefault="002C35B5" w:rsidP="002C35B5">
      <w:pPr>
        <w:pStyle w:val="3415"/>
      </w:pPr>
      <w:bookmarkStart w:id="7" w:name="_Toc207605962"/>
      <w:r>
        <w:lastRenderedPageBreak/>
        <w:t>Перечень терминов</w:t>
      </w:r>
      <w:bookmarkEnd w:id="7"/>
    </w:p>
    <w:tbl>
      <w:tblPr>
        <w:tblW w:w="991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31"/>
      </w:tblGrid>
      <w:tr w:rsidR="00CC00DE" w:rsidRPr="005F1B2E" w14:paraId="0A1D1B4F" w14:textId="77777777" w:rsidTr="00DC2970">
        <w:trPr>
          <w:cantSplit/>
          <w:tblHeader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06A8409D" w14:textId="20C37CDC" w:rsidR="00CC00DE" w:rsidRPr="00CC00DE" w:rsidRDefault="00CC00DE" w:rsidP="00CC00DE">
            <w:pPr>
              <w:pStyle w:val="34ff8"/>
            </w:pPr>
            <w:r w:rsidRPr="00CC00DE">
              <w:t>Термин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7FC38047" w14:textId="5503345C" w:rsidR="00CC00DE" w:rsidRPr="00CC00DE" w:rsidRDefault="00CC00DE" w:rsidP="00CC00DE">
            <w:pPr>
              <w:pStyle w:val="34ff8"/>
            </w:pPr>
            <w:r w:rsidRPr="00CC00DE">
              <w:t>Расшифровка</w:t>
            </w:r>
          </w:p>
        </w:tc>
      </w:tr>
      <w:tr w:rsidR="00CC00DE" w:rsidRPr="00A37C7D" w14:paraId="5BBD39F3" w14:textId="77777777" w:rsidTr="007B0543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19AD4E63" w14:textId="76FC91BF" w:rsidR="00CC00DE" w:rsidRPr="00F800E2" w:rsidRDefault="00CC00DE" w:rsidP="00CC00DE">
            <w:pPr>
              <w:pStyle w:val="34ff6"/>
            </w:pPr>
            <w:r>
              <w:t>Программно-технический комплекс (ПТК)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28A4F7A5" w14:textId="527054E8" w:rsidR="00CC00DE" w:rsidRPr="00F800E2" w:rsidRDefault="00CC00DE" w:rsidP="00CC00DE">
            <w:pPr>
              <w:pStyle w:val="34ff6"/>
            </w:pPr>
            <w:r>
              <w:t>Совокупность программных и аппаратных средств, обеспечивающих функционирование АСУТП.</w:t>
            </w:r>
          </w:p>
        </w:tc>
      </w:tr>
      <w:tr w:rsidR="00CC00DE" w:rsidRPr="00A37C7D" w14:paraId="4064ED23" w14:textId="77777777" w:rsidTr="007B0543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05650449" w14:textId="3A762053" w:rsidR="00CC00DE" w:rsidRPr="00F63FD6" w:rsidRDefault="00CC00DE" w:rsidP="00CC00DE">
            <w:pPr>
              <w:pStyle w:val="34ff6"/>
            </w:pPr>
            <w:r>
              <w:t>SCADA-сервер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0F62124E" w14:textId="60C2D409" w:rsidR="00CC00DE" w:rsidRPr="00F63FD6" w:rsidRDefault="00CC00DE" w:rsidP="00CC00DE">
            <w:pPr>
              <w:pStyle w:val="34ff6"/>
            </w:pPr>
            <w:r>
              <w:t>Центральный сервер системы диспетчеризации, обеспечивающий сбор, обработку и визуализацию данных.</w:t>
            </w:r>
          </w:p>
        </w:tc>
      </w:tr>
      <w:tr w:rsidR="00CC00DE" w:rsidRPr="00A37C7D" w14:paraId="16B18ED7" w14:textId="77777777" w:rsidTr="007B0543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7AEA3765" w14:textId="2D4D4CD7" w:rsidR="00CC00DE" w:rsidRPr="00F800E2" w:rsidRDefault="00CC00DE" w:rsidP="00CC00DE">
            <w:pPr>
              <w:pStyle w:val="34ff6"/>
            </w:pPr>
            <w:r>
              <w:t>Система реального времени (RTOS)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065C1C2D" w14:textId="09899958" w:rsidR="00CC00DE" w:rsidRPr="00F800E2" w:rsidRDefault="00CC00DE" w:rsidP="00CC00DE">
            <w:pPr>
              <w:pStyle w:val="34ff6"/>
            </w:pPr>
            <w:r>
              <w:t>Программная среда, обеспечивающая детерминированное выполнение задач управления в контроллерах.</w:t>
            </w:r>
          </w:p>
        </w:tc>
      </w:tr>
      <w:tr w:rsidR="00CC00DE" w:rsidRPr="00A37C7D" w14:paraId="703C802A" w14:textId="77777777" w:rsidTr="007B0543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34C19331" w14:textId="7ECC7226" w:rsidR="00CC00DE" w:rsidRPr="00F800E2" w:rsidRDefault="00CC00DE" w:rsidP="00CC00DE">
            <w:pPr>
              <w:pStyle w:val="34ff6"/>
            </w:pPr>
            <w:r>
              <w:t>Межсетевой экран (NGFW)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0138846A" w14:textId="044409F4" w:rsidR="00CC00DE" w:rsidRPr="00F800E2" w:rsidRDefault="00CC00DE" w:rsidP="00CC00DE">
            <w:pPr>
              <w:pStyle w:val="34ff6"/>
            </w:pPr>
            <w:r>
              <w:t>Программно-аппаратный комплекс для защиты сетевой инфраструктуры АСУТП от несанкционированного доступа и кибератак.</w:t>
            </w:r>
          </w:p>
        </w:tc>
      </w:tr>
      <w:tr w:rsidR="00CC00DE" w:rsidRPr="00A37C7D" w14:paraId="2F8D4EEA" w14:textId="77777777" w:rsidTr="007B0543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5C0DCB29" w14:textId="413E89B7" w:rsidR="00CC00DE" w:rsidRPr="00F800E2" w:rsidRDefault="00CC00DE" w:rsidP="00CC00DE">
            <w:pPr>
              <w:pStyle w:val="34ff6"/>
            </w:pPr>
            <w:r>
              <w:t>Антивирусная защита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1837CBAC" w14:textId="1736148A" w:rsidR="00CC00DE" w:rsidRPr="00F800E2" w:rsidRDefault="00CC00DE" w:rsidP="00CC00DE">
            <w:pPr>
              <w:pStyle w:val="34ff6"/>
            </w:pPr>
            <w:r>
              <w:t>Программные средства для обнаружения и предотвращения вредоносных программ и киберугроз.</w:t>
            </w:r>
          </w:p>
        </w:tc>
      </w:tr>
      <w:tr w:rsidR="00CC00DE" w:rsidRPr="00A37C7D" w14:paraId="598953D0" w14:textId="77777777" w:rsidTr="007B0543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5B194125" w14:textId="10BEAA8F" w:rsidR="00CC00DE" w:rsidRPr="00F800E2" w:rsidRDefault="00CC00DE" w:rsidP="00CC00DE">
            <w:pPr>
              <w:pStyle w:val="34ff6"/>
            </w:pPr>
            <w:r>
              <w:t>Резервное копирование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72E515FC" w14:textId="7DA1DACE" w:rsidR="00CC00DE" w:rsidRPr="00F800E2" w:rsidRDefault="00CC00DE" w:rsidP="00CC00DE">
            <w:pPr>
              <w:pStyle w:val="34ff6"/>
            </w:pPr>
            <w:r>
              <w:t>Технология создания и хранения копий данных для их восстановления при сбое или повреждении.</w:t>
            </w:r>
          </w:p>
        </w:tc>
      </w:tr>
      <w:tr w:rsidR="00CC00DE" w:rsidRPr="00A37C7D" w14:paraId="7BB9CF6A" w14:textId="77777777" w:rsidTr="007B0543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046148BA" w14:textId="45540D24" w:rsidR="00CC00DE" w:rsidRPr="00F800E2" w:rsidRDefault="00CC00DE" w:rsidP="00CC00DE">
            <w:pPr>
              <w:pStyle w:val="34ff6"/>
            </w:pPr>
            <w:r>
              <w:t>Сервер точного времени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232FCC35" w14:textId="4489051B" w:rsidR="00CC00DE" w:rsidRPr="00F800E2" w:rsidRDefault="00CC00DE" w:rsidP="00CC00DE">
            <w:pPr>
              <w:pStyle w:val="34ff6"/>
            </w:pPr>
            <w:r>
              <w:t>Аппаратно-программное средство для синхронизации системных часов компонентов АСУТП.</w:t>
            </w:r>
          </w:p>
        </w:tc>
      </w:tr>
      <w:tr w:rsidR="00CC00DE" w:rsidRPr="00A37C7D" w14:paraId="03F43EBD" w14:textId="77777777" w:rsidTr="007B0543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2256FE42" w14:textId="5795AD48" w:rsidR="00CC00DE" w:rsidRPr="00F800E2" w:rsidRDefault="00CC00DE" w:rsidP="00CC00DE">
            <w:pPr>
              <w:pStyle w:val="34ff6"/>
            </w:pPr>
            <w:r>
              <w:t>Человеко-машинный интерфейс (HMI)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7E65016A" w14:textId="24258025" w:rsidR="00CC00DE" w:rsidRPr="00F800E2" w:rsidRDefault="00CC00DE" w:rsidP="00CC00DE">
            <w:pPr>
              <w:pStyle w:val="34ff6"/>
            </w:pPr>
            <w:r>
              <w:t>Средства визуализации и управления, обеспечивающие взаимодействие оператора с системой.</w:t>
            </w:r>
          </w:p>
        </w:tc>
      </w:tr>
      <w:tr w:rsidR="00CC00DE" w:rsidRPr="00A37C7D" w14:paraId="78676B4C" w14:textId="77777777" w:rsidTr="007B0543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C179C9F" w14:textId="4DB1CEE0" w:rsidR="00CC00DE" w:rsidRPr="00F800E2" w:rsidRDefault="00CC00DE" w:rsidP="00CC00DE">
            <w:pPr>
              <w:pStyle w:val="34ff6"/>
            </w:pPr>
            <w:r>
              <w:t>Архивирование данных</w:t>
            </w:r>
          </w:p>
        </w:tc>
        <w:tc>
          <w:tcPr>
            <w:tcW w:w="7231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0E04FEF" w14:textId="395A537F" w:rsidR="00CC00DE" w:rsidRPr="00F800E2" w:rsidRDefault="00CC00DE" w:rsidP="00CC00DE">
            <w:pPr>
              <w:pStyle w:val="34ff6"/>
            </w:pPr>
            <w:r>
              <w:t>Сохранение и долговременное хранение информации о параметрах и событиях технологического процесса.</w:t>
            </w:r>
          </w:p>
        </w:tc>
      </w:tr>
      <w:tr w:rsidR="00CC00DE" w:rsidRPr="00A37C7D" w14:paraId="74BDE4D2" w14:textId="77777777" w:rsidTr="007B0543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28C3CE5" w14:textId="59420D18" w:rsidR="00CC00DE" w:rsidRDefault="00CC00DE" w:rsidP="00CC00DE">
            <w:pPr>
              <w:pStyle w:val="34ff6"/>
            </w:pPr>
            <w:r>
              <w:t>Сертификация ФСТЭК/ФСБ</w:t>
            </w: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908E173" w14:textId="55FD4961" w:rsidR="00CC00DE" w:rsidRDefault="00CC00DE" w:rsidP="00CC00DE">
            <w:pPr>
              <w:pStyle w:val="34ff6"/>
            </w:pPr>
            <w:r>
              <w:t>Процедура подтверждения соответствия программного обеспечения требованиям информационной безопасности для применения в критических информационных системах.</w:t>
            </w:r>
          </w:p>
        </w:tc>
      </w:tr>
    </w:tbl>
    <w:p w14:paraId="37B76B3D" w14:textId="77777777" w:rsidR="002C35B5" w:rsidRDefault="002C35B5" w:rsidP="002C35B5">
      <w:pPr>
        <w:pStyle w:val="34fffa"/>
      </w:pPr>
    </w:p>
    <w:p w14:paraId="1299D7C2" w14:textId="77777777" w:rsidR="00827842" w:rsidRPr="00BB426D" w:rsidRDefault="00827842" w:rsidP="00827842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D13BBC" w:rsidRPr="005F1B2E" w14:paraId="1EE2CB73" w14:textId="77777777" w:rsidTr="006877E2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14:paraId="32F6E3BA" w14:textId="77777777" w:rsidR="00D13BBC" w:rsidRPr="00A86232" w:rsidRDefault="00D13BBC" w:rsidP="006877E2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14:paraId="448B1D87" w14:textId="77777777" w:rsidR="00D13BBC" w:rsidRPr="005F1B2E" w:rsidRDefault="00D13BBC" w:rsidP="006877E2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14:paraId="27F89E69" w14:textId="77777777" w:rsidR="00D13BBC" w:rsidRPr="005F1B2E" w:rsidRDefault="00D13BBC" w:rsidP="006877E2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14:paraId="07E1D7DF" w14:textId="77777777" w:rsidR="00D13BBC" w:rsidRPr="005F1B2E" w:rsidRDefault="00D13BBC" w:rsidP="006877E2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14:paraId="7E23428D" w14:textId="77777777" w:rsidR="00D13BBC" w:rsidRPr="005F1B2E" w:rsidRDefault="00D13BBC" w:rsidP="006877E2">
            <w:pPr>
              <w:pStyle w:val="34ff8"/>
            </w:pPr>
            <w:r w:rsidRPr="005F1B2E">
              <w:t>Входящий № сопрово-дительного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14:paraId="29BD126F" w14:textId="77777777" w:rsidR="00D13BBC" w:rsidRPr="005F1B2E" w:rsidRDefault="00D13BBC" w:rsidP="006877E2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14:paraId="557905DD" w14:textId="77777777" w:rsidR="00D13BBC" w:rsidRPr="005F1B2E" w:rsidRDefault="00D13BBC" w:rsidP="006877E2">
            <w:pPr>
              <w:pStyle w:val="34ff8"/>
            </w:pPr>
            <w:r w:rsidRPr="005F1B2E">
              <w:t>Дата</w:t>
            </w:r>
          </w:p>
        </w:tc>
      </w:tr>
      <w:tr w:rsidR="00D13BBC" w:rsidRPr="005F1B2E" w14:paraId="75B4BDAE" w14:textId="77777777" w:rsidTr="006877E2">
        <w:trPr>
          <w:trHeight w:val="1067"/>
          <w:tblHeader/>
        </w:trPr>
        <w:tc>
          <w:tcPr>
            <w:tcW w:w="518" w:type="dxa"/>
            <w:vMerge/>
            <w:vAlign w:val="center"/>
          </w:tcPr>
          <w:p w14:paraId="7DA3BE49" w14:textId="77777777" w:rsidR="00D13BBC" w:rsidRPr="005F1B2E" w:rsidRDefault="00D13BBC" w:rsidP="006877E2">
            <w:pPr>
              <w:pStyle w:val="34ff8"/>
            </w:pPr>
          </w:p>
        </w:tc>
        <w:tc>
          <w:tcPr>
            <w:tcW w:w="900" w:type="dxa"/>
            <w:vAlign w:val="center"/>
          </w:tcPr>
          <w:p w14:paraId="0DC7E99D" w14:textId="77777777" w:rsidR="00D13BBC" w:rsidRPr="005F1B2E" w:rsidRDefault="00D13BBC" w:rsidP="006877E2">
            <w:pPr>
              <w:pStyle w:val="34ff8"/>
            </w:pPr>
            <w:r w:rsidRPr="005F1B2E">
              <w:t>изменен</w:t>
            </w:r>
            <w:r>
              <w:t>-</w:t>
            </w:r>
            <w:r w:rsidRPr="005F1B2E">
              <w:t>ных</w:t>
            </w:r>
          </w:p>
        </w:tc>
        <w:tc>
          <w:tcPr>
            <w:tcW w:w="850" w:type="dxa"/>
            <w:vAlign w:val="center"/>
          </w:tcPr>
          <w:p w14:paraId="4959DF83" w14:textId="77777777" w:rsidR="00D13BBC" w:rsidRPr="005F1B2E" w:rsidRDefault="00D13BBC" w:rsidP="006877E2">
            <w:pPr>
              <w:pStyle w:val="34ff8"/>
            </w:pPr>
            <w:r w:rsidRPr="005F1B2E">
              <w:t>заменен-ных</w:t>
            </w:r>
          </w:p>
        </w:tc>
        <w:tc>
          <w:tcPr>
            <w:tcW w:w="851" w:type="dxa"/>
            <w:vAlign w:val="center"/>
          </w:tcPr>
          <w:p w14:paraId="17E07644" w14:textId="77777777" w:rsidR="00D13BBC" w:rsidRPr="005F1B2E" w:rsidRDefault="00D13BBC" w:rsidP="006877E2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14:paraId="1925C1BB" w14:textId="77777777" w:rsidR="00D13BBC" w:rsidRPr="005F1B2E" w:rsidRDefault="00D13BBC" w:rsidP="006877E2">
            <w:pPr>
              <w:pStyle w:val="34ff8"/>
            </w:pPr>
            <w:r w:rsidRPr="005F1B2E">
              <w:t>аннули-рованных</w:t>
            </w:r>
          </w:p>
        </w:tc>
        <w:tc>
          <w:tcPr>
            <w:tcW w:w="1276" w:type="dxa"/>
            <w:vMerge/>
          </w:tcPr>
          <w:p w14:paraId="5885F128" w14:textId="77777777" w:rsidR="00D13BBC" w:rsidRPr="005F1B2E" w:rsidRDefault="00D13BBC" w:rsidP="006877E2">
            <w:pPr>
              <w:pStyle w:val="34ff8"/>
            </w:pPr>
          </w:p>
        </w:tc>
        <w:tc>
          <w:tcPr>
            <w:tcW w:w="1134" w:type="dxa"/>
            <w:vMerge/>
          </w:tcPr>
          <w:p w14:paraId="25817DA6" w14:textId="77777777" w:rsidR="00D13BBC" w:rsidRPr="005F1B2E" w:rsidRDefault="00D13BBC" w:rsidP="006877E2">
            <w:pPr>
              <w:pStyle w:val="34ff8"/>
            </w:pPr>
          </w:p>
        </w:tc>
        <w:tc>
          <w:tcPr>
            <w:tcW w:w="1276" w:type="dxa"/>
            <w:vMerge/>
          </w:tcPr>
          <w:p w14:paraId="73BE1547" w14:textId="77777777" w:rsidR="00D13BBC" w:rsidRPr="005F1B2E" w:rsidRDefault="00D13BBC" w:rsidP="006877E2">
            <w:pPr>
              <w:pStyle w:val="34ff8"/>
            </w:pPr>
          </w:p>
        </w:tc>
        <w:tc>
          <w:tcPr>
            <w:tcW w:w="1246" w:type="dxa"/>
            <w:vMerge/>
          </w:tcPr>
          <w:p w14:paraId="5E434C09" w14:textId="77777777" w:rsidR="00D13BBC" w:rsidRPr="005F1B2E" w:rsidRDefault="00D13BBC" w:rsidP="006877E2">
            <w:pPr>
              <w:pStyle w:val="34ff8"/>
            </w:pPr>
          </w:p>
        </w:tc>
        <w:tc>
          <w:tcPr>
            <w:tcW w:w="882" w:type="dxa"/>
            <w:vMerge/>
          </w:tcPr>
          <w:p w14:paraId="56C8F03A" w14:textId="77777777" w:rsidR="00D13BBC" w:rsidRPr="005F1B2E" w:rsidRDefault="00D13BBC" w:rsidP="006877E2">
            <w:pPr>
              <w:pStyle w:val="34ff8"/>
            </w:pPr>
          </w:p>
        </w:tc>
      </w:tr>
      <w:tr w:rsidR="00D13BBC" w14:paraId="7CAE5F3D" w14:textId="77777777" w:rsidTr="00456BC5">
        <w:trPr>
          <w:trHeight w:val="454"/>
        </w:trPr>
        <w:tc>
          <w:tcPr>
            <w:tcW w:w="518" w:type="dxa"/>
            <w:vAlign w:val="center"/>
          </w:tcPr>
          <w:p w14:paraId="31DDA988" w14:textId="77777777" w:rsidR="00D13BBC" w:rsidRDefault="00D13BBC" w:rsidP="00456BC5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FBDA0D9" w14:textId="77777777" w:rsidR="00D13BBC" w:rsidRDefault="00D13BBC" w:rsidP="00456BC5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8D06186" w14:textId="77777777" w:rsidR="00D13BBC" w:rsidRDefault="00D13BBC" w:rsidP="00456BC5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D3A3076" w14:textId="77777777" w:rsidR="00D13BBC" w:rsidRDefault="00D13BBC" w:rsidP="00456BC5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C621674" w14:textId="77777777"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A043616" w14:textId="77777777" w:rsidR="00D13BBC" w:rsidRDefault="00D13BBC" w:rsidP="00456BC5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E9BAA95" w14:textId="77777777"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4EBDFA3" w14:textId="77777777" w:rsidR="00D13BBC" w:rsidRDefault="00D13BBC" w:rsidP="00456BC5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7EF2AF6" w14:textId="77777777" w:rsidR="00D13BBC" w:rsidRDefault="00D13BBC" w:rsidP="00456BC5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D4FE26D" w14:textId="77777777" w:rsidR="00D13BBC" w:rsidRDefault="00D13BBC" w:rsidP="00456BC5">
            <w:pPr>
              <w:pStyle w:val="34ff6"/>
            </w:pPr>
          </w:p>
        </w:tc>
      </w:tr>
      <w:tr w:rsidR="00D13BBC" w14:paraId="482745B8" w14:textId="77777777" w:rsidTr="00456BC5">
        <w:trPr>
          <w:trHeight w:val="454"/>
        </w:trPr>
        <w:tc>
          <w:tcPr>
            <w:tcW w:w="518" w:type="dxa"/>
            <w:vAlign w:val="center"/>
          </w:tcPr>
          <w:p w14:paraId="488899E0" w14:textId="77777777" w:rsidR="00D13BBC" w:rsidRDefault="00D13BBC" w:rsidP="00456BC5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B8403D0" w14:textId="77777777" w:rsidR="00D13BBC" w:rsidRDefault="00D13BBC" w:rsidP="00456BC5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2930972" w14:textId="77777777" w:rsidR="00D13BBC" w:rsidRDefault="00D13BBC" w:rsidP="00456BC5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DDE2DCF" w14:textId="77777777" w:rsidR="00D13BBC" w:rsidRDefault="00D13BBC" w:rsidP="00456BC5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F903E67" w14:textId="77777777"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BB6FE50" w14:textId="77777777" w:rsidR="00D13BBC" w:rsidRDefault="00D13BBC" w:rsidP="00456BC5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6471782" w14:textId="77777777"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05DA4E7" w14:textId="77777777" w:rsidR="00D13BBC" w:rsidRDefault="00D13BBC" w:rsidP="00456BC5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38C011E" w14:textId="77777777" w:rsidR="00D13BBC" w:rsidRDefault="00D13BBC" w:rsidP="00456BC5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D13B584" w14:textId="77777777" w:rsidR="00D13BBC" w:rsidRDefault="00D13BBC" w:rsidP="00456BC5">
            <w:pPr>
              <w:pStyle w:val="34ff6"/>
            </w:pPr>
          </w:p>
        </w:tc>
      </w:tr>
      <w:tr w:rsidR="00D13BBC" w14:paraId="31BEFCBF" w14:textId="77777777" w:rsidTr="00456BC5">
        <w:trPr>
          <w:trHeight w:val="454"/>
        </w:trPr>
        <w:tc>
          <w:tcPr>
            <w:tcW w:w="518" w:type="dxa"/>
            <w:vAlign w:val="center"/>
          </w:tcPr>
          <w:p w14:paraId="25AA8999" w14:textId="77777777" w:rsidR="00D13BBC" w:rsidRDefault="00D13BBC" w:rsidP="00456BC5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A6D7FB0" w14:textId="77777777" w:rsidR="00D13BBC" w:rsidRDefault="00D13BBC" w:rsidP="00456BC5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5C832E3" w14:textId="77777777" w:rsidR="00D13BBC" w:rsidRDefault="00D13BBC" w:rsidP="00456BC5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C553843" w14:textId="77777777" w:rsidR="00D13BBC" w:rsidRDefault="00D13BBC" w:rsidP="00456BC5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C5C1751" w14:textId="77777777"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3F74203" w14:textId="77777777" w:rsidR="00D13BBC" w:rsidRDefault="00D13BBC" w:rsidP="00456BC5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FAC40C8" w14:textId="77777777"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E3E34BE" w14:textId="77777777" w:rsidR="00D13BBC" w:rsidRDefault="00D13BBC" w:rsidP="00456BC5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37A08B6" w14:textId="77777777" w:rsidR="00D13BBC" w:rsidRDefault="00D13BBC" w:rsidP="00456BC5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BACDD9E" w14:textId="77777777" w:rsidR="00D13BBC" w:rsidRDefault="00D13BBC" w:rsidP="00456BC5">
            <w:pPr>
              <w:pStyle w:val="34ff6"/>
            </w:pPr>
          </w:p>
        </w:tc>
      </w:tr>
      <w:tr w:rsidR="00D13BBC" w14:paraId="1C61AAF1" w14:textId="77777777" w:rsidTr="00456BC5">
        <w:trPr>
          <w:trHeight w:val="454"/>
        </w:trPr>
        <w:tc>
          <w:tcPr>
            <w:tcW w:w="518" w:type="dxa"/>
            <w:vAlign w:val="center"/>
          </w:tcPr>
          <w:p w14:paraId="06F2F917" w14:textId="77777777" w:rsidR="00D13BBC" w:rsidRDefault="00D13BBC" w:rsidP="00456BC5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24AA8B2" w14:textId="77777777" w:rsidR="00D13BBC" w:rsidRDefault="00D13BBC" w:rsidP="00456BC5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536771F" w14:textId="77777777" w:rsidR="00D13BBC" w:rsidRDefault="00D13BBC" w:rsidP="00456BC5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584E4E3" w14:textId="77777777" w:rsidR="00D13BBC" w:rsidRDefault="00D13BBC" w:rsidP="00456BC5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64D9F6D" w14:textId="77777777"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AE9CC99" w14:textId="77777777" w:rsidR="00D13BBC" w:rsidRDefault="00D13BBC" w:rsidP="00456BC5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65AE5AB" w14:textId="77777777"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829B406" w14:textId="77777777" w:rsidR="00D13BBC" w:rsidRDefault="00D13BBC" w:rsidP="00456BC5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2EC4164" w14:textId="77777777" w:rsidR="00D13BBC" w:rsidRDefault="00D13BBC" w:rsidP="00456BC5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C9572CB" w14:textId="77777777" w:rsidR="00D13BBC" w:rsidRDefault="00D13BBC" w:rsidP="00456BC5">
            <w:pPr>
              <w:pStyle w:val="34ff6"/>
            </w:pPr>
          </w:p>
        </w:tc>
      </w:tr>
      <w:tr w:rsidR="00D13BBC" w14:paraId="1FB08819" w14:textId="77777777" w:rsidTr="00456BC5">
        <w:trPr>
          <w:trHeight w:val="454"/>
        </w:trPr>
        <w:tc>
          <w:tcPr>
            <w:tcW w:w="518" w:type="dxa"/>
            <w:vAlign w:val="center"/>
          </w:tcPr>
          <w:p w14:paraId="69E7A72E" w14:textId="77777777" w:rsidR="00D13BBC" w:rsidRDefault="00D13BBC" w:rsidP="00456BC5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705826C" w14:textId="77777777" w:rsidR="00D13BBC" w:rsidRDefault="00D13BBC" w:rsidP="00456BC5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9696CF6" w14:textId="77777777" w:rsidR="00D13BBC" w:rsidRDefault="00D13BBC" w:rsidP="00456BC5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C85D96E" w14:textId="77777777" w:rsidR="00D13BBC" w:rsidRDefault="00D13BBC" w:rsidP="00456BC5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45F3366A" w14:textId="77777777"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E7B581A" w14:textId="77777777" w:rsidR="00D13BBC" w:rsidRDefault="00D13BBC" w:rsidP="00456BC5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CEF9DE1" w14:textId="77777777"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F88C909" w14:textId="77777777" w:rsidR="00D13BBC" w:rsidRDefault="00D13BBC" w:rsidP="00456BC5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D952155" w14:textId="77777777" w:rsidR="00D13BBC" w:rsidRDefault="00D13BBC" w:rsidP="00456BC5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D2C8329" w14:textId="77777777" w:rsidR="00D13BBC" w:rsidRDefault="00D13BBC" w:rsidP="00456BC5">
            <w:pPr>
              <w:pStyle w:val="34ff6"/>
            </w:pPr>
          </w:p>
        </w:tc>
      </w:tr>
      <w:tr w:rsidR="00D13BBC" w14:paraId="2B953326" w14:textId="77777777" w:rsidTr="00456BC5">
        <w:trPr>
          <w:trHeight w:val="454"/>
        </w:trPr>
        <w:tc>
          <w:tcPr>
            <w:tcW w:w="518" w:type="dxa"/>
            <w:vAlign w:val="center"/>
          </w:tcPr>
          <w:p w14:paraId="5261F681" w14:textId="77777777" w:rsidR="00D13BBC" w:rsidRDefault="00D13BBC" w:rsidP="00456BC5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33AA163" w14:textId="77777777" w:rsidR="00D13BBC" w:rsidRDefault="00D13BBC" w:rsidP="00456BC5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B4E035E" w14:textId="77777777" w:rsidR="00D13BBC" w:rsidRDefault="00D13BBC" w:rsidP="00456BC5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AE41407" w14:textId="77777777" w:rsidR="00D13BBC" w:rsidRDefault="00D13BBC" w:rsidP="00456BC5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AE11314" w14:textId="77777777"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7A5CB7E" w14:textId="77777777" w:rsidR="00D13BBC" w:rsidRDefault="00D13BBC" w:rsidP="00456BC5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E7C89E7" w14:textId="77777777"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AC31053" w14:textId="77777777" w:rsidR="00D13BBC" w:rsidRDefault="00D13BBC" w:rsidP="00456BC5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8561CD8" w14:textId="77777777" w:rsidR="00D13BBC" w:rsidRDefault="00D13BBC" w:rsidP="00456BC5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A9D3207" w14:textId="77777777" w:rsidR="00D13BBC" w:rsidRDefault="00D13BBC" w:rsidP="00456BC5">
            <w:pPr>
              <w:pStyle w:val="34ff6"/>
            </w:pPr>
          </w:p>
        </w:tc>
      </w:tr>
      <w:tr w:rsidR="00D13BBC" w14:paraId="53939218" w14:textId="77777777" w:rsidTr="00456BC5">
        <w:trPr>
          <w:trHeight w:val="454"/>
        </w:trPr>
        <w:tc>
          <w:tcPr>
            <w:tcW w:w="518" w:type="dxa"/>
            <w:vAlign w:val="center"/>
          </w:tcPr>
          <w:p w14:paraId="15D81545" w14:textId="77777777" w:rsidR="00D13BBC" w:rsidRDefault="00D13BBC" w:rsidP="00456BC5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DB4B117" w14:textId="77777777" w:rsidR="00D13BBC" w:rsidRDefault="00D13BBC" w:rsidP="00456BC5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7FA7B99" w14:textId="77777777" w:rsidR="00D13BBC" w:rsidRDefault="00D13BBC" w:rsidP="00456BC5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F6477EC" w14:textId="77777777" w:rsidR="00D13BBC" w:rsidRDefault="00D13BBC" w:rsidP="00456BC5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C595C51" w14:textId="77777777"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B37897C" w14:textId="77777777" w:rsidR="00D13BBC" w:rsidRDefault="00D13BBC" w:rsidP="00456BC5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CA22FD7" w14:textId="77777777"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512241F" w14:textId="77777777" w:rsidR="00D13BBC" w:rsidRDefault="00D13BBC" w:rsidP="00456BC5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4008B02" w14:textId="77777777" w:rsidR="00D13BBC" w:rsidRDefault="00D13BBC" w:rsidP="00456BC5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3E1AC16" w14:textId="77777777" w:rsidR="00D13BBC" w:rsidRDefault="00D13BBC" w:rsidP="00456BC5">
            <w:pPr>
              <w:pStyle w:val="34ff6"/>
            </w:pPr>
          </w:p>
        </w:tc>
      </w:tr>
      <w:tr w:rsidR="00D13BBC" w14:paraId="488A8492" w14:textId="77777777" w:rsidTr="00456BC5">
        <w:trPr>
          <w:trHeight w:val="454"/>
        </w:trPr>
        <w:tc>
          <w:tcPr>
            <w:tcW w:w="518" w:type="dxa"/>
            <w:vAlign w:val="center"/>
          </w:tcPr>
          <w:p w14:paraId="5F589535" w14:textId="77777777" w:rsidR="00D13BBC" w:rsidRDefault="00D13BBC" w:rsidP="00456BC5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4610112" w14:textId="77777777" w:rsidR="00D13BBC" w:rsidRDefault="00D13BBC" w:rsidP="00456BC5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873022D" w14:textId="77777777" w:rsidR="00D13BBC" w:rsidRDefault="00D13BBC" w:rsidP="00456BC5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F27751A" w14:textId="77777777" w:rsidR="00D13BBC" w:rsidRDefault="00D13BBC" w:rsidP="00456BC5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7C450EB" w14:textId="77777777"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161258F" w14:textId="77777777" w:rsidR="00D13BBC" w:rsidRDefault="00D13BBC" w:rsidP="00456BC5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6EA9ECA" w14:textId="77777777"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1DA7BEF" w14:textId="77777777" w:rsidR="00D13BBC" w:rsidRDefault="00D13BBC" w:rsidP="00456BC5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5D13D6B" w14:textId="77777777" w:rsidR="00D13BBC" w:rsidRDefault="00D13BBC" w:rsidP="00456BC5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72DF12F" w14:textId="77777777" w:rsidR="00D13BBC" w:rsidRDefault="00D13BBC" w:rsidP="00456BC5">
            <w:pPr>
              <w:pStyle w:val="34ff6"/>
            </w:pPr>
          </w:p>
        </w:tc>
      </w:tr>
      <w:tr w:rsidR="00D13BBC" w14:paraId="48DAC2A3" w14:textId="77777777" w:rsidTr="00456BC5">
        <w:trPr>
          <w:trHeight w:val="454"/>
        </w:trPr>
        <w:tc>
          <w:tcPr>
            <w:tcW w:w="518" w:type="dxa"/>
            <w:vAlign w:val="center"/>
          </w:tcPr>
          <w:p w14:paraId="050CAF7B" w14:textId="77777777" w:rsidR="00D13BBC" w:rsidRDefault="00D13BBC" w:rsidP="00456BC5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2B4BE60" w14:textId="77777777" w:rsidR="00D13BBC" w:rsidRDefault="00D13BBC" w:rsidP="00456BC5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AF847A8" w14:textId="77777777" w:rsidR="00D13BBC" w:rsidRDefault="00D13BBC" w:rsidP="00456BC5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1E1EF9E" w14:textId="77777777" w:rsidR="00D13BBC" w:rsidRDefault="00D13BBC" w:rsidP="00456BC5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3B25657" w14:textId="77777777"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BA72E8F" w14:textId="77777777" w:rsidR="00D13BBC" w:rsidRDefault="00D13BBC" w:rsidP="00456BC5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7B1ED9A" w14:textId="77777777"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FF51BFC" w14:textId="77777777" w:rsidR="00D13BBC" w:rsidRDefault="00D13BBC" w:rsidP="00456BC5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93F9A3D" w14:textId="77777777" w:rsidR="00D13BBC" w:rsidRDefault="00D13BBC" w:rsidP="00456BC5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80D1491" w14:textId="77777777" w:rsidR="00D13BBC" w:rsidRDefault="00D13BBC" w:rsidP="00456BC5">
            <w:pPr>
              <w:pStyle w:val="34ff6"/>
            </w:pPr>
          </w:p>
        </w:tc>
      </w:tr>
      <w:tr w:rsidR="00D13BBC" w14:paraId="4EB3E9C9" w14:textId="77777777" w:rsidTr="00456BC5">
        <w:trPr>
          <w:trHeight w:val="454"/>
        </w:trPr>
        <w:tc>
          <w:tcPr>
            <w:tcW w:w="518" w:type="dxa"/>
            <w:vAlign w:val="center"/>
          </w:tcPr>
          <w:p w14:paraId="0B69B764" w14:textId="77777777" w:rsidR="00D13BBC" w:rsidRDefault="00D13BBC" w:rsidP="00456BC5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1AD3870" w14:textId="77777777" w:rsidR="00D13BBC" w:rsidRDefault="00D13BBC" w:rsidP="00456BC5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D5B1AF9" w14:textId="77777777" w:rsidR="00D13BBC" w:rsidRDefault="00D13BBC" w:rsidP="00456BC5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B2686B7" w14:textId="77777777" w:rsidR="00D13BBC" w:rsidRDefault="00D13BBC" w:rsidP="00456BC5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00B0688" w14:textId="77777777"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2064008" w14:textId="77777777" w:rsidR="00D13BBC" w:rsidRDefault="00D13BBC" w:rsidP="00456BC5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4D36EB1" w14:textId="77777777"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E4A3279" w14:textId="77777777" w:rsidR="00D13BBC" w:rsidRDefault="00D13BBC" w:rsidP="00456BC5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F7F324F" w14:textId="77777777" w:rsidR="00D13BBC" w:rsidRDefault="00D13BBC" w:rsidP="00456BC5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DB9DF2F" w14:textId="77777777" w:rsidR="00D13BBC" w:rsidRDefault="00D13BBC" w:rsidP="00456BC5">
            <w:pPr>
              <w:pStyle w:val="34ff6"/>
            </w:pPr>
          </w:p>
        </w:tc>
      </w:tr>
      <w:tr w:rsidR="00D13BBC" w14:paraId="36047405" w14:textId="77777777" w:rsidTr="00456BC5">
        <w:trPr>
          <w:trHeight w:val="454"/>
        </w:trPr>
        <w:tc>
          <w:tcPr>
            <w:tcW w:w="518" w:type="dxa"/>
            <w:vAlign w:val="center"/>
          </w:tcPr>
          <w:p w14:paraId="671CAA72" w14:textId="77777777" w:rsidR="00D13BBC" w:rsidRDefault="00D13BBC" w:rsidP="00456BC5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1C3BCDE" w14:textId="77777777" w:rsidR="00D13BBC" w:rsidRDefault="00D13BBC" w:rsidP="00456BC5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D31683D" w14:textId="77777777" w:rsidR="00D13BBC" w:rsidRDefault="00D13BBC" w:rsidP="00456BC5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B78D2F6" w14:textId="77777777" w:rsidR="00D13BBC" w:rsidRDefault="00D13BBC" w:rsidP="00456BC5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542094C" w14:textId="77777777"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16B91F6" w14:textId="77777777" w:rsidR="00D13BBC" w:rsidRDefault="00D13BBC" w:rsidP="00456BC5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6CB4CD5" w14:textId="77777777"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04F3F48" w14:textId="77777777" w:rsidR="00D13BBC" w:rsidRDefault="00D13BBC" w:rsidP="00456BC5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B3B591A" w14:textId="77777777" w:rsidR="00D13BBC" w:rsidRDefault="00D13BBC" w:rsidP="00456BC5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ED61585" w14:textId="77777777" w:rsidR="00D13BBC" w:rsidRDefault="00D13BBC" w:rsidP="00456BC5">
            <w:pPr>
              <w:pStyle w:val="34ff6"/>
            </w:pPr>
          </w:p>
        </w:tc>
      </w:tr>
      <w:tr w:rsidR="00D13BBC" w14:paraId="02A8CD24" w14:textId="77777777" w:rsidTr="00456BC5">
        <w:trPr>
          <w:trHeight w:val="454"/>
        </w:trPr>
        <w:tc>
          <w:tcPr>
            <w:tcW w:w="518" w:type="dxa"/>
            <w:vAlign w:val="center"/>
          </w:tcPr>
          <w:p w14:paraId="63E3C273" w14:textId="77777777" w:rsidR="00D13BBC" w:rsidRDefault="00D13BBC" w:rsidP="00456BC5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3A79F6D" w14:textId="77777777" w:rsidR="00D13BBC" w:rsidRDefault="00D13BBC" w:rsidP="00456BC5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09BF6C8" w14:textId="77777777" w:rsidR="00D13BBC" w:rsidRDefault="00D13BBC" w:rsidP="00456BC5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A573CDC" w14:textId="77777777" w:rsidR="00D13BBC" w:rsidRDefault="00D13BBC" w:rsidP="00456BC5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FC69478" w14:textId="77777777"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03AA38C" w14:textId="77777777" w:rsidR="00D13BBC" w:rsidRDefault="00D13BBC" w:rsidP="00456BC5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4A1178A" w14:textId="77777777"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310CF44" w14:textId="77777777" w:rsidR="00D13BBC" w:rsidRDefault="00D13BBC" w:rsidP="00456BC5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6EC3E24" w14:textId="77777777" w:rsidR="00D13BBC" w:rsidRDefault="00D13BBC" w:rsidP="00456BC5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018CE21" w14:textId="77777777" w:rsidR="00D13BBC" w:rsidRDefault="00D13BBC" w:rsidP="00456BC5">
            <w:pPr>
              <w:pStyle w:val="34ff6"/>
            </w:pPr>
          </w:p>
        </w:tc>
      </w:tr>
      <w:tr w:rsidR="00D13BBC" w14:paraId="6404B94F" w14:textId="77777777" w:rsidTr="00456BC5">
        <w:trPr>
          <w:trHeight w:val="454"/>
        </w:trPr>
        <w:tc>
          <w:tcPr>
            <w:tcW w:w="518" w:type="dxa"/>
            <w:vAlign w:val="center"/>
          </w:tcPr>
          <w:p w14:paraId="20D28904" w14:textId="77777777" w:rsidR="00D13BBC" w:rsidRDefault="00D13BBC" w:rsidP="00456BC5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7DF1501" w14:textId="77777777" w:rsidR="00D13BBC" w:rsidRDefault="00D13BBC" w:rsidP="00456BC5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4359AD5" w14:textId="77777777" w:rsidR="00D13BBC" w:rsidRDefault="00D13BBC" w:rsidP="00456BC5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781C48F" w14:textId="77777777" w:rsidR="00D13BBC" w:rsidRDefault="00D13BBC" w:rsidP="00456BC5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85E59FF" w14:textId="77777777"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6AF6062" w14:textId="77777777" w:rsidR="00D13BBC" w:rsidRDefault="00D13BBC" w:rsidP="00456BC5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11153C9" w14:textId="77777777"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0C82B18" w14:textId="77777777" w:rsidR="00D13BBC" w:rsidRDefault="00D13BBC" w:rsidP="00456BC5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A2A3932" w14:textId="77777777" w:rsidR="00D13BBC" w:rsidRDefault="00D13BBC" w:rsidP="00456BC5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0E10835" w14:textId="77777777" w:rsidR="00D13BBC" w:rsidRDefault="00D13BBC" w:rsidP="00456BC5">
            <w:pPr>
              <w:pStyle w:val="34ff6"/>
            </w:pPr>
          </w:p>
        </w:tc>
      </w:tr>
      <w:tr w:rsidR="00D13BBC" w14:paraId="6FDF6664" w14:textId="77777777" w:rsidTr="00456BC5">
        <w:trPr>
          <w:trHeight w:val="454"/>
        </w:trPr>
        <w:tc>
          <w:tcPr>
            <w:tcW w:w="518" w:type="dxa"/>
            <w:vAlign w:val="center"/>
          </w:tcPr>
          <w:p w14:paraId="244606A9" w14:textId="77777777" w:rsidR="00D13BBC" w:rsidRDefault="00D13BBC" w:rsidP="00456BC5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D7A37A5" w14:textId="77777777" w:rsidR="00D13BBC" w:rsidRDefault="00D13BBC" w:rsidP="00456BC5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4B57BE6" w14:textId="77777777" w:rsidR="00D13BBC" w:rsidRDefault="00D13BBC" w:rsidP="00456BC5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15F00EC" w14:textId="77777777" w:rsidR="00D13BBC" w:rsidRDefault="00D13BBC" w:rsidP="00456BC5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4B31375" w14:textId="77777777"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4FE5269" w14:textId="77777777" w:rsidR="00D13BBC" w:rsidRDefault="00D13BBC" w:rsidP="00456BC5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BAC627F" w14:textId="77777777"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F4B63EC" w14:textId="77777777" w:rsidR="00D13BBC" w:rsidRDefault="00D13BBC" w:rsidP="00456BC5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A454101" w14:textId="77777777" w:rsidR="00D13BBC" w:rsidRDefault="00D13BBC" w:rsidP="00456BC5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DDBAF42" w14:textId="77777777" w:rsidR="00D13BBC" w:rsidRDefault="00D13BBC" w:rsidP="00456BC5">
            <w:pPr>
              <w:pStyle w:val="34ff6"/>
            </w:pPr>
          </w:p>
        </w:tc>
      </w:tr>
      <w:tr w:rsidR="00D13BBC" w14:paraId="1A77EF43" w14:textId="77777777" w:rsidTr="00456BC5">
        <w:trPr>
          <w:trHeight w:val="454"/>
        </w:trPr>
        <w:tc>
          <w:tcPr>
            <w:tcW w:w="518" w:type="dxa"/>
            <w:vAlign w:val="center"/>
          </w:tcPr>
          <w:p w14:paraId="68680E6D" w14:textId="77777777" w:rsidR="00D13BBC" w:rsidRDefault="00D13BBC" w:rsidP="00456BC5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AFE4E6D" w14:textId="77777777" w:rsidR="00D13BBC" w:rsidRDefault="00D13BBC" w:rsidP="00456BC5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9139BD8" w14:textId="77777777" w:rsidR="00D13BBC" w:rsidRDefault="00D13BBC" w:rsidP="00456BC5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504E64D7" w14:textId="77777777" w:rsidR="00D13BBC" w:rsidRDefault="00D13BBC" w:rsidP="00456BC5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A7F6EDC" w14:textId="77777777"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5CCD732" w14:textId="77777777" w:rsidR="00D13BBC" w:rsidRDefault="00D13BBC" w:rsidP="00456BC5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E687AE0" w14:textId="77777777"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93E9174" w14:textId="77777777" w:rsidR="00D13BBC" w:rsidRDefault="00D13BBC" w:rsidP="00456BC5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05F042E" w14:textId="77777777" w:rsidR="00D13BBC" w:rsidRDefault="00D13BBC" w:rsidP="00456BC5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83027E8" w14:textId="77777777" w:rsidR="00D13BBC" w:rsidRDefault="00D13BBC" w:rsidP="00456BC5">
            <w:pPr>
              <w:pStyle w:val="34ff6"/>
            </w:pPr>
          </w:p>
        </w:tc>
      </w:tr>
      <w:tr w:rsidR="00D13BBC" w14:paraId="61E67DA6" w14:textId="77777777" w:rsidTr="00456BC5">
        <w:trPr>
          <w:trHeight w:val="454"/>
        </w:trPr>
        <w:tc>
          <w:tcPr>
            <w:tcW w:w="518" w:type="dxa"/>
            <w:vAlign w:val="center"/>
          </w:tcPr>
          <w:p w14:paraId="06229A1C" w14:textId="77777777" w:rsidR="00D13BBC" w:rsidRDefault="00D13BBC" w:rsidP="00456BC5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87EE38F" w14:textId="77777777" w:rsidR="00D13BBC" w:rsidRDefault="00D13BBC" w:rsidP="00456BC5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6ECD86A" w14:textId="77777777" w:rsidR="00D13BBC" w:rsidRDefault="00D13BBC" w:rsidP="00456BC5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73730E7" w14:textId="77777777" w:rsidR="00D13BBC" w:rsidRDefault="00D13BBC" w:rsidP="00456BC5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B5BD1F4" w14:textId="77777777"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C9254C8" w14:textId="77777777" w:rsidR="00D13BBC" w:rsidRDefault="00D13BBC" w:rsidP="00456BC5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4CB6003" w14:textId="77777777"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92F2789" w14:textId="77777777" w:rsidR="00D13BBC" w:rsidRDefault="00D13BBC" w:rsidP="00456BC5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10C8172" w14:textId="77777777" w:rsidR="00D13BBC" w:rsidRDefault="00D13BBC" w:rsidP="00456BC5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7CEC19D" w14:textId="77777777" w:rsidR="00D13BBC" w:rsidRDefault="00D13BBC" w:rsidP="00456BC5">
            <w:pPr>
              <w:pStyle w:val="34ff6"/>
            </w:pPr>
          </w:p>
        </w:tc>
      </w:tr>
      <w:tr w:rsidR="00D13BBC" w14:paraId="79FEAADD" w14:textId="77777777" w:rsidTr="00456BC5">
        <w:trPr>
          <w:trHeight w:val="454"/>
        </w:trPr>
        <w:tc>
          <w:tcPr>
            <w:tcW w:w="518" w:type="dxa"/>
            <w:vAlign w:val="center"/>
          </w:tcPr>
          <w:p w14:paraId="626F2C6F" w14:textId="77777777" w:rsidR="00D13BBC" w:rsidRDefault="00D13BBC" w:rsidP="00456BC5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E088413" w14:textId="77777777" w:rsidR="00D13BBC" w:rsidRDefault="00D13BBC" w:rsidP="00456BC5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7BFC05F" w14:textId="77777777" w:rsidR="00D13BBC" w:rsidRDefault="00D13BBC" w:rsidP="00456BC5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243AC77" w14:textId="77777777" w:rsidR="00D13BBC" w:rsidRDefault="00D13BBC" w:rsidP="00456BC5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93C34A9" w14:textId="77777777"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5BD12A7" w14:textId="77777777" w:rsidR="00D13BBC" w:rsidRDefault="00D13BBC" w:rsidP="00456BC5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1819A02" w14:textId="77777777"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3FE3CFC" w14:textId="77777777" w:rsidR="00D13BBC" w:rsidRDefault="00D13BBC" w:rsidP="00456BC5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B764593" w14:textId="77777777" w:rsidR="00D13BBC" w:rsidRDefault="00D13BBC" w:rsidP="00456BC5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357CA75" w14:textId="77777777" w:rsidR="00D13BBC" w:rsidRDefault="00D13BBC" w:rsidP="00456BC5">
            <w:pPr>
              <w:pStyle w:val="34ff6"/>
            </w:pPr>
          </w:p>
        </w:tc>
      </w:tr>
      <w:tr w:rsidR="00D13BBC" w14:paraId="3A5C2EFF" w14:textId="77777777" w:rsidTr="00456BC5">
        <w:trPr>
          <w:trHeight w:val="454"/>
        </w:trPr>
        <w:tc>
          <w:tcPr>
            <w:tcW w:w="518" w:type="dxa"/>
            <w:vAlign w:val="center"/>
          </w:tcPr>
          <w:p w14:paraId="39EDE19D" w14:textId="77777777" w:rsidR="00D13BBC" w:rsidRDefault="00D13BBC" w:rsidP="00456BC5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5F50B4A" w14:textId="77777777" w:rsidR="00D13BBC" w:rsidRDefault="00D13BBC" w:rsidP="00456BC5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4BF0C1E" w14:textId="77777777" w:rsidR="00D13BBC" w:rsidRDefault="00D13BBC" w:rsidP="00456BC5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040CD04" w14:textId="77777777" w:rsidR="00D13BBC" w:rsidRDefault="00D13BBC" w:rsidP="00456BC5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105DE6F" w14:textId="77777777"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93302D8" w14:textId="77777777" w:rsidR="00D13BBC" w:rsidRDefault="00D13BBC" w:rsidP="00456BC5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500ECFD" w14:textId="77777777"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F907B8E" w14:textId="77777777" w:rsidR="00D13BBC" w:rsidRDefault="00D13BBC" w:rsidP="00456BC5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4E0C1AA" w14:textId="77777777" w:rsidR="00D13BBC" w:rsidRDefault="00D13BBC" w:rsidP="00456BC5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D7270BF" w14:textId="77777777" w:rsidR="00D13BBC" w:rsidRDefault="00D13BBC" w:rsidP="00456BC5">
            <w:pPr>
              <w:pStyle w:val="34ff6"/>
            </w:pPr>
          </w:p>
        </w:tc>
      </w:tr>
      <w:tr w:rsidR="00D13BBC" w14:paraId="6C4747F6" w14:textId="77777777" w:rsidTr="00456BC5">
        <w:trPr>
          <w:trHeight w:val="454"/>
        </w:trPr>
        <w:tc>
          <w:tcPr>
            <w:tcW w:w="518" w:type="dxa"/>
            <w:vAlign w:val="center"/>
          </w:tcPr>
          <w:p w14:paraId="7D83BDC8" w14:textId="77777777" w:rsidR="00D13BBC" w:rsidRDefault="00D13BBC" w:rsidP="00456BC5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21496FF" w14:textId="77777777" w:rsidR="00D13BBC" w:rsidRDefault="00D13BBC" w:rsidP="00456BC5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AF1797F" w14:textId="77777777" w:rsidR="00D13BBC" w:rsidRDefault="00D13BBC" w:rsidP="00456BC5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CCED435" w14:textId="77777777" w:rsidR="00D13BBC" w:rsidRDefault="00D13BBC" w:rsidP="00456BC5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5AFAB46" w14:textId="77777777"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F4A9B35" w14:textId="77777777" w:rsidR="00D13BBC" w:rsidRDefault="00D13BBC" w:rsidP="00456BC5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C3126FC" w14:textId="77777777"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4B14639" w14:textId="77777777" w:rsidR="00D13BBC" w:rsidRDefault="00D13BBC" w:rsidP="00456BC5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FDFC6C8" w14:textId="77777777" w:rsidR="00D13BBC" w:rsidRDefault="00D13BBC" w:rsidP="00456BC5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6D9CAD7" w14:textId="77777777" w:rsidR="00D13BBC" w:rsidRDefault="00D13BBC" w:rsidP="00456BC5">
            <w:pPr>
              <w:pStyle w:val="34ff6"/>
            </w:pPr>
          </w:p>
        </w:tc>
      </w:tr>
      <w:tr w:rsidR="00D13BBC" w14:paraId="505D5C7D" w14:textId="77777777" w:rsidTr="00456BC5">
        <w:trPr>
          <w:trHeight w:val="454"/>
        </w:trPr>
        <w:tc>
          <w:tcPr>
            <w:tcW w:w="518" w:type="dxa"/>
            <w:vAlign w:val="center"/>
          </w:tcPr>
          <w:p w14:paraId="05A08881" w14:textId="77777777" w:rsidR="00D13BBC" w:rsidRDefault="00D13BBC" w:rsidP="00456BC5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AA17222" w14:textId="77777777" w:rsidR="00D13BBC" w:rsidRDefault="00D13BBC" w:rsidP="00456BC5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EA4882D" w14:textId="77777777" w:rsidR="00D13BBC" w:rsidRDefault="00D13BBC" w:rsidP="00456BC5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908E9B6" w14:textId="77777777" w:rsidR="00D13BBC" w:rsidRDefault="00D13BBC" w:rsidP="00456BC5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5FAA9E8" w14:textId="77777777"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C550B5E" w14:textId="77777777" w:rsidR="00D13BBC" w:rsidRDefault="00D13BBC" w:rsidP="00456BC5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5A1BFB5" w14:textId="77777777"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9446330" w14:textId="77777777" w:rsidR="00D13BBC" w:rsidRDefault="00D13BBC" w:rsidP="00456BC5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F9DF982" w14:textId="77777777" w:rsidR="00D13BBC" w:rsidRDefault="00D13BBC" w:rsidP="00456BC5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A79DE99" w14:textId="77777777" w:rsidR="00D13BBC" w:rsidRDefault="00D13BBC" w:rsidP="00456BC5">
            <w:pPr>
              <w:pStyle w:val="34ff6"/>
            </w:pPr>
          </w:p>
        </w:tc>
      </w:tr>
      <w:tr w:rsidR="00D13BBC" w14:paraId="56C19E42" w14:textId="77777777" w:rsidTr="00456BC5">
        <w:trPr>
          <w:trHeight w:val="454"/>
        </w:trPr>
        <w:tc>
          <w:tcPr>
            <w:tcW w:w="518" w:type="dxa"/>
            <w:vAlign w:val="center"/>
          </w:tcPr>
          <w:p w14:paraId="28B1F723" w14:textId="77777777" w:rsidR="00D13BBC" w:rsidRDefault="00D13BBC" w:rsidP="00456BC5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E62B761" w14:textId="77777777" w:rsidR="00D13BBC" w:rsidRDefault="00D13BBC" w:rsidP="00456BC5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C21F0E3" w14:textId="77777777" w:rsidR="00D13BBC" w:rsidRDefault="00D13BBC" w:rsidP="00456BC5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D22F679" w14:textId="77777777" w:rsidR="00D13BBC" w:rsidRDefault="00D13BBC" w:rsidP="00456BC5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41568122" w14:textId="77777777"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EA4D4E3" w14:textId="77777777" w:rsidR="00D13BBC" w:rsidRDefault="00D13BBC" w:rsidP="00456BC5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487D2A6" w14:textId="77777777"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9A8D709" w14:textId="77777777" w:rsidR="00D13BBC" w:rsidRDefault="00D13BBC" w:rsidP="00456BC5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D4E5EF9" w14:textId="77777777" w:rsidR="00D13BBC" w:rsidRDefault="00D13BBC" w:rsidP="00456BC5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29E1CC0" w14:textId="77777777" w:rsidR="00D13BBC" w:rsidRDefault="00D13BBC" w:rsidP="00456BC5">
            <w:pPr>
              <w:pStyle w:val="34ff6"/>
            </w:pPr>
          </w:p>
        </w:tc>
      </w:tr>
      <w:tr w:rsidR="00D13BBC" w14:paraId="1040782D" w14:textId="77777777" w:rsidTr="00456BC5">
        <w:trPr>
          <w:trHeight w:val="454"/>
        </w:trPr>
        <w:tc>
          <w:tcPr>
            <w:tcW w:w="518" w:type="dxa"/>
            <w:vAlign w:val="center"/>
          </w:tcPr>
          <w:p w14:paraId="5CE11FC5" w14:textId="77777777" w:rsidR="00D13BBC" w:rsidRDefault="00D13BBC" w:rsidP="00456BC5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38CA195" w14:textId="77777777" w:rsidR="00D13BBC" w:rsidRDefault="00D13BBC" w:rsidP="00456BC5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51FA2E1" w14:textId="77777777" w:rsidR="00D13BBC" w:rsidRDefault="00D13BBC" w:rsidP="00456BC5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9B84BBC" w14:textId="77777777" w:rsidR="00D13BBC" w:rsidRDefault="00D13BBC" w:rsidP="00456BC5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E3E3567" w14:textId="77777777"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3937C8B" w14:textId="77777777" w:rsidR="00D13BBC" w:rsidRDefault="00D13BBC" w:rsidP="00456BC5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C1DCF50" w14:textId="77777777"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EA722B3" w14:textId="77777777" w:rsidR="00D13BBC" w:rsidRDefault="00D13BBC" w:rsidP="00456BC5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CEB29C8" w14:textId="77777777" w:rsidR="00D13BBC" w:rsidRDefault="00D13BBC" w:rsidP="00456BC5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4AEC822" w14:textId="77777777" w:rsidR="00D13BBC" w:rsidRDefault="00D13BBC" w:rsidP="00456BC5">
            <w:pPr>
              <w:pStyle w:val="34ff6"/>
            </w:pPr>
          </w:p>
        </w:tc>
      </w:tr>
      <w:tr w:rsidR="00D13BBC" w14:paraId="140B4328" w14:textId="77777777" w:rsidTr="00456BC5">
        <w:trPr>
          <w:trHeight w:val="454"/>
        </w:trPr>
        <w:tc>
          <w:tcPr>
            <w:tcW w:w="518" w:type="dxa"/>
            <w:vAlign w:val="center"/>
          </w:tcPr>
          <w:p w14:paraId="144F1631" w14:textId="77777777" w:rsidR="00D13BBC" w:rsidRDefault="00D13BBC" w:rsidP="00456BC5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912FFFC" w14:textId="77777777" w:rsidR="00D13BBC" w:rsidRDefault="00D13BBC" w:rsidP="00456BC5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8F34A81" w14:textId="77777777" w:rsidR="00D13BBC" w:rsidRDefault="00D13BBC" w:rsidP="00456BC5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87DF62E" w14:textId="77777777" w:rsidR="00D13BBC" w:rsidRDefault="00D13BBC" w:rsidP="00456BC5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35A08D8" w14:textId="77777777"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01220E9" w14:textId="77777777" w:rsidR="00D13BBC" w:rsidRDefault="00D13BBC" w:rsidP="00456BC5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2854755" w14:textId="77777777"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E0E8D06" w14:textId="77777777" w:rsidR="00D13BBC" w:rsidRDefault="00D13BBC" w:rsidP="00456BC5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F4516D8" w14:textId="77777777" w:rsidR="00D13BBC" w:rsidRDefault="00D13BBC" w:rsidP="00456BC5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88A1317" w14:textId="77777777" w:rsidR="00D13BBC" w:rsidRDefault="00D13BBC" w:rsidP="00456BC5">
            <w:pPr>
              <w:pStyle w:val="34ff6"/>
            </w:pPr>
          </w:p>
        </w:tc>
      </w:tr>
      <w:tr w:rsidR="00D13BBC" w14:paraId="53433074" w14:textId="77777777" w:rsidTr="00456BC5">
        <w:trPr>
          <w:trHeight w:val="454"/>
        </w:trPr>
        <w:tc>
          <w:tcPr>
            <w:tcW w:w="518" w:type="dxa"/>
            <w:vAlign w:val="center"/>
          </w:tcPr>
          <w:p w14:paraId="0F1C1B4B" w14:textId="77777777" w:rsidR="00D13BBC" w:rsidRDefault="00D13BBC" w:rsidP="00456BC5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44FC3D8" w14:textId="77777777" w:rsidR="00D13BBC" w:rsidRDefault="00D13BBC" w:rsidP="00456BC5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31906C4" w14:textId="77777777" w:rsidR="00D13BBC" w:rsidRDefault="00D13BBC" w:rsidP="00456BC5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2256A1E" w14:textId="77777777" w:rsidR="00D13BBC" w:rsidRDefault="00D13BBC" w:rsidP="00456BC5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064BD5D" w14:textId="77777777"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3C18908" w14:textId="77777777" w:rsidR="00D13BBC" w:rsidRDefault="00D13BBC" w:rsidP="00456BC5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2B2AF22" w14:textId="77777777"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BF559CF" w14:textId="77777777" w:rsidR="00D13BBC" w:rsidRDefault="00D13BBC" w:rsidP="00456BC5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E83255B" w14:textId="77777777" w:rsidR="00D13BBC" w:rsidRDefault="00D13BBC" w:rsidP="00456BC5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83CE5A7" w14:textId="77777777" w:rsidR="00D13BBC" w:rsidRDefault="00D13BBC" w:rsidP="00456BC5">
            <w:pPr>
              <w:pStyle w:val="34ff6"/>
            </w:pPr>
          </w:p>
        </w:tc>
      </w:tr>
      <w:tr w:rsidR="00D13BBC" w14:paraId="1B38512D" w14:textId="77777777" w:rsidTr="00456BC5">
        <w:trPr>
          <w:trHeight w:val="454"/>
        </w:trPr>
        <w:tc>
          <w:tcPr>
            <w:tcW w:w="518" w:type="dxa"/>
            <w:vAlign w:val="center"/>
          </w:tcPr>
          <w:p w14:paraId="53A6A47C" w14:textId="77777777" w:rsidR="00D13BBC" w:rsidRDefault="00D13BBC" w:rsidP="00456BC5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B011ACA" w14:textId="77777777" w:rsidR="00D13BBC" w:rsidRDefault="00D13BBC" w:rsidP="00456BC5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46D86E2" w14:textId="77777777" w:rsidR="00D13BBC" w:rsidRDefault="00D13BBC" w:rsidP="00456BC5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8DC5B39" w14:textId="77777777" w:rsidR="00D13BBC" w:rsidRDefault="00D13BBC" w:rsidP="00456BC5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8A492B7" w14:textId="77777777"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C9D5DBC" w14:textId="77777777" w:rsidR="00D13BBC" w:rsidRDefault="00D13BBC" w:rsidP="00456BC5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C21B451" w14:textId="77777777" w:rsidR="00D13BBC" w:rsidRDefault="00D13BBC" w:rsidP="00456BC5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40F31B0" w14:textId="77777777" w:rsidR="00D13BBC" w:rsidRDefault="00D13BBC" w:rsidP="00456BC5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5F1F17F" w14:textId="77777777" w:rsidR="00D13BBC" w:rsidRDefault="00D13BBC" w:rsidP="00456BC5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DCA76B2" w14:textId="77777777" w:rsidR="00D13BBC" w:rsidRDefault="00D13BBC" w:rsidP="00456BC5">
            <w:pPr>
              <w:pStyle w:val="34ff6"/>
            </w:pPr>
          </w:p>
        </w:tc>
      </w:tr>
    </w:tbl>
    <w:p w14:paraId="5A8EDBE6" w14:textId="77777777" w:rsidR="00AB28D5" w:rsidRPr="00AB28D5" w:rsidRDefault="00AB28D5" w:rsidP="002C35B5">
      <w:pPr>
        <w:pStyle w:val="34fffa"/>
      </w:pPr>
    </w:p>
    <w:sectPr w:rsidR="00AB28D5" w:rsidRPr="00AB28D5" w:rsidSect="005967B0">
      <w:headerReference w:type="default" r:id="rId18"/>
      <w:headerReference w:type="first" r:id="rId19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8A09D" w14:textId="77777777" w:rsidR="009327CB" w:rsidRDefault="009327CB" w:rsidP="00AD0715">
      <w:r>
        <w:separator/>
      </w:r>
    </w:p>
    <w:p w14:paraId="1056654E" w14:textId="77777777" w:rsidR="009327CB" w:rsidRDefault="009327CB" w:rsidP="00AD0715"/>
  </w:endnote>
  <w:endnote w:type="continuationSeparator" w:id="0">
    <w:p w14:paraId="08CCE4FD" w14:textId="77777777" w:rsidR="009327CB" w:rsidRDefault="009327CB" w:rsidP="00AD0715">
      <w:r>
        <w:continuationSeparator/>
      </w:r>
    </w:p>
    <w:p w14:paraId="3779755C" w14:textId="77777777" w:rsidR="009327CB" w:rsidRDefault="009327CB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C5004" w14:textId="77777777" w:rsidR="00DF1242" w:rsidRDefault="00DF1242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6AD2A" w14:textId="7EE3CD9A" w:rsidR="00DF1242" w:rsidRDefault="00DF1242">
    <w:pPr>
      <w:pStyle w:val="ab"/>
    </w:pPr>
    <w:r>
      <w:t>2025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FD8B7" w14:textId="77777777" w:rsidR="00DF1242" w:rsidRDefault="00DF1242">
    <w:pPr>
      <w:pStyle w:val="ab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30A3A" w14:textId="77777777" w:rsidR="00D177E2" w:rsidRDefault="00D177E2">
    <w:pPr>
      <w:pStyle w:val="ab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EBAAD" w14:textId="77777777" w:rsidR="00D177E2" w:rsidRDefault="00D177E2" w:rsidP="00D177E2">
    <w:pPr>
      <w:pStyle w:val="341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11EF9" w14:textId="77777777" w:rsidR="009327CB" w:rsidRDefault="009327CB" w:rsidP="00AD0715">
      <w:r>
        <w:separator/>
      </w:r>
    </w:p>
    <w:p w14:paraId="67AE2294" w14:textId="77777777" w:rsidR="009327CB" w:rsidRDefault="009327CB" w:rsidP="00AD0715"/>
  </w:footnote>
  <w:footnote w:type="continuationSeparator" w:id="0">
    <w:p w14:paraId="7F5861DD" w14:textId="77777777" w:rsidR="009327CB" w:rsidRDefault="009327CB" w:rsidP="00AD0715">
      <w:r>
        <w:continuationSeparator/>
      </w:r>
    </w:p>
    <w:p w14:paraId="7CAF5E8E" w14:textId="77777777" w:rsidR="009327CB" w:rsidRDefault="009327CB" w:rsidP="00AD071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820BE" w14:textId="77777777" w:rsidR="00DF1242" w:rsidRDefault="00DF1242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A2EC2" w14:textId="77777777" w:rsidR="005751FF" w:rsidRDefault="00D177E2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9744" behindDoc="0" locked="1" layoutInCell="1" allowOverlap="1" wp14:anchorId="18ED273E" wp14:editId="5D072EEB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59" name="Группа 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60" name="Группа 60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61" name="Группа 61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6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63" name="Группа 63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64" name="Группа 64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65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6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7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8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69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70" name="Группа 70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71" name="Группа 71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72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15E986B" w14:textId="77777777" w:rsidR="00D177E2" w:rsidRDefault="00D177E2" w:rsidP="00D177E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74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B235E2B" w14:textId="77777777" w:rsidR="00D177E2" w:rsidRDefault="00D177E2" w:rsidP="00D177E2">
                                  <w:pPr>
                                    <w:pStyle w:val="34f3"/>
                                  </w:pPr>
                                  <w:r>
                                    <w:t>Инв № дубл.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83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8850F08" w14:textId="77777777" w:rsidR="00D177E2" w:rsidRDefault="00D177E2" w:rsidP="00D177E2">
                                  <w:pPr>
                                    <w:pStyle w:val="34f3"/>
                                  </w:pPr>
                                  <w:r>
                                    <w:t>Инв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89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7407E8A" w14:textId="77777777" w:rsidR="00D177E2" w:rsidRDefault="00D177E2" w:rsidP="00D177E2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9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FC2CA42" w14:textId="77777777" w:rsidR="00D177E2" w:rsidRDefault="00D177E2" w:rsidP="00D177E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92" name="Группа 92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93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AC2A1BD" w14:textId="77777777" w:rsidR="00D177E2" w:rsidRDefault="00D177E2" w:rsidP="00D177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4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A724C6A" w14:textId="77777777" w:rsidR="00D177E2" w:rsidRDefault="00D177E2" w:rsidP="00D177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56E1BEC" w14:textId="77777777" w:rsidR="00D177E2" w:rsidRDefault="00D177E2" w:rsidP="00D177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64CE5EA" w14:textId="77777777" w:rsidR="00D177E2" w:rsidRDefault="00D177E2" w:rsidP="00D177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1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522064C" w14:textId="77777777" w:rsidR="00D177E2" w:rsidRDefault="00D177E2" w:rsidP="00D177E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08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8ED273E" id="Группа 59" o:spid="_x0000_s1026" style="position:absolute;left:0;text-align:left;margin-left:22.7pt;margin-top:14.2pt;width:558.45pt;height:813.55pt;z-index:251679744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">
              <v:group id="Группа 60" o:spid="_x0000_s1027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<v:group id="Группа 61" o:spid="_x0000_s1028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rect id="Rectangle 91" o:spid="_x0000_s1029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" filled="f" strokeweight="1.5pt">
                    <v:textbox inset=",1mm"/>
                  </v:rect>
                  <v:group id="Группа 63" o:spid="_x0000_s1030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  <v:group id="Группа 64" o:spid="_x0000_s1031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    <v:line id="Line 76" o:spid="_x0000_s1032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" strokeweight="1.5pt"/>
                      <v:line id="Line 77" o:spid="_x0000_s1033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" strokeweight="1.5pt"/>
                      <v:line id="Line 78" o:spid="_x0000_s1034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" strokeweight="1.5pt"/>
                      <v:line id="Line 79" o:spid="_x0000_s1035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" strokeweight="1.5pt"/>
                  </v:group>
                </v:group>
                <v:group id="Группа 70" o:spid="_x0000_s1037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<v:group id="Группа 71" o:spid="_x0000_s1038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315E986B" w14:textId="77777777" w:rsidR="00D177E2" w:rsidRDefault="00D177E2" w:rsidP="00D177E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3B235E2B" w14:textId="77777777" w:rsidR="00D177E2" w:rsidRDefault="00D177E2" w:rsidP="00D177E2">
                            <w:pPr>
                              <w:pStyle w:val="34f3"/>
                            </w:pPr>
                            <w:r>
                              <w:t>Инв № дубл.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78850F08" w14:textId="77777777" w:rsidR="00D177E2" w:rsidRDefault="00D177E2" w:rsidP="00D177E2">
                            <w:pPr>
                              <w:pStyle w:val="34f3"/>
                            </w:pPr>
                            <w:r>
                              <w:t>Инв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" filled="f" stroked="f" strokeweight="1.5pt">
                      <v:textbox style="layout-flow:vertical;mso-layout-flow-alt:bottom-to-top" inset=".4mm,.4mm,.4mm,.4mm">
                        <w:txbxContent>
                          <w:p w14:paraId="17407E8A" w14:textId="77777777" w:rsidR="00D177E2" w:rsidRDefault="00D177E2" w:rsidP="00D177E2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4FC2CA42" w14:textId="77777777" w:rsidR="00D177E2" w:rsidRDefault="00D177E2" w:rsidP="00D177E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92" o:spid="_x0000_s1044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  <v:shape id="Text Box 87" o:spid="_x0000_s1045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" filled="f" stroked="f" strokeweight="1.5pt">
                      <v:textbox style="layout-flow:vertical;mso-layout-flow-alt:bottom-to-top" inset="0,0,0,0">
                        <w:txbxContent>
                          <w:p w14:paraId="7AC2A1BD" w14:textId="77777777" w:rsidR="00D177E2" w:rsidRDefault="00D177E2" w:rsidP="00D177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14:paraId="4A724C6A" w14:textId="77777777" w:rsidR="00D177E2" w:rsidRDefault="00D177E2" w:rsidP="00D177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14:paraId="456E1BEC" w14:textId="77777777" w:rsidR="00D177E2" w:rsidRDefault="00D177E2" w:rsidP="00D177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" filled="f" stroked="f" strokeweight="1.5pt">
                      <v:textbox style="layout-flow:vertical;mso-layout-flow-alt:bottom-to-top" inset="0,0,0,0">
                        <w:txbxContent>
                          <w:p w14:paraId="164CE5EA" w14:textId="77777777" w:rsidR="00D177E2" w:rsidRDefault="00D177E2" w:rsidP="00D177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3522064C" w14:textId="77777777" w:rsidR="00D177E2" w:rsidRDefault="00D177E2" w:rsidP="00D177E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26881" w14:textId="77777777" w:rsidR="004B4D21" w:rsidRDefault="004B4D21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779FCC74" wp14:editId="48736B3C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" name="Группа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21" name="Группа 21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24" name="Группа 2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2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27" name="Группа 2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9" name="Группа 2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3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6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39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40" name="Группа 40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42" name="Группа 42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43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B025940" w14:textId="77777777" w:rsidR="004B4D21" w:rsidRDefault="004B4D21" w:rsidP="004B4D21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4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22208A4" w14:textId="77777777" w:rsidR="004B4D21" w:rsidRDefault="004B4D21" w:rsidP="004B4D21">
                                  <w:pPr>
                                    <w:pStyle w:val="34f3"/>
                                  </w:pPr>
                                  <w:r>
                                    <w:t>Инв № дубл.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6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E0A52F0" w14:textId="77777777" w:rsidR="004B4D21" w:rsidRDefault="004B4D21" w:rsidP="004B4D21">
                                  <w:pPr>
                                    <w:pStyle w:val="34f3"/>
                                  </w:pPr>
                                  <w:r>
                                    <w:t>Инв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7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92FDE5C" w14:textId="77777777" w:rsidR="004B4D21" w:rsidRDefault="004B4D21" w:rsidP="004B4D21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8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657ADB0" w14:textId="77777777" w:rsidR="004B4D21" w:rsidRDefault="004B4D21" w:rsidP="004B4D21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49" name="Группа 49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50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0A74E0A" w14:textId="77777777" w:rsidR="004B4D21" w:rsidRDefault="004B4D21" w:rsidP="004B4D21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85B5F34" w14:textId="77777777" w:rsidR="004B4D21" w:rsidRDefault="004B4D21" w:rsidP="004B4D21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5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46BAA70" w14:textId="77777777" w:rsidR="004B4D21" w:rsidRDefault="004B4D21" w:rsidP="004B4D21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6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6689BCE" w14:textId="77777777" w:rsidR="004B4D21" w:rsidRDefault="004B4D21" w:rsidP="004B4D21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7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89F91F1" w14:textId="77777777" w:rsidR="004B4D21" w:rsidRDefault="004B4D21" w:rsidP="004B4D21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58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79FCC74" id="Группа 1" o:spid="_x0000_s1051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">
              <v:group id="Группа 21" o:spid="_x0000_s1052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<v:group id="Группа 24" o:spid="_x0000_s105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rect id="Rectangle 91" o:spid="_x0000_s1054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" filled="f" strokeweight="1.5pt">
                    <v:textbox inset=",1mm"/>
                  </v:rect>
                  <v:group id="Группа 27" o:spid="_x0000_s1055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<v:group id="Группа 29" o:spid="_x0000_s1056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<v:line id="Line 76" o:spid="_x0000_s1057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" strokeweight="1.5pt"/>
                      <v:line id="Line 77" o:spid="_x0000_s1058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" strokeweight="1.5pt"/>
                      <v:line id="Line 78" o:spid="_x0000_s1059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" strokeweight="1.5pt"/>
                      <v:line id="Line 79" o:spid="_x0000_s1060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" strokeweight="1.5pt"/>
                    </v:group>
                    <v:line id="Line 92" o:spid="_x0000_s1061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" strokeweight="1.5pt"/>
                  </v:group>
                </v:group>
                <v:group id="Группа 40" o:spid="_x0000_s1062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group id="Группа 42" o:spid="_x0000_s1063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4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" filled="f" stroked="f" strokeweight="1.5pt">
                      <v:textbox style="layout-flow:vertical;mso-layout-flow-alt:bottom-to-top" inset=".4mm,.4mm,.4mm,.4mm">
                        <w:txbxContent>
                          <w:p w14:paraId="5B025940" w14:textId="77777777" w:rsidR="004B4D21" w:rsidRDefault="004B4D21" w:rsidP="004B4D21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5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622208A4" w14:textId="77777777" w:rsidR="004B4D21" w:rsidRDefault="004B4D21" w:rsidP="004B4D21">
                            <w:pPr>
                              <w:pStyle w:val="34f3"/>
                            </w:pPr>
                            <w:r>
                              <w:t>Инв № дубл.</w:t>
                            </w:r>
                          </w:p>
                        </w:txbxContent>
                      </v:textbox>
                    </v:shape>
                    <v:shape id="Text Box 83" o:spid="_x0000_s1066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" filled="f" stroked="f" strokeweight="1.5pt">
                      <v:textbox style="layout-flow:vertical;mso-layout-flow-alt:bottom-to-top" inset=".4mm,.4mm,.4mm,.4mm">
                        <w:txbxContent>
                          <w:p w14:paraId="2E0A52F0" w14:textId="77777777" w:rsidR="004B4D21" w:rsidRDefault="004B4D21" w:rsidP="004B4D21">
                            <w:pPr>
                              <w:pStyle w:val="34f3"/>
                            </w:pPr>
                            <w:r>
                              <w:t>Инв № подл.</w:t>
                            </w:r>
                          </w:p>
                        </w:txbxContent>
                      </v:textbox>
                    </v:shape>
                    <v:shape id="Text Box 85" o:spid="_x0000_s1067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292FDE5C" w14:textId="77777777" w:rsidR="004B4D21" w:rsidRDefault="004B4D21" w:rsidP="004B4D21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8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" filled="f" stroked="f" strokeweight="1.5pt">
                      <v:textbox style="layout-flow:vertical;mso-layout-flow-alt:bottom-to-top" inset=".4mm,.4mm,.4mm,.4mm">
                        <w:txbxContent>
                          <w:p w14:paraId="3657ADB0" w14:textId="77777777" w:rsidR="004B4D21" w:rsidRDefault="004B4D21" w:rsidP="004B4D21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49" o:spid="_x0000_s1069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<v:shape id="Text Box 87" o:spid="_x0000_s1070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" filled="f" stroked="f" strokeweight="1.5pt">
                      <v:textbox style="layout-flow:vertical;mso-layout-flow-alt:bottom-to-top" inset="0,0,0,0">
                        <w:txbxContent>
                          <w:p w14:paraId="40A74E0A" w14:textId="77777777" w:rsidR="004B4D21" w:rsidRDefault="004B4D21" w:rsidP="004B4D21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1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14:paraId="085B5F34" w14:textId="77777777" w:rsidR="004B4D21" w:rsidRDefault="004B4D21" w:rsidP="004B4D21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2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14:paraId="646BAA70" w14:textId="77777777" w:rsidR="004B4D21" w:rsidRDefault="004B4D21" w:rsidP="004B4D21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3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14:paraId="06689BCE" w14:textId="77777777" w:rsidR="004B4D21" w:rsidRDefault="004B4D21" w:rsidP="004B4D21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4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14:paraId="589F91F1" w14:textId="77777777" w:rsidR="004B4D21" w:rsidRDefault="004B4D21" w:rsidP="004B4D21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75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6A986" w14:textId="77777777" w:rsidR="005751FF" w:rsidRDefault="006E3997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0EE5C89F" wp14:editId="204E3DDA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138" name="Группа 1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2" name="Группа 2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3" name="Группа 3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" name="Группа 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" name="Группа 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6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7" name="Группа 7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8" name="Группа 8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9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0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1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4" name="Группа 14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15" name="Группа 15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16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3BFD82C" w14:textId="77777777" w:rsidR="005751FF" w:rsidRDefault="005751FF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7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F1E20B4" w14:textId="77777777" w:rsidR="005751FF" w:rsidRDefault="005751FF" w:rsidP="00E32508">
                                      <w:pPr>
                                        <w:pStyle w:val="34f3"/>
                                      </w:pPr>
                                      <w:r>
                                        <w:t>Инв № дубл.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0B029E2" w14:textId="77777777" w:rsidR="005751FF" w:rsidRDefault="005751FF" w:rsidP="00E32508">
                                      <w:pPr>
                                        <w:pStyle w:val="34f3"/>
                                      </w:pPr>
                                      <w:r>
                                        <w:t>Инв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9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6E35E03" w14:textId="77777777" w:rsidR="005751FF" w:rsidRDefault="005751FF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20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E912DA3" w14:textId="77777777" w:rsidR="005751FF" w:rsidRDefault="005751FF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2" name="Группа 22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23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CDB3E7D" w14:textId="77777777" w:rsidR="005751FF" w:rsidRDefault="005751F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6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C5DBA81" w14:textId="77777777" w:rsidR="005751FF" w:rsidRDefault="005751F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8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1243F9C" w14:textId="77777777" w:rsidR="005751FF" w:rsidRDefault="005751F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2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35EFF6C" w14:textId="77777777" w:rsidR="005751FF" w:rsidRDefault="005751F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CFC0461" w14:textId="77777777" w:rsidR="005751FF" w:rsidRDefault="005751F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34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7" name="Группа 3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38" name="Группа 3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41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5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2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3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4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5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479" name="Группа 47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480" name="Группа 48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48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CB6C36B" w14:textId="77777777" w:rsidR="005751FF" w:rsidRPr="00CB1016" w:rsidRDefault="005751FF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48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512A800" w14:textId="77777777" w:rsidR="005751FF" w:rsidRPr="005374BE" w:rsidRDefault="005751FF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873113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48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68FA3CE" w14:textId="77777777" w:rsidR="005751FF" w:rsidRDefault="005751FF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FC39CA">
                                      <w:t>A.B.XXX.ПА.XX.X-X.X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84" name="Группа 48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48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9E909D1" w14:textId="77777777" w:rsidR="005751FF" w:rsidRPr="00945CCC" w:rsidRDefault="005751FF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343403B" w14:textId="77777777" w:rsidR="005751FF" w:rsidRDefault="005751FF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D270050" w14:textId="77777777" w:rsidR="005751FF" w:rsidRPr="005E4A3B" w:rsidRDefault="005751FF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1F9E932" w14:textId="77777777" w:rsidR="005751FF" w:rsidRPr="000411E6" w:rsidRDefault="005751FF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7EC8D02" w14:textId="77777777" w:rsidR="005751FF" w:rsidRPr="005E4A3B" w:rsidRDefault="005751FF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307C7D9" w14:textId="77777777" w:rsidR="005751FF" w:rsidRDefault="005751F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D378D32" w14:textId="77777777" w:rsidR="005751FF" w:rsidRDefault="005751F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93E12D2" w14:textId="77777777" w:rsidR="005751FF" w:rsidRPr="00945CCC" w:rsidRDefault="005751F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BB4F0D8" w14:textId="77777777" w:rsidR="005751FF" w:rsidRPr="00945CCC" w:rsidRDefault="005751F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2146A0E" w14:textId="77777777" w:rsidR="005751FF" w:rsidRPr="005E4A3B" w:rsidRDefault="005751F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B7E42B6" w14:textId="77777777" w:rsidR="005751FF" w:rsidRPr="005E4A3B" w:rsidRDefault="005751F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93A722A" w14:textId="77777777" w:rsidR="005751FF" w:rsidRPr="000411E6" w:rsidRDefault="005751F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E06076E" w14:textId="77777777" w:rsidR="005751FF" w:rsidRPr="000411E6" w:rsidRDefault="005751F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134" name="Группа 134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135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1012B7E" w14:textId="77777777" w:rsidR="00837FF6" w:rsidRPr="006C5C53" w:rsidRDefault="00837FF6" w:rsidP="00837FF6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136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A2207CF" w14:textId="77777777" w:rsidR="00837FF6" w:rsidRPr="006C5C53" w:rsidRDefault="00837FF6" w:rsidP="00837FF6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EE5C89F" id="Группа 138" o:spid="_x0000_s1076" style="position:absolute;left:0;text-align:left;margin-left:22.7pt;margin-top:14.2pt;width:558.45pt;height:826.6pt;z-index:251683840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">
              <v:group id="Группа 2" o:spid="_x0000_s1077" style="position:absolute;width:70920;height:103320" coordsize="70920,103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group id="Группа 3" o:spid="_x0000_s1078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group id="Группа 4" o:spid="_x0000_s1079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group id="Группа 5" o:spid="_x0000_s1080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rect id="Rectangle 91" o:spid="_x0000_s1081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" filled="f" strokeweight="1.5pt">
                        <v:textbox inset=",1mm"/>
                      </v:rect>
                      <v:group id="Группа 7" o:spid="_x0000_s1082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v:group id="Группа 8" o:spid="_x0000_s1083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    <v:line id="Line 76" o:spid="_x0000_s1084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" strokeweight="1.5pt"/>
                          <v:line id="Line 77" o:spid="_x0000_s1085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" strokeweight="1.5pt"/>
                          <v:line id="Line 78" o:spid="_x0000_s1086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" strokeweight="1.5pt"/>
                          <v:line id="Line 79" o:spid="_x0000_s1087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" strokeweight="1.5pt"/>
                        </v:group>
                        <v:line id="Line 92" o:spid="_x0000_s1088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" strokeweight="1.5pt"/>
                      </v:group>
                    </v:group>
                    <v:group id="Группа 14" o:spid="_x0000_s1089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<v:group id="Группа 15" o:spid="_x0000_s1090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91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" filled="f" stroked="f" strokeweight="1.5pt">
                          <v:textbox style="layout-flow:vertical;mso-layout-flow-alt:bottom-to-top" inset=".4mm,.4mm,.4mm,.4mm">
                            <w:txbxContent>
                              <w:p w14:paraId="53BFD82C" w14:textId="77777777" w:rsidR="005751FF" w:rsidRDefault="005751FF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92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5F1E20B4" w14:textId="77777777" w:rsidR="005751FF" w:rsidRDefault="005751FF" w:rsidP="00E32508">
                                <w:pPr>
                                  <w:pStyle w:val="34f3"/>
                                </w:pPr>
                                <w:r>
                                  <w:t>Инв № дубл.</w:t>
                                </w:r>
                              </w:p>
                            </w:txbxContent>
                          </v:textbox>
                        </v:shape>
                        <v:shape id="Text Box 83" o:spid="_x0000_s1093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30B029E2" w14:textId="77777777" w:rsidR="005751FF" w:rsidRDefault="005751FF" w:rsidP="00E32508">
                                <w:pPr>
                                  <w:pStyle w:val="34f3"/>
                                </w:pPr>
                                <w:r>
                                  <w:t>Инв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94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46E35E03" w14:textId="77777777" w:rsidR="005751FF" w:rsidRDefault="005751FF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95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" filled="f" stroked="f" strokeweight="1.5pt">
                          <v:textbox style="layout-flow:vertical;mso-layout-flow-alt:bottom-to-top" inset=".4mm,.4mm,.4mm,.4mm">
                            <w:txbxContent>
                              <w:p w14:paraId="0E912DA3" w14:textId="77777777" w:rsidR="005751FF" w:rsidRDefault="005751FF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22" o:spid="_x0000_s1096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  <v:shape id="Text Box 87" o:spid="_x0000_s1097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2CDB3E7D" w14:textId="77777777" w:rsidR="005751FF" w:rsidRDefault="005751F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98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7C5DBA81" w14:textId="77777777" w:rsidR="005751FF" w:rsidRDefault="005751F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99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" filled="f" stroked="f" strokeweight="1.5pt">
                          <v:textbox style="layout-flow:vertical;mso-layout-flow-alt:bottom-to-top" inset="0,0,0,0">
                            <w:txbxContent>
                              <w:p w14:paraId="61243F9C" w14:textId="77777777" w:rsidR="005751FF" w:rsidRDefault="005751F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00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635EFF6C" w14:textId="77777777" w:rsidR="005751FF" w:rsidRDefault="005751F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01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2CFC0461" w14:textId="77777777" w:rsidR="005751FF" w:rsidRDefault="005751F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02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" filled="f" strokeweight="1.5pt">
                    <v:textbox inset=",1mm"/>
                  </v:rect>
                </v:group>
                <v:group id="Группа 37" o:spid="_x0000_s1103" style="position:absolute;left:4320;top:97921;width:66600;height:5400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group id="Группа 38" o:spid="_x0000_s1104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<v:line id="Line 102" o:spid="_x0000_s1105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2" o:spid="_x0000_s1106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13" o:spid="_x0000_s1107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08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" strokecolor="windowText" strokeweight="1.5pt"/>
                    <v:line id="Line 98" o:spid="_x0000_s1109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99" o:spid="_x0000_s1110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111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1" o:spid="_x0000_s1112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3" o:spid="_x0000_s1113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">
                      <v:stroke startarrowwidth="narrow" startarrowlength="short" endarrowwidth="narrow" endarrowlength="short"/>
                    </v:line>
                    <v:line id="Line 133" o:spid="_x0000_s1114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</v:group>
                  <v:group id="Группа 479" o:spid="_x0000_s1115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">
                    <v:group id="Группа 480" o:spid="_x0000_s1116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">
                      <v:rect id="Rectangle 123" o:spid="_x0000_s1117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" filled="f" stroked="f">
                        <v:textbox inset="1pt,.4mm,1pt,1pt">
                          <w:txbxContent>
                            <w:p w14:paraId="5CB6C36B" w14:textId="77777777" w:rsidR="005751FF" w:rsidRPr="00CB1016" w:rsidRDefault="005751FF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18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" filled="f" stroked="f">
                        <v:textbox inset="1pt,.4mm,1pt,1pt">
                          <w:txbxContent>
                            <w:p w14:paraId="7512A800" w14:textId="77777777" w:rsidR="005751FF" w:rsidRPr="005374BE" w:rsidRDefault="005751FF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873113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19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" filled="f" stroked="f">
                        <v:textbox inset="1pt,.4mm,1pt,1pt">
                          <w:txbxContent>
                            <w:p w14:paraId="668FA3CE" w14:textId="77777777" w:rsidR="005751FF" w:rsidRDefault="005751FF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FC39CA">
                                <w:t>A.B.XXX.ПА.XX.X-X.X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484" o:spid="_x0000_s1120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">
                      <v:rect id="Rectangle 119" o:spid="_x0000_s1121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" filled="f" stroked="f">
                        <v:textbox inset="0,0,0,0">
                          <w:txbxContent>
                            <w:p w14:paraId="29E909D1" w14:textId="77777777" w:rsidR="005751FF" w:rsidRPr="00945CCC" w:rsidRDefault="005751FF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22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" filled="f" stroked="f">
                        <v:textbox inset="0,0,0,0">
                          <w:txbxContent>
                            <w:p w14:paraId="3343403B" w14:textId="77777777" w:rsidR="005751FF" w:rsidRDefault="005751FF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23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" filled="f" stroked="f">
                        <v:textbox inset="0,0,0,0">
                          <w:txbxContent>
                            <w:p w14:paraId="4D270050" w14:textId="77777777" w:rsidR="005751FF" w:rsidRPr="005E4A3B" w:rsidRDefault="005751FF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24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" filled="f" stroked="f">
                        <v:textbox inset="0,0,0,0">
                          <w:txbxContent>
                            <w:p w14:paraId="01F9E932" w14:textId="77777777" w:rsidR="005751FF" w:rsidRPr="000411E6" w:rsidRDefault="005751FF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25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" filled="f" stroked="f">
                        <v:textbox inset="0,0,0,0">
                          <w:txbxContent>
                            <w:p w14:paraId="57EC8D02" w14:textId="77777777" w:rsidR="005751FF" w:rsidRPr="005E4A3B" w:rsidRDefault="005751FF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26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" filled="f" stroked="f">
                        <v:textbox inset="0,0,0,0">
                          <w:txbxContent>
                            <w:p w14:paraId="4307C7D9" w14:textId="77777777" w:rsidR="005751FF" w:rsidRDefault="005751F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27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" filled="f" stroked="f">
                        <v:textbox inset="0,0,0,0">
                          <w:txbxContent>
                            <w:p w14:paraId="0D378D32" w14:textId="77777777" w:rsidR="005751FF" w:rsidRDefault="005751F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8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" filled="f" stroked="f">
                        <v:textbox inset="0,0,0,0">
                          <w:txbxContent>
                            <w:p w14:paraId="093E12D2" w14:textId="77777777" w:rsidR="005751FF" w:rsidRPr="00945CCC" w:rsidRDefault="005751F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9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" filled="f" stroked="f">
                        <v:textbox inset="0,0,0,0">
                          <w:txbxContent>
                            <w:p w14:paraId="0BB4F0D8" w14:textId="77777777" w:rsidR="005751FF" w:rsidRPr="00945CCC" w:rsidRDefault="005751F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0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" filled="f" stroked="f">
                        <v:textbox inset="0,0,0,0">
                          <w:txbxContent>
                            <w:p w14:paraId="02146A0E" w14:textId="77777777" w:rsidR="005751FF" w:rsidRPr="005E4A3B" w:rsidRDefault="005751F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1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" filled="f" stroked="f">
                        <v:textbox inset="0,0,0,0">
                          <w:txbxContent>
                            <w:p w14:paraId="6B7E42B6" w14:textId="77777777" w:rsidR="005751FF" w:rsidRPr="005E4A3B" w:rsidRDefault="005751F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2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" filled="f" stroked="f">
                        <v:textbox inset="0,0,0,0">
                          <w:txbxContent>
                            <w:p w14:paraId="493A722A" w14:textId="77777777" w:rsidR="005751FF" w:rsidRPr="000411E6" w:rsidRDefault="005751F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3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" filled="f" stroked="f">
                        <v:textbox inset="0,0,0,0">
                          <w:txbxContent>
                            <w:p w14:paraId="7E06076E" w14:textId="77777777" w:rsidR="005751FF" w:rsidRPr="000411E6" w:rsidRDefault="005751F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134" o:spid="_x0000_s1134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1bi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T1/g9ky4QC6vAAAA//8DAFBLAQItABQABgAIAAAAIQDb4fbL7gAAAIUBAAATAAAAAAAAAAAA&#10;AAAAAAAAAABbQ29udGVudF9UeXBlc10ueG1sUEsBAi0AFAAGAAgAAAAhAFr0LFu/AAAAFQEAAAsA&#10;AAAAAAAAAAAAAAAAHwEAAF9yZWxzLy5yZWxzUEsBAi0AFAAGAAgAAAAhAPqTVuLEAAAA3AAAAA8A&#10;AAAAAAAAAAAAAAAABwIAAGRycy9kb3ducmV2LnhtbFBLBQYAAAAAAwADALcAAAD4AgAAAAA=&#10;">
                <v:rect id="Rectangle 122" o:spid="_x0000_s1135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" filled="f" stroked="f">
                  <v:textbox inset="1pt,.4mm,1pt,1pt">
                    <w:txbxContent>
                      <w:p w14:paraId="71012B7E" w14:textId="77777777" w:rsidR="00837FF6" w:rsidRPr="006C5C53" w:rsidRDefault="00837FF6" w:rsidP="00837FF6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36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" filled="f" stroked="f">
                  <v:textbox inset="1pt,.4mm,1pt,1pt">
                    <w:txbxContent>
                      <w:p w14:paraId="5A2207CF" w14:textId="77777777" w:rsidR="00837FF6" w:rsidRPr="006C5C53" w:rsidRDefault="00837FF6" w:rsidP="00837FF6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6D000" w14:textId="77777777" w:rsidR="00B12F9D" w:rsidRDefault="006E3997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1792" behindDoc="0" locked="1" layoutInCell="1" allowOverlap="1" wp14:anchorId="74A78F9C" wp14:editId="5B3D5572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137" name="Группа 1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B5C6366" w14:textId="77777777" w:rsidR="00B12F9D" w:rsidRDefault="00B12F9D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DC9A6BD" w14:textId="77777777" w:rsidR="00B12F9D" w:rsidRDefault="00B12F9D" w:rsidP="00B2745D">
                                      <w:pPr>
                                        <w:pStyle w:val="34f3"/>
                                      </w:pPr>
                                      <w:r>
                                        <w:t>Инв № дубл.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EB59DC1" w14:textId="77777777" w:rsidR="00B12F9D" w:rsidRDefault="00B12F9D" w:rsidP="00B2745D">
                                      <w:pPr>
                                        <w:pStyle w:val="34f3"/>
                                      </w:pPr>
                                      <w:r>
                                        <w:t>Инв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2340BC5" w14:textId="77777777" w:rsidR="00B12F9D" w:rsidRDefault="00B12F9D" w:rsidP="00B2745D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D1B4A09" w14:textId="77777777" w:rsidR="00B12F9D" w:rsidRDefault="00B12F9D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F4B16D2" w14:textId="77777777" w:rsidR="00B12F9D" w:rsidRDefault="00B12F9D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913F8F7" w14:textId="77777777" w:rsidR="00B12F9D" w:rsidRDefault="00B12F9D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655BBEE" w14:textId="77777777" w:rsidR="00B12F9D" w:rsidRDefault="00B12F9D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AF6A88A" w14:textId="77777777" w:rsidR="00B12F9D" w:rsidRDefault="00B12F9D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13E1132" w14:textId="77777777" w:rsidR="00B12F9D" w:rsidRDefault="00B12F9D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3F9CFD1" w14:textId="77777777" w:rsidR="00B12F9D" w:rsidRPr="00945CCC" w:rsidRDefault="00B12F9D" w:rsidP="00B2745D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6CAB428" w14:textId="77777777" w:rsidR="00B12F9D" w:rsidRDefault="00B12F9D" w:rsidP="00B2745D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944C9AF" w14:textId="77777777" w:rsidR="00B12F9D" w:rsidRDefault="00B12F9D" w:rsidP="00B2745D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F951D7F" w14:textId="77777777" w:rsidR="00B12F9D" w:rsidRPr="005E4A3B" w:rsidRDefault="00B12F9D" w:rsidP="00B2745D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21D9EDF" w14:textId="77777777" w:rsidR="00B12F9D" w:rsidRPr="000411E6" w:rsidRDefault="00B12F9D" w:rsidP="00B2745D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F12C05C" w14:textId="77777777" w:rsidR="00B12F9D" w:rsidRDefault="00B12F9D" w:rsidP="00B2745D">
                                  <w:pPr>
                                    <w:pStyle w:val="34f3"/>
                                  </w:pPr>
                                  <w:r>
                                    <w:t>Разраб.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A17BD7E" w14:textId="77777777" w:rsidR="00B12F9D" w:rsidRDefault="00B12F9D" w:rsidP="00B2745D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0495BD6" w14:textId="77777777" w:rsidR="00B12F9D" w:rsidRPr="005E4A3B" w:rsidRDefault="00B12F9D" w:rsidP="00B2745D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F5132F1" w14:textId="77777777" w:rsidR="00B12F9D" w:rsidRPr="00931BFC" w:rsidRDefault="00B12F9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95ED24D" w14:textId="43B47CE3" w:rsidR="00B12F9D" w:rsidRPr="00A32665" w:rsidRDefault="00B12F9D" w:rsidP="00B2745D">
                                  <w:pPr>
                                    <w:pStyle w:val="34f3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92BD948" w14:textId="0D1D884E" w:rsidR="00B12F9D" w:rsidRPr="005E4A3B" w:rsidRDefault="00DF1242" w:rsidP="00B2745D">
                                  <w:pPr>
                                    <w:pStyle w:val="34f1"/>
                                  </w:pPr>
                                  <w:r>
                                    <w:t>Чураков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F3039B7" w14:textId="19EB0D2D" w:rsidR="00B12F9D" w:rsidRPr="005E4A3B" w:rsidRDefault="00DF1242" w:rsidP="00B2745D">
                                  <w:pPr>
                                    <w:pStyle w:val="34f1"/>
                                  </w:pPr>
                                  <w:r>
                                    <w:t>Агафонов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E3ECAED" w14:textId="77777777" w:rsidR="00B12F9D" w:rsidRPr="005E4A3B" w:rsidRDefault="00B12F9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3F7914E" w14:textId="7C925654" w:rsidR="00B12F9D" w:rsidRPr="005E4A3B" w:rsidRDefault="00DF1242" w:rsidP="00B2745D">
                                  <w:pPr>
                                    <w:pStyle w:val="34f1"/>
                                  </w:pPr>
                                  <w:r>
                                    <w:t>Корепанов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DC73E68" w14:textId="77777777" w:rsidR="00B12F9D" w:rsidRPr="005E4A3B" w:rsidRDefault="00B12F9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3016D4D" w14:textId="4A8C8BEA" w:rsidR="00B12F9D" w:rsidRPr="000411E6" w:rsidRDefault="00DF1242" w:rsidP="00B2745D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3425055" w14:textId="693D6782" w:rsidR="00B12F9D" w:rsidRPr="000411E6" w:rsidRDefault="00DF1242" w:rsidP="00B2745D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24084E2" w14:textId="77777777" w:rsidR="00B12F9D" w:rsidRPr="000411E6" w:rsidRDefault="00B12F9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813C066" w14:textId="3BE6C317" w:rsidR="00B12F9D" w:rsidRPr="000411E6" w:rsidRDefault="00DF1242" w:rsidP="00B2745D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18C50A3" w14:textId="77777777" w:rsidR="00B12F9D" w:rsidRPr="000411E6" w:rsidRDefault="00B12F9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A0EB76C" w14:textId="34E6D982" w:rsidR="00B12F9D" w:rsidRPr="0079077B" w:rsidRDefault="00DF1242" w:rsidP="00B2745D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>
                                      <w:t>ООО НПП «ЭСН»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B3F50C1" w14:textId="67BF81AD" w:rsidR="00B12F9D" w:rsidRPr="00A32665" w:rsidRDefault="00DB5FDE" w:rsidP="00B2745D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Стадия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D79194D" w14:textId="77777777" w:rsidR="00B12F9D" w:rsidRPr="00CB1016" w:rsidRDefault="00B12F9D" w:rsidP="00B2745D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FF3C6E6" w14:textId="77777777" w:rsidR="00B12F9D" w:rsidRPr="00CB1016" w:rsidRDefault="00B12F9D" w:rsidP="00B2745D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68B898A" w14:textId="032BF186" w:rsidR="00B12F9D" w:rsidRPr="005374BE" w:rsidRDefault="00B12F9D" w:rsidP="00B2745D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DB5FDE" w:rsidRPr="00DB5FDE">
                                    <w:rPr>
                                      <w:noProof/>
                                    </w:rPr>
                                    <w:instrText>11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DB5FDE">
                                    <w:rPr>
                                      <w:noProof/>
                                    </w:rPr>
                                    <w:t>11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2F4D1E7" w14:textId="77777777" w:rsidR="00B12F9D" w:rsidRPr="005374BE" w:rsidRDefault="00B12F9D" w:rsidP="00B2745D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0F3C2F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24769D0" w14:textId="530138AE" w:rsidR="00B12F9D" w:rsidRDefault="00DB5FDE" w:rsidP="00B2745D">
                                  <w:pPr>
                                    <w:pStyle w:val="34f1"/>
                                  </w:pPr>
                                  <w:r>
                                    <w:t>Р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80D7586" w14:textId="4FF1F1B9" w:rsidR="00B12F9D" w:rsidRDefault="00B12F9D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DF1242">
                                    <w:t>878.2023-АСУ ТП.ПА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B70589B" w14:textId="4C6DB46B" w:rsidR="00B12F9D" w:rsidRDefault="00DF1242" w:rsidP="00B2745D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>
                                      <w:t>Строительство водогрейной котельной 400 Гкал/час на территории Ивановской ТЭЦ-2</w:t>
                                    </w:r>
                                  </w:fldSimple>
                                  <w:r w:rsidR="00B12F9D">
                                    <w:t>.</w:t>
                                  </w:r>
                                </w:p>
                                <w:p w14:paraId="000423C1" w14:textId="3D47FD55" w:rsidR="00B12F9D" w:rsidRPr="00851322" w:rsidRDefault="00DF1242" w:rsidP="00B2745D">
                                  <w:pPr>
                                    <w:pStyle w:val="34f1"/>
                                  </w:pPr>
                                  <w:fldSimple w:instr=" DOCPROPERTY  Title  \* MERGEFORMAT ">
                                    <w:r>
                                      <w:t>Описание программного обеспечения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4F87045" w14:textId="77777777" w:rsidR="00B12F9D" w:rsidRDefault="00B12F9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6424D08" w14:textId="77777777" w:rsidR="00B12F9D" w:rsidRDefault="00B12F9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2837E1F" w14:textId="77777777" w:rsidR="00B12F9D" w:rsidRPr="00945CCC" w:rsidRDefault="00B12F9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A419454" w14:textId="77777777" w:rsidR="00B12F9D" w:rsidRPr="00945CCC" w:rsidRDefault="00B12F9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0E6D449" w14:textId="77777777" w:rsidR="00B12F9D" w:rsidRPr="005E4A3B" w:rsidRDefault="00B12F9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073D68B" w14:textId="77777777" w:rsidR="00B12F9D" w:rsidRPr="005E4A3B" w:rsidRDefault="00B12F9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E3AFD84" w14:textId="77777777" w:rsidR="00B12F9D" w:rsidRPr="000411E6" w:rsidRDefault="00B12F9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83F33DB" w14:textId="77777777" w:rsidR="00B12F9D" w:rsidRPr="000411E6" w:rsidRDefault="00B12F9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115" name="Группа 115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116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B620987" w14:textId="77777777" w:rsidR="00837FF6" w:rsidRPr="006C5C53" w:rsidRDefault="00837FF6" w:rsidP="00837FF6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11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797FB89" w14:textId="77777777" w:rsidR="00837FF6" w:rsidRPr="006C5C53" w:rsidRDefault="00837FF6" w:rsidP="00837FF6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4A78F9C" id="Группа 137" o:spid="_x0000_s1137" style="position:absolute;left:0;text-align:left;margin-left:22.7pt;margin-top:14.2pt;width:558.45pt;height:826.6pt;z-index:251681792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">
              <v:group id="Группа 448" o:spid="_x0000_s1138" style="position:absolute;width:70920;height:103320" coordsize="70920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">
                <v:group id="Группа 449" o:spid="_x0000_s1139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">
                  <v:group id="Группа 450" o:spid="_x0000_s1140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">
                    <v:group id="Группа 451" o:spid="_x0000_s1141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Ne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SOD3TDgCcn0HAAD//wMAUEsBAi0AFAAGAAgAAAAhANvh9svuAAAAhQEAABMAAAAAAAAA&#10;AAAAAAAAAAAAAFtDb250ZW50X1R5cGVzXS54bWxQSwECLQAUAAYACAAAACEAWvQsW78AAAAVAQAA&#10;CwAAAAAAAAAAAAAAAAAfAQAAX3JlbHMvLnJlbHNQSwECLQAUAAYACAAAACEAWlWzXsYAAADcAAAA&#10;DwAAAAAAAAAAAAAAAAAHAgAAZHJzL2Rvd25yZXYueG1sUEsFBgAAAAADAAMAtwAAAPoCAAAAAA==&#10;">
                      <v:rect id="Rectangle 91" o:spid="_x0000_s1142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" filled="f" strokeweight="1.5pt">
                        <v:textbox inset=",1mm"/>
                      </v:rect>
                      <v:group id="Группа 453" o:spid="_x0000_s114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4iyxQAAANw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">
                        <v:group id="Группа 454" o:spid="_x0000_s1144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">
                          <v:line id="Line 76" o:spid="_x0000_s1145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" strokeweight="1.5pt"/>
                          <v:line id="Line 77" o:spid="_x0000_s1146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" strokeweight="1.5pt"/>
                          <v:line id="Line 78" o:spid="_x0000_s1147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" strokeweight="1.5pt"/>
                          <v:line id="Line 79" o:spid="_x0000_s1148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" strokeweight="1.5pt"/>
                        </v:group>
                        <v:line id="Line 92" o:spid="_x0000_s1149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" strokeweight="1.5pt"/>
                      </v:group>
                    </v:group>
                    <v:group id="Группа 460" o:spid="_x0000_s1150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">
                      <v:group id="Группа 461" o:spid="_x0000_s1151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52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1B5C6366" w14:textId="77777777" w:rsidR="00B12F9D" w:rsidRDefault="00B12F9D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53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2DC9A6BD" w14:textId="77777777" w:rsidR="00B12F9D" w:rsidRDefault="00B12F9D" w:rsidP="00B2745D">
                                <w:pPr>
                                  <w:pStyle w:val="34f3"/>
                                </w:pPr>
                                <w:r>
                                  <w:t>Инв № дубл.</w:t>
                                </w:r>
                              </w:p>
                            </w:txbxContent>
                          </v:textbox>
                        </v:shape>
                        <v:shape id="Text Box 83" o:spid="_x0000_s1154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3EB59DC1" w14:textId="77777777" w:rsidR="00B12F9D" w:rsidRDefault="00B12F9D" w:rsidP="00B2745D">
                                <w:pPr>
                                  <w:pStyle w:val="34f3"/>
                                </w:pPr>
                                <w:r>
                                  <w:t>Инв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55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22340BC5" w14:textId="77777777" w:rsidR="00B12F9D" w:rsidRDefault="00B12F9D" w:rsidP="00B2745D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56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3D1B4A09" w14:textId="77777777" w:rsidR="00B12F9D" w:rsidRDefault="00B12F9D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57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EQM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fPFG/ydCUdArn4BAAD//wMAUEsBAi0AFAAGAAgAAAAhANvh9svuAAAAhQEAABMAAAAAAAAA&#10;AAAAAAAAAAAAAFtDb250ZW50X1R5cGVzXS54bWxQSwECLQAUAAYACAAAACEAWvQsW78AAAAVAQAA&#10;CwAAAAAAAAAAAAAAAAAfAQAAX3JlbHMvLnJlbHNQSwECLQAUAAYACAAAACEAdJxEDMYAAADcAAAA&#10;DwAAAAAAAAAAAAAAAAAHAgAAZHJzL2Rvd25yZXYueG1sUEsFBgAAAAADAAMAtwAAAPoCAAAAAA==&#10;">
                        <v:shape id="Text Box 87" o:spid="_x0000_s1158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" filled="f" stroked="f" strokeweight="1.5pt">
                          <v:textbox style="layout-flow:vertical;mso-layout-flow-alt:bottom-to-top" inset="0,0,0,0">
                            <w:txbxContent>
                              <w:p w14:paraId="5F4B16D2" w14:textId="77777777" w:rsidR="00B12F9D" w:rsidRDefault="00B12F9D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59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3913F8F7" w14:textId="77777777" w:rsidR="00B12F9D" w:rsidRDefault="00B12F9D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0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" filled="f" stroked="f" strokeweight="1.5pt">
                          <v:textbox style="layout-flow:vertical;mso-layout-flow-alt:bottom-to-top" inset="0,0,0,0">
                            <w:txbxContent>
                              <w:p w14:paraId="7655BBEE" w14:textId="77777777" w:rsidR="00B12F9D" w:rsidRDefault="00B12F9D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61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6AF6A88A" w14:textId="77777777" w:rsidR="00B12F9D" w:rsidRDefault="00B12F9D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62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14:paraId="613E1132" w14:textId="77777777" w:rsidR="00B12F9D" w:rsidRDefault="00B12F9D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63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" filled="f" strokeweight="1.5pt">
                    <v:textbox inset=",1mm"/>
                  </v:rect>
                </v:group>
                <v:group id="Группа 498" o:spid="_x0000_s1164" style="position:absolute;left:4317;top:88924;width:66600;height:14400" coordsize="66600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">
                  <v:group id="Группа 499" o:spid="_x0000_s1165" style="position:absolute;width:66600;height:14400" coordsize="66609,1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">
                    <v:line id="Line 102" o:spid="_x0000_s1166" style="position:absolute;flip:x;visibility:visible;mso-wrap-style:square" from="23386,0" to="2338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11" o:spid="_x0000_s1167" style="position:absolute;flip:x;visibility:visible;mso-wrap-style:square" from="54014,5404" to="54014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9" o:spid="_x0000_s1168" style="position:absolute;visibility:visible;mso-wrap-style:square" from="23386,5404" to="66586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0" o:spid="_x0000_s1169" style="position:absolute;visibility:visible;mso-wrap-style:square" from="48609,5404" to="48609,1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2" o:spid="_x0000_s1170" style="position:absolute;visibility:visible;mso-wrap-style:square" from="59419,5404" to="59419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3" o:spid="_x0000_s1171" style="position:absolute;visibility:visible;mso-wrap-style:square" from="48609,7206" to="66609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30" o:spid="_x0000_s1172" style="position:absolute;visibility:visible;mso-wrap-style:square" from="48609,9008" to="66609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34" o:spid="_x0000_s1173" style="position:absolute;visibility:visible;mso-wrap-style:square" from="50410,7206" to="50410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zSzxwAAANw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kye4nolHQM4vAAAA//8DAFBLAQItABQABgAIAAAAIQDb4fbL7gAAAIUBAAATAAAAAAAA&#10;AAAAAAAAAAAAAABbQ29udGVudF9UeXBlc10ueG1sUEsBAi0AFAAGAAgAAAAhAFr0LFu/AAAAFQEA&#10;AAsAAAAAAAAAAAAAAAAAHwEAAF9yZWxzLy5yZWxzUEsBAi0AFAAGAAgAAAAhAAKfNLPHAAAA3AAA&#10;AA8AAAAAAAAAAAAAAAAABwIAAGRycy9kb3ducmV2LnhtbFBLBQYAAAAAAwADALcAAAD7AgAAAAA=&#10;"/>
                    <v:line id="Line 135" o:spid="_x0000_s1174" style="position:absolute;visibility:visible;mso-wrap-style:square" from="52212,7206" to="52212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"/>
                    <v:line id="Прямая соединительная линия 18" o:spid="_x0000_s1175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" strokecolor="windowText" strokeweight="1.5pt"/>
                    <v:line id="Line 98" o:spid="_x0000_s1176" style="position:absolute;flip:x;visibility:visible;mso-wrap-style:square" from="6118,0" to="611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99" o:spid="_x0000_s1177" style="position:absolute;visibility:visible;mso-wrap-style:square" from="2515,0" to="251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178" style="position:absolute;visibility:visible;mso-wrap-style:square" from="14412,0" to="1441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1" o:spid="_x0000_s1179" style="position:absolute;flip:x;visibility:visible;mso-wrap-style:square" from="19783,0" to="1978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3" o:spid="_x0000_s1180" style="position:absolute;visibility:visible;mso-wrap-style:square" from="0,1801" to="23400,1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04" o:spid="_x0000_s1181" style="position:absolute;visibility:visible;mso-wrap-style:square" from="0,5404" to="23400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5" o:spid="_x0000_s1182" style="position:absolute;visibility:visible;mso-wrap-style:square" from="0,9008" to="23400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07" o:spid="_x0000_s1183" style="position:absolute;visibility:visible;mso-wrap-style:square" from="0,7206" to="23400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08" o:spid="_x0000_s1184" style="position:absolute;visibility:visible;mso-wrap-style:square" from="0,10809" to="23400,10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33" o:spid="_x0000_s1185" style="position:absolute;visibility:visible;mso-wrap-style:square" from="0,3603" to="23400,3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8" o:spid="_x0000_s1186" style="position:absolute;visibility:visible;mso-wrap-style:square" from="0,12611" to="23400,12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">
                      <v:stroke startarrowwidth="narrow" startarrowlength="short" endarrowwidth="narrow" endarrowlength="short"/>
                    </v:line>
                  </v:group>
                  <v:group id="Группа 84" o:spid="_x0000_s1187" style="position:absolute;left:169;top:67;width:66276;height:14256" coordsize="66276,14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<v:rect id="Rectangle 119" o:spid="_x0000_s1188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" filled="f" stroked="f">
                      <v:textbox inset="0,0,0,0">
                        <w:txbxContent>
                          <w:p w14:paraId="53F9CFD1" w14:textId="77777777" w:rsidR="00B12F9D" w:rsidRPr="00945CCC" w:rsidRDefault="00B12F9D" w:rsidP="00B2745D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89" style="position:absolute;left:200;top:10801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" filled="f" stroked="f">
                      <v:textbox inset="0,0,0,0">
                        <w:txbxContent>
                          <w:p w14:paraId="56CAB428" w14:textId="77777777" w:rsidR="00B12F9D" w:rsidRDefault="00B12F9D" w:rsidP="00B2745D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90" style="position:absolute;top:3567;width:235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" filled="f" stroked="f">
                      <v:textbox inset="0,0,0,0">
                        <w:txbxContent>
                          <w:p w14:paraId="5944C9AF" w14:textId="77777777" w:rsidR="00B12F9D" w:rsidRDefault="00B12F9D" w:rsidP="00B2745D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91" style="position:absolute;left:6330;top:356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" filled="f" stroked="f">
                      <v:textbox inset="0,0,0,0">
                        <w:txbxContent>
                          <w:p w14:paraId="1F951D7F" w14:textId="77777777" w:rsidR="00B12F9D" w:rsidRPr="005E4A3B" w:rsidRDefault="00B12F9D" w:rsidP="00B2745D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92" style="position:absolute;left:19795;top:3567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" filled="f" stroked="f">
                      <v:textbox inset="0,0,0,0">
                        <w:txbxContent>
                          <w:p w14:paraId="321D9EDF" w14:textId="77777777" w:rsidR="00B12F9D" w:rsidRPr="000411E6" w:rsidRDefault="00B12F9D" w:rsidP="00B2745D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93" type="#_x0000_t202" style="position:absolute;left:200;top:5426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" filled="f" stroked="f">
                      <v:textbox inset="0,0,0,0">
                        <w:txbxContent>
                          <w:p w14:paraId="6F12C05C" w14:textId="77777777" w:rsidR="00B12F9D" w:rsidRDefault="00B12F9D" w:rsidP="00B2745D">
                            <w:pPr>
                              <w:pStyle w:val="34f3"/>
                            </w:pPr>
                            <w:r>
                              <w:t>Разраб.</w:t>
                            </w:r>
                          </w:p>
                        </w:txbxContent>
                      </v:textbox>
                    </v:shape>
                    <v:shape id="Text Box 132" o:spid="_x0000_s1194" type="#_x0000_t202" style="position:absolute;left:200;top:7234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" filled="f" stroked="f">
                      <v:textbox inset="0,0,0,0">
                        <w:txbxContent>
                          <w:p w14:paraId="3A17BD7E" w14:textId="77777777" w:rsidR="00B12F9D" w:rsidRDefault="00B12F9D" w:rsidP="00B2745D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95" style="position:absolute;left:14620;top:356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" filled="f" stroked="f">
                      <v:textbox inset="0,0,0,0">
                        <w:txbxContent>
                          <w:p w14:paraId="50495BD6" w14:textId="77777777" w:rsidR="00B12F9D" w:rsidRPr="005E4A3B" w:rsidRDefault="00B12F9D" w:rsidP="00B2745D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96" type="#_x0000_t202" style="position:absolute;left:200;top:8993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" filled="f" stroked="f">
                      <v:textbox inset="0,0,0,0">
                        <w:txbxContent>
                          <w:p w14:paraId="3F5132F1" w14:textId="77777777" w:rsidR="00B12F9D" w:rsidRPr="00931BFC" w:rsidRDefault="00B12F9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97" type="#_x0000_t202" style="position:absolute;left:200;top:12610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" filled="f" stroked="f">
                      <v:textbox inset="0,0,0,0">
                        <w:txbxContent>
                          <w:p w14:paraId="395ED24D" w14:textId="43B47CE3" w:rsidR="00B12F9D" w:rsidRPr="00A32665" w:rsidRDefault="00B12F9D" w:rsidP="00B2745D">
                            <w:pPr>
                              <w:pStyle w:val="34f3"/>
                            </w:pPr>
                          </w:p>
                        </w:txbxContent>
                      </v:textbox>
                    </v:shape>
                    <v:rect id="Rectangle 120" o:spid="_x0000_s1198" style="position:absolute;left:6330;top:5426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xL/wwAAANwAAAAPAAAAZHJzL2Rvd25yZXYueG1sRE9Na8JA&#10;EL0L/odlhF5K3dhC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r68S/8MAAADcAAAADwAA&#10;AAAAAAAAAAAAAAAHAgAAZHJzL2Rvd25yZXYueG1sUEsFBgAAAAADAAMAtwAAAPcCAAAAAA==&#10;" filled="f" stroked="f">
                      <v:textbox inset="0,0,0,0">
                        <w:txbxContent>
                          <w:p w14:paraId="492BD948" w14:textId="0D1D884E" w:rsidR="00B12F9D" w:rsidRPr="005E4A3B" w:rsidRDefault="00DF1242" w:rsidP="00B2745D">
                            <w:pPr>
                              <w:pStyle w:val="34f1"/>
                            </w:pPr>
                            <w:r>
                              <w:t>Чураков</w:t>
                            </w:r>
                          </w:p>
                        </w:txbxContent>
                      </v:textbox>
                    </v:rect>
                    <v:rect id="Rectangle 120" o:spid="_x0000_s1199" style="position:absolute;left:6330;top:7234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oqLwwAAANwAAAAPAAAAZHJzL2Rvd25yZXYueG1sRE9Na8JA&#10;EL0L/odlhF5K3VhK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IEaKi8MAAADcAAAADwAA&#10;AAAAAAAAAAAAAAAHAgAAZHJzL2Rvd25yZXYueG1sUEsFBgAAAAADAAMAtwAAAPcCAAAAAA==&#10;" filled="f" stroked="f">
                      <v:textbox inset="0,0,0,0">
                        <w:txbxContent>
                          <w:p w14:paraId="2F3039B7" w14:textId="19EB0D2D" w:rsidR="00B12F9D" w:rsidRPr="005E4A3B" w:rsidRDefault="00DF1242" w:rsidP="00B2745D">
                            <w:pPr>
                              <w:pStyle w:val="34f1"/>
                            </w:pPr>
                            <w:r>
                              <w:t>Агафонов</w:t>
                            </w:r>
                          </w:p>
                        </w:txbxContent>
                      </v:textbox>
                    </v:rect>
                    <v:rect id="Rectangle 120" o:spid="_x0000_s1200" style="position:absolute;left:6330;top:8993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i8QwwAAANwAAAAPAAAAZHJzL2Rvd25yZXYueG1sRE9Na8JA&#10;EL0L/odlhF5K3Vho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TwovEMMAAADcAAAADwAA&#10;AAAAAAAAAAAAAAAHAgAAZHJzL2Rvd25yZXYueG1sUEsFBgAAAAADAAMAtwAAAPcCAAAAAA==&#10;" filled="f" stroked="f">
                      <v:textbox inset="0,0,0,0">
                        <w:txbxContent>
                          <w:p w14:paraId="1E3ECAED" w14:textId="77777777" w:rsidR="00B12F9D" w:rsidRPr="005E4A3B" w:rsidRDefault="00B12F9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1" style="position:absolute;left:6330;top:10801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" filled="f" stroked="f">
                      <v:textbox inset="0,0,0,0">
                        <w:txbxContent>
                          <w:p w14:paraId="73F7914E" w14:textId="7C925654" w:rsidR="00B12F9D" w:rsidRPr="005E4A3B" w:rsidRDefault="00DF1242" w:rsidP="00B2745D">
                            <w:pPr>
                              <w:pStyle w:val="34f1"/>
                            </w:pPr>
                            <w:r>
                              <w:t>Корепанов</w:t>
                            </w:r>
                          </w:p>
                        </w:txbxContent>
                      </v:textbox>
                    </v:rect>
                    <v:rect id="Rectangle 120" o:spid="_x0000_s1202" style="position:absolute;left:6330;top:12610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" filled="f" stroked="f">
                      <v:textbox inset="0,0,0,0">
                        <w:txbxContent>
                          <w:p w14:paraId="1DC73E68" w14:textId="77777777" w:rsidR="00B12F9D" w:rsidRPr="005E4A3B" w:rsidRDefault="00B12F9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3" style="position:absolute;left:19795;top:5426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" filled="f" stroked="f">
                      <v:textbox inset="0,0,0,0">
                        <w:txbxContent>
                          <w:p w14:paraId="63016D4D" w14:textId="4A8C8BEA" w:rsidR="00B12F9D" w:rsidRPr="000411E6" w:rsidRDefault="00DF1242" w:rsidP="00B2745D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4" style="position:absolute;left:19795;top:7234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" filled="f" stroked="f">
                      <v:textbox inset="0,0,0,0">
                        <w:txbxContent>
                          <w:p w14:paraId="33425055" w14:textId="693D6782" w:rsidR="00B12F9D" w:rsidRPr="000411E6" w:rsidRDefault="00DF1242" w:rsidP="00B2745D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5" style="position:absolute;left:19795;top:8993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" filled="f" stroked="f">
                      <v:textbox inset="0,0,0,0">
                        <w:txbxContent>
                          <w:p w14:paraId="224084E2" w14:textId="77777777" w:rsidR="00B12F9D" w:rsidRPr="000411E6" w:rsidRDefault="00B12F9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6" style="position:absolute;left:19795;top:10801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" filled="f" stroked="f">
                      <v:textbox inset="0,0,0,0">
                        <w:txbxContent>
                          <w:p w14:paraId="6813C066" w14:textId="3BE6C317" w:rsidR="00B12F9D" w:rsidRPr="000411E6" w:rsidRDefault="00DF1242" w:rsidP="00B2745D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7" style="position:absolute;left:19795;top:12610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" filled="f" stroked="f">
                      <v:textbox inset="0,0,0,0">
                        <w:txbxContent>
                          <w:p w14:paraId="318C50A3" w14:textId="77777777" w:rsidR="00B12F9D" w:rsidRPr="000411E6" w:rsidRDefault="00B12F9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208" style="position:absolute;left:49186;top:9646;width:16560;height:39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" filled="f" stroked="f">
                      <v:textbox inset="1pt,.4mm,1pt,1pt">
                        <w:txbxContent>
                          <w:p w14:paraId="2A0EB76C" w14:textId="34E6D982" w:rsidR="00B12F9D" w:rsidRPr="0079077B" w:rsidRDefault="00DF1242" w:rsidP="00B2745D">
                            <w:pPr>
                              <w:pStyle w:val="34f1"/>
                            </w:pPr>
                            <w:fldSimple w:instr=" DOCPROPERTY  Company  \* MERGEFORMAT ">
                              <w:r>
                                <w:t>ООО НПП «ЭСН»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209" style="position:absolute;left:48583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" filled="f" stroked="f">
                      <v:textbox inset="1pt,.4mm,1pt,1pt">
                        <w:txbxContent>
                          <w:p w14:paraId="2B3F50C1" w14:textId="67BF81AD" w:rsidR="00B12F9D" w:rsidRPr="00A32665" w:rsidRDefault="00DB5FDE" w:rsidP="00B2745D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Стадия</w:t>
                            </w:r>
                          </w:p>
                        </w:txbxContent>
                      </v:textbox>
                    </v:rect>
                    <v:rect id="Rectangle 123" o:spid="_x0000_s1210" style="position:absolute;left:54009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" filled="f" stroked="f">
                      <v:textbox inset="1pt,.4mm,1pt,1pt">
                        <w:txbxContent>
                          <w:p w14:paraId="0D79194D" w14:textId="77777777" w:rsidR="00B12F9D" w:rsidRPr="00CB1016" w:rsidRDefault="00B12F9D" w:rsidP="00B2745D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211" style="position:absolute;left:59436;top:5426;width:68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" filled="f" stroked="f">
                      <v:textbox inset="1pt,.4mm,1pt,1pt">
                        <w:txbxContent>
                          <w:p w14:paraId="2FF3C6E6" w14:textId="77777777" w:rsidR="00B12F9D" w:rsidRPr="00CB1016" w:rsidRDefault="00B12F9D" w:rsidP="00B2745D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212" style="position:absolute;left:59436;top:7234;width:68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" filled="f" stroked="f">
                      <v:textbox inset="1pt,.4mm,1pt,1pt">
                        <w:txbxContent>
                          <w:p w14:paraId="568B898A" w14:textId="032BF186" w:rsidR="00B12F9D" w:rsidRPr="005374BE" w:rsidRDefault="00B12F9D" w:rsidP="00B2745D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DB5FDE" w:rsidRPr="00DB5FDE">
                              <w:rPr>
                                <w:noProof/>
                              </w:rPr>
                              <w:instrText>11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DB5FDE">
                              <w:rPr>
                                <w:noProof/>
                              </w:rPr>
                              <w:t>11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13" style="position:absolute;left:54009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" filled="f" stroked="f">
                      <v:textbox inset="1pt,.4mm,1pt,1pt">
                        <w:txbxContent>
                          <w:p w14:paraId="22F4D1E7" w14:textId="77777777" w:rsidR="00B12F9D" w:rsidRPr="005374BE" w:rsidRDefault="00B12F9D" w:rsidP="00B2745D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0F3C2F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14" style="position:absolute;left:48583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" filled="f" stroked="f">
                      <v:textbox inset="1pt,.4mm,1pt,1pt">
                        <w:txbxContent>
                          <w:p w14:paraId="224769D0" w14:textId="530138AE" w:rsidR="00B12F9D" w:rsidRDefault="00DB5FDE" w:rsidP="00B2745D">
                            <w:pPr>
                              <w:pStyle w:val="34f1"/>
                            </w:pPr>
                            <w:r>
                              <w:t>Р</w:t>
                            </w:r>
                          </w:p>
                        </w:txbxContent>
                      </v:textbox>
                    </v:rect>
                    <v:rect id="Rectangle 128" o:spid="_x0000_s1215" style="position:absolute;left:26829;top:135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" filled="f" stroked="f">
                      <v:textbox inset="1pt,.4mm,1pt,1pt">
                        <w:txbxContent>
                          <w:p w14:paraId="780D7586" w14:textId="4FF1F1B9" w:rsidR="00B12F9D" w:rsidRDefault="00B12F9D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DF1242">
                              <w:t>878.2023-АСУ ТП.ПА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216" style="position:absolute;left:25020;top:6129;width:21600;height:75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" filled="f" stroked="f">
                      <v:textbox inset="1pt,.4mm,1pt,1pt">
                        <w:txbxContent>
                          <w:p w14:paraId="5B70589B" w14:textId="4C6DB46B" w:rsidR="00B12F9D" w:rsidRDefault="00DF1242" w:rsidP="00B2745D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>
                                <w:t>Строительство водогрейной котельной 400 Гкал/час на территории Ивановской ТЭЦ-2</w:t>
                              </w:r>
                            </w:fldSimple>
                            <w:r w:rsidR="00B12F9D">
                              <w:t>.</w:t>
                            </w:r>
                          </w:p>
                          <w:p w14:paraId="000423C1" w14:textId="3D47FD55" w:rsidR="00B12F9D" w:rsidRPr="00851322" w:rsidRDefault="00DF1242" w:rsidP="00B2745D">
                            <w:pPr>
                              <w:pStyle w:val="34f1"/>
                            </w:pPr>
                            <w:fldSimple w:instr=" DOCPROPERTY  Title  \* MERGEFORMAT ">
                              <w:r>
                                <w:t>Описание программного обеспечения</w:t>
                              </w:r>
                            </w:fldSimple>
                          </w:p>
                        </w:txbxContent>
                      </v:textbox>
                    </v:rect>
                    <v:rect id="Rectangle 115" o:spid="_x0000_s1217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" filled="f" stroked="f">
                      <v:textbox inset="0,0,0,0">
                        <w:txbxContent>
                          <w:p w14:paraId="54F87045" w14:textId="77777777" w:rsidR="00B12F9D" w:rsidRDefault="00B12F9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18" style="position:absolute;top:1758;width:217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" filled="f" stroked="f">
                      <v:textbox inset="0,0,0,0">
                        <w:txbxContent>
                          <w:p w14:paraId="16424D08" w14:textId="77777777" w:rsidR="00B12F9D" w:rsidRDefault="00B12F9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19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" filled="f" stroked="f">
                      <v:textbox inset="0,0,0,0">
                        <w:txbxContent>
                          <w:p w14:paraId="62837E1F" w14:textId="77777777" w:rsidR="00B12F9D" w:rsidRPr="00945CCC" w:rsidRDefault="00B12F9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20" style="position:absolute;left:2512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" filled="f" stroked="f">
                      <v:textbox inset="0,0,0,0">
                        <w:txbxContent>
                          <w:p w14:paraId="7A419454" w14:textId="77777777" w:rsidR="00B12F9D" w:rsidRPr="00945CCC" w:rsidRDefault="00B12F9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1" style="position:absolute;left:633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" filled="f" stroked="f">
                      <v:textbox inset="0,0,0,0">
                        <w:txbxContent>
                          <w:p w14:paraId="10E6D449" w14:textId="77777777" w:rsidR="00B12F9D" w:rsidRPr="005E4A3B" w:rsidRDefault="00B12F9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2" style="position:absolute;left:6330;top:175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" filled="f" stroked="f">
                      <v:textbox inset="0,0,0,0">
                        <w:txbxContent>
                          <w:p w14:paraId="5073D68B" w14:textId="77777777" w:rsidR="00B12F9D" w:rsidRPr="005E4A3B" w:rsidRDefault="00B12F9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3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" filled="f" stroked="f">
                      <v:textbox inset="0,0,0,0">
                        <w:txbxContent>
                          <w:p w14:paraId="4E3AFD84" w14:textId="77777777" w:rsidR="00B12F9D" w:rsidRPr="000411E6" w:rsidRDefault="00B12F9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4" style="position:absolute;left:19795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" filled="f" stroked="f">
                      <v:textbox inset="0,0,0,0">
                        <w:txbxContent>
                          <w:p w14:paraId="083F33DB" w14:textId="77777777" w:rsidR="00B12F9D" w:rsidRPr="000411E6" w:rsidRDefault="00B12F9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115" o:spid="_x0000_s1225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q8Z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JvJ4JF8j5EwAA//8DAFBLAQItABQABgAIAAAAIQDb4fbL7gAAAIUBAAATAAAAAAAAAAAAAAAA&#10;AAAAAABbQ29udGVudF9UeXBlc10ueG1sUEsBAi0AFAAGAAgAAAAhAFr0LFu/AAAAFQEAAAsAAAAA&#10;AAAAAAAAAAAAHwEAAF9yZWxzLy5yZWxzUEsBAi0AFAAGAAgAAAAhAN5qrxnBAAAA3AAAAA8AAAAA&#10;AAAAAAAAAAAABwIAAGRycy9kb3ducmV2LnhtbFBLBQYAAAAAAwADALcAAAD1AgAAAAA=&#10;">
                <v:rect id="Rectangle 122" o:spid="_x0000_s1226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" filled="f" stroked="f">
                  <v:textbox inset="1pt,.4mm,1pt,1pt">
                    <w:txbxContent>
                      <w:p w14:paraId="6B620987" w14:textId="77777777" w:rsidR="00837FF6" w:rsidRPr="006C5C53" w:rsidRDefault="00837FF6" w:rsidP="00837FF6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27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" filled="f" stroked="f">
                  <v:textbox inset="1pt,.4mm,1pt,1pt">
                    <w:txbxContent>
                      <w:p w14:paraId="4797FB89" w14:textId="77777777" w:rsidR="00837FF6" w:rsidRPr="006C5C53" w:rsidRDefault="00837FF6" w:rsidP="00837FF6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57225" w14:textId="77777777" w:rsidR="00873113" w:rsidRDefault="00873113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7936" behindDoc="0" locked="1" layoutInCell="1" allowOverlap="1" wp14:anchorId="5B03E754" wp14:editId="3FCE7774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550" name="Группа 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551" name="Группа 55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552" name="Группа 55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553" name="Группа 55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54" name="Группа 55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55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56" name="Группа 55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557" name="Группа 55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55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5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1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62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63" name="Группа 563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564" name="Группа 564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565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CCE8582" w14:textId="77777777" w:rsidR="00873113" w:rsidRDefault="00873113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E34CBDE" w14:textId="77777777" w:rsidR="00873113" w:rsidRDefault="00873113" w:rsidP="00E32508">
                                      <w:pPr>
                                        <w:pStyle w:val="34f3"/>
                                      </w:pPr>
                                      <w:r>
                                        <w:t>Инв № дубл.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4D5AD90" w14:textId="77777777" w:rsidR="00873113" w:rsidRDefault="00873113" w:rsidP="00E32508">
                                      <w:pPr>
                                        <w:pStyle w:val="34f3"/>
                                      </w:pPr>
                                      <w:r>
                                        <w:t>Инв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2D0D00F" w14:textId="77777777" w:rsidR="00873113" w:rsidRDefault="00873113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7248EBC" w14:textId="77777777" w:rsidR="00873113" w:rsidRDefault="00873113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70" name="Группа 57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7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B2A3397" w14:textId="77777777" w:rsidR="00873113" w:rsidRDefault="00873113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2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7DDEE13" w14:textId="77777777" w:rsidR="00873113" w:rsidRDefault="00873113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3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8BDFB0B" w14:textId="77777777" w:rsidR="00873113" w:rsidRDefault="00873113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4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DA9B80C" w14:textId="77777777" w:rsidR="00873113" w:rsidRDefault="00873113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CB6AA18" w14:textId="77777777" w:rsidR="00873113" w:rsidRDefault="00873113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76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77" name="Группа 57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578" name="Группа 57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579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0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4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5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6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7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89" name="Группа 58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590" name="Группа 59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59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DAA7DFD" w14:textId="77777777" w:rsidR="00873113" w:rsidRPr="00CB1016" w:rsidRDefault="00873113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F16B16C" w14:textId="77777777" w:rsidR="00873113" w:rsidRPr="005374BE" w:rsidRDefault="00873113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0F3C2F">
                                      <w:rPr>
                                        <w:noProof/>
                                        <w:lang w:val="en-US"/>
                                      </w:rPr>
                                      <w:t>12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1AB77EC" w14:textId="18DA086C" w:rsidR="00873113" w:rsidRDefault="00873113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DF1242">
                                      <w:t>878.2023-АСУ ТП.ПА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94" name="Группа 59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59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3C7DD84" w14:textId="77777777" w:rsidR="00873113" w:rsidRPr="00945CCC" w:rsidRDefault="00873113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360C930" w14:textId="77777777" w:rsidR="00873113" w:rsidRDefault="00873113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1553812" w14:textId="77777777" w:rsidR="00873113" w:rsidRPr="005E4A3B" w:rsidRDefault="00873113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E6AFC28" w14:textId="77777777" w:rsidR="00873113" w:rsidRPr="000411E6" w:rsidRDefault="00873113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16DE6E5" w14:textId="77777777" w:rsidR="00873113" w:rsidRPr="005E4A3B" w:rsidRDefault="00873113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984843D" w14:textId="77777777" w:rsidR="00873113" w:rsidRDefault="00873113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1C1CA37" w14:textId="77777777" w:rsidR="00873113" w:rsidRDefault="00873113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99540F9" w14:textId="77777777" w:rsidR="00873113" w:rsidRPr="00945CCC" w:rsidRDefault="00873113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661273F" w14:textId="77777777" w:rsidR="00873113" w:rsidRPr="00945CCC" w:rsidRDefault="00873113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467883A" w14:textId="77777777" w:rsidR="00873113" w:rsidRPr="005E4A3B" w:rsidRDefault="00873113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2A095C3" w14:textId="77777777" w:rsidR="00873113" w:rsidRPr="005E4A3B" w:rsidRDefault="00873113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2901C1B" w14:textId="77777777" w:rsidR="00873113" w:rsidRPr="000411E6" w:rsidRDefault="00873113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D6C66BD" w14:textId="77777777" w:rsidR="00873113" w:rsidRPr="000411E6" w:rsidRDefault="00873113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08" name="Группа 608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0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DCB376B" w14:textId="77777777" w:rsidR="00873113" w:rsidRPr="006C5C53" w:rsidRDefault="00873113" w:rsidP="00837FF6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1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2EE25B4" w14:textId="77777777" w:rsidR="00873113" w:rsidRPr="006C5C53" w:rsidRDefault="00873113" w:rsidP="00837FF6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B03E754" id="Группа 550" o:spid="_x0000_s1228" style="position:absolute;left:0;text-align:left;margin-left:22.7pt;margin-top:14.2pt;width:558.45pt;height:826.6pt;z-index:251687936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">
              <v:group id="Группа 551" o:spid="_x0000_s1229" style="position:absolute;width:70920;height:103320" coordsize="70920,103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LzDxAAAANw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RLD80w4AnL2AAAA//8DAFBLAQItABQABgAIAAAAIQDb4fbL7gAAAIUBAAATAAAAAAAAAAAA&#10;AAAAAAAAAABbQ29udGVudF9UeXBlc10ueG1sUEsBAi0AFAAGAAgAAAAhAFr0LFu/AAAAFQEAAAsA&#10;AAAAAAAAAAAAAAAAHwEAAF9yZWxzLy5yZWxzUEsBAi0AFAAGAAgAAAAhACy0vMPEAAAA3AAAAA8A&#10;AAAAAAAAAAAAAAAABwIAAGRycy9kb3ducmV2LnhtbFBLBQYAAAAAAwADALcAAAD4AgAAAAA=&#10;">
                <v:group id="Группа 552" o:spid="_x0000_s1230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iK0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JJnA75lwBOTyDQAA//8DAFBLAQItABQABgAIAAAAIQDb4fbL7gAAAIUBAAATAAAAAAAAAAAA&#10;AAAAAAAAAABbQ29udGVudF9UeXBlc10ueG1sUEsBAi0AFAAGAAgAAAAhAFr0LFu/AAAAFQEAAAsA&#10;AAAAAAAAAAAAAAAAHwEAAF9yZWxzLy5yZWxzUEsBAi0AFAAGAAgAAAAhANxmIrTEAAAA3AAAAA8A&#10;AAAAAAAAAAAAAAAABwIAAGRycy9kb3ducmV2LnhtbFBLBQYAAAAAAwADALcAAAD4AgAAAAA=&#10;">
                  <v:group id="Группа 553" o:spid="_x0000_s1231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ocv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JJnC75lwBOTyDQAA//8DAFBLAQItABQABgAIAAAAIQDb4fbL7gAAAIUBAAATAAAAAAAAAAAA&#10;AAAAAAAAAABbQ29udGVudF9UeXBlc10ueG1sUEsBAi0AFAAGAAgAAAAhAFr0LFu/AAAAFQEAAAsA&#10;AAAAAAAAAAAAAAAAHwEAAF9yZWxzLy5yZWxzUEsBAi0AFAAGAAgAAAAhALMqhy/EAAAA3AAAAA8A&#10;AAAAAAAAAAAAAAAABwIAAGRycy9kb3ducmV2LnhtbFBLBQYAAAAAAwADALcAAAD4AgAAAAA=&#10;">
                    <v:group id="Группа 554" o:spid="_x0000_s1232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">
                      <v:rect id="Rectangle 91" o:spid="_x0000_s1233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" filled="f" strokeweight="1.5pt">
                        <v:textbox inset=",1mm"/>
                      </v:rect>
                      <v:group id="Группа 556" o:spid="_x0000_s1234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">
                        <v:group id="Группа 557" o:spid="_x0000_s1235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">
                          <v:line id="Line 76" o:spid="_x0000_s1236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" strokeweight="1.5pt"/>
                          <v:line id="Line 77" o:spid="_x0000_s1237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" strokeweight="1.5pt"/>
                          <v:line id="Line 78" o:spid="_x0000_s1238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" strokeweight="1.5pt"/>
                          <v:line id="Line 79" o:spid="_x0000_s1239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" strokeweight="1.5pt"/>
                        </v:group>
                        <v:line id="Line 92" o:spid="_x0000_s1240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" strokeweight="1.5pt"/>
                      </v:group>
                    </v:group>
                    <v:group id="Группа 563" o:spid="_x0000_s1241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">
                      <v:group id="Группа 564" o:spid="_x0000_s1242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9Xm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1hvnuH3TDgC8vADAAD//wMAUEsBAi0AFAAGAAgAAAAhANvh9svuAAAAhQEAABMAAAAAAAAA&#10;AAAAAAAAAAAAAFtDb250ZW50X1R5cGVzXS54bWxQSwECLQAUAAYACAAAACEAWvQsW78AAAAVAQAA&#10;CwAAAAAAAAAAAAAAAAAfAQAAX3JlbHMvLnJlbHNQSwECLQAUAAYACAAAACEA8q/V5sYAAADcAAAA&#10;DwAAAAAAAAAAAAAAAAAHAgAAZHJzL2Rvd25yZXYueG1sUEsFBgAAAAADAAMAtwAAAPo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243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1CCE8582" w14:textId="77777777" w:rsidR="00873113" w:rsidRDefault="00873113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244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0E34CBDE" w14:textId="77777777" w:rsidR="00873113" w:rsidRDefault="00873113" w:rsidP="00E32508">
                                <w:pPr>
                                  <w:pStyle w:val="34f3"/>
                                </w:pPr>
                                <w:r>
                                  <w:t>Инв № дубл.</w:t>
                                </w:r>
                              </w:p>
                            </w:txbxContent>
                          </v:textbox>
                        </v:shape>
                        <v:shape id="Text Box 83" o:spid="_x0000_s1245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64D5AD90" w14:textId="77777777" w:rsidR="00873113" w:rsidRDefault="00873113" w:rsidP="00E32508">
                                <w:pPr>
                                  <w:pStyle w:val="34f3"/>
                                </w:pPr>
                                <w:r>
                                  <w:t>Инв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246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12D0D00F" w14:textId="77777777" w:rsidR="00873113" w:rsidRDefault="00873113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247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47248EBC" w14:textId="77777777" w:rsidR="00873113" w:rsidRDefault="00873113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70" o:spid="_x0000_s1248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">
                        <v:shape id="Text Box 87" o:spid="_x0000_s1249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5B2A3397" w14:textId="77777777" w:rsidR="00873113" w:rsidRDefault="00873113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250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07DDEE13" w14:textId="77777777" w:rsidR="00873113" w:rsidRDefault="00873113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251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14:paraId="58BDFB0B" w14:textId="77777777" w:rsidR="00873113" w:rsidRDefault="00873113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252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4DA9B80C" w14:textId="77777777" w:rsidR="00873113" w:rsidRDefault="00873113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253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2CB6AA18" w14:textId="77777777" w:rsidR="00873113" w:rsidRDefault="00873113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254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" filled="f" strokeweight="1.5pt">
                    <v:textbox inset=",1mm"/>
                  </v:rect>
                </v:group>
                <v:group id="Группа 577" o:spid="_x0000_s1255" style="position:absolute;left:4320;top:97921;width:66600;height:5400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">
                  <v:group id="Группа 578" o:spid="_x0000_s1256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">
                    <v:line id="Line 102" o:spid="_x0000_s1257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" strokeweight="1.5pt">
                      <v:stroke startarrowwidth="narrow" startarrowlength="short" endarrowwidth="narrow" endarrowlength="short"/>
                    </v:line>
                    <v:line id="Line 112" o:spid="_x0000_s1258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13" o:spid="_x0000_s1259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260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" strokecolor="windowText" strokeweight="1.5pt"/>
                    <v:line id="Line 98" o:spid="_x0000_s1261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99" o:spid="_x0000_s1262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263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1" o:spid="_x0000_s1264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3" o:spid="_x0000_s1265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33" o:spid="_x0000_s1266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</v:group>
                  <v:group id="Группа 589" o:spid="_x0000_s1267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">
                    <v:group id="Группа 590" o:spid="_x0000_s1268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">
                      <v:rect id="Rectangle 123" o:spid="_x0000_s1269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" filled="f" stroked="f">
                        <v:textbox inset="1pt,.4mm,1pt,1pt">
                          <w:txbxContent>
                            <w:p w14:paraId="2DAA7DFD" w14:textId="77777777" w:rsidR="00873113" w:rsidRPr="00CB1016" w:rsidRDefault="00873113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270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" filled="f" stroked="f">
                        <v:textbox inset="1pt,.4mm,1pt,1pt">
                          <w:txbxContent>
                            <w:p w14:paraId="7F16B16C" w14:textId="77777777" w:rsidR="00873113" w:rsidRPr="005374BE" w:rsidRDefault="00873113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0F3C2F">
                                <w:rPr>
                                  <w:noProof/>
                                  <w:lang w:val="en-US"/>
                                </w:rPr>
                                <w:t>12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271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" filled="f" stroked="f">
                        <v:textbox inset="1pt,.4mm,1pt,1pt">
                          <w:txbxContent>
                            <w:p w14:paraId="61AB77EC" w14:textId="18DA086C" w:rsidR="00873113" w:rsidRDefault="00873113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DF1242">
                                <w:t>878.2023-АСУ ТП.ПА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594" o:spid="_x0000_s1272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">
                      <v:rect id="Rectangle 119" o:spid="_x0000_s1273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" filled="f" stroked="f">
                        <v:textbox inset="0,0,0,0">
                          <w:txbxContent>
                            <w:p w14:paraId="33C7DD84" w14:textId="77777777" w:rsidR="00873113" w:rsidRPr="00945CCC" w:rsidRDefault="00873113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274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" filled="f" stroked="f">
                        <v:textbox inset="0,0,0,0">
                          <w:txbxContent>
                            <w:p w14:paraId="6360C930" w14:textId="77777777" w:rsidR="00873113" w:rsidRDefault="00873113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275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" filled="f" stroked="f">
                        <v:textbox inset="0,0,0,0">
                          <w:txbxContent>
                            <w:p w14:paraId="61553812" w14:textId="77777777" w:rsidR="00873113" w:rsidRPr="005E4A3B" w:rsidRDefault="00873113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276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" filled="f" stroked="f">
                        <v:textbox inset="0,0,0,0">
                          <w:txbxContent>
                            <w:p w14:paraId="5E6AFC28" w14:textId="77777777" w:rsidR="00873113" w:rsidRPr="000411E6" w:rsidRDefault="00873113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277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" filled="f" stroked="f">
                        <v:textbox inset="0,0,0,0">
                          <w:txbxContent>
                            <w:p w14:paraId="616DE6E5" w14:textId="77777777" w:rsidR="00873113" w:rsidRPr="005E4A3B" w:rsidRDefault="00873113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278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" filled="f" stroked="f">
                        <v:textbox inset="0,0,0,0">
                          <w:txbxContent>
                            <w:p w14:paraId="3984843D" w14:textId="77777777" w:rsidR="00873113" w:rsidRDefault="00873113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279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" filled="f" stroked="f">
                        <v:textbox inset="0,0,0,0">
                          <w:txbxContent>
                            <w:p w14:paraId="31C1CA37" w14:textId="77777777" w:rsidR="00873113" w:rsidRDefault="00873113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0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" filled="f" stroked="f">
                        <v:textbox inset="0,0,0,0">
                          <w:txbxContent>
                            <w:p w14:paraId="699540F9" w14:textId="77777777" w:rsidR="00873113" w:rsidRPr="00945CCC" w:rsidRDefault="00873113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1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d+axQAAANwAAAAPAAAAZHJzL2Rvd25yZXYueG1sRI9Pa8JA&#10;FMTvgt9heUIvopsq2C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BvBd+axQAAANwAAAAP&#10;AAAAAAAAAAAAAAAAAAcCAABkcnMvZG93bnJldi54bWxQSwUGAAAAAAMAAwC3AAAA+QIAAAAA&#10;" filled="f" stroked="f">
                        <v:textbox inset="0,0,0,0">
                          <w:txbxContent>
                            <w:p w14:paraId="4661273F" w14:textId="77777777" w:rsidR="00873113" w:rsidRPr="00945CCC" w:rsidRDefault="00873113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2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EfuxQAAANwAAAAPAAAAZHJzL2Rvd25yZXYueG1sRI9Pa8JA&#10;FMTvgt9heUIvopuK2C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Dg7EfuxQAAANwAAAAP&#10;AAAAAAAAAAAAAAAAAAcCAABkcnMvZG93bnJldi54bWxQSwUGAAAAAAMAAwC3AAAA+QIAAAAA&#10;" filled="f" stroked="f">
                        <v:textbox inset="0,0,0,0">
                          <w:txbxContent>
                            <w:p w14:paraId="5467883A" w14:textId="77777777" w:rsidR="00873113" w:rsidRPr="005E4A3B" w:rsidRDefault="00873113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3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OJ1xQAAANwAAAAPAAAAZHJzL2Rvd25yZXYueG1sRI9Pa8JA&#10;FMTvgt9heUIvopsK2i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CPoOJ1xQAAANwAAAAP&#10;AAAAAAAAAAAAAAAAAAcCAABkcnMvZG93bnJldi54bWxQSwUGAAAAAAMAAwC3AAAA+QIAAAAA&#10;" filled="f" stroked="f">
                        <v:textbox inset="0,0,0,0">
                          <w:txbxContent>
                            <w:p w14:paraId="52A095C3" w14:textId="77777777" w:rsidR="00873113" w:rsidRPr="005E4A3B" w:rsidRDefault="00873113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4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" filled="f" stroked="f">
                        <v:textbox inset="0,0,0,0">
                          <w:txbxContent>
                            <w:p w14:paraId="52901C1B" w14:textId="77777777" w:rsidR="00873113" w:rsidRPr="000411E6" w:rsidRDefault="00873113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5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" filled="f" stroked="f">
                        <v:textbox inset="0,0,0,0">
                          <w:txbxContent>
                            <w:p w14:paraId="0D6C66BD" w14:textId="77777777" w:rsidR="00873113" w:rsidRPr="000411E6" w:rsidRDefault="00873113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08" o:spid="_x0000_s1286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">
                <v:rect id="Rectangle 122" o:spid="_x0000_s1287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" filled="f" stroked="f">
                  <v:textbox inset="1pt,.4mm,1pt,1pt">
                    <w:txbxContent>
                      <w:p w14:paraId="3DCB376B" w14:textId="77777777" w:rsidR="00873113" w:rsidRPr="006C5C53" w:rsidRDefault="00873113" w:rsidP="00837FF6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88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" filled="f" stroked="f">
                  <v:textbox inset="1pt,.4mm,1pt,1pt">
                    <w:txbxContent>
                      <w:p w14:paraId="52EE25B4" w14:textId="77777777" w:rsidR="00873113" w:rsidRPr="006C5C53" w:rsidRDefault="00873113" w:rsidP="00837FF6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7C9A8" w14:textId="77777777" w:rsidR="005967B0" w:rsidRDefault="005967B0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5888" behindDoc="0" locked="1" layoutInCell="1" allowOverlap="1" wp14:anchorId="6EC9733B" wp14:editId="41569352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139" name="Группа 1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140" name="Группа 140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141" name="Группа 141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42" name="Группа 142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3" name="Группа 143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44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45" name="Группа 145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46" name="Группа 146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47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48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49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50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51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52" name="Группа 152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153" name="Группа 153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154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B92D873" w14:textId="77777777" w:rsidR="005967B0" w:rsidRDefault="005967B0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5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4A5F020" w14:textId="77777777" w:rsidR="005967B0" w:rsidRDefault="005967B0" w:rsidP="00B2745D">
                                      <w:pPr>
                                        <w:pStyle w:val="34f3"/>
                                      </w:pPr>
                                      <w:r>
                                        <w:t>Инв № дубл.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6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A702618" w14:textId="77777777" w:rsidR="005967B0" w:rsidRDefault="005967B0" w:rsidP="00B2745D">
                                      <w:pPr>
                                        <w:pStyle w:val="34f3"/>
                                      </w:pPr>
                                      <w:r>
                                        <w:t>Инв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7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948DDF0" w14:textId="77777777" w:rsidR="005967B0" w:rsidRDefault="005967B0" w:rsidP="00B2745D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8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69828E7" w14:textId="77777777" w:rsidR="005967B0" w:rsidRDefault="005967B0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59" name="Группа 159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160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E3A7360" w14:textId="77777777" w:rsidR="005967B0" w:rsidRDefault="005967B0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1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2EDA51F" w14:textId="77777777" w:rsidR="005967B0" w:rsidRDefault="005967B0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2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F213B7F" w14:textId="77777777" w:rsidR="005967B0" w:rsidRDefault="005967B0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3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05D5248" w14:textId="77777777" w:rsidR="005967B0" w:rsidRDefault="005967B0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4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6932A4A" w14:textId="77777777" w:rsidR="005967B0" w:rsidRDefault="005967B0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165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6" name="Группа 166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167" name="Группа 167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168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9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0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1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2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3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4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5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6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7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8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9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0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1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2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3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4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5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6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7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8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9" name="Группа 189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190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86179D9" w14:textId="77777777" w:rsidR="005967B0" w:rsidRPr="00945CCC" w:rsidRDefault="005967B0" w:rsidP="00B2745D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91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B893B97" w14:textId="77777777" w:rsidR="005967B0" w:rsidRDefault="005967B0" w:rsidP="00B2745D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2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20A45AC" w14:textId="77777777" w:rsidR="005967B0" w:rsidRDefault="005967B0" w:rsidP="00B2745D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50C549B" w14:textId="77777777" w:rsidR="005967B0" w:rsidRPr="005E4A3B" w:rsidRDefault="005967B0" w:rsidP="00B2745D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4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F9572F0" w14:textId="77777777" w:rsidR="005967B0" w:rsidRPr="000411E6" w:rsidRDefault="005967B0" w:rsidP="00B2745D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F7A91BA" w14:textId="77777777" w:rsidR="005967B0" w:rsidRDefault="005967B0" w:rsidP="00B2745D">
                                  <w:pPr>
                                    <w:pStyle w:val="34f3"/>
                                  </w:pPr>
                                  <w:r>
                                    <w:t>Разраб.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6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533F802" w14:textId="77777777" w:rsidR="005967B0" w:rsidRDefault="005967B0" w:rsidP="00B2745D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7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0C8F786" w14:textId="77777777" w:rsidR="005967B0" w:rsidRPr="005E4A3B" w:rsidRDefault="005967B0" w:rsidP="00B2745D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D90507F" w14:textId="77777777" w:rsidR="005967B0" w:rsidRPr="00931BFC" w:rsidRDefault="005967B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9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5B39126" w14:textId="77777777" w:rsidR="005967B0" w:rsidRPr="00A32665" w:rsidRDefault="005967B0" w:rsidP="00B2745D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12B4E9C" w14:textId="77777777" w:rsidR="005967B0" w:rsidRPr="005E4A3B" w:rsidRDefault="005967B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EA3D5F1" w14:textId="77777777" w:rsidR="005967B0" w:rsidRPr="005E4A3B" w:rsidRDefault="005967B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E02AB0B" w14:textId="77777777" w:rsidR="005967B0" w:rsidRPr="005E4A3B" w:rsidRDefault="005967B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4AABD83" w14:textId="77777777" w:rsidR="005967B0" w:rsidRPr="005E4A3B" w:rsidRDefault="005967B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91E5882" w14:textId="77777777" w:rsidR="005967B0" w:rsidRPr="005E4A3B" w:rsidRDefault="005967B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C569E67" w14:textId="77777777" w:rsidR="005967B0" w:rsidRPr="000411E6" w:rsidRDefault="005967B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FCC3B68" w14:textId="77777777" w:rsidR="005967B0" w:rsidRPr="000411E6" w:rsidRDefault="005967B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ED402D7" w14:textId="77777777" w:rsidR="005967B0" w:rsidRPr="000411E6" w:rsidRDefault="005967B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5811802" w14:textId="77777777" w:rsidR="005967B0" w:rsidRPr="000411E6" w:rsidRDefault="005967B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74E8424" w14:textId="77777777" w:rsidR="005967B0" w:rsidRPr="000411E6" w:rsidRDefault="005967B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30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25B3E5E" w14:textId="77777777" w:rsidR="005967B0" w:rsidRPr="0079077B" w:rsidRDefault="00FC39CA" w:rsidP="00B2745D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1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BB9DE44" w14:textId="77777777" w:rsidR="005967B0" w:rsidRPr="00A32665" w:rsidRDefault="005967B0" w:rsidP="00B2745D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2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A481EE9" w14:textId="77777777" w:rsidR="005967B0" w:rsidRPr="00CB1016" w:rsidRDefault="005967B0" w:rsidP="00B2745D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3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E979671" w14:textId="77777777" w:rsidR="005967B0" w:rsidRPr="00CB1016" w:rsidRDefault="005967B0" w:rsidP="00B2745D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4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C9B2628" w14:textId="77777777" w:rsidR="005967B0" w:rsidRPr="005374BE" w:rsidRDefault="005967B0" w:rsidP="00B2745D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FC39CA" w:rsidRPr="00FC39CA">
                                    <w:rPr>
                                      <w:noProof/>
                                    </w:rPr>
                                    <w:instrText>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FC39CA"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5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C7FC72E" w14:textId="77777777" w:rsidR="005967B0" w:rsidRPr="005374BE" w:rsidRDefault="005967B0" w:rsidP="00B2745D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6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FE84AB9" w14:textId="77777777" w:rsidR="005967B0" w:rsidRDefault="005967B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7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24B8BE5" w14:textId="77777777" w:rsidR="005967B0" w:rsidRDefault="005967B0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FC39CA">
                                    <w:t>A.B.XXX.ПА.XX.X-X.X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8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E4C0297" w14:textId="77777777" w:rsidR="005967B0" w:rsidRDefault="00FC39CA" w:rsidP="00B2745D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>
                                      <w:t>Полное название системы</w:t>
                                    </w:r>
                                  </w:fldSimple>
                                  <w:r w:rsidR="005967B0">
                                    <w:t>.</w:t>
                                  </w:r>
                                </w:p>
                                <w:p w14:paraId="050C1EE5" w14:textId="77777777" w:rsidR="005967B0" w:rsidRPr="009E1BD0" w:rsidRDefault="005967B0" w:rsidP="00B2745D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9E1BD0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9E1BD0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9E1BD0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 w:rsidR="00FC39CA">
                                    <w:rPr>
                                      <w:rStyle w:val="34fe"/>
                                    </w:rPr>
                                    <w:t>Описание программного обеспечения</w:t>
                                  </w:r>
                                  <w:r w:rsidRPr="009E1BD0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9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014F873" w14:textId="77777777" w:rsidR="005967B0" w:rsidRDefault="005967B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0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EEA21A4" w14:textId="77777777" w:rsidR="005967B0" w:rsidRDefault="005967B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4B860AE" w14:textId="77777777" w:rsidR="005967B0" w:rsidRPr="00945CCC" w:rsidRDefault="005967B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2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576E134" w14:textId="77777777" w:rsidR="005967B0" w:rsidRPr="00945CCC" w:rsidRDefault="005967B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CFBB10E" w14:textId="77777777" w:rsidR="005967B0" w:rsidRPr="005E4A3B" w:rsidRDefault="005967B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D674FB8" w14:textId="77777777" w:rsidR="005967B0" w:rsidRPr="005E4A3B" w:rsidRDefault="005967B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55CAD99" w14:textId="77777777" w:rsidR="005967B0" w:rsidRPr="000411E6" w:rsidRDefault="005967B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DBE02E7" w14:textId="77777777" w:rsidR="005967B0" w:rsidRPr="000411E6" w:rsidRDefault="005967B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7" name="Группа 547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4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71D6CC0" w14:textId="77777777" w:rsidR="005967B0" w:rsidRPr="006C5C53" w:rsidRDefault="005967B0" w:rsidP="00837FF6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4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BA06B48" w14:textId="77777777" w:rsidR="005967B0" w:rsidRPr="006C5C53" w:rsidRDefault="005967B0" w:rsidP="00837FF6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EC9733B" id="Группа 139" o:spid="_x0000_s1289" style="position:absolute;left:0;text-align:left;margin-left:22.7pt;margin-top:14.2pt;width:558.45pt;height:826.6pt;z-index:251685888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">
              <v:group id="Группа 140" o:spid="_x0000_s1290" style="position:absolute;width:70920;height:103320" coordsize="70920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iOc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4Ivz8gEev4LAAD//wMAUEsBAi0AFAAGAAgAAAAhANvh9svuAAAAhQEAABMAAAAAAAAA&#10;AAAAAAAAAAAAAFtDb250ZW50X1R5cGVzXS54bWxQSwECLQAUAAYACAAAACEAWvQsW78AAAAVAQAA&#10;CwAAAAAAAAAAAAAAAAAfAQAAX3JlbHMvLnJlbHNQSwECLQAUAAYACAAAACEA3a4jnMYAAADcAAAA&#10;DwAAAAAAAAAAAAAAAAAHAgAAZHJzL2Rvd25yZXYueG1sUEsFBgAAAAADAAMAtwAAAPoCAAAAAA==&#10;">
                <v:group id="Группа 141" o:spid="_x0000_s1291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oYH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zwn8PhMukJsfAAAA//8DAFBLAQItABQABgAIAAAAIQDb4fbL7gAAAIUBAAATAAAAAAAAAAAA&#10;AAAAAAAAAABbQ29udGVudF9UeXBlc10ueG1sUEsBAi0AFAAGAAgAAAAhAFr0LFu/AAAAFQEAAAsA&#10;AAAAAAAAAAAAAAAAHwEAAF9yZWxzLy5yZWxzUEsBAi0AFAAGAAgAAAAhALLihgfEAAAA3AAAAA8A&#10;AAAAAAAAAAAAAAAABwIAAGRycy9kb3ducmV2LnhtbFBLBQYAAAAAAwADALcAAAD4AgAAAAA=&#10;">
                  <v:group id="Группа 142" o:spid="_x0000_s1292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Bhw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">
                    <v:group id="Группа 143" o:spid="_x0000_s129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3r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f0nh9ky4QC6vAAAA//8DAFBLAQItABQABgAIAAAAIQDb4fbL7gAAAIUBAAATAAAAAAAAAAAA&#10;AAAAAAAAAABbQ29udGVudF9UeXBlc10ueG1sUEsBAi0AFAAGAAgAAAAhAFr0LFu/AAAAFQEAAAsA&#10;AAAAAAAAAAAAAAAAHwEAAF9yZWxzLy5yZWxzUEsBAi0AFAAGAAgAAAAhAC18vevEAAAA3AAAAA8A&#10;AAAAAAAAAAAAAAAABwIAAGRycy9kb3ducmV2LnhtbFBLBQYAAAAAAwADALcAAAD4AgAAAAA=&#10;">
                      <v:rect id="Rectangle 91" o:spid="_x0000_s1294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" filled="f" strokeweight="1.5pt">
                        <v:textbox inset=",1mm"/>
                      </v:rect>
                      <v:group id="Группа 145" o:spid="_x0000_s1295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YAE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KTyfCRfIxT8AAAD//wMAUEsBAi0AFAAGAAgAAAAhANvh9svuAAAAhQEAABMAAAAAAAAAAAAA&#10;AAAAAAAAAFtDb250ZW50X1R5cGVzXS54bWxQSwECLQAUAAYACAAAACEAWvQsW78AAAAVAQAACwAA&#10;AAAAAAAAAAAAAAAfAQAAX3JlbHMvLnJlbHNQSwECLQAUAAYACAAAACEAzdmABMMAAADcAAAADwAA&#10;AAAAAAAAAAAAAAAHAgAAZHJzL2Rvd25yZXYueG1sUEsFBgAAAAADAAMAtwAAAPcCAAAAAA==&#10;">
                        <v:group id="Группа 146" o:spid="_x0000_s1296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5z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GTyfCRfIxT8AAAD//wMAUEsBAi0AFAAGAAgAAAAhANvh9svuAAAAhQEAABMAAAAAAAAAAAAA&#10;AAAAAAAAAFtDb250ZW50X1R5cGVzXS54bWxQSwECLQAUAAYACAAAACEAWvQsW78AAAAVAQAACwAA&#10;AAAAAAAAAAAAAAAfAQAAX3JlbHMvLnJlbHNQSwECLQAUAAYACAAAACEAPQsec8MAAADcAAAADwAA&#10;AAAAAAAAAAAAAAAHAgAAZHJzL2Rvd25yZXYueG1sUEsFBgAAAAADAAMAtwAAAPcCAAAAAA==&#10;">
                          <v:line id="Line 76" o:spid="_x0000_s1297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" strokeweight="1.5pt"/>
                          <v:line id="Line 77" o:spid="_x0000_s1298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" strokeweight="1.5pt"/>
                          <v:line id="Line 78" o:spid="_x0000_s1299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" strokeweight="1.5pt"/>
                          <v:line id="Line 79" o:spid="_x0000_s1300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" strokeweight="1.5pt"/>
                        </v:group>
                        <v:line id="Line 92" o:spid="_x0000_s1301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" strokeweight="1.5pt"/>
                      </v:group>
                    </v:group>
                    <v:group id="Группа 152" o:spid="_x0000_s1302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">
                      <v:group id="Группа 153" o:spid="_x0000_s1303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04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6B92D873" w14:textId="77777777" w:rsidR="005967B0" w:rsidRDefault="005967B0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05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" filled="f" stroked="f" strokeweight="1.5pt">
                          <v:textbox style="layout-flow:vertical;mso-layout-flow-alt:bottom-to-top" inset=".4mm,.4mm,.4mm,.4mm">
                            <w:txbxContent>
                              <w:p w14:paraId="74A5F020" w14:textId="77777777" w:rsidR="005967B0" w:rsidRDefault="005967B0" w:rsidP="00B2745D">
                                <w:pPr>
                                  <w:pStyle w:val="34f3"/>
                                </w:pPr>
                                <w:r>
                                  <w:t>Инв № дубл.</w:t>
                                </w:r>
                              </w:p>
                            </w:txbxContent>
                          </v:textbox>
                        </v:shape>
                        <v:shape id="Text Box 83" o:spid="_x0000_s1306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3A702618" w14:textId="77777777" w:rsidR="005967B0" w:rsidRDefault="005967B0" w:rsidP="00B2745D">
                                <w:pPr>
                                  <w:pStyle w:val="34f3"/>
                                </w:pPr>
                                <w:r>
                                  <w:t>Инв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07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" filled="f" stroked="f" strokeweight="1.5pt">
                          <v:textbox style="layout-flow:vertical;mso-layout-flow-alt:bottom-to-top" inset=".4mm,.4mm,.4mm,.4mm">
                            <w:txbxContent>
                              <w:p w14:paraId="6948DDF0" w14:textId="77777777" w:rsidR="005967B0" w:rsidRDefault="005967B0" w:rsidP="00B2745D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08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169828E7" w14:textId="77777777" w:rsidR="005967B0" w:rsidRDefault="005967B0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159" o:spid="_x0000_s1309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        <v:shape id="Text Box 87" o:spid="_x0000_s1310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14:paraId="6E3A7360" w14:textId="77777777" w:rsidR="005967B0" w:rsidRDefault="005967B0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11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" filled="f" stroked="f" strokeweight="1.5pt">
                          <v:textbox style="layout-flow:vertical;mso-layout-flow-alt:bottom-to-top" inset="0,0,0,0">
                            <w:txbxContent>
                              <w:p w14:paraId="02EDA51F" w14:textId="77777777" w:rsidR="005967B0" w:rsidRDefault="005967B0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12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" filled="f" stroked="f" strokeweight="1.5pt">
                          <v:textbox style="layout-flow:vertical;mso-layout-flow-alt:bottom-to-top" inset="0,0,0,0">
                            <w:txbxContent>
                              <w:p w14:paraId="5F213B7F" w14:textId="77777777" w:rsidR="005967B0" w:rsidRDefault="005967B0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13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" filled="f" stroked="f" strokeweight="1.5pt">
                          <v:textbox style="layout-flow:vertical;mso-layout-flow-alt:bottom-to-top" inset="0,0,0,0">
                            <w:txbxContent>
                              <w:p w14:paraId="705D5248" w14:textId="77777777" w:rsidR="005967B0" w:rsidRDefault="005967B0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14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" filled="f" stroked="f" strokeweight="1.5pt">
                          <v:textbox style="layout-flow:vertical;mso-layout-flow-alt:bottom-to-top" inset="0,0,0,0">
                            <w:txbxContent>
                              <w:p w14:paraId="46932A4A" w14:textId="77777777" w:rsidR="005967B0" w:rsidRDefault="005967B0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15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" filled="f" strokeweight="1.5pt">
                    <v:textbox inset=",1mm"/>
                  </v:rect>
                </v:group>
                <v:group id="Группа 166" o:spid="_x0000_s1316" style="position:absolute;left:4317;top:88924;width:66600;height:14400" coordsize="66600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">
                  <v:group id="Группа 167" o:spid="_x0000_s1317" style="position:absolute;width:66600;height:14400" coordsize="66609,1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ueI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GTyfCRfIxT8AAAD//wMAUEsBAi0AFAAGAAgAAAAhANvh9svuAAAAhQEAABMAAAAAAAAAAAAA&#10;AAAAAAAAAFtDb250ZW50X1R5cGVzXS54bWxQSwECLQAUAAYACAAAACEAWvQsW78AAAAVAQAACwAA&#10;AAAAAAAAAAAAAAAfAQAAX3JlbHMvLnJlbHNQSwECLQAUAAYACAAAACEAGfLniMMAAADcAAAADwAA&#10;AAAAAAAAAAAAAAAHAgAAZHJzL2Rvd25yZXYueG1sUEsFBgAAAAADAAMAtwAAAPcCAAAAAA==&#10;">
                    <v:line id="Line 102" o:spid="_x0000_s1318" style="position:absolute;flip:x;visibility:visible;mso-wrap-style:square" from="23386,0" to="2338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11" o:spid="_x0000_s1319" style="position:absolute;flip:x;visibility:visible;mso-wrap-style:square" from="54014,5404" to="54014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9" o:spid="_x0000_s1320" style="position:absolute;visibility:visible;mso-wrap-style:square" from="23386,5404" to="66586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0" o:spid="_x0000_s1321" style="position:absolute;visibility:visible;mso-wrap-style:square" from="48609,5404" to="48609,1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12" o:spid="_x0000_s1322" style="position:absolute;visibility:visible;mso-wrap-style:square" from="59419,5404" to="59419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13" o:spid="_x0000_s1323" style="position:absolute;visibility:visible;mso-wrap-style:square" from="48609,7206" to="66609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30" o:spid="_x0000_s1324" style="position:absolute;visibility:visible;mso-wrap-style:square" from="48609,9008" to="66609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34" o:spid="_x0000_s1325" style="position:absolute;visibility:visible;mso-wrap-style:square" from="50410,7206" to="50410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"/>
                    <v:line id="Line 135" o:spid="_x0000_s1326" style="position:absolute;visibility:visible;mso-wrap-style:square" from="52212,7206" to="52212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k5MxAAAANw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LcU7s/EC+TsBgAA//8DAFBLAQItABQABgAIAAAAIQDb4fbL7gAAAIUBAAATAAAAAAAAAAAA&#10;AAAAAAAAAABbQ29udGVudF9UeXBlc10ueG1sUEsBAi0AFAAGAAgAAAAhAFr0LFu/AAAAFQEAAAsA&#10;AAAAAAAAAAAAAAAAHwEAAF9yZWxzLy5yZWxzUEsBAi0AFAAGAAgAAAAhAC5aTkzEAAAA3AAAAA8A&#10;AAAAAAAAAAAAAAAABwIAAGRycy9kb3ducmV2LnhtbFBLBQYAAAAAAwADALcAAAD4AgAAAAA=&#10;"/>
                    <v:line id="Прямая соединительная линия 18" o:spid="_x0000_s1327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" strokecolor="windowText" strokeweight="1.5pt"/>
                    <v:line id="Line 98" o:spid="_x0000_s1328" style="position:absolute;flip:x;visibility:visible;mso-wrap-style:square" from="6118,0" to="611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99" o:spid="_x0000_s1329" style="position:absolute;visibility:visible;mso-wrap-style:square" from="2515,0" to="251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00" o:spid="_x0000_s1330" style="position:absolute;visibility:visible;mso-wrap-style:square" from="14412,0" to="1441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1" o:spid="_x0000_s1331" style="position:absolute;flip:x;visibility:visible;mso-wrap-style:square" from="19783,0" to="1978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03" o:spid="_x0000_s1332" style="position:absolute;visibility:visible;mso-wrap-style:square" from="0,1801" to="23400,1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04" o:spid="_x0000_s1333" style="position:absolute;visibility:visible;mso-wrap-style:square" from="0,5404" to="23400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05" o:spid="_x0000_s1334" style="position:absolute;visibility:visible;mso-wrap-style:square" from="0,9008" to="23400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07" o:spid="_x0000_s1335" style="position:absolute;visibility:visible;mso-wrap-style:square" from="0,7206" to="23400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08" o:spid="_x0000_s1336" style="position:absolute;visibility:visible;mso-wrap-style:square" from="0,10809" to="23400,10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33" o:spid="_x0000_s1337" style="position:absolute;visibility:visible;mso-wrap-style:square" from="0,3603" to="23400,3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08" o:spid="_x0000_s1338" style="position:absolute;visibility:visible;mso-wrap-style:square" from="0,12611" to="23400,12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">
                      <v:stroke startarrowwidth="narrow" startarrowlength="short" endarrowwidth="narrow" endarrowlength="short"/>
                    </v:line>
                  </v:group>
                  <v:group id="Группа 189" o:spid="_x0000_s1339" style="position:absolute;left:169;top:67;width:66276;height:14256" coordsize="66276,14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">
                    <v:rect id="Rectangle 119" o:spid="_x0000_s1340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" filled="f" stroked="f">
                      <v:textbox inset="0,0,0,0">
                        <w:txbxContent>
                          <w:p w14:paraId="686179D9" w14:textId="77777777" w:rsidR="005967B0" w:rsidRPr="00945CCC" w:rsidRDefault="005967B0" w:rsidP="00B2745D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341" style="position:absolute;left:200;top:10801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" filled="f" stroked="f">
                      <v:textbox inset="0,0,0,0">
                        <w:txbxContent>
                          <w:p w14:paraId="6B893B97" w14:textId="77777777" w:rsidR="005967B0" w:rsidRDefault="005967B0" w:rsidP="00B2745D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342" style="position:absolute;top:3567;width:235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" filled="f" stroked="f">
                      <v:textbox inset="0,0,0,0">
                        <w:txbxContent>
                          <w:p w14:paraId="020A45AC" w14:textId="77777777" w:rsidR="005967B0" w:rsidRDefault="005967B0" w:rsidP="00B2745D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343" style="position:absolute;left:6330;top:356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Sg7xgAAANwAAAAPAAAAZHJzL2Rvd25yZXYueG1sRI9Pa8JA&#10;FMTvBb/D8oReim5saTXRVaStpjfxz8XbI/vchGbfhuxW47d3BaHHYWZ+w8wWna3FmVpfOVYwGiYg&#10;iAunKzYKDvvVYALCB2SNtWNScCUPi3nvaYaZdhfe0nkXjIgQ9hkqKENoMil9UZJFP3QNcfROrrUY&#10;omyN1C1eItzW8jV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MfkoO8YAAADcAAAA&#10;DwAAAAAAAAAAAAAAAAAHAgAAZHJzL2Rvd25yZXYueG1sUEsFBgAAAAADAAMAtwAAAPoCAAAAAA==&#10;" filled="f" stroked="f">
                      <v:textbox inset="0,0,0,0">
                        <w:txbxContent>
                          <w:p w14:paraId="550C549B" w14:textId="77777777" w:rsidR="005967B0" w:rsidRPr="005E4A3B" w:rsidRDefault="005967B0" w:rsidP="00B2745D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344" style="position:absolute;left:19795;top:3567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LBPxgAAANwAAAAPAAAAZHJzL2Rvd25yZXYueG1sRI9Pa8JA&#10;FMTvBb/D8oReim4sbTXRVaStpjfxz8XbI/vchGbfhuxW47d3BaHHYWZ+w8wWna3FmVpfOVYwGiYg&#10;iAunKzYKDvvVYALCB2SNtWNScCUPi3nvaYaZdhfe0nkXjIgQ9hkqKENoMil9UZJFP3QNcfROrrUY&#10;omyN1C1eItzW8jV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vhCwT8YAAADcAAAA&#10;DwAAAAAAAAAAAAAAAAAHAgAAZHJzL2Rvd25yZXYueG1sUEsFBgAAAAADAAMAtwAAAPoCAAAAAA==&#10;" filled="f" stroked="f">
                      <v:textbox inset="0,0,0,0">
                        <w:txbxContent>
                          <w:p w14:paraId="5F9572F0" w14:textId="77777777" w:rsidR="005967B0" w:rsidRPr="000411E6" w:rsidRDefault="005967B0" w:rsidP="00B2745D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345" type="#_x0000_t202" style="position:absolute;left:200;top:5426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" filled="f" stroked="f">
                      <v:textbox inset="0,0,0,0">
                        <w:txbxContent>
                          <w:p w14:paraId="2F7A91BA" w14:textId="77777777" w:rsidR="005967B0" w:rsidRDefault="005967B0" w:rsidP="00B2745D">
                            <w:pPr>
                              <w:pStyle w:val="34f3"/>
                            </w:pPr>
                            <w:r>
                              <w:t>Разраб.</w:t>
                            </w:r>
                          </w:p>
                        </w:txbxContent>
                      </v:textbox>
                    </v:shape>
                    <v:shape id="Text Box 132" o:spid="_x0000_s1346" type="#_x0000_t202" style="position:absolute;left:200;top:7234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" filled="f" stroked="f">
                      <v:textbox inset="0,0,0,0">
                        <w:txbxContent>
                          <w:p w14:paraId="7533F802" w14:textId="77777777" w:rsidR="005967B0" w:rsidRDefault="005967B0" w:rsidP="00B2745D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347" style="position:absolute;left:14620;top:356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" filled="f" stroked="f">
                      <v:textbox inset="0,0,0,0">
                        <w:txbxContent>
                          <w:p w14:paraId="50C8F786" w14:textId="77777777" w:rsidR="005967B0" w:rsidRPr="005E4A3B" w:rsidRDefault="005967B0" w:rsidP="00B2745D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348" type="#_x0000_t202" style="position:absolute;left:200;top:8993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" filled="f" stroked="f">
                      <v:textbox inset="0,0,0,0">
                        <w:txbxContent>
                          <w:p w14:paraId="6D90507F" w14:textId="77777777" w:rsidR="005967B0" w:rsidRPr="00931BFC" w:rsidRDefault="005967B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349" type="#_x0000_t202" style="position:absolute;left:200;top:12610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" filled="f" stroked="f">
                      <v:textbox inset="0,0,0,0">
                        <w:txbxContent>
                          <w:p w14:paraId="75B39126" w14:textId="77777777" w:rsidR="005967B0" w:rsidRPr="00A32665" w:rsidRDefault="005967B0" w:rsidP="00B2745D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350" style="position:absolute;left:6330;top:5426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" filled="f" stroked="f">
                      <v:textbox inset="0,0,0,0">
                        <w:txbxContent>
                          <w:p w14:paraId="612B4E9C" w14:textId="77777777" w:rsidR="005967B0" w:rsidRPr="005E4A3B" w:rsidRDefault="005967B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1" style="position:absolute;left:6330;top:7234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" filled="f" stroked="f">
                      <v:textbox inset="0,0,0,0">
                        <w:txbxContent>
                          <w:p w14:paraId="4EA3D5F1" w14:textId="77777777" w:rsidR="005967B0" w:rsidRPr="005E4A3B" w:rsidRDefault="005967B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2" style="position:absolute;left:6330;top:8993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" filled="f" stroked="f">
                      <v:textbox inset="0,0,0,0">
                        <w:txbxContent>
                          <w:p w14:paraId="5E02AB0B" w14:textId="77777777" w:rsidR="005967B0" w:rsidRPr="005E4A3B" w:rsidRDefault="005967B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3" style="position:absolute;left:6330;top:10801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eKGxgAAANwAAAAPAAAAZHJzL2Rvd25yZXYueG1sRI9Pa8JA&#10;FMTvBb/D8oReim5qaTXRVaStpjfxz8XbI/vchGbfhuxW47d3BaHHYWZ+w8wWna3FmVpfOVbwOkxA&#10;EBdOV2wUHParwQSED8gaa8ek4EoeFvPe0wwz7S68pfMuGBEh7DNUUIbQZFL6oiSLfuga4uidXGsx&#10;RNkaqVu8RLit5Sh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/5XihsYAAADcAAAA&#10;DwAAAAAAAAAAAAAAAAAHAgAAZHJzL2Rvd25yZXYueG1sUEsFBgAAAAADAAMAtwAAAPoCAAAAAA==&#10;" filled="f" stroked="f">
                      <v:textbox inset="0,0,0,0">
                        <w:txbxContent>
                          <w:p w14:paraId="74AABD83" w14:textId="77777777" w:rsidR="005967B0" w:rsidRPr="005E4A3B" w:rsidRDefault="005967B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4" style="position:absolute;left:6330;top:12610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HryxgAAANwAAAAPAAAAZHJzL2Rvd25yZXYueG1sRI9Pa8JA&#10;FMTvBb/D8oReim4qbTXRVaStpjfxz8XbI/vchGbfhuxW47d3BaHHYWZ+w8wWna3FmVpfOVbwOkxA&#10;EBdOV2wUHParwQSED8gaa8ek4EoeFvPe0wwz7S68pfMuGBEh7DNUUIbQZFL6oiSLfuga4uidXGsx&#10;RNkaqVu8RLit5Sh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cHx68sYAAADcAAAA&#10;DwAAAAAAAAAAAAAAAAAHAgAAZHJzL2Rvd25yZXYueG1sUEsFBgAAAAADAAMAtwAAAPoCAAAAAA==&#10;" filled="f" stroked="f">
                      <v:textbox inset="0,0,0,0">
                        <w:txbxContent>
                          <w:p w14:paraId="791E5882" w14:textId="77777777" w:rsidR="005967B0" w:rsidRPr="005E4A3B" w:rsidRDefault="005967B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5" style="position:absolute;left:19795;top:5426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" filled="f" stroked="f">
                      <v:textbox inset="0,0,0,0">
                        <w:txbxContent>
                          <w:p w14:paraId="6C569E67" w14:textId="77777777" w:rsidR="005967B0" w:rsidRPr="000411E6" w:rsidRDefault="005967B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6" style="position:absolute;left:19795;top:7234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" filled="f" stroked="f">
                      <v:textbox inset="0,0,0,0">
                        <w:txbxContent>
                          <w:p w14:paraId="0FCC3B68" w14:textId="77777777" w:rsidR="005967B0" w:rsidRPr="000411E6" w:rsidRDefault="005967B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7" style="position:absolute;left:19795;top:8993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" filled="f" stroked="f">
                      <v:textbox inset="0,0,0,0">
                        <w:txbxContent>
                          <w:p w14:paraId="5ED402D7" w14:textId="77777777" w:rsidR="005967B0" w:rsidRPr="000411E6" w:rsidRDefault="005967B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8" style="position:absolute;left:19795;top:10801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" filled="f" stroked="f">
                      <v:textbox inset="0,0,0,0">
                        <w:txbxContent>
                          <w:p w14:paraId="25811802" w14:textId="77777777" w:rsidR="005967B0" w:rsidRPr="000411E6" w:rsidRDefault="005967B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9" style="position:absolute;left:19795;top:12610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" filled="f" stroked="f">
                      <v:textbox inset="0,0,0,0">
                        <w:txbxContent>
                          <w:p w14:paraId="074E8424" w14:textId="77777777" w:rsidR="005967B0" w:rsidRPr="000411E6" w:rsidRDefault="005967B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360" style="position:absolute;left:49186;top:9646;width:16560;height:39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" filled="f" stroked="f">
                      <v:textbox inset="1pt,.4mm,1pt,1pt">
                        <w:txbxContent>
                          <w:p w14:paraId="525B3E5E" w14:textId="77777777" w:rsidR="005967B0" w:rsidRPr="0079077B" w:rsidRDefault="00FC39CA" w:rsidP="00B2745D">
                            <w:pPr>
                              <w:pStyle w:val="34f1"/>
                            </w:pPr>
                            <w:fldSimple w:instr=" DOCPROPERTY  Company  \* MERGEFORMAT ">
                              <w:r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361" style="position:absolute;left:48583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" filled="f" stroked="f">
                      <v:textbox inset="1pt,.4mm,1pt,1pt">
                        <w:txbxContent>
                          <w:p w14:paraId="3BB9DE44" w14:textId="77777777" w:rsidR="005967B0" w:rsidRPr="00A32665" w:rsidRDefault="005967B0" w:rsidP="00B2745D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362" style="position:absolute;left:54009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" filled="f" stroked="f">
                      <v:textbox inset="1pt,.4mm,1pt,1pt">
                        <w:txbxContent>
                          <w:p w14:paraId="1A481EE9" w14:textId="77777777" w:rsidR="005967B0" w:rsidRPr="00CB1016" w:rsidRDefault="005967B0" w:rsidP="00B2745D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363" style="position:absolute;left:59436;top:5426;width:68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" filled="f" stroked="f">
                      <v:textbox inset="1pt,.4mm,1pt,1pt">
                        <w:txbxContent>
                          <w:p w14:paraId="4E979671" w14:textId="77777777" w:rsidR="005967B0" w:rsidRPr="00CB1016" w:rsidRDefault="005967B0" w:rsidP="00B2745D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364" style="position:absolute;left:59436;top:7234;width:68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" filled="f" stroked="f">
                      <v:textbox inset="1pt,.4mm,1pt,1pt">
                        <w:txbxContent>
                          <w:p w14:paraId="6C9B2628" w14:textId="77777777" w:rsidR="005967B0" w:rsidRPr="005374BE" w:rsidRDefault="005967B0" w:rsidP="00B2745D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FC39CA" w:rsidRPr="00FC39CA">
                              <w:rPr>
                                <w:noProof/>
                              </w:rPr>
                              <w:instrText>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FC39CA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365" style="position:absolute;left:54009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" filled="f" stroked="f">
                      <v:textbox inset="1pt,.4mm,1pt,1pt">
                        <w:txbxContent>
                          <w:p w14:paraId="6C7FC72E" w14:textId="77777777" w:rsidR="005967B0" w:rsidRPr="005374BE" w:rsidRDefault="005967B0" w:rsidP="00B2745D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366" style="position:absolute;left:48583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" filled="f" stroked="f">
                      <v:textbox inset="1pt,.4mm,1pt,1pt">
                        <w:txbxContent>
                          <w:p w14:paraId="5FE84AB9" w14:textId="77777777" w:rsidR="005967B0" w:rsidRDefault="005967B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367" style="position:absolute;left:26829;top:135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" filled="f" stroked="f">
                      <v:textbox inset="1pt,.4mm,1pt,1pt">
                        <w:txbxContent>
                          <w:p w14:paraId="024B8BE5" w14:textId="77777777" w:rsidR="005967B0" w:rsidRDefault="005967B0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FC39CA">
                              <w:t>A.B.XXX.ПА.XX.X-X.X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368" style="position:absolute;left:25020;top:6129;width:21600;height:75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" filled="f" stroked="f">
                      <v:textbox inset="1pt,.4mm,1pt,1pt">
                        <w:txbxContent>
                          <w:p w14:paraId="3E4C0297" w14:textId="77777777" w:rsidR="005967B0" w:rsidRDefault="00FC39CA" w:rsidP="00B2745D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>
                                <w:t>Полное название системы</w:t>
                              </w:r>
                            </w:fldSimple>
                            <w:r w:rsidR="005967B0">
                              <w:t>.</w:t>
                            </w:r>
                          </w:p>
                          <w:p w14:paraId="050C1EE5" w14:textId="77777777" w:rsidR="005967B0" w:rsidRPr="009E1BD0" w:rsidRDefault="005967B0" w:rsidP="00B2745D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9E1BD0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9E1BD0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9E1BD0">
                              <w:rPr>
                                <w:rStyle w:val="34fe"/>
                              </w:rPr>
                              <w:fldChar w:fldCharType="separate"/>
                            </w:r>
                            <w:r w:rsidR="00FC39CA">
                              <w:rPr>
                                <w:rStyle w:val="34fe"/>
                              </w:rPr>
                              <w:t>Описание программного обеспечения</w:t>
                            </w:r>
                            <w:r w:rsidRPr="009E1BD0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369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" filled="f" stroked="f">
                      <v:textbox inset="0,0,0,0">
                        <w:txbxContent>
                          <w:p w14:paraId="4014F873" w14:textId="77777777" w:rsidR="005967B0" w:rsidRDefault="005967B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370" style="position:absolute;top:1758;width:217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" filled="f" stroked="f">
                      <v:textbox inset="0,0,0,0">
                        <w:txbxContent>
                          <w:p w14:paraId="3EEA21A4" w14:textId="77777777" w:rsidR="005967B0" w:rsidRDefault="005967B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1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" filled="f" stroked="f">
                      <v:textbox inset="0,0,0,0">
                        <w:txbxContent>
                          <w:p w14:paraId="64B860AE" w14:textId="77777777" w:rsidR="005967B0" w:rsidRPr="00945CCC" w:rsidRDefault="005967B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2" style="position:absolute;left:2512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" filled="f" stroked="f">
                      <v:textbox inset="0,0,0,0">
                        <w:txbxContent>
                          <w:p w14:paraId="1576E134" w14:textId="77777777" w:rsidR="005967B0" w:rsidRPr="00945CCC" w:rsidRDefault="005967B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3" style="position:absolute;left:633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" filled="f" stroked="f">
                      <v:textbox inset="0,0,0,0">
                        <w:txbxContent>
                          <w:p w14:paraId="7CFBB10E" w14:textId="77777777" w:rsidR="005967B0" w:rsidRPr="005E4A3B" w:rsidRDefault="005967B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4" style="position:absolute;left:6330;top:175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" filled="f" stroked="f">
                      <v:textbox inset="0,0,0,0">
                        <w:txbxContent>
                          <w:p w14:paraId="2D674FB8" w14:textId="77777777" w:rsidR="005967B0" w:rsidRPr="005E4A3B" w:rsidRDefault="005967B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5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" filled="f" stroked="f">
                      <v:textbox inset="0,0,0,0">
                        <w:txbxContent>
                          <w:p w14:paraId="555CAD99" w14:textId="77777777" w:rsidR="005967B0" w:rsidRPr="000411E6" w:rsidRDefault="005967B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6" style="position:absolute;left:19795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" filled="f" stroked="f">
                      <v:textbox inset="0,0,0,0">
                        <w:txbxContent>
                          <w:p w14:paraId="4DBE02E7" w14:textId="77777777" w:rsidR="005967B0" w:rsidRPr="000411E6" w:rsidRDefault="005967B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547" o:spid="_x0000_s1377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Bfx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0gWK/g9E46A3D4AAAD//wMAUEsBAi0AFAAGAAgAAAAhANvh9svuAAAAhQEAABMAAAAAAAAA&#10;AAAAAAAAAAAAAFtDb250ZW50X1R5cGVzXS54bWxQSwECLQAUAAYACAAAACEAWvQsW78AAAAVAQAA&#10;CwAAAAAAAAAAAAAAAAAfAQAAX3JlbHMvLnJlbHNQSwECLQAUAAYACAAAACEAScgX8cYAAADcAAAA&#10;DwAAAAAAAAAAAAAAAAAHAgAAZHJzL2Rvd25yZXYueG1sUEsFBgAAAAADAAMAtwAAAPoCAAAAAA==&#10;">
                <v:rect id="Rectangle 122" o:spid="_x0000_s1378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" filled="f" stroked="f">
                  <v:textbox inset="1pt,.4mm,1pt,1pt">
                    <w:txbxContent>
                      <w:p w14:paraId="571D6CC0" w14:textId="77777777" w:rsidR="005967B0" w:rsidRPr="006C5C53" w:rsidRDefault="005967B0" w:rsidP="00837FF6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379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" filled="f" stroked="f">
                  <v:textbox inset="1pt,.4mm,1pt,1pt">
                    <w:txbxContent>
                      <w:p w14:paraId="5BA06B48" w14:textId="77777777" w:rsidR="005967B0" w:rsidRPr="006C5C53" w:rsidRDefault="005967B0" w:rsidP="00837FF6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9" w15:restartNumberingAfterBreak="0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0" w15:restartNumberingAfterBreak="0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E67537"/>
    <w:multiLevelType w:val="multilevel"/>
    <w:tmpl w:val="3B76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7" w15:restartNumberingAfterBreak="0">
    <w:nsid w:val="41663985"/>
    <w:multiLevelType w:val="multilevel"/>
    <w:tmpl w:val="4260C428"/>
    <w:lvl w:ilvl="0">
      <w:start w:val="1"/>
      <w:numFmt w:val="russianUpper"/>
      <w:lvlText w:val="Приложение %1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8" w15:restartNumberingAfterBreak="0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0" w15:restartNumberingAfterBreak="0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1" w15:restartNumberingAfterBreak="0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6" w15:restartNumberingAfterBreak="0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2859433">
    <w:abstractNumId w:val="25"/>
  </w:num>
  <w:num w:numId="2" w16cid:durableId="20014956">
    <w:abstractNumId w:val="23"/>
  </w:num>
  <w:num w:numId="3" w16cid:durableId="462426350">
    <w:abstractNumId w:val="21"/>
  </w:num>
  <w:num w:numId="4" w16cid:durableId="586499166">
    <w:abstractNumId w:val="1"/>
  </w:num>
  <w:num w:numId="5" w16cid:durableId="1697585736">
    <w:abstractNumId w:val="12"/>
  </w:num>
  <w:num w:numId="6" w16cid:durableId="1982150406">
    <w:abstractNumId w:val="3"/>
  </w:num>
  <w:num w:numId="7" w16cid:durableId="401411606">
    <w:abstractNumId w:val="17"/>
  </w:num>
  <w:num w:numId="8" w16cid:durableId="170683287">
    <w:abstractNumId w:val="16"/>
  </w:num>
  <w:num w:numId="9" w16cid:durableId="1248878479">
    <w:abstractNumId w:val="10"/>
  </w:num>
  <w:num w:numId="10" w16cid:durableId="620846884">
    <w:abstractNumId w:val="26"/>
    <w:lvlOverride w:ilvl="0">
      <w:startOverride w:val="1"/>
    </w:lvlOverride>
  </w:num>
  <w:num w:numId="11" w16cid:durableId="1701126461">
    <w:abstractNumId w:val="2"/>
    <w:lvlOverride w:ilvl="0">
      <w:startOverride w:val="1"/>
    </w:lvlOverride>
  </w:num>
  <w:num w:numId="12" w16cid:durableId="23555733">
    <w:abstractNumId w:val="20"/>
  </w:num>
  <w:num w:numId="13" w16cid:durableId="1715425070">
    <w:abstractNumId w:val="0"/>
  </w:num>
  <w:num w:numId="14" w16cid:durableId="987512541">
    <w:abstractNumId w:val="24"/>
  </w:num>
  <w:num w:numId="15" w16cid:durableId="978455827">
    <w:abstractNumId w:val="4"/>
  </w:num>
  <w:num w:numId="16" w16cid:durableId="746265309">
    <w:abstractNumId w:val="27"/>
  </w:num>
  <w:num w:numId="17" w16cid:durableId="636108115">
    <w:abstractNumId w:val="15"/>
  </w:num>
  <w:num w:numId="18" w16cid:durableId="920020512">
    <w:abstractNumId w:val="19"/>
  </w:num>
  <w:num w:numId="19" w16cid:durableId="118725312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423913667">
    <w:abstractNumId w:val="22"/>
    <w:lvlOverride w:ilvl="0">
      <w:startOverride w:val="1"/>
    </w:lvlOverride>
  </w:num>
  <w:num w:numId="21" w16cid:durableId="336616579">
    <w:abstractNumId w:val="13"/>
  </w:num>
  <w:num w:numId="22" w16cid:durableId="732509857">
    <w:abstractNumId w:val="9"/>
  </w:num>
  <w:num w:numId="23" w16cid:durableId="2129548997">
    <w:abstractNumId w:val="2"/>
  </w:num>
  <w:num w:numId="24" w16cid:durableId="12172747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830437444">
    <w:abstractNumId w:val="24"/>
    <w:lvlOverride w:ilvl="0">
      <w:startOverride w:val="1"/>
    </w:lvlOverride>
  </w:num>
  <w:num w:numId="26" w16cid:durableId="880942331">
    <w:abstractNumId w:val="5"/>
  </w:num>
  <w:num w:numId="27" w16cid:durableId="940187014">
    <w:abstractNumId w:val="8"/>
  </w:num>
  <w:num w:numId="28" w16cid:durableId="209459477">
    <w:abstractNumId w:val="15"/>
    <w:lvlOverride w:ilvl="0">
      <w:startOverride w:val="1"/>
    </w:lvlOverride>
  </w:num>
  <w:num w:numId="29" w16cid:durableId="1184633458">
    <w:abstractNumId w:val="26"/>
  </w:num>
  <w:num w:numId="30" w16cid:durableId="535698179">
    <w:abstractNumId w:val="7"/>
  </w:num>
  <w:num w:numId="31" w16cid:durableId="999887312">
    <w:abstractNumId w:val="6"/>
  </w:num>
  <w:num w:numId="32" w16cid:durableId="42759319">
    <w:abstractNumId w:val="18"/>
  </w:num>
  <w:num w:numId="33" w16cid:durableId="668486372">
    <w:abstractNumId w:val="1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ru-RU" w:vendorID="1" w:dllVersion="512" w:checkStyle="1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DB5"/>
    <w:rsid w:val="000007EE"/>
    <w:rsid w:val="000015AE"/>
    <w:rsid w:val="00002A63"/>
    <w:rsid w:val="000049BD"/>
    <w:rsid w:val="00005458"/>
    <w:rsid w:val="00006327"/>
    <w:rsid w:val="0001094F"/>
    <w:rsid w:val="00011565"/>
    <w:rsid w:val="00011A36"/>
    <w:rsid w:val="000120C8"/>
    <w:rsid w:val="0001239C"/>
    <w:rsid w:val="00013460"/>
    <w:rsid w:val="000153BB"/>
    <w:rsid w:val="0001774A"/>
    <w:rsid w:val="00020EE5"/>
    <w:rsid w:val="00021FA2"/>
    <w:rsid w:val="00022C4F"/>
    <w:rsid w:val="000244EC"/>
    <w:rsid w:val="0002724A"/>
    <w:rsid w:val="000273CD"/>
    <w:rsid w:val="00027F35"/>
    <w:rsid w:val="000307C3"/>
    <w:rsid w:val="00030F40"/>
    <w:rsid w:val="00031841"/>
    <w:rsid w:val="00032A3D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5EA"/>
    <w:rsid w:val="000432A0"/>
    <w:rsid w:val="00044633"/>
    <w:rsid w:val="000460EE"/>
    <w:rsid w:val="000478DB"/>
    <w:rsid w:val="00047CEA"/>
    <w:rsid w:val="00047E5B"/>
    <w:rsid w:val="000501A2"/>
    <w:rsid w:val="00050F69"/>
    <w:rsid w:val="00051DAF"/>
    <w:rsid w:val="0005235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1E6F"/>
    <w:rsid w:val="000634B5"/>
    <w:rsid w:val="00063587"/>
    <w:rsid w:val="0006439F"/>
    <w:rsid w:val="00065073"/>
    <w:rsid w:val="00067291"/>
    <w:rsid w:val="0007283C"/>
    <w:rsid w:val="00073100"/>
    <w:rsid w:val="00075C1C"/>
    <w:rsid w:val="00076391"/>
    <w:rsid w:val="000767D9"/>
    <w:rsid w:val="00076F9C"/>
    <w:rsid w:val="00080585"/>
    <w:rsid w:val="00080FCE"/>
    <w:rsid w:val="00081223"/>
    <w:rsid w:val="00081C81"/>
    <w:rsid w:val="0008302B"/>
    <w:rsid w:val="0008350E"/>
    <w:rsid w:val="00083974"/>
    <w:rsid w:val="00084314"/>
    <w:rsid w:val="000845DC"/>
    <w:rsid w:val="00086781"/>
    <w:rsid w:val="00086950"/>
    <w:rsid w:val="0008766B"/>
    <w:rsid w:val="000911A6"/>
    <w:rsid w:val="00091D6A"/>
    <w:rsid w:val="00091FE0"/>
    <w:rsid w:val="00092E72"/>
    <w:rsid w:val="00093EC1"/>
    <w:rsid w:val="000953BF"/>
    <w:rsid w:val="00095582"/>
    <w:rsid w:val="00095751"/>
    <w:rsid w:val="00095C76"/>
    <w:rsid w:val="00096FD6"/>
    <w:rsid w:val="00097B5B"/>
    <w:rsid w:val="000A023D"/>
    <w:rsid w:val="000A234C"/>
    <w:rsid w:val="000A2C56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170B"/>
    <w:rsid w:val="000D1F0F"/>
    <w:rsid w:val="000D293B"/>
    <w:rsid w:val="000D4199"/>
    <w:rsid w:val="000D4C77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154D"/>
    <w:rsid w:val="000F3C15"/>
    <w:rsid w:val="000F3C2F"/>
    <w:rsid w:val="000F6136"/>
    <w:rsid w:val="000F636F"/>
    <w:rsid w:val="001000C2"/>
    <w:rsid w:val="0010060A"/>
    <w:rsid w:val="0010129B"/>
    <w:rsid w:val="001013FD"/>
    <w:rsid w:val="00102B0E"/>
    <w:rsid w:val="001053DA"/>
    <w:rsid w:val="00106A0D"/>
    <w:rsid w:val="001076CB"/>
    <w:rsid w:val="00111EE5"/>
    <w:rsid w:val="00112438"/>
    <w:rsid w:val="001146F6"/>
    <w:rsid w:val="001149C9"/>
    <w:rsid w:val="00115B8B"/>
    <w:rsid w:val="0011798F"/>
    <w:rsid w:val="00120549"/>
    <w:rsid w:val="00120D35"/>
    <w:rsid w:val="00120F79"/>
    <w:rsid w:val="001230E9"/>
    <w:rsid w:val="00123EF2"/>
    <w:rsid w:val="0012402A"/>
    <w:rsid w:val="001243A7"/>
    <w:rsid w:val="00124E9E"/>
    <w:rsid w:val="001252F6"/>
    <w:rsid w:val="0012586A"/>
    <w:rsid w:val="00126210"/>
    <w:rsid w:val="00130A7D"/>
    <w:rsid w:val="00130B1A"/>
    <w:rsid w:val="0013118C"/>
    <w:rsid w:val="001351B8"/>
    <w:rsid w:val="00135CB3"/>
    <w:rsid w:val="00136239"/>
    <w:rsid w:val="00136323"/>
    <w:rsid w:val="0014018E"/>
    <w:rsid w:val="00142D91"/>
    <w:rsid w:val="00143B4D"/>
    <w:rsid w:val="001478DB"/>
    <w:rsid w:val="00147B49"/>
    <w:rsid w:val="001526CE"/>
    <w:rsid w:val="00152844"/>
    <w:rsid w:val="001530EB"/>
    <w:rsid w:val="001549A0"/>
    <w:rsid w:val="00155154"/>
    <w:rsid w:val="001552D3"/>
    <w:rsid w:val="00155C2A"/>
    <w:rsid w:val="00156F45"/>
    <w:rsid w:val="001611C1"/>
    <w:rsid w:val="00162414"/>
    <w:rsid w:val="00162879"/>
    <w:rsid w:val="00163935"/>
    <w:rsid w:val="001641FF"/>
    <w:rsid w:val="0016505D"/>
    <w:rsid w:val="00165934"/>
    <w:rsid w:val="001701CA"/>
    <w:rsid w:val="0017199C"/>
    <w:rsid w:val="001732DB"/>
    <w:rsid w:val="00173333"/>
    <w:rsid w:val="0017335F"/>
    <w:rsid w:val="0017407B"/>
    <w:rsid w:val="0017488F"/>
    <w:rsid w:val="0017689A"/>
    <w:rsid w:val="00177176"/>
    <w:rsid w:val="00177243"/>
    <w:rsid w:val="00180DCA"/>
    <w:rsid w:val="00181131"/>
    <w:rsid w:val="001816A5"/>
    <w:rsid w:val="00182B4F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5B23"/>
    <w:rsid w:val="001A60C4"/>
    <w:rsid w:val="001A6BA1"/>
    <w:rsid w:val="001A7920"/>
    <w:rsid w:val="001B1371"/>
    <w:rsid w:val="001B1AFB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5B38"/>
    <w:rsid w:val="001D5B6A"/>
    <w:rsid w:val="001D7130"/>
    <w:rsid w:val="001D78CA"/>
    <w:rsid w:val="001D7F0C"/>
    <w:rsid w:val="001E12FC"/>
    <w:rsid w:val="001E29E1"/>
    <w:rsid w:val="001E378F"/>
    <w:rsid w:val="001E3A54"/>
    <w:rsid w:val="001E4042"/>
    <w:rsid w:val="001E4581"/>
    <w:rsid w:val="001E48E2"/>
    <w:rsid w:val="001E53C0"/>
    <w:rsid w:val="001E738F"/>
    <w:rsid w:val="001E742B"/>
    <w:rsid w:val="001F0C52"/>
    <w:rsid w:val="001F0D6F"/>
    <w:rsid w:val="001F132E"/>
    <w:rsid w:val="001F2429"/>
    <w:rsid w:val="001F2988"/>
    <w:rsid w:val="001F38DA"/>
    <w:rsid w:val="001F4A6A"/>
    <w:rsid w:val="001F4B38"/>
    <w:rsid w:val="001F57E1"/>
    <w:rsid w:val="001F676E"/>
    <w:rsid w:val="00200649"/>
    <w:rsid w:val="00201651"/>
    <w:rsid w:val="00201C46"/>
    <w:rsid w:val="0020202F"/>
    <w:rsid w:val="00204D0D"/>
    <w:rsid w:val="00205E67"/>
    <w:rsid w:val="00207008"/>
    <w:rsid w:val="002075A0"/>
    <w:rsid w:val="00210AF4"/>
    <w:rsid w:val="00210D89"/>
    <w:rsid w:val="0021189F"/>
    <w:rsid w:val="002138C8"/>
    <w:rsid w:val="00213CD6"/>
    <w:rsid w:val="00215025"/>
    <w:rsid w:val="00215ADC"/>
    <w:rsid w:val="00220381"/>
    <w:rsid w:val="0022057E"/>
    <w:rsid w:val="00221122"/>
    <w:rsid w:val="002225C6"/>
    <w:rsid w:val="00225688"/>
    <w:rsid w:val="002266E7"/>
    <w:rsid w:val="00230333"/>
    <w:rsid w:val="00232ABC"/>
    <w:rsid w:val="00233D57"/>
    <w:rsid w:val="00234FA0"/>
    <w:rsid w:val="00237982"/>
    <w:rsid w:val="002408FE"/>
    <w:rsid w:val="00240E43"/>
    <w:rsid w:val="002418BE"/>
    <w:rsid w:val="00242490"/>
    <w:rsid w:val="00242DED"/>
    <w:rsid w:val="00244A20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C3A"/>
    <w:rsid w:val="002572B4"/>
    <w:rsid w:val="0025736F"/>
    <w:rsid w:val="00263273"/>
    <w:rsid w:val="002635C8"/>
    <w:rsid w:val="00263746"/>
    <w:rsid w:val="00263E41"/>
    <w:rsid w:val="002649A1"/>
    <w:rsid w:val="002654DF"/>
    <w:rsid w:val="002679E0"/>
    <w:rsid w:val="00267BAE"/>
    <w:rsid w:val="00271568"/>
    <w:rsid w:val="00272562"/>
    <w:rsid w:val="00275783"/>
    <w:rsid w:val="0027638B"/>
    <w:rsid w:val="0027648B"/>
    <w:rsid w:val="00276FF4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4A"/>
    <w:rsid w:val="00287751"/>
    <w:rsid w:val="0029010B"/>
    <w:rsid w:val="0029011B"/>
    <w:rsid w:val="0029124A"/>
    <w:rsid w:val="00291261"/>
    <w:rsid w:val="0029133D"/>
    <w:rsid w:val="002918AB"/>
    <w:rsid w:val="002921DA"/>
    <w:rsid w:val="00292A20"/>
    <w:rsid w:val="00293B1C"/>
    <w:rsid w:val="00294699"/>
    <w:rsid w:val="002957C7"/>
    <w:rsid w:val="0029641D"/>
    <w:rsid w:val="00296484"/>
    <w:rsid w:val="00296525"/>
    <w:rsid w:val="00296AA0"/>
    <w:rsid w:val="002973C6"/>
    <w:rsid w:val="00297B12"/>
    <w:rsid w:val="00297CA6"/>
    <w:rsid w:val="002A3CCB"/>
    <w:rsid w:val="002A5428"/>
    <w:rsid w:val="002A54DA"/>
    <w:rsid w:val="002A5E14"/>
    <w:rsid w:val="002A76D9"/>
    <w:rsid w:val="002B03CF"/>
    <w:rsid w:val="002B3A64"/>
    <w:rsid w:val="002B3E72"/>
    <w:rsid w:val="002B4251"/>
    <w:rsid w:val="002B54D3"/>
    <w:rsid w:val="002B584C"/>
    <w:rsid w:val="002C0B33"/>
    <w:rsid w:val="002C1636"/>
    <w:rsid w:val="002C35B5"/>
    <w:rsid w:val="002C370B"/>
    <w:rsid w:val="002C5584"/>
    <w:rsid w:val="002C5B48"/>
    <w:rsid w:val="002C5C6E"/>
    <w:rsid w:val="002C6CF5"/>
    <w:rsid w:val="002D02FB"/>
    <w:rsid w:val="002D0524"/>
    <w:rsid w:val="002D0CA2"/>
    <w:rsid w:val="002D1E85"/>
    <w:rsid w:val="002D3361"/>
    <w:rsid w:val="002D5BD9"/>
    <w:rsid w:val="002D62F4"/>
    <w:rsid w:val="002E3B8A"/>
    <w:rsid w:val="002E46EB"/>
    <w:rsid w:val="002E4CD3"/>
    <w:rsid w:val="002E6D47"/>
    <w:rsid w:val="002F1BE0"/>
    <w:rsid w:val="002F2317"/>
    <w:rsid w:val="002F2815"/>
    <w:rsid w:val="002F2A93"/>
    <w:rsid w:val="002F3300"/>
    <w:rsid w:val="002F583A"/>
    <w:rsid w:val="002F5B56"/>
    <w:rsid w:val="002F6BFF"/>
    <w:rsid w:val="002F6D23"/>
    <w:rsid w:val="002F6E64"/>
    <w:rsid w:val="002F754C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590E"/>
    <w:rsid w:val="003204F0"/>
    <w:rsid w:val="0032106E"/>
    <w:rsid w:val="00321C2A"/>
    <w:rsid w:val="00321CA9"/>
    <w:rsid w:val="0032388A"/>
    <w:rsid w:val="00324BE0"/>
    <w:rsid w:val="00325B70"/>
    <w:rsid w:val="00325BCF"/>
    <w:rsid w:val="003266A7"/>
    <w:rsid w:val="0032763C"/>
    <w:rsid w:val="003313FE"/>
    <w:rsid w:val="0033497D"/>
    <w:rsid w:val="00335A84"/>
    <w:rsid w:val="00337B8E"/>
    <w:rsid w:val="00342C00"/>
    <w:rsid w:val="00343090"/>
    <w:rsid w:val="003438E1"/>
    <w:rsid w:val="00345028"/>
    <w:rsid w:val="003454B5"/>
    <w:rsid w:val="003473F4"/>
    <w:rsid w:val="00350B2F"/>
    <w:rsid w:val="00350B99"/>
    <w:rsid w:val="003539F4"/>
    <w:rsid w:val="00354AB2"/>
    <w:rsid w:val="00355890"/>
    <w:rsid w:val="00355BEF"/>
    <w:rsid w:val="00355C99"/>
    <w:rsid w:val="00356B00"/>
    <w:rsid w:val="003602D3"/>
    <w:rsid w:val="00361D3F"/>
    <w:rsid w:val="00363374"/>
    <w:rsid w:val="003640A9"/>
    <w:rsid w:val="0036435C"/>
    <w:rsid w:val="0036481C"/>
    <w:rsid w:val="0036582E"/>
    <w:rsid w:val="00370F07"/>
    <w:rsid w:val="00374140"/>
    <w:rsid w:val="00375211"/>
    <w:rsid w:val="00376A22"/>
    <w:rsid w:val="0038018C"/>
    <w:rsid w:val="0038024E"/>
    <w:rsid w:val="0038268C"/>
    <w:rsid w:val="00382C71"/>
    <w:rsid w:val="00385AB4"/>
    <w:rsid w:val="0038650C"/>
    <w:rsid w:val="0039075E"/>
    <w:rsid w:val="0039086E"/>
    <w:rsid w:val="00391324"/>
    <w:rsid w:val="003929E1"/>
    <w:rsid w:val="00393F1C"/>
    <w:rsid w:val="003956C6"/>
    <w:rsid w:val="0039642C"/>
    <w:rsid w:val="00396759"/>
    <w:rsid w:val="00396F04"/>
    <w:rsid w:val="003A15F1"/>
    <w:rsid w:val="003A22BC"/>
    <w:rsid w:val="003A3386"/>
    <w:rsid w:val="003A3504"/>
    <w:rsid w:val="003A3A75"/>
    <w:rsid w:val="003A554F"/>
    <w:rsid w:val="003A67B6"/>
    <w:rsid w:val="003A6AB2"/>
    <w:rsid w:val="003A6E09"/>
    <w:rsid w:val="003A71BF"/>
    <w:rsid w:val="003A7209"/>
    <w:rsid w:val="003A75BF"/>
    <w:rsid w:val="003B1A24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431"/>
    <w:rsid w:val="003C257E"/>
    <w:rsid w:val="003C33AA"/>
    <w:rsid w:val="003C5F88"/>
    <w:rsid w:val="003C6143"/>
    <w:rsid w:val="003C6A24"/>
    <w:rsid w:val="003C714F"/>
    <w:rsid w:val="003C724A"/>
    <w:rsid w:val="003C7CFA"/>
    <w:rsid w:val="003D006C"/>
    <w:rsid w:val="003D0A42"/>
    <w:rsid w:val="003D16D3"/>
    <w:rsid w:val="003D2635"/>
    <w:rsid w:val="003D371B"/>
    <w:rsid w:val="003D3E3C"/>
    <w:rsid w:val="003D48E7"/>
    <w:rsid w:val="003E0420"/>
    <w:rsid w:val="003E1C94"/>
    <w:rsid w:val="003E1D35"/>
    <w:rsid w:val="003E56FD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7D6C"/>
    <w:rsid w:val="00400626"/>
    <w:rsid w:val="00401F8D"/>
    <w:rsid w:val="0040467C"/>
    <w:rsid w:val="00405E0F"/>
    <w:rsid w:val="00407C3F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ED7"/>
    <w:rsid w:val="004255CA"/>
    <w:rsid w:val="004261CD"/>
    <w:rsid w:val="00426EC9"/>
    <w:rsid w:val="00427749"/>
    <w:rsid w:val="00430577"/>
    <w:rsid w:val="004307E3"/>
    <w:rsid w:val="00432215"/>
    <w:rsid w:val="004324BE"/>
    <w:rsid w:val="0043323C"/>
    <w:rsid w:val="00435012"/>
    <w:rsid w:val="00436B9A"/>
    <w:rsid w:val="00436C0E"/>
    <w:rsid w:val="00440711"/>
    <w:rsid w:val="00445B32"/>
    <w:rsid w:val="0044602E"/>
    <w:rsid w:val="00446770"/>
    <w:rsid w:val="00446F86"/>
    <w:rsid w:val="004476FC"/>
    <w:rsid w:val="004478D0"/>
    <w:rsid w:val="00450BBF"/>
    <w:rsid w:val="00451A18"/>
    <w:rsid w:val="00452FE8"/>
    <w:rsid w:val="00453EBD"/>
    <w:rsid w:val="00454064"/>
    <w:rsid w:val="00454F7C"/>
    <w:rsid w:val="00455C6D"/>
    <w:rsid w:val="0045659C"/>
    <w:rsid w:val="00456BC5"/>
    <w:rsid w:val="00456BE2"/>
    <w:rsid w:val="0046118F"/>
    <w:rsid w:val="00462708"/>
    <w:rsid w:val="0046289F"/>
    <w:rsid w:val="00462ED8"/>
    <w:rsid w:val="0046315C"/>
    <w:rsid w:val="00463BF0"/>
    <w:rsid w:val="00464542"/>
    <w:rsid w:val="0046616A"/>
    <w:rsid w:val="00467165"/>
    <w:rsid w:val="0046755D"/>
    <w:rsid w:val="004678C0"/>
    <w:rsid w:val="00467C7E"/>
    <w:rsid w:val="004705B4"/>
    <w:rsid w:val="00470F4B"/>
    <w:rsid w:val="00473A79"/>
    <w:rsid w:val="004740F9"/>
    <w:rsid w:val="004741BE"/>
    <w:rsid w:val="00475F7B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5189"/>
    <w:rsid w:val="00495E7E"/>
    <w:rsid w:val="00495F4E"/>
    <w:rsid w:val="00496266"/>
    <w:rsid w:val="0049775E"/>
    <w:rsid w:val="004979BD"/>
    <w:rsid w:val="00497A46"/>
    <w:rsid w:val="004A1FFC"/>
    <w:rsid w:val="004A27A1"/>
    <w:rsid w:val="004A3347"/>
    <w:rsid w:val="004A3647"/>
    <w:rsid w:val="004A3B47"/>
    <w:rsid w:val="004A402D"/>
    <w:rsid w:val="004A4CBC"/>
    <w:rsid w:val="004A6227"/>
    <w:rsid w:val="004A6FD9"/>
    <w:rsid w:val="004A7FBE"/>
    <w:rsid w:val="004B0F85"/>
    <w:rsid w:val="004B2655"/>
    <w:rsid w:val="004B46BF"/>
    <w:rsid w:val="004B4D21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5958"/>
    <w:rsid w:val="004C71E4"/>
    <w:rsid w:val="004D026C"/>
    <w:rsid w:val="004D0CCC"/>
    <w:rsid w:val="004D0F66"/>
    <w:rsid w:val="004D2763"/>
    <w:rsid w:val="004D45E9"/>
    <w:rsid w:val="004D608E"/>
    <w:rsid w:val="004E23EC"/>
    <w:rsid w:val="004E2867"/>
    <w:rsid w:val="004E388F"/>
    <w:rsid w:val="004E4BCF"/>
    <w:rsid w:val="004E6CA8"/>
    <w:rsid w:val="004F159D"/>
    <w:rsid w:val="004F2D8F"/>
    <w:rsid w:val="004F34BD"/>
    <w:rsid w:val="004F606F"/>
    <w:rsid w:val="004F62B0"/>
    <w:rsid w:val="004F7B20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7241"/>
    <w:rsid w:val="00510268"/>
    <w:rsid w:val="00510A64"/>
    <w:rsid w:val="00510E9A"/>
    <w:rsid w:val="00511CEE"/>
    <w:rsid w:val="00511EC1"/>
    <w:rsid w:val="005121B4"/>
    <w:rsid w:val="00513AF4"/>
    <w:rsid w:val="0051449D"/>
    <w:rsid w:val="00515D6C"/>
    <w:rsid w:val="00516371"/>
    <w:rsid w:val="00516E56"/>
    <w:rsid w:val="00520601"/>
    <w:rsid w:val="00520668"/>
    <w:rsid w:val="0052569C"/>
    <w:rsid w:val="00526E2E"/>
    <w:rsid w:val="00526E4C"/>
    <w:rsid w:val="005272E4"/>
    <w:rsid w:val="00527D16"/>
    <w:rsid w:val="00530359"/>
    <w:rsid w:val="00531171"/>
    <w:rsid w:val="00532386"/>
    <w:rsid w:val="00532468"/>
    <w:rsid w:val="0053395A"/>
    <w:rsid w:val="005341C4"/>
    <w:rsid w:val="00535A0A"/>
    <w:rsid w:val="00535A33"/>
    <w:rsid w:val="0053638D"/>
    <w:rsid w:val="005374BE"/>
    <w:rsid w:val="005400BD"/>
    <w:rsid w:val="005401F6"/>
    <w:rsid w:val="00540EC1"/>
    <w:rsid w:val="00542FDD"/>
    <w:rsid w:val="00546E71"/>
    <w:rsid w:val="0054794F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652DC"/>
    <w:rsid w:val="00565F5A"/>
    <w:rsid w:val="00566370"/>
    <w:rsid w:val="00566B48"/>
    <w:rsid w:val="005701FE"/>
    <w:rsid w:val="0057184E"/>
    <w:rsid w:val="00572AB8"/>
    <w:rsid w:val="005751FF"/>
    <w:rsid w:val="00575A58"/>
    <w:rsid w:val="005809FD"/>
    <w:rsid w:val="0058102B"/>
    <w:rsid w:val="00581FD2"/>
    <w:rsid w:val="00582682"/>
    <w:rsid w:val="00585447"/>
    <w:rsid w:val="00586A19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465B"/>
    <w:rsid w:val="005963DD"/>
    <w:rsid w:val="005967B0"/>
    <w:rsid w:val="0059702E"/>
    <w:rsid w:val="00597AF4"/>
    <w:rsid w:val="005A0095"/>
    <w:rsid w:val="005A0557"/>
    <w:rsid w:val="005A21B8"/>
    <w:rsid w:val="005A2416"/>
    <w:rsid w:val="005A2E8A"/>
    <w:rsid w:val="005A44C5"/>
    <w:rsid w:val="005A7379"/>
    <w:rsid w:val="005A7FBD"/>
    <w:rsid w:val="005B07E5"/>
    <w:rsid w:val="005B0B1A"/>
    <w:rsid w:val="005B119F"/>
    <w:rsid w:val="005B1F8E"/>
    <w:rsid w:val="005B2D37"/>
    <w:rsid w:val="005B2F79"/>
    <w:rsid w:val="005B3351"/>
    <w:rsid w:val="005C1444"/>
    <w:rsid w:val="005C1CFF"/>
    <w:rsid w:val="005C21E3"/>
    <w:rsid w:val="005C5A96"/>
    <w:rsid w:val="005C5CD8"/>
    <w:rsid w:val="005C733C"/>
    <w:rsid w:val="005D0980"/>
    <w:rsid w:val="005D1130"/>
    <w:rsid w:val="005D1378"/>
    <w:rsid w:val="005D1889"/>
    <w:rsid w:val="005D4D23"/>
    <w:rsid w:val="005D6C98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F0E6A"/>
    <w:rsid w:val="005F2F67"/>
    <w:rsid w:val="005F37EE"/>
    <w:rsid w:val="005F48B5"/>
    <w:rsid w:val="005F729A"/>
    <w:rsid w:val="006004A4"/>
    <w:rsid w:val="00603DE8"/>
    <w:rsid w:val="00603DEC"/>
    <w:rsid w:val="00604C40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21049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E95"/>
    <w:rsid w:val="0064277A"/>
    <w:rsid w:val="006430BB"/>
    <w:rsid w:val="006434F6"/>
    <w:rsid w:val="00645508"/>
    <w:rsid w:val="00650080"/>
    <w:rsid w:val="00650C72"/>
    <w:rsid w:val="006510CF"/>
    <w:rsid w:val="00651C0A"/>
    <w:rsid w:val="006529FD"/>
    <w:rsid w:val="00652E71"/>
    <w:rsid w:val="00652E9A"/>
    <w:rsid w:val="00654670"/>
    <w:rsid w:val="00654B1A"/>
    <w:rsid w:val="006571F3"/>
    <w:rsid w:val="00657644"/>
    <w:rsid w:val="00657CBE"/>
    <w:rsid w:val="00660278"/>
    <w:rsid w:val="006616C5"/>
    <w:rsid w:val="006644C9"/>
    <w:rsid w:val="0066598D"/>
    <w:rsid w:val="00665F35"/>
    <w:rsid w:val="006660BB"/>
    <w:rsid w:val="00666AB1"/>
    <w:rsid w:val="00667288"/>
    <w:rsid w:val="006709CE"/>
    <w:rsid w:val="00673342"/>
    <w:rsid w:val="00673E44"/>
    <w:rsid w:val="00674FE6"/>
    <w:rsid w:val="00675870"/>
    <w:rsid w:val="00676480"/>
    <w:rsid w:val="0067649A"/>
    <w:rsid w:val="006770A0"/>
    <w:rsid w:val="00677668"/>
    <w:rsid w:val="00682254"/>
    <w:rsid w:val="006830FA"/>
    <w:rsid w:val="00683D99"/>
    <w:rsid w:val="00685512"/>
    <w:rsid w:val="00685B5E"/>
    <w:rsid w:val="006865B3"/>
    <w:rsid w:val="006873A0"/>
    <w:rsid w:val="00687BD9"/>
    <w:rsid w:val="0069117E"/>
    <w:rsid w:val="0069276D"/>
    <w:rsid w:val="00694377"/>
    <w:rsid w:val="00694466"/>
    <w:rsid w:val="00694D01"/>
    <w:rsid w:val="006950ED"/>
    <w:rsid w:val="00697473"/>
    <w:rsid w:val="00697B87"/>
    <w:rsid w:val="006A03A5"/>
    <w:rsid w:val="006A2A7D"/>
    <w:rsid w:val="006A436C"/>
    <w:rsid w:val="006A70AD"/>
    <w:rsid w:val="006B14AE"/>
    <w:rsid w:val="006B338A"/>
    <w:rsid w:val="006B3D8D"/>
    <w:rsid w:val="006B47D3"/>
    <w:rsid w:val="006B4D99"/>
    <w:rsid w:val="006B674D"/>
    <w:rsid w:val="006B70E8"/>
    <w:rsid w:val="006C104F"/>
    <w:rsid w:val="006C15B1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46C6"/>
    <w:rsid w:val="006D4748"/>
    <w:rsid w:val="006D583B"/>
    <w:rsid w:val="006D621D"/>
    <w:rsid w:val="006D656A"/>
    <w:rsid w:val="006D6D65"/>
    <w:rsid w:val="006D760C"/>
    <w:rsid w:val="006D7CA1"/>
    <w:rsid w:val="006E13E6"/>
    <w:rsid w:val="006E18F8"/>
    <w:rsid w:val="006E22E4"/>
    <w:rsid w:val="006E3997"/>
    <w:rsid w:val="006E4DAC"/>
    <w:rsid w:val="006F01A1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287A"/>
    <w:rsid w:val="007131F0"/>
    <w:rsid w:val="00714F99"/>
    <w:rsid w:val="00715D42"/>
    <w:rsid w:val="00716811"/>
    <w:rsid w:val="00722326"/>
    <w:rsid w:val="00722B5D"/>
    <w:rsid w:val="00723BCF"/>
    <w:rsid w:val="007245CB"/>
    <w:rsid w:val="00724CD9"/>
    <w:rsid w:val="007315BE"/>
    <w:rsid w:val="0073305A"/>
    <w:rsid w:val="00733354"/>
    <w:rsid w:val="00733A88"/>
    <w:rsid w:val="00733C97"/>
    <w:rsid w:val="007355DA"/>
    <w:rsid w:val="0073578D"/>
    <w:rsid w:val="0074001F"/>
    <w:rsid w:val="007400C4"/>
    <w:rsid w:val="0074625D"/>
    <w:rsid w:val="007473D3"/>
    <w:rsid w:val="00753D35"/>
    <w:rsid w:val="007547F9"/>
    <w:rsid w:val="0075689A"/>
    <w:rsid w:val="00756C91"/>
    <w:rsid w:val="00757392"/>
    <w:rsid w:val="00762457"/>
    <w:rsid w:val="007624C6"/>
    <w:rsid w:val="00762BAA"/>
    <w:rsid w:val="00763A2F"/>
    <w:rsid w:val="0076425A"/>
    <w:rsid w:val="007659D2"/>
    <w:rsid w:val="007669B4"/>
    <w:rsid w:val="00766C4C"/>
    <w:rsid w:val="00767286"/>
    <w:rsid w:val="00767380"/>
    <w:rsid w:val="00767DFD"/>
    <w:rsid w:val="00770769"/>
    <w:rsid w:val="007711DD"/>
    <w:rsid w:val="00771EE4"/>
    <w:rsid w:val="00773472"/>
    <w:rsid w:val="00774007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359E"/>
    <w:rsid w:val="00794107"/>
    <w:rsid w:val="00795275"/>
    <w:rsid w:val="00795832"/>
    <w:rsid w:val="00797367"/>
    <w:rsid w:val="007A00FF"/>
    <w:rsid w:val="007A0E63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22AC"/>
    <w:rsid w:val="007B3873"/>
    <w:rsid w:val="007B3D0A"/>
    <w:rsid w:val="007B3FC5"/>
    <w:rsid w:val="007B5249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D0522"/>
    <w:rsid w:val="007D1B61"/>
    <w:rsid w:val="007D4F13"/>
    <w:rsid w:val="007D5BE5"/>
    <w:rsid w:val="007D748C"/>
    <w:rsid w:val="007E1202"/>
    <w:rsid w:val="007E5D84"/>
    <w:rsid w:val="007E63EC"/>
    <w:rsid w:val="007E6B44"/>
    <w:rsid w:val="007F2360"/>
    <w:rsid w:val="007F4719"/>
    <w:rsid w:val="007F545B"/>
    <w:rsid w:val="007F6332"/>
    <w:rsid w:val="007F7667"/>
    <w:rsid w:val="007F7CFD"/>
    <w:rsid w:val="00802BC5"/>
    <w:rsid w:val="0080442A"/>
    <w:rsid w:val="00804B04"/>
    <w:rsid w:val="008067A1"/>
    <w:rsid w:val="00807F98"/>
    <w:rsid w:val="0081091D"/>
    <w:rsid w:val="00812EB3"/>
    <w:rsid w:val="00813031"/>
    <w:rsid w:val="00813BFE"/>
    <w:rsid w:val="00813D66"/>
    <w:rsid w:val="00814C2C"/>
    <w:rsid w:val="008157DF"/>
    <w:rsid w:val="008167C9"/>
    <w:rsid w:val="008179D4"/>
    <w:rsid w:val="00822AF6"/>
    <w:rsid w:val="0082444C"/>
    <w:rsid w:val="008246F8"/>
    <w:rsid w:val="008258E8"/>
    <w:rsid w:val="008268BF"/>
    <w:rsid w:val="00826D12"/>
    <w:rsid w:val="00826F34"/>
    <w:rsid w:val="00827842"/>
    <w:rsid w:val="00827CA9"/>
    <w:rsid w:val="00832128"/>
    <w:rsid w:val="00832370"/>
    <w:rsid w:val="0083428D"/>
    <w:rsid w:val="00834762"/>
    <w:rsid w:val="00834EE8"/>
    <w:rsid w:val="00836D9B"/>
    <w:rsid w:val="0083779C"/>
    <w:rsid w:val="008378D1"/>
    <w:rsid w:val="00837FF6"/>
    <w:rsid w:val="00841229"/>
    <w:rsid w:val="0084154B"/>
    <w:rsid w:val="00843A33"/>
    <w:rsid w:val="00846DF8"/>
    <w:rsid w:val="0085004F"/>
    <w:rsid w:val="00850C9B"/>
    <w:rsid w:val="00851322"/>
    <w:rsid w:val="00851A4B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3537"/>
    <w:rsid w:val="00864CDE"/>
    <w:rsid w:val="0086562B"/>
    <w:rsid w:val="00865773"/>
    <w:rsid w:val="0086588A"/>
    <w:rsid w:val="0086688C"/>
    <w:rsid w:val="00867653"/>
    <w:rsid w:val="00870127"/>
    <w:rsid w:val="0087114A"/>
    <w:rsid w:val="0087253E"/>
    <w:rsid w:val="00873113"/>
    <w:rsid w:val="00874024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91710"/>
    <w:rsid w:val="00892C6E"/>
    <w:rsid w:val="00896075"/>
    <w:rsid w:val="00896648"/>
    <w:rsid w:val="00897038"/>
    <w:rsid w:val="008973C3"/>
    <w:rsid w:val="00897B35"/>
    <w:rsid w:val="00897CFB"/>
    <w:rsid w:val="008A0E95"/>
    <w:rsid w:val="008A13D2"/>
    <w:rsid w:val="008A1649"/>
    <w:rsid w:val="008A4AF7"/>
    <w:rsid w:val="008A4E9C"/>
    <w:rsid w:val="008A563B"/>
    <w:rsid w:val="008A6BFF"/>
    <w:rsid w:val="008A72E5"/>
    <w:rsid w:val="008A7A55"/>
    <w:rsid w:val="008B0C5B"/>
    <w:rsid w:val="008B1A97"/>
    <w:rsid w:val="008B1E86"/>
    <w:rsid w:val="008B2735"/>
    <w:rsid w:val="008B34B1"/>
    <w:rsid w:val="008B4D5D"/>
    <w:rsid w:val="008B5579"/>
    <w:rsid w:val="008B5DCD"/>
    <w:rsid w:val="008C3940"/>
    <w:rsid w:val="008C451A"/>
    <w:rsid w:val="008C5048"/>
    <w:rsid w:val="008C53DA"/>
    <w:rsid w:val="008C5426"/>
    <w:rsid w:val="008C6071"/>
    <w:rsid w:val="008C721B"/>
    <w:rsid w:val="008C7D4D"/>
    <w:rsid w:val="008D04BA"/>
    <w:rsid w:val="008D1498"/>
    <w:rsid w:val="008D165A"/>
    <w:rsid w:val="008D1C11"/>
    <w:rsid w:val="008D55DA"/>
    <w:rsid w:val="008D7990"/>
    <w:rsid w:val="008D79FD"/>
    <w:rsid w:val="008E094D"/>
    <w:rsid w:val="008E165C"/>
    <w:rsid w:val="008E3473"/>
    <w:rsid w:val="008E5D52"/>
    <w:rsid w:val="008E767A"/>
    <w:rsid w:val="008E7742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7477"/>
    <w:rsid w:val="0091073B"/>
    <w:rsid w:val="009107AF"/>
    <w:rsid w:val="00912AD3"/>
    <w:rsid w:val="00915D14"/>
    <w:rsid w:val="009168F2"/>
    <w:rsid w:val="00920196"/>
    <w:rsid w:val="009203B7"/>
    <w:rsid w:val="0092073A"/>
    <w:rsid w:val="00921FEE"/>
    <w:rsid w:val="00923C30"/>
    <w:rsid w:val="0092423F"/>
    <w:rsid w:val="00925542"/>
    <w:rsid w:val="0092587E"/>
    <w:rsid w:val="009262FB"/>
    <w:rsid w:val="00926FAE"/>
    <w:rsid w:val="00927F6A"/>
    <w:rsid w:val="00931CDA"/>
    <w:rsid w:val="0093229E"/>
    <w:rsid w:val="009327CB"/>
    <w:rsid w:val="00934712"/>
    <w:rsid w:val="00934FC7"/>
    <w:rsid w:val="00936462"/>
    <w:rsid w:val="0093791A"/>
    <w:rsid w:val="00940460"/>
    <w:rsid w:val="00940B14"/>
    <w:rsid w:val="00941129"/>
    <w:rsid w:val="009436DB"/>
    <w:rsid w:val="00945381"/>
    <w:rsid w:val="00946D05"/>
    <w:rsid w:val="0094795F"/>
    <w:rsid w:val="00947CAE"/>
    <w:rsid w:val="00952051"/>
    <w:rsid w:val="00952647"/>
    <w:rsid w:val="00952847"/>
    <w:rsid w:val="00952DB2"/>
    <w:rsid w:val="00952EC6"/>
    <w:rsid w:val="0095342B"/>
    <w:rsid w:val="009535E6"/>
    <w:rsid w:val="00953C34"/>
    <w:rsid w:val="00955611"/>
    <w:rsid w:val="00956CCB"/>
    <w:rsid w:val="00957120"/>
    <w:rsid w:val="009574B5"/>
    <w:rsid w:val="00962274"/>
    <w:rsid w:val="00962B4A"/>
    <w:rsid w:val="00963025"/>
    <w:rsid w:val="00963280"/>
    <w:rsid w:val="00965AC3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2120"/>
    <w:rsid w:val="0098339D"/>
    <w:rsid w:val="00983D64"/>
    <w:rsid w:val="009866DE"/>
    <w:rsid w:val="009877EC"/>
    <w:rsid w:val="00990D10"/>
    <w:rsid w:val="00990F3A"/>
    <w:rsid w:val="00991909"/>
    <w:rsid w:val="009926D1"/>
    <w:rsid w:val="0099390C"/>
    <w:rsid w:val="00995189"/>
    <w:rsid w:val="0099549B"/>
    <w:rsid w:val="00995AB1"/>
    <w:rsid w:val="009961E7"/>
    <w:rsid w:val="009976CC"/>
    <w:rsid w:val="009A0A4B"/>
    <w:rsid w:val="009A1280"/>
    <w:rsid w:val="009A1E3A"/>
    <w:rsid w:val="009A25D4"/>
    <w:rsid w:val="009A26AA"/>
    <w:rsid w:val="009A30AD"/>
    <w:rsid w:val="009A3C96"/>
    <w:rsid w:val="009A551B"/>
    <w:rsid w:val="009A68F9"/>
    <w:rsid w:val="009B0083"/>
    <w:rsid w:val="009B0098"/>
    <w:rsid w:val="009B1048"/>
    <w:rsid w:val="009B168F"/>
    <w:rsid w:val="009B2B09"/>
    <w:rsid w:val="009B40F3"/>
    <w:rsid w:val="009C0048"/>
    <w:rsid w:val="009C0315"/>
    <w:rsid w:val="009C0D36"/>
    <w:rsid w:val="009C2311"/>
    <w:rsid w:val="009C2BDF"/>
    <w:rsid w:val="009C2E74"/>
    <w:rsid w:val="009C2F62"/>
    <w:rsid w:val="009C5437"/>
    <w:rsid w:val="009C5847"/>
    <w:rsid w:val="009C60D6"/>
    <w:rsid w:val="009D1581"/>
    <w:rsid w:val="009D1D71"/>
    <w:rsid w:val="009D228A"/>
    <w:rsid w:val="009D29DA"/>
    <w:rsid w:val="009D4541"/>
    <w:rsid w:val="009D5A88"/>
    <w:rsid w:val="009D65DE"/>
    <w:rsid w:val="009D67C3"/>
    <w:rsid w:val="009D7AE4"/>
    <w:rsid w:val="009D7CB7"/>
    <w:rsid w:val="009E18FD"/>
    <w:rsid w:val="009E1BD0"/>
    <w:rsid w:val="009E48F4"/>
    <w:rsid w:val="009E6431"/>
    <w:rsid w:val="009E67B1"/>
    <w:rsid w:val="009E6E99"/>
    <w:rsid w:val="009F1FD0"/>
    <w:rsid w:val="009F230C"/>
    <w:rsid w:val="009F2E43"/>
    <w:rsid w:val="009F3ACB"/>
    <w:rsid w:val="009F6AFE"/>
    <w:rsid w:val="009F7187"/>
    <w:rsid w:val="009F75DF"/>
    <w:rsid w:val="00A007CB"/>
    <w:rsid w:val="00A0097F"/>
    <w:rsid w:val="00A00DF2"/>
    <w:rsid w:val="00A01431"/>
    <w:rsid w:val="00A01D51"/>
    <w:rsid w:val="00A05392"/>
    <w:rsid w:val="00A069B1"/>
    <w:rsid w:val="00A0740A"/>
    <w:rsid w:val="00A10CB8"/>
    <w:rsid w:val="00A10DF6"/>
    <w:rsid w:val="00A10ECA"/>
    <w:rsid w:val="00A15EF9"/>
    <w:rsid w:val="00A161FD"/>
    <w:rsid w:val="00A168BE"/>
    <w:rsid w:val="00A16BA0"/>
    <w:rsid w:val="00A208E9"/>
    <w:rsid w:val="00A20AC7"/>
    <w:rsid w:val="00A21AB3"/>
    <w:rsid w:val="00A21E89"/>
    <w:rsid w:val="00A23AAB"/>
    <w:rsid w:val="00A257A6"/>
    <w:rsid w:val="00A25B91"/>
    <w:rsid w:val="00A25E43"/>
    <w:rsid w:val="00A26955"/>
    <w:rsid w:val="00A30F8B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34CD"/>
    <w:rsid w:val="00A4499B"/>
    <w:rsid w:val="00A4680D"/>
    <w:rsid w:val="00A469A9"/>
    <w:rsid w:val="00A47ADF"/>
    <w:rsid w:val="00A50149"/>
    <w:rsid w:val="00A5066B"/>
    <w:rsid w:val="00A50787"/>
    <w:rsid w:val="00A50DBA"/>
    <w:rsid w:val="00A51944"/>
    <w:rsid w:val="00A52014"/>
    <w:rsid w:val="00A52976"/>
    <w:rsid w:val="00A540D9"/>
    <w:rsid w:val="00A547E4"/>
    <w:rsid w:val="00A55837"/>
    <w:rsid w:val="00A572D0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80EF9"/>
    <w:rsid w:val="00A82CA9"/>
    <w:rsid w:val="00A877E5"/>
    <w:rsid w:val="00A90B7E"/>
    <w:rsid w:val="00A90DEA"/>
    <w:rsid w:val="00A922C9"/>
    <w:rsid w:val="00A94B8E"/>
    <w:rsid w:val="00A94DF9"/>
    <w:rsid w:val="00A95E7D"/>
    <w:rsid w:val="00A972F4"/>
    <w:rsid w:val="00AA0295"/>
    <w:rsid w:val="00AA029B"/>
    <w:rsid w:val="00AA0AB0"/>
    <w:rsid w:val="00AA184B"/>
    <w:rsid w:val="00AA25C8"/>
    <w:rsid w:val="00AA39CE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4949"/>
    <w:rsid w:val="00AB6FF3"/>
    <w:rsid w:val="00AB7D92"/>
    <w:rsid w:val="00AC1EE6"/>
    <w:rsid w:val="00AC29FD"/>
    <w:rsid w:val="00AC4DA3"/>
    <w:rsid w:val="00AC6D98"/>
    <w:rsid w:val="00AD0715"/>
    <w:rsid w:val="00AD0AB5"/>
    <w:rsid w:val="00AD2591"/>
    <w:rsid w:val="00AD2F95"/>
    <w:rsid w:val="00AD33C9"/>
    <w:rsid w:val="00AD3885"/>
    <w:rsid w:val="00AD4971"/>
    <w:rsid w:val="00AD52FC"/>
    <w:rsid w:val="00AD5C19"/>
    <w:rsid w:val="00AD7411"/>
    <w:rsid w:val="00AD78CC"/>
    <w:rsid w:val="00AD79C3"/>
    <w:rsid w:val="00AE0908"/>
    <w:rsid w:val="00AE1140"/>
    <w:rsid w:val="00AE1320"/>
    <w:rsid w:val="00AE27B8"/>
    <w:rsid w:val="00AE457B"/>
    <w:rsid w:val="00AE45F9"/>
    <w:rsid w:val="00AE55F7"/>
    <w:rsid w:val="00AE5FBF"/>
    <w:rsid w:val="00AE5FCA"/>
    <w:rsid w:val="00AF07AA"/>
    <w:rsid w:val="00AF1743"/>
    <w:rsid w:val="00AF180E"/>
    <w:rsid w:val="00AF2500"/>
    <w:rsid w:val="00AF2FB7"/>
    <w:rsid w:val="00AF5E98"/>
    <w:rsid w:val="00AF6ACF"/>
    <w:rsid w:val="00B02327"/>
    <w:rsid w:val="00B033F6"/>
    <w:rsid w:val="00B0343E"/>
    <w:rsid w:val="00B043DD"/>
    <w:rsid w:val="00B061DD"/>
    <w:rsid w:val="00B06592"/>
    <w:rsid w:val="00B0700E"/>
    <w:rsid w:val="00B07766"/>
    <w:rsid w:val="00B10D51"/>
    <w:rsid w:val="00B119FA"/>
    <w:rsid w:val="00B11CA0"/>
    <w:rsid w:val="00B12478"/>
    <w:rsid w:val="00B12F9D"/>
    <w:rsid w:val="00B1366F"/>
    <w:rsid w:val="00B13A34"/>
    <w:rsid w:val="00B1459D"/>
    <w:rsid w:val="00B21BD1"/>
    <w:rsid w:val="00B223D0"/>
    <w:rsid w:val="00B23511"/>
    <w:rsid w:val="00B236B4"/>
    <w:rsid w:val="00B23C00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40C03"/>
    <w:rsid w:val="00B40D17"/>
    <w:rsid w:val="00B4466D"/>
    <w:rsid w:val="00B45681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44FF"/>
    <w:rsid w:val="00B655CA"/>
    <w:rsid w:val="00B65FD8"/>
    <w:rsid w:val="00B66E18"/>
    <w:rsid w:val="00B6711A"/>
    <w:rsid w:val="00B70AF3"/>
    <w:rsid w:val="00B70BB9"/>
    <w:rsid w:val="00B72AF5"/>
    <w:rsid w:val="00B74A7E"/>
    <w:rsid w:val="00B74C9E"/>
    <w:rsid w:val="00B7567B"/>
    <w:rsid w:val="00B75710"/>
    <w:rsid w:val="00B76B8E"/>
    <w:rsid w:val="00B76ED0"/>
    <w:rsid w:val="00B81BCB"/>
    <w:rsid w:val="00B81D6D"/>
    <w:rsid w:val="00B84EA1"/>
    <w:rsid w:val="00B85E23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7179"/>
    <w:rsid w:val="00B97623"/>
    <w:rsid w:val="00B9771A"/>
    <w:rsid w:val="00BA00BF"/>
    <w:rsid w:val="00BA03DD"/>
    <w:rsid w:val="00BA08D5"/>
    <w:rsid w:val="00BA3313"/>
    <w:rsid w:val="00BA3CCE"/>
    <w:rsid w:val="00BA3F9F"/>
    <w:rsid w:val="00BB01B2"/>
    <w:rsid w:val="00BB0C69"/>
    <w:rsid w:val="00BB1A01"/>
    <w:rsid w:val="00BB2474"/>
    <w:rsid w:val="00BB256A"/>
    <w:rsid w:val="00BB2628"/>
    <w:rsid w:val="00BB426D"/>
    <w:rsid w:val="00BB6394"/>
    <w:rsid w:val="00BB6EE7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E059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44EA"/>
    <w:rsid w:val="00BF6A17"/>
    <w:rsid w:val="00BF71A8"/>
    <w:rsid w:val="00BF7E78"/>
    <w:rsid w:val="00C004DD"/>
    <w:rsid w:val="00C00F07"/>
    <w:rsid w:val="00C01D3B"/>
    <w:rsid w:val="00C0237A"/>
    <w:rsid w:val="00C02B23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5E9"/>
    <w:rsid w:val="00C17B72"/>
    <w:rsid w:val="00C220B4"/>
    <w:rsid w:val="00C220E9"/>
    <w:rsid w:val="00C24068"/>
    <w:rsid w:val="00C24665"/>
    <w:rsid w:val="00C2622D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5365"/>
    <w:rsid w:val="00C37D98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32DB"/>
    <w:rsid w:val="00C539C4"/>
    <w:rsid w:val="00C53A44"/>
    <w:rsid w:val="00C53AC2"/>
    <w:rsid w:val="00C55CEA"/>
    <w:rsid w:val="00C5770F"/>
    <w:rsid w:val="00C6105A"/>
    <w:rsid w:val="00C6216B"/>
    <w:rsid w:val="00C62893"/>
    <w:rsid w:val="00C62D59"/>
    <w:rsid w:val="00C62F46"/>
    <w:rsid w:val="00C64348"/>
    <w:rsid w:val="00C672FD"/>
    <w:rsid w:val="00C6746B"/>
    <w:rsid w:val="00C7052B"/>
    <w:rsid w:val="00C70651"/>
    <w:rsid w:val="00C710E9"/>
    <w:rsid w:val="00C72D42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79E"/>
    <w:rsid w:val="00C84984"/>
    <w:rsid w:val="00C85D5F"/>
    <w:rsid w:val="00C86066"/>
    <w:rsid w:val="00C863B2"/>
    <w:rsid w:val="00C863CE"/>
    <w:rsid w:val="00C867B6"/>
    <w:rsid w:val="00C86B56"/>
    <w:rsid w:val="00C871F0"/>
    <w:rsid w:val="00C933BF"/>
    <w:rsid w:val="00C94139"/>
    <w:rsid w:val="00C96422"/>
    <w:rsid w:val="00C97122"/>
    <w:rsid w:val="00C979F1"/>
    <w:rsid w:val="00CA050D"/>
    <w:rsid w:val="00CA16AD"/>
    <w:rsid w:val="00CA1ECC"/>
    <w:rsid w:val="00CA46AD"/>
    <w:rsid w:val="00CA58FF"/>
    <w:rsid w:val="00CA7400"/>
    <w:rsid w:val="00CB1B33"/>
    <w:rsid w:val="00CB2B1E"/>
    <w:rsid w:val="00CB3A59"/>
    <w:rsid w:val="00CB50D2"/>
    <w:rsid w:val="00CB6310"/>
    <w:rsid w:val="00CB6EF8"/>
    <w:rsid w:val="00CC00DE"/>
    <w:rsid w:val="00CC1B49"/>
    <w:rsid w:val="00CC3CF7"/>
    <w:rsid w:val="00CD013F"/>
    <w:rsid w:val="00CD429B"/>
    <w:rsid w:val="00CD42CC"/>
    <w:rsid w:val="00CD4777"/>
    <w:rsid w:val="00CD52B8"/>
    <w:rsid w:val="00CD60D6"/>
    <w:rsid w:val="00CD6D28"/>
    <w:rsid w:val="00CD70AB"/>
    <w:rsid w:val="00CD777E"/>
    <w:rsid w:val="00CE1C29"/>
    <w:rsid w:val="00CE3542"/>
    <w:rsid w:val="00CE4716"/>
    <w:rsid w:val="00CE58E7"/>
    <w:rsid w:val="00CE5941"/>
    <w:rsid w:val="00CF0991"/>
    <w:rsid w:val="00CF1FBD"/>
    <w:rsid w:val="00CF4867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3BBC"/>
    <w:rsid w:val="00D15101"/>
    <w:rsid w:val="00D15D1D"/>
    <w:rsid w:val="00D173DC"/>
    <w:rsid w:val="00D177E2"/>
    <w:rsid w:val="00D22248"/>
    <w:rsid w:val="00D23D7B"/>
    <w:rsid w:val="00D24204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3F8F"/>
    <w:rsid w:val="00D44DDA"/>
    <w:rsid w:val="00D455E6"/>
    <w:rsid w:val="00D45EE9"/>
    <w:rsid w:val="00D47170"/>
    <w:rsid w:val="00D47A4A"/>
    <w:rsid w:val="00D47C08"/>
    <w:rsid w:val="00D50206"/>
    <w:rsid w:val="00D50A90"/>
    <w:rsid w:val="00D51650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BD7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632"/>
    <w:rsid w:val="00D76BBC"/>
    <w:rsid w:val="00D81F24"/>
    <w:rsid w:val="00D83B81"/>
    <w:rsid w:val="00D85FFC"/>
    <w:rsid w:val="00D8614E"/>
    <w:rsid w:val="00D86B61"/>
    <w:rsid w:val="00D86F3F"/>
    <w:rsid w:val="00D875AB"/>
    <w:rsid w:val="00D922D1"/>
    <w:rsid w:val="00D92F9E"/>
    <w:rsid w:val="00D93C2A"/>
    <w:rsid w:val="00D9419E"/>
    <w:rsid w:val="00DA05C2"/>
    <w:rsid w:val="00DA1795"/>
    <w:rsid w:val="00DA2022"/>
    <w:rsid w:val="00DA267D"/>
    <w:rsid w:val="00DA2880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5FDE"/>
    <w:rsid w:val="00DB66F8"/>
    <w:rsid w:val="00DB732F"/>
    <w:rsid w:val="00DB7350"/>
    <w:rsid w:val="00DB7D4D"/>
    <w:rsid w:val="00DB7F5B"/>
    <w:rsid w:val="00DC1922"/>
    <w:rsid w:val="00DC2970"/>
    <w:rsid w:val="00DC32D2"/>
    <w:rsid w:val="00DC4D94"/>
    <w:rsid w:val="00DC4DF9"/>
    <w:rsid w:val="00DC6696"/>
    <w:rsid w:val="00DC7BDC"/>
    <w:rsid w:val="00DD05CE"/>
    <w:rsid w:val="00DD206A"/>
    <w:rsid w:val="00DD3A84"/>
    <w:rsid w:val="00DD4259"/>
    <w:rsid w:val="00DD5E6A"/>
    <w:rsid w:val="00DD6162"/>
    <w:rsid w:val="00DD6F3F"/>
    <w:rsid w:val="00DD7891"/>
    <w:rsid w:val="00DE2580"/>
    <w:rsid w:val="00DE3316"/>
    <w:rsid w:val="00DE3CA0"/>
    <w:rsid w:val="00DE631A"/>
    <w:rsid w:val="00DE651F"/>
    <w:rsid w:val="00DF1242"/>
    <w:rsid w:val="00DF43F3"/>
    <w:rsid w:val="00DF4C62"/>
    <w:rsid w:val="00DF604E"/>
    <w:rsid w:val="00DF700E"/>
    <w:rsid w:val="00DF7580"/>
    <w:rsid w:val="00E00882"/>
    <w:rsid w:val="00E014A9"/>
    <w:rsid w:val="00E02DCE"/>
    <w:rsid w:val="00E06E27"/>
    <w:rsid w:val="00E07153"/>
    <w:rsid w:val="00E077E2"/>
    <w:rsid w:val="00E1081E"/>
    <w:rsid w:val="00E14517"/>
    <w:rsid w:val="00E153A2"/>
    <w:rsid w:val="00E161C0"/>
    <w:rsid w:val="00E16A32"/>
    <w:rsid w:val="00E20E33"/>
    <w:rsid w:val="00E21551"/>
    <w:rsid w:val="00E23292"/>
    <w:rsid w:val="00E2377D"/>
    <w:rsid w:val="00E25E53"/>
    <w:rsid w:val="00E2638A"/>
    <w:rsid w:val="00E26449"/>
    <w:rsid w:val="00E26E3D"/>
    <w:rsid w:val="00E27334"/>
    <w:rsid w:val="00E3039F"/>
    <w:rsid w:val="00E3061F"/>
    <w:rsid w:val="00E32473"/>
    <w:rsid w:val="00E32508"/>
    <w:rsid w:val="00E32FA8"/>
    <w:rsid w:val="00E3415A"/>
    <w:rsid w:val="00E3442B"/>
    <w:rsid w:val="00E344E7"/>
    <w:rsid w:val="00E35A5E"/>
    <w:rsid w:val="00E35D26"/>
    <w:rsid w:val="00E3651A"/>
    <w:rsid w:val="00E36A70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57F8"/>
    <w:rsid w:val="00E56896"/>
    <w:rsid w:val="00E56A59"/>
    <w:rsid w:val="00E57A9F"/>
    <w:rsid w:val="00E60A01"/>
    <w:rsid w:val="00E6257C"/>
    <w:rsid w:val="00E625D7"/>
    <w:rsid w:val="00E62DA3"/>
    <w:rsid w:val="00E6333E"/>
    <w:rsid w:val="00E63508"/>
    <w:rsid w:val="00E63BD2"/>
    <w:rsid w:val="00E6696A"/>
    <w:rsid w:val="00E67F46"/>
    <w:rsid w:val="00E70B18"/>
    <w:rsid w:val="00E720C0"/>
    <w:rsid w:val="00E721A5"/>
    <w:rsid w:val="00E7290C"/>
    <w:rsid w:val="00E72D33"/>
    <w:rsid w:val="00E738CB"/>
    <w:rsid w:val="00E768F6"/>
    <w:rsid w:val="00E76F99"/>
    <w:rsid w:val="00E76FC8"/>
    <w:rsid w:val="00E77D89"/>
    <w:rsid w:val="00E80992"/>
    <w:rsid w:val="00E817B6"/>
    <w:rsid w:val="00E84247"/>
    <w:rsid w:val="00E84EE1"/>
    <w:rsid w:val="00E85040"/>
    <w:rsid w:val="00E85A9B"/>
    <w:rsid w:val="00E85E29"/>
    <w:rsid w:val="00E90701"/>
    <w:rsid w:val="00E910D1"/>
    <w:rsid w:val="00E91D66"/>
    <w:rsid w:val="00E924BB"/>
    <w:rsid w:val="00E931EB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B33E1"/>
    <w:rsid w:val="00EB378D"/>
    <w:rsid w:val="00EB4501"/>
    <w:rsid w:val="00EB5531"/>
    <w:rsid w:val="00EB67E2"/>
    <w:rsid w:val="00EB6D69"/>
    <w:rsid w:val="00EC0A6C"/>
    <w:rsid w:val="00EC172C"/>
    <w:rsid w:val="00EC4269"/>
    <w:rsid w:val="00EC591E"/>
    <w:rsid w:val="00EC68C4"/>
    <w:rsid w:val="00EC696B"/>
    <w:rsid w:val="00EC78ED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52E"/>
    <w:rsid w:val="00EE3D93"/>
    <w:rsid w:val="00EE46DA"/>
    <w:rsid w:val="00EE4C1B"/>
    <w:rsid w:val="00EE6E77"/>
    <w:rsid w:val="00EE7946"/>
    <w:rsid w:val="00EF08BE"/>
    <w:rsid w:val="00EF17D5"/>
    <w:rsid w:val="00EF44AE"/>
    <w:rsid w:val="00EF46DE"/>
    <w:rsid w:val="00EF4F63"/>
    <w:rsid w:val="00EF4FA8"/>
    <w:rsid w:val="00EF5C62"/>
    <w:rsid w:val="00F00B08"/>
    <w:rsid w:val="00F01874"/>
    <w:rsid w:val="00F01B26"/>
    <w:rsid w:val="00F02EFE"/>
    <w:rsid w:val="00F0351F"/>
    <w:rsid w:val="00F03881"/>
    <w:rsid w:val="00F052AE"/>
    <w:rsid w:val="00F05994"/>
    <w:rsid w:val="00F07736"/>
    <w:rsid w:val="00F07DDB"/>
    <w:rsid w:val="00F13636"/>
    <w:rsid w:val="00F161E5"/>
    <w:rsid w:val="00F22917"/>
    <w:rsid w:val="00F22C97"/>
    <w:rsid w:val="00F24819"/>
    <w:rsid w:val="00F24989"/>
    <w:rsid w:val="00F24C08"/>
    <w:rsid w:val="00F24F80"/>
    <w:rsid w:val="00F26054"/>
    <w:rsid w:val="00F26A2F"/>
    <w:rsid w:val="00F272AC"/>
    <w:rsid w:val="00F3190A"/>
    <w:rsid w:val="00F31B42"/>
    <w:rsid w:val="00F32870"/>
    <w:rsid w:val="00F336E2"/>
    <w:rsid w:val="00F34D38"/>
    <w:rsid w:val="00F37A19"/>
    <w:rsid w:val="00F41155"/>
    <w:rsid w:val="00F4146E"/>
    <w:rsid w:val="00F420F5"/>
    <w:rsid w:val="00F42781"/>
    <w:rsid w:val="00F428BE"/>
    <w:rsid w:val="00F43383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563EA"/>
    <w:rsid w:val="00F6089E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6DA8"/>
    <w:rsid w:val="00F81040"/>
    <w:rsid w:val="00F81596"/>
    <w:rsid w:val="00F83414"/>
    <w:rsid w:val="00F83F3C"/>
    <w:rsid w:val="00F85A29"/>
    <w:rsid w:val="00F86AF8"/>
    <w:rsid w:val="00F86CDA"/>
    <w:rsid w:val="00F908FF"/>
    <w:rsid w:val="00F92FD1"/>
    <w:rsid w:val="00F93301"/>
    <w:rsid w:val="00F938C3"/>
    <w:rsid w:val="00F95020"/>
    <w:rsid w:val="00F97FD9"/>
    <w:rsid w:val="00FA0D2B"/>
    <w:rsid w:val="00FA0E00"/>
    <w:rsid w:val="00FA241E"/>
    <w:rsid w:val="00FA243F"/>
    <w:rsid w:val="00FA3617"/>
    <w:rsid w:val="00FA3CBB"/>
    <w:rsid w:val="00FA49BF"/>
    <w:rsid w:val="00FA51D0"/>
    <w:rsid w:val="00FA548D"/>
    <w:rsid w:val="00FA57AE"/>
    <w:rsid w:val="00FA630C"/>
    <w:rsid w:val="00FA73CD"/>
    <w:rsid w:val="00FB226E"/>
    <w:rsid w:val="00FB2346"/>
    <w:rsid w:val="00FB3846"/>
    <w:rsid w:val="00FB4081"/>
    <w:rsid w:val="00FB5B38"/>
    <w:rsid w:val="00FC0E09"/>
    <w:rsid w:val="00FC23CE"/>
    <w:rsid w:val="00FC2B1B"/>
    <w:rsid w:val="00FC3300"/>
    <w:rsid w:val="00FC33E3"/>
    <w:rsid w:val="00FC39CA"/>
    <w:rsid w:val="00FC4C62"/>
    <w:rsid w:val="00FC6188"/>
    <w:rsid w:val="00FC74D8"/>
    <w:rsid w:val="00FD06D0"/>
    <w:rsid w:val="00FD0FDC"/>
    <w:rsid w:val="00FD1DFD"/>
    <w:rsid w:val="00FD3F9C"/>
    <w:rsid w:val="00FD4013"/>
    <w:rsid w:val="00FD47D6"/>
    <w:rsid w:val="00FD6B96"/>
    <w:rsid w:val="00FD773E"/>
    <w:rsid w:val="00FE1DE1"/>
    <w:rsid w:val="00FE34DF"/>
    <w:rsid w:val="00FE3FCE"/>
    <w:rsid w:val="00FE67C2"/>
    <w:rsid w:val="00FE6A78"/>
    <w:rsid w:val="00FF09A2"/>
    <w:rsid w:val="00FF111F"/>
    <w:rsid w:val="00FF1B91"/>
    <w:rsid w:val="00FF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E0E17B5"/>
  <w15:docId w15:val="{0039242E-7DA3-43FC-B0A2-E741B981C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FC39CA"/>
    <w:rPr>
      <w:sz w:val="24"/>
    </w:rPr>
  </w:style>
  <w:style w:type="paragraph" w:styleId="1">
    <w:name w:val="heading 1"/>
    <w:next w:val="34b"/>
    <w:link w:val="10"/>
    <w:qFormat/>
    <w:rsid w:val="00FC39CA"/>
    <w:pPr>
      <w:keepNext/>
      <w:keepLines/>
      <w:pageBreakBefore/>
      <w:numPr>
        <w:numId w:val="3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FC39CA"/>
    <w:pPr>
      <w:keepNext/>
      <w:keepLines/>
      <w:numPr>
        <w:ilvl w:val="1"/>
        <w:numId w:val="3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FC39CA"/>
    <w:pPr>
      <w:keepNext/>
      <w:keepLines/>
      <w:numPr>
        <w:ilvl w:val="2"/>
        <w:numId w:val="3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FC39CA"/>
    <w:pPr>
      <w:keepNext/>
      <w:keepLines/>
      <w:numPr>
        <w:ilvl w:val="3"/>
        <w:numId w:val="3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FC39CA"/>
    <w:pPr>
      <w:keepNext/>
      <w:numPr>
        <w:ilvl w:val="4"/>
        <w:numId w:val="3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FC39CA"/>
    <w:pPr>
      <w:keepNext/>
      <w:numPr>
        <w:ilvl w:val="5"/>
        <w:numId w:val="3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FC39CA"/>
    <w:pPr>
      <w:keepNext/>
      <w:numPr>
        <w:ilvl w:val="6"/>
        <w:numId w:val="3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FC39CA"/>
    <w:pPr>
      <w:keepNext/>
      <w:numPr>
        <w:ilvl w:val="7"/>
        <w:numId w:val="3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FC39CA"/>
    <w:pPr>
      <w:keepNext/>
      <w:numPr>
        <w:ilvl w:val="8"/>
        <w:numId w:val="3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4c">
    <w:name w:val="34_Знак_Сообщение_системы"/>
    <w:rsid w:val="00FC39CA"/>
    <w:rPr>
      <w:rFonts w:ascii="Calibri" w:hAnsi="Calibri"/>
    </w:rPr>
  </w:style>
  <w:style w:type="paragraph" w:customStyle="1" w:styleId="34b">
    <w:name w:val="34_Абзац_Обычный"/>
    <w:link w:val="34d"/>
    <w:qFormat/>
    <w:rsid w:val="00FC39CA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FC39CA"/>
    <w:rPr>
      <w:sz w:val="24"/>
      <w:lang w:eastAsia="x-none"/>
    </w:rPr>
  </w:style>
  <w:style w:type="character" w:customStyle="1" w:styleId="10">
    <w:name w:val="Заголовок 1 Знак"/>
    <w:link w:val="1"/>
    <w:rsid w:val="00FC39CA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FC39CA"/>
    <w:rPr>
      <w:b/>
      <w:sz w:val="32"/>
    </w:rPr>
  </w:style>
  <w:style w:type="character" w:customStyle="1" w:styleId="30">
    <w:name w:val="Заголовок 3 Знак"/>
    <w:link w:val="3"/>
    <w:rsid w:val="00FC39CA"/>
    <w:rPr>
      <w:b/>
      <w:bCs/>
      <w:sz w:val="28"/>
    </w:rPr>
  </w:style>
  <w:style w:type="character" w:customStyle="1" w:styleId="40">
    <w:name w:val="Заголовок 4 Знак"/>
    <w:link w:val="4"/>
    <w:rsid w:val="00FC39CA"/>
    <w:rPr>
      <w:b/>
      <w:sz w:val="24"/>
    </w:rPr>
  </w:style>
  <w:style w:type="character" w:customStyle="1" w:styleId="50">
    <w:name w:val="Заголовок 5 Знак"/>
    <w:link w:val="5"/>
    <w:rsid w:val="00FC39CA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FC39CA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FC39CA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FC39CA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FC39CA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FC39CA"/>
    <w:pPr>
      <w:numPr>
        <w:numId w:val="3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FC39CA"/>
    <w:pPr>
      <w:numPr>
        <w:numId w:val="3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FC39CA"/>
    <w:pPr>
      <w:numPr>
        <w:numId w:val="30"/>
      </w:numPr>
    </w:pPr>
    <w:rPr>
      <w:szCs w:val="22"/>
    </w:rPr>
  </w:style>
  <w:style w:type="character" w:customStyle="1" w:styleId="34f">
    <w:name w:val="34_Знак_Подчеркнутый"/>
    <w:rsid w:val="00FC39CA"/>
    <w:rPr>
      <w:u w:val="single"/>
    </w:rPr>
  </w:style>
  <w:style w:type="paragraph" w:customStyle="1" w:styleId="349">
    <w:name w:val="34_Список_Библиография"/>
    <w:basedOn w:val="34b"/>
    <w:rsid w:val="00FC39CA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851322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FC39CA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FC39CA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FC39CA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FC39CA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FC39CA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851322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FC39CA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851322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FC39CA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FC39CA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FC39CA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FC39CA"/>
    <w:rPr>
      <w:b w:val="0"/>
      <w:i/>
    </w:rPr>
  </w:style>
  <w:style w:type="character" w:customStyle="1" w:styleId="34fc">
    <w:name w:val="34_Знак_Название_файла"/>
    <w:qFormat/>
    <w:rsid w:val="00FC39CA"/>
    <w:rPr>
      <w:rFonts w:ascii="Calibri" w:hAnsi="Calibri"/>
    </w:rPr>
  </w:style>
  <w:style w:type="character" w:customStyle="1" w:styleId="34fd">
    <w:name w:val="34_Знак_Термин"/>
    <w:rsid w:val="00FC39CA"/>
    <w:rPr>
      <w:i/>
    </w:rPr>
  </w:style>
  <w:style w:type="character" w:customStyle="1" w:styleId="34fe">
    <w:name w:val="34_Знак_Полужирный"/>
    <w:rsid w:val="00FC39CA"/>
    <w:rPr>
      <w:b/>
    </w:rPr>
  </w:style>
  <w:style w:type="character" w:customStyle="1" w:styleId="34ff">
    <w:name w:val="34_Знак_Верхний_индекс"/>
    <w:rsid w:val="00FC39CA"/>
    <w:rPr>
      <w:vertAlign w:val="superscript"/>
    </w:rPr>
  </w:style>
  <w:style w:type="character" w:customStyle="1" w:styleId="3424">
    <w:name w:val="34_Список_Марк_2 Знак"/>
    <w:link w:val="3423"/>
    <w:rsid w:val="00A30F8B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FC39CA"/>
    <w:pPr>
      <w:numPr>
        <w:ilvl w:val="1"/>
        <w:numId w:val="14"/>
      </w:numPr>
    </w:pPr>
  </w:style>
  <w:style w:type="paragraph" w:customStyle="1" w:styleId="34ff0">
    <w:name w:val="34_Таблица_Заголовок_Продолжение"/>
    <w:basedOn w:val="34ff1"/>
    <w:next w:val="a0"/>
    <w:rsid w:val="00FC39CA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FC39CA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FC39CA"/>
    <w:pPr>
      <w:numPr>
        <w:numId w:val="14"/>
      </w:numPr>
    </w:pPr>
  </w:style>
  <w:style w:type="character" w:customStyle="1" w:styleId="3419">
    <w:name w:val="34_Список_Марк_1 Знак"/>
    <w:link w:val="3413"/>
    <w:rsid w:val="00851322"/>
    <w:rPr>
      <w:sz w:val="24"/>
      <w:lang w:eastAsia="x-none"/>
    </w:rPr>
  </w:style>
  <w:style w:type="paragraph" w:styleId="a4">
    <w:name w:val="footnote text"/>
    <w:basedOn w:val="34b"/>
    <w:link w:val="a5"/>
    <w:rsid w:val="00FC39CA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FC39CA"/>
    <w:pPr>
      <w:numPr>
        <w:numId w:val="13"/>
      </w:numPr>
    </w:pPr>
  </w:style>
  <w:style w:type="character" w:customStyle="1" w:styleId="341a">
    <w:name w:val="34_Список_Нум_1 Знак"/>
    <w:link w:val="341"/>
    <w:rsid w:val="00851322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FC39CA"/>
    <w:pPr>
      <w:numPr>
        <w:ilvl w:val="1"/>
        <w:numId w:val="13"/>
      </w:numPr>
    </w:pPr>
  </w:style>
  <w:style w:type="character" w:customStyle="1" w:styleId="3425">
    <w:name w:val="34_Список_Нум_2 Знак"/>
    <w:basedOn w:val="a1"/>
    <w:link w:val="342"/>
    <w:rsid w:val="00851322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FC39CA"/>
    <w:pPr>
      <w:keepNext/>
    </w:pPr>
  </w:style>
  <w:style w:type="paragraph" w:customStyle="1" w:styleId="34f1">
    <w:name w:val="34_Рамка_Основной"/>
    <w:basedOn w:val="34b"/>
    <w:link w:val="34f0"/>
    <w:rsid w:val="00FC39CA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FC39CA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FC39CA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FC39CA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FC39CA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FC39CA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FC39CA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FC39CA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FC39CA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FC39CA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FC39CA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uiPriority w:val="39"/>
    <w:rsid w:val="00FC39CA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FC39CA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FC39CA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FC39CA"/>
    <w:pPr>
      <w:keepLines/>
      <w:numPr>
        <w:numId w:val="30"/>
      </w:numPr>
    </w:pPr>
  </w:style>
  <w:style w:type="character" w:customStyle="1" w:styleId="3433">
    <w:name w:val="34_Список_Нум_3 Знак"/>
    <w:basedOn w:val="a1"/>
    <w:link w:val="343"/>
    <w:rsid w:val="00851322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FC39CA"/>
    <w:pPr>
      <w:numPr>
        <w:ilvl w:val="2"/>
        <w:numId w:val="13"/>
      </w:numPr>
    </w:pPr>
  </w:style>
  <w:style w:type="paragraph" w:customStyle="1" w:styleId="34fff">
    <w:name w:val="34_Определения"/>
    <w:basedOn w:val="34b"/>
    <w:rsid w:val="00FC39CA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FC39CA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FC39CA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FC39CA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FC39CA"/>
    <w:rPr>
      <w:sz w:val="18"/>
      <w:lang w:eastAsia="x-none"/>
    </w:rPr>
  </w:style>
  <w:style w:type="paragraph" w:customStyle="1" w:styleId="34fff1">
    <w:name w:val="34_Листинг"/>
    <w:basedOn w:val="34b"/>
    <w:rsid w:val="00FC39CA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FC39CA"/>
    <w:rPr>
      <w:b/>
    </w:rPr>
  </w:style>
  <w:style w:type="paragraph" w:customStyle="1" w:styleId="3440">
    <w:name w:val="34_Заголовок_4_Приложение"/>
    <w:basedOn w:val="4"/>
    <w:next w:val="34b"/>
    <w:rsid w:val="00FC39CA"/>
    <w:pPr>
      <w:numPr>
        <w:numId w:val="30"/>
      </w:numPr>
    </w:pPr>
  </w:style>
  <w:style w:type="paragraph" w:customStyle="1" w:styleId="3410">
    <w:name w:val="34_Таблица_Список_Марк_1"/>
    <w:basedOn w:val="34ff6"/>
    <w:link w:val="341c"/>
    <w:rsid w:val="00FC39CA"/>
    <w:pPr>
      <w:numPr>
        <w:numId w:val="23"/>
      </w:numPr>
    </w:pPr>
    <w:rPr>
      <w:lang w:val="x-none"/>
    </w:rPr>
  </w:style>
  <w:style w:type="character" w:customStyle="1" w:styleId="34fff3">
    <w:name w:val="34_Знак_Гиперссылка"/>
    <w:rsid w:val="00FC39CA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FC39CA"/>
    <w:pPr>
      <w:numPr>
        <w:ilvl w:val="2"/>
        <w:numId w:val="14"/>
      </w:numPr>
    </w:pPr>
  </w:style>
  <w:style w:type="paragraph" w:customStyle="1" w:styleId="3422">
    <w:name w:val="34_Таблица_Список_Нум_2"/>
    <w:basedOn w:val="34ff6"/>
    <w:rsid w:val="00FC39CA"/>
    <w:pPr>
      <w:numPr>
        <w:numId w:val="3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FC39CA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FC39CA"/>
    <w:pPr>
      <w:numPr>
        <w:numId w:val="17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FC39CA"/>
    <w:pPr>
      <w:numPr>
        <w:numId w:val="4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FC39CA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FC39CA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FC39CA"/>
    <w:pPr>
      <w:numPr>
        <w:numId w:val="5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FC39CA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FC39CA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FC39CA"/>
    <w:pPr>
      <w:numPr>
        <w:numId w:val="6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FC39CA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FC39CA"/>
    <w:pPr>
      <w:numPr>
        <w:numId w:val="16"/>
      </w:numPr>
    </w:pPr>
    <w:rPr>
      <w:lang w:val="x-none"/>
    </w:rPr>
  </w:style>
  <w:style w:type="paragraph" w:styleId="a6">
    <w:name w:val="Revision"/>
    <w:hidden/>
    <w:uiPriority w:val="99"/>
    <w:semiHidden/>
    <w:rsid w:val="00FC39CA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FC39CA"/>
  </w:style>
  <w:style w:type="paragraph" w:customStyle="1" w:styleId="34fffb">
    <w:name w:val="34_Пример_Заголовок"/>
    <w:basedOn w:val="34f8"/>
    <w:next w:val="34f8"/>
    <w:rsid w:val="00FC39CA"/>
    <w:pPr>
      <w:keepNext/>
      <w:spacing w:after="120"/>
    </w:pPr>
    <w:rPr>
      <w:b/>
      <w:lang w:eastAsia="ru-RU"/>
    </w:rPr>
  </w:style>
  <w:style w:type="character" w:styleId="a7">
    <w:name w:val="FollowedHyperlink"/>
    <w:rsid w:val="00FC39CA"/>
    <w:rPr>
      <w:color w:val="auto"/>
    </w:rPr>
  </w:style>
  <w:style w:type="character" w:customStyle="1" w:styleId="34fffc">
    <w:name w:val="34_Знак_Нижний_индекс"/>
    <w:rsid w:val="00FC39CA"/>
    <w:rPr>
      <w:vertAlign w:val="subscript"/>
    </w:rPr>
  </w:style>
  <w:style w:type="character" w:styleId="a8">
    <w:name w:val="footnote reference"/>
    <w:basedOn w:val="a1"/>
    <w:semiHidden/>
    <w:rsid w:val="00FC39CA"/>
    <w:rPr>
      <w:vertAlign w:val="superscript"/>
    </w:rPr>
  </w:style>
  <w:style w:type="paragraph" w:styleId="a9">
    <w:name w:val="header"/>
    <w:basedOn w:val="34b"/>
    <w:link w:val="aa"/>
    <w:rsid w:val="00FC39CA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FC39CA"/>
    <w:rPr>
      <w:lang w:eastAsia="x-none"/>
    </w:rPr>
  </w:style>
  <w:style w:type="paragraph" w:styleId="ab">
    <w:name w:val="footer"/>
    <w:basedOn w:val="34b"/>
    <w:link w:val="ac"/>
    <w:rsid w:val="00FC39CA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FC39CA"/>
    <w:rPr>
      <w:lang w:eastAsia="x-none"/>
    </w:rPr>
  </w:style>
  <w:style w:type="numbering" w:customStyle="1" w:styleId="a">
    <w:name w:val="Приложение"/>
    <w:uiPriority w:val="99"/>
    <w:rsid w:val="00FC39CA"/>
    <w:pPr>
      <w:numPr>
        <w:numId w:val="8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FC39CA"/>
    <w:pPr>
      <w:keepNext/>
    </w:pPr>
  </w:style>
  <w:style w:type="character" w:customStyle="1" w:styleId="3434">
    <w:name w:val="34_Список_Марк_3 Знак"/>
    <w:basedOn w:val="34d"/>
    <w:link w:val="3432"/>
    <w:rsid w:val="00A30F8B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FC39CA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FC39CA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851322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851322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851322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FC39CA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FC39CA"/>
    <w:pPr>
      <w:numPr>
        <w:numId w:val="15"/>
      </w:numPr>
    </w:pPr>
  </w:style>
  <w:style w:type="paragraph" w:customStyle="1" w:styleId="344">
    <w:name w:val="34_Процедура_Подшаг"/>
    <w:basedOn w:val="34b"/>
    <w:link w:val="34ffff0"/>
    <w:qFormat/>
    <w:rsid w:val="00FC39CA"/>
    <w:pPr>
      <w:numPr>
        <w:ilvl w:val="1"/>
        <w:numId w:val="15"/>
      </w:numPr>
    </w:pPr>
  </w:style>
  <w:style w:type="character" w:customStyle="1" w:styleId="34ffff">
    <w:name w:val="34_Процедура_Шаг Знак"/>
    <w:basedOn w:val="34d"/>
    <w:link w:val="340"/>
    <w:rsid w:val="00851322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FC39CA"/>
    <w:pPr>
      <w:keepNext/>
    </w:pPr>
  </w:style>
  <w:style w:type="character" w:customStyle="1" w:styleId="34ffff0">
    <w:name w:val="34_Процедура_Подшаг Знак"/>
    <w:basedOn w:val="34d"/>
    <w:link w:val="344"/>
    <w:rsid w:val="00851322"/>
    <w:rPr>
      <w:sz w:val="24"/>
      <w:lang w:eastAsia="x-none"/>
    </w:rPr>
  </w:style>
  <w:style w:type="character" w:customStyle="1" w:styleId="34ffff2">
    <w:name w:val="34_Знак_Клавиши"/>
    <w:rsid w:val="00FC39CA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FC39CA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FC39CA"/>
  </w:style>
  <w:style w:type="paragraph" w:styleId="ad">
    <w:name w:val="caption"/>
    <w:basedOn w:val="34b"/>
    <w:next w:val="34b"/>
    <w:rsid w:val="00445B32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FC39CA"/>
    <w:pPr>
      <w:numPr>
        <w:numId w:val="9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FC39CA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FC39CA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851322"/>
    <w:rPr>
      <w:sz w:val="24"/>
      <w:lang w:eastAsia="x-none"/>
    </w:rPr>
  </w:style>
  <w:style w:type="character" w:customStyle="1" w:styleId="ae">
    <w:name w:val="Основной текст Знак"/>
    <w:semiHidden/>
    <w:rsid w:val="00FC39CA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FC39CA"/>
    <w:rPr>
      <w:rFonts w:ascii="Arial" w:hAnsi="Arial"/>
    </w:rPr>
  </w:style>
  <w:style w:type="character" w:customStyle="1" w:styleId="af0">
    <w:name w:val="Тема примечания Знак"/>
    <w:semiHidden/>
    <w:rsid w:val="00FC39CA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FC39CA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FC39CA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FC39CA"/>
  </w:style>
  <w:style w:type="character" w:styleId="af3">
    <w:name w:val="annotation reference"/>
    <w:semiHidden/>
    <w:rsid w:val="00FC39CA"/>
    <w:rPr>
      <w:sz w:val="16"/>
      <w:szCs w:val="16"/>
    </w:rPr>
  </w:style>
  <w:style w:type="character" w:styleId="af4">
    <w:name w:val="page number"/>
    <w:rsid w:val="00FC39CA"/>
  </w:style>
  <w:style w:type="paragraph" w:styleId="af5">
    <w:name w:val="Body Text"/>
    <w:basedOn w:val="a0"/>
    <w:link w:val="13"/>
    <w:semiHidden/>
    <w:unhideWhenUsed/>
    <w:rsid w:val="00FC39CA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FC39CA"/>
    <w:rPr>
      <w:sz w:val="24"/>
    </w:rPr>
  </w:style>
  <w:style w:type="paragraph" w:styleId="af6">
    <w:name w:val="annotation subject"/>
    <w:basedOn w:val="af2"/>
    <w:next w:val="af2"/>
    <w:link w:val="14"/>
    <w:semiHidden/>
    <w:rsid w:val="00FC39CA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FC39CA"/>
    <w:rPr>
      <w:b/>
      <w:bCs/>
    </w:rPr>
  </w:style>
  <w:style w:type="paragraph" w:styleId="af7">
    <w:name w:val="Balloon Text"/>
    <w:basedOn w:val="a0"/>
    <w:link w:val="15"/>
    <w:semiHidden/>
    <w:rsid w:val="00FC39CA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FC39CA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FC39CA"/>
  </w:style>
  <w:style w:type="paragraph" w:customStyle="1" w:styleId="34ffff9">
    <w:name w:val="34_ТЛ_Подпись"/>
    <w:basedOn w:val="34f6"/>
    <w:rsid w:val="00FC39CA"/>
  </w:style>
  <w:style w:type="paragraph" w:customStyle="1" w:styleId="34ffffa">
    <w:name w:val="34_ТЛ_Подпись_скрытый"/>
    <w:basedOn w:val="34ffff9"/>
    <w:rsid w:val="00FC39CA"/>
    <w:rPr>
      <w:vanish/>
    </w:rPr>
  </w:style>
  <w:style w:type="paragraph" w:customStyle="1" w:styleId="34ffffb">
    <w:name w:val="34_Комментарий_Философта"/>
    <w:basedOn w:val="34b"/>
    <w:rsid w:val="00FC39CA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FC39CA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FC39CA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FC39CA"/>
    <w:rPr>
      <w:b/>
    </w:rPr>
  </w:style>
  <w:style w:type="paragraph" w:customStyle="1" w:styleId="34ffffe">
    <w:name w:val="34_Таблица_Сноска_Линия"/>
    <w:basedOn w:val="34fff7"/>
    <w:next w:val="34fff7"/>
    <w:rsid w:val="00FC39CA"/>
    <w:pPr>
      <w:keepNext/>
    </w:pPr>
  </w:style>
  <w:style w:type="paragraph" w:customStyle="1" w:styleId="34fffff">
    <w:name w:val="34_Таблица_Примечание"/>
    <w:basedOn w:val="34fff7"/>
    <w:rsid w:val="00FC39CA"/>
  </w:style>
  <w:style w:type="character" w:customStyle="1" w:styleId="34fffff0">
    <w:name w:val="34_Знак_Значение"/>
    <w:qFormat/>
    <w:rsid w:val="00FC39CA"/>
    <w:rPr>
      <w:rFonts w:ascii="Calibri" w:hAnsi="Calibri"/>
    </w:rPr>
  </w:style>
  <w:style w:type="character" w:styleId="af8">
    <w:name w:val="Hyperlink"/>
    <w:uiPriority w:val="99"/>
    <w:rsid w:val="00FC39CA"/>
    <w:rPr>
      <w:color w:val="0000FF"/>
      <w:u w:val="single"/>
    </w:rPr>
  </w:style>
  <w:style w:type="paragraph" w:customStyle="1" w:styleId="34fffff1">
    <w:name w:val="34_Рисунок_Подпись"/>
    <w:basedOn w:val="34b"/>
    <w:rsid w:val="00FC39CA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FC39CA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FC39CA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FC39CA"/>
    <w:pPr>
      <w:numPr>
        <w:numId w:val="29"/>
      </w:numPr>
    </w:pPr>
  </w:style>
  <w:style w:type="paragraph" w:customStyle="1" w:styleId="34fffff3">
    <w:name w:val="34_Процедура_Заголовок"/>
    <w:basedOn w:val="34b"/>
    <w:next w:val="34ffff1"/>
    <w:rsid w:val="00FC39CA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FC39CA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FC39CA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456BC5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FC39CA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FC39CA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FC39CA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FC39CA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FC39CA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FC39CA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FC39CA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FC39CA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FC39CA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FC39CA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FC39CA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FC39CA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FC39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48">
    <w:name w:val="34_Список_Нумерованный"/>
    <w:basedOn w:val="a3"/>
    <w:uiPriority w:val="99"/>
    <w:rsid w:val="00445B32"/>
    <w:pPr>
      <w:numPr>
        <w:numId w:val="12"/>
      </w:numPr>
    </w:pPr>
  </w:style>
  <w:style w:type="paragraph" w:customStyle="1" w:styleId="34fffff6">
    <w:name w:val="34_Таблица_Подзаголовок"/>
    <w:basedOn w:val="34ff6"/>
    <w:link w:val="34fffff7"/>
    <w:rsid w:val="00FC39CA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FC39CA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FC39CA"/>
    <w:pPr>
      <w:jc w:val="center"/>
    </w:pPr>
  </w:style>
  <w:style w:type="paragraph" w:customStyle="1" w:styleId="3411">
    <w:name w:val="34_Таблица_Список_Марк_1_без_отступа"/>
    <w:basedOn w:val="34ff6"/>
    <w:rsid w:val="00FC39CA"/>
    <w:pPr>
      <w:numPr>
        <w:numId w:val="31"/>
      </w:numPr>
    </w:pPr>
  </w:style>
  <w:style w:type="paragraph" w:customStyle="1" w:styleId="34fffff9">
    <w:name w:val="34_Формула"/>
    <w:basedOn w:val="a0"/>
    <w:rsid w:val="00FC39CA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FC39CA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FC39CA"/>
    <w:pPr>
      <w:ind w:left="680"/>
    </w:pPr>
  </w:style>
  <w:style w:type="character" w:styleId="afa">
    <w:name w:val="Unresolved Mention"/>
    <w:basedOn w:val="a1"/>
    <w:uiPriority w:val="99"/>
    <w:semiHidden/>
    <w:unhideWhenUsed/>
    <w:rsid w:val="003826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5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92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49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2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65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7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6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4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053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007D2A-A4A2-4CD7-84C4-388F94B767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5</TotalTime>
  <Pages>11</Pages>
  <Words>1603</Words>
  <Characters>9138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программного обеспечения</vt:lpstr>
    </vt:vector>
  </TitlesOfParts>
  <Company>ООО НПП «ЭСН»</Company>
  <LinksUpToDate>false</LinksUpToDate>
  <CharactersWithSpaces>10720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программного обеспечения</dc:title>
  <dc:creator>Oksana</dc:creator>
  <cp:lastModifiedBy>Илья Чураков</cp:lastModifiedBy>
  <cp:revision>6</cp:revision>
  <cp:lastPrinted>2015-08-11T08:16:00Z</cp:lastPrinted>
  <dcterms:created xsi:type="dcterms:W3CDTF">2025-07-25T12:12:00Z</dcterms:created>
  <dcterms:modified xsi:type="dcterms:W3CDTF">2025-09-15T03:53:00Z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Том 42</vt:lpwstr>
  </property>
  <property fmtid="{D5CDD505-2E9C-101B-9397-08002B2CF9AE}" pid="4" name="краткое_название_системы">
    <vt:lpwstr>878.2023</vt:lpwstr>
  </property>
  <property fmtid="{D5CDD505-2E9C-101B-9397-08002B2CF9AE}" pid="5" name="полное_название_системы">
    <vt:lpwstr>Строительство водогрейной котельной 400 Гкал/час на территории Ивановской ТЭЦ-2</vt:lpwstr>
  </property>
  <property fmtid="{D5CDD505-2E9C-101B-9397-08002B2CF9AE}" pid="6" name="шифр_системы">
    <vt:lpwstr>878.2023</vt:lpwstr>
  </property>
  <property fmtid="{D5CDD505-2E9C-101B-9397-08002B2CF9AE}" pid="7" name="обозначение_документа">
    <vt:lpwstr>878.2023-АСУ ТП.ПА</vt:lpwstr>
  </property>
  <property fmtid="{D5CDD505-2E9C-101B-9397-08002B2CF9AE}" pid="8" name="год_издания">
    <vt:lpwstr>2025</vt:lpwstr>
  </property>
</Properties>
</file>