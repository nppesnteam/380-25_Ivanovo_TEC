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0EBC" w14:textId="2E56879E" w:rsidR="0075767D" w:rsidRDefault="0075767D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9942FC">
        <w:t>ООО НПП «ЭСН»</w:t>
      </w:r>
      <w:r>
        <w:fldChar w:fldCharType="end"/>
      </w:r>
    </w:p>
    <w:p w14:paraId="2CFF110C" w14:textId="77777777" w:rsidR="0075767D" w:rsidRPr="00C816E8" w:rsidRDefault="0075767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75767D" w:rsidRPr="00C816E8" w14:paraId="05DE0755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71DEC246" w14:textId="50B5FC53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14:paraId="09CFD9AA" w14:textId="440D63AF" w:rsidR="0075767D" w:rsidRPr="00C816E8" w:rsidRDefault="0075767D" w:rsidP="00345A40">
            <w:pPr>
              <w:pStyle w:val="34ffff8"/>
            </w:pPr>
          </w:p>
        </w:tc>
      </w:tr>
      <w:tr w:rsidR="0075767D" w:rsidRPr="00C816E8" w14:paraId="6CFB748F" w14:textId="77777777" w:rsidTr="00345A40">
        <w:trPr>
          <w:trHeight w:val="630"/>
        </w:trPr>
        <w:tc>
          <w:tcPr>
            <w:tcW w:w="5554" w:type="dxa"/>
            <w:vMerge/>
          </w:tcPr>
          <w:p w14:paraId="31CC00AD" w14:textId="77777777" w:rsidR="0075767D" w:rsidRPr="00C816E8" w:rsidRDefault="0075767D" w:rsidP="00345A40"/>
        </w:tc>
        <w:tc>
          <w:tcPr>
            <w:tcW w:w="4563" w:type="dxa"/>
          </w:tcPr>
          <w:p w14:paraId="7A42BA8C" w14:textId="709DEE7E" w:rsidR="0075767D" w:rsidRPr="00C816E8" w:rsidRDefault="0075767D" w:rsidP="00345A40">
            <w:pPr>
              <w:pStyle w:val="34ffff9"/>
            </w:pPr>
          </w:p>
        </w:tc>
      </w:tr>
      <w:tr w:rsidR="0075767D" w:rsidRPr="00C816E8" w14:paraId="704738FD" w14:textId="77777777" w:rsidTr="00345A40">
        <w:trPr>
          <w:trHeight w:val="353"/>
        </w:trPr>
        <w:tc>
          <w:tcPr>
            <w:tcW w:w="5554" w:type="dxa"/>
            <w:vMerge/>
          </w:tcPr>
          <w:p w14:paraId="05B37AC7" w14:textId="77777777" w:rsidR="0075767D" w:rsidRPr="00C816E8" w:rsidRDefault="0075767D" w:rsidP="00345A40"/>
        </w:tc>
        <w:tc>
          <w:tcPr>
            <w:tcW w:w="4563" w:type="dxa"/>
          </w:tcPr>
          <w:p w14:paraId="4B03EA7A" w14:textId="75D338A7" w:rsidR="0075767D" w:rsidRPr="00C816E8" w:rsidRDefault="0075767D" w:rsidP="00B617AD">
            <w:pPr>
              <w:pStyle w:val="34ffff9"/>
            </w:pPr>
          </w:p>
        </w:tc>
      </w:tr>
    </w:tbl>
    <w:p w14:paraId="7762269C" w14:textId="77777777" w:rsidR="0075767D" w:rsidRPr="00C816E8" w:rsidRDefault="0075767D" w:rsidP="00801734">
      <w:pPr>
        <w:pStyle w:val="34f5"/>
      </w:pPr>
    </w:p>
    <w:p w14:paraId="0B7033AC" w14:textId="77777777" w:rsidR="0075767D" w:rsidRDefault="0075767D" w:rsidP="00801734">
      <w:pPr>
        <w:pStyle w:val="34f5"/>
      </w:pPr>
    </w:p>
    <w:p w14:paraId="6A7B10D8" w14:textId="77777777" w:rsidR="0075767D" w:rsidRDefault="0075767D" w:rsidP="00801734">
      <w:pPr>
        <w:pStyle w:val="34f5"/>
      </w:pPr>
    </w:p>
    <w:p w14:paraId="0E4213A0" w14:textId="77777777" w:rsidR="004C23D2" w:rsidRPr="004C23D2" w:rsidRDefault="004C23D2" w:rsidP="00801734">
      <w:pPr>
        <w:pStyle w:val="34f5"/>
        <w:rPr>
          <w:lang w:val="en-US"/>
        </w:rPr>
      </w:pPr>
    </w:p>
    <w:p w14:paraId="17F79CD8" w14:textId="77777777" w:rsidR="0075767D" w:rsidRPr="00C816E8" w:rsidRDefault="0075767D" w:rsidP="00801734">
      <w:pPr>
        <w:pStyle w:val="34f5"/>
      </w:pPr>
    </w:p>
    <w:p w14:paraId="1148DB65" w14:textId="60C936C7" w:rsidR="0075767D" w:rsidRPr="00C816E8" w:rsidRDefault="009942FC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33156BC3" w14:textId="26A5ACFD" w:rsidR="0075767D" w:rsidRPr="00C816E8" w:rsidRDefault="0075767D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9942FC">
          <w:t>878.2023</w:t>
        </w:r>
      </w:fldSimple>
      <w:r w:rsidRPr="00C816E8">
        <w:t>)</w:t>
      </w:r>
    </w:p>
    <w:p w14:paraId="57D3E8E9" w14:textId="37CB6983" w:rsidR="0075767D" w:rsidRPr="00C816E8" w:rsidRDefault="00F409D3" w:rsidP="00801734">
      <w:pPr>
        <w:pStyle w:val="34ffd"/>
      </w:pPr>
      <w:fldSimple w:instr=" DOCPROPERTY  Title  \* MERGEFORMAT ">
        <w:r>
          <w:t>Система единого времени</w:t>
        </w:r>
      </w:fldSimple>
    </w:p>
    <w:p w14:paraId="779B2103" w14:textId="58C7481A" w:rsidR="0075767D" w:rsidRDefault="0075767D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9942FC">
        <w:t>878.2023-АСУ ТП.СЕВ</w:t>
      </w:r>
      <w:r w:rsidRPr="00C816E8">
        <w:fldChar w:fldCharType="end"/>
      </w:r>
    </w:p>
    <w:p w14:paraId="154E5F49" w14:textId="77777777" w:rsidR="0075767D" w:rsidRDefault="0075767D" w:rsidP="00801734">
      <w:pPr>
        <w:pStyle w:val="34f5"/>
      </w:pPr>
    </w:p>
    <w:p w14:paraId="7AAA3C46" w14:textId="77777777" w:rsidR="0075767D" w:rsidRDefault="0075767D" w:rsidP="00801734">
      <w:pPr>
        <w:pStyle w:val="34f5"/>
      </w:pPr>
    </w:p>
    <w:p w14:paraId="6FD73194" w14:textId="69CABD77" w:rsidR="0075767D" w:rsidRPr="00821D26" w:rsidRDefault="00B01EA1" w:rsidP="00801734">
      <w:pPr>
        <w:pStyle w:val="34f5"/>
      </w:pPr>
      <w:r>
        <w:t>Том 42</w:t>
      </w:r>
    </w:p>
    <w:p w14:paraId="2D95E730" w14:textId="77777777" w:rsidR="004C23D2" w:rsidRPr="00821D26" w:rsidRDefault="004C23D2" w:rsidP="00801734">
      <w:pPr>
        <w:pStyle w:val="34f5"/>
      </w:pPr>
    </w:p>
    <w:p w14:paraId="6AD2EFFB" w14:textId="77777777" w:rsidR="0075767D" w:rsidRDefault="0075767D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75767D" w:rsidRPr="00C816E8" w14:paraId="7BCC1872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394D5E54" w14:textId="433159A0" w:rsidR="0075767D" w:rsidRPr="00C816E8" w:rsidRDefault="0075767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682896F4" w14:textId="77777777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7833F1B1" w14:textId="77777777" w:rsidR="0075767D" w:rsidRPr="00C816E8" w:rsidRDefault="0075767D" w:rsidP="00345A40">
            <w:pPr>
              <w:pStyle w:val="34ffff9"/>
            </w:pPr>
          </w:p>
        </w:tc>
      </w:tr>
      <w:tr w:rsidR="0075767D" w:rsidRPr="00C816E8" w14:paraId="3D736276" w14:textId="77777777" w:rsidTr="00345A40">
        <w:trPr>
          <w:trHeight w:val="868"/>
        </w:trPr>
        <w:tc>
          <w:tcPr>
            <w:tcW w:w="4564" w:type="dxa"/>
          </w:tcPr>
          <w:p w14:paraId="5FD2C513" w14:textId="06C5987E" w:rsidR="0075767D" w:rsidRPr="00C816E8" w:rsidRDefault="0075767D" w:rsidP="00345A40">
            <w:pPr>
              <w:pStyle w:val="34ffff9"/>
            </w:pPr>
          </w:p>
        </w:tc>
        <w:tc>
          <w:tcPr>
            <w:tcW w:w="990" w:type="dxa"/>
          </w:tcPr>
          <w:p w14:paraId="33DF46E4" w14:textId="77777777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14:paraId="17AF5C44" w14:textId="57482BCF" w:rsidR="0075767D" w:rsidRPr="00C816E8" w:rsidRDefault="0075767D" w:rsidP="00345A40">
            <w:pPr>
              <w:pStyle w:val="34ffff9"/>
            </w:pPr>
          </w:p>
        </w:tc>
      </w:tr>
      <w:tr w:rsidR="0075767D" w:rsidRPr="00C816E8" w14:paraId="7CE87980" w14:textId="77777777" w:rsidTr="00345A40">
        <w:trPr>
          <w:trHeight w:val="404"/>
        </w:trPr>
        <w:tc>
          <w:tcPr>
            <w:tcW w:w="4564" w:type="dxa"/>
          </w:tcPr>
          <w:p w14:paraId="0AFF6451" w14:textId="3F7FE821" w:rsidR="0075767D" w:rsidRPr="00C816E8" w:rsidRDefault="0075767D" w:rsidP="00345A40">
            <w:pPr>
              <w:pStyle w:val="34ffff9"/>
            </w:pPr>
          </w:p>
        </w:tc>
        <w:tc>
          <w:tcPr>
            <w:tcW w:w="990" w:type="dxa"/>
          </w:tcPr>
          <w:p w14:paraId="02B82DFA" w14:textId="77777777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14:paraId="1EBABCC4" w14:textId="6577C9A7" w:rsidR="0075767D" w:rsidRPr="00C816E8" w:rsidRDefault="0075767D" w:rsidP="00B617AD">
            <w:pPr>
              <w:pStyle w:val="34ffff9"/>
            </w:pPr>
          </w:p>
        </w:tc>
      </w:tr>
      <w:tr w:rsidR="0075767D" w:rsidRPr="00C816E8" w14:paraId="59D1AAB9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7D8A1C95" w14:textId="77777777" w:rsidR="0075767D" w:rsidRPr="00C816E8" w:rsidRDefault="0075767D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36776E59" w14:textId="77777777" w:rsidR="0075767D" w:rsidRPr="00C816E8" w:rsidRDefault="0075767D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1ED12DAB" w14:textId="77777777" w:rsidR="0075767D" w:rsidRPr="00C816E8" w:rsidRDefault="0075767D" w:rsidP="00345A40">
            <w:pPr>
              <w:pStyle w:val="34ffff8"/>
            </w:pPr>
          </w:p>
        </w:tc>
      </w:tr>
      <w:tr w:rsidR="0075767D" w:rsidRPr="00C816E8" w14:paraId="62DEBE62" w14:textId="77777777" w:rsidTr="00345A40">
        <w:trPr>
          <w:trHeight w:val="864"/>
        </w:trPr>
        <w:tc>
          <w:tcPr>
            <w:tcW w:w="4564" w:type="dxa"/>
          </w:tcPr>
          <w:p w14:paraId="5B8F5E7C" w14:textId="774F341D" w:rsidR="0075767D" w:rsidRPr="00C816E8" w:rsidRDefault="0075767D" w:rsidP="00345A40">
            <w:pPr>
              <w:pStyle w:val="34ffff9"/>
            </w:pPr>
          </w:p>
        </w:tc>
        <w:tc>
          <w:tcPr>
            <w:tcW w:w="990" w:type="dxa"/>
          </w:tcPr>
          <w:p w14:paraId="2628AEBD" w14:textId="77777777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14:paraId="01C44D86" w14:textId="28F91960" w:rsidR="0075767D" w:rsidRPr="00C816E8" w:rsidRDefault="0075767D" w:rsidP="00345A40">
            <w:pPr>
              <w:pStyle w:val="34ffff9"/>
            </w:pPr>
          </w:p>
        </w:tc>
      </w:tr>
      <w:tr w:rsidR="0075767D" w:rsidRPr="00C816E8" w14:paraId="332EE5B8" w14:textId="77777777" w:rsidTr="00345A40">
        <w:trPr>
          <w:trHeight w:val="643"/>
        </w:trPr>
        <w:tc>
          <w:tcPr>
            <w:tcW w:w="4564" w:type="dxa"/>
          </w:tcPr>
          <w:p w14:paraId="5FFF8654" w14:textId="76536DD1" w:rsidR="0075767D" w:rsidRPr="00C816E8" w:rsidRDefault="0075767D" w:rsidP="00B617AD">
            <w:pPr>
              <w:pStyle w:val="34ffff9"/>
            </w:pPr>
          </w:p>
        </w:tc>
        <w:tc>
          <w:tcPr>
            <w:tcW w:w="990" w:type="dxa"/>
          </w:tcPr>
          <w:p w14:paraId="68D1222C" w14:textId="77777777" w:rsidR="0075767D" w:rsidRPr="00C816E8" w:rsidRDefault="0075767D" w:rsidP="00345A40">
            <w:pPr>
              <w:pStyle w:val="34ffff9"/>
            </w:pPr>
          </w:p>
        </w:tc>
        <w:tc>
          <w:tcPr>
            <w:tcW w:w="4563" w:type="dxa"/>
          </w:tcPr>
          <w:p w14:paraId="6A5AA9BF" w14:textId="348F3E3D" w:rsidR="0075767D" w:rsidRPr="00C816E8" w:rsidRDefault="0075767D" w:rsidP="00B617AD">
            <w:pPr>
              <w:pStyle w:val="34ffff9"/>
            </w:pPr>
          </w:p>
        </w:tc>
      </w:tr>
    </w:tbl>
    <w:p w14:paraId="292F9BD0" w14:textId="77777777" w:rsidR="0075767D" w:rsidRPr="00FC4171" w:rsidRDefault="0075767D" w:rsidP="00801734">
      <w:pPr>
        <w:pStyle w:val="34f5"/>
      </w:pPr>
    </w:p>
    <w:p w14:paraId="2279377B" w14:textId="77777777" w:rsidR="00F755DF" w:rsidRPr="00F755DF" w:rsidRDefault="00F755DF" w:rsidP="00E10E45">
      <w:pPr>
        <w:pStyle w:val="34f5"/>
      </w:pPr>
    </w:p>
    <w:p w14:paraId="1F523703" w14:textId="77777777" w:rsidR="0069117E" w:rsidRDefault="0069117E" w:rsidP="003F38DF">
      <w:pPr>
        <w:pStyle w:val="34b"/>
        <w:sectPr w:rsidR="0069117E" w:rsidSect="00F755D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301532F3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52A23477" w14:textId="67EB4E2A" w:rsidR="00FC4171" w:rsidRDefault="009B7704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14018649" w:history="1">
        <w:r w:rsidR="00FC4171" w:rsidRPr="007F6250">
          <w:rPr>
            <w:rStyle w:val="af8"/>
          </w:rPr>
          <w:t>1 Пояснительная записка</w:t>
        </w:r>
        <w:r w:rsidR="00FC4171">
          <w:rPr>
            <w:webHidden/>
          </w:rPr>
          <w:tab/>
        </w:r>
        <w:r w:rsidR="00FC4171">
          <w:rPr>
            <w:webHidden/>
          </w:rPr>
          <w:fldChar w:fldCharType="begin"/>
        </w:r>
        <w:r w:rsidR="00FC4171">
          <w:rPr>
            <w:webHidden/>
          </w:rPr>
          <w:instrText xml:space="preserve"> PAGEREF _Toc214018649 \h </w:instrText>
        </w:r>
        <w:r w:rsidR="00FC4171">
          <w:rPr>
            <w:webHidden/>
          </w:rPr>
        </w:r>
        <w:r w:rsidR="00FC4171">
          <w:rPr>
            <w:webHidden/>
          </w:rPr>
          <w:fldChar w:fldCharType="separate"/>
        </w:r>
        <w:r w:rsidR="00FC4171">
          <w:rPr>
            <w:webHidden/>
          </w:rPr>
          <w:t>3</w:t>
        </w:r>
        <w:r w:rsidR="00FC4171">
          <w:rPr>
            <w:webHidden/>
          </w:rPr>
          <w:fldChar w:fldCharType="end"/>
        </w:r>
      </w:hyperlink>
    </w:p>
    <w:p w14:paraId="33C39B77" w14:textId="4C9C8B73" w:rsidR="00FC4171" w:rsidRDefault="00FC4171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14018650" w:history="1">
        <w:r w:rsidRPr="007F6250">
          <w:rPr>
            <w:rStyle w:val="af8"/>
            <w:noProof/>
          </w:rPr>
          <w:t>1.1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_Toc214018650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2FF3BA" w14:textId="5B6D5AEC" w:rsidR="00FC4171" w:rsidRDefault="00FC4171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14018651" w:history="1">
        <w:r w:rsidRPr="007F6250">
          <w:rPr>
            <w:rStyle w:val="af8"/>
            <w:noProof/>
          </w:rPr>
          <w:t>1.2 Основание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_Toc214018651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A61C0F" w14:textId="4F634F76" w:rsidR="00FC4171" w:rsidRDefault="00FC4171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14018652" w:history="1">
        <w:r w:rsidRPr="007F6250">
          <w:rPr>
            <w:rStyle w:val="af8"/>
            <w:noProof/>
          </w:rPr>
          <w:t>1.3 Состав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_Toc214018652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8F3E18" w14:textId="13DE0A63" w:rsidR="00FC4171" w:rsidRDefault="00FC4171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14018653" w:history="1">
        <w:r w:rsidRPr="007F6250">
          <w:rPr>
            <w:rStyle w:val="af8"/>
            <w:noProof/>
          </w:rPr>
          <w:t>1.4 Требования к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_Toc214018653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4E05F9" w14:textId="08AAAE87" w:rsidR="00FC4171" w:rsidRDefault="00FC417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4018654" w:history="1">
        <w:r w:rsidRPr="007F6250">
          <w:rPr>
            <w:rStyle w:val="af8"/>
          </w:rPr>
          <w:t>2 Структурная схема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_Toc214018654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147E07A" w14:textId="7A2C07C6" w:rsidR="00FC4171" w:rsidRDefault="00FC417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4018655" w:history="1">
        <w:r w:rsidRPr="007F6250">
          <w:rPr>
            <w:rStyle w:val="af8"/>
            <w:lang w:val="en-US"/>
          </w:rPr>
          <w:t>3</w:t>
        </w:r>
        <w:r w:rsidRPr="007F6250">
          <w:rPr>
            <w:rStyle w:val="af8"/>
          </w:rPr>
          <w:t xml:space="preserve"> Схемы электрические и монтажные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_Toc214018655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D7B5295" w14:textId="7286EB2C" w:rsidR="00FC4171" w:rsidRDefault="00FC4171">
      <w:pPr>
        <w:pStyle w:val="21"/>
        <w:rPr>
          <w:rFonts w:asciiTheme="minorHAnsi" w:eastAsiaTheme="minorEastAsia" w:hAnsiTheme="minorHAnsi" w:cstheme="minorBidi"/>
          <w:noProof/>
          <w:kern w:val="2"/>
          <w:lang w:val="ru-RU" w:eastAsia="ru-RU"/>
          <w14:ligatures w14:val="standardContextual"/>
        </w:rPr>
      </w:pPr>
      <w:hyperlink w:anchor="_Toc214018656" w:history="1">
        <w:r w:rsidRPr="007F6250">
          <w:rPr>
            <w:rStyle w:val="af8"/>
            <w:noProof/>
          </w:rPr>
          <w:t>3.1 Указания по монтажу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_Toc214018656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1BE2B0" w14:textId="34557399" w:rsidR="00FC4171" w:rsidRDefault="00FC417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4018657" w:history="1">
        <w:r w:rsidRPr="007F6250">
          <w:rPr>
            <w:rStyle w:val="af8"/>
          </w:rPr>
          <w:t>4 Спецификация оборудования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_Toc214018657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BD45B7E" w14:textId="4114B1DD" w:rsidR="00FC4171" w:rsidRDefault="00FC417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4018658" w:history="1">
        <w:r w:rsidRPr="007F6250">
          <w:rPr>
            <w:rStyle w:val="af8"/>
          </w:rPr>
          <w:t>5 Взаимодействие с подсистемами АСУТП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_Toc214018658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CC6DDA6" w14:textId="3B589B9E" w:rsidR="00FC4171" w:rsidRDefault="00FC417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4018659" w:history="1">
        <w:r w:rsidRPr="007F6250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_Toc214018659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431D9F0" w14:textId="0BB35058" w:rsidR="00FC4171" w:rsidRDefault="00FC417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14018660" w:history="1">
        <w:r w:rsidRPr="007F6250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_Toc214018660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9BF3883" w14:textId="57827B3E" w:rsidR="00463390" w:rsidRDefault="009B7704" w:rsidP="009B7704">
      <w:pPr>
        <w:pStyle w:val="34b"/>
      </w:pPr>
      <w:r>
        <w:fldChar w:fldCharType="end"/>
      </w:r>
    </w:p>
    <w:p w14:paraId="57E7B562" w14:textId="77777777" w:rsidR="00D47C08" w:rsidRDefault="00D47C08" w:rsidP="009B7704">
      <w:pPr>
        <w:pStyle w:val="34fffa"/>
      </w:pPr>
    </w:p>
    <w:p w14:paraId="6F26487D" w14:textId="77777777" w:rsidR="00821D58" w:rsidRDefault="00821D58" w:rsidP="009B7704">
      <w:pPr>
        <w:pStyle w:val="34fffa"/>
        <w:sectPr w:rsidR="00821D58" w:rsidSect="00C21772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7192EC9B" w14:textId="4C773204" w:rsidR="00F409D3" w:rsidRPr="00F409D3" w:rsidRDefault="00F409D3" w:rsidP="009942FC">
      <w:pPr>
        <w:pStyle w:val="1"/>
      </w:pPr>
      <w:bookmarkStart w:id="0" w:name="_Toc214018649"/>
      <w:r>
        <w:rPr>
          <w:lang w:val="ru-RU"/>
        </w:rPr>
        <w:lastRenderedPageBreak/>
        <w:t>Пояснительная записка</w:t>
      </w:r>
      <w:bookmarkEnd w:id="0"/>
    </w:p>
    <w:p w14:paraId="6C02AB70" w14:textId="6A91AC7B" w:rsidR="00834743" w:rsidRDefault="009942FC" w:rsidP="00F409D3">
      <w:pPr>
        <w:pStyle w:val="2"/>
      </w:pPr>
      <w:bookmarkStart w:id="1" w:name="_Toc214018650"/>
      <w:r>
        <w:t>Назначение системы</w:t>
      </w:r>
      <w:bookmarkEnd w:id="1"/>
    </w:p>
    <w:p w14:paraId="60B24B93" w14:textId="4042F99C" w:rsidR="009942FC" w:rsidRDefault="009942FC" w:rsidP="00834743">
      <w:pPr>
        <w:pStyle w:val="34b"/>
      </w:pPr>
      <w:r w:rsidRPr="009942FC">
        <w:t>Система единого времени (СЕВ) предназначена для обеспечения единой и точной временной синхронизации всех автоматизированных устройств и подсистем проекта АСУТП ВК Ивановской ТЭЦ-2. Это необходимо для корректной фиксации временных меток событий и обеспечения согласованности операций во всех подсистемах.</w:t>
      </w:r>
      <w:r w:rsidR="0089346B">
        <w:t xml:space="preserve"> СЕВ устанавливается в серверный шкаф.</w:t>
      </w:r>
    </w:p>
    <w:p w14:paraId="51E36595" w14:textId="6AB13205" w:rsidR="00F409D3" w:rsidRDefault="00F409D3" w:rsidP="00F409D3">
      <w:pPr>
        <w:pStyle w:val="2"/>
      </w:pPr>
      <w:bookmarkStart w:id="2" w:name="_Toc214018651"/>
      <w:r>
        <w:t>Основание для разработки</w:t>
      </w:r>
      <w:bookmarkEnd w:id="2"/>
    </w:p>
    <w:p w14:paraId="5D8B3F84" w14:textId="4142E38F" w:rsidR="00F409D3" w:rsidRPr="00F409D3" w:rsidRDefault="00F409D3" w:rsidP="00F409D3">
      <w:pPr>
        <w:pStyle w:val="34b"/>
        <w:numPr>
          <w:ilvl w:val="0"/>
          <w:numId w:val="39"/>
        </w:numPr>
        <w:rPr>
          <w:lang w:eastAsia="ru-RU"/>
        </w:rPr>
      </w:pPr>
      <w:r w:rsidRPr="00F409D3">
        <w:rPr>
          <w:lang w:eastAsia="ru-RU"/>
        </w:rPr>
        <w:t>ТЗ на разработку АСУ ТП ВК;</w:t>
      </w:r>
    </w:p>
    <w:p w14:paraId="2A3EE839" w14:textId="720B066D" w:rsidR="009942FC" w:rsidRDefault="009942FC" w:rsidP="00F539D1">
      <w:pPr>
        <w:pStyle w:val="2"/>
      </w:pPr>
      <w:bookmarkStart w:id="3" w:name="_Toc214018652"/>
      <w:r>
        <w:t>Состав системы</w:t>
      </w:r>
      <w:bookmarkEnd w:id="3"/>
    </w:p>
    <w:p w14:paraId="77F9EE94" w14:textId="77777777" w:rsidR="009942FC" w:rsidRPr="009942FC" w:rsidRDefault="009942FC" w:rsidP="009942FC">
      <w:pPr>
        <w:pStyle w:val="34b"/>
      </w:pPr>
      <w:r w:rsidRPr="009942FC">
        <w:t>Состав СЕВ включает следующие компоненты:</w:t>
      </w:r>
    </w:p>
    <w:p w14:paraId="4A429488" w14:textId="75EBC249" w:rsidR="009942FC" w:rsidRPr="009942FC" w:rsidRDefault="009942FC" w:rsidP="009942FC">
      <w:pPr>
        <w:pStyle w:val="34b"/>
        <w:numPr>
          <w:ilvl w:val="0"/>
          <w:numId w:val="39"/>
        </w:numPr>
      </w:pPr>
      <w:r w:rsidRPr="009942FC">
        <w:t>Основной сервер точного времени RTNTP-1A (содержит встроенный приёмник GPS/ГЛОНАСС</w:t>
      </w:r>
      <w:r>
        <w:t>/</w:t>
      </w:r>
      <w:r w:rsidRPr="009942FC">
        <w:t>Galileo);</w:t>
      </w:r>
    </w:p>
    <w:p w14:paraId="77490D7B" w14:textId="77777777" w:rsidR="009942FC" w:rsidRDefault="009942FC" w:rsidP="009942FC">
      <w:pPr>
        <w:pStyle w:val="34b"/>
        <w:numPr>
          <w:ilvl w:val="0"/>
          <w:numId w:val="39"/>
        </w:numPr>
      </w:pPr>
      <w:r w:rsidRPr="009942FC">
        <w:t>Резервный сервер точного времени RTNTP-1A (аналогичная конфигурация);</w:t>
      </w:r>
    </w:p>
    <w:p w14:paraId="3BB63341" w14:textId="18573F67" w:rsidR="00F409D3" w:rsidRPr="009942FC" w:rsidRDefault="00F409D3" w:rsidP="009942FC">
      <w:pPr>
        <w:pStyle w:val="34b"/>
        <w:numPr>
          <w:ilvl w:val="0"/>
          <w:numId w:val="39"/>
        </w:numPr>
      </w:pPr>
      <w:r>
        <w:t>Коммутационное оборудование;</w:t>
      </w:r>
    </w:p>
    <w:p w14:paraId="48970CFD" w14:textId="06526EE1" w:rsidR="009942FC" w:rsidRDefault="009942FC" w:rsidP="009942FC">
      <w:pPr>
        <w:pStyle w:val="34b"/>
        <w:numPr>
          <w:ilvl w:val="0"/>
          <w:numId w:val="39"/>
        </w:numPr>
      </w:pPr>
      <w:r w:rsidRPr="009942FC">
        <w:t>Протокол синхронизации: NTP (Network Time Protocol) версии 4 (RFC 5905)</w:t>
      </w:r>
      <w:r w:rsidR="00F409D3">
        <w:t>;</w:t>
      </w:r>
    </w:p>
    <w:p w14:paraId="45A22B8B" w14:textId="36979738" w:rsidR="00F409D3" w:rsidRDefault="00F409D3" w:rsidP="009942FC">
      <w:pPr>
        <w:pStyle w:val="34b"/>
        <w:numPr>
          <w:ilvl w:val="0"/>
          <w:numId w:val="39"/>
        </w:numPr>
      </w:pPr>
      <w:r>
        <w:t xml:space="preserve">Клиенты </w:t>
      </w:r>
      <w:r>
        <w:rPr>
          <w:lang w:val="en-US"/>
        </w:rPr>
        <w:t>NTP</w:t>
      </w:r>
      <w:r w:rsidRPr="00F409D3">
        <w:t xml:space="preserve"> </w:t>
      </w:r>
      <w:r>
        <w:t>в подсистемах АСУТП:</w:t>
      </w:r>
    </w:p>
    <w:p w14:paraId="5C57877F" w14:textId="77777777" w:rsidR="00F409D3" w:rsidRPr="009942FC" w:rsidRDefault="00F409D3" w:rsidP="00F409D3">
      <w:pPr>
        <w:pStyle w:val="34b"/>
        <w:numPr>
          <w:ilvl w:val="1"/>
          <w:numId w:val="39"/>
        </w:numPr>
      </w:pPr>
      <w:r w:rsidRPr="009942FC">
        <w:t xml:space="preserve">ПЛК </w:t>
      </w:r>
      <w:r>
        <w:t xml:space="preserve">в шкафу ПТК </w:t>
      </w:r>
      <w:r w:rsidRPr="009942FC">
        <w:t>ВК;</w:t>
      </w:r>
    </w:p>
    <w:p w14:paraId="24F60435" w14:textId="77777777" w:rsidR="00F409D3" w:rsidRPr="009942FC" w:rsidRDefault="00F409D3" w:rsidP="00F409D3">
      <w:pPr>
        <w:pStyle w:val="34b"/>
        <w:numPr>
          <w:ilvl w:val="1"/>
          <w:numId w:val="39"/>
        </w:numPr>
      </w:pPr>
      <w:r>
        <w:t xml:space="preserve">ПЛК в шкафу ПТК </w:t>
      </w:r>
      <w:proofErr w:type="spellStart"/>
      <w:r w:rsidRPr="009942FC">
        <w:t>З</w:t>
      </w:r>
      <w:r>
        <w:t>д</w:t>
      </w:r>
      <w:proofErr w:type="spellEnd"/>
      <w:r w:rsidRPr="009942FC">
        <w:t>;</w:t>
      </w:r>
    </w:p>
    <w:p w14:paraId="0D0C1C68" w14:textId="77777777" w:rsidR="00F409D3" w:rsidRPr="009942FC" w:rsidRDefault="00F409D3" w:rsidP="00F409D3">
      <w:pPr>
        <w:pStyle w:val="34b"/>
        <w:numPr>
          <w:ilvl w:val="1"/>
          <w:numId w:val="39"/>
        </w:numPr>
      </w:pPr>
      <w:r>
        <w:t xml:space="preserve">ПЛК в шкафу ПТК </w:t>
      </w:r>
      <w:r w:rsidRPr="009942FC">
        <w:t>НАБ;</w:t>
      </w:r>
    </w:p>
    <w:p w14:paraId="24AA6945" w14:textId="77777777" w:rsidR="00F409D3" w:rsidRPr="009942FC" w:rsidRDefault="00F409D3" w:rsidP="00F409D3">
      <w:pPr>
        <w:pStyle w:val="34b"/>
        <w:numPr>
          <w:ilvl w:val="1"/>
          <w:numId w:val="39"/>
        </w:numPr>
      </w:pPr>
      <w:r>
        <w:t xml:space="preserve">ПЛК в шкафу ПТК </w:t>
      </w:r>
      <w:r w:rsidRPr="009942FC">
        <w:t>ГРП-1;</w:t>
      </w:r>
    </w:p>
    <w:p w14:paraId="38954B57" w14:textId="77777777" w:rsidR="00F409D3" w:rsidRPr="009942FC" w:rsidRDefault="00F409D3" w:rsidP="00F409D3">
      <w:pPr>
        <w:pStyle w:val="34b"/>
        <w:numPr>
          <w:ilvl w:val="1"/>
          <w:numId w:val="39"/>
        </w:numPr>
      </w:pPr>
      <w:r>
        <w:t xml:space="preserve">ПЛК в шкафу ПТК </w:t>
      </w:r>
      <w:r w:rsidRPr="009942FC">
        <w:t>ГРП-2;</w:t>
      </w:r>
    </w:p>
    <w:p w14:paraId="52782930" w14:textId="77777777" w:rsidR="00F409D3" w:rsidRPr="009942FC" w:rsidRDefault="00F409D3" w:rsidP="00F409D3">
      <w:pPr>
        <w:pStyle w:val="34b"/>
        <w:numPr>
          <w:ilvl w:val="1"/>
          <w:numId w:val="39"/>
        </w:numPr>
      </w:pPr>
      <w:r>
        <w:t xml:space="preserve">ПЛК в шкафу ПТК </w:t>
      </w:r>
      <w:r w:rsidRPr="009942FC">
        <w:t>ЭТО;</w:t>
      </w:r>
    </w:p>
    <w:p w14:paraId="0AEA2174" w14:textId="00D737FC" w:rsidR="00F409D3" w:rsidRDefault="00F409D3" w:rsidP="00F409D3">
      <w:pPr>
        <w:pStyle w:val="34b"/>
        <w:numPr>
          <w:ilvl w:val="1"/>
          <w:numId w:val="39"/>
        </w:numPr>
      </w:pPr>
      <w:r w:rsidRPr="009942FC">
        <w:t>серверы и АРМ.</w:t>
      </w:r>
    </w:p>
    <w:p w14:paraId="282326B3" w14:textId="60ED1715" w:rsidR="00F539D1" w:rsidRDefault="00F539D1" w:rsidP="00F539D1">
      <w:pPr>
        <w:pStyle w:val="2"/>
      </w:pPr>
      <w:bookmarkStart w:id="4" w:name="_Toc214018653"/>
      <w:r>
        <w:t>Требования к системе</w:t>
      </w:r>
      <w:bookmarkEnd w:id="4"/>
    </w:p>
    <w:p w14:paraId="20A1F476" w14:textId="6DEE9C2B" w:rsidR="00F539D1" w:rsidRPr="00654133" w:rsidRDefault="00654133" w:rsidP="00654133">
      <w:pPr>
        <w:pStyle w:val="34b"/>
        <w:numPr>
          <w:ilvl w:val="0"/>
          <w:numId w:val="39"/>
        </w:numPr>
        <w:rPr>
          <w:lang w:eastAsia="ru-RU"/>
        </w:rPr>
      </w:pPr>
      <w:r>
        <w:rPr>
          <w:lang w:eastAsia="ru-RU"/>
        </w:rPr>
        <w:t xml:space="preserve">Точность </w:t>
      </w:r>
      <w:r>
        <w:rPr>
          <w:lang w:val="en-US" w:eastAsia="ru-RU"/>
        </w:rPr>
        <w:t xml:space="preserve">NTP: </w:t>
      </w:r>
      <w:r w:rsidRPr="00654133">
        <w:rPr>
          <w:lang w:eastAsia="ru-RU"/>
        </w:rPr>
        <w:t>±1 мс</w:t>
      </w:r>
      <w:r>
        <w:rPr>
          <w:lang w:val="en-US" w:eastAsia="ru-RU"/>
        </w:rPr>
        <w:t>;</w:t>
      </w:r>
    </w:p>
    <w:p w14:paraId="323371A4" w14:textId="1939DC0C" w:rsidR="00654133" w:rsidRPr="00654133" w:rsidRDefault="00654133" w:rsidP="00654133">
      <w:pPr>
        <w:pStyle w:val="34b"/>
        <w:numPr>
          <w:ilvl w:val="0"/>
          <w:numId w:val="39"/>
        </w:numPr>
        <w:rPr>
          <w:lang w:eastAsia="ru-RU"/>
        </w:rPr>
      </w:pPr>
      <w:r w:rsidRPr="00654133">
        <w:rPr>
          <w:lang w:eastAsia="ru-RU"/>
        </w:rPr>
        <w:lastRenderedPageBreak/>
        <w:t>Резервирование источников времени</w:t>
      </w:r>
      <w:r>
        <w:rPr>
          <w:lang w:val="en-US" w:eastAsia="ru-RU"/>
        </w:rPr>
        <w:t>;</w:t>
      </w:r>
    </w:p>
    <w:p w14:paraId="4094DD5F" w14:textId="32682DEA" w:rsidR="00654133" w:rsidRDefault="00654133" w:rsidP="00654133">
      <w:pPr>
        <w:pStyle w:val="34b"/>
        <w:numPr>
          <w:ilvl w:val="0"/>
          <w:numId w:val="39"/>
        </w:numPr>
        <w:rPr>
          <w:lang w:eastAsia="ru-RU"/>
        </w:rPr>
      </w:pPr>
      <w:r w:rsidRPr="00654133">
        <w:rPr>
          <w:lang w:eastAsia="ru-RU"/>
        </w:rPr>
        <w:t xml:space="preserve">Резервирование источников </w:t>
      </w:r>
      <w:r>
        <w:rPr>
          <w:lang w:eastAsia="ru-RU"/>
        </w:rPr>
        <w:t>питания;</w:t>
      </w:r>
    </w:p>
    <w:p w14:paraId="246D5A83" w14:textId="2FB153FE" w:rsidR="00654133" w:rsidRPr="00F539D1" w:rsidRDefault="00654133" w:rsidP="00654133">
      <w:pPr>
        <w:pStyle w:val="34b"/>
        <w:numPr>
          <w:ilvl w:val="0"/>
          <w:numId w:val="39"/>
        </w:numPr>
        <w:rPr>
          <w:lang w:eastAsia="ru-RU"/>
        </w:rPr>
      </w:pPr>
      <w:r w:rsidRPr="00654133">
        <w:rPr>
          <w:lang w:eastAsia="ru-RU"/>
        </w:rPr>
        <w:t>Статическая адресация</w:t>
      </w:r>
      <w:r w:rsidR="00193020">
        <w:rPr>
          <w:lang w:eastAsia="ru-RU"/>
        </w:rPr>
        <w:t>.</w:t>
      </w:r>
    </w:p>
    <w:p w14:paraId="3FC016A1" w14:textId="5282F197" w:rsidR="009942FC" w:rsidRDefault="009942FC" w:rsidP="009942FC">
      <w:pPr>
        <w:pStyle w:val="1"/>
        <w:rPr>
          <w:lang w:val="ru-RU"/>
        </w:rPr>
      </w:pPr>
      <w:bookmarkStart w:id="5" w:name="_Toc214018654"/>
      <w:r>
        <w:rPr>
          <w:lang w:val="ru-RU"/>
        </w:rPr>
        <w:lastRenderedPageBreak/>
        <w:t>Структурная схема</w:t>
      </w:r>
      <w:bookmarkEnd w:id="5"/>
    </w:p>
    <w:p w14:paraId="5F55EA07" w14:textId="2A5DDBFD" w:rsidR="009942FC" w:rsidRDefault="009942FC" w:rsidP="009942FC">
      <w:pPr>
        <w:pStyle w:val="34b"/>
      </w:pPr>
      <w:r w:rsidRPr="009942FC">
        <w:t xml:space="preserve">Основной и резервный серверы точного времени подключены к локальной сети </w:t>
      </w:r>
      <w:r w:rsidR="00193020">
        <w:t>АСУТП</w:t>
      </w:r>
      <w:r w:rsidRPr="009942FC">
        <w:t xml:space="preserve"> и связаны с потребителями через коммутаторы.</w:t>
      </w:r>
      <w:r w:rsidR="006C44D7">
        <w:t xml:space="preserve"> Адреса потребителей указаны в разделе 878.2023-АСУ ТП.Г1 «</w:t>
      </w:r>
      <w:r w:rsidR="006C44D7" w:rsidRPr="006C44D7">
        <w:t>Структурная схема цифрового обмена</w:t>
      </w:r>
      <w:r w:rsidR="006C44D7">
        <w:t>»</w:t>
      </w:r>
      <w:r w:rsidRPr="009942FC">
        <w:t xml:space="preserve"> Ниже приведена упрощённая структурная схема взаимодействия компонентов СЕВ:</w:t>
      </w:r>
    </w:p>
    <w:p w14:paraId="61298F4F" w14:textId="763DBECD" w:rsidR="009942FC" w:rsidRDefault="006C44D7" w:rsidP="009942FC">
      <w:pPr>
        <w:pStyle w:val="34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15195D8" wp14:editId="224744FC">
                <wp:simplePos x="0" y="0"/>
                <wp:positionH relativeFrom="column">
                  <wp:posOffset>5271770</wp:posOffset>
                </wp:positionH>
                <wp:positionV relativeFrom="paragraph">
                  <wp:posOffset>1962785</wp:posOffset>
                </wp:positionV>
                <wp:extent cx="790575" cy="359410"/>
                <wp:effectExtent l="0" t="0" r="28575" b="21590"/>
                <wp:wrapNone/>
                <wp:docPr id="1825187691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594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468C8" w14:textId="567B68F0" w:rsidR="002704B5" w:rsidRPr="009942FC" w:rsidRDefault="002704B5" w:rsidP="002704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АРМ</w:t>
                            </w:r>
                            <w:r w:rsidR="006C44D7">
                              <w:t>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195D8" id="Прямоугольник 262" o:spid="_x0000_s1026" style="position:absolute;left:0;text-align:left;margin-left:415.1pt;margin-top:154.55pt;width:62.25pt;height:28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" fillcolor="white [3201]" strokecolor="black [3200]" strokeweight="2pt">
                <v:textbox>
                  <w:txbxContent>
                    <w:p w14:paraId="24E468C8" w14:textId="567B68F0" w:rsidR="002704B5" w:rsidRPr="009942FC" w:rsidRDefault="002704B5" w:rsidP="002704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АРМ</w:t>
                      </w:r>
                      <w:r w:rsidR="006C44D7">
                        <w:t>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988774" wp14:editId="7FCAB07B">
                <wp:simplePos x="0" y="0"/>
                <wp:positionH relativeFrom="column">
                  <wp:posOffset>4414520</wp:posOffset>
                </wp:positionH>
                <wp:positionV relativeFrom="paragraph">
                  <wp:posOffset>1962785</wp:posOffset>
                </wp:positionV>
                <wp:extent cx="790575" cy="467995"/>
                <wp:effectExtent l="0" t="0" r="28575" b="27305"/>
                <wp:wrapNone/>
                <wp:docPr id="1119976518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467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14503" w14:textId="42BAACB7" w:rsidR="002704B5" w:rsidRPr="009942FC" w:rsidRDefault="002704B5" w:rsidP="002704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Серверы СКАДА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88774" id="_x0000_s1027" style="position:absolute;left:0;text-align:left;margin-left:347.6pt;margin-top:154.55pt;width:62.25pt;height:36.8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" fillcolor="white [3201]" strokecolor="black [3200]" strokeweight="2pt">
                <v:textbox>
                  <w:txbxContent>
                    <w:p w14:paraId="3B714503" w14:textId="42BAACB7" w:rsidR="002704B5" w:rsidRPr="009942FC" w:rsidRDefault="002704B5" w:rsidP="002704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Серверы СКАДА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FF1E3C" wp14:editId="5A047121">
                <wp:simplePos x="0" y="0"/>
                <wp:positionH relativeFrom="column">
                  <wp:posOffset>3585845</wp:posOffset>
                </wp:positionH>
                <wp:positionV relativeFrom="paragraph">
                  <wp:posOffset>1962785</wp:posOffset>
                </wp:positionV>
                <wp:extent cx="647700" cy="467995"/>
                <wp:effectExtent l="0" t="0" r="19050" b="27305"/>
                <wp:wrapNone/>
                <wp:docPr id="257757647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67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EB0CD" w14:textId="73ABDD94" w:rsidR="002704B5" w:rsidRPr="009942FC" w:rsidRDefault="002704B5" w:rsidP="002704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ПЛК ЭТО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F1E3C" id="_x0000_s1028" style="position:absolute;left:0;text-align:left;margin-left:282.35pt;margin-top:154.55pt;width:51pt;height:36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" fillcolor="white [3201]" strokecolor="black [3200]" strokeweight="2pt">
                <v:textbox>
                  <w:txbxContent>
                    <w:p w14:paraId="730EB0CD" w14:textId="73ABDD94" w:rsidR="002704B5" w:rsidRPr="009942FC" w:rsidRDefault="002704B5" w:rsidP="002704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ПЛК ЭТО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7EB8B91" wp14:editId="63384D0F">
                <wp:simplePos x="0" y="0"/>
                <wp:positionH relativeFrom="column">
                  <wp:posOffset>2871470</wp:posOffset>
                </wp:positionH>
                <wp:positionV relativeFrom="paragraph">
                  <wp:posOffset>1962785</wp:posOffset>
                </wp:positionV>
                <wp:extent cx="647700" cy="467995"/>
                <wp:effectExtent l="0" t="0" r="19050" b="27305"/>
                <wp:wrapNone/>
                <wp:docPr id="1116274082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67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6A049" w14:textId="28F2ECDC" w:rsidR="002704B5" w:rsidRPr="009942FC" w:rsidRDefault="002704B5" w:rsidP="002704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ПЛК ГРП-2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EB8B91" id="_x0000_s1029" style="position:absolute;left:0;text-align:left;margin-left:226.1pt;margin-top:154.55pt;width:51pt;height:36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" fillcolor="white [3201]" strokecolor="black [3200]" strokeweight="2pt">
                <v:textbox>
                  <w:txbxContent>
                    <w:p w14:paraId="5B16A049" w14:textId="28F2ECDC" w:rsidR="002704B5" w:rsidRPr="009942FC" w:rsidRDefault="002704B5" w:rsidP="002704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ПЛК ГРП-2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D5401A" wp14:editId="1C4E8E6D">
                <wp:simplePos x="0" y="0"/>
                <wp:positionH relativeFrom="column">
                  <wp:posOffset>2147570</wp:posOffset>
                </wp:positionH>
                <wp:positionV relativeFrom="paragraph">
                  <wp:posOffset>1962785</wp:posOffset>
                </wp:positionV>
                <wp:extent cx="647700" cy="467995"/>
                <wp:effectExtent l="0" t="0" r="19050" b="27305"/>
                <wp:wrapNone/>
                <wp:docPr id="1156059727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67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61A542" w14:textId="60670BE6" w:rsidR="002704B5" w:rsidRPr="009942FC" w:rsidRDefault="002704B5" w:rsidP="002704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ПЛК ГРП-1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5401A" id="_x0000_s1030" style="position:absolute;left:0;text-align:left;margin-left:169.1pt;margin-top:154.55pt;width:51pt;height:36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" fillcolor="white [3201]" strokecolor="black [3200]" strokeweight="2pt">
                <v:textbox>
                  <w:txbxContent>
                    <w:p w14:paraId="1B61A542" w14:textId="60670BE6" w:rsidR="002704B5" w:rsidRPr="009942FC" w:rsidRDefault="002704B5" w:rsidP="002704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ПЛК ГРП-1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8B53CF" wp14:editId="23544E95">
                <wp:simplePos x="0" y="0"/>
                <wp:positionH relativeFrom="column">
                  <wp:posOffset>1433195</wp:posOffset>
                </wp:positionH>
                <wp:positionV relativeFrom="paragraph">
                  <wp:posOffset>1962785</wp:posOffset>
                </wp:positionV>
                <wp:extent cx="647700" cy="467995"/>
                <wp:effectExtent l="0" t="0" r="19050" b="27305"/>
                <wp:wrapNone/>
                <wp:docPr id="986812680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67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80F0F" w14:textId="4B907410" w:rsidR="002704B5" w:rsidRPr="009942FC" w:rsidRDefault="002704B5" w:rsidP="002704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ПЛК НАБ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B53CF" id="_x0000_s1031" style="position:absolute;left:0;text-align:left;margin-left:112.85pt;margin-top:154.55pt;width:51pt;height:36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" fillcolor="white [3201]" strokecolor="black [3200]" strokeweight="2pt">
                <v:textbox>
                  <w:txbxContent>
                    <w:p w14:paraId="2EA80F0F" w14:textId="4B907410" w:rsidR="002704B5" w:rsidRPr="009942FC" w:rsidRDefault="002704B5" w:rsidP="002704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ПЛК НАБ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6B0324" wp14:editId="0B814780">
                <wp:simplePos x="0" y="0"/>
                <wp:positionH relativeFrom="column">
                  <wp:posOffset>718820</wp:posOffset>
                </wp:positionH>
                <wp:positionV relativeFrom="paragraph">
                  <wp:posOffset>1962785</wp:posOffset>
                </wp:positionV>
                <wp:extent cx="647700" cy="467995"/>
                <wp:effectExtent l="0" t="0" r="19050" b="27305"/>
                <wp:wrapNone/>
                <wp:docPr id="1571709089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67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F1D2BA" w14:textId="6DC14182" w:rsidR="002704B5" w:rsidRPr="009942FC" w:rsidRDefault="002704B5" w:rsidP="002704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ПЛК Зд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6B0324" id="_x0000_s1032" style="position:absolute;left:0;text-align:left;margin-left:56.6pt;margin-top:154.55pt;width:51pt;height:36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" fillcolor="white [3201]" strokecolor="black [3200]" strokeweight="2pt">
                <v:textbox>
                  <w:txbxContent>
                    <w:p w14:paraId="33F1D2BA" w14:textId="6DC14182" w:rsidR="002704B5" w:rsidRPr="009942FC" w:rsidRDefault="002704B5" w:rsidP="002704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ПЛК Зд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B67A0A" wp14:editId="461DB2D3">
                <wp:simplePos x="0" y="0"/>
                <wp:positionH relativeFrom="margin">
                  <wp:posOffset>4445</wp:posOffset>
                </wp:positionH>
                <wp:positionV relativeFrom="paragraph">
                  <wp:posOffset>1962785</wp:posOffset>
                </wp:positionV>
                <wp:extent cx="647700" cy="467995"/>
                <wp:effectExtent l="0" t="0" r="19050" b="27305"/>
                <wp:wrapNone/>
                <wp:docPr id="58292405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467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ECEA1" w14:textId="21125E01" w:rsidR="002704B5" w:rsidRPr="009942FC" w:rsidRDefault="002704B5" w:rsidP="002704B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ПЛК ВК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67A0A" id="_x0000_s1033" style="position:absolute;left:0;text-align:left;margin-left:.35pt;margin-top:154.55pt;width:51pt;height:36.8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" fillcolor="white [3201]" strokecolor="black [3200]" strokeweight="2pt">
                <v:textbox>
                  <w:txbxContent>
                    <w:p w14:paraId="53CECEA1" w14:textId="21125E01" w:rsidR="002704B5" w:rsidRPr="009942FC" w:rsidRDefault="002704B5" w:rsidP="002704B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ПЛК ВК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F8DC315" wp14:editId="1839E3B1">
                <wp:simplePos x="0" y="0"/>
                <wp:positionH relativeFrom="column">
                  <wp:posOffset>5538470</wp:posOffset>
                </wp:positionH>
                <wp:positionV relativeFrom="paragraph">
                  <wp:posOffset>1743710</wp:posOffset>
                </wp:positionV>
                <wp:extent cx="0" cy="219075"/>
                <wp:effectExtent l="0" t="0" r="38100" b="28575"/>
                <wp:wrapNone/>
                <wp:docPr id="844182329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071CE1" id="Прямая соединительная линия 26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1pt,137.3pt" to="436.1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E53153" wp14:editId="669267A4">
                <wp:simplePos x="0" y="0"/>
                <wp:positionH relativeFrom="column">
                  <wp:posOffset>4662170</wp:posOffset>
                </wp:positionH>
                <wp:positionV relativeFrom="paragraph">
                  <wp:posOffset>1743710</wp:posOffset>
                </wp:positionV>
                <wp:extent cx="0" cy="219075"/>
                <wp:effectExtent l="0" t="0" r="38100" b="28575"/>
                <wp:wrapNone/>
                <wp:docPr id="1787336014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D446D5" id="Прямая соединительная линия 263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1pt,137.3pt" to="367.1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99C2E94" wp14:editId="4ED608C6">
                <wp:simplePos x="0" y="0"/>
                <wp:positionH relativeFrom="column">
                  <wp:posOffset>3833495</wp:posOffset>
                </wp:positionH>
                <wp:positionV relativeFrom="paragraph">
                  <wp:posOffset>1743710</wp:posOffset>
                </wp:positionV>
                <wp:extent cx="0" cy="219075"/>
                <wp:effectExtent l="0" t="0" r="38100" b="28575"/>
                <wp:wrapNone/>
                <wp:docPr id="432416353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A234C1" id="Прямая соединительная линия 263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85pt,137.3pt" to="301.85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FB6611F" wp14:editId="6F3FC855">
                <wp:simplePos x="0" y="0"/>
                <wp:positionH relativeFrom="column">
                  <wp:posOffset>3109595</wp:posOffset>
                </wp:positionH>
                <wp:positionV relativeFrom="paragraph">
                  <wp:posOffset>1743710</wp:posOffset>
                </wp:positionV>
                <wp:extent cx="0" cy="219075"/>
                <wp:effectExtent l="0" t="0" r="38100" b="28575"/>
                <wp:wrapNone/>
                <wp:docPr id="1316725691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639FA4" id="Прямая соединительная линия 263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85pt,137.3pt" to="244.85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1EEA71" wp14:editId="7D348E56">
                <wp:simplePos x="0" y="0"/>
                <wp:positionH relativeFrom="column">
                  <wp:posOffset>2385695</wp:posOffset>
                </wp:positionH>
                <wp:positionV relativeFrom="paragraph">
                  <wp:posOffset>1743710</wp:posOffset>
                </wp:positionV>
                <wp:extent cx="0" cy="219075"/>
                <wp:effectExtent l="0" t="0" r="38100" b="28575"/>
                <wp:wrapNone/>
                <wp:docPr id="1609877172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634240" id="Прямая соединительная линия 26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85pt,137.3pt" to="187.85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37D2A38" wp14:editId="5CF462A4">
                <wp:simplePos x="0" y="0"/>
                <wp:positionH relativeFrom="column">
                  <wp:posOffset>1690370</wp:posOffset>
                </wp:positionH>
                <wp:positionV relativeFrom="paragraph">
                  <wp:posOffset>1743710</wp:posOffset>
                </wp:positionV>
                <wp:extent cx="0" cy="219075"/>
                <wp:effectExtent l="0" t="0" r="38100" b="28575"/>
                <wp:wrapNone/>
                <wp:docPr id="1658837358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EA3D43" id="Прямая соединительная линия 263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1pt,137.3pt" to="133.1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88D3CF9" wp14:editId="7BB2213A">
                <wp:simplePos x="0" y="0"/>
                <wp:positionH relativeFrom="column">
                  <wp:posOffset>966470</wp:posOffset>
                </wp:positionH>
                <wp:positionV relativeFrom="paragraph">
                  <wp:posOffset>1743710</wp:posOffset>
                </wp:positionV>
                <wp:extent cx="0" cy="219075"/>
                <wp:effectExtent l="0" t="0" r="38100" b="28575"/>
                <wp:wrapNone/>
                <wp:docPr id="629888883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6C640" id="Прямая соединительная линия 263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1pt,137.3pt" to="76.1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FA12BA" wp14:editId="43D2C905">
                <wp:simplePos x="0" y="0"/>
                <wp:positionH relativeFrom="column">
                  <wp:posOffset>204470</wp:posOffset>
                </wp:positionH>
                <wp:positionV relativeFrom="paragraph">
                  <wp:posOffset>1743710</wp:posOffset>
                </wp:positionV>
                <wp:extent cx="5338445" cy="0"/>
                <wp:effectExtent l="0" t="0" r="0" b="0"/>
                <wp:wrapNone/>
                <wp:docPr id="1523456153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84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F454B0" id="Прямая соединительная линия 263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1pt,137.3pt" to="436.45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E0F8016" wp14:editId="50F53C17">
                <wp:simplePos x="0" y="0"/>
                <wp:positionH relativeFrom="column">
                  <wp:posOffset>213995</wp:posOffset>
                </wp:positionH>
                <wp:positionV relativeFrom="paragraph">
                  <wp:posOffset>1743710</wp:posOffset>
                </wp:positionV>
                <wp:extent cx="0" cy="219075"/>
                <wp:effectExtent l="0" t="0" r="38100" b="28575"/>
                <wp:wrapNone/>
                <wp:docPr id="1247766230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0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5E5F9" id="Прямая соединительная линия 263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85pt,137.3pt" to="16.85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0C1E3DF" wp14:editId="183390B5">
                <wp:simplePos x="0" y="0"/>
                <wp:positionH relativeFrom="column">
                  <wp:posOffset>5738495</wp:posOffset>
                </wp:positionH>
                <wp:positionV relativeFrom="paragraph">
                  <wp:posOffset>1543685</wp:posOffset>
                </wp:positionV>
                <wp:extent cx="4445" cy="414020"/>
                <wp:effectExtent l="0" t="0" r="33655" b="24130"/>
                <wp:wrapNone/>
                <wp:docPr id="906400711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140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60593" id="Прямая соединительная линия 263" o:spid="_x0000_s1026" style="position:absolute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1.85pt,121.55pt" to="452.2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" strokecolor="black [3200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831CA4D" wp14:editId="1510370C">
                <wp:simplePos x="0" y="0"/>
                <wp:positionH relativeFrom="column">
                  <wp:posOffset>4747895</wp:posOffset>
                </wp:positionH>
                <wp:positionV relativeFrom="paragraph">
                  <wp:posOffset>1543685</wp:posOffset>
                </wp:positionV>
                <wp:extent cx="4445" cy="414020"/>
                <wp:effectExtent l="0" t="0" r="33655" b="24130"/>
                <wp:wrapNone/>
                <wp:docPr id="1957691802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140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ECFB39" id="Прямая соединительная линия 263" o:spid="_x0000_s1026" style="position:absolute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85pt,121.55pt" to="374.2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" strokecolor="black [3200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0887B03" wp14:editId="3AD8E798">
                <wp:simplePos x="0" y="0"/>
                <wp:positionH relativeFrom="column">
                  <wp:posOffset>3909695</wp:posOffset>
                </wp:positionH>
                <wp:positionV relativeFrom="paragraph">
                  <wp:posOffset>1543685</wp:posOffset>
                </wp:positionV>
                <wp:extent cx="4445" cy="414020"/>
                <wp:effectExtent l="0" t="0" r="33655" b="24130"/>
                <wp:wrapNone/>
                <wp:docPr id="1154362900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140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155F57" id="Прямая соединительная линия 263" o:spid="_x0000_s1026" style="position:absolute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7.85pt,121.55pt" to="308.2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" strokecolor="black [3200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F094231" wp14:editId="1909CF03">
                <wp:simplePos x="0" y="0"/>
                <wp:positionH relativeFrom="column">
                  <wp:posOffset>3214370</wp:posOffset>
                </wp:positionH>
                <wp:positionV relativeFrom="paragraph">
                  <wp:posOffset>1543685</wp:posOffset>
                </wp:positionV>
                <wp:extent cx="4445" cy="414020"/>
                <wp:effectExtent l="0" t="0" r="33655" b="24130"/>
                <wp:wrapNone/>
                <wp:docPr id="1844751163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140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CBF04F" id="Прямая соединительная линия 263" o:spid="_x0000_s1026" style="position:absolute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3.1pt,121.55pt" to="253.45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" strokecolor="black [3200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4EED030" wp14:editId="0E560E2A">
                <wp:simplePos x="0" y="0"/>
                <wp:positionH relativeFrom="column">
                  <wp:posOffset>2509520</wp:posOffset>
                </wp:positionH>
                <wp:positionV relativeFrom="paragraph">
                  <wp:posOffset>1553210</wp:posOffset>
                </wp:positionV>
                <wp:extent cx="4445" cy="414020"/>
                <wp:effectExtent l="0" t="0" r="33655" b="24130"/>
                <wp:wrapNone/>
                <wp:docPr id="973087186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140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CF543" id="Прямая соединительная линия 263" o:spid="_x0000_s1026" style="position:absolute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7.6pt,122.3pt" to="197.95pt,1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" strokecolor="black [3200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32BB946" wp14:editId="5FEF804D">
                <wp:simplePos x="0" y="0"/>
                <wp:positionH relativeFrom="column">
                  <wp:posOffset>1785620</wp:posOffset>
                </wp:positionH>
                <wp:positionV relativeFrom="paragraph">
                  <wp:posOffset>1543685</wp:posOffset>
                </wp:positionV>
                <wp:extent cx="4445" cy="414020"/>
                <wp:effectExtent l="0" t="0" r="33655" b="24130"/>
                <wp:wrapNone/>
                <wp:docPr id="1047930888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140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462E0" id="Прямая соединительная линия 263" o:spid="_x0000_s1026" style="position:absolute;z-index:251716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0.6pt,121.55pt" to="140.95pt,1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" strokecolor="black [3200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789019" wp14:editId="0FD4A174">
                <wp:simplePos x="0" y="0"/>
                <wp:positionH relativeFrom="column">
                  <wp:posOffset>1080770</wp:posOffset>
                </wp:positionH>
                <wp:positionV relativeFrom="paragraph">
                  <wp:posOffset>1553210</wp:posOffset>
                </wp:positionV>
                <wp:extent cx="4445" cy="414020"/>
                <wp:effectExtent l="0" t="0" r="33655" b="24130"/>
                <wp:wrapNone/>
                <wp:docPr id="533040609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140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3CF118" id="Прямая соединительная линия 263" o:spid="_x0000_s1026" style="position:absolute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5.1pt,122.3pt" to="85.45pt,1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" strokecolor="black [3200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E9624C" wp14:editId="38283F9B">
                <wp:simplePos x="0" y="0"/>
                <wp:positionH relativeFrom="column">
                  <wp:posOffset>404495</wp:posOffset>
                </wp:positionH>
                <wp:positionV relativeFrom="paragraph">
                  <wp:posOffset>1553210</wp:posOffset>
                </wp:positionV>
                <wp:extent cx="4445" cy="414020"/>
                <wp:effectExtent l="0" t="0" r="33655" b="24130"/>
                <wp:wrapNone/>
                <wp:docPr id="755550542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4140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19216" id="Прямая соединительная линия 263" o:spid="_x0000_s1026" style="position:absolute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.85pt,122.3pt" to="32.2pt,15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" strokecolor="black [3200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941753" wp14:editId="200DD2E0">
                <wp:simplePos x="0" y="0"/>
                <wp:positionH relativeFrom="column">
                  <wp:posOffset>404495</wp:posOffset>
                </wp:positionH>
                <wp:positionV relativeFrom="paragraph">
                  <wp:posOffset>1543685</wp:posOffset>
                </wp:positionV>
                <wp:extent cx="5338445" cy="17780"/>
                <wp:effectExtent l="0" t="0" r="14605" b="20320"/>
                <wp:wrapNone/>
                <wp:docPr id="313582862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8445" cy="1778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48566" id="Прямая соединительная линия 263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85pt,121.55pt" to="452.2pt,1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" strokecolor="black [3200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D1269B" wp14:editId="719F3D42">
                <wp:simplePos x="0" y="0"/>
                <wp:positionH relativeFrom="column">
                  <wp:posOffset>4671695</wp:posOffset>
                </wp:positionH>
                <wp:positionV relativeFrom="paragraph">
                  <wp:posOffset>591185</wp:posOffset>
                </wp:positionV>
                <wp:extent cx="0" cy="948055"/>
                <wp:effectExtent l="0" t="0" r="38100" b="23495"/>
                <wp:wrapNone/>
                <wp:docPr id="422889115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05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95371" id="Прямая соединительная линия 26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7.85pt,46.55pt" to="367.85pt,1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" strokecolor="black [3200]" strokeweight="1.5pt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149FC2" wp14:editId="0FB62952">
                <wp:simplePos x="0" y="0"/>
                <wp:positionH relativeFrom="column">
                  <wp:posOffset>1566545</wp:posOffset>
                </wp:positionH>
                <wp:positionV relativeFrom="paragraph">
                  <wp:posOffset>591185</wp:posOffset>
                </wp:positionV>
                <wp:extent cx="0" cy="1146175"/>
                <wp:effectExtent l="0" t="0" r="38100" b="34925"/>
                <wp:wrapNone/>
                <wp:docPr id="1502952201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6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7938B9" id="Прямая соединительная линия 26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35pt,46.55pt" to="123.35pt,13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" strokecolor="black [3040]"/>
            </w:pict>
          </mc:Fallback>
        </mc:AlternateContent>
      </w:r>
      <w:r w:rsidR="009942F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32AB4D" wp14:editId="3CE2ABE4">
                <wp:simplePos x="0" y="0"/>
                <wp:positionH relativeFrom="column">
                  <wp:posOffset>3862425</wp:posOffset>
                </wp:positionH>
                <wp:positionV relativeFrom="paragraph">
                  <wp:posOffset>94462</wp:posOffset>
                </wp:positionV>
                <wp:extent cx="1492301" cy="504749"/>
                <wp:effectExtent l="0" t="0" r="12700" b="10160"/>
                <wp:wrapNone/>
                <wp:docPr id="1067388820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01" cy="5047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BB0C0C" w14:textId="60BF8620" w:rsidR="009942FC" w:rsidRPr="00776707" w:rsidRDefault="009942FC" w:rsidP="009942FC">
                            <w:pPr>
                              <w:jc w:val="center"/>
                            </w:pPr>
                            <w:r>
                              <w:t>Резервный сервер</w:t>
                            </w:r>
                            <w:r w:rsidR="00776707">
                              <w:t xml:space="preserve"> единого времени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32AB4D" id="_x0000_s1034" style="position:absolute;left:0;text-align:left;margin-left:304.15pt;margin-top:7.45pt;width:117.5pt;height:39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" fillcolor="white [3201]" strokecolor="black [3200]" strokeweight="2pt">
                <v:textbox>
                  <w:txbxContent>
                    <w:p w14:paraId="46BB0C0C" w14:textId="60BF8620" w:rsidR="009942FC" w:rsidRPr="00776707" w:rsidRDefault="009942FC" w:rsidP="009942FC">
                      <w:pPr>
                        <w:jc w:val="center"/>
                      </w:pPr>
                      <w:r>
                        <w:t>Резервный сервер</w:t>
                      </w:r>
                      <w:r w:rsidR="00776707">
                        <w:t xml:space="preserve"> единого времени</w:t>
                      </w:r>
                    </w:p>
                  </w:txbxContent>
                </v:textbox>
              </v:rect>
            </w:pict>
          </mc:Fallback>
        </mc:AlternateContent>
      </w:r>
      <w:r w:rsidR="009942F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4F1056" wp14:editId="0103CE2E">
                <wp:simplePos x="0" y="0"/>
                <wp:positionH relativeFrom="column">
                  <wp:posOffset>811149</wp:posOffset>
                </wp:positionH>
                <wp:positionV relativeFrom="paragraph">
                  <wp:posOffset>91491</wp:posOffset>
                </wp:positionV>
                <wp:extent cx="1492301" cy="504749"/>
                <wp:effectExtent l="0" t="0" r="12700" b="10160"/>
                <wp:wrapNone/>
                <wp:docPr id="1446643827" name="Прямоугольник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2301" cy="5047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98578" w14:textId="16116104" w:rsidR="009942FC" w:rsidRPr="00776707" w:rsidRDefault="009942FC" w:rsidP="00776707">
                            <w:pPr>
                              <w:jc w:val="center"/>
                            </w:pPr>
                            <w:r>
                              <w:t>Основной сервер</w:t>
                            </w:r>
                            <w:r w:rsidR="00776707">
                              <w:t xml:space="preserve"> единого времени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4F1056" id="_x0000_s1035" style="position:absolute;left:0;text-align:left;margin-left:63.85pt;margin-top:7.2pt;width:117.5pt;height:39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" fillcolor="white [3201]" strokecolor="black [3200]" strokeweight="2pt">
                <v:textbox>
                  <w:txbxContent>
                    <w:p w14:paraId="3D398578" w14:textId="16116104" w:rsidR="009942FC" w:rsidRPr="00776707" w:rsidRDefault="009942FC" w:rsidP="00776707">
                      <w:pPr>
                        <w:jc w:val="center"/>
                      </w:pPr>
                      <w:r>
                        <w:t>Основной сервер</w:t>
                      </w:r>
                      <w:r w:rsidR="00776707">
                        <w:t xml:space="preserve"> единого времени</w:t>
                      </w:r>
                    </w:p>
                  </w:txbxContent>
                </v:textbox>
              </v:rect>
            </w:pict>
          </mc:Fallback>
        </mc:AlternateContent>
      </w:r>
    </w:p>
    <w:p w14:paraId="6173BBE1" w14:textId="00E92535" w:rsidR="009942FC" w:rsidRDefault="00776707" w:rsidP="009942FC">
      <w:pPr>
        <w:pStyle w:val="34b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6C148698" wp14:editId="5CC0316D">
                <wp:simplePos x="0" y="0"/>
                <wp:positionH relativeFrom="column">
                  <wp:posOffset>1526540</wp:posOffset>
                </wp:positionH>
                <wp:positionV relativeFrom="paragraph">
                  <wp:posOffset>95250</wp:posOffset>
                </wp:positionV>
                <wp:extent cx="1057910" cy="1404620"/>
                <wp:effectExtent l="0" t="0" r="4445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5791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605642" w14:textId="50848283" w:rsidR="00776707" w:rsidRDefault="00776707">
                            <w:r>
                              <w:rPr>
                                <w:lang w:val="en-US"/>
                              </w:rPr>
                              <w:t>Ethernet NTP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14869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36" type="#_x0000_t202" style="position:absolute;left:0;text-align:left;margin-left:120.2pt;margin-top:7.5pt;width:83.3pt;height:110.6pt;rotation:-90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" filled="f" stroked="f">
                <v:textbox style="mso-fit-shape-to-text:t">
                  <w:txbxContent>
                    <w:p w14:paraId="1C605642" w14:textId="50848283" w:rsidR="00776707" w:rsidRDefault="00776707">
                      <w:r>
                        <w:rPr>
                          <w:lang w:val="en-US"/>
                        </w:rPr>
                        <w:t>Ethernet NTP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49D9569A" wp14:editId="52763386">
                <wp:simplePos x="0" y="0"/>
                <wp:positionH relativeFrom="column">
                  <wp:posOffset>4610100</wp:posOffset>
                </wp:positionH>
                <wp:positionV relativeFrom="paragraph">
                  <wp:posOffset>84455</wp:posOffset>
                </wp:positionV>
                <wp:extent cx="1057910" cy="1404620"/>
                <wp:effectExtent l="0" t="0" r="4445" b="0"/>
                <wp:wrapSquare wrapText="bothSides"/>
                <wp:docPr id="741926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5791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C057BE" w14:textId="77777777" w:rsidR="00776707" w:rsidRDefault="00776707" w:rsidP="00776707">
                            <w:r>
                              <w:rPr>
                                <w:lang w:val="en-US"/>
                              </w:rPr>
                              <w:t>Ethernet NTP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9569A" id="_x0000_s1037" type="#_x0000_t202" style="position:absolute;left:0;text-align:left;margin-left:363pt;margin-top:6.65pt;width:83.3pt;height:110.6pt;rotation:-90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" filled="f" stroked="f">
                <v:textbox style="mso-fit-shape-to-text:t">
                  <w:txbxContent>
                    <w:p w14:paraId="4EC057BE" w14:textId="77777777" w:rsidR="00776707" w:rsidRDefault="00776707" w:rsidP="00776707">
                      <w:r>
                        <w:rPr>
                          <w:lang w:val="en-US"/>
                        </w:rPr>
                        <w:t>Ethernet NTP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44D50D" w14:textId="31938DF8" w:rsidR="00193020" w:rsidRPr="00193020" w:rsidRDefault="00193020" w:rsidP="00193020">
      <w:pPr>
        <w:rPr>
          <w:lang w:eastAsia="x-none"/>
        </w:rPr>
      </w:pPr>
    </w:p>
    <w:p w14:paraId="77C5EB95" w14:textId="62938F5E" w:rsidR="00193020" w:rsidRPr="00193020" w:rsidRDefault="00193020" w:rsidP="00193020">
      <w:pPr>
        <w:rPr>
          <w:lang w:eastAsia="x-none"/>
        </w:rPr>
      </w:pPr>
    </w:p>
    <w:p w14:paraId="32939DE7" w14:textId="23DCBEE1" w:rsidR="00193020" w:rsidRPr="00193020" w:rsidRDefault="00193020" w:rsidP="00193020">
      <w:pPr>
        <w:rPr>
          <w:lang w:eastAsia="x-none"/>
        </w:rPr>
      </w:pPr>
    </w:p>
    <w:p w14:paraId="5B26610B" w14:textId="317A4250" w:rsidR="00193020" w:rsidRPr="00193020" w:rsidRDefault="00193020" w:rsidP="00193020">
      <w:pPr>
        <w:rPr>
          <w:lang w:eastAsia="x-none"/>
        </w:rPr>
      </w:pPr>
    </w:p>
    <w:p w14:paraId="5E65D441" w14:textId="001B9250" w:rsidR="00193020" w:rsidRPr="00193020" w:rsidRDefault="00193020" w:rsidP="00193020">
      <w:pPr>
        <w:rPr>
          <w:lang w:eastAsia="x-none"/>
        </w:rPr>
      </w:pPr>
    </w:p>
    <w:p w14:paraId="46ACE65C" w14:textId="2728994F" w:rsidR="00193020" w:rsidRPr="00193020" w:rsidRDefault="00193020" w:rsidP="00193020">
      <w:pPr>
        <w:rPr>
          <w:lang w:eastAsia="x-none"/>
        </w:rPr>
      </w:pPr>
    </w:p>
    <w:p w14:paraId="278FD17A" w14:textId="6B5C65EB" w:rsidR="00193020" w:rsidRPr="00193020" w:rsidRDefault="00193020" w:rsidP="00193020">
      <w:pPr>
        <w:rPr>
          <w:lang w:eastAsia="x-none"/>
        </w:rPr>
      </w:pPr>
    </w:p>
    <w:p w14:paraId="3D6A8ED0" w14:textId="44647466" w:rsidR="00193020" w:rsidRPr="00193020" w:rsidRDefault="00193020" w:rsidP="00193020">
      <w:pPr>
        <w:rPr>
          <w:lang w:eastAsia="x-none"/>
        </w:rPr>
      </w:pPr>
    </w:p>
    <w:p w14:paraId="57EA5501" w14:textId="77777777" w:rsidR="00193020" w:rsidRPr="00193020" w:rsidRDefault="00193020" w:rsidP="00193020">
      <w:pPr>
        <w:rPr>
          <w:lang w:eastAsia="x-none"/>
        </w:rPr>
      </w:pPr>
    </w:p>
    <w:p w14:paraId="4FF2D4E8" w14:textId="77777777" w:rsidR="00193020" w:rsidRPr="00193020" w:rsidRDefault="00193020" w:rsidP="00193020">
      <w:pPr>
        <w:rPr>
          <w:lang w:eastAsia="x-none"/>
        </w:rPr>
      </w:pPr>
    </w:p>
    <w:p w14:paraId="45B088EA" w14:textId="77777777" w:rsidR="00193020" w:rsidRPr="00193020" w:rsidRDefault="00193020" w:rsidP="00193020">
      <w:pPr>
        <w:rPr>
          <w:lang w:eastAsia="x-none"/>
        </w:rPr>
      </w:pPr>
    </w:p>
    <w:p w14:paraId="1E370AC8" w14:textId="77777777" w:rsidR="00193020" w:rsidRDefault="00193020" w:rsidP="00193020">
      <w:pPr>
        <w:rPr>
          <w:lang w:eastAsia="x-none"/>
        </w:rPr>
      </w:pPr>
    </w:p>
    <w:p w14:paraId="205D03E8" w14:textId="77777777" w:rsidR="00193020" w:rsidRDefault="00193020" w:rsidP="00193020">
      <w:pPr>
        <w:rPr>
          <w:lang w:eastAsia="x-none"/>
        </w:rPr>
      </w:pPr>
    </w:p>
    <w:p w14:paraId="386DB504" w14:textId="77777777" w:rsidR="00193020" w:rsidRDefault="00193020" w:rsidP="00193020">
      <w:pPr>
        <w:rPr>
          <w:lang w:eastAsia="x-none"/>
        </w:rPr>
      </w:pPr>
    </w:p>
    <w:p w14:paraId="6719F977" w14:textId="16B25C0E" w:rsidR="00776707" w:rsidRDefault="00776707" w:rsidP="00193020">
      <w:pPr>
        <w:pStyle w:val="34b"/>
      </w:pPr>
      <w:r>
        <w:t>Условные обозначения:</w:t>
      </w:r>
    </w:p>
    <w:p w14:paraId="4561E241" w14:textId="41A8E196" w:rsidR="00776707" w:rsidRDefault="00776707" w:rsidP="00776707">
      <w:pPr>
        <w:pStyle w:val="34b"/>
        <w:numPr>
          <w:ilvl w:val="0"/>
          <w:numId w:val="3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B99D943" wp14:editId="7C7EBDEA">
                <wp:simplePos x="0" y="0"/>
                <wp:positionH relativeFrom="margin">
                  <wp:posOffset>328930</wp:posOffset>
                </wp:positionH>
                <wp:positionV relativeFrom="paragraph">
                  <wp:posOffset>111842</wp:posOffset>
                </wp:positionV>
                <wp:extent cx="198783" cy="0"/>
                <wp:effectExtent l="0" t="0" r="0" b="0"/>
                <wp:wrapNone/>
                <wp:docPr id="767807895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783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E5A5F" id="Прямая соединительная линия 263" o:spid="_x0000_s1026" style="position:absolute;flip:x y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.9pt,8.8pt" to="41.5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" strokecolor="black [3200]" strokeweight="1.5pt">
                <v:stroke dashstyle="dash"/>
                <w10:wrap anchorx="margin"/>
              </v:line>
            </w:pict>
          </mc:Fallback>
        </mc:AlternateContent>
      </w:r>
      <w:r>
        <w:t xml:space="preserve">    - резервная сеть;</w:t>
      </w:r>
    </w:p>
    <w:p w14:paraId="5E21A5CB" w14:textId="4DC21E66" w:rsidR="00776707" w:rsidRDefault="00776707" w:rsidP="00776707">
      <w:pPr>
        <w:pStyle w:val="34b"/>
        <w:numPr>
          <w:ilvl w:val="0"/>
          <w:numId w:val="39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DB12B45" wp14:editId="290E0A50">
                <wp:simplePos x="0" y="0"/>
                <wp:positionH relativeFrom="margin">
                  <wp:posOffset>324567</wp:posOffset>
                </wp:positionH>
                <wp:positionV relativeFrom="paragraph">
                  <wp:posOffset>113030</wp:posOffset>
                </wp:positionV>
                <wp:extent cx="198783" cy="0"/>
                <wp:effectExtent l="0" t="0" r="0" b="0"/>
                <wp:wrapNone/>
                <wp:docPr id="1875125867" name="Прямая соединительная линия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8783" cy="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637F4" id="Прямая соединительная линия 263" o:spid="_x0000_s1026" style="position:absolute;flip:x y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.55pt,8.9pt" to="41.2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" strokecolor="black [3040]">
                <w10:wrap anchorx="margin"/>
              </v:line>
            </w:pict>
          </mc:Fallback>
        </mc:AlternateContent>
      </w:r>
      <w:r>
        <w:t xml:space="preserve">    - основная сеть.</w:t>
      </w:r>
    </w:p>
    <w:p w14:paraId="703F54F5" w14:textId="33185380" w:rsidR="00776707" w:rsidRDefault="00776707" w:rsidP="00193020">
      <w:pPr>
        <w:pStyle w:val="34b"/>
      </w:pPr>
    </w:p>
    <w:p w14:paraId="132E4668" w14:textId="6A844B08" w:rsidR="00193020" w:rsidRDefault="00193020" w:rsidP="00193020">
      <w:pPr>
        <w:pStyle w:val="34b"/>
      </w:pPr>
      <w:r>
        <w:t>Структурная схема СЕВ отображает:</w:t>
      </w:r>
    </w:p>
    <w:p w14:paraId="490F6E0A" w14:textId="6CCF8E1D" w:rsidR="00193020" w:rsidRDefault="00193020" w:rsidP="00193020">
      <w:pPr>
        <w:pStyle w:val="34b"/>
        <w:numPr>
          <w:ilvl w:val="0"/>
          <w:numId w:val="39"/>
        </w:numPr>
      </w:pPr>
      <w:r>
        <w:t>Основной сервер времени;</w:t>
      </w:r>
    </w:p>
    <w:p w14:paraId="6F6CE92C" w14:textId="7209E0F8" w:rsidR="00193020" w:rsidRDefault="00193020" w:rsidP="00193020">
      <w:pPr>
        <w:pStyle w:val="34b"/>
        <w:numPr>
          <w:ilvl w:val="0"/>
          <w:numId w:val="39"/>
        </w:numPr>
      </w:pPr>
      <w:r>
        <w:t>Резервный сервер времени;</w:t>
      </w:r>
    </w:p>
    <w:p w14:paraId="5E6CE84B" w14:textId="1E7F1D18" w:rsidR="00193020" w:rsidRPr="00193020" w:rsidRDefault="00193020" w:rsidP="00193020">
      <w:pPr>
        <w:pStyle w:val="34b"/>
        <w:numPr>
          <w:ilvl w:val="0"/>
          <w:numId w:val="39"/>
        </w:numPr>
      </w:pPr>
      <w:r>
        <w:t xml:space="preserve">Потребителей </w:t>
      </w:r>
      <w:r>
        <w:rPr>
          <w:lang w:val="en-US"/>
        </w:rPr>
        <w:t>NTP;</w:t>
      </w:r>
    </w:p>
    <w:p w14:paraId="4BEB6964" w14:textId="2EBBB7AB" w:rsidR="00193020" w:rsidRDefault="00193020" w:rsidP="00193020">
      <w:pPr>
        <w:pStyle w:val="34b"/>
        <w:numPr>
          <w:ilvl w:val="0"/>
          <w:numId w:val="39"/>
        </w:numPr>
      </w:pPr>
      <w:r>
        <w:t>Резервируемые каналы сети.</w:t>
      </w:r>
    </w:p>
    <w:p w14:paraId="7E1B5DFC" w14:textId="77777777" w:rsidR="00311BDB" w:rsidRDefault="00311BDB" w:rsidP="00311BDB">
      <w:pPr>
        <w:pStyle w:val="34b"/>
      </w:pPr>
    </w:p>
    <w:p w14:paraId="02AD1C74" w14:textId="77777777" w:rsidR="004A6235" w:rsidRDefault="004A6235" w:rsidP="00311BDB">
      <w:pPr>
        <w:pStyle w:val="34b"/>
      </w:pPr>
    </w:p>
    <w:p w14:paraId="204F8C76" w14:textId="57FF1561" w:rsidR="00311BDB" w:rsidRDefault="00311BDB" w:rsidP="00311BDB">
      <w:pPr>
        <w:pStyle w:val="1"/>
        <w:rPr>
          <w:lang w:val="en-US"/>
        </w:rPr>
      </w:pPr>
      <w:bookmarkStart w:id="6" w:name="_Toc214018655"/>
      <w:r>
        <w:rPr>
          <w:lang w:val="ru-RU"/>
        </w:rPr>
        <w:lastRenderedPageBreak/>
        <w:t>Схемы электрические и монтажные</w:t>
      </w:r>
      <w:bookmarkEnd w:id="6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25"/>
        <w:gridCol w:w="7086"/>
      </w:tblGrid>
      <w:tr w:rsidR="00A92973" w14:paraId="172A5720" w14:textId="77777777" w:rsidTr="003C4109">
        <w:tc>
          <w:tcPr>
            <w:tcW w:w="9911" w:type="dxa"/>
            <w:gridSpan w:val="2"/>
          </w:tcPr>
          <w:p w14:paraId="16716487" w14:textId="52C8F2B4" w:rsidR="00A92973" w:rsidRDefault="00A92973" w:rsidP="00A92973">
            <w:pPr>
              <w:pStyle w:val="34b"/>
              <w:ind w:firstLine="0"/>
              <w:jc w:val="center"/>
            </w:pPr>
            <w:r>
              <w:t xml:space="preserve">Шкафы серверные (* - </w:t>
            </w:r>
            <w:r w:rsidRPr="00A92973">
              <w:t>Z0CJU01</w:t>
            </w:r>
            <w:r>
              <w:t xml:space="preserve">, </w:t>
            </w:r>
            <w:r w:rsidRPr="00A92973">
              <w:t>Z0CJU0</w:t>
            </w:r>
            <w:r>
              <w:t>2)</w:t>
            </w:r>
          </w:p>
        </w:tc>
      </w:tr>
      <w:tr w:rsidR="00A92973" w14:paraId="689197F5" w14:textId="77777777" w:rsidTr="00A92973">
        <w:trPr>
          <w:trHeight w:val="3100"/>
        </w:trPr>
        <w:tc>
          <w:tcPr>
            <w:tcW w:w="4955" w:type="dxa"/>
            <w:vAlign w:val="center"/>
          </w:tcPr>
          <w:p w14:paraId="4E5D366C" w14:textId="49D7BC95" w:rsidR="00A92973" w:rsidRDefault="00A92973" w:rsidP="00A92973">
            <w:pPr>
              <w:pStyle w:val="34b"/>
              <w:spacing w:before="20" w:line="20" w:lineRule="atLeast"/>
              <w:ind w:firstLine="0"/>
              <w:jc w:val="center"/>
            </w:pPr>
            <w:r w:rsidRPr="003A7355">
              <w:rPr>
                <w:noProof/>
                <w:lang w:val="en-US"/>
              </w:rPr>
              <w:drawing>
                <wp:inline distT="0" distB="0" distL="0" distR="0" wp14:anchorId="746A7A7D" wp14:editId="33EA0FDD">
                  <wp:extent cx="1548490" cy="1931213"/>
                  <wp:effectExtent l="19050" t="19050" r="13970" b="12065"/>
                  <wp:docPr id="2094759444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759444" name="Рисунок 1" descr="Изображение выглядит как текст, Шрифт, диаграмма, линия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200" cy="19645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68FDB83B" w14:textId="51251A62" w:rsidR="00A92973" w:rsidRDefault="00A92973" w:rsidP="00A92973">
            <w:pPr>
              <w:pStyle w:val="34b"/>
              <w:spacing w:before="20" w:after="20" w:line="20" w:lineRule="atLeast"/>
              <w:ind w:firstLine="0"/>
            </w:pPr>
            <w:r w:rsidRPr="00A92973">
              <w:rPr>
                <w:noProof/>
              </w:rPr>
              <w:drawing>
                <wp:inline distT="0" distB="0" distL="0" distR="0" wp14:anchorId="1771FA8B" wp14:editId="449BC69D">
                  <wp:extent cx="4320000" cy="2764608"/>
                  <wp:effectExtent l="19050" t="19050" r="23495" b="17145"/>
                  <wp:docPr id="21288245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82455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76460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2973" w14:paraId="076301B7" w14:textId="77777777" w:rsidTr="00A92973">
        <w:tc>
          <w:tcPr>
            <w:tcW w:w="4955" w:type="dxa"/>
          </w:tcPr>
          <w:p w14:paraId="347F7AC1" w14:textId="30D61DE5" w:rsidR="00A92973" w:rsidRDefault="00A92973" w:rsidP="00A92973">
            <w:pPr>
              <w:pStyle w:val="34b"/>
              <w:ind w:firstLine="0"/>
              <w:jc w:val="center"/>
            </w:pPr>
            <w:r>
              <w:t>Схема электрическая</w:t>
            </w:r>
          </w:p>
        </w:tc>
        <w:tc>
          <w:tcPr>
            <w:tcW w:w="4956" w:type="dxa"/>
          </w:tcPr>
          <w:p w14:paraId="19951568" w14:textId="7DF384F1" w:rsidR="00A92973" w:rsidRDefault="00A92973" w:rsidP="00A92973">
            <w:pPr>
              <w:pStyle w:val="34b"/>
              <w:ind w:firstLine="0"/>
              <w:jc w:val="center"/>
            </w:pPr>
            <w:r>
              <w:t>Схема монтажная</w:t>
            </w:r>
          </w:p>
        </w:tc>
      </w:tr>
    </w:tbl>
    <w:p w14:paraId="199A03A6" w14:textId="20F5DEF6" w:rsidR="00311BDB" w:rsidRDefault="004C4015" w:rsidP="004C4015">
      <w:pPr>
        <w:pStyle w:val="2"/>
      </w:pPr>
      <w:bookmarkStart w:id="7" w:name="_Toc214018656"/>
      <w:r>
        <w:t>Указания по монтажу</w:t>
      </w:r>
      <w:bookmarkEnd w:id="7"/>
    </w:p>
    <w:p w14:paraId="5F578FF3" w14:textId="26AF0F37" w:rsidR="004C4015" w:rsidRDefault="004A6235" w:rsidP="004C4015">
      <w:pPr>
        <w:pStyle w:val="34b"/>
        <w:numPr>
          <w:ilvl w:val="0"/>
          <w:numId w:val="39"/>
        </w:numPr>
        <w:rPr>
          <w:lang w:eastAsia="ru-RU"/>
        </w:rPr>
      </w:pPr>
      <w:r w:rsidRPr="004A6235">
        <w:rPr>
          <w:lang w:eastAsia="ru-RU"/>
        </w:rPr>
        <w:t>При установке крепление устройства осуществить на 35 мм DIN-рельс с помощью встроенного крепления</w:t>
      </w:r>
      <w:r>
        <w:rPr>
          <w:lang w:eastAsia="ru-RU"/>
        </w:rPr>
        <w:t>;</w:t>
      </w:r>
    </w:p>
    <w:p w14:paraId="5D7B5D5D" w14:textId="5734D917" w:rsidR="004A6235" w:rsidRDefault="004A6235" w:rsidP="004C4015">
      <w:pPr>
        <w:pStyle w:val="34b"/>
        <w:numPr>
          <w:ilvl w:val="0"/>
          <w:numId w:val="39"/>
        </w:numPr>
        <w:rPr>
          <w:lang w:eastAsia="ru-RU"/>
        </w:rPr>
      </w:pPr>
      <w:r w:rsidRPr="004A6235">
        <w:rPr>
          <w:lang w:eastAsia="ru-RU"/>
        </w:rPr>
        <w:t>Антенна должна устанавливаться за пределами помещения с целью обеспечения качественного приема сигналов ГНСС. При необходимости (слабый уровень сигнала, большая протяженность антенного тракта) использовать магистральный усилитель, подобранный исходя из коэффициента усиления используемой антенны и затухания кабеля</w:t>
      </w:r>
      <w:r>
        <w:rPr>
          <w:lang w:eastAsia="ru-RU"/>
        </w:rPr>
        <w:t>;</w:t>
      </w:r>
    </w:p>
    <w:p w14:paraId="204FBA9D" w14:textId="424866D0" w:rsidR="004A6235" w:rsidRDefault="004A6235" w:rsidP="004C4015">
      <w:pPr>
        <w:pStyle w:val="34b"/>
        <w:numPr>
          <w:ilvl w:val="0"/>
          <w:numId w:val="39"/>
        </w:numPr>
        <w:rPr>
          <w:lang w:eastAsia="ru-RU"/>
        </w:rPr>
      </w:pPr>
      <w:r w:rsidRPr="004A6235">
        <w:rPr>
          <w:lang w:eastAsia="ru-RU"/>
        </w:rPr>
        <w:t xml:space="preserve">При расчете длины антенного тракта необходимо учитывать ослабление радиочастотного сигнала в применяемом кабеле, количество соединений, наличие дополнительных элементов (усилитель, элементы грозозащиты, делители и </w:t>
      </w:r>
      <w:proofErr w:type="gramStart"/>
      <w:r w:rsidRPr="004A6235">
        <w:rPr>
          <w:lang w:eastAsia="ru-RU"/>
        </w:rPr>
        <w:t>т.п.</w:t>
      </w:r>
      <w:proofErr w:type="gramEnd"/>
      <w:r w:rsidRPr="004A6235">
        <w:rPr>
          <w:lang w:eastAsia="ru-RU"/>
        </w:rPr>
        <w:t>). Антенный тракт должен обеспечивать коэффициент усиления в пределах от 20 до 30 дБ</w:t>
      </w:r>
      <w:r>
        <w:rPr>
          <w:lang w:eastAsia="ru-RU"/>
        </w:rPr>
        <w:t>;</w:t>
      </w:r>
    </w:p>
    <w:p w14:paraId="1D540D31" w14:textId="68054EC0" w:rsidR="004A6235" w:rsidRDefault="004A6235" w:rsidP="004C4015">
      <w:pPr>
        <w:pStyle w:val="34b"/>
        <w:numPr>
          <w:ilvl w:val="0"/>
          <w:numId w:val="39"/>
        </w:numPr>
        <w:rPr>
          <w:lang w:eastAsia="ru-RU"/>
        </w:rPr>
      </w:pPr>
      <w:r w:rsidRPr="004A6235">
        <w:rPr>
          <w:lang w:eastAsia="ru-RU"/>
        </w:rPr>
        <w:t>Антенну желательно размещать на крыше здания. Место установки следует выбирать так, чтобы верхняя полусфера не затенялась элементами конструкции здания и прочими искусственными или естественными препятствиями. При необходимости предпринять меры по грозозащите антенного тракта</w:t>
      </w:r>
      <w:r>
        <w:rPr>
          <w:lang w:eastAsia="ru-RU"/>
        </w:rPr>
        <w:t>;</w:t>
      </w:r>
    </w:p>
    <w:p w14:paraId="72A1B0BC" w14:textId="38396F66" w:rsidR="004A6235" w:rsidRDefault="004A6235" w:rsidP="004C4015">
      <w:pPr>
        <w:pStyle w:val="34b"/>
        <w:numPr>
          <w:ilvl w:val="0"/>
          <w:numId w:val="39"/>
        </w:numPr>
        <w:rPr>
          <w:lang w:eastAsia="ru-RU"/>
        </w:rPr>
      </w:pPr>
      <w:r w:rsidRPr="004A6235">
        <w:rPr>
          <w:lang w:eastAsia="ru-RU"/>
        </w:rPr>
        <w:lastRenderedPageBreak/>
        <w:t>Не рекомендуется размещать приемную антенну прибора вблизи источников радиоизлучения (передающей аппаратуры)</w:t>
      </w:r>
      <w:r>
        <w:rPr>
          <w:lang w:eastAsia="ru-RU"/>
        </w:rPr>
        <w:t>;</w:t>
      </w:r>
    </w:p>
    <w:p w14:paraId="7E59458A" w14:textId="2D7F7B84" w:rsidR="004A6235" w:rsidRDefault="004A6235" w:rsidP="004C4015">
      <w:pPr>
        <w:pStyle w:val="34b"/>
        <w:numPr>
          <w:ilvl w:val="0"/>
          <w:numId w:val="39"/>
        </w:numPr>
        <w:rPr>
          <w:lang w:eastAsia="ru-RU"/>
        </w:rPr>
      </w:pPr>
      <w:r w:rsidRPr="004A6235">
        <w:rPr>
          <w:lang w:eastAsia="ru-RU"/>
        </w:rPr>
        <w:t>Использовать высокочастотный коаксиальный кабель с волновым сопротивление 50±5 Ом</w:t>
      </w:r>
      <w:r>
        <w:rPr>
          <w:lang w:eastAsia="ru-RU"/>
        </w:rPr>
        <w:t>;</w:t>
      </w:r>
    </w:p>
    <w:p w14:paraId="6920156F" w14:textId="3B4E8ADA" w:rsidR="004A6235" w:rsidRDefault="004A6235" w:rsidP="004C4015">
      <w:pPr>
        <w:pStyle w:val="34b"/>
        <w:numPr>
          <w:ilvl w:val="0"/>
          <w:numId w:val="39"/>
        </w:numPr>
        <w:rPr>
          <w:lang w:eastAsia="ru-RU"/>
        </w:rPr>
      </w:pPr>
      <w:r w:rsidRPr="004A6235">
        <w:rPr>
          <w:lang w:eastAsia="ru-RU"/>
        </w:rPr>
        <w:t>В зависимости от типа используемого кабеля рекомендуемая длина для антенного тракта не должна превышать 65 м</w:t>
      </w:r>
      <w:r>
        <w:rPr>
          <w:lang w:eastAsia="ru-RU"/>
        </w:rPr>
        <w:t>;</w:t>
      </w:r>
    </w:p>
    <w:p w14:paraId="3C80715C" w14:textId="686438EF" w:rsidR="004A6235" w:rsidRDefault="004A6235" w:rsidP="004C4015">
      <w:pPr>
        <w:pStyle w:val="34b"/>
        <w:numPr>
          <w:ilvl w:val="0"/>
          <w:numId w:val="39"/>
        </w:numPr>
        <w:rPr>
          <w:lang w:eastAsia="ru-RU"/>
        </w:rPr>
      </w:pPr>
      <w:r w:rsidRPr="004A6235">
        <w:rPr>
          <w:lang w:eastAsia="ru-RU"/>
        </w:rPr>
        <w:t>Подключить активную антенну к разъему SMA (Разъем Р5). Подключение антенны производить при выключенном питании прибора. При подключении необходимо соблюдать меры защиты от статического электричества.</w:t>
      </w:r>
    </w:p>
    <w:p w14:paraId="75A4310D" w14:textId="77777777" w:rsidR="004A6235" w:rsidRDefault="004A6235" w:rsidP="004A6235">
      <w:pPr>
        <w:pStyle w:val="34b"/>
        <w:rPr>
          <w:lang w:eastAsia="ru-RU"/>
        </w:rPr>
      </w:pPr>
    </w:p>
    <w:p w14:paraId="03C1E3D9" w14:textId="1C781AB7" w:rsidR="0010495A" w:rsidRDefault="0010495A" w:rsidP="0010495A">
      <w:pPr>
        <w:pStyle w:val="1"/>
        <w:rPr>
          <w:lang w:val="ru-RU"/>
        </w:rPr>
      </w:pPr>
      <w:bookmarkStart w:id="8" w:name="_Toc214018657"/>
      <w:r>
        <w:rPr>
          <w:lang w:val="ru-RU"/>
        </w:rPr>
        <w:lastRenderedPageBreak/>
        <w:t>Спецификация оборудования</w:t>
      </w:r>
      <w:bookmarkEnd w:id="8"/>
    </w:p>
    <w:tbl>
      <w:tblPr>
        <w:tblStyle w:val="af9"/>
        <w:tblW w:w="10490" w:type="dxa"/>
        <w:tblInd w:w="-289" w:type="dxa"/>
        <w:tblLook w:val="04A0" w:firstRow="1" w:lastRow="0" w:firstColumn="1" w:lastColumn="0" w:noHBand="0" w:noVBand="1"/>
      </w:tblPr>
      <w:tblGrid>
        <w:gridCol w:w="909"/>
        <w:gridCol w:w="3486"/>
        <w:gridCol w:w="1985"/>
        <w:gridCol w:w="1559"/>
        <w:gridCol w:w="850"/>
        <w:gridCol w:w="587"/>
        <w:gridCol w:w="1114"/>
      </w:tblGrid>
      <w:tr w:rsidR="00296B71" w:rsidRPr="0010495A" w14:paraId="1CB9928C" w14:textId="01FE0CF9" w:rsidTr="00296B71">
        <w:trPr>
          <w:trHeight w:val="330"/>
        </w:trPr>
        <w:tc>
          <w:tcPr>
            <w:tcW w:w="909" w:type="dxa"/>
            <w:noWrap/>
            <w:hideMark/>
          </w:tcPr>
          <w:p w14:paraId="1139AFC7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Обозн</w:t>
            </w:r>
            <w:proofErr w:type="spellEnd"/>
          </w:p>
        </w:tc>
        <w:tc>
          <w:tcPr>
            <w:tcW w:w="3486" w:type="dxa"/>
            <w:noWrap/>
            <w:hideMark/>
          </w:tcPr>
          <w:p w14:paraId="6D190F1A" w14:textId="24F94E90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Наименова</w:t>
            </w: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н</w:t>
            </w: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ие</w:t>
            </w:r>
          </w:p>
        </w:tc>
        <w:tc>
          <w:tcPr>
            <w:tcW w:w="1985" w:type="dxa"/>
            <w:noWrap/>
            <w:hideMark/>
          </w:tcPr>
          <w:p w14:paraId="75653FEB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Тип, марка</w:t>
            </w:r>
          </w:p>
        </w:tc>
        <w:tc>
          <w:tcPr>
            <w:tcW w:w="1559" w:type="dxa"/>
            <w:noWrap/>
            <w:hideMark/>
          </w:tcPr>
          <w:p w14:paraId="485214BB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Производитель</w:t>
            </w:r>
          </w:p>
        </w:tc>
        <w:tc>
          <w:tcPr>
            <w:tcW w:w="850" w:type="dxa"/>
            <w:noWrap/>
            <w:hideMark/>
          </w:tcPr>
          <w:p w14:paraId="0FF2153D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Ед.изм</w:t>
            </w:r>
            <w:proofErr w:type="spellEnd"/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.</w:t>
            </w:r>
          </w:p>
        </w:tc>
        <w:tc>
          <w:tcPr>
            <w:tcW w:w="587" w:type="dxa"/>
            <w:noWrap/>
            <w:hideMark/>
          </w:tcPr>
          <w:p w14:paraId="55258DB1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Кол-во</w:t>
            </w:r>
          </w:p>
        </w:tc>
        <w:tc>
          <w:tcPr>
            <w:tcW w:w="1114" w:type="dxa"/>
          </w:tcPr>
          <w:p w14:paraId="0A445453" w14:textId="7A945DF2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Примеча-ние</w:t>
            </w:r>
            <w:proofErr w:type="spellEnd"/>
          </w:p>
        </w:tc>
      </w:tr>
      <w:tr w:rsidR="00296B71" w:rsidRPr="0010495A" w14:paraId="04086821" w14:textId="7A63998A" w:rsidTr="00296B71">
        <w:trPr>
          <w:trHeight w:val="330"/>
        </w:trPr>
        <w:tc>
          <w:tcPr>
            <w:tcW w:w="909" w:type="dxa"/>
            <w:noWrap/>
            <w:hideMark/>
          </w:tcPr>
          <w:p w14:paraId="1637D722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3486" w:type="dxa"/>
            <w:noWrap/>
            <w:hideMark/>
          </w:tcPr>
          <w:p w14:paraId="7744F7C2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5" w:type="dxa"/>
            <w:noWrap/>
            <w:hideMark/>
          </w:tcPr>
          <w:p w14:paraId="2BE1C776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559" w:type="dxa"/>
            <w:noWrap/>
            <w:hideMark/>
          </w:tcPr>
          <w:p w14:paraId="0FADC89F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850" w:type="dxa"/>
            <w:noWrap/>
            <w:hideMark/>
          </w:tcPr>
          <w:p w14:paraId="18F62B92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587" w:type="dxa"/>
            <w:noWrap/>
            <w:hideMark/>
          </w:tcPr>
          <w:p w14:paraId="36F22F2B" w14:textId="77777777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10495A">
              <w:rPr>
                <w:rFonts w:ascii="Arial Narrow" w:hAnsi="Arial Narrow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114" w:type="dxa"/>
          </w:tcPr>
          <w:p w14:paraId="5A064C77" w14:textId="539E4304" w:rsidR="00296B71" w:rsidRPr="0010495A" w:rsidRDefault="00296B71" w:rsidP="0010495A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7</w:t>
            </w:r>
          </w:p>
        </w:tc>
      </w:tr>
      <w:tr w:rsidR="00296B71" w:rsidRPr="0010495A" w14:paraId="0636C7DA" w14:textId="3EB06033" w:rsidTr="00296B71">
        <w:trPr>
          <w:trHeight w:val="330"/>
        </w:trPr>
        <w:tc>
          <w:tcPr>
            <w:tcW w:w="909" w:type="dxa"/>
            <w:noWrap/>
          </w:tcPr>
          <w:p w14:paraId="096E3BD8" w14:textId="4C933EA6" w:rsidR="00296B71" w:rsidRPr="00763BFF" w:rsidRDefault="00296B71" w:rsidP="00763BFF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  <w:t>RM01</w:t>
            </w:r>
          </w:p>
        </w:tc>
        <w:tc>
          <w:tcPr>
            <w:tcW w:w="3486" w:type="dxa"/>
            <w:noWrap/>
          </w:tcPr>
          <w:p w14:paraId="64FA903A" w14:textId="14437887" w:rsidR="00296B71" w:rsidRPr="0010495A" w:rsidRDefault="00296B71" w:rsidP="00763BFF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Модуль резервирования 20А</w:t>
            </w:r>
          </w:p>
        </w:tc>
        <w:tc>
          <w:tcPr>
            <w:tcW w:w="1985" w:type="dxa"/>
            <w:noWrap/>
          </w:tcPr>
          <w:p w14:paraId="7B7BFB33" w14:textId="1A5589FB" w:rsidR="00296B71" w:rsidRPr="00763BFF" w:rsidRDefault="00296B71" w:rsidP="00763BFF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DPSRED20A</w:t>
            </w:r>
          </w:p>
        </w:tc>
        <w:tc>
          <w:tcPr>
            <w:tcW w:w="1559" w:type="dxa"/>
            <w:noWrap/>
          </w:tcPr>
          <w:p w14:paraId="5E60D693" w14:textId="02665A5C" w:rsidR="00296B71" w:rsidRPr="00763BFF" w:rsidRDefault="00296B71" w:rsidP="00763BFF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DKC</w:t>
            </w:r>
          </w:p>
        </w:tc>
        <w:tc>
          <w:tcPr>
            <w:tcW w:w="850" w:type="dxa"/>
            <w:noWrap/>
          </w:tcPr>
          <w:p w14:paraId="4414B9C4" w14:textId="792D946F" w:rsidR="00296B71" w:rsidRPr="0010495A" w:rsidRDefault="00296B71" w:rsidP="00763BFF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587" w:type="dxa"/>
            <w:noWrap/>
          </w:tcPr>
          <w:p w14:paraId="6A277169" w14:textId="132BED23" w:rsidR="00296B71" w:rsidRPr="0010495A" w:rsidRDefault="00296B71" w:rsidP="00763BFF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4" w:type="dxa"/>
          </w:tcPr>
          <w:p w14:paraId="0F675EBF" w14:textId="264AD830" w:rsidR="00296B71" w:rsidRDefault="00296B71" w:rsidP="00763BFF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Учтено в сервере</w:t>
            </w:r>
          </w:p>
        </w:tc>
      </w:tr>
      <w:tr w:rsidR="00296B71" w:rsidRPr="0010495A" w14:paraId="321A31A2" w14:textId="0BAA6D2D" w:rsidTr="00296B71">
        <w:trPr>
          <w:trHeight w:val="330"/>
        </w:trPr>
        <w:tc>
          <w:tcPr>
            <w:tcW w:w="909" w:type="dxa"/>
            <w:noWrap/>
          </w:tcPr>
          <w:p w14:paraId="6157C559" w14:textId="1E84C284" w:rsidR="00296B71" w:rsidRPr="003A0EE9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  <w:t>PS11,12</w:t>
            </w:r>
          </w:p>
        </w:tc>
        <w:tc>
          <w:tcPr>
            <w:tcW w:w="3486" w:type="dxa"/>
            <w:noWrap/>
          </w:tcPr>
          <w:p w14:paraId="7F3AC6B6" w14:textId="3EFF1E16" w:rsidR="00296B71" w:rsidRPr="0010495A" w:rsidRDefault="00296B71" w:rsidP="00296B71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Блок питания "MODULAR POWER", однофазный, 15Вт, 0.6А, 24В</w:t>
            </w:r>
          </w:p>
        </w:tc>
        <w:tc>
          <w:tcPr>
            <w:tcW w:w="1985" w:type="dxa"/>
            <w:noWrap/>
          </w:tcPr>
          <w:p w14:paraId="0CE63D17" w14:textId="5C320370" w:rsidR="00296B71" w:rsidRPr="0010495A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XCSD1015W024VAA</w:t>
            </w:r>
          </w:p>
        </w:tc>
        <w:tc>
          <w:tcPr>
            <w:tcW w:w="1559" w:type="dxa"/>
            <w:noWrap/>
          </w:tcPr>
          <w:p w14:paraId="77C25054" w14:textId="05BACA8A" w:rsidR="00296B71" w:rsidRPr="0010495A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DKC</w:t>
            </w:r>
          </w:p>
        </w:tc>
        <w:tc>
          <w:tcPr>
            <w:tcW w:w="850" w:type="dxa"/>
            <w:noWrap/>
          </w:tcPr>
          <w:p w14:paraId="74909076" w14:textId="69F8C45B" w:rsidR="00296B71" w:rsidRPr="0010495A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587" w:type="dxa"/>
            <w:noWrap/>
          </w:tcPr>
          <w:p w14:paraId="6902F913" w14:textId="6B6A0FAC" w:rsidR="00296B71" w:rsidRPr="00763BFF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114" w:type="dxa"/>
          </w:tcPr>
          <w:p w14:paraId="242B1C22" w14:textId="6CC08C89" w:rsidR="00296B71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Учтено в сервере</w:t>
            </w:r>
          </w:p>
        </w:tc>
      </w:tr>
      <w:tr w:rsidR="00296B71" w:rsidRPr="0010495A" w14:paraId="46DF5404" w14:textId="24E31474" w:rsidTr="00296B71">
        <w:trPr>
          <w:trHeight w:val="330"/>
        </w:trPr>
        <w:tc>
          <w:tcPr>
            <w:tcW w:w="909" w:type="dxa"/>
            <w:noWrap/>
          </w:tcPr>
          <w:p w14:paraId="6FEAD502" w14:textId="06410F3A" w:rsidR="00296B71" w:rsidRPr="003A0EE9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  <w:t>UPS1,2</w:t>
            </w:r>
          </w:p>
        </w:tc>
        <w:tc>
          <w:tcPr>
            <w:tcW w:w="3486" w:type="dxa"/>
            <w:noWrap/>
          </w:tcPr>
          <w:p w14:paraId="1EFAAFA8" w14:textId="42683738" w:rsidR="00296B71" w:rsidRPr="0010495A" w:rsidRDefault="00296B71" w:rsidP="00296B71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Онлайн ИБП (3 </w:t>
            </w:r>
            <w:proofErr w:type="spellStart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кВА</w:t>
            </w:r>
            <w:proofErr w:type="spellEnd"/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/ 2,7 кВт)</w:t>
            </w:r>
          </w:p>
        </w:tc>
        <w:tc>
          <w:tcPr>
            <w:tcW w:w="1985" w:type="dxa"/>
            <w:noWrap/>
          </w:tcPr>
          <w:p w14:paraId="12317DB3" w14:textId="7BEF7C82" w:rsidR="00296B71" w:rsidRPr="0010495A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SR1103L</w:t>
            </w:r>
          </w:p>
        </w:tc>
        <w:tc>
          <w:tcPr>
            <w:tcW w:w="1559" w:type="dxa"/>
            <w:noWrap/>
          </w:tcPr>
          <w:p w14:paraId="0FB00250" w14:textId="2D887419" w:rsidR="00296B71" w:rsidRPr="0010495A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ШТИЛЬ</w:t>
            </w:r>
          </w:p>
        </w:tc>
        <w:tc>
          <w:tcPr>
            <w:tcW w:w="850" w:type="dxa"/>
            <w:noWrap/>
          </w:tcPr>
          <w:p w14:paraId="6E557912" w14:textId="66DABA12" w:rsidR="00296B71" w:rsidRPr="0010495A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587" w:type="dxa"/>
            <w:noWrap/>
          </w:tcPr>
          <w:p w14:paraId="6012A8B7" w14:textId="4C9C5ECA" w:rsidR="00296B71" w:rsidRPr="003A0EE9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1114" w:type="dxa"/>
          </w:tcPr>
          <w:p w14:paraId="36946049" w14:textId="31DC46E7" w:rsidR="00296B71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Учтено в сервере</w:t>
            </w:r>
          </w:p>
        </w:tc>
      </w:tr>
      <w:tr w:rsidR="00296B71" w:rsidRPr="0010495A" w14:paraId="4AC041EA" w14:textId="753EA88F" w:rsidTr="00296B71">
        <w:trPr>
          <w:trHeight w:val="330"/>
        </w:trPr>
        <w:tc>
          <w:tcPr>
            <w:tcW w:w="909" w:type="dxa"/>
            <w:noWrap/>
          </w:tcPr>
          <w:p w14:paraId="575A01E4" w14:textId="6EE53410" w:rsidR="00296B71" w:rsidRPr="003A0EE9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  <w:t>SW01</w:t>
            </w:r>
          </w:p>
        </w:tc>
        <w:tc>
          <w:tcPr>
            <w:tcW w:w="3486" w:type="dxa"/>
            <w:noWrap/>
          </w:tcPr>
          <w:p w14:paraId="33077C6B" w14:textId="5360693A" w:rsidR="00296B71" w:rsidRPr="0010495A" w:rsidRDefault="00296B71" w:rsidP="00296B71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Промышленный управляемый коммутатор DKC монтируемый в 19 стойку, 4 порта 100Base X SFP, 24x10/100Base T X порта RJ45</w:t>
            </w:r>
          </w:p>
        </w:tc>
        <w:tc>
          <w:tcPr>
            <w:tcW w:w="1985" w:type="dxa"/>
            <w:noWrap/>
          </w:tcPr>
          <w:p w14:paraId="413CE0A0" w14:textId="34B1AB44" w:rsidR="00296B71" w:rsidRPr="0010495A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N2100-4SFP24T-P5</w:t>
            </w:r>
          </w:p>
        </w:tc>
        <w:tc>
          <w:tcPr>
            <w:tcW w:w="1559" w:type="dxa"/>
            <w:noWrap/>
          </w:tcPr>
          <w:p w14:paraId="5782261A" w14:textId="1F041756" w:rsidR="00296B71" w:rsidRPr="0010495A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DKC</w:t>
            </w:r>
          </w:p>
        </w:tc>
        <w:tc>
          <w:tcPr>
            <w:tcW w:w="850" w:type="dxa"/>
            <w:noWrap/>
          </w:tcPr>
          <w:p w14:paraId="36FC9454" w14:textId="7B000A97" w:rsidR="00296B71" w:rsidRPr="0010495A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587" w:type="dxa"/>
            <w:noWrap/>
          </w:tcPr>
          <w:p w14:paraId="12D32F0A" w14:textId="19409BFF" w:rsidR="00296B71" w:rsidRPr="003A0EE9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1114" w:type="dxa"/>
          </w:tcPr>
          <w:p w14:paraId="7FD56032" w14:textId="6A98CB61" w:rsidR="00296B71" w:rsidRDefault="00296B71" w:rsidP="00296B71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Учтено в сервере</w:t>
            </w:r>
          </w:p>
        </w:tc>
      </w:tr>
      <w:tr w:rsidR="00296B71" w:rsidRPr="0010495A" w14:paraId="671AAC70" w14:textId="37D84DE2" w:rsidTr="00296B71">
        <w:trPr>
          <w:trHeight w:val="330"/>
        </w:trPr>
        <w:tc>
          <w:tcPr>
            <w:tcW w:w="909" w:type="dxa"/>
            <w:noWrap/>
          </w:tcPr>
          <w:p w14:paraId="0F884C5A" w14:textId="1A57E8CF" w:rsidR="00296B71" w:rsidRPr="003A0EE9" w:rsidRDefault="00296B71" w:rsidP="003A0EE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3A0EE9">
              <w:rPr>
                <w:rFonts w:ascii="Arial Narrow" w:hAnsi="Arial Narrow" w:cs="Calibri"/>
                <w:color w:val="000000"/>
                <w:sz w:val="22"/>
                <w:szCs w:val="22"/>
              </w:rPr>
              <w:t>TSV1,2</w:t>
            </w:r>
          </w:p>
        </w:tc>
        <w:tc>
          <w:tcPr>
            <w:tcW w:w="3486" w:type="dxa"/>
            <w:noWrap/>
          </w:tcPr>
          <w:p w14:paraId="7AE5D203" w14:textId="729568CA" w:rsidR="00296B71" w:rsidRPr="0010495A" w:rsidRDefault="00296B71" w:rsidP="003A0EE9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proofErr w:type="spellStart"/>
            <w:r w:rsidRPr="003A0EE9">
              <w:rPr>
                <w:rFonts w:ascii="Arial Narrow" w:hAnsi="Arial Narrow" w:cs="Calibri"/>
                <w:color w:val="000000"/>
                <w:sz w:val="22"/>
                <w:szCs w:val="22"/>
              </w:rPr>
              <w:t>Cервер</w:t>
            </w:r>
            <w:proofErr w:type="spellEnd"/>
            <w:r w:rsidRPr="003A0EE9">
              <w:rPr>
                <w:rFonts w:ascii="Arial Narrow" w:hAnsi="Arial Narrow" w:cs="Calibri"/>
                <w:color w:val="000000"/>
                <w:sz w:val="22"/>
                <w:szCs w:val="22"/>
              </w:rPr>
              <w:t xml:space="preserve"> точного времени по стандарту NTP</w:t>
            </w:r>
          </w:p>
        </w:tc>
        <w:tc>
          <w:tcPr>
            <w:tcW w:w="1985" w:type="dxa"/>
            <w:noWrap/>
          </w:tcPr>
          <w:p w14:paraId="5DB6BB91" w14:textId="68E1F169" w:rsidR="00296B71" w:rsidRPr="0010495A" w:rsidRDefault="00296B71" w:rsidP="003A0EE9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3A0EE9">
              <w:rPr>
                <w:rFonts w:ascii="Arial Narrow" w:hAnsi="Arial Narrow" w:cs="Calibri"/>
                <w:color w:val="000000"/>
                <w:sz w:val="22"/>
                <w:szCs w:val="22"/>
              </w:rPr>
              <w:t>RTNTP-1A</w:t>
            </w:r>
          </w:p>
        </w:tc>
        <w:tc>
          <w:tcPr>
            <w:tcW w:w="1559" w:type="dxa"/>
            <w:noWrap/>
          </w:tcPr>
          <w:p w14:paraId="46469AE4" w14:textId="3EF735DE" w:rsidR="00296B71" w:rsidRPr="0010495A" w:rsidRDefault="00296B71" w:rsidP="003A0EE9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 w:rsidRPr="003A0EE9">
              <w:rPr>
                <w:rFonts w:ascii="Arial Narrow" w:hAnsi="Arial Narrow" w:cs="Calibri"/>
                <w:color w:val="000000"/>
                <w:sz w:val="22"/>
                <w:szCs w:val="22"/>
              </w:rPr>
              <w:t>ООО «Р-Тех»</w:t>
            </w:r>
          </w:p>
        </w:tc>
        <w:tc>
          <w:tcPr>
            <w:tcW w:w="850" w:type="dxa"/>
            <w:noWrap/>
          </w:tcPr>
          <w:p w14:paraId="1DB10847" w14:textId="2CDA4EA1" w:rsidR="00296B71" w:rsidRPr="0010495A" w:rsidRDefault="00296B71" w:rsidP="003A0EE9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587" w:type="dxa"/>
            <w:noWrap/>
          </w:tcPr>
          <w:p w14:paraId="2B975167" w14:textId="4E074D2E" w:rsidR="00296B71" w:rsidRPr="0010495A" w:rsidRDefault="00296B71" w:rsidP="003A0EE9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4" w:type="dxa"/>
          </w:tcPr>
          <w:p w14:paraId="0030AA5A" w14:textId="77777777" w:rsidR="00296B71" w:rsidRDefault="00296B71" w:rsidP="003A0EE9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</w:p>
        </w:tc>
      </w:tr>
      <w:tr w:rsidR="00296B71" w:rsidRPr="0010495A" w14:paraId="56DBD114" w14:textId="6603EA9A" w:rsidTr="00296B71">
        <w:trPr>
          <w:trHeight w:val="330"/>
        </w:trPr>
        <w:tc>
          <w:tcPr>
            <w:tcW w:w="909" w:type="dxa"/>
            <w:noWrap/>
          </w:tcPr>
          <w:p w14:paraId="6395DDC9" w14:textId="7952EA8D" w:rsidR="00296B71" w:rsidRPr="00895A26" w:rsidRDefault="00296B71" w:rsidP="00895A26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  <w:lang w:val="en-US"/>
              </w:rPr>
              <w:t>ANA1,2</w:t>
            </w:r>
          </w:p>
        </w:tc>
        <w:tc>
          <w:tcPr>
            <w:tcW w:w="3486" w:type="dxa"/>
            <w:noWrap/>
          </w:tcPr>
          <w:p w14:paraId="076A592A" w14:textId="512EE191" w:rsidR="00296B71" w:rsidRPr="0010495A" w:rsidRDefault="00296B71" w:rsidP="00895A26">
            <w:pPr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Антенна для СЕВ</w:t>
            </w:r>
          </w:p>
        </w:tc>
        <w:tc>
          <w:tcPr>
            <w:tcW w:w="1985" w:type="dxa"/>
            <w:noWrap/>
          </w:tcPr>
          <w:p w14:paraId="15EB5E60" w14:textId="77777777" w:rsidR="00296B71" w:rsidRPr="0010495A" w:rsidRDefault="00296B71" w:rsidP="00895A26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  <w:noWrap/>
          </w:tcPr>
          <w:p w14:paraId="0190529C" w14:textId="77777777" w:rsidR="00296B71" w:rsidRPr="0010495A" w:rsidRDefault="00296B71" w:rsidP="00895A26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</w:p>
        </w:tc>
        <w:tc>
          <w:tcPr>
            <w:tcW w:w="850" w:type="dxa"/>
            <w:noWrap/>
          </w:tcPr>
          <w:p w14:paraId="18BDD3F6" w14:textId="77D29CB3" w:rsidR="00296B71" w:rsidRPr="0010495A" w:rsidRDefault="00296B71" w:rsidP="00895A26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Шт.</w:t>
            </w:r>
          </w:p>
        </w:tc>
        <w:tc>
          <w:tcPr>
            <w:tcW w:w="587" w:type="dxa"/>
            <w:noWrap/>
          </w:tcPr>
          <w:p w14:paraId="45793B11" w14:textId="65D272CA" w:rsidR="00296B71" w:rsidRPr="0010495A" w:rsidRDefault="00296B71" w:rsidP="00895A26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  <w:r>
              <w:rPr>
                <w:rFonts w:ascii="Arial Narrow" w:hAnsi="Arial Narrow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14" w:type="dxa"/>
          </w:tcPr>
          <w:p w14:paraId="3F4C00B8" w14:textId="77777777" w:rsidR="00296B71" w:rsidRDefault="00296B71" w:rsidP="00895A26">
            <w:pPr>
              <w:jc w:val="center"/>
              <w:rPr>
                <w:rFonts w:ascii="Arial Narrow" w:hAnsi="Arial Narrow" w:cs="Calibri"/>
                <w:color w:val="000000"/>
                <w:sz w:val="22"/>
                <w:szCs w:val="22"/>
              </w:rPr>
            </w:pPr>
          </w:p>
        </w:tc>
      </w:tr>
    </w:tbl>
    <w:p w14:paraId="5D13252D" w14:textId="77777777" w:rsidR="0010495A" w:rsidRPr="0010495A" w:rsidRDefault="0010495A" w:rsidP="0010495A">
      <w:pPr>
        <w:pStyle w:val="34b"/>
      </w:pPr>
    </w:p>
    <w:p w14:paraId="4CF25D25" w14:textId="05E786CD" w:rsidR="006C44D7" w:rsidRDefault="006C44D7" w:rsidP="006C44D7">
      <w:pPr>
        <w:pStyle w:val="1"/>
        <w:rPr>
          <w:lang w:val="ru-RU"/>
        </w:rPr>
      </w:pPr>
      <w:bookmarkStart w:id="9" w:name="_Toc214018658"/>
      <w:r w:rsidRPr="006C44D7">
        <w:rPr>
          <w:lang w:val="ru-RU"/>
        </w:rPr>
        <w:lastRenderedPageBreak/>
        <w:t>Взаимодействие с подсистемами АСУТП</w:t>
      </w:r>
      <w:bookmarkEnd w:id="9"/>
    </w:p>
    <w:p w14:paraId="783E7D8C" w14:textId="7133901C" w:rsidR="006C44D7" w:rsidRDefault="006C44D7" w:rsidP="006C44D7">
      <w:pPr>
        <w:pStyle w:val="34b"/>
      </w:pPr>
      <w:r w:rsidRPr="006C44D7">
        <w:t>Все подсистемы АСУТП подключаются к системе единого времени по локальной сети. Каждый контроллер ПЛК и сервер системы автоматизации настроены на регулярный опрос NTP-серверов для получения текущего времени. Сетевые коммутаторы передают UDP-пакеты протокола NTP от серверов ко всем потребителям синхросигнала. В случае отказа основного сервера устройства автоматически переключаются на резервный для продолжения синхронизации без прерываний.</w:t>
      </w:r>
    </w:p>
    <w:p w14:paraId="18FCD1A3" w14:textId="77777777" w:rsidR="006C44D7" w:rsidRDefault="006C44D7" w:rsidP="006C44D7">
      <w:pPr>
        <w:pStyle w:val="34b"/>
      </w:pPr>
    </w:p>
    <w:p w14:paraId="4F4A93D6" w14:textId="77777777" w:rsidR="006C44D7" w:rsidRPr="006C44D7" w:rsidRDefault="006C44D7" w:rsidP="006C44D7">
      <w:pPr>
        <w:pStyle w:val="34b"/>
      </w:pPr>
    </w:p>
    <w:p w14:paraId="0DDD1B97" w14:textId="77777777" w:rsidR="00147B49" w:rsidRDefault="002C35B5" w:rsidP="007739F0">
      <w:pPr>
        <w:pStyle w:val="3415"/>
        <w:rPr>
          <w:lang w:val="en-US"/>
        </w:rPr>
      </w:pPr>
      <w:bookmarkStart w:id="10" w:name="_Toc397971534"/>
      <w:bookmarkStart w:id="11" w:name="_Toc398225599"/>
      <w:bookmarkStart w:id="12" w:name="_Toc386572818"/>
      <w:bookmarkStart w:id="13" w:name="_Toc386572947"/>
      <w:bookmarkStart w:id="14" w:name="_Toc390811904"/>
      <w:bookmarkStart w:id="15" w:name="_Toc394586650"/>
      <w:bookmarkStart w:id="16" w:name="_Toc214018659"/>
      <w:bookmarkEnd w:id="10"/>
      <w:bookmarkEnd w:id="11"/>
      <w:r>
        <w:lastRenderedPageBreak/>
        <w:t>Перечень</w:t>
      </w:r>
      <w:r w:rsidR="00147B49">
        <w:t xml:space="preserve"> сокращений</w:t>
      </w:r>
      <w:bookmarkEnd w:id="12"/>
      <w:bookmarkEnd w:id="13"/>
      <w:bookmarkEnd w:id="14"/>
      <w:bookmarkEnd w:id="15"/>
      <w:bookmarkEnd w:id="16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8C1E54" w:rsidRPr="008C1E54" w14:paraId="6C10C143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6782A85" w14:textId="4E5DD3C2" w:rsidR="008C1E54" w:rsidRPr="008C1E54" w:rsidRDefault="008C1E54" w:rsidP="008C1E54">
            <w:pPr>
              <w:pStyle w:val="34ff8"/>
            </w:pPr>
            <w:r w:rsidRPr="008C1E54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7B043922" w14:textId="6E541EFF" w:rsidR="008C1E54" w:rsidRPr="008C1E54" w:rsidRDefault="008C1E54" w:rsidP="008C1E54">
            <w:pPr>
              <w:pStyle w:val="34ff8"/>
            </w:pPr>
            <w:r w:rsidRPr="008C1E54">
              <w:t>Расшифровка</w:t>
            </w:r>
          </w:p>
        </w:tc>
      </w:tr>
      <w:tr w:rsidR="008C1E54" w:rsidRPr="00A37C7D" w14:paraId="788817E1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9D3278A" w14:textId="2C3615E0" w:rsidR="008C1E54" w:rsidRPr="00AD0715" w:rsidRDefault="008C1E54" w:rsidP="008C1E54">
            <w:pPr>
              <w:pStyle w:val="34ff6"/>
            </w:pPr>
            <w:r>
              <w:t>СЕВ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4A0D13F" w14:textId="31F1ED58" w:rsidR="008C1E54" w:rsidRPr="00AD0715" w:rsidRDefault="008C1E54" w:rsidP="008C1E54">
            <w:pPr>
              <w:pStyle w:val="34ff6"/>
            </w:pPr>
            <w:r>
              <w:t>Система единого времени</w:t>
            </w:r>
          </w:p>
        </w:tc>
      </w:tr>
      <w:tr w:rsidR="008C1E54" w:rsidRPr="00A37C7D" w14:paraId="48FF5BED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8090335" w14:textId="292B20F0" w:rsidR="008C1E54" w:rsidRPr="00AD0715" w:rsidRDefault="008C1E54" w:rsidP="008C1E54">
            <w:pPr>
              <w:pStyle w:val="34ff6"/>
            </w:pPr>
            <w:r>
              <w:t>АСУТП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CCCD475" w14:textId="769B541A" w:rsidR="008C1E54" w:rsidRPr="00AD0715" w:rsidRDefault="008C1E54" w:rsidP="008C1E54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8C1E54" w:rsidRPr="00A37C7D" w14:paraId="7B376F22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776819F" w14:textId="3FF65D23" w:rsidR="008C1E54" w:rsidRPr="00F800E2" w:rsidRDefault="008C1E54" w:rsidP="008C1E54">
            <w:pPr>
              <w:pStyle w:val="34ff6"/>
            </w:pPr>
            <w:r>
              <w:t>ВК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6857612A" w14:textId="695FCC92" w:rsidR="008C1E54" w:rsidRPr="00F800E2" w:rsidRDefault="008C1E54" w:rsidP="008C1E54">
            <w:pPr>
              <w:pStyle w:val="34ff6"/>
            </w:pPr>
            <w:r>
              <w:t>Водогрейный котёл</w:t>
            </w:r>
          </w:p>
        </w:tc>
      </w:tr>
      <w:tr w:rsidR="008C1E54" w:rsidRPr="00A37C7D" w14:paraId="475F315F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8AF5441" w14:textId="1B37FA79" w:rsidR="008C1E54" w:rsidRPr="00F800E2" w:rsidRDefault="008C1E54" w:rsidP="008C1E54">
            <w:pPr>
              <w:pStyle w:val="34ff6"/>
            </w:pPr>
            <w:proofErr w:type="spellStart"/>
            <w:r>
              <w:t>Зд</w:t>
            </w:r>
            <w:proofErr w:type="spellEnd"/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940007B" w14:textId="4D90A9FB" w:rsidR="008C1E54" w:rsidRPr="00F800E2" w:rsidRDefault="008C1E54" w:rsidP="008C1E54">
            <w:pPr>
              <w:pStyle w:val="34ff6"/>
            </w:pPr>
            <w:r>
              <w:t>Здание теплообменников</w:t>
            </w:r>
          </w:p>
        </w:tc>
      </w:tr>
      <w:tr w:rsidR="008C1E54" w:rsidRPr="00A37C7D" w14:paraId="3F078790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9F5D651" w14:textId="41D5DA99" w:rsidR="008C1E54" w:rsidRPr="00F800E2" w:rsidRDefault="008C1E54" w:rsidP="008C1E54">
            <w:pPr>
              <w:pStyle w:val="34ff6"/>
            </w:pPr>
            <w:r>
              <w:t>НАБ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72B9BDE" w14:textId="4430064F" w:rsidR="008C1E54" w:rsidRPr="00F800E2" w:rsidRDefault="008C1E54" w:rsidP="008C1E54">
            <w:pPr>
              <w:pStyle w:val="34ff6"/>
            </w:pPr>
            <w:r>
              <w:t>Насосная аккумулирующих баков</w:t>
            </w:r>
          </w:p>
        </w:tc>
      </w:tr>
      <w:tr w:rsidR="008C1E54" w:rsidRPr="00A37C7D" w14:paraId="74A00D9A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EE87914" w14:textId="016EDFAB" w:rsidR="008C1E54" w:rsidRPr="00F800E2" w:rsidRDefault="008C1E54" w:rsidP="008C1E54">
            <w:pPr>
              <w:pStyle w:val="34ff6"/>
            </w:pPr>
            <w:r>
              <w:t>ГРП-1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5779BEF8" w14:textId="158743DE" w:rsidR="008C1E54" w:rsidRPr="00F800E2" w:rsidRDefault="008C1E54" w:rsidP="008C1E54">
            <w:pPr>
              <w:pStyle w:val="34ff6"/>
            </w:pPr>
            <w:r>
              <w:t>Газорегуляторный пункт №1</w:t>
            </w:r>
          </w:p>
        </w:tc>
      </w:tr>
      <w:tr w:rsidR="008C1E54" w:rsidRPr="00A37C7D" w14:paraId="2AAB5F13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B36C129" w14:textId="01435D97" w:rsidR="008C1E54" w:rsidRPr="00F800E2" w:rsidRDefault="008C1E54" w:rsidP="008C1E54">
            <w:pPr>
              <w:pStyle w:val="34ff6"/>
            </w:pPr>
            <w:r>
              <w:t>ГРП-2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E9D113E" w14:textId="106A22D7" w:rsidR="008C1E54" w:rsidRPr="00F800E2" w:rsidRDefault="008C1E54" w:rsidP="008C1E54">
            <w:pPr>
              <w:pStyle w:val="34ff6"/>
            </w:pPr>
            <w:r>
              <w:t>Газорегуляторный пункт №2</w:t>
            </w:r>
          </w:p>
        </w:tc>
      </w:tr>
      <w:tr w:rsidR="008C1E54" w:rsidRPr="00A37C7D" w14:paraId="4A4ACF86" w14:textId="77777777" w:rsidTr="00FA2085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B6B36CB" w14:textId="52C75E0C" w:rsidR="008C1E54" w:rsidRPr="00F800E2" w:rsidRDefault="008C1E54" w:rsidP="008C1E54">
            <w:pPr>
              <w:pStyle w:val="34ff6"/>
            </w:pPr>
            <w:r>
              <w:t>ЭТО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2B21C9E3" w14:textId="456FC814" w:rsidR="008C1E54" w:rsidRPr="00F800E2" w:rsidRDefault="008C1E54" w:rsidP="008C1E54">
            <w:pPr>
              <w:pStyle w:val="34ff6"/>
            </w:pPr>
            <w:r>
              <w:t>Электротехническое оборудование</w:t>
            </w:r>
          </w:p>
        </w:tc>
      </w:tr>
      <w:tr w:rsidR="008C1E54" w:rsidRPr="00A37C7D" w14:paraId="65CFE697" w14:textId="77777777" w:rsidTr="00FA2085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33081B27" w14:textId="6C5B794F" w:rsidR="008C1E54" w:rsidRPr="00F800E2" w:rsidRDefault="008C1E54" w:rsidP="008C1E54">
            <w:pPr>
              <w:pStyle w:val="34ff6"/>
            </w:pPr>
            <w:r>
              <w:t>ПЛК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590667FB" w14:textId="0C49C7EF" w:rsidR="008C1E54" w:rsidRPr="00F800E2" w:rsidRDefault="008C1E54" w:rsidP="008C1E54">
            <w:pPr>
              <w:pStyle w:val="34ff6"/>
            </w:pPr>
            <w:r>
              <w:t>Программируемый логический контроллер</w:t>
            </w:r>
          </w:p>
        </w:tc>
      </w:tr>
      <w:tr w:rsidR="008C1E54" w:rsidRPr="00A37C7D" w14:paraId="702EC942" w14:textId="77777777" w:rsidTr="00FA2085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1366133" w14:textId="0587D599" w:rsidR="008C1E54" w:rsidRPr="00F800E2" w:rsidRDefault="008C1E54" w:rsidP="008C1E54">
            <w:pPr>
              <w:pStyle w:val="34ff6"/>
            </w:pPr>
            <w:r>
              <w:t>АРМ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E3B9E26" w14:textId="471A03C8" w:rsidR="008C1E54" w:rsidRPr="00F800E2" w:rsidRDefault="008C1E54" w:rsidP="008C1E54">
            <w:pPr>
              <w:pStyle w:val="34ff6"/>
            </w:pPr>
            <w:r>
              <w:t>Автоматизированное рабочее место</w:t>
            </w:r>
          </w:p>
        </w:tc>
      </w:tr>
      <w:tr w:rsidR="008C1E54" w:rsidRPr="00A37C7D" w14:paraId="7DE55BF0" w14:textId="77777777" w:rsidTr="00FA2085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3D64D00" w14:textId="4C0FE825" w:rsidR="008C1E54" w:rsidRPr="00F800E2" w:rsidRDefault="008C1E54" w:rsidP="008C1E54">
            <w:pPr>
              <w:pStyle w:val="34ff6"/>
            </w:pPr>
            <w:r>
              <w:t>SCADA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F54A907" w14:textId="1949C124" w:rsidR="008C1E54" w:rsidRPr="00F800E2" w:rsidRDefault="008C1E54" w:rsidP="008C1E54">
            <w:pPr>
              <w:pStyle w:val="34ff6"/>
            </w:pPr>
            <w:proofErr w:type="spellStart"/>
            <w:r>
              <w:t>Supervisory</w:t>
            </w:r>
            <w:proofErr w:type="spellEnd"/>
            <w:r>
              <w:t xml:space="preserve"> Control And Data </w:t>
            </w:r>
            <w:proofErr w:type="spellStart"/>
            <w:r>
              <w:t>Acquisition</w:t>
            </w:r>
            <w:proofErr w:type="spellEnd"/>
            <w:r>
              <w:t xml:space="preserve"> (система диспетчерского управления и сбора данных)</w:t>
            </w:r>
          </w:p>
        </w:tc>
      </w:tr>
      <w:tr w:rsidR="008C1E54" w:rsidRPr="00A37C7D" w14:paraId="6F458E86" w14:textId="77777777" w:rsidTr="00FA2085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0823C28" w14:textId="3D83328F" w:rsidR="008C1E54" w:rsidRPr="00F800E2" w:rsidRDefault="008C1E54" w:rsidP="008C1E54">
            <w:pPr>
              <w:pStyle w:val="34ff6"/>
            </w:pPr>
            <w:r>
              <w:t>NTP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F4AAFC1" w14:textId="6D375F6E" w:rsidR="008C1E54" w:rsidRPr="00F800E2" w:rsidRDefault="008C1E54" w:rsidP="008C1E54">
            <w:pPr>
              <w:pStyle w:val="34ff6"/>
            </w:pPr>
            <w:r>
              <w:t>Network Time Protocol (сетевой протокол времени)</w:t>
            </w:r>
          </w:p>
        </w:tc>
      </w:tr>
      <w:tr w:rsidR="008C1E54" w:rsidRPr="00A37C7D" w14:paraId="46CFD666" w14:textId="77777777" w:rsidTr="00FA2085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C7E46FE" w14:textId="0054E3BE" w:rsidR="008C1E54" w:rsidRPr="00F800E2" w:rsidRDefault="008C1E54" w:rsidP="008C1E54">
            <w:pPr>
              <w:pStyle w:val="34ff6"/>
            </w:pPr>
            <w:r>
              <w:t>UDP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63762755" w14:textId="53B1AF56" w:rsidR="008C1E54" w:rsidRPr="00F800E2" w:rsidRDefault="008C1E54" w:rsidP="008C1E54">
            <w:pPr>
              <w:pStyle w:val="34ff6"/>
            </w:pPr>
            <w:r>
              <w:t xml:space="preserve">User </w:t>
            </w:r>
            <w:proofErr w:type="spellStart"/>
            <w:r>
              <w:t>Datagram</w:t>
            </w:r>
            <w:proofErr w:type="spellEnd"/>
            <w:r>
              <w:t xml:space="preserve"> Protocol (протокол пользовательских </w:t>
            </w:r>
            <w:proofErr w:type="spellStart"/>
            <w:r>
              <w:t>датаграмм</w:t>
            </w:r>
            <w:proofErr w:type="spellEnd"/>
            <w:r>
              <w:t>)</w:t>
            </w:r>
          </w:p>
        </w:tc>
      </w:tr>
      <w:tr w:rsidR="008C1E54" w:rsidRPr="00A37C7D" w14:paraId="47A10C64" w14:textId="77777777" w:rsidTr="00FA2085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63E336" w14:textId="62A062BD" w:rsidR="008C1E54" w:rsidRPr="00F800E2" w:rsidRDefault="008C1E54" w:rsidP="008C1E54">
            <w:pPr>
              <w:pStyle w:val="34ff6"/>
            </w:pPr>
            <w:r>
              <w:t>IP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1810628A" w14:textId="3DF8D57C" w:rsidR="008C1E54" w:rsidRPr="00F800E2" w:rsidRDefault="008C1E54" w:rsidP="008C1E54">
            <w:pPr>
              <w:pStyle w:val="34ff6"/>
            </w:pPr>
            <w:r>
              <w:t>Internet Protocol (сетевой протокол)</w:t>
            </w:r>
          </w:p>
        </w:tc>
      </w:tr>
      <w:tr w:rsidR="008C1E54" w:rsidRPr="00A37C7D" w14:paraId="5817A851" w14:textId="77777777" w:rsidTr="00FA2085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9525C9B" w14:textId="0E22D44F" w:rsidR="008C1E54" w:rsidRPr="00F800E2" w:rsidRDefault="008C1E54" w:rsidP="008C1E54">
            <w:pPr>
              <w:pStyle w:val="34ff6"/>
            </w:pPr>
            <w:r>
              <w:t>GPS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77B78FE1" w14:textId="6937A181" w:rsidR="008C1E54" w:rsidRPr="00F800E2" w:rsidRDefault="008C1E54" w:rsidP="008C1E54">
            <w:pPr>
              <w:pStyle w:val="34ff6"/>
            </w:pPr>
            <w:r>
              <w:t xml:space="preserve">Global </w:t>
            </w:r>
            <w:proofErr w:type="spellStart"/>
            <w:r>
              <w:t>Positioning</w:t>
            </w:r>
            <w:proofErr w:type="spellEnd"/>
            <w:r>
              <w:t xml:space="preserve"> System (глобальная система позиционирования)</w:t>
            </w:r>
          </w:p>
        </w:tc>
      </w:tr>
      <w:tr w:rsidR="008C1E54" w:rsidRPr="00A37C7D" w14:paraId="298A30E6" w14:textId="77777777" w:rsidTr="00FA2085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79DC476" w14:textId="163BC4A8" w:rsidR="008C1E54" w:rsidRPr="00F800E2" w:rsidRDefault="008C1E54" w:rsidP="008C1E54">
            <w:pPr>
              <w:pStyle w:val="34ff6"/>
            </w:pPr>
            <w:r>
              <w:t>ГЛОНАСС</w:t>
            </w: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4A869EE2" w14:textId="0DF41F00" w:rsidR="008C1E54" w:rsidRPr="00F800E2" w:rsidRDefault="008C1E54" w:rsidP="008C1E54">
            <w:pPr>
              <w:pStyle w:val="34ff6"/>
            </w:pPr>
            <w:r>
              <w:t>Глобальная навигационная спутниковая система</w:t>
            </w:r>
          </w:p>
        </w:tc>
      </w:tr>
    </w:tbl>
    <w:p w14:paraId="7A2BE11C" w14:textId="77777777" w:rsidR="00147B49" w:rsidRPr="008C1E54" w:rsidRDefault="00147B49" w:rsidP="002C35B5">
      <w:pPr>
        <w:pStyle w:val="34fffa"/>
        <w:rPr>
          <w:lang w:val="en-US"/>
        </w:rPr>
      </w:pPr>
    </w:p>
    <w:p w14:paraId="0067DD05" w14:textId="77777777" w:rsidR="002C35B5" w:rsidRPr="002C35B5" w:rsidRDefault="002C35B5" w:rsidP="002C35B5">
      <w:pPr>
        <w:pStyle w:val="3415"/>
      </w:pPr>
      <w:bookmarkStart w:id="17" w:name="_Toc214018660"/>
      <w:r>
        <w:lastRenderedPageBreak/>
        <w:t>Перечень терминов</w:t>
      </w:r>
      <w:bookmarkEnd w:id="17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8C1E54" w:rsidRPr="00C91FC3" w14:paraId="0BDC08F8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B96C762" w14:textId="768FD7EF" w:rsidR="008C1E54" w:rsidRPr="00C91FC3" w:rsidRDefault="008C1E54" w:rsidP="008C1E54">
            <w:pPr>
              <w:pStyle w:val="34ff8"/>
            </w:pPr>
            <w:r>
              <w:rPr>
                <w:b w:val="0"/>
                <w:bCs/>
              </w:rPr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26BC7C7" w14:textId="6994FBA7" w:rsidR="008C1E54" w:rsidRPr="00C91FC3" w:rsidRDefault="008C1E54" w:rsidP="008C1E54">
            <w:pPr>
              <w:pStyle w:val="34ff8"/>
            </w:pPr>
            <w:r>
              <w:rPr>
                <w:b w:val="0"/>
                <w:bCs/>
              </w:rPr>
              <w:t>Определение</w:t>
            </w:r>
          </w:p>
        </w:tc>
      </w:tr>
      <w:tr w:rsidR="008C1E54" w:rsidRPr="00A37C7D" w14:paraId="44842F86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350C63F" w14:textId="13873174" w:rsidR="008C1E54" w:rsidRPr="00F800E2" w:rsidRDefault="008C1E54" w:rsidP="008C1E54">
            <w:pPr>
              <w:pStyle w:val="34ff6"/>
            </w:pPr>
            <w:r>
              <w:t>Система единого времени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1CD2228D" w14:textId="4480E550" w:rsidR="008C1E54" w:rsidRPr="00F800E2" w:rsidRDefault="008C1E54" w:rsidP="008C1E54">
            <w:pPr>
              <w:pStyle w:val="34ff6"/>
            </w:pPr>
            <w:r>
              <w:t>Совокупность аппаратных и программных средств, обеспечивающих единую точную временную синхронизацию всех подсистем АСУТП.</w:t>
            </w:r>
          </w:p>
        </w:tc>
      </w:tr>
      <w:tr w:rsidR="008C1E54" w:rsidRPr="00A37C7D" w14:paraId="770E6F53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E1FF947" w14:textId="1FEA146B" w:rsidR="008C1E54" w:rsidRPr="00F63FD6" w:rsidRDefault="008C1E54" w:rsidP="008C1E54">
            <w:pPr>
              <w:pStyle w:val="34ff6"/>
            </w:pPr>
            <w:r>
              <w:t>Сервер точного времени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BAAEB37" w14:textId="59F82BD4" w:rsidR="008C1E54" w:rsidRPr="00F63FD6" w:rsidRDefault="008C1E54" w:rsidP="008C1E54">
            <w:pPr>
              <w:pStyle w:val="34ff6"/>
            </w:pPr>
            <w:r>
              <w:t>Аппаратно-программное устройство, обеспечивающее выдачу эталонного времени по протоколу NTP.</w:t>
            </w:r>
          </w:p>
        </w:tc>
      </w:tr>
      <w:tr w:rsidR="008C1E54" w:rsidRPr="00A37C7D" w14:paraId="5A67C631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1A55F6F" w14:textId="69A5D799" w:rsidR="008C1E54" w:rsidRPr="00F800E2" w:rsidRDefault="008C1E54" w:rsidP="008C1E54">
            <w:pPr>
              <w:pStyle w:val="34ff6"/>
            </w:pPr>
            <w:r>
              <w:t>Протокол NTP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04B0E14" w14:textId="1A4CEA84" w:rsidR="008C1E54" w:rsidRPr="00F800E2" w:rsidRDefault="008C1E54" w:rsidP="008C1E54">
            <w:pPr>
              <w:pStyle w:val="34ff6"/>
            </w:pPr>
            <w:r>
              <w:t>Сетевой протокол синхронизации времени (Network Time Protocol), обеспечивающий передачу временных меток по сети Ethernet.</w:t>
            </w:r>
          </w:p>
        </w:tc>
      </w:tr>
      <w:tr w:rsidR="008C1E54" w:rsidRPr="00A37C7D" w14:paraId="1DA7D797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A2B3718" w14:textId="13CD8CF1" w:rsidR="008C1E54" w:rsidRPr="00F800E2" w:rsidRDefault="008C1E54" w:rsidP="008C1E54">
            <w:pPr>
              <w:pStyle w:val="34ff6"/>
            </w:pPr>
            <w:r>
              <w:t>ПЛК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6ED6E28" w14:textId="4FA4BBDD" w:rsidR="008C1E54" w:rsidRPr="00F800E2" w:rsidRDefault="008C1E54" w:rsidP="008C1E54">
            <w:pPr>
              <w:pStyle w:val="34ff6"/>
            </w:pPr>
            <w:r>
              <w:t>Программируемый логический контроллер, обеспечивающий локальное управление технологическим процессом.</w:t>
            </w:r>
          </w:p>
        </w:tc>
      </w:tr>
      <w:tr w:rsidR="008C1E54" w:rsidRPr="00A37C7D" w14:paraId="25A60466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B067447" w14:textId="7DC7DD9B" w:rsidR="008C1E54" w:rsidRPr="00F800E2" w:rsidRDefault="008C1E54" w:rsidP="008C1E54">
            <w:pPr>
              <w:pStyle w:val="34ff6"/>
            </w:pPr>
            <w:r>
              <w:t>Сервер SCADA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1A79904" w14:textId="778D78B8" w:rsidR="008C1E54" w:rsidRPr="00F800E2" w:rsidRDefault="008C1E54" w:rsidP="008C1E54">
            <w:pPr>
              <w:pStyle w:val="34ff6"/>
            </w:pPr>
            <w:r>
              <w:t>Сервер верхнего уровня системы управления, осуществляющий сбор, хранение и отображение технологической информации.</w:t>
            </w:r>
          </w:p>
        </w:tc>
      </w:tr>
      <w:tr w:rsidR="008C1E54" w:rsidRPr="00A37C7D" w14:paraId="7736B298" w14:textId="77777777" w:rsidTr="00A44007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D037DA4" w14:textId="095D1CF7" w:rsidR="008C1E54" w:rsidRPr="00F800E2" w:rsidRDefault="008C1E54" w:rsidP="008C1E54">
            <w:pPr>
              <w:pStyle w:val="34ff6"/>
            </w:pPr>
            <w:r>
              <w:t>АРМ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39F7EC72" w14:textId="542CD56B" w:rsidR="008C1E54" w:rsidRPr="00F800E2" w:rsidRDefault="008C1E54" w:rsidP="008C1E54">
            <w:pPr>
              <w:pStyle w:val="34ff6"/>
            </w:pPr>
            <w:r>
              <w:t>Автоматизированное рабочее место оператора для контроля и управления процессами АСУТП.</w:t>
            </w:r>
          </w:p>
        </w:tc>
      </w:tr>
      <w:tr w:rsidR="008C1E54" w:rsidRPr="00A37C7D" w14:paraId="55D30FBD" w14:textId="77777777" w:rsidTr="00A44007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86E619D" w14:textId="570451B8" w:rsidR="008C1E54" w:rsidRPr="00F800E2" w:rsidRDefault="008C1E54" w:rsidP="008C1E54">
            <w:pPr>
              <w:pStyle w:val="34ff6"/>
            </w:pPr>
            <w:r>
              <w:t>Временная синхронизация</w:t>
            </w: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  <w:vAlign w:val="center"/>
          </w:tcPr>
          <w:p w14:paraId="0DA38933" w14:textId="5BBFF69B" w:rsidR="008C1E54" w:rsidRPr="00F800E2" w:rsidRDefault="008C1E54" w:rsidP="008C1E54">
            <w:pPr>
              <w:pStyle w:val="34ff6"/>
            </w:pPr>
            <w:r>
              <w:t>Процесс согласования времени между всеми устройствами сети для обеспечения корректной работы систем управления и регистрации событий.</w:t>
            </w:r>
          </w:p>
        </w:tc>
      </w:tr>
    </w:tbl>
    <w:p w14:paraId="6ACE1328" w14:textId="77777777" w:rsidR="002C35B5" w:rsidRDefault="002C35B5" w:rsidP="002C35B5">
      <w:pPr>
        <w:pStyle w:val="34fffa"/>
      </w:pPr>
    </w:p>
    <w:p w14:paraId="7EC1D9BE" w14:textId="77777777" w:rsidR="00B6380B" w:rsidRPr="00BB426D" w:rsidRDefault="00B6380B" w:rsidP="00B6380B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2C64B2" w:rsidRPr="005F1B2E" w14:paraId="36A9EFFE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6DCB43BC" w14:textId="77777777" w:rsidR="002C64B2" w:rsidRPr="00A86232" w:rsidRDefault="002C64B2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29F26AED" w14:textId="77777777" w:rsidR="002C64B2" w:rsidRPr="005F1B2E" w:rsidRDefault="002C64B2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53FCC1AA" w14:textId="77777777" w:rsidR="002C64B2" w:rsidRPr="005F1B2E" w:rsidRDefault="002C64B2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229E801C" w14:textId="77777777" w:rsidR="002C64B2" w:rsidRPr="005F1B2E" w:rsidRDefault="002C64B2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35A5747C" w14:textId="77777777" w:rsidR="002C64B2" w:rsidRPr="005F1B2E" w:rsidRDefault="002C64B2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2772895F" w14:textId="77777777" w:rsidR="002C64B2" w:rsidRPr="005F1B2E" w:rsidRDefault="002C64B2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700CD08F" w14:textId="77777777" w:rsidR="002C64B2" w:rsidRPr="005F1B2E" w:rsidRDefault="002C64B2" w:rsidP="006877E2">
            <w:pPr>
              <w:pStyle w:val="34ff8"/>
            </w:pPr>
            <w:r w:rsidRPr="005F1B2E">
              <w:t>Дата</w:t>
            </w:r>
          </w:p>
        </w:tc>
      </w:tr>
      <w:tr w:rsidR="002C64B2" w:rsidRPr="005F1B2E" w14:paraId="6743BD3D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3068A86F" w14:textId="77777777" w:rsidR="002C64B2" w:rsidRPr="005F1B2E" w:rsidRDefault="002C64B2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A1276E7" w14:textId="77777777" w:rsidR="002C64B2" w:rsidRPr="005F1B2E" w:rsidRDefault="002C64B2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716847D1" w14:textId="77777777" w:rsidR="002C64B2" w:rsidRPr="005F1B2E" w:rsidRDefault="002C64B2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48981D34" w14:textId="77777777" w:rsidR="002C64B2" w:rsidRPr="005F1B2E" w:rsidRDefault="002C64B2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0EA52C89" w14:textId="77777777" w:rsidR="002C64B2" w:rsidRPr="005F1B2E" w:rsidRDefault="002C64B2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71AA32AC" w14:textId="77777777" w:rsidR="002C64B2" w:rsidRPr="005F1B2E" w:rsidRDefault="002C64B2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2966E573" w14:textId="77777777" w:rsidR="002C64B2" w:rsidRPr="005F1B2E" w:rsidRDefault="002C64B2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6B7D3515" w14:textId="77777777" w:rsidR="002C64B2" w:rsidRPr="005F1B2E" w:rsidRDefault="002C64B2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3D6A4B55" w14:textId="77777777" w:rsidR="002C64B2" w:rsidRPr="005F1B2E" w:rsidRDefault="002C64B2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31D8DA84" w14:textId="77777777" w:rsidR="002C64B2" w:rsidRPr="005F1B2E" w:rsidRDefault="002C64B2" w:rsidP="006877E2">
            <w:pPr>
              <w:pStyle w:val="34ff8"/>
            </w:pPr>
          </w:p>
        </w:tc>
      </w:tr>
      <w:tr w:rsidR="002C64B2" w14:paraId="2FB24466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2CBFAB59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01D352C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B8DA989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4ADAA5C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56D711A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98B893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7EDE034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BBF0E06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89BB91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ED9D24" w14:textId="77777777" w:rsidR="002C64B2" w:rsidRDefault="002C64B2" w:rsidP="008F1B2E">
            <w:pPr>
              <w:pStyle w:val="34ff6"/>
            </w:pPr>
          </w:p>
        </w:tc>
      </w:tr>
      <w:tr w:rsidR="002C64B2" w14:paraId="11CF4B68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64F6BA1F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84F1286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C8681A9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F290837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42CD4F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6F2B6F0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860D94D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67D16B8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DD7015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2183F0" w14:textId="77777777" w:rsidR="002C64B2" w:rsidRDefault="002C64B2" w:rsidP="008F1B2E">
            <w:pPr>
              <w:pStyle w:val="34ff6"/>
            </w:pPr>
          </w:p>
        </w:tc>
      </w:tr>
      <w:tr w:rsidR="002C64B2" w14:paraId="7B32840E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588C979E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A16323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650E47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5E1AE74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DEE913A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4625ED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229D65A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11320E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0BA2A91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0FFAA3B" w14:textId="77777777" w:rsidR="002C64B2" w:rsidRDefault="002C64B2" w:rsidP="008F1B2E">
            <w:pPr>
              <w:pStyle w:val="34ff6"/>
            </w:pPr>
          </w:p>
        </w:tc>
      </w:tr>
      <w:tr w:rsidR="002C64B2" w14:paraId="0002E5DC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5C00F922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C62647F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5B61921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5EEDB48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75F4041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C30FB6C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E2A10D0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D3C657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D6CDC16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4401B9" w14:textId="77777777" w:rsidR="002C64B2" w:rsidRDefault="002C64B2" w:rsidP="008F1B2E">
            <w:pPr>
              <w:pStyle w:val="34ff6"/>
            </w:pPr>
          </w:p>
        </w:tc>
      </w:tr>
      <w:tr w:rsidR="002C64B2" w14:paraId="1BF7BABF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0A38DFA0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2E7A12B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B1EBE17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56F666C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B936EB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57CAE9C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B437D53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72BAD25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19E5608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25758D4" w14:textId="77777777" w:rsidR="002C64B2" w:rsidRDefault="002C64B2" w:rsidP="008F1B2E">
            <w:pPr>
              <w:pStyle w:val="34ff6"/>
            </w:pPr>
          </w:p>
        </w:tc>
      </w:tr>
      <w:tr w:rsidR="002C64B2" w14:paraId="2847CAFE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09C40370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FC48F31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2B62AC8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1942EA5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CE50AD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1F9C36E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5CB30D8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DBF2A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33B68EE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9352E8E" w14:textId="77777777" w:rsidR="002C64B2" w:rsidRDefault="002C64B2" w:rsidP="008F1B2E">
            <w:pPr>
              <w:pStyle w:val="34ff6"/>
            </w:pPr>
          </w:p>
        </w:tc>
      </w:tr>
      <w:tr w:rsidR="002C64B2" w14:paraId="62C16C1E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65432EBD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64F8E7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AD9382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F0090AE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3BB54BB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4AE449A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8AAA6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B7FED2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3B78A32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33D53B8" w14:textId="77777777" w:rsidR="002C64B2" w:rsidRDefault="002C64B2" w:rsidP="008F1B2E">
            <w:pPr>
              <w:pStyle w:val="34ff6"/>
            </w:pPr>
          </w:p>
        </w:tc>
      </w:tr>
      <w:tr w:rsidR="002C64B2" w14:paraId="4754E9D0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315DB689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306502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29FE342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ADE133F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4954189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D00031B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483F09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B172CD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8DE0D0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BF66A32" w14:textId="77777777" w:rsidR="002C64B2" w:rsidRDefault="002C64B2" w:rsidP="008F1B2E">
            <w:pPr>
              <w:pStyle w:val="34ff6"/>
            </w:pPr>
          </w:p>
        </w:tc>
      </w:tr>
      <w:tr w:rsidR="002C64B2" w14:paraId="48C69EBF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F9AAEC0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C2EBB98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7DF6066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F82335F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0F9A957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E242AE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724B90B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6DBBECC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7339637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1168A5B" w14:textId="77777777" w:rsidR="002C64B2" w:rsidRDefault="002C64B2" w:rsidP="008F1B2E">
            <w:pPr>
              <w:pStyle w:val="34ff6"/>
            </w:pPr>
          </w:p>
        </w:tc>
      </w:tr>
      <w:tr w:rsidR="002C64B2" w14:paraId="44DE3154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06C4EF7D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C2449AE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2B65B0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E8E3BC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75721E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7A7EC67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024D680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045D759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634BED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664675D" w14:textId="77777777" w:rsidR="002C64B2" w:rsidRDefault="002C64B2" w:rsidP="008F1B2E">
            <w:pPr>
              <w:pStyle w:val="34ff6"/>
            </w:pPr>
          </w:p>
        </w:tc>
      </w:tr>
      <w:tr w:rsidR="002C64B2" w14:paraId="3A5B544F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B174C7E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7DE439B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4D4763C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5C8CF55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3C6F387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279616D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59B7534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EC273B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9A9C605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11E8182" w14:textId="77777777" w:rsidR="002C64B2" w:rsidRDefault="002C64B2" w:rsidP="008F1B2E">
            <w:pPr>
              <w:pStyle w:val="34ff6"/>
            </w:pPr>
          </w:p>
        </w:tc>
      </w:tr>
      <w:tr w:rsidR="002C64B2" w14:paraId="6ADB5B89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5CBE2CBF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6C77142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C50AA99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DAD7D36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3A93AFC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48C27E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85A39D0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8689278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C7B806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EEB7B06" w14:textId="77777777" w:rsidR="002C64B2" w:rsidRDefault="002C64B2" w:rsidP="008F1B2E">
            <w:pPr>
              <w:pStyle w:val="34ff6"/>
            </w:pPr>
          </w:p>
        </w:tc>
      </w:tr>
      <w:tr w:rsidR="002C64B2" w14:paraId="44309D73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7C53861C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B4CDD61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ED599CC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379EC7F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7727F42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88C685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03490FF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AB2E58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11DF083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4A0B446" w14:textId="77777777" w:rsidR="002C64B2" w:rsidRDefault="002C64B2" w:rsidP="008F1B2E">
            <w:pPr>
              <w:pStyle w:val="34ff6"/>
            </w:pPr>
          </w:p>
        </w:tc>
      </w:tr>
      <w:tr w:rsidR="002C64B2" w14:paraId="449F8ACA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8150B36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5BE690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2A91B3F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C872052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6EFBADE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5E0784B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F739E13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1842E06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6E65E0B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EB298E0" w14:textId="77777777" w:rsidR="002C64B2" w:rsidRDefault="002C64B2" w:rsidP="008F1B2E">
            <w:pPr>
              <w:pStyle w:val="34ff6"/>
            </w:pPr>
          </w:p>
        </w:tc>
      </w:tr>
      <w:tr w:rsidR="002C64B2" w14:paraId="03AD5BB8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379C30D0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E0975B3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BF54192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AE16D76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30FF2A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B9CA0B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88F565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63ADEA9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B7CD15D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E7899B4" w14:textId="77777777" w:rsidR="002C64B2" w:rsidRDefault="002C64B2" w:rsidP="008F1B2E">
            <w:pPr>
              <w:pStyle w:val="34ff6"/>
            </w:pPr>
          </w:p>
        </w:tc>
      </w:tr>
      <w:tr w:rsidR="002C64B2" w14:paraId="763FC8E4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2CA466B4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A04DE75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7D70AE3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FC9A53E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5D52240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8FCC36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39A211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F4314C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13DE17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63BFC02" w14:textId="77777777" w:rsidR="002C64B2" w:rsidRDefault="002C64B2" w:rsidP="008F1B2E">
            <w:pPr>
              <w:pStyle w:val="34ff6"/>
            </w:pPr>
          </w:p>
        </w:tc>
      </w:tr>
      <w:tr w:rsidR="002C64B2" w14:paraId="2993A356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080ACFE3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1D5F116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8EA69F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9ADC22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DFBCAF0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FA510B5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A7EE072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755672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08235DF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E597969" w14:textId="77777777" w:rsidR="002C64B2" w:rsidRDefault="002C64B2" w:rsidP="008F1B2E">
            <w:pPr>
              <w:pStyle w:val="34ff6"/>
            </w:pPr>
          </w:p>
        </w:tc>
      </w:tr>
      <w:tr w:rsidR="002C64B2" w14:paraId="2CF05A09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FEDED31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B12734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39A46B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665955B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21FA0E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26C4D0D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FD4E015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A58934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D8D683B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4E47F31" w14:textId="77777777" w:rsidR="002C64B2" w:rsidRDefault="002C64B2" w:rsidP="008F1B2E">
            <w:pPr>
              <w:pStyle w:val="34ff6"/>
            </w:pPr>
          </w:p>
        </w:tc>
      </w:tr>
      <w:tr w:rsidR="002C64B2" w14:paraId="262EB16B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BBADFF1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B2DDDC4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9A19167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53F728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E3D9218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1A9762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62E5D65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BC1E0E2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7DCF4DF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2AB06BF" w14:textId="77777777" w:rsidR="002C64B2" w:rsidRDefault="002C64B2" w:rsidP="008F1B2E">
            <w:pPr>
              <w:pStyle w:val="34ff6"/>
            </w:pPr>
          </w:p>
        </w:tc>
      </w:tr>
      <w:tr w:rsidR="002C64B2" w14:paraId="6F6B38E3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68591C3A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D9CCC6A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5AD533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EB1E570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9BBC058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CED4D3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3C768DD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0EA154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4FF273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61504F1" w14:textId="77777777" w:rsidR="002C64B2" w:rsidRDefault="002C64B2" w:rsidP="008F1B2E">
            <w:pPr>
              <w:pStyle w:val="34ff6"/>
            </w:pPr>
          </w:p>
        </w:tc>
      </w:tr>
      <w:tr w:rsidR="002C64B2" w14:paraId="6EF95312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7F724429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ADE815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3AD4BF6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A481081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AE13AF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35ECDA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DCC3D97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F638DE4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9473AF8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CAE1F72" w14:textId="77777777" w:rsidR="002C64B2" w:rsidRDefault="002C64B2" w:rsidP="008F1B2E">
            <w:pPr>
              <w:pStyle w:val="34ff6"/>
            </w:pPr>
          </w:p>
        </w:tc>
      </w:tr>
      <w:tr w:rsidR="002C64B2" w14:paraId="12CA85FE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6DF4C0B6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1920AF7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ABB8185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6649259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B4F41AB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96EEB9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B51127D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3F12BD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EBEA185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2474262" w14:textId="77777777" w:rsidR="002C64B2" w:rsidRDefault="002C64B2" w:rsidP="008F1B2E">
            <w:pPr>
              <w:pStyle w:val="34ff6"/>
            </w:pPr>
          </w:p>
        </w:tc>
      </w:tr>
      <w:tr w:rsidR="002C64B2" w14:paraId="64CFD893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7E831352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5893DE2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D17BBC6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28B8F5F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F07ED7B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2E437A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DF7737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ED2EEF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82E31E8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F3D7C21" w14:textId="77777777" w:rsidR="002C64B2" w:rsidRDefault="002C64B2" w:rsidP="008F1B2E">
            <w:pPr>
              <w:pStyle w:val="34ff6"/>
            </w:pPr>
          </w:p>
        </w:tc>
      </w:tr>
      <w:tr w:rsidR="002C64B2" w14:paraId="2B1C2E2A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14B47066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948A93B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9134C5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4A23878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5D1156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36EDD7E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340F08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315ABB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F7293F3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A286DA" w14:textId="77777777" w:rsidR="002C64B2" w:rsidRDefault="002C64B2" w:rsidP="008F1B2E">
            <w:pPr>
              <w:pStyle w:val="34ff6"/>
            </w:pPr>
          </w:p>
        </w:tc>
      </w:tr>
      <w:tr w:rsidR="002C64B2" w14:paraId="69B71CAE" w14:textId="77777777" w:rsidTr="008F1B2E">
        <w:trPr>
          <w:trHeight w:val="454"/>
        </w:trPr>
        <w:tc>
          <w:tcPr>
            <w:tcW w:w="518" w:type="dxa"/>
            <w:vAlign w:val="center"/>
          </w:tcPr>
          <w:p w14:paraId="7323DA58" w14:textId="77777777" w:rsidR="002C64B2" w:rsidRDefault="002C64B2" w:rsidP="008F1B2E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17C610C" w14:textId="77777777" w:rsidR="002C64B2" w:rsidRDefault="002C64B2" w:rsidP="008F1B2E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BA3E598" w14:textId="77777777" w:rsidR="002C64B2" w:rsidRDefault="002C64B2" w:rsidP="008F1B2E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9ABE910" w14:textId="77777777" w:rsidR="002C64B2" w:rsidRDefault="002C64B2" w:rsidP="008F1B2E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318D36C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A738A16" w14:textId="77777777" w:rsidR="002C64B2" w:rsidRDefault="002C64B2" w:rsidP="008F1B2E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D853C24" w14:textId="77777777" w:rsidR="002C64B2" w:rsidRDefault="002C64B2" w:rsidP="008F1B2E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611C39" w14:textId="77777777" w:rsidR="002C64B2" w:rsidRDefault="002C64B2" w:rsidP="008F1B2E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784AD51" w14:textId="77777777" w:rsidR="002C64B2" w:rsidRDefault="002C64B2" w:rsidP="008F1B2E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7F9EAF3" w14:textId="77777777" w:rsidR="002C64B2" w:rsidRDefault="002C64B2" w:rsidP="008F1B2E">
            <w:pPr>
              <w:pStyle w:val="34ff6"/>
            </w:pPr>
          </w:p>
        </w:tc>
      </w:tr>
    </w:tbl>
    <w:p w14:paraId="30D42617" w14:textId="77777777" w:rsidR="00AB28D5" w:rsidRPr="00AB28D5" w:rsidRDefault="00AB28D5" w:rsidP="002C35B5">
      <w:pPr>
        <w:pStyle w:val="34fffa"/>
      </w:pPr>
    </w:p>
    <w:sectPr w:rsidR="00AB28D5" w:rsidRPr="00AB28D5" w:rsidSect="00821D58">
      <w:headerReference w:type="default" r:id="rId20"/>
      <w:headerReference w:type="first" r:id="rId21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2BA46" w14:textId="77777777" w:rsidR="008874DF" w:rsidRDefault="008874DF" w:rsidP="00AD0715">
      <w:r>
        <w:separator/>
      </w:r>
    </w:p>
    <w:p w14:paraId="0420CFB9" w14:textId="77777777" w:rsidR="008874DF" w:rsidRDefault="008874DF" w:rsidP="00AD0715"/>
  </w:endnote>
  <w:endnote w:type="continuationSeparator" w:id="0">
    <w:p w14:paraId="5F939855" w14:textId="77777777" w:rsidR="008874DF" w:rsidRDefault="008874DF" w:rsidP="00AD0715">
      <w:r>
        <w:continuationSeparator/>
      </w:r>
    </w:p>
    <w:p w14:paraId="3C47DCCE" w14:textId="77777777" w:rsidR="008874DF" w:rsidRDefault="008874DF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AFD8A" w14:textId="77777777" w:rsidR="00B01EA1" w:rsidRDefault="00B01EA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EF1A" w14:textId="260C232D" w:rsidR="00B01EA1" w:rsidRDefault="00B01EA1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7DC7B" w14:textId="77777777" w:rsidR="00B01EA1" w:rsidRDefault="00B01EA1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E2908" w14:textId="77777777" w:rsidR="00F755DF" w:rsidRDefault="00F755DF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958D9" w14:textId="77777777" w:rsidR="00F755DF" w:rsidRDefault="00F755DF" w:rsidP="00F755DF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F3052" w14:textId="77777777" w:rsidR="008874DF" w:rsidRDefault="008874DF" w:rsidP="00AD0715">
      <w:r>
        <w:separator/>
      </w:r>
    </w:p>
    <w:p w14:paraId="69DDB0FF" w14:textId="77777777" w:rsidR="008874DF" w:rsidRDefault="008874DF" w:rsidP="00AD0715"/>
  </w:footnote>
  <w:footnote w:type="continuationSeparator" w:id="0">
    <w:p w14:paraId="30BC786D" w14:textId="77777777" w:rsidR="008874DF" w:rsidRDefault="008874DF" w:rsidP="00AD0715">
      <w:r>
        <w:continuationSeparator/>
      </w:r>
    </w:p>
    <w:p w14:paraId="4964B54E" w14:textId="77777777" w:rsidR="008874DF" w:rsidRDefault="008874DF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6D77B" w14:textId="77777777" w:rsidR="00B01EA1" w:rsidRDefault="00B01EA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BFDA" w14:textId="77777777" w:rsidR="00D43F8F" w:rsidRDefault="00F755D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7885BE78" wp14:editId="3DE8ED5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0E1319" w14:textId="77777777" w:rsidR="00F755DF" w:rsidRDefault="00F755DF" w:rsidP="00F755D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24343B" w14:textId="77777777" w:rsidR="00F755DF" w:rsidRDefault="00F755DF" w:rsidP="00F755D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E3A400" w14:textId="77777777" w:rsidR="00F755DF" w:rsidRDefault="00F755DF" w:rsidP="00F755D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EBAB1D" w14:textId="77777777" w:rsidR="00F755DF" w:rsidRDefault="00F755DF" w:rsidP="00F755DF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34ADE9" w14:textId="77777777" w:rsidR="00F755DF" w:rsidRDefault="00F755DF" w:rsidP="00F755D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F25CEE" w14:textId="77777777"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47625F8" w14:textId="77777777"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2C9CF" w14:textId="77777777"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97CD23" w14:textId="77777777"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3B0158" w14:textId="77777777" w:rsidR="00F755DF" w:rsidRDefault="00F755DF" w:rsidP="00F755D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85BE78" id="Группа 59" o:spid="_x0000_s1036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">
              <v:group id="Группа 60" o:spid="_x0000_s103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Группа 61" o:spid="_x0000_s103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91" o:spid="_x0000_s103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XIwgAAANs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" filled="f" strokeweight="1.5pt">
                    <v:textbox inset=",1mm"/>
                  </v:rect>
                  <v:group id="Группа 63" o:spid="_x0000_s104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Группа 64" o:spid="_x0000_s104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76" o:spid="_x0000_s104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      <v:line id="Line 77" o:spid="_x0000_s104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      <v:line id="Line 78" o:spid="_x0000_s104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  <v:line id="Line 79" o:spid="_x0000_s104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    </v:group>
                    <v:line id="Line 92" o:spid="_x0000_s104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SUwwAAANs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gaPL+kHyPIOAAD//wMAUEsBAi0AFAAGAAgAAAAhANvh9svuAAAAhQEAABMAAAAAAAAAAAAA&#10;AAAAAAAAAFtDb250ZW50X1R5cGVzXS54bWxQSwECLQAUAAYACAAAACEAWvQsW78AAAAVAQAACwAA&#10;AAAAAAAAAAAAAAAfAQAAX3JlbHMvLnJlbHNQSwECLQAUAAYACAAAACEA6xnElMMAAADbAAAADwAA&#10;AAAAAAAAAAAAAAAHAgAAZHJzL2Rvd25yZXYueG1sUEsFBgAAAAADAAMAtwAAAPcCAAAAAA==&#10;" strokeweight="1.5pt"/>
                  </v:group>
                </v:group>
                <v:group id="Группа 70" o:spid="_x0000_s104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Группа 71" o:spid="_x0000_s104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4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0E0E1319" w14:textId="77777777" w:rsidR="00F755DF" w:rsidRDefault="00F755DF" w:rsidP="00F755D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5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Wy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ZASvL/EHyPkTAAD//wMAUEsBAi0AFAAGAAgAAAAhANvh9svuAAAAhQEAABMAAAAAAAAAAAAA&#10;AAAAAAAAAFtDb250ZW50X1R5cGVzXS54bWxQSwECLQAUAAYACAAAACEAWvQsW78AAAAVAQAACwAA&#10;AAAAAAAAAAAAAAAfAQAAX3JlbHMvLnJlbHNQSwECLQAUAAYACAAAACEADNxVss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7B24343B" w14:textId="77777777" w:rsidR="00F755DF" w:rsidRDefault="00F755DF" w:rsidP="00F755D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5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L3h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dASvL/EHyPkTAAD//wMAUEsBAi0AFAAGAAgAAAAhANvh9svuAAAAhQEAABMAAAAAAAAAAAAA&#10;AAAAAAAAAFtDb250ZW50X1R5cGVzXS54bWxQSwECLQAUAAYACAAAACEAWvQsW78AAAAVAQAACwAA&#10;AAAAAAAAAAAAAAAfAQAAX3JlbHMvLnJlbHNQSwECLQAUAAYACAAAACEAtuC94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3E3A400" w14:textId="77777777" w:rsidR="00F755DF" w:rsidRDefault="00F755DF" w:rsidP="00F755D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5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32EBAB1D" w14:textId="77777777" w:rsidR="00F755DF" w:rsidRDefault="00F755DF" w:rsidP="00F755DF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5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0734ADE9" w14:textId="77777777" w:rsidR="00F755DF" w:rsidRDefault="00F755DF" w:rsidP="00F755D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5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87" o:spid="_x0000_s105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2AF25CEE" w14:textId="77777777"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5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VN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FjP4/ZJ+gFz/AAAA//8DAFBLAQItABQABgAIAAAAIQDb4fbL7gAAAIUBAAATAAAAAAAAAAAA&#10;AAAAAAAAAABbQ29udGVudF9UeXBlc10ueG1sUEsBAi0AFAAGAAgAAAAhAFr0LFu/AAAAFQEAAAsA&#10;AAAAAAAAAAAAAAAAHwEAAF9yZWxzLy5yZWxzUEsBAi0AFAAGAAgAAAAhAJjdlU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47625F8" w14:textId="77777777"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5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3062C9CF" w14:textId="77777777"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5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5C97CD23" w14:textId="77777777"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5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593B0158" w14:textId="77777777" w:rsidR="00F755DF" w:rsidRDefault="00F755DF" w:rsidP="00F755D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6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7CB0C" w14:textId="77777777" w:rsidR="00B01EA1" w:rsidRDefault="00B01EA1">
    <w:pPr>
      <w:pStyle w:val="a9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8A1AB" w14:textId="77777777" w:rsidR="00D43F8F" w:rsidRDefault="00353B1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2BE6043D" wp14:editId="323D65A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1" name="Группа 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7DEB15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739EBEA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6C39B21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9D1114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7BD18EE" w14:textId="77777777" w:rsidR="00D43F8F" w:rsidRDefault="00D43F8F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66BDD09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6D41CF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FC42C82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111DCA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3EBD69" w14:textId="77777777" w:rsidR="00D43F8F" w:rsidRDefault="00D43F8F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591E34A" w14:textId="77777777" w:rsidR="00D43F8F" w:rsidRPr="00CB1016" w:rsidRDefault="00D43F8F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092BFA" w14:textId="77777777" w:rsidR="00D43F8F" w:rsidRPr="005374BE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463390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16C47F6" w14:textId="77777777" w:rsidR="00D43F8F" w:rsidRDefault="00D43F8F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7E2B00">
                                      <w:t>A.B.XXX.П8.XX.</w:t>
                                    </w:r>
                                    <w:proofErr w:type="gramStart"/>
                                    <w:r w:rsidR="007E2B00">
                                      <w:t>X-X</w:t>
                                    </w:r>
                                    <w:proofErr w:type="gramEnd"/>
                                    <w:r w:rsidR="007E2B00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F257D54" w14:textId="77777777" w:rsidR="00D43F8F" w:rsidRPr="00945CCC" w:rsidRDefault="00D43F8F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3265D7" w14:textId="77777777" w:rsidR="00D43F8F" w:rsidRDefault="00D43F8F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2AD90BC" w14:textId="77777777"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C315CDF" w14:textId="77777777" w:rsidR="00D43F8F" w:rsidRPr="000411E6" w:rsidRDefault="00D43F8F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0E3EB51" w14:textId="77777777" w:rsidR="00D43F8F" w:rsidRPr="005E4A3B" w:rsidRDefault="00D43F8F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3768208" w14:textId="77777777"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E38A1B" w14:textId="77777777" w:rsidR="00D43F8F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52E9640" w14:textId="77777777"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CBB7891" w14:textId="77777777" w:rsidR="00D43F8F" w:rsidRPr="00945CCC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24A30FD" w14:textId="77777777"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2E6D1C" w14:textId="77777777" w:rsidR="00D43F8F" w:rsidRPr="005E4A3B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30F9D72" w14:textId="77777777"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2AB2DA" w14:textId="77777777" w:rsidR="00D43F8F" w:rsidRPr="000411E6" w:rsidRDefault="00D43F8F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5" name="Группа 2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787916" w14:textId="77777777"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D97890" w14:textId="77777777"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BE6043D" id="Группа 31" o:spid="_x0000_s1061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">
              <v:group id="Группа 2" o:spid="_x0000_s1062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3" o:spid="_x0000_s1063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па 4" o:spid="_x0000_s1064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Группа 5" o:spid="_x0000_s106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1" o:spid="_x0000_s1066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" filled="f" strokeweight="1.5pt">
                        <v:textbox inset=",1mm"/>
                      </v:rect>
                      <v:group id="Группа 7" o:spid="_x0000_s106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Группа 8" o:spid="_x0000_s1068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76" o:spid="_x0000_s1069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      <v:line id="Line 77" o:spid="_x0000_s1070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      <v:line id="Line 78" o:spid="_x0000_s1071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      <v:line id="Line 79" o:spid="_x0000_s1072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    </v:group>
                        <v:line id="Line 92" o:spid="_x0000_s1073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        </v:group>
                    </v:group>
                    <v:group id="Группа 14" o:spid="_x0000_s1074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Группа 15" o:spid="_x0000_s1075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76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2E7DEB15" w14:textId="77777777"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77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739EBEA" w14:textId="77777777"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78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6C39B21" w14:textId="77777777" w:rsidR="00D43F8F" w:rsidRDefault="00D43F8F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79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79D1114" w14:textId="77777777"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80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ys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K4Pn6JP0DmDwAAAP//AwBQSwECLQAUAAYACAAAACEA2+H2y+4AAACFAQAAEwAAAAAAAAAAAAAA&#10;AAAAAAAAW0NvbnRlbnRfVHlwZXNdLnhtbFBLAQItABQABgAIAAAAIQBa9CxbvwAAABUBAAALAAAA&#10;AAAAAAAAAAAAAB8BAABfcmVscy8ucmVsc1BLAQItABQABgAIAAAAIQBgVHys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37BD18EE" w14:textId="77777777" w:rsidR="00D43F8F" w:rsidRDefault="00D43F8F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81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87" o:spid="_x0000_s1082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Te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Jq9w/5J+gFz+AQAA//8DAFBLAQItABQABgAIAAAAIQDb4fbL7gAAAIUBAAATAAAAAAAAAAAA&#10;AAAAAAAAAABbQ29udGVudF9UeXBlc10ueG1sUEsBAi0AFAAGAAgAAAAhAFr0LFu/AAAAFQEAAAsA&#10;AAAAAAAAAAAAAAAAHwEAAF9yZWxzLy5yZWxzUEsBAi0AFAAGAAgAAAAhALSLxN7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66BDD09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83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16D41CF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84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4FC42C82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085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eY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Xidw/5J+gFz+AQAA//8DAFBLAQItABQABgAIAAAAIQDb4fbL7gAAAIUBAAATAAAAAAAAAAAA&#10;AAAAAAAAAABbQ29udGVudF9UeXBlc10ueG1sUEsBAi0AFAAGAAgAAAAhAFr0LFu/AAAAFQEAAAsA&#10;AAAAAAAAAAAAAAAAHwEAAF9yZWxzLy5yZWxzUEsBAi0AFAAGAAgAAAAhAF4e95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D111DCA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086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IDxAAAANs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jP4/ZJ+gFz/AAAA//8DAFBLAQItABQABgAIAAAAIQDb4fbL7gAAAIUBAAATAAAAAAAAAAAA&#10;AAAAAAAAAABbQ29udGVudF9UeXBlc10ueG1sUEsBAi0AFAAGAAgAAAAhAFr0LFu/AAAAFQEAAAsA&#10;AAAAAAAAAAAAAAAAHwEAAF9yZWxzLy5yZWxzUEsBAi0AFAAGAAgAAAAhADFSUg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33EBD69" w14:textId="77777777" w:rsidR="00D43F8F" w:rsidRDefault="00D43F8F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087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c6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en34+5J+gJz9AgAA//8DAFBLAQItABQABgAIAAAAIQDb4fbL7gAAAIUBAAATAAAAAAAAAAAA&#10;AAAAAAAAAABbQ29udGVudF9UeXBlc10ueG1sUEsBAi0AFAAGAAgAAAAhAFr0LFu/AAAAFQEAAAsA&#10;AAAAAAAAAAAAAAAAHwEAAF9yZWxzLy5yZWxzUEsBAi0AFAAGAAgAAAAhABS5RzrEAAAA2wAAAA8A&#10;AAAAAAAAAAAAAAAABwIAAGRycy9kb3ducmV2LnhtbFBLBQYAAAAAAwADALcAAAD4AgAAAAA=&#10;" filled="f" strokeweight="1.5pt">
                    <v:textbox inset=",1mm"/>
                  </v:rect>
                </v:group>
                <v:group id="Группа 37" o:spid="_x0000_s1088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8" o:spid="_x0000_s1089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line id="Line 102" o:spid="_x0000_s1090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091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GixQAAANs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Xgaw++X9AP04gcAAP//AwBQSwECLQAUAAYACAAAACEA2+H2y+4AAACFAQAAEwAAAAAAAAAA&#10;AAAAAAAAAAAAW0NvbnRlbnRfVHlwZXNdLnhtbFBLAQItABQABgAIAAAAIQBa9CxbvwAAABUBAAAL&#10;AAAAAAAAAAAAAAAAAB8BAABfcmVscy8ucmVsc1BLAQItABQABgAIAAAAIQA8VcGi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092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093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" strokecolor="windowText" strokeweight="1.5pt"/>
                    <v:line id="Line 98" o:spid="_x0000_s1094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99" o:spid="_x0000_s1095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096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jS6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+D/TDoCevoHAAD//wMAUEsBAi0AFAAGAAgAAAAhANvh9svuAAAAhQEAABMAAAAAAAAA&#10;AAAAAAAAAAAAAFtDb250ZW50X1R5cGVzXS54bWxQSwECLQAUAAYACAAAACEAWvQsW78AAAAVAQAA&#10;CwAAAAAAAAAAAAAAAAAfAQAAX3JlbHMvLnJlbHNQSwECLQAUAAYACAAAACEA2kI0u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097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098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099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00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<v:group id="Группа 480" o:spid="_x0000_s1101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rect id="Rectangle 123" o:spid="_x0000_s1102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" filled="f" stroked="f">
                        <v:textbox inset="1pt,.4mm,1pt,1pt">
                          <w:txbxContent>
                            <w:p w14:paraId="7591E34A" w14:textId="77777777" w:rsidR="00D43F8F" w:rsidRPr="00CB1016" w:rsidRDefault="00D43F8F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03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" filled="f" stroked="f">
                        <v:textbox inset="1pt,.4mm,1pt,1pt">
                          <w:txbxContent>
                            <w:p w14:paraId="68092BFA" w14:textId="77777777" w:rsidR="00D43F8F" w:rsidRPr="005374BE" w:rsidRDefault="00D43F8F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463390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04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" filled="f" stroked="f">
                        <v:textbox inset="1pt,.4mm,1pt,1pt">
                          <w:txbxContent>
                            <w:p w14:paraId="016C47F6" w14:textId="77777777" w:rsidR="00D43F8F" w:rsidRDefault="00D43F8F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7E2B00">
                                <w:t>A.B.XXX.П8.XX.</w:t>
                              </w:r>
                              <w:proofErr w:type="gramStart"/>
                              <w:r w:rsidR="007E2B00">
                                <w:t>X-X</w:t>
                              </w:r>
                              <w:proofErr w:type="gramEnd"/>
                              <w:r w:rsidR="007E2B00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05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rect id="Rectangle 119" o:spid="_x0000_s1106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" filled="f" stroked="f">
                        <v:textbox inset="0,0,0,0">
                          <w:txbxContent>
                            <w:p w14:paraId="5F257D54" w14:textId="77777777" w:rsidR="00D43F8F" w:rsidRPr="00945CCC" w:rsidRDefault="00D43F8F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07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RG5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V/jITzPxCMgZw8AAAD//wMAUEsBAi0AFAAGAAgAAAAhANvh9svuAAAAhQEAABMAAAAAAAAA&#10;AAAAAAAAAAAAAFtDb250ZW50X1R5cGVzXS54bWxQSwECLQAUAAYACAAAACEAWvQsW78AAAAVAQAA&#10;CwAAAAAAAAAAAAAAAAAfAQAAX3JlbHMvLnJlbHNQSwECLQAUAAYACAAAACEAv2URucYAAADcAAAA&#10;DwAAAAAAAAAAAAAAAAAHAgAAZHJzL2Rvd25yZXYueG1sUEsFBgAAAAADAAMAtwAAAPoCAAAAAA==&#10;" filled="f" stroked="f">
                        <v:textbox inset="0,0,0,0">
                          <w:txbxContent>
                            <w:p w14:paraId="633265D7" w14:textId="77777777" w:rsidR="00D43F8F" w:rsidRDefault="00D43F8F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08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" filled="f" stroked="f">
                        <v:textbox inset="0,0,0,0">
                          <w:txbxContent>
                            <w:p w14:paraId="22AD90BC" w14:textId="77777777"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09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" filled="f" stroked="f">
                        <v:textbox inset="0,0,0,0">
                          <w:txbxContent>
                            <w:p w14:paraId="5C315CDF" w14:textId="77777777" w:rsidR="00D43F8F" w:rsidRPr="000411E6" w:rsidRDefault="00D43F8F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10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" filled="f" stroked="f">
                        <v:textbox inset="0,0,0,0">
                          <w:txbxContent>
                            <w:p w14:paraId="50E3EB51" w14:textId="77777777" w:rsidR="00D43F8F" w:rsidRPr="005E4A3B" w:rsidRDefault="00D43F8F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11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qLwgAAANw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" filled="f" stroked="f">
                        <v:textbox inset="0,0,0,0">
                          <w:txbxContent>
                            <w:p w14:paraId="43768208" w14:textId="77777777"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12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" filled="f" stroked="f">
                        <v:textbox inset="0,0,0,0">
                          <w:txbxContent>
                            <w:p w14:paraId="7AE38A1B" w14:textId="77777777" w:rsidR="00D43F8F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13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FnxgAAANw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inM/g7E4+AXN4AAAD//wMAUEsBAi0AFAAGAAgAAAAhANvh9svuAAAAhQEAABMAAAAAAAAA&#10;AAAAAAAAAAAAAFtDb250ZW50X1R5cGVzXS54bWxQSwECLQAUAAYACAAAACEAWvQsW78AAAAVAQAA&#10;CwAAAAAAAAAAAAAAAAAfAQAAX3JlbHMvLnJlbHNQSwECLQAUAAYACAAAACEARYeBZ8YAAADcAAAA&#10;DwAAAAAAAAAAAAAAAAAHAgAAZHJzL2Rvd25yZXYueG1sUEsFBgAAAAADAAMAtwAAAPoCAAAAAA==&#10;" filled="f" stroked="f">
                        <v:textbox inset="0,0,0,0">
                          <w:txbxContent>
                            <w:p w14:paraId="652E9640" w14:textId="77777777"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14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" filled="f" stroked="f">
                        <v:textbox inset="0,0,0,0">
                          <w:txbxContent>
                            <w:p w14:paraId="0CBB7891" w14:textId="77777777" w:rsidR="00D43F8F" w:rsidRPr="00945CCC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15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" filled="f" stroked="f">
                        <v:textbox inset="0,0,0,0">
                          <w:txbxContent>
                            <w:p w14:paraId="024A30FD" w14:textId="77777777"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16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" filled="f" stroked="f">
                        <v:textbox inset="0,0,0,0">
                          <w:txbxContent>
                            <w:p w14:paraId="632E6D1C" w14:textId="77777777" w:rsidR="00D43F8F" w:rsidRPr="005E4A3B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17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dk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A6vIdkxQAAANwAAAAP&#10;AAAAAAAAAAAAAAAAAAcCAABkcnMvZG93bnJldi54bWxQSwUGAAAAAAMAAwC3AAAA+QIAAAAA&#10;" filled="f" stroked="f">
                        <v:textbox inset="0,0,0,0">
                          <w:txbxContent>
                            <w:p w14:paraId="730F9D72" w14:textId="77777777"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18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L/xgAAANwAAAAPAAAAZHJzL2Rvd25yZXYueG1sRI9Pa8JA&#10;FMTvhX6H5RW8SN1Up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VfAi/8YAAADcAAAA&#10;DwAAAAAAAAAAAAAAAAAHAgAAZHJzL2Rvd25yZXYueG1sUEsFBgAAAAADAAMAtwAAAPoCAAAAAA==&#10;" filled="f" stroked="f">
                        <v:textbox inset="0,0,0,0">
                          <w:txbxContent>
                            <w:p w14:paraId="6C2AB2DA" w14:textId="77777777" w:rsidR="00D43F8F" w:rsidRPr="000411E6" w:rsidRDefault="00D43F8F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5" o:spid="_x0000_s1119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122" o:spid="_x0000_s1120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" filled="f" stroked="f">
                  <v:textbox inset="1pt,.4mm,1pt,1pt">
                    <w:txbxContent>
                      <w:p w14:paraId="00787916" w14:textId="77777777"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21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" filled="f" stroked="f">
                  <v:textbox inset="1pt,.4mm,1pt,1pt">
                    <w:txbxContent>
                      <w:p w14:paraId="68D97890" w14:textId="77777777"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7F4B1" w14:textId="77777777" w:rsidR="00C21772" w:rsidRDefault="00353B1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7870F102" wp14:editId="1FDACEE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0" name="Группа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FADD4C8" w14:textId="77777777" w:rsidR="00C21772" w:rsidRDefault="00C21772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8DBF53A" w14:textId="77777777" w:rsidR="00C21772" w:rsidRDefault="00C21772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4840450" w14:textId="77777777" w:rsidR="00C21772" w:rsidRDefault="00C21772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D0AEDF" w14:textId="77777777" w:rsidR="00C21772" w:rsidRDefault="00C21772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98BE86" w14:textId="77777777" w:rsidR="00C21772" w:rsidRDefault="00C21772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E46218C" w14:textId="77777777"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08C9AE" w14:textId="77777777"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A8E98AC" w14:textId="77777777"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F8BFEC" w14:textId="77777777"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87F53" w14:textId="77777777" w:rsidR="00C21772" w:rsidRDefault="00C21772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30868D" w14:textId="77777777" w:rsidR="00C21772" w:rsidRPr="00945CCC" w:rsidRDefault="00C21772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D26CF7" w14:textId="77777777" w:rsidR="00C21772" w:rsidRDefault="00C21772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AF9D4A" w14:textId="77777777" w:rsidR="00C21772" w:rsidRDefault="00C21772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D9B8E08" w14:textId="77777777" w:rsidR="00C21772" w:rsidRPr="005E4A3B" w:rsidRDefault="00C21772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11FC5F" w14:textId="77777777" w:rsidR="00C21772" w:rsidRPr="000411E6" w:rsidRDefault="00C21772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93BA87" w14:textId="77777777" w:rsidR="00C21772" w:rsidRDefault="00C21772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513D0E" w14:textId="77777777" w:rsidR="00C21772" w:rsidRDefault="00C21772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455150" w14:textId="77777777" w:rsidR="00C21772" w:rsidRPr="005E4A3B" w:rsidRDefault="00C21772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8B8B8F" w14:textId="77777777" w:rsidR="00C21772" w:rsidRPr="00931BFC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6E817E" w14:textId="4CD8C00E" w:rsidR="00C21772" w:rsidRPr="00A32665" w:rsidRDefault="00C21772" w:rsidP="00B2745D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40154F" w14:textId="239D261E" w:rsidR="00C21772" w:rsidRPr="005E4A3B" w:rsidRDefault="00D038AE" w:rsidP="00B2745D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87354A" w14:textId="38F4DF65" w:rsidR="00C21772" w:rsidRPr="005E4A3B" w:rsidRDefault="00D038AE" w:rsidP="00B2745D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C893D5" w14:textId="77777777"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F2FC0C" w14:textId="45F112A2" w:rsidR="00C21772" w:rsidRPr="005E4A3B" w:rsidRDefault="00D038AE" w:rsidP="00B2745D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4C06CC" w14:textId="77777777"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E71441" w14:textId="603AA8D9" w:rsidR="00C21772" w:rsidRPr="000411E6" w:rsidRDefault="00D038AE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BE8DFF" w14:textId="7BD5498F" w:rsidR="00C21772" w:rsidRPr="000411E6" w:rsidRDefault="00D038AE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3E9582" w14:textId="77777777"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86355" w14:textId="3374772A" w:rsidR="00C21772" w:rsidRPr="000411E6" w:rsidRDefault="00D038AE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96BA8B" w14:textId="77777777"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0DF4DC" w14:textId="044E1183" w:rsidR="00C21772" w:rsidRPr="0079077B" w:rsidRDefault="00D038AE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302B11" w14:textId="6B79ED38" w:rsidR="00C21772" w:rsidRPr="00A32665" w:rsidRDefault="00D038AE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7F6F02" w14:textId="77777777" w:rsidR="00C21772" w:rsidRPr="00CB1016" w:rsidRDefault="00C21772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C7D341" w14:textId="77777777" w:rsidR="00C21772" w:rsidRPr="00CB1016" w:rsidRDefault="00C21772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440988" w14:textId="0B6A2915" w:rsidR="00C21772" w:rsidRPr="005374BE" w:rsidRDefault="00C21772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76707" w:rsidRPr="00776707">
                                    <w:rPr>
                                      <w:noProof/>
                                    </w:rPr>
                                    <w:instrText>12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76707">
                                    <w:rPr>
                                      <w:noProof/>
                                    </w:rPr>
                                    <w:t>12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95790C" w14:textId="77777777" w:rsidR="00C21772" w:rsidRPr="005374BE" w:rsidRDefault="00C21772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5F405C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1E765CA" w14:textId="4F42E02C" w:rsidR="00C21772" w:rsidRDefault="00D038AE" w:rsidP="00B2745D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EF287F" w14:textId="51DAFB54" w:rsidR="00C21772" w:rsidRDefault="00C21772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9942FC">
                                    <w:t>878.2023-АСУ ТП.СЕВ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E23AE0" w14:textId="18C73590" w:rsidR="00C21772" w:rsidRDefault="00D038AE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C21772">
                                    <w:t>.</w:t>
                                  </w:r>
                                </w:p>
                                <w:p w14:paraId="01F9592D" w14:textId="0F8C24A2" w:rsidR="00C21772" w:rsidRPr="00B86FA1" w:rsidRDefault="00F409D3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Система единого времени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0E58E25" w14:textId="77777777" w:rsidR="00C21772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5776F8" w14:textId="77777777" w:rsidR="00C21772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160550" w14:textId="77777777" w:rsidR="00C21772" w:rsidRPr="00945CCC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6AE4425" w14:textId="77777777" w:rsidR="00C21772" w:rsidRPr="00945CCC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6FE079" w14:textId="77777777"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911179" w14:textId="77777777" w:rsidR="00C21772" w:rsidRPr="005E4A3B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A39CFC" w14:textId="77777777"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43BC9F" w14:textId="77777777" w:rsidR="00C21772" w:rsidRPr="000411E6" w:rsidRDefault="00C21772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" name="Группа 1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21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76C74F" w14:textId="77777777"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2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101BBD" w14:textId="77777777" w:rsidR="00D66961" w:rsidRPr="006C5C53" w:rsidRDefault="00D66961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870F102" id="Группа 30" o:spid="_x0000_s1124" style="position:absolute;left:0;text-align:left;margin-left:22.7pt;margin-top:14.2pt;width:558.45pt;height:826.6pt;z-index:25167974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">
              <v:group id="Группа 448" o:spid="_x0000_s1125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26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FADD4C8" w14:textId="77777777" w:rsidR="00C21772" w:rsidRDefault="00C21772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8DBF53A" w14:textId="77777777" w:rsidR="00C21772" w:rsidRDefault="00C21772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54840450" w14:textId="77777777" w:rsidR="00C21772" w:rsidRDefault="00C21772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1D0AEDF" w14:textId="77777777" w:rsidR="00C21772" w:rsidRDefault="00C21772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C98BE86" w14:textId="77777777" w:rsidR="00C21772" w:rsidRDefault="00C21772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4E46218C" w14:textId="77777777"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708C9AE" w14:textId="77777777"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0A8E98AC" w14:textId="77777777"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F8BFEC" w14:textId="77777777"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15987F53" w14:textId="77777777" w:rsidR="00C21772" w:rsidRDefault="00C21772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51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52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53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54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55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56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57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58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59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60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61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6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63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64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65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66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67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68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69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70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71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72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73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74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7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7C30868D" w14:textId="77777777" w:rsidR="00C21772" w:rsidRPr="00945CCC" w:rsidRDefault="00C21772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76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4D26CF7" w14:textId="77777777" w:rsidR="00C21772" w:rsidRDefault="00C21772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77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6DAF9D4A" w14:textId="77777777" w:rsidR="00C21772" w:rsidRDefault="00C21772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78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6D9B8E08" w14:textId="77777777" w:rsidR="00C21772" w:rsidRPr="005E4A3B" w:rsidRDefault="00C21772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79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6211FC5F" w14:textId="77777777" w:rsidR="00C21772" w:rsidRPr="000411E6" w:rsidRDefault="00C21772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80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593BA87" w14:textId="77777777" w:rsidR="00C21772" w:rsidRDefault="00C21772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81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59513D0E" w14:textId="77777777" w:rsidR="00C21772" w:rsidRDefault="00C21772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82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44455150" w14:textId="77777777" w:rsidR="00C21772" w:rsidRPr="005E4A3B" w:rsidRDefault="00C21772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83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5B8B8B8F" w14:textId="77777777" w:rsidR="00C21772" w:rsidRPr="00931BFC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84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B6E817E" w14:textId="4CD8C00E" w:rsidR="00C21772" w:rsidRPr="00A32665" w:rsidRDefault="00C21772" w:rsidP="00B2745D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85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1640154F" w14:textId="239D261E" w:rsidR="00C21772" w:rsidRPr="005E4A3B" w:rsidRDefault="00D038AE" w:rsidP="00B2745D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86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0C87354A" w14:textId="38F4DF65" w:rsidR="00C21772" w:rsidRPr="005E4A3B" w:rsidRDefault="00D038AE" w:rsidP="00B2745D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187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2BC893D5" w14:textId="77777777"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88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3DF2FC0C" w14:textId="45F112A2" w:rsidR="00C21772" w:rsidRPr="005E4A3B" w:rsidRDefault="00D038AE" w:rsidP="00B2745D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189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74C06CC" w14:textId="77777777"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90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5DE71441" w14:textId="603AA8D9" w:rsidR="00C21772" w:rsidRPr="000411E6" w:rsidRDefault="00D038AE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191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0EBE8DFF" w14:textId="7BD5498F" w:rsidR="00C21772" w:rsidRPr="000411E6" w:rsidRDefault="00D038AE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E3E9582" w14:textId="77777777"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193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45786355" w14:textId="3374772A" w:rsidR="00C21772" w:rsidRPr="000411E6" w:rsidRDefault="00D038AE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194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0996BA8B" w14:textId="77777777"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195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080DF4DC" w14:textId="044E1183" w:rsidR="00C21772" w:rsidRPr="0079077B" w:rsidRDefault="00D038AE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196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71302B11" w14:textId="6B79ED38" w:rsidR="00C21772" w:rsidRPr="00A32665" w:rsidRDefault="00D038AE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197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3D7F6F02" w14:textId="77777777" w:rsidR="00C21772" w:rsidRPr="00CB1016" w:rsidRDefault="00C21772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198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12C7D341" w14:textId="77777777" w:rsidR="00C21772" w:rsidRPr="00CB1016" w:rsidRDefault="00C21772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199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B440988" w14:textId="0B6A2915" w:rsidR="00C21772" w:rsidRPr="005374BE" w:rsidRDefault="00C21772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76707" w:rsidRPr="00776707">
                              <w:rPr>
                                <w:noProof/>
                              </w:rPr>
                              <w:instrText>12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76707">
                              <w:rPr>
                                <w:noProof/>
                              </w:rPr>
                              <w:t>12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00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2295790C" w14:textId="77777777" w:rsidR="00C21772" w:rsidRPr="005374BE" w:rsidRDefault="00C21772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5F405C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01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1E765CA" w14:textId="4F42E02C" w:rsidR="00C21772" w:rsidRDefault="00D038AE" w:rsidP="00B2745D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02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6FEF287F" w14:textId="51DAFB54" w:rsidR="00C21772" w:rsidRDefault="00C21772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9942FC">
                              <w:t>878.2023-АСУ ТП.СЕВ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03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0E23AE0" w14:textId="18C73590" w:rsidR="00C21772" w:rsidRDefault="00D038AE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C21772">
                              <w:t>.</w:t>
                            </w:r>
                          </w:p>
                          <w:p w14:paraId="01F9592D" w14:textId="0F8C24A2" w:rsidR="00C21772" w:rsidRPr="00B86FA1" w:rsidRDefault="00F409D3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Система единого времени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04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60E58E25" w14:textId="77777777" w:rsidR="00C21772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05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305776F8" w14:textId="77777777" w:rsidR="00C21772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06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79160550" w14:textId="77777777" w:rsidR="00C21772" w:rsidRPr="00945CCC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07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36AE4425" w14:textId="77777777" w:rsidR="00C21772" w:rsidRPr="00945CCC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8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7D6FE079" w14:textId="77777777"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9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49911179" w14:textId="77777777" w:rsidR="00C21772" w:rsidRPr="005E4A3B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10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18A39CFC" w14:textId="77777777"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11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0243BC9F" w14:textId="77777777" w:rsidR="00C21772" w:rsidRPr="000411E6" w:rsidRDefault="00C21772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" o:spid="_x0000_s1212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angle 122" o:spid="_x0000_s1213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" filled="f" stroked="f">
                  <v:textbox inset="1pt,.4mm,1pt,1pt">
                    <w:txbxContent>
                      <w:p w14:paraId="6F76C74F" w14:textId="77777777"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14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" filled="f" stroked="f">
                  <v:textbox inset="1pt,.4mm,1pt,1pt">
                    <w:txbxContent>
                      <w:p w14:paraId="4D101BBD" w14:textId="77777777" w:rsidR="00D66961" w:rsidRPr="006C5C53" w:rsidRDefault="00D66961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4A33" w14:textId="77777777" w:rsidR="00BA34D8" w:rsidRDefault="00BA34D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2840C425" wp14:editId="57B190D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25" name="Группа 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26" name="Группа 526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27" name="Группа 527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28" name="Группа 528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29" name="Группа 529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30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31" name="Группа 531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32" name="Группа 532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33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4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5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36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37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38" name="Группа 538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39" name="Группа 539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40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1C0BD33" w14:textId="77777777" w:rsidR="00BA34D8" w:rsidRDefault="00BA34D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1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5B49128" w14:textId="77777777" w:rsidR="00BA34D8" w:rsidRDefault="00BA34D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2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7D6EB3" w14:textId="77777777" w:rsidR="00BA34D8" w:rsidRDefault="00BA34D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3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3DE7634" w14:textId="77777777" w:rsidR="00BA34D8" w:rsidRDefault="00BA34D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44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0F3F12" w14:textId="77777777" w:rsidR="00BA34D8" w:rsidRDefault="00BA34D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45" name="Группа 545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AF037CC" w14:textId="77777777"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7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1E1A30B" w14:textId="77777777"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C0E4F02" w14:textId="77777777"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49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DA6041F" w14:textId="77777777"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E99142" w14:textId="77777777" w:rsidR="00BA34D8" w:rsidRDefault="00BA34D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51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2" name="Группа 552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54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6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58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9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0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1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2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3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64" name="Группа 564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65" name="Группа 565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66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45ED1A" w14:textId="77777777" w:rsidR="00BA34D8" w:rsidRPr="00CB1016" w:rsidRDefault="00BA34D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7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4E96DEC" w14:textId="77777777" w:rsidR="00BA34D8" w:rsidRPr="005374BE" w:rsidRDefault="00BA34D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5F405C">
                                      <w:rPr>
                                        <w:noProof/>
                                        <w:lang w:val="en-US"/>
                                      </w:rPr>
                                      <w:t>11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68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512BEB" w14:textId="08688E8B" w:rsidR="00BA34D8" w:rsidRDefault="00BA34D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9942FC">
                                      <w:t>878.2023-АСУ ТП.СЕВ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9" name="Группа 569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70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904203" w14:textId="77777777" w:rsidR="00BA34D8" w:rsidRPr="00945CCC" w:rsidRDefault="00BA34D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64B4127" w14:textId="77777777" w:rsidR="00BA34D8" w:rsidRDefault="00BA34D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2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6F7CA29" w14:textId="77777777" w:rsidR="00BA34D8" w:rsidRPr="005E4A3B" w:rsidRDefault="00BA34D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3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8AE1FE" w14:textId="77777777" w:rsidR="00BA34D8" w:rsidRPr="000411E6" w:rsidRDefault="00BA34D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4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548349E" w14:textId="77777777" w:rsidR="00BA34D8" w:rsidRPr="005E4A3B" w:rsidRDefault="00BA34D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306DA01" w14:textId="77777777" w:rsidR="00BA34D8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3C473C1" w14:textId="77777777" w:rsidR="00BA34D8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A8CFE1C" w14:textId="77777777" w:rsidR="00BA34D8" w:rsidRPr="00945CCC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8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A1B5DC" w14:textId="77777777" w:rsidR="00BA34D8" w:rsidRPr="00945CCC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79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4C6B308" w14:textId="77777777" w:rsidR="00BA34D8" w:rsidRPr="005E4A3B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0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2F415F" w14:textId="77777777" w:rsidR="00BA34D8" w:rsidRPr="005E4A3B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1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7D0640F" w14:textId="77777777" w:rsidR="00BA34D8" w:rsidRPr="000411E6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82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4DF2B83" w14:textId="77777777" w:rsidR="00BA34D8" w:rsidRPr="000411E6" w:rsidRDefault="00BA34D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583" name="Группа 583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8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A219E5" w14:textId="77777777" w:rsidR="00BA34D8" w:rsidRPr="006C5C53" w:rsidRDefault="00BA34D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8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21A3FD" w14:textId="77777777" w:rsidR="00BA34D8" w:rsidRPr="006C5C53" w:rsidRDefault="00BA34D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40C425" id="Группа 525" o:spid="_x0000_s1213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">
              <v:group id="Группа 526" o:spid="_x0000_s1214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1fK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sUridCUdAbq4AAAD//wMAUEsBAi0AFAAGAAgAAAAhANvh9svuAAAAhQEAABMAAAAAAAAA&#10;AAAAAAAAAAAAAFtDb250ZW50X1R5cGVzXS54bWxQSwECLQAUAAYACAAAACEAWvQsW78AAAAVAQAA&#10;CwAAAAAAAAAAAAAAAAAfAQAAX3JlbHMvLnJlbHNQSwECLQAUAAYACAAAACEA+1tXysYAAADcAAAA&#10;DwAAAAAAAAAAAAAAAAAHAgAAZHJzL2Rvd25yZXYueG1sUEsFBgAAAAADAAMAtwAAAPoCAAAAAA==&#10;">
                <v:group id="Группа 527" o:spid="_x0000_s1215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<v:group id="Группа 528" o:spid="_x0000_s1216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GYj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pJFWBvOhCMgN3cAAAD//wMAUEsBAi0AFAAGAAgAAAAhANvh9svuAAAAhQEAABMAAAAAAAAAAAAA&#10;AAAAAAAAAFtDb250ZW50X1R5cGVzXS54bWxQSwECLQAUAAYACAAAACEAWvQsW78AAAAVAQAACwAA&#10;AAAAAAAAAAAAAAAfAQAAX3JlbHMvLnJlbHNQSwECLQAUAAYACAAAACEA5YhmI8MAAADcAAAADwAA&#10;AAAAAAAAAAAAAAAHAgAAZHJzL2Rvd25yZXYueG1sUEsFBgAAAAADAAMAtwAAAPcCAAAAAA==&#10;">
                    <v:group id="Группа 529" o:spid="_x0000_s1217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MO4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">
                      <v:rect id="Rectangle 91" o:spid="_x0000_s1218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" filled="f" strokeweight="1.5pt">
                        <v:textbox inset=",1mm"/>
                      </v:rect>
                      <v:group id="Группа 531" o:spid="_x0000_s1219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1lj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MfyeCUdAZg8AAAD//wMAUEsBAi0AFAAGAAgAAAAhANvh9svuAAAAhQEAABMAAAAAAAAA&#10;AAAAAAAAAAAAAFtDb250ZW50X1R5cGVzXS54bWxQSwECLQAUAAYACAAAACEAWvQsW78AAAAVAQAA&#10;CwAAAAAAAAAAAAAAAAAfAQAAX3JlbHMvLnJlbHNQSwECLQAUAAYACAAAACEA8WtZY8YAAADcAAAA&#10;DwAAAAAAAAAAAAAAAAAHAgAAZHJzL2Rvd25yZXYueG1sUEsFBgAAAAADAAMAtwAAAPoCAAAAAA==&#10;">
                        <v:group id="Группа 532" o:spid="_x0000_s1220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        <v:line id="Line 76" o:spid="_x0000_s1221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" strokeweight="1.5pt"/>
                          <v:line id="Line 77" o:spid="_x0000_s1222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" strokeweight="1.5pt"/>
                          <v:line id="Line 78" o:spid="_x0000_s1223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" strokeweight="1.5pt"/>
                          <v:line id="Line 79" o:spid="_x0000_s1224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" strokeweight="1.5pt"/>
                        </v:group>
                        <v:line id="Line 92" o:spid="_x0000_s1225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" strokeweight="1.5pt"/>
                      </v:group>
                    </v:group>
                    <v:group id="Группа 538" o:spid="_x0000_s1226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fD+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rA1nwhGQmz8AAAD//wMAUEsBAi0AFAAGAAgAAAAhANvh9svuAAAAhQEAABMAAAAAAAAAAAAA&#10;AAAAAAAAAFtDb250ZW50X1R5cGVzXS54bWxQSwECLQAUAAYACAAAACEAWvQsW78AAAAVAQAACwAA&#10;AAAAAAAAAAAAAAAfAQAAX3JlbHMvLnJlbHNQSwECLQAUAAYACAAAACEAYFHw/sMAAADcAAAADwAA&#10;AAAAAAAAAAAAAAAHAgAAZHJzL2Rvd25yZXYueG1sUEsFBgAAAAADAAMAtwAAAPcCAAAAAA==&#10;">
                      <v:group id="Группа 539" o:spid="_x0000_s1227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Vl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pAuV/B7JhwBuf4BAAD//wMAUEsBAi0AFAAGAAgAAAAhANvh9svuAAAAhQEAABMAAAAAAAAA&#10;AAAAAAAAAAAAAFtDb250ZW50X1R5cGVzXS54bWxQSwECLQAUAAYACAAAACEAWvQsW78AAAAVAQAA&#10;CwAAAAAAAAAAAAAAAAAfAQAAX3JlbHMvLnJlbHNQSwECLQAUAAYACAAAACEADx1VZc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28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1C0BD33" w14:textId="77777777" w:rsidR="00BA34D8" w:rsidRDefault="00BA34D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29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5B49128" w14:textId="77777777" w:rsidR="00BA34D8" w:rsidRDefault="00BA34D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30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47D6EB3" w14:textId="77777777" w:rsidR="00BA34D8" w:rsidRDefault="00BA34D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31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3DE7634" w14:textId="77777777" w:rsidR="00BA34D8" w:rsidRDefault="00BA34D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32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C0F3F12" w14:textId="77777777" w:rsidR="00BA34D8" w:rsidRDefault="00BA34D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45" o:spid="_x0000_s1233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iw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">
                        <v:shape id="Text Box 87" o:spid="_x0000_s1234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3AF037CC" w14:textId="77777777"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35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s8i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0hb8z6QjI5R0AAP//AwBQSwECLQAUAAYACAAAACEA2+H2y+4AAACFAQAAEwAAAAAAAAAA&#10;AAAAAAAAAAAAW0NvbnRlbnRfVHlwZXNdLnhtbFBLAQItABQABgAIAAAAIQBa9CxbvwAAABUBAAAL&#10;AAAAAAAAAAAAAAAAAB8BAABfcmVscy8ucmVsc1BLAQItABQABgAIAAAAIQC6bs8i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1E1A30B" w14:textId="77777777"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36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4C0E4F02" w14:textId="77777777"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37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DA6041F" w14:textId="77777777"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38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5BE99142" w14:textId="77777777" w:rsidR="00BA34D8" w:rsidRDefault="00BA34D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39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" filled="f" strokeweight="1.5pt">
                    <v:textbox inset=",1mm"/>
                  </v:rect>
                </v:group>
                <v:group id="Группа 552" o:spid="_x0000_s1240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41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line id="Line 102" o:spid="_x0000_s1242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2" o:spid="_x0000_s1243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244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4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" strokecolor="windowText" strokeweight="1.5pt"/>
                    <v:line id="Line 98" o:spid="_x0000_s1246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247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48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1" o:spid="_x0000_s1249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250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251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q36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ibJ/g9k46AXvwAAAD//wMAUEsBAi0AFAAGAAgAAAAhANvh9svuAAAAhQEAABMAAAAAAAAA&#10;AAAAAAAAAAAAAFtDb250ZW50X1R5cGVzXS54bWxQSwECLQAUAAYACAAAACEAWvQsW78AAAAVAQAA&#10;CwAAAAAAAAAAAAAAAAAfAQAAX3JlbHMvLnJlbHNQSwECLQAUAAYACAAAACEAKXqt+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</v:group>
                  <v:group id="Группа 564" o:spid="_x0000_s1252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<v:group id="Группа 565" o:spid="_x0000_s1253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3B9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">
                      <v:rect id="Rectangle 123" o:spid="_x0000_s1254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" filled="f" stroked="f">
                        <v:textbox inset="1pt,.4mm,1pt,1pt">
                          <w:txbxContent>
                            <w:p w14:paraId="1B45ED1A" w14:textId="77777777" w:rsidR="00BA34D8" w:rsidRPr="00CB1016" w:rsidRDefault="00BA34D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55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" filled="f" stroked="f">
                        <v:textbox inset="1pt,.4mm,1pt,1pt">
                          <w:txbxContent>
                            <w:p w14:paraId="44E96DEC" w14:textId="77777777" w:rsidR="00BA34D8" w:rsidRPr="005374BE" w:rsidRDefault="00BA34D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5F405C">
                                <w:rPr>
                                  <w:noProof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56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" filled="f" stroked="f">
                        <v:textbox inset="1pt,.4mm,1pt,1pt">
                          <w:txbxContent>
                            <w:p w14:paraId="67512BEB" w14:textId="08688E8B" w:rsidR="00BA34D8" w:rsidRDefault="00BA34D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9942FC">
                                <w:t>878.2023-АСУ ТП.СЕВ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69" o:spid="_x0000_s1257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np4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">
                      <v:rect id="Rectangle 119" o:spid="_x0000_s125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" filled="f" stroked="f">
                        <v:textbox inset="0,0,0,0">
                          <w:txbxContent>
                            <w:p w14:paraId="40904203" w14:textId="77777777" w:rsidR="00BA34D8" w:rsidRPr="00945CCC" w:rsidRDefault="00BA34D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59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PZ3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" filled="f" stroked="f">
                        <v:textbox inset="0,0,0,0">
                          <w:txbxContent>
                            <w:p w14:paraId="564B4127" w14:textId="77777777" w:rsidR="00BA34D8" w:rsidRDefault="00BA34D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60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mgA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" filled="f" stroked="f">
                        <v:textbox inset="0,0,0,0">
                          <w:txbxContent>
                            <w:p w14:paraId="06F7CA29" w14:textId="77777777" w:rsidR="00BA34D8" w:rsidRPr="005E4A3B" w:rsidRDefault="00BA34D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61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" filled="f" stroked="f">
                        <v:textbox inset="0,0,0,0">
                          <w:txbxContent>
                            <w:p w14:paraId="5B8AE1FE" w14:textId="77777777" w:rsidR="00BA34D8" w:rsidRPr="000411E6" w:rsidRDefault="00BA34D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62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" filled="f" stroked="f">
                        <v:textbox inset="0,0,0,0">
                          <w:txbxContent>
                            <w:p w14:paraId="5548349E" w14:textId="77777777" w:rsidR="00BA34D8" w:rsidRPr="005E4A3B" w:rsidRDefault="00BA34D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63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" filled="f" stroked="f">
                        <v:textbox inset="0,0,0,0">
                          <w:txbxContent>
                            <w:p w14:paraId="7306DA01" w14:textId="77777777" w:rsidR="00BA34D8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64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" filled="f" stroked="f">
                        <v:textbox inset="0,0,0,0">
                          <w:txbxContent>
                            <w:p w14:paraId="63C473C1" w14:textId="77777777" w:rsidR="00BA34D8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65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" filled="f" stroked="f">
                        <v:textbox inset="0,0,0,0">
                          <w:txbxContent>
                            <w:p w14:paraId="5A8CFE1C" w14:textId="77777777" w:rsidR="00BA34D8" w:rsidRPr="00945CCC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66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" filled="f" stroked="f">
                        <v:textbox inset="0,0,0,0">
                          <w:txbxContent>
                            <w:p w14:paraId="2BA1B5DC" w14:textId="77777777" w:rsidR="00BA34D8" w:rsidRPr="00945CCC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67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vpx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mKfydiUdALn8BAAD//wMAUEsBAi0AFAAGAAgAAAAhANvh9svuAAAAhQEAABMAAAAAAAAA&#10;AAAAAAAAAAAAAFtDb250ZW50X1R5cGVzXS54bWxQSwECLQAUAAYACAAAACEAWvQsW78AAAAVAQAA&#10;CwAAAAAAAAAAAAAAAAAfAQAAX3JlbHMvLnJlbHNQSwECLQAUAAYACAAAACEAjc76ccYAAADcAAAA&#10;DwAAAAAAAAAAAAAAAAAHAgAAZHJzL2Rvd25yZXYueG1sUEsFBgAAAAADAAMAtwAAAPoCAAAAAA==&#10;" filled="f" stroked="f">
                        <v:textbox inset="0,0,0,0">
                          <w:txbxContent>
                            <w:p w14:paraId="74C6B308" w14:textId="77777777" w:rsidR="00BA34D8" w:rsidRPr="005E4A3B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68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" filled="f" stroked="f">
                        <v:textbox inset="0,0,0,0">
                          <w:txbxContent>
                            <w:p w14:paraId="762F415F" w14:textId="77777777" w:rsidR="00BA34D8" w:rsidRPr="005E4A3B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69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YZQ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" filled="f" stroked="f">
                        <v:textbox inset="0,0,0,0">
                          <w:txbxContent>
                            <w:p w14:paraId="27D0640F" w14:textId="77777777" w:rsidR="00BA34D8" w:rsidRPr="000411E6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70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xgn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" filled="f" stroked="f">
                        <v:textbox inset="0,0,0,0">
                          <w:txbxContent>
                            <w:p w14:paraId="64DF2B83" w14:textId="77777777" w:rsidR="00BA34D8" w:rsidRPr="000411E6" w:rsidRDefault="00BA34D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583" o:spid="_x0000_s1271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">
                <v:rect id="Rectangle 122" o:spid="_x0000_s1272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" filled="f" stroked="f">
                  <v:textbox inset="1pt,.4mm,1pt,1pt">
                    <w:txbxContent>
                      <w:p w14:paraId="54A219E5" w14:textId="77777777" w:rsidR="00BA34D8" w:rsidRPr="006C5C53" w:rsidRDefault="00BA34D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73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" filled="f" stroked="f">
                  <v:textbox inset="1pt,.4mm,1pt,1pt">
                    <w:txbxContent>
                      <w:p w14:paraId="4521A3FD" w14:textId="77777777" w:rsidR="00BA34D8" w:rsidRPr="006C5C53" w:rsidRDefault="00BA34D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19D67" w14:textId="77777777" w:rsidR="00821D58" w:rsidRDefault="00821D58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520D5F71" wp14:editId="661350C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35" name="Группа 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36" name="Группа 36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39" name="Группа 3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0" name="Группа 4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3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4" name="Группа 44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6" name="Группа 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4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5" name="Группа 55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" name="Группа 56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7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D3AEDB" w14:textId="77777777" w:rsidR="00821D58" w:rsidRDefault="00821D58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DEF8D6" w14:textId="77777777" w:rsidR="00821D58" w:rsidRDefault="00821D58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5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8E1EB0" w14:textId="77777777" w:rsidR="00821D58" w:rsidRDefault="00821D58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6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FABE3" w14:textId="77777777" w:rsidR="00821D58" w:rsidRDefault="00821D58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17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9D3E60" w14:textId="77777777" w:rsidR="00821D58" w:rsidRDefault="00821D58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34" name="Группа 1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3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2E6EA1" w14:textId="77777777"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290E5B" w14:textId="77777777"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7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0855CBB" w14:textId="77777777"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8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10698E" w14:textId="77777777"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39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3D39F8" w14:textId="77777777" w:rsidR="00821D58" w:rsidRDefault="00821D58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40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1" name="Группа 141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4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6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7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8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9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0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1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53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4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6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7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1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2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3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4" name="Группа 16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6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788931" w14:textId="77777777" w:rsidR="00821D58" w:rsidRPr="00945CCC" w:rsidRDefault="00821D58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1ECAF6D" w14:textId="77777777" w:rsidR="00821D58" w:rsidRDefault="00821D58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78A560" w14:textId="77777777" w:rsidR="00821D58" w:rsidRDefault="00821D58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C7CAF0" w14:textId="77777777" w:rsidR="00821D58" w:rsidRPr="005E4A3B" w:rsidRDefault="00821D58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3F2926" w14:textId="77777777" w:rsidR="00821D58" w:rsidRPr="000411E6" w:rsidRDefault="00821D58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0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D45AEE4" w14:textId="77777777" w:rsidR="00821D58" w:rsidRDefault="00821D58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1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AEE0F7" w14:textId="77777777" w:rsidR="00821D58" w:rsidRDefault="00821D58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2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93C907" w14:textId="77777777" w:rsidR="00821D58" w:rsidRPr="005E4A3B" w:rsidRDefault="00821D58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3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C73AB8" w14:textId="77777777" w:rsidR="00821D58" w:rsidRPr="00931BFC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4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F51597" w14:textId="77777777" w:rsidR="00821D58" w:rsidRPr="00A32665" w:rsidRDefault="00821D58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755640A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E0504E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51DA5F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2062CA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7ADDF0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C8F549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E4AF5E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594D94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C3AA9C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5A2B03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583068" w14:textId="77777777" w:rsidR="00821D58" w:rsidRPr="0079077B" w:rsidRDefault="007E2B00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6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C6E04E" w14:textId="77777777" w:rsidR="00821D58" w:rsidRPr="00A32665" w:rsidRDefault="00821D58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7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47A1C" w14:textId="77777777" w:rsidR="00821D58" w:rsidRPr="00CB1016" w:rsidRDefault="00821D58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8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C5D79F" w14:textId="77777777" w:rsidR="00821D58" w:rsidRPr="00CB1016" w:rsidRDefault="00821D58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89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B9C7AB" w14:textId="77777777" w:rsidR="00821D58" w:rsidRPr="005374BE" w:rsidRDefault="00821D58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E2B00" w:rsidRPr="007E2B00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7E2B00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0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2EDFF0" w14:textId="77777777" w:rsidR="00821D58" w:rsidRPr="005374BE" w:rsidRDefault="00821D58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91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DBC946" w14:textId="77777777" w:rsidR="00821D58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2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2A3A81" w14:textId="77777777" w:rsidR="00821D58" w:rsidRDefault="00821D58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7E2B00">
                                    <w:t>A.B.XXX.П8.XX.</w:t>
                                  </w:r>
                                  <w:proofErr w:type="gramStart"/>
                                  <w:r w:rsidR="007E2B00">
                                    <w:t>X-X</w:t>
                                  </w:r>
                                  <w:proofErr w:type="gramEnd"/>
                                  <w:r w:rsidR="007E2B00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3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CF175BE" w14:textId="77777777" w:rsidR="00821D58" w:rsidRDefault="007E2B00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821D58">
                                    <w:t>.</w:t>
                                  </w:r>
                                </w:p>
                                <w:p w14:paraId="663ECCAB" w14:textId="77777777" w:rsidR="00821D58" w:rsidRPr="009B7704" w:rsidRDefault="00821D58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B7704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B7704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B7704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7E2B00">
                                    <w:rPr>
                                      <w:rStyle w:val="34fe"/>
                                    </w:rPr>
                                    <w:t>Описание массива информации</w:t>
                                  </w:r>
                                  <w:r w:rsidRPr="009B7704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14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80E58E5" w14:textId="77777777" w:rsidR="00821D58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AC6DB4" w14:textId="77777777" w:rsidR="00821D58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A223A00" w14:textId="77777777" w:rsidR="00821D58" w:rsidRPr="00945CCC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F4DD3" w14:textId="77777777" w:rsidR="00821D58" w:rsidRPr="00945CCC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7996E5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40FDB4" w14:textId="77777777" w:rsidR="00821D58" w:rsidRPr="005E4A3B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3CFF57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592C5D" w14:textId="77777777" w:rsidR="00821D58" w:rsidRPr="000411E6" w:rsidRDefault="00821D58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22" name="Группа 52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2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128754" w14:textId="77777777" w:rsidR="00821D58" w:rsidRPr="006C5C53" w:rsidRDefault="00821D5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2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151962" w14:textId="77777777" w:rsidR="00821D58" w:rsidRPr="006C5C53" w:rsidRDefault="00821D58" w:rsidP="00D66961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20D5F71" id="Группа 35" o:spid="_x0000_s1274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">
              <v:group id="Группа 36" o:spid="_x0000_s1275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group id="Группа 39" o:spid="_x0000_s1276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group id="Группа 40" o:spid="_x0000_s127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group id="Группа 42" o:spid="_x0000_s127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rect id="Rectangle 91" o:spid="_x0000_s127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wz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+j34+5J+gJz9AgAA//8DAFBLAQItABQABgAIAAAAIQDb4fbL7gAAAIUBAAATAAAAAAAAAAAA&#10;AAAAAAAAAABbQ29udGVudF9UeXBlc10ueG1sUEsBAi0AFAAGAAgAAAAhAFr0LFu/AAAAFQEAAAsA&#10;AAAAAAAAAAAAAAAAHwEAAF9yZWxzLy5yZWxzUEsBAi0AFAAGAAgAAAAhAMNWrDPEAAAA2wAAAA8A&#10;AAAAAAAAAAAAAAAABwIAAGRycy9kb3ducmV2LnhtbFBLBQYAAAAAAwADALcAAAD4AgAAAAA=&#10;" filled="f" strokeweight="1.5pt">
                        <v:textbox inset=",1mm"/>
                      </v:rect>
                      <v:group id="Группа 44" o:spid="_x0000_s12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<v:group id="Группа 46" o:spid="_x0000_s128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<v:line id="Line 76" o:spid="_x0000_s128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6kdwwAAANsAAAAPAAAAZHJzL2Rvd25yZXYueG1sRI9BawIx&#10;FITvBf9DeIK3mlXEym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vn+pHcMAAADbAAAADwAA&#10;AAAAAAAAAAAAAAAHAgAAZHJzL2Rvd25yZXYueG1sUEsFBgAAAAADAAMAtwAAAPcCAAAAAA==&#10;" strokeweight="1.5pt"/>
                          <v:line id="Line 77" o:spid="_x0000_s128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D1v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" strokeweight="1.5pt"/>
                          <v:line id="Line 78" o:spid="_x0000_s128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Jj0wwAAANsAAAAPAAAAZHJzL2Rvd25yZXYueG1sRI9BawIx&#10;FITvBf9DeIK3mlVE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oKyY9MMAAADbAAAADwAA&#10;AAAAAAAAAAAAAAAHAgAAZHJzL2Rvd25yZXYueG1sUEsFBgAAAAADAAMAtwAAAPcCAAAAAA==&#10;" strokeweight="1.5pt"/>
                          <v:line id="Line 79" o:spid="_x0000_s128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6e0vwAAANsAAAAPAAAAZHJzL2Rvd25yZXYueG1sRE9Ni8Iw&#10;EL0v+B/CCN7WVE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C0T6e0vwAAANsAAAAPAAAAAAAA&#10;AAAAAAAAAAcCAABkcnMvZG93bnJldi54bWxQSwUGAAAAAAMAAwC3AAAA8wIAAAAA&#10;" strokeweight="1.5pt"/>
                        </v:group>
                        <v:line id="Line 92" o:spid="_x0000_s128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" strokeweight="1.5pt"/>
                      </v:group>
                    </v:group>
                    <v:group id="Группа 55" o:spid="_x0000_s128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<v:group id="Группа 56" o:spid="_x0000_s128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8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ED3AEDB" w14:textId="77777777" w:rsidR="00821D58" w:rsidRDefault="00821D58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9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APXwAAAANsAAAAPAAAAZHJzL2Rvd25yZXYueG1sRE/NisIw&#10;EL4L+w5hFrzImiqs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xiQD18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2CDEF8D6" w14:textId="77777777" w:rsidR="00821D58" w:rsidRDefault="00821D58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9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8E1EB0" w14:textId="77777777" w:rsidR="00821D58" w:rsidRDefault="00821D58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9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159FABE3" w14:textId="77777777" w:rsidR="00821D58" w:rsidRDefault="00821D58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9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Eoa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fLuH/mXiB3P4BAAD//wMAUEsBAi0AFAAGAAgAAAAhANvh9svuAAAAhQEAABMAAAAAAAAAAAAA&#10;AAAAAAAAAFtDb250ZW50X1R5cGVzXS54bWxQSwECLQAUAAYACAAAACEAWvQsW78AAAAVAQAACwAA&#10;AAAAAAAAAAAAAAAfAQAAX3JlbHMvLnJlbHNQSwECLQAUAAYACAAAACEAbpBKGs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D9D3E60" w14:textId="77777777" w:rsidR="00821D58" w:rsidRDefault="00821D58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34" o:spid="_x0000_s129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    <v:shape id="Text Box 87" o:spid="_x0000_s129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5D2E6EA1" w14:textId="77777777"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9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7Xd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y3CdyfSRfIxR8AAAD//wMAUEsBAi0AFAAGAAgAAAAhANvh9svuAAAAhQEAABMAAAAAAAAAAAAA&#10;AAAAAAAAAFtDb250ZW50X1R5cGVzXS54bWxQSwECLQAUAAYACAAAACEAWvQsW78AAAAVAQAACwAA&#10;AAAAAAAAAAAAAAAfAQAAX3JlbHMvLnJlbHNQSwECLQAUAAYACAAAACEAlqu13c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78290E5B" w14:textId="77777777"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9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00855CBB" w14:textId="77777777"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9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0510698E" w14:textId="77777777"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9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713D39F8" w14:textId="77777777" w:rsidR="00821D58" w:rsidRDefault="00821D58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0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" filled="f" strokeweight="1.5pt">
                    <v:textbox inset=",1mm"/>
                  </v:rect>
                </v:group>
                <v:group id="Группа 141" o:spid="_x0000_s1301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group id="Группа 142" o:spid="_x0000_s1302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line id="Line 102" o:spid="_x0000_s1303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304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9" o:spid="_x0000_s1305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0" o:spid="_x0000_s1306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2" o:spid="_x0000_s1307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3" o:spid="_x0000_s1308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309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4" o:spid="_x0000_s1310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i/DxwAAANwAAAAPAAAAZHJzL2Rvd25yZXYueG1sRI9BS8NA&#10;EIXvQv/DMgVvdlPFI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IVKL8PHAAAA3AAA&#10;AA8AAAAAAAAAAAAAAAAABwIAAGRycy9kb3ducmV2LnhtbFBLBQYAAAAAAwADALcAAAD7AgAAAAA=&#10;"/>
                    <v:line id="Line 135" o:spid="_x0000_s1311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pY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/3UE12fiBXJ2AQAA//8DAFBLAQItABQABgAIAAAAIQDb4fbL7gAAAIUBAAATAAAAAAAAAAAA&#10;AAAAAAAAAABbQ29udGVudF9UeXBlc10ueG1sUEsBAi0AFAAGAAgAAAAhAFr0LFu/AAAAFQEAAAsA&#10;AAAAAAAAAAAAAAAAHwEAAF9yZWxzLy5yZWxzUEsBAi0AFAAGAAgAAAAhAOoGiljEAAAA3AAAAA8A&#10;AAAAAAAAAAAAAAAABwIAAGRycy9kb3ducmV2LnhtbFBLBQYAAAAAAwADALcAAAD4AgAAAAA=&#10;"/>
                    <v:line id="Прямая соединительная линия 18" o:spid="_x0000_s1312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" strokecolor="windowText" strokeweight="1.5pt"/>
                    <v:line id="Line 98" o:spid="_x0000_s1313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314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0" o:spid="_x0000_s1315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1" o:spid="_x0000_s1316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3" o:spid="_x0000_s1317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4" o:spid="_x0000_s1318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19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07" o:spid="_x0000_s1320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21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22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8" o:spid="_x0000_s1323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64" o:spid="_x0000_s1324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<v:rect id="Rectangle 119" o:spid="_x0000_s1325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" filled="f" stroked="f">
                      <v:textbox inset="0,0,0,0">
                        <w:txbxContent>
                          <w:p w14:paraId="0D788931" w14:textId="77777777" w:rsidR="00821D58" w:rsidRPr="00945CCC" w:rsidRDefault="00821D58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26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" filled="f" stroked="f">
                      <v:textbox inset="0,0,0,0">
                        <w:txbxContent>
                          <w:p w14:paraId="31ECAF6D" w14:textId="77777777" w:rsidR="00821D58" w:rsidRDefault="00821D58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27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" filled="f" stroked="f">
                      <v:textbox inset="0,0,0,0">
                        <w:txbxContent>
                          <w:p w14:paraId="4678A560" w14:textId="77777777" w:rsidR="00821D58" w:rsidRDefault="00821D58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28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" filled="f" stroked="f">
                      <v:textbox inset="0,0,0,0">
                        <w:txbxContent>
                          <w:p w14:paraId="7EC7CAF0" w14:textId="77777777" w:rsidR="00821D58" w:rsidRPr="005E4A3B" w:rsidRDefault="00821D58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29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MC1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H+MoW/Z+IFMv8FAAD//wMAUEsBAi0AFAAGAAgAAAAhANvh9svuAAAAhQEAABMAAAAAAAAAAAAA&#10;AAAAAAAAAFtDb250ZW50X1R5cGVzXS54bWxQSwECLQAUAAYACAAAACEAWvQsW78AAAAVAQAACwAA&#10;AAAAAAAAAAAAAAAfAQAAX3JlbHMvLnJlbHNQSwECLQAUAAYACAAAACEAE5jAtcMAAADcAAAADwAA&#10;AAAAAAAAAAAAAAAHAgAAZHJzL2Rvd25yZXYueG1sUEsFBgAAAAADAAMAtwAAAPcCAAAAAA==&#10;" filled="f" stroked="f">
                      <v:textbox inset="0,0,0,0">
                        <w:txbxContent>
                          <w:p w14:paraId="7E3F2926" w14:textId="77777777" w:rsidR="00821D58" w:rsidRPr="000411E6" w:rsidRDefault="00821D58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30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" filled="f" stroked="f">
                      <v:textbox inset="0,0,0,0">
                        <w:txbxContent>
                          <w:p w14:paraId="0D45AEE4" w14:textId="77777777" w:rsidR="00821D58" w:rsidRDefault="00821D58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31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" filled="f" stroked="f">
                      <v:textbox inset="0,0,0,0">
                        <w:txbxContent>
                          <w:p w14:paraId="1FAEE0F7" w14:textId="77777777" w:rsidR="00821D58" w:rsidRDefault="00821D58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32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cQZ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" filled="f" stroked="f">
                      <v:textbox inset="0,0,0,0">
                        <w:txbxContent>
                          <w:p w14:paraId="7D93C907" w14:textId="77777777" w:rsidR="00821D58" w:rsidRPr="005E4A3B" w:rsidRDefault="00821D58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33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" filled="f" stroked="f">
                      <v:textbox inset="0,0,0,0">
                        <w:txbxContent>
                          <w:p w14:paraId="30C73AB8" w14:textId="77777777" w:rsidR="00821D58" w:rsidRPr="00931BFC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34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" filled="f" stroked="f">
                      <v:textbox inset="0,0,0,0">
                        <w:txbxContent>
                          <w:p w14:paraId="1DF51597" w14:textId="77777777" w:rsidR="00821D58" w:rsidRPr="00A32665" w:rsidRDefault="00821D58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35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" filled="f" stroked="f">
                      <v:textbox inset="0,0,0,0">
                        <w:txbxContent>
                          <w:p w14:paraId="5755640A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36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" filled="f" stroked="f">
                      <v:textbox inset="0,0,0,0">
                        <w:txbxContent>
                          <w:p w14:paraId="4BE0504E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37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" filled="f" stroked="f">
                      <v:textbox inset="0,0,0,0">
                        <w:txbxContent>
                          <w:p w14:paraId="7851DA5F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38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" filled="f" stroked="f">
                      <v:textbox inset="0,0,0,0">
                        <w:txbxContent>
                          <w:p w14:paraId="072062CA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39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" filled="f" stroked="f">
                      <v:textbox inset="0,0,0,0">
                        <w:txbxContent>
                          <w:p w14:paraId="787ADDF0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40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" filled="f" stroked="f">
                      <v:textbox inset="0,0,0,0">
                        <w:txbxContent>
                          <w:p w14:paraId="6EC8F549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41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" filled="f" stroked="f">
                      <v:textbox inset="0,0,0,0">
                        <w:txbxContent>
                          <w:p w14:paraId="24E4AF5E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42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" filled="f" stroked="f">
                      <v:textbox inset="0,0,0,0">
                        <w:txbxContent>
                          <w:p w14:paraId="4C594D94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43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" filled="f" stroked="f">
                      <v:textbox inset="0,0,0,0">
                        <w:txbxContent>
                          <w:p w14:paraId="7FC3AA9C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44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" filled="f" stroked="f">
                      <v:textbox inset="0,0,0,0">
                        <w:txbxContent>
                          <w:p w14:paraId="7A5A2B03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45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" filled="f" stroked="f">
                      <v:textbox inset="1pt,.4mm,1pt,1pt">
                        <w:txbxContent>
                          <w:p w14:paraId="26583068" w14:textId="77777777" w:rsidR="00821D58" w:rsidRPr="0079077B" w:rsidRDefault="007E2B00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46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" filled="f" stroked="f">
                      <v:textbox inset="1pt,.4mm,1pt,1pt">
                        <w:txbxContent>
                          <w:p w14:paraId="2EC6E04E" w14:textId="77777777" w:rsidR="00821D58" w:rsidRPr="00A32665" w:rsidRDefault="00821D58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47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" filled="f" stroked="f">
                      <v:textbox inset="1pt,.4mm,1pt,1pt">
                        <w:txbxContent>
                          <w:p w14:paraId="41847A1C" w14:textId="77777777" w:rsidR="00821D58" w:rsidRPr="00CB1016" w:rsidRDefault="00821D58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48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" filled="f" stroked="f">
                      <v:textbox inset="1pt,.4mm,1pt,1pt">
                        <w:txbxContent>
                          <w:p w14:paraId="3EC5D79F" w14:textId="77777777" w:rsidR="00821D58" w:rsidRPr="00CB1016" w:rsidRDefault="00821D58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49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" filled="f" stroked="f">
                      <v:textbox inset="1pt,.4mm,1pt,1pt">
                        <w:txbxContent>
                          <w:p w14:paraId="2BB9C7AB" w14:textId="77777777" w:rsidR="00821D58" w:rsidRPr="005374BE" w:rsidRDefault="00821D58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E2B00" w:rsidRPr="007E2B00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7E2B00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50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" filled="f" stroked="f">
                      <v:textbox inset="1pt,.4mm,1pt,1pt">
                        <w:txbxContent>
                          <w:p w14:paraId="242EDFF0" w14:textId="77777777" w:rsidR="00821D58" w:rsidRPr="005374BE" w:rsidRDefault="00821D58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51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nWm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T0fw90y4QC5+AQAA//8DAFBLAQItABQABgAIAAAAIQDb4fbL7gAAAIUBAAATAAAAAAAAAAAA&#10;AAAAAAAAAABbQ29udGVudF9UeXBlc10ueG1sUEsBAi0AFAAGAAgAAAAhAFr0LFu/AAAAFQEAAAsA&#10;AAAAAAAAAAAAAAAAHwEAAF9yZWxzLy5yZWxzUEsBAi0AFAAGAAgAAAAhACgudabEAAAA3AAAAA8A&#10;AAAAAAAAAAAAAAAABwIAAGRycy9kb3ducmV2LnhtbFBLBQYAAAAAAwADALcAAAD4AgAAAAA=&#10;" filled="f" stroked="f">
                      <v:textbox inset="1pt,.4mm,1pt,1pt">
                        <w:txbxContent>
                          <w:p w14:paraId="1BDBC946" w14:textId="77777777" w:rsidR="00821D58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52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" filled="f" stroked="f">
                      <v:textbox inset="1pt,.4mm,1pt,1pt">
                        <w:txbxContent>
                          <w:p w14:paraId="002A3A81" w14:textId="77777777" w:rsidR="00821D58" w:rsidRDefault="00821D58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7E2B00">
                              <w:t>A.B.XXX.П8.XX.</w:t>
                            </w:r>
                            <w:proofErr w:type="gramStart"/>
                            <w:r w:rsidR="007E2B00">
                              <w:t>X-X</w:t>
                            </w:r>
                            <w:proofErr w:type="gramEnd"/>
                            <w:r w:rsidR="007E2B00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53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OEJ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YbwdyYcATm7AQAA//8DAFBLAQItABQABgAIAAAAIQDb4fbL7gAAAIUBAAATAAAAAAAA&#10;AAAAAAAAAAAAAABbQ29udGVudF9UeXBlc10ueG1sUEsBAi0AFAAGAAgAAAAhAFr0LFu/AAAAFQEA&#10;AAsAAAAAAAAAAAAAAAAAHwEAAF9yZWxzLy5yZWxzUEsBAi0AFAAGAAgAAAAhAMHs4QnHAAAA3AAA&#10;AA8AAAAAAAAAAAAAAAAABwIAAGRycy9kb3ducmV2LnhtbFBLBQYAAAAAAwADALcAAAD7AgAAAAA=&#10;" filled="f" stroked="f">
                      <v:textbox inset="1pt,.4mm,1pt,1pt">
                        <w:txbxContent>
                          <w:p w14:paraId="4CF175BE" w14:textId="77777777" w:rsidR="00821D58" w:rsidRDefault="007E2B00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821D58">
                              <w:t>.</w:t>
                            </w:r>
                          </w:p>
                          <w:p w14:paraId="663ECCAB" w14:textId="77777777" w:rsidR="00821D58" w:rsidRPr="009B7704" w:rsidRDefault="00821D58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B7704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B7704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B7704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7E2B00">
                              <w:rPr>
                                <w:rStyle w:val="34fe"/>
                              </w:rPr>
                              <w:t>Описание массива информации</w:t>
                            </w:r>
                            <w:r w:rsidRPr="009B7704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54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080E58E5" w14:textId="77777777" w:rsidR="00821D58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55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" filled="f" stroked="f">
                      <v:textbox inset="0,0,0,0">
                        <w:txbxContent>
                          <w:p w14:paraId="06AC6DB4" w14:textId="77777777" w:rsidR="00821D58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56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" filled="f" stroked="f">
                      <v:textbox inset="0,0,0,0">
                        <w:txbxContent>
                          <w:p w14:paraId="3A223A00" w14:textId="77777777" w:rsidR="00821D58" w:rsidRPr="00945CCC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57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064F4DD3" w14:textId="77777777" w:rsidR="00821D58" w:rsidRPr="00945CCC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8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" filled="f" stroked="f">
                      <v:textbox inset="0,0,0,0">
                        <w:txbxContent>
                          <w:p w14:paraId="027996E5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9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" filled="f" stroked="f">
                      <v:textbox inset="0,0,0,0">
                        <w:txbxContent>
                          <w:p w14:paraId="1640FDB4" w14:textId="77777777" w:rsidR="00821D58" w:rsidRPr="005E4A3B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60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123CFF57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61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64592C5D" w14:textId="77777777" w:rsidR="00821D58" w:rsidRPr="000411E6" w:rsidRDefault="00821D58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22" o:spid="_x0000_s1362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">
                <v:rect id="Rectangle 122" o:spid="_x0000_s1363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Cu0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w1f4PxOOgJz9AQAA//8DAFBLAQItABQABgAIAAAAIQDb4fbL7gAAAIUBAAATAAAAAAAA&#10;AAAAAAAAAAAAAABbQ29udGVudF9UeXBlc10ueG1sUEsBAi0AFAAGAAgAAAAhAFr0LFu/AAAAFQEA&#10;AAsAAAAAAAAAAAAAAAAAHwEAAF9yZWxzLy5yZWxzUEsBAi0AFAAGAAgAAAAhAA+AK7THAAAA3AAA&#10;AA8AAAAAAAAAAAAAAAAABwIAAGRycy9kb3ducmV2LnhtbFBLBQYAAAAAAwADALcAAAD7AgAAAAA=&#10;" filled="f" stroked="f">
                  <v:textbox inset="1pt,.4mm,1pt,1pt">
                    <w:txbxContent>
                      <w:p w14:paraId="63128754" w14:textId="77777777" w:rsidR="00821D58" w:rsidRPr="006C5C53" w:rsidRDefault="00821D5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64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" filled="f" stroked="f">
                  <v:textbox inset="1pt,.4mm,1pt,1pt">
                    <w:txbxContent>
                      <w:p w14:paraId="6B151962" w14:textId="77777777" w:rsidR="00821D58" w:rsidRPr="006C5C53" w:rsidRDefault="00821D58" w:rsidP="00D66961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529"/>
    <w:multiLevelType w:val="multilevel"/>
    <w:tmpl w:val="F0E2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4305027"/>
    <w:multiLevelType w:val="multilevel"/>
    <w:tmpl w:val="4010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FD25CA"/>
    <w:multiLevelType w:val="hybridMultilevel"/>
    <w:tmpl w:val="C818E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A340F8"/>
    <w:multiLevelType w:val="hybridMultilevel"/>
    <w:tmpl w:val="3DBA77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0A78F3"/>
    <w:multiLevelType w:val="multilevel"/>
    <w:tmpl w:val="9C6A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BFE626F"/>
    <w:multiLevelType w:val="multilevel"/>
    <w:tmpl w:val="FFF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B7B4D"/>
    <w:multiLevelType w:val="hybridMultilevel"/>
    <w:tmpl w:val="051EB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AB7C34"/>
    <w:multiLevelType w:val="hybridMultilevel"/>
    <w:tmpl w:val="66E039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4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5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6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3330748"/>
    <w:multiLevelType w:val="hybridMultilevel"/>
    <w:tmpl w:val="23BAEE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CC245C"/>
    <w:multiLevelType w:val="multilevel"/>
    <w:tmpl w:val="4E4C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4677656"/>
    <w:multiLevelType w:val="multilevel"/>
    <w:tmpl w:val="40F8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121C6E"/>
    <w:multiLevelType w:val="multilevel"/>
    <w:tmpl w:val="C1F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989532">
    <w:abstractNumId w:val="34"/>
  </w:num>
  <w:num w:numId="2" w16cid:durableId="1587885141">
    <w:abstractNumId w:val="32"/>
  </w:num>
  <w:num w:numId="3" w16cid:durableId="1056440380">
    <w:abstractNumId w:val="29"/>
  </w:num>
  <w:num w:numId="4" w16cid:durableId="447629385">
    <w:abstractNumId w:val="3"/>
  </w:num>
  <w:num w:numId="5" w16cid:durableId="2123062867">
    <w:abstractNumId w:val="18"/>
  </w:num>
  <w:num w:numId="6" w16cid:durableId="528879033">
    <w:abstractNumId w:val="5"/>
  </w:num>
  <w:num w:numId="7" w16cid:durableId="972516602">
    <w:abstractNumId w:val="24"/>
  </w:num>
  <w:num w:numId="8" w16cid:durableId="1452899269">
    <w:abstractNumId w:val="23"/>
  </w:num>
  <w:num w:numId="9" w16cid:durableId="1914772307">
    <w:abstractNumId w:val="14"/>
  </w:num>
  <w:num w:numId="10" w16cid:durableId="1157771954">
    <w:abstractNumId w:val="37"/>
    <w:lvlOverride w:ilvl="0">
      <w:startOverride w:val="1"/>
    </w:lvlOverride>
  </w:num>
  <w:num w:numId="11" w16cid:durableId="281107780">
    <w:abstractNumId w:val="4"/>
    <w:lvlOverride w:ilvl="0">
      <w:startOverride w:val="1"/>
    </w:lvlOverride>
  </w:num>
  <w:num w:numId="12" w16cid:durableId="901334430">
    <w:abstractNumId w:val="27"/>
  </w:num>
  <w:num w:numId="13" w16cid:durableId="156728066">
    <w:abstractNumId w:val="1"/>
  </w:num>
  <w:num w:numId="14" w16cid:durableId="1124274755">
    <w:abstractNumId w:val="33"/>
  </w:num>
  <w:num w:numId="15" w16cid:durableId="731125359">
    <w:abstractNumId w:val="7"/>
  </w:num>
  <w:num w:numId="16" w16cid:durableId="1754812293">
    <w:abstractNumId w:val="38"/>
  </w:num>
  <w:num w:numId="17" w16cid:durableId="79759478">
    <w:abstractNumId w:val="21"/>
  </w:num>
  <w:num w:numId="18" w16cid:durableId="1729960785">
    <w:abstractNumId w:val="26"/>
  </w:num>
  <w:num w:numId="19" w16cid:durableId="199074135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07893162">
    <w:abstractNumId w:val="31"/>
    <w:lvlOverride w:ilvl="0">
      <w:startOverride w:val="1"/>
    </w:lvlOverride>
  </w:num>
  <w:num w:numId="21" w16cid:durableId="62728689">
    <w:abstractNumId w:val="19"/>
  </w:num>
  <w:num w:numId="22" w16cid:durableId="2054887800">
    <w:abstractNumId w:val="13"/>
  </w:num>
  <w:num w:numId="23" w16cid:durableId="1176771281">
    <w:abstractNumId w:val="4"/>
  </w:num>
  <w:num w:numId="24" w16cid:durableId="102074446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89402134">
    <w:abstractNumId w:val="33"/>
    <w:lvlOverride w:ilvl="0">
      <w:startOverride w:val="1"/>
    </w:lvlOverride>
  </w:num>
  <w:num w:numId="26" w16cid:durableId="810293838">
    <w:abstractNumId w:val="9"/>
  </w:num>
  <w:num w:numId="27" w16cid:durableId="291399727">
    <w:abstractNumId w:val="12"/>
  </w:num>
  <w:num w:numId="28" w16cid:durableId="1644777548">
    <w:abstractNumId w:val="21"/>
    <w:lvlOverride w:ilvl="0">
      <w:startOverride w:val="1"/>
    </w:lvlOverride>
  </w:num>
  <w:num w:numId="29" w16cid:durableId="2005736493">
    <w:abstractNumId w:val="37"/>
  </w:num>
  <w:num w:numId="30" w16cid:durableId="311952209">
    <w:abstractNumId w:val="11"/>
  </w:num>
  <w:num w:numId="31" w16cid:durableId="1244216878">
    <w:abstractNumId w:val="10"/>
  </w:num>
  <w:num w:numId="32" w16cid:durableId="947858114">
    <w:abstractNumId w:val="25"/>
  </w:num>
  <w:num w:numId="33" w16cid:durableId="1048994980">
    <w:abstractNumId w:val="0"/>
  </w:num>
  <w:num w:numId="34" w16cid:durableId="673148571">
    <w:abstractNumId w:val="15"/>
  </w:num>
  <w:num w:numId="35" w16cid:durableId="543368444">
    <w:abstractNumId w:val="17"/>
  </w:num>
  <w:num w:numId="36" w16cid:durableId="58721542">
    <w:abstractNumId w:val="2"/>
  </w:num>
  <w:num w:numId="37" w16cid:durableId="981470280">
    <w:abstractNumId w:val="35"/>
  </w:num>
  <w:num w:numId="38" w16cid:durableId="1260529266">
    <w:abstractNumId w:val="30"/>
  </w:num>
  <w:num w:numId="39" w16cid:durableId="1712417499">
    <w:abstractNumId w:val="36"/>
  </w:num>
  <w:num w:numId="40" w16cid:durableId="1904217684">
    <w:abstractNumId w:val="28"/>
  </w:num>
  <w:num w:numId="41" w16cid:durableId="1153596641">
    <w:abstractNumId w:val="6"/>
  </w:num>
  <w:num w:numId="42" w16cid:durableId="2049597566">
    <w:abstractNumId w:val="8"/>
  </w:num>
  <w:num w:numId="43" w16cid:durableId="2101023676">
    <w:abstractNumId w:val="22"/>
  </w:num>
  <w:num w:numId="44" w16cid:durableId="11732659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8D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6066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6353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495A"/>
    <w:rsid w:val="001053DA"/>
    <w:rsid w:val="00106A0D"/>
    <w:rsid w:val="001076CB"/>
    <w:rsid w:val="00111EE5"/>
    <w:rsid w:val="00112438"/>
    <w:rsid w:val="001146F6"/>
    <w:rsid w:val="001149C9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7DC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878A3"/>
    <w:rsid w:val="00190488"/>
    <w:rsid w:val="001906D1"/>
    <w:rsid w:val="00190DC1"/>
    <w:rsid w:val="0019151D"/>
    <w:rsid w:val="00192C59"/>
    <w:rsid w:val="00192DBD"/>
    <w:rsid w:val="00193020"/>
    <w:rsid w:val="0019382C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534"/>
    <w:rsid w:val="001A1924"/>
    <w:rsid w:val="001A1FE3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1DF0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04B5"/>
    <w:rsid w:val="00271568"/>
    <w:rsid w:val="00272562"/>
    <w:rsid w:val="00275783"/>
    <w:rsid w:val="0027638B"/>
    <w:rsid w:val="0027648B"/>
    <w:rsid w:val="00276FF4"/>
    <w:rsid w:val="00277107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6B71"/>
    <w:rsid w:val="002973C6"/>
    <w:rsid w:val="00297B12"/>
    <w:rsid w:val="00297CA6"/>
    <w:rsid w:val="002A08C5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4B2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3CE0"/>
    <w:rsid w:val="002E46EB"/>
    <w:rsid w:val="002E4CD3"/>
    <w:rsid w:val="002E6D47"/>
    <w:rsid w:val="002F1BE0"/>
    <w:rsid w:val="002F2317"/>
    <w:rsid w:val="002F2815"/>
    <w:rsid w:val="002F2A93"/>
    <w:rsid w:val="002F3300"/>
    <w:rsid w:val="002F56E1"/>
    <w:rsid w:val="002F583A"/>
    <w:rsid w:val="002F6BFF"/>
    <w:rsid w:val="002F6D23"/>
    <w:rsid w:val="002F6E64"/>
    <w:rsid w:val="002F754C"/>
    <w:rsid w:val="002F7732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1BDB"/>
    <w:rsid w:val="00313058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39F4"/>
    <w:rsid w:val="00353B1D"/>
    <w:rsid w:val="0035447E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66D3A"/>
    <w:rsid w:val="00370F07"/>
    <w:rsid w:val="00372FE2"/>
    <w:rsid w:val="00373A9D"/>
    <w:rsid w:val="00374140"/>
    <w:rsid w:val="00375211"/>
    <w:rsid w:val="003754DA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0EE9"/>
    <w:rsid w:val="003A22BC"/>
    <w:rsid w:val="003A3386"/>
    <w:rsid w:val="003A3504"/>
    <w:rsid w:val="003A67B6"/>
    <w:rsid w:val="003A6AB2"/>
    <w:rsid w:val="003A6E09"/>
    <w:rsid w:val="003A71BF"/>
    <w:rsid w:val="003A7209"/>
    <w:rsid w:val="003A7355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6539"/>
    <w:rsid w:val="003F7D6C"/>
    <w:rsid w:val="00400626"/>
    <w:rsid w:val="00401F8D"/>
    <w:rsid w:val="0040467C"/>
    <w:rsid w:val="00405E0F"/>
    <w:rsid w:val="00407C3F"/>
    <w:rsid w:val="00407C7E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72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390"/>
    <w:rsid w:val="00463BF0"/>
    <w:rsid w:val="00464542"/>
    <w:rsid w:val="0046616A"/>
    <w:rsid w:val="00467165"/>
    <w:rsid w:val="0046755D"/>
    <w:rsid w:val="004678C0"/>
    <w:rsid w:val="00467C7E"/>
    <w:rsid w:val="004705B4"/>
    <w:rsid w:val="00470F4B"/>
    <w:rsid w:val="00473A79"/>
    <w:rsid w:val="004740F9"/>
    <w:rsid w:val="004741BE"/>
    <w:rsid w:val="00475F7B"/>
    <w:rsid w:val="00476AD4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4DBF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02D"/>
    <w:rsid w:val="004A4CBC"/>
    <w:rsid w:val="004A6227"/>
    <w:rsid w:val="004A6235"/>
    <w:rsid w:val="004A6FD9"/>
    <w:rsid w:val="004A7FBE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3D2"/>
    <w:rsid w:val="004C251E"/>
    <w:rsid w:val="004C354C"/>
    <w:rsid w:val="004C4015"/>
    <w:rsid w:val="004C46F2"/>
    <w:rsid w:val="004C5958"/>
    <w:rsid w:val="004C71E4"/>
    <w:rsid w:val="004D026C"/>
    <w:rsid w:val="004D0CCC"/>
    <w:rsid w:val="004D0F66"/>
    <w:rsid w:val="004D2763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200"/>
    <w:rsid w:val="00513AF4"/>
    <w:rsid w:val="00514005"/>
    <w:rsid w:val="0051449D"/>
    <w:rsid w:val="00515D6C"/>
    <w:rsid w:val="00516371"/>
    <w:rsid w:val="00516E56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6F0F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2DC"/>
    <w:rsid w:val="00565F5A"/>
    <w:rsid w:val="00566370"/>
    <w:rsid w:val="00566B12"/>
    <w:rsid w:val="00566B48"/>
    <w:rsid w:val="005676F0"/>
    <w:rsid w:val="005701FE"/>
    <w:rsid w:val="0057184E"/>
    <w:rsid w:val="00572AB8"/>
    <w:rsid w:val="00575A58"/>
    <w:rsid w:val="005809FD"/>
    <w:rsid w:val="0058102B"/>
    <w:rsid w:val="00581FD2"/>
    <w:rsid w:val="00582682"/>
    <w:rsid w:val="00585447"/>
    <w:rsid w:val="00585DC5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36AE"/>
    <w:rsid w:val="0059465B"/>
    <w:rsid w:val="00595670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05C"/>
    <w:rsid w:val="005F4839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133"/>
    <w:rsid w:val="00654670"/>
    <w:rsid w:val="00654B1A"/>
    <w:rsid w:val="006571F3"/>
    <w:rsid w:val="00657275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B35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4D7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27E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011C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3D35"/>
    <w:rsid w:val="007547F9"/>
    <w:rsid w:val="0075689A"/>
    <w:rsid w:val="00756C91"/>
    <w:rsid w:val="00757392"/>
    <w:rsid w:val="0075767D"/>
    <w:rsid w:val="00762457"/>
    <w:rsid w:val="007624C6"/>
    <w:rsid w:val="00762BAA"/>
    <w:rsid w:val="00763A2F"/>
    <w:rsid w:val="00763BF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39F0"/>
    <w:rsid w:val="00774007"/>
    <w:rsid w:val="007754FD"/>
    <w:rsid w:val="00776707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07E3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78E"/>
    <w:rsid w:val="007C4852"/>
    <w:rsid w:val="007C4A29"/>
    <w:rsid w:val="007D0522"/>
    <w:rsid w:val="007D1B61"/>
    <w:rsid w:val="007D4F13"/>
    <w:rsid w:val="007D5BE5"/>
    <w:rsid w:val="007D748C"/>
    <w:rsid w:val="007E1202"/>
    <w:rsid w:val="007E2B00"/>
    <w:rsid w:val="007E3CCD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1D26"/>
    <w:rsid w:val="00821D58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43"/>
    <w:rsid w:val="00834762"/>
    <w:rsid w:val="00834EE8"/>
    <w:rsid w:val="00836D9B"/>
    <w:rsid w:val="0083779C"/>
    <w:rsid w:val="008378D1"/>
    <w:rsid w:val="00841229"/>
    <w:rsid w:val="00842381"/>
    <w:rsid w:val="00843A33"/>
    <w:rsid w:val="00846DF8"/>
    <w:rsid w:val="0085004F"/>
    <w:rsid w:val="00850C9B"/>
    <w:rsid w:val="00851A4B"/>
    <w:rsid w:val="00852921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0272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874DF"/>
    <w:rsid w:val="00891710"/>
    <w:rsid w:val="00892C6E"/>
    <w:rsid w:val="0089346B"/>
    <w:rsid w:val="00895A26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BC3"/>
    <w:rsid w:val="008B5DCD"/>
    <w:rsid w:val="008C1E54"/>
    <w:rsid w:val="008C3940"/>
    <w:rsid w:val="008C451A"/>
    <w:rsid w:val="008C5048"/>
    <w:rsid w:val="008C53DA"/>
    <w:rsid w:val="008C5426"/>
    <w:rsid w:val="008C5FD4"/>
    <w:rsid w:val="008C721B"/>
    <w:rsid w:val="008C7D4D"/>
    <w:rsid w:val="008D04BA"/>
    <w:rsid w:val="008D1498"/>
    <w:rsid w:val="008D165A"/>
    <w:rsid w:val="008D1C11"/>
    <w:rsid w:val="008D55DA"/>
    <w:rsid w:val="008D5A48"/>
    <w:rsid w:val="008D7990"/>
    <w:rsid w:val="008D79FD"/>
    <w:rsid w:val="008E094D"/>
    <w:rsid w:val="008E165C"/>
    <w:rsid w:val="008E3473"/>
    <w:rsid w:val="008E767A"/>
    <w:rsid w:val="008E7742"/>
    <w:rsid w:val="008F1B2E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703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728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42F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B7704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2A92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67BBB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CA9"/>
    <w:rsid w:val="00A877E5"/>
    <w:rsid w:val="00A90B7E"/>
    <w:rsid w:val="00A90DEA"/>
    <w:rsid w:val="00A922C9"/>
    <w:rsid w:val="00A92973"/>
    <w:rsid w:val="00A94B8E"/>
    <w:rsid w:val="00A94CA7"/>
    <w:rsid w:val="00A94DF9"/>
    <w:rsid w:val="00A95E7D"/>
    <w:rsid w:val="00A972F4"/>
    <w:rsid w:val="00AA0295"/>
    <w:rsid w:val="00AA029B"/>
    <w:rsid w:val="00AA0AB0"/>
    <w:rsid w:val="00AA184B"/>
    <w:rsid w:val="00AA19D4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5CF0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1CBD"/>
    <w:rsid w:val="00AE27B8"/>
    <w:rsid w:val="00AE457B"/>
    <w:rsid w:val="00AE45F9"/>
    <w:rsid w:val="00AE55F7"/>
    <w:rsid w:val="00AE5FBF"/>
    <w:rsid w:val="00AE5FCA"/>
    <w:rsid w:val="00AE6E7C"/>
    <w:rsid w:val="00AF07AA"/>
    <w:rsid w:val="00AF1743"/>
    <w:rsid w:val="00AF180E"/>
    <w:rsid w:val="00AF2500"/>
    <w:rsid w:val="00AF2FB7"/>
    <w:rsid w:val="00AF5E98"/>
    <w:rsid w:val="00AF6ACF"/>
    <w:rsid w:val="00B01EA1"/>
    <w:rsid w:val="00B02327"/>
    <w:rsid w:val="00B0343E"/>
    <w:rsid w:val="00B043DD"/>
    <w:rsid w:val="00B061DD"/>
    <w:rsid w:val="00B06592"/>
    <w:rsid w:val="00B0700E"/>
    <w:rsid w:val="00B07766"/>
    <w:rsid w:val="00B07F87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1F6C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380B"/>
    <w:rsid w:val="00B644FF"/>
    <w:rsid w:val="00B655CA"/>
    <w:rsid w:val="00B65FD8"/>
    <w:rsid w:val="00B66E18"/>
    <w:rsid w:val="00B66F5B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6FA1"/>
    <w:rsid w:val="00B876C7"/>
    <w:rsid w:val="00B87BB7"/>
    <w:rsid w:val="00B90B51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4D8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4BE"/>
    <w:rsid w:val="00C146E8"/>
    <w:rsid w:val="00C1474A"/>
    <w:rsid w:val="00C14B7B"/>
    <w:rsid w:val="00C155E9"/>
    <w:rsid w:val="00C17B72"/>
    <w:rsid w:val="00C217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56E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1FC3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6A06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58E"/>
    <w:rsid w:val="00CF0991"/>
    <w:rsid w:val="00CF1FBD"/>
    <w:rsid w:val="00CF4867"/>
    <w:rsid w:val="00CF5744"/>
    <w:rsid w:val="00CF60A6"/>
    <w:rsid w:val="00CF79E9"/>
    <w:rsid w:val="00D007BE"/>
    <w:rsid w:val="00D01BD5"/>
    <w:rsid w:val="00D0293B"/>
    <w:rsid w:val="00D038AE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972"/>
    <w:rsid w:val="00D15D1D"/>
    <w:rsid w:val="00D15FA1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329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3F8F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961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0B8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810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0E45"/>
    <w:rsid w:val="00E14517"/>
    <w:rsid w:val="00E153A2"/>
    <w:rsid w:val="00E161C0"/>
    <w:rsid w:val="00E16A32"/>
    <w:rsid w:val="00E20E33"/>
    <w:rsid w:val="00E20F99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4B3E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229"/>
    <w:rsid w:val="00EC07AB"/>
    <w:rsid w:val="00EC0A6C"/>
    <w:rsid w:val="00EC172C"/>
    <w:rsid w:val="00EC1EC7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838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17EE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09D3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9D1"/>
    <w:rsid w:val="00F53EA5"/>
    <w:rsid w:val="00F5430E"/>
    <w:rsid w:val="00F54BC2"/>
    <w:rsid w:val="00F55B1F"/>
    <w:rsid w:val="00F573F4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5DF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188E"/>
    <w:rsid w:val="00F92FD1"/>
    <w:rsid w:val="00F93301"/>
    <w:rsid w:val="00F938C3"/>
    <w:rsid w:val="00F943F0"/>
    <w:rsid w:val="00F95020"/>
    <w:rsid w:val="00F962AF"/>
    <w:rsid w:val="00F97FD9"/>
    <w:rsid w:val="00FA0D2B"/>
    <w:rsid w:val="00FA0E00"/>
    <w:rsid w:val="00FA241E"/>
    <w:rsid w:val="00FA243F"/>
    <w:rsid w:val="00FA3617"/>
    <w:rsid w:val="00FA3B98"/>
    <w:rsid w:val="00FA3CBB"/>
    <w:rsid w:val="00FA49BF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171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2503"/>
    <w:rsid w:val="00FE34DF"/>
    <w:rsid w:val="00FE3FCE"/>
    <w:rsid w:val="00FE67C2"/>
    <w:rsid w:val="00FE6A78"/>
    <w:rsid w:val="00FF09A2"/>
    <w:rsid w:val="00FF111F"/>
    <w:rsid w:val="00FF1A70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7004EA9"/>
  <w15:docId w15:val="{044DC8E1-68A6-4505-8F26-0F7DEAE4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7E2B00"/>
    <w:rPr>
      <w:sz w:val="24"/>
    </w:rPr>
  </w:style>
  <w:style w:type="paragraph" w:styleId="1">
    <w:name w:val="heading 1"/>
    <w:next w:val="34b"/>
    <w:link w:val="10"/>
    <w:qFormat/>
    <w:rsid w:val="007E2B00"/>
    <w:pPr>
      <w:keepNext/>
      <w:keepLines/>
      <w:pageBreakBefore/>
      <w:numPr>
        <w:numId w:val="32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7E2B00"/>
    <w:pPr>
      <w:keepNext/>
      <w:keepLines/>
      <w:numPr>
        <w:ilvl w:val="1"/>
        <w:numId w:val="32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7E2B00"/>
    <w:pPr>
      <w:keepNext/>
      <w:keepLines/>
      <w:numPr>
        <w:ilvl w:val="2"/>
        <w:numId w:val="32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7E2B00"/>
    <w:pPr>
      <w:keepNext/>
      <w:keepLines/>
      <w:numPr>
        <w:ilvl w:val="3"/>
        <w:numId w:val="32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7E2B00"/>
    <w:pPr>
      <w:keepNext/>
      <w:numPr>
        <w:ilvl w:val="4"/>
        <w:numId w:val="32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7E2B00"/>
    <w:pPr>
      <w:keepNext/>
      <w:numPr>
        <w:ilvl w:val="5"/>
        <w:numId w:val="32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7E2B00"/>
    <w:pPr>
      <w:keepNext/>
      <w:numPr>
        <w:ilvl w:val="6"/>
        <w:numId w:val="32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7E2B00"/>
    <w:pPr>
      <w:keepNext/>
      <w:numPr>
        <w:ilvl w:val="7"/>
        <w:numId w:val="32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7E2B00"/>
    <w:pPr>
      <w:keepNext/>
      <w:numPr>
        <w:ilvl w:val="8"/>
        <w:numId w:val="32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7E2B00"/>
    <w:rPr>
      <w:rFonts w:ascii="Calibri" w:hAnsi="Calibri"/>
    </w:rPr>
  </w:style>
  <w:style w:type="paragraph" w:customStyle="1" w:styleId="34b">
    <w:name w:val="34_Абзац_Обычный"/>
    <w:link w:val="34d"/>
    <w:qFormat/>
    <w:rsid w:val="007E2B00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7E2B00"/>
    <w:rPr>
      <w:sz w:val="24"/>
      <w:lang w:eastAsia="x-none"/>
    </w:rPr>
  </w:style>
  <w:style w:type="character" w:customStyle="1" w:styleId="10">
    <w:name w:val="Заголовок 1 Знак"/>
    <w:link w:val="1"/>
    <w:rsid w:val="007E2B00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7E2B00"/>
    <w:rPr>
      <w:b/>
      <w:sz w:val="32"/>
    </w:rPr>
  </w:style>
  <w:style w:type="character" w:customStyle="1" w:styleId="30">
    <w:name w:val="Заголовок 3 Знак"/>
    <w:link w:val="3"/>
    <w:rsid w:val="007E2B00"/>
    <w:rPr>
      <w:b/>
      <w:bCs/>
      <w:sz w:val="28"/>
    </w:rPr>
  </w:style>
  <w:style w:type="character" w:customStyle="1" w:styleId="40">
    <w:name w:val="Заголовок 4 Знак"/>
    <w:link w:val="4"/>
    <w:rsid w:val="007E2B00"/>
    <w:rPr>
      <w:b/>
      <w:sz w:val="24"/>
    </w:rPr>
  </w:style>
  <w:style w:type="character" w:customStyle="1" w:styleId="50">
    <w:name w:val="Заголовок 5 Знак"/>
    <w:link w:val="5"/>
    <w:rsid w:val="007E2B00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7E2B00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7E2B00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7E2B00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7E2B00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7E2B00"/>
    <w:pPr>
      <w:numPr>
        <w:numId w:val="30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7E2B00"/>
    <w:pPr>
      <w:numPr>
        <w:numId w:val="30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7E2B00"/>
    <w:pPr>
      <w:numPr>
        <w:numId w:val="30"/>
      </w:numPr>
    </w:pPr>
    <w:rPr>
      <w:szCs w:val="22"/>
    </w:rPr>
  </w:style>
  <w:style w:type="character" w:customStyle="1" w:styleId="34f">
    <w:name w:val="34_Знак_Подчеркнутый"/>
    <w:rsid w:val="007E2B00"/>
    <w:rPr>
      <w:u w:val="single"/>
    </w:rPr>
  </w:style>
  <w:style w:type="paragraph" w:customStyle="1" w:styleId="349">
    <w:name w:val="34_Список_Библиография"/>
    <w:basedOn w:val="34b"/>
    <w:rsid w:val="007E2B00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B86FA1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7E2B00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7E2B00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7E2B00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7E2B00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7E2B00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B86FA1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7E2B00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B86FA1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7E2B00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7E2B00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7E2B00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7E2B00"/>
    <w:rPr>
      <w:b w:val="0"/>
      <w:i/>
    </w:rPr>
  </w:style>
  <w:style w:type="character" w:customStyle="1" w:styleId="34fc">
    <w:name w:val="34_Знак_Название_файла"/>
    <w:qFormat/>
    <w:rsid w:val="007E2B00"/>
    <w:rPr>
      <w:rFonts w:ascii="Calibri" w:hAnsi="Calibri"/>
    </w:rPr>
  </w:style>
  <w:style w:type="character" w:customStyle="1" w:styleId="34fd">
    <w:name w:val="34_Знак_Термин"/>
    <w:rsid w:val="007E2B00"/>
    <w:rPr>
      <w:i/>
    </w:rPr>
  </w:style>
  <w:style w:type="character" w:customStyle="1" w:styleId="34fe">
    <w:name w:val="34_Знак_Полужирный"/>
    <w:rsid w:val="007E2B00"/>
    <w:rPr>
      <w:b/>
    </w:rPr>
  </w:style>
  <w:style w:type="character" w:customStyle="1" w:styleId="34ff">
    <w:name w:val="34_Знак_Верхний_индекс"/>
    <w:rsid w:val="007E2B00"/>
    <w:rPr>
      <w:vertAlign w:val="superscript"/>
    </w:rPr>
  </w:style>
  <w:style w:type="character" w:customStyle="1" w:styleId="3424">
    <w:name w:val="34_Список_Марк_2 Знак"/>
    <w:link w:val="3423"/>
    <w:rsid w:val="005F483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7E2B00"/>
    <w:pPr>
      <w:numPr>
        <w:ilvl w:val="1"/>
        <w:numId w:val="14"/>
      </w:numPr>
    </w:pPr>
  </w:style>
  <w:style w:type="paragraph" w:customStyle="1" w:styleId="34ff0">
    <w:name w:val="34_Таблица_Заголовок_Продолжение"/>
    <w:basedOn w:val="34ff1"/>
    <w:next w:val="a0"/>
    <w:rsid w:val="007E2B00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7E2B00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7E2B00"/>
    <w:pPr>
      <w:numPr>
        <w:numId w:val="14"/>
      </w:numPr>
    </w:pPr>
  </w:style>
  <w:style w:type="character" w:customStyle="1" w:styleId="3419">
    <w:name w:val="34_Список_Марк_1 Знак"/>
    <w:link w:val="3413"/>
    <w:rsid w:val="00B86FA1"/>
    <w:rPr>
      <w:sz w:val="24"/>
      <w:lang w:eastAsia="x-none"/>
    </w:rPr>
  </w:style>
  <w:style w:type="paragraph" w:styleId="a4">
    <w:name w:val="footnote text"/>
    <w:basedOn w:val="34b"/>
    <w:link w:val="a5"/>
    <w:rsid w:val="007E2B00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7E2B00"/>
    <w:pPr>
      <w:numPr>
        <w:numId w:val="13"/>
      </w:numPr>
    </w:pPr>
  </w:style>
  <w:style w:type="character" w:customStyle="1" w:styleId="341a">
    <w:name w:val="34_Список_Нум_1 Знак"/>
    <w:link w:val="341"/>
    <w:rsid w:val="00B86FA1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7E2B00"/>
    <w:pPr>
      <w:numPr>
        <w:ilvl w:val="1"/>
        <w:numId w:val="13"/>
      </w:numPr>
    </w:pPr>
  </w:style>
  <w:style w:type="character" w:customStyle="1" w:styleId="3425">
    <w:name w:val="34_Список_Нум_2 Знак"/>
    <w:basedOn w:val="a1"/>
    <w:link w:val="342"/>
    <w:rsid w:val="00B86FA1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7E2B00"/>
    <w:pPr>
      <w:keepNext/>
    </w:pPr>
  </w:style>
  <w:style w:type="paragraph" w:customStyle="1" w:styleId="34f1">
    <w:name w:val="34_Рамка_Основной"/>
    <w:basedOn w:val="34b"/>
    <w:link w:val="34f0"/>
    <w:rsid w:val="007E2B00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7E2B00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7E2B00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7E2B00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7E2B00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7E2B00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7E2B00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7E2B00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7E2B00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7E2B00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7E2B00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7E2B00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7E2B00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7E2B00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7E2B00"/>
    <w:pPr>
      <w:keepLines/>
      <w:numPr>
        <w:numId w:val="30"/>
      </w:numPr>
    </w:pPr>
  </w:style>
  <w:style w:type="character" w:customStyle="1" w:styleId="3433">
    <w:name w:val="34_Список_Нум_3 Знак"/>
    <w:basedOn w:val="a1"/>
    <w:link w:val="343"/>
    <w:rsid w:val="00B86FA1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7E2B00"/>
    <w:pPr>
      <w:numPr>
        <w:ilvl w:val="2"/>
        <w:numId w:val="13"/>
      </w:numPr>
    </w:pPr>
  </w:style>
  <w:style w:type="paragraph" w:customStyle="1" w:styleId="34fff">
    <w:name w:val="34_Определения"/>
    <w:basedOn w:val="34b"/>
    <w:rsid w:val="007E2B00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7E2B00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7E2B00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7E2B00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7E2B00"/>
    <w:rPr>
      <w:sz w:val="18"/>
      <w:lang w:eastAsia="x-none"/>
    </w:rPr>
  </w:style>
  <w:style w:type="paragraph" w:customStyle="1" w:styleId="34fff1">
    <w:name w:val="34_Листинг"/>
    <w:basedOn w:val="34b"/>
    <w:rsid w:val="007E2B00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7E2B00"/>
    <w:rPr>
      <w:b/>
    </w:rPr>
  </w:style>
  <w:style w:type="paragraph" w:customStyle="1" w:styleId="3440">
    <w:name w:val="34_Заголовок_4_Приложение"/>
    <w:basedOn w:val="4"/>
    <w:next w:val="34b"/>
    <w:rsid w:val="007E2B00"/>
    <w:pPr>
      <w:numPr>
        <w:numId w:val="30"/>
      </w:numPr>
    </w:pPr>
  </w:style>
  <w:style w:type="paragraph" w:customStyle="1" w:styleId="3410">
    <w:name w:val="34_Таблица_Список_Марк_1"/>
    <w:basedOn w:val="34ff6"/>
    <w:link w:val="341c"/>
    <w:rsid w:val="007E2B00"/>
    <w:pPr>
      <w:numPr>
        <w:numId w:val="23"/>
      </w:numPr>
    </w:pPr>
    <w:rPr>
      <w:lang w:val="x-none"/>
    </w:rPr>
  </w:style>
  <w:style w:type="character" w:customStyle="1" w:styleId="34fff3">
    <w:name w:val="34_Знак_Гиперссылка"/>
    <w:rsid w:val="007E2B00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7E2B00"/>
    <w:pPr>
      <w:numPr>
        <w:ilvl w:val="2"/>
        <w:numId w:val="14"/>
      </w:numPr>
    </w:pPr>
  </w:style>
  <w:style w:type="paragraph" w:customStyle="1" w:styleId="3422">
    <w:name w:val="34_Таблица_Список_Нум_2"/>
    <w:basedOn w:val="34ff6"/>
    <w:rsid w:val="007E2B00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7E2B00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7E2B00"/>
    <w:pPr>
      <w:numPr>
        <w:numId w:val="17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7E2B00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7E2B00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7E2B00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7E2B00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7E2B00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7E2B00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7E2B00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7E2B0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7E2B00"/>
    <w:pPr>
      <w:numPr>
        <w:numId w:val="16"/>
      </w:numPr>
    </w:pPr>
    <w:rPr>
      <w:lang w:val="x-none"/>
    </w:rPr>
  </w:style>
  <w:style w:type="paragraph" w:styleId="a6">
    <w:name w:val="Revision"/>
    <w:hidden/>
    <w:uiPriority w:val="99"/>
    <w:semiHidden/>
    <w:rsid w:val="007E2B00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7E2B00"/>
  </w:style>
  <w:style w:type="paragraph" w:customStyle="1" w:styleId="34fffb">
    <w:name w:val="34_Пример_Заголовок"/>
    <w:basedOn w:val="34f8"/>
    <w:next w:val="34f8"/>
    <w:rsid w:val="007E2B00"/>
    <w:pPr>
      <w:keepNext/>
      <w:spacing w:after="120"/>
    </w:pPr>
    <w:rPr>
      <w:b/>
      <w:lang w:eastAsia="ru-RU"/>
    </w:rPr>
  </w:style>
  <w:style w:type="character" w:styleId="a7">
    <w:name w:val="FollowedHyperlink"/>
    <w:rsid w:val="007E2B00"/>
    <w:rPr>
      <w:color w:val="auto"/>
    </w:rPr>
  </w:style>
  <w:style w:type="character" w:customStyle="1" w:styleId="34fffc">
    <w:name w:val="34_Знак_Нижний_индекс"/>
    <w:rsid w:val="007E2B00"/>
    <w:rPr>
      <w:vertAlign w:val="subscript"/>
    </w:rPr>
  </w:style>
  <w:style w:type="character" w:styleId="a8">
    <w:name w:val="footnote reference"/>
    <w:basedOn w:val="a1"/>
    <w:semiHidden/>
    <w:rsid w:val="007E2B00"/>
    <w:rPr>
      <w:vertAlign w:val="superscript"/>
    </w:rPr>
  </w:style>
  <w:style w:type="paragraph" w:styleId="a9">
    <w:name w:val="header"/>
    <w:basedOn w:val="34b"/>
    <w:link w:val="aa"/>
    <w:rsid w:val="007E2B00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7E2B00"/>
    <w:rPr>
      <w:lang w:eastAsia="x-none"/>
    </w:rPr>
  </w:style>
  <w:style w:type="paragraph" w:styleId="ab">
    <w:name w:val="footer"/>
    <w:basedOn w:val="34b"/>
    <w:link w:val="ac"/>
    <w:rsid w:val="007E2B00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7E2B00"/>
    <w:rPr>
      <w:lang w:eastAsia="x-none"/>
    </w:rPr>
  </w:style>
  <w:style w:type="numbering" w:customStyle="1" w:styleId="a">
    <w:name w:val="Приложение"/>
    <w:uiPriority w:val="99"/>
    <w:rsid w:val="007E2B00"/>
    <w:pPr>
      <w:numPr>
        <w:numId w:val="8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7E2B00"/>
    <w:pPr>
      <w:keepNext/>
    </w:pPr>
  </w:style>
  <w:style w:type="character" w:customStyle="1" w:styleId="3434">
    <w:name w:val="34_Список_Марк_3 Знак"/>
    <w:basedOn w:val="34d"/>
    <w:link w:val="3432"/>
    <w:rsid w:val="005F483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7E2B00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7E2B00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B86FA1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B86FA1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B86FA1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7E2B00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7E2B00"/>
    <w:pPr>
      <w:numPr>
        <w:numId w:val="15"/>
      </w:numPr>
    </w:pPr>
  </w:style>
  <w:style w:type="paragraph" w:customStyle="1" w:styleId="344">
    <w:name w:val="34_Процедура_Подшаг"/>
    <w:basedOn w:val="34b"/>
    <w:link w:val="34ffff0"/>
    <w:qFormat/>
    <w:rsid w:val="007E2B00"/>
    <w:pPr>
      <w:numPr>
        <w:ilvl w:val="1"/>
        <w:numId w:val="15"/>
      </w:numPr>
    </w:pPr>
  </w:style>
  <w:style w:type="character" w:customStyle="1" w:styleId="34ffff">
    <w:name w:val="34_Процедура_Шаг Знак"/>
    <w:basedOn w:val="34d"/>
    <w:link w:val="340"/>
    <w:rsid w:val="00B86FA1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7E2B00"/>
    <w:pPr>
      <w:keepNext/>
    </w:pPr>
  </w:style>
  <w:style w:type="character" w:customStyle="1" w:styleId="34ffff0">
    <w:name w:val="34_Процедура_Подшаг Знак"/>
    <w:basedOn w:val="34d"/>
    <w:link w:val="344"/>
    <w:rsid w:val="00B86FA1"/>
    <w:rPr>
      <w:sz w:val="24"/>
      <w:lang w:eastAsia="x-none"/>
    </w:rPr>
  </w:style>
  <w:style w:type="character" w:customStyle="1" w:styleId="34ffff2">
    <w:name w:val="34_Знак_Клавиши"/>
    <w:rsid w:val="007E2B00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7E2B00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7E2B00"/>
  </w:style>
  <w:style w:type="paragraph" w:styleId="ad">
    <w:name w:val="caption"/>
    <w:basedOn w:val="34b"/>
    <w:next w:val="34b"/>
    <w:rsid w:val="00476AD4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7E2B00"/>
    <w:pPr>
      <w:numPr>
        <w:numId w:val="9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7E2B00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7E2B00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B86FA1"/>
    <w:rPr>
      <w:sz w:val="24"/>
      <w:lang w:eastAsia="x-none"/>
    </w:rPr>
  </w:style>
  <w:style w:type="character" w:customStyle="1" w:styleId="ae">
    <w:name w:val="Основной текст Знак"/>
    <w:semiHidden/>
    <w:rsid w:val="007E2B00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7E2B00"/>
    <w:rPr>
      <w:rFonts w:ascii="Arial" w:hAnsi="Arial"/>
    </w:rPr>
  </w:style>
  <w:style w:type="character" w:customStyle="1" w:styleId="af0">
    <w:name w:val="Тема примечания Знак"/>
    <w:semiHidden/>
    <w:rsid w:val="007E2B00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7E2B00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7E2B00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7E2B00"/>
  </w:style>
  <w:style w:type="character" w:styleId="af3">
    <w:name w:val="annotation reference"/>
    <w:semiHidden/>
    <w:rsid w:val="007E2B00"/>
    <w:rPr>
      <w:sz w:val="16"/>
      <w:szCs w:val="16"/>
    </w:rPr>
  </w:style>
  <w:style w:type="character" w:styleId="af4">
    <w:name w:val="page number"/>
    <w:rsid w:val="007E2B00"/>
  </w:style>
  <w:style w:type="paragraph" w:styleId="af5">
    <w:name w:val="Body Text"/>
    <w:basedOn w:val="a0"/>
    <w:link w:val="13"/>
    <w:semiHidden/>
    <w:unhideWhenUsed/>
    <w:rsid w:val="007E2B00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7E2B00"/>
    <w:rPr>
      <w:sz w:val="24"/>
    </w:rPr>
  </w:style>
  <w:style w:type="paragraph" w:styleId="af6">
    <w:name w:val="annotation subject"/>
    <w:basedOn w:val="af2"/>
    <w:next w:val="af2"/>
    <w:link w:val="14"/>
    <w:semiHidden/>
    <w:rsid w:val="007E2B00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7E2B00"/>
    <w:rPr>
      <w:b/>
      <w:bCs/>
    </w:rPr>
  </w:style>
  <w:style w:type="paragraph" w:styleId="af7">
    <w:name w:val="Balloon Text"/>
    <w:basedOn w:val="a0"/>
    <w:link w:val="15"/>
    <w:semiHidden/>
    <w:rsid w:val="007E2B00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7E2B00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7E2B00"/>
  </w:style>
  <w:style w:type="paragraph" w:customStyle="1" w:styleId="34ffff9">
    <w:name w:val="34_ТЛ_Подпись"/>
    <w:basedOn w:val="34f6"/>
    <w:rsid w:val="007E2B00"/>
  </w:style>
  <w:style w:type="paragraph" w:customStyle="1" w:styleId="34ffffa">
    <w:name w:val="34_ТЛ_Подпись_скрытый"/>
    <w:basedOn w:val="34ffff9"/>
    <w:rsid w:val="007E2B00"/>
    <w:rPr>
      <w:vanish/>
    </w:rPr>
  </w:style>
  <w:style w:type="paragraph" w:customStyle="1" w:styleId="34ffffb">
    <w:name w:val="34_Комментарий_Философта"/>
    <w:basedOn w:val="34b"/>
    <w:rsid w:val="007E2B00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7E2B00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7E2B00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7E2B00"/>
    <w:rPr>
      <w:b/>
    </w:rPr>
  </w:style>
  <w:style w:type="paragraph" w:customStyle="1" w:styleId="34ffffe">
    <w:name w:val="34_Таблица_Сноска_Линия"/>
    <w:basedOn w:val="34fff7"/>
    <w:next w:val="34fff7"/>
    <w:rsid w:val="007E2B00"/>
    <w:pPr>
      <w:keepNext/>
    </w:pPr>
  </w:style>
  <w:style w:type="paragraph" w:customStyle="1" w:styleId="34fffff">
    <w:name w:val="34_Таблица_Примечание"/>
    <w:basedOn w:val="34fff7"/>
    <w:rsid w:val="007E2B00"/>
  </w:style>
  <w:style w:type="character" w:customStyle="1" w:styleId="34fffff0">
    <w:name w:val="34_Знак_Значение"/>
    <w:qFormat/>
    <w:rsid w:val="007E2B00"/>
    <w:rPr>
      <w:rFonts w:ascii="Calibri" w:hAnsi="Calibri"/>
    </w:rPr>
  </w:style>
  <w:style w:type="character" w:styleId="af8">
    <w:name w:val="Hyperlink"/>
    <w:uiPriority w:val="99"/>
    <w:rsid w:val="007E2B00"/>
    <w:rPr>
      <w:color w:val="0000FF"/>
      <w:u w:val="single"/>
    </w:rPr>
  </w:style>
  <w:style w:type="paragraph" w:customStyle="1" w:styleId="34fffff1">
    <w:name w:val="34_Рисунок_Подпись"/>
    <w:basedOn w:val="34b"/>
    <w:rsid w:val="007E2B00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7E2B00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7E2B00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7E2B00"/>
    <w:pPr>
      <w:numPr>
        <w:numId w:val="29"/>
      </w:numPr>
    </w:pPr>
  </w:style>
  <w:style w:type="paragraph" w:customStyle="1" w:styleId="34fffff3">
    <w:name w:val="34_Процедура_Заголовок"/>
    <w:basedOn w:val="34b"/>
    <w:next w:val="34ffff1"/>
    <w:rsid w:val="007E2B00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7E2B00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7E2B00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8F1B2E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7E2B00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7E2B00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7E2B00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7E2B00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7E2B00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7E2B00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7E2B00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7E2B00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7E2B00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7E2B00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7E2B00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7E2B00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7E2B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476AD4"/>
    <w:pPr>
      <w:numPr>
        <w:numId w:val="12"/>
      </w:numPr>
    </w:pPr>
  </w:style>
  <w:style w:type="paragraph" w:customStyle="1" w:styleId="34fffff6">
    <w:name w:val="34_Таблица_Подзаголовок"/>
    <w:basedOn w:val="34ff6"/>
    <w:link w:val="34fffff7"/>
    <w:rsid w:val="007E2B00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7E2B00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7E2B00"/>
    <w:pPr>
      <w:jc w:val="center"/>
    </w:pPr>
  </w:style>
  <w:style w:type="paragraph" w:customStyle="1" w:styleId="3411">
    <w:name w:val="34_Таблица_Список_Марк_1_без_отступа"/>
    <w:basedOn w:val="34ff6"/>
    <w:rsid w:val="007E2B00"/>
    <w:pPr>
      <w:numPr>
        <w:numId w:val="31"/>
      </w:numPr>
    </w:pPr>
  </w:style>
  <w:style w:type="paragraph" w:customStyle="1" w:styleId="34fffff9">
    <w:name w:val="34_Формула"/>
    <w:basedOn w:val="a0"/>
    <w:rsid w:val="007E2B00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7E2B00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7E2B00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8C5FD4"/>
    <w:rPr>
      <w:color w:val="605E5C"/>
      <w:shd w:val="clear" w:color="auto" w:fill="E1DFDD"/>
    </w:rPr>
  </w:style>
  <w:style w:type="paragraph" w:styleId="afb">
    <w:name w:val="List Paragraph"/>
    <w:basedOn w:val="a0"/>
    <w:uiPriority w:val="34"/>
    <w:semiHidden/>
    <w:qFormat/>
    <w:rsid w:val="001930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67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1.png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E5AA64-0E1D-4DBB-BA03-7A566DF7D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396</TotalTime>
  <Pages>12</Pages>
  <Words>1124</Words>
  <Characters>7084</Characters>
  <Application>Microsoft Office Word</Application>
  <DocSecurity>0</DocSecurity>
  <Lines>1416</Lines>
  <Paragraphs>315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Система единого времени</vt:lpstr>
    </vt:vector>
  </TitlesOfParts>
  <Company>ООО НПП «ЭСН»</Company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единого времени</dc:title>
  <dc:creator>Oksana</dc:creator>
  <cp:lastModifiedBy>Илья Чураков</cp:lastModifiedBy>
  <cp:revision>11</cp:revision>
  <cp:lastPrinted>2014-09-08T01:50:00Z</cp:lastPrinted>
  <dcterms:created xsi:type="dcterms:W3CDTF">2025-09-14T16:50:00Z</dcterms:created>
  <dcterms:modified xsi:type="dcterms:W3CDTF">2025-12-03T05:48:00Z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ТП.СЕВ</vt:lpwstr>
  </property>
  <property fmtid="{D5CDD505-2E9C-101B-9397-08002B2CF9AE}" pid="8" name="год_издания">
    <vt:lpwstr>2025</vt:lpwstr>
  </property>
</Properties>
</file>