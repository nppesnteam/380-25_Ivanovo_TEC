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92741" w14:textId="498698C0" w:rsidR="00826B5A" w:rsidRDefault="00826B5A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E1234A">
        <w:t>ООО НПП «ЭСН»</w:t>
      </w:r>
      <w:r>
        <w:fldChar w:fldCharType="end"/>
      </w:r>
    </w:p>
    <w:p w14:paraId="63E3A754" w14:textId="77777777" w:rsidR="00826B5A" w:rsidRPr="00C816E8" w:rsidRDefault="00826B5A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826B5A" w:rsidRPr="00C816E8" w14:paraId="58418E43" w14:textId="77777777" w:rsidTr="00345A40">
        <w:trPr>
          <w:trHeight w:val="360"/>
        </w:trPr>
        <w:tc>
          <w:tcPr>
            <w:tcW w:w="5554" w:type="dxa"/>
            <w:vMerge w:val="restart"/>
          </w:tcPr>
          <w:p w14:paraId="453D3E77" w14:textId="06010709" w:rsidR="00826B5A" w:rsidRPr="00C816E8" w:rsidRDefault="00826B5A" w:rsidP="00345A40">
            <w:pPr>
              <w:pStyle w:val="34ffff9"/>
            </w:pPr>
          </w:p>
        </w:tc>
        <w:tc>
          <w:tcPr>
            <w:tcW w:w="4563" w:type="dxa"/>
          </w:tcPr>
          <w:p w14:paraId="59922FD3" w14:textId="5549A9B9" w:rsidR="00826B5A" w:rsidRPr="00C816E8" w:rsidRDefault="00826B5A" w:rsidP="00345A40">
            <w:pPr>
              <w:pStyle w:val="34ffff8"/>
            </w:pPr>
          </w:p>
        </w:tc>
      </w:tr>
      <w:tr w:rsidR="00826B5A" w:rsidRPr="00C816E8" w14:paraId="1F50FC91" w14:textId="77777777" w:rsidTr="00345A40">
        <w:trPr>
          <w:trHeight w:val="630"/>
        </w:trPr>
        <w:tc>
          <w:tcPr>
            <w:tcW w:w="5554" w:type="dxa"/>
            <w:vMerge/>
          </w:tcPr>
          <w:p w14:paraId="65FB8DA9" w14:textId="77777777" w:rsidR="00826B5A" w:rsidRPr="00C816E8" w:rsidRDefault="00826B5A" w:rsidP="00345A40"/>
        </w:tc>
        <w:tc>
          <w:tcPr>
            <w:tcW w:w="4563" w:type="dxa"/>
          </w:tcPr>
          <w:p w14:paraId="7E7666C1" w14:textId="70779C2A" w:rsidR="00826B5A" w:rsidRPr="00C816E8" w:rsidRDefault="00826B5A" w:rsidP="00345A40">
            <w:pPr>
              <w:pStyle w:val="34ffff9"/>
            </w:pPr>
          </w:p>
        </w:tc>
      </w:tr>
      <w:tr w:rsidR="00826B5A" w:rsidRPr="00C816E8" w14:paraId="1AECDAB7" w14:textId="77777777" w:rsidTr="00345A40">
        <w:trPr>
          <w:trHeight w:val="353"/>
        </w:trPr>
        <w:tc>
          <w:tcPr>
            <w:tcW w:w="5554" w:type="dxa"/>
            <w:vMerge/>
          </w:tcPr>
          <w:p w14:paraId="00F6034C" w14:textId="77777777" w:rsidR="00826B5A" w:rsidRPr="00C816E8" w:rsidRDefault="00826B5A" w:rsidP="00345A40"/>
        </w:tc>
        <w:tc>
          <w:tcPr>
            <w:tcW w:w="4563" w:type="dxa"/>
          </w:tcPr>
          <w:p w14:paraId="244C3729" w14:textId="37AEE46E" w:rsidR="00826B5A" w:rsidRPr="00C816E8" w:rsidRDefault="00826B5A" w:rsidP="00B617AD">
            <w:pPr>
              <w:pStyle w:val="34ffff9"/>
            </w:pPr>
          </w:p>
        </w:tc>
      </w:tr>
    </w:tbl>
    <w:p w14:paraId="0B8F6883" w14:textId="77777777" w:rsidR="00826B5A" w:rsidRPr="00C816E8" w:rsidRDefault="00826B5A" w:rsidP="00801734">
      <w:pPr>
        <w:pStyle w:val="34f5"/>
      </w:pPr>
    </w:p>
    <w:p w14:paraId="17A92EC0" w14:textId="77777777" w:rsidR="00826B5A" w:rsidRDefault="00826B5A" w:rsidP="00801734">
      <w:pPr>
        <w:pStyle w:val="34f5"/>
      </w:pPr>
    </w:p>
    <w:p w14:paraId="50734853" w14:textId="77777777" w:rsidR="00826B5A" w:rsidRDefault="00826B5A" w:rsidP="00801734">
      <w:pPr>
        <w:pStyle w:val="34f5"/>
      </w:pPr>
    </w:p>
    <w:p w14:paraId="71AA8A6A" w14:textId="77777777" w:rsidR="00826B5A" w:rsidRPr="00C816E8" w:rsidRDefault="00826B5A" w:rsidP="00801734">
      <w:pPr>
        <w:pStyle w:val="34f5"/>
      </w:pPr>
    </w:p>
    <w:p w14:paraId="368D04C9" w14:textId="77777777" w:rsidR="00826B5A" w:rsidRPr="00C816E8" w:rsidRDefault="00826B5A" w:rsidP="00801734">
      <w:pPr>
        <w:pStyle w:val="34f5"/>
      </w:pPr>
    </w:p>
    <w:p w14:paraId="5AFD6BA9" w14:textId="299BD831" w:rsidR="00826B5A" w:rsidRPr="00C816E8" w:rsidRDefault="00E1234A" w:rsidP="00801734">
      <w:pPr>
        <w:pStyle w:val="34ffb"/>
      </w:pPr>
      <w:fldSimple w:instr=" DOCPROPERTY  полное_название_системы  \* MERGEFORMAT ">
        <w:r>
          <w:t>Строительство водогрейной котельной 400 гкал/час на территории ивановской ТЭЦ-2</w:t>
        </w:r>
      </w:fldSimple>
    </w:p>
    <w:p w14:paraId="471807AA" w14:textId="4E5A1B01" w:rsidR="00826B5A" w:rsidRPr="00C816E8" w:rsidRDefault="00826B5A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E1234A">
          <w:t>878.2023</w:t>
        </w:r>
      </w:fldSimple>
      <w:r w:rsidRPr="00C816E8">
        <w:t>)</w:t>
      </w:r>
    </w:p>
    <w:p w14:paraId="7FEAD35B" w14:textId="0F478F5D" w:rsidR="00826B5A" w:rsidRPr="00C816E8" w:rsidRDefault="00E1234A" w:rsidP="00801734">
      <w:pPr>
        <w:pStyle w:val="34ffd"/>
      </w:pPr>
      <w:fldSimple w:instr=" DOCPROPERTY  Title  \* MERGEFORMAT ">
        <w:r>
          <w:t>Перечень заданий на разработку разделов проекта, связанных с созданием системы</w:t>
        </w:r>
      </w:fldSimple>
    </w:p>
    <w:p w14:paraId="6EBB38A6" w14:textId="6E1CC9F9" w:rsidR="00826B5A" w:rsidRDefault="00826B5A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E1234A">
        <w:t>878.2023-АСУ ТП.В3</w:t>
      </w:r>
      <w:r w:rsidRPr="00C816E8">
        <w:fldChar w:fldCharType="end"/>
      </w:r>
    </w:p>
    <w:p w14:paraId="1F793C68" w14:textId="77777777" w:rsidR="00826B5A" w:rsidRDefault="00826B5A" w:rsidP="00801734">
      <w:pPr>
        <w:pStyle w:val="34f5"/>
      </w:pPr>
    </w:p>
    <w:p w14:paraId="090F1E41" w14:textId="77777777" w:rsidR="00826B5A" w:rsidRPr="00A53365" w:rsidRDefault="00826B5A" w:rsidP="00801734">
      <w:pPr>
        <w:pStyle w:val="34f5"/>
      </w:pPr>
    </w:p>
    <w:p w14:paraId="24084722" w14:textId="264221F4" w:rsidR="00826B5A" w:rsidRDefault="002A4FA6" w:rsidP="00801734">
      <w:pPr>
        <w:pStyle w:val="34f5"/>
      </w:pPr>
      <w:r>
        <w:t>ТОМ 42</w:t>
      </w:r>
    </w:p>
    <w:p w14:paraId="6C9D9A92" w14:textId="77777777" w:rsidR="00826B5A" w:rsidRDefault="00826B5A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826B5A" w:rsidRPr="00C816E8" w14:paraId="2498AE19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753FCE38" w14:textId="2AF3A7D2" w:rsidR="00826B5A" w:rsidRPr="00C816E8" w:rsidRDefault="00826B5A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2BD72BDD" w14:textId="77777777" w:rsidR="00826B5A" w:rsidRPr="00C816E8" w:rsidRDefault="00826B5A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78BA77F3" w14:textId="77777777" w:rsidR="00826B5A" w:rsidRPr="00C816E8" w:rsidRDefault="00826B5A" w:rsidP="00345A40">
            <w:pPr>
              <w:pStyle w:val="34ffff9"/>
            </w:pPr>
          </w:p>
        </w:tc>
      </w:tr>
      <w:tr w:rsidR="00826B5A" w:rsidRPr="00C816E8" w14:paraId="614144F4" w14:textId="77777777" w:rsidTr="00345A40">
        <w:trPr>
          <w:trHeight w:val="868"/>
        </w:trPr>
        <w:tc>
          <w:tcPr>
            <w:tcW w:w="4564" w:type="dxa"/>
          </w:tcPr>
          <w:p w14:paraId="105BC2A3" w14:textId="3E7B8001" w:rsidR="00826B5A" w:rsidRPr="00C816E8" w:rsidRDefault="00826B5A" w:rsidP="00345A40">
            <w:pPr>
              <w:pStyle w:val="34ffff9"/>
            </w:pPr>
          </w:p>
        </w:tc>
        <w:tc>
          <w:tcPr>
            <w:tcW w:w="990" w:type="dxa"/>
          </w:tcPr>
          <w:p w14:paraId="2B469A9E" w14:textId="77777777" w:rsidR="00826B5A" w:rsidRPr="00C816E8" w:rsidRDefault="00826B5A" w:rsidP="00345A40">
            <w:pPr>
              <w:pStyle w:val="34ffff9"/>
            </w:pPr>
          </w:p>
        </w:tc>
        <w:tc>
          <w:tcPr>
            <w:tcW w:w="4563" w:type="dxa"/>
          </w:tcPr>
          <w:p w14:paraId="4EA66A1A" w14:textId="6079DF61" w:rsidR="00826B5A" w:rsidRPr="00C816E8" w:rsidRDefault="00826B5A" w:rsidP="00345A40">
            <w:pPr>
              <w:pStyle w:val="34ffff9"/>
            </w:pPr>
          </w:p>
        </w:tc>
      </w:tr>
      <w:tr w:rsidR="00826B5A" w:rsidRPr="00C816E8" w14:paraId="56237FF1" w14:textId="77777777" w:rsidTr="00345A40">
        <w:trPr>
          <w:trHeight w:val="404"/>
        </w:trPr>
        <w:tc>
          <w:tcPr>
            <w:tcW w:w="4564" w:type="dxa"/>
          </w:tcPr>
          <w:p w14:paraId="1D34F8D6" w14:textId="172B94C0" w:rsidR="00826B5A" w:rsidRPr="00C816E8" w:rsidRDefault="00826B5A" w:rsidP="00345A40">
            <w:pPr>
              <w:pStyle w:val="34ffff9"/>
            </w:pPr>
          </w:p>
        </w:tc>
        <w:tc>
          <w:tcPr>
            <w:tcW w:w="990" w:type="dxa"/>
          </w:tcPr>
          <w:p w14:paraId="143AE3F7" w14:textId="77777777" w:rsidR="00826B5A" w:rsidRPr="00C816E8" w:rsidRDefault="00826B5A" w:rsidP="00345A40">
            <w:pPr>
              <w:pStyle w:val="34ffff9"/>
            </w:pPr>
          </w:p>
        </w:tc>
        <w:tc>
          <w:tcPr>
            <w:tcW w:w="4563" w:type="dxa"/>
          </w:tcPr>
          <w:p w14:paraId="16E7D001" w14:textId="22EA7231" w:rsidR="00826B5A" w:rsidRPr="00C816E8" w:rsidRDefault="00826B5A" w:rsidP="00B617AD">
            <w:pPr>
              <w:pStyle w:val="34ffff9"/>
            </w:pPr>
          </w:p>
        </w:tc>
      </w:tr>
      <w:tr w:rsidR="00826B5A" w:rsidRPr="00C816E8" w14:paraId="248B6615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2AF028A1" w14:textId="77777777" w:rsidR="00826B5A" w:rsidRPr="00C816E8" w:rsidRDefault="00826B5A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5A53676D" w14:textId="77777777" w:rsidR="00826B5A" w:rsidRPr="00C816E8" w:rsidRDefault="00826B5A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4CB3B09D" w14:textId="77777777" w:rsidR="00826B5A" w:rsidRPr="00C816E8" w:rsidRDefault="00826B5A" w:rsidP="00345A40">
            <w:pPr>
              <w:pStyle w:val="34ffff8"/>
            </w:pPr>
          </w:p>
        </w:tc>
      </w:tr>
      <w:tr w:rsidR="00826B5A" w:rsidRPr="00C816E8" w14:paraId="63698AFF" w14:textId="77777777" w:rsidTr="00345A40">
        <w:trPr>
          <w:trHeight w:val="864"/>
        </w:trPr>
        <w:tc>
          <w:tcPr>
            <w:tcW w:w="4564" w:type="dxa"/>
          </w:tcPr>
          <w:p w14:paraId="12D7EE73" w14:textId="6B07C6B2" w:rsidR="00826B5A" w:rsidRPr="00C816E8" w:rsidRDefault="00826B5A" w:rsidP="00345A40">
            <w:pPr>
              <w:pStyle w:val="34ffff9"/>
            </w:pPr>
          </w:p>
        </w:tc>
        <w:tc>
          <w:tcPr>
            <w:tcW w:w="990" w:type="dxa"/>
          </w:tcPr>
          <w:p w14:paraId="00E37BD0" w14:textId="77777777" w:rsidR="00826B5A" w:rsidRPr="00C816E8" w:rsidRDefault="00826B5A" w:rsidP="00345A40">
            <w:pPr>
              <w:pStyle w:val="34ffff9"/>
            </w:pPr>
          </w:p>
        </w:tc>
        <w:tc>
          <w:tcPr>
            <w:tcW w:w="4563" w:type="dxa"/>
          </w:tcPr>
          <w:p w14:paraId="3211795C" w14:textId="7DF64025" w:rsidR="00826B5A" w:rsidRPr="00C816E8" w:rsidRDefault="00826B5A" w:rsidP="00345A40">
            <w:pPr>
              <w:pStyle w:val="34ffff9"/>
            </w:pPr>
          </w:p>
        </w:tc>
      </w:tr>
      <w:tr w:rsidR="00826B5A" w:rsidRPr="00C816E8" w14:paraId="7EF10545" w14:textId="77777777" w:rsidTr="00345A40">
        <w:trPr>
          <w:trHeight w:val="643"/>
        </w:trPr>
        <w:tc>
          <w:tcPr>
            <w:tcW w:w="4564" w:type="dxa"/>
          </w:tcPr>
          <w:p w14:paraId="052D9606" w14:textId="5B42D596" w:rsidR="00826B5A" w:rsidRPr="00C816E8" w:rsidRDefault="00826B5A" w:rsidP="00B617AD">
            <w:pPr>
              <w:pStyle w:val="34ffff9"/>
            </w:pPr>
          </w:p>
        </w:tc>
        <w:tc>
          <w:tcPr>
            <w:tcW w:w="990" w:type="dxa"/>
          </w:tcPr>
          <w:p w14:paraId="40E1072C" w14:textId="77777777" w:rsidR="00826B5A" w:rsidRPr="00C816E8" w:rsidRDefault="00826B5A" w:rsidP="00345A40">
            <w:pPr>
              <w:pStyle w:val="34ffff9"/>
            </w:pPr>
          </w:p>
        </w:tc>
        <w:tc>
          <w:tcPr>
            <w:tcW w:w="4563" w:type="dxa"/>
          </w:tcPr>
          <w:p w14:paraId="1EDC27D6" w14:textId="245E933A" w:rsidR="00826B5A" w:rsidRPr="00C816E8" w:rsidRDefault="00826B5A" w:rsidP="00B617AD">
            <w:pPr>
              <w:pStyle w:val="34ffff9"/>
            </w:pPr>
          </w:p>
        </w:tc>
      </w:tr>
    </w:tbl>
    <w:p w14:paraId="7F6421AC" w14:textId="77777777" w:rsidR="00826B5A" w:rsidRPr="00801734" w:rsidRDefault="00826B5A" w:rsidP="00801734">
      <w:pPr>
        <w:pStyle w:val="34f5"/>
        <w:rPr>
          <w:lang w:val="en-US"/>
        </w:rPr>
      </w:pPr>
    </w:p>
    <w:p w14:paraId="3F6CBC32" w14:textId="77777777" w:rsidR="00E3465E" w:rsidRPr="00E3465E" w:rsidRDefault="00E3465E" w:rsidP="00264594">
      <w:pPr>
        <w:pStyle w:val="34f5"/>
      </w:pPr>
    </w:p>
    <w:p w14:paraId="497C959E" w14:textId="77777777" w:rsidR="0069117E" w:rsidRDefault="0069117E" w:rsidP="003F38DF">
      <w:pPr>
        <w:pStyle w:val="34b"/>
        <w:sectPr w:rsidR="0069117E" w:rsidSect="00BA43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4B84A4DE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5134E83B" w14:textId="66C327BF" w:rsidR="00E1234A" w:rsidRDefault="0038049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7115377" w:history="1">
        <w:r w:rsidR="00E1234A" w:rsidRPr="005F60DC">
          <w:rPr>
            <w:rStyle w:val="af8"/>
          </w:rPr>
          <w:t>Перечень заданий на разработку разделов проекта, связанных с созданием системы</w:t>
        </w:r>
        <w:r w:rsidR="00E1234A">
          <w:rPr>
            <w:webHidden/>
          </w:rPr>
          <w:tab/>
        </w:r>
        <w:r w:rsidR="00E1234A">
          <w:rPr>
            <w:webHidden/>
          </w:rPr>
          <w:fldChar w:fldCharType="begin"/>
        </w:r>
        <w:r w:rsidR="00E1234A">
          <w:rPr>
            <w:webHidden/>
          </w:rPr>
          <w:instrText xml:space="preserve"> PAGEREF _Toc207115377 \h </w:instrText>
        </w:r>
        <w:r w:rsidR="00E1234A">
          <w:rPr>
            <w:webHidden/>
          </w:rPr>
        </w:r>
        <w:r w:rsidR="00E1234A">
          <w:rPr>
            <w:webHidden/>
          </w:rPr>
          <w:fldChar w:fldCharType="separate"/>
        </w:r>
        <w:r w:rsidR="00E1234A">
          <w:rPr>
            <w:webHidden/>
          </w:rPr>
          <w:t>3</w:t>
        </w:r>
        <w:r w:rsidR="00E1234A">
          <w:rPr>
            <w:webHidden/>
          </w:rPr>
          <w:fldChar w:fldCharType="end"/>
        </w:r>
      </w:hyperlink>
    </w:p>
    <w:p w14:paraId="75BE0137" w14:textId="00B60D7E" w:rsidR="00E1234A" w:rsidRDefault="00E1234A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115378" w:history="1">
        <w:r w:rsidRPr="005F60DC">
          <w:rPr>
            <w:rStyle w:val="af8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_Toc207115378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5418D66" w14:textId="4D9BB16B" w:rsidR="00E1234A" w:rsidRDefault="00E1234A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7115379" w:history="1">
        <w:r w:rsidRPr="005F60DC">
          <w:rPr>
            <w:rStyle w:val="af8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_Toc207115379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DA439F" w14:textId="2C17C212" w:rsidR="00E1234A" w:rsidRDefault="00E1234A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115380" w:history="1">
        <w:r w:rsidRPr="005F60DC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_Toc207115380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660DBC3" w14:textId="2187F5A9" w:rsidR="00E1234A" w:rsidRDefault="00E1234A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115381" w:history="1">
        <w:r w:rsidRPr="005F60DC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_Toc207115381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5843F41" w14:textId="2CDBC01A" w:rsidR="00BA4372" w:rsidRDefault="00380491" w:rsidP="00E10079">
      <w:pPr>
        <w:pStyle w:val="34b"/>
      </w:pPr>
      <w:r>
        <w:fldChar w:fldCharType="end"/>
      </w:r>
    </w:p>
    <w:p w14:paraId="2D7B67DF" w14:textId="77777777" w:rsidR="00E3465E" w:rsidRDefault="00E3465E" w:rsidP="00C95ACD">
      <w:pPr>
        <w:pStyle w:val="34fffa"/>
        <w:rPr>
          <w:lang w:val="en-US"/>
        </w:rPr>
      </w:pPr>
    </w:p>
    <w:p w14:paraId="724CA5E2" w14:textId="77777777" w:rsidR="00264F15" w:rsidRDefault="00264F15" w:rsidP="00C95ACD">
      <w:pPr>
        <w:pStyle w:val="34fffa"/>
        <w:rPr>
          <w:lang w:val="en-US"/>
        </w:rPr>
        <w:sectPr w:rsidR="00264F15" w:rsidSect="008E77B3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0184C112" w14:textId="77777777" w:rsidR="000611C2" w:rsidRPr="00D46C63" w:rsidRDefault="00D46C63" w:rsidP="00D46C63">
      <w:pPr>
        <w:pStyle w:val="3415"/>
        <w:rPr>
          <w:lang w:eastAsia="ru-RU"/>
        </w:rPr>
      </w:pPr>
      <w:bookmarkStart w:id="0" w:name="_Toc207115377"/>
      <w:r w:rsidRPr="000B4054">
        <w:lastRenderedPageBreak/>
        <w:t>Перечень заданий на разработку разделов проекта, связанных с созданием системы</w:t>
      </w:r>
      <w:bookmarkEnd w:id="0"/>
    </w:p>
    <w:tbl>
      <w:tblPr>
        <w:tblStyle w:val="af9"/>
        <w:tblW w:w="992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90"/>
        <w:gridCol w:w="2771"/>
        <w:gridCol w:w="3948"/>
        <w:gridCol w:w="1358"/>
        <w:gridCol w:w="1354"/>
      </w:tblGrid>
      <w:tr w:rsidR="00D46C63" w14:paraId="7D5C3B71" w14:textId="77777777" w:rsidTr="00C15047">
        <w:trPr>
          <w:cantSplit/>
          <w:tblHeader/>
        </w:trPr>
        <w:tc>
          <w:tcPr>
            <w:tcW w:w="490" w:type="dxa"/>
            <w:tcMar>
              <w:top w:w="113" w:type="dxa"/>
              <w:bottom w:w="113" w:type="dxa"/>
            </w:tcMar>
          </w:tcPr>
          <w:p w14:paraId="5CEF8DA7" w14:textId="77777777" w:rsidR="00D46C63" w:rsidRPr="00D46C63" w:rsidRDefault="00D46C63" w:rsidP="00D46C63">
            <w:pPr>
              <w:pStyle w:val="34ff8"/>
            </w:pPr>
            <w:r>
              <w:t>№</w:t>
            </w:r>
          </w:p>
        </w:tc>
        <w:tc>
          <w:tcPr>
            <w:tcW w:w="2771" w:type="dxa"/>
            <w:tcMar>
              <w:top w:w="113" w:type="dxa"/>
              <w:bottom w:w="113" w:type="dxa"/>
            </w:tcMar>
          </w:tcPr>
          <w:p w14:paraId="6D1A2FC2" w14:textId="77777777" w:rsidR="00D46C63" w:rsidRPr="00D46C63" w:rsidRDefault="00D46C63" w:rsidP="00D46C63">
            <w:pPr>
              <w:pStyle w:val="34ff8"/>
            </w:pPr>
            <w:r>
              <w:t>Наименование задания</w:t>
            </w:r>
          </w:p>
        </w:tc>
        <w:tc>
          <w:tcPr>
            <w:tcW w:w="3948" w:type="dxa"/>
            <w:tcMar>
              <w:top w:w="113" w:type="dxa"/>
              <w:bottom w:w="113" w:type="dxa"/>
            </w:tcMar>
          </w:tcPr>
          <w:p w14:paraId="20A726F4" w14:textId="77777777" w:rsidR="00D46C63" w:rsidRPr="00D46C63" w:rsidRDefault="00D46C63" w:rsidP="00D46C63">
            <w:pPr>
              <w:pStyle w:val="34ff8"/>
            </w:pPr>
            <w:r>
              <w:t>Назначение задания</w:t>
            </w: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14:paraId="478E33AF" w14:textId="77777777" w:rsidR="00D46C63" w:rsidRDefault="00D46C63" w:rsidP="00D46C63">
            <w:pPr>
              <w:pStyle w:val="34ff8"/>
            </w:pPr>
            <w:r w:rsidRPr="00D46C63">
              <w:t>Дат</w:t>
            </w:r>
            <w:r>
              <w:t>а</w:t>
            </w:r>
            <w:r>
              <w:br/>
            </w:r>
            <w:r w:rsidRPr="00D46C63">
              <w:t>выдачи</w:t>
            </w:r>
          </w:p>
        </w:tc>
        <w:tc>
          <w:tcPr>
            <w:tcW w:w="1354" w:type="dxa"/>
            <w:tcMar>
              <w:top w:w="113" w:type="dxa"/>
              <w:bottom w:w="113" w:type="dxa"/>
            </w:tcMar>
          </w:tcPr>
          <w:p w14:paraId="3561A0A2" w14:textId="77777777" w:rsidR="00D46C63" w:rsidRPr="00812144" w:rsidRDefault="00D46C63" w:rsidP="00D46C63">
            <w:pPr>
              <w:pStyle w:val="34ff8"/>
            </w:pPr>
            <w:r w:rsidRPr="00D46C63">
              <w:t>Срок выполнения работ</w:t>
            </w:r>
          </w:p>
        </w:tc>
      </w:tr>
      <w:tr w:rsidR="00D46C63" w14:paraId="3B3A7280" w14:textId="77777777" w:rsidTr="00C15047">
        <w:trPr>
          <w:cantSplit/>
        </w:trPr>
        <w:tc>
          <w:tcPr>
            <w:tcW w:w="490" w:type="dxa"/>
            <w:tcMar>
              <w:top w:w="113" w:type="dxa"/>
              <w:bottom w:w="113" w:type="dxa"/>
            </w:tcMar>
          </w:tcPr>
          <w:p w14:paraId="56616106" w14:textId="77777777" w:rsidR="00D46C63" w:rsidRPr="00D46C63" w:rsidRDefault="00D46C63" w:rsidP="00D46C63">
            <w:pPr>
              <w:pStyle w:val="34ff6"/>
            </w:pPr>
            <w:r>
              <w:t>1</w:t>
            </w:r>
          </w:p>
        </w:tc>
        <w:tc>
          <w:tcPr>
            <w:tcW w:w="2771" w:type="dxa"/>
            <w:tcMar>
              <w:top w:w="113" w:type="dxa"/>
              <w:bottom w:w="113" w:type="dxa"/>
            </w:tcMar>
          </w:tcPr>
          <w:p w14:paraId="70D4107F" w14:textId="5F383EB2" w:rsidR="00D46C63" w:rsidRDefault="002A4FA6" w:rsidP="00D46C63">
            <w:pPr>
              <w:pStyle w:val="34ff6"/>
            </w:pPr>
            <w:r w:rsidRPr="002A4FA6">
              <w:t>Разработка раздела «Информационная безопасность» в составе проекта автоматизации водогрейной котельной тепловой мощностью 400 Гкал/ч</w:t>
            </w:r>
          </w:p>
        </w:tc>
        <w:tc>
          <w:tcPr>
            <w:tcW w:w="3948" w:type="dxa"/>
            <w:tcMar>
              <w:top w:w="113" w:type="dxa"/>
              <w:bottom w:w="113" w:type="dxa"/>
            </w:tcMar>
          </w:tcPr>
          <w:p w14:paraId="1289D8DE" w14:textId="66B5B281" w:rsidR="00D46C63" w:rsidRDefault="002A4FA6" w:rsidP="00D46C63">
            <w:pPr>
              <w:pStyle w:val="34ff6"/>
            </w:pPr>
            <w:r w:rsidRPr="002A4FA6">
              <w:t xml:space="preserve">Обеспечение комплексной защиты автоматизированной системы управления технологическим процессом (АСУ ТП) водогрейной котельной от актуальных угроз безопасности информации и несанкционированного доступа. Данный раздел предназначен для реализации мер и средств информационной безопасности (ИБ) на объекте, гарантирующих защиту критической информационной инфраструктуры котельной, устойчивость её работы и соответствие обязательным требованиям законодательства РФ. Разработка раздела ИБ позволит предотвратить </w:t>
            </w:r>
            <w:proofErr w:type="spellStart"/>
            <w:r w:rsidRPr="002A4FA6">
              <w:t>киберинциденты</w:t>
            </w:r>
            <w:proofErr w:type="spellEnd"/>
            <w:r w:rsidRPr="002A4FA6">
              <w:t>, защитить технологические процессы от неправомерных воздействий, а также обеспечить безопасное функционирование котельной в целом.</w:t>
            </w:r>
          </w:p>
        </w:tc>
        <w:tc>
          <w:tcPr>
            <w:tcW w:w="1358" w:type="dxa"/>
            <w:tcMar>
              <w:top w:w="113" w:type="dxa"/>
              <w:bottom w:w="113" w:type="dxa"/>
            </w:tcMar>
          </w:tcPr>
          <w:p w14:paraId="4D517285" w14:textId="12716565" w:rsidR="00D46C63" w:rsidRPr="00C15047" w:rsidRDefault="002A4FA6" w:rsidP="00D46C63">
            <w:pPr>
              <w:pStyle w:val="34ff6"/>
            </w:pPr>
            <w:r>
              <w:t>19.08.2025</w:t>
            </w:r>
          </w:p>
        </w:tc>
        <w:tc>
          <w:tcPr>
            <w:tcW w:w="1354" w:type="dxa"/>
            <w:tcMar>
              <w:top w:w="113" w:type="dxa"/>
              <w:bottom w:w="113" w:type="dxa"/>
            </w:tcMar>
          </w:tcPr>
          <w:p w14:paraId="48A34929" w14:textId="0B24E976" w:rsidR="00D46C63" w:rsidRDefault="002A4FA6" w:rsidP="00D46C63">
            <w:pPr>
              <w:pStyle w:val="34ff6"/>
            </w:pPr>
            <w:r w:rsidRPr="002A4FA6">
              <w:t>В течение 60</w:t>
            </w:r>
            <w:r w:rsidRPr="002A4FA6">
              <w:rPr>
                <w:u w:val="single"/>
              </w:rPr>
              <w:t> </w:t>
            </w:r>
            <w:r w:rsidRPr="002A4FA6">
              <w:t>рабочих дней со дня предоставления Заказчиком исходных данных. Срок может быть сдвинут соразмерно сроку задержки предоставления необходимых данных от Конечного Заказчика.</w:t>
            </w:r>
          </w:p>
        </w:tc>
      </w:tr>
    </w:tbl>
    <w:p w14:paraId="03CF904C" w14:textId="77777777" w:rsidR="000611C2" w:rsidRDefault="000611C2" w:rsidP="00C95ACD">
      <w:pPr>
        <w:pStyle w:val="34fffa"/>
      </w:pPr>
    </w:p>
    <w:p w14:paraId="64CFBDE9" w14:textId="329E6CBD" w:rsidR="00E1234A" w:rsidRDefault="00E1234A" w:rsidP="00E1234A">
      <w:pPr>
        <w:pStyle w:val="34fffa"/>
      </w:pPr>
      <w:r>
        <w:t>Разработку раздела ИБ произвести в соответствии со следующими документами:</w:t>
      </w:r>
    </w:p>
    <w:p w14:paraId="75E92776" w14:textId="77777777" w:rsidR="00E1234A" w:rsidRDefault="00E1234A" w:rsidP="00E1234A">
      <w:pPr>
        <w:pStyle w:val="34fffa"/>
      </w:pPr>
      <w:r>
        <w:t>1.</w:t>
      </w:r>
      <w:r>
        <w:tab/>
        <w:t>Требования Федерального закона "О безопасности критической информационной инфраструктуры Российской Федерации" от 26.07.2017 N 187-ФЗ;</w:t>
      </w:r>
    </w:p>
    <w:p w14:paraId="0C9BC29F" w14:textId="77777777" w:rsidR="00E1234A" w:rsidRDefault="00E1234A" w:rsidP="00E1234A">
      <w:pPr>
        <w:pStyle w:val="34fffa"/>
      </w:pPr>
      <w:r>
        <w:t>2.</w:t>
      </w:r>
      <w:r>
        <w:tab/>
        <w:t>Приказ от 14 марта 2014 г. N 31 Об утверждении требований к обеспечению защиты информации в автоматизированных системах управления производственными и технологическими процессами на критически важных объектах, потенциально опасных объектах, а также объектах, представляющих повышенную опасность для жизни и здоровья людей и для окружающей природной среды;</w:t>
      </w:r>
    </w:p>
    <w:p w14:paraId="4E85FED7" w14:textId="4E573031" w:rsidR="00E1234A" w:rsidRDefault="00E1234A" w:rsidP="00E1234A">
      <w:pPr>
        <w:pStyle w:val="34fffa"/>
      </w:pPr>
      <w:r>
        <w:t>Обеспечить в рамках выполнения комплекса работ выполнение работ по информационной безопасно</w:t>
      </w:r>
      <w:r w:rsidR="0023606F">
        <w:t>с</w:t>
      </w:r>
      <w:r>
        <w:t>ти в соответствии с:</w:t>
      </w:r>
    </w:p>
    <w:p w14:paraId="058E56F9" w14:textId="77777777" w:rsidR="00E1234A" w:rsidRDefault="00E1234A" w:rsidP="00E1234A">
      <w:pPr>
        <w:pStyle w:val="34fffa"/>
      </w:pPr>
      <w:r>
        <w:t>•</w:t>
      </w:r>
      <w:r>
        <w:tab/>
        <w:t>99-ФЗ "О лицензировании отдельных видов деятельности" Статья 12. Перечень видов деятельности, на которые требуются лицензии - деятельность по технической защите конфиденциальной информации.</w:t>
      </w:r>
    </w:p>
    <w:p w14:paraId="40AB5244" w14:textId="3967633F" w:rsidR="00E1234A" w:rsidRDefault="00E1234A" w:rsidP="00E1234A">
      <w:pPr>
        <w:pStyle w:val="34fffa"/>
      </w:pPr>
      <w:r>
        <w:t>•</w:t>
      </w:r>
      <w:r>
        <w:tab/>
        <w:t>Постановление</w:t>
      </w:r>
      <w:r w:rsidR="0023606F">
        <w:t>м</w:t>
      </w:r>
      <w:r>
        <w:t xml:space="preserve"> Правительства РФ N 79 "О лицензировании деятельности по технической защите конфиденциальной информации"</w:t>
      </w:r>
    </w:p>
    <w:p w14:paraId="077FE34F" w14:textId="77777777" w:rsidR="00E1234A" w:rsidRDefault="00E1234A" w:rsidP="00E1234A">
      <w:pPr>
        <w:pStyle w:val="34fffa"/>
      </w:pPr>
      <w:r>
        <w:t xml:space="preserve">При осуществлении лицензируемого вида деятельности лицензированию подлежат </w:t>
      </w:r>
    </w:p>
    <w:p w14:paraId="503FF0B1" w14:textId="77777777" w:rsidR="00E1234A" w:rsidRDefault="00E1234A" w:rsidP="00E1234A">
      <w:pPr>
        <w:pStyle w:val="34fffa"/>
      </w:pPr>
      <w:r>
        <w:lastRenderedPageBreak/>
        <w:t>•</w:t>
      </w:r>
      <w:r>
        <w:tab/>
        <w:t>работы и услуги по проектированию в защищенном исполнении средств и систем информатизации;</w:t>
      </w:r>
    </w:p>
    <w:p w14:paraId="02FEDDE3" w14:textId="40018979" w:rsidR="00E1234A" w:rsidRDefault="00E1234A" w:rsidP="00E1234A">
      <w:pPr>
        <w:pStyle w:val="34fffa"/>
      </w:pPr>
      <w:r>
        <w:t>•</w:t>
      </w:r>
      <w:r>
        <w:tab/>
        <w:t>услуги по установке, монтажу, наладке, испытаниям, ремонту средств защиты информации (технических средств защиты информации, защищенных технических средств обработки информации, технических средств контроля эффективности мер защиты информации, программных (программно-технических) средств защиты информации, защищенных программных (программно-технических) средств обработки информации, программных (программно-технических) средств контроля эффективности защиты информации).</w:t>
      </w:r>
    </w:p>
    <w:p w14:paraId="3013F77D" w14:textId="77777777" w:rsidR="00E1234A" w:rsidRDefault="00E1234A" w:rsidP="00E1234A">
      <w:pPr>
        <w:pStyle w:val="34fffa"/>
      </w:pPr>
    </w:p>
    <w:p w14:paraId="108DAD77" w14:textId="75649E25" w:rsidR="00E1234A" w:rsidRDefault="00E1234A" w:rsidP="00E1234A">
      <w:pPr>
        <w:pStyle w:val="34fffa"/>
      </w:pPr>
      <w:r>
        <w:t>Требования к информационной безопасности КИИ 3 категории при проектировании автоматизированного объекта водогрейной котельной 400 Гкал/час</w:t>
      </w:r>
    </w:p>
    <w:p w14:paraId="26447231" w14:textId="77777777" w:rsidR="00E1234A" w:rsidRDefault="00E1234A" w:rsidP="00E1234A">
      <w:pPr>
        <w:pStyle w:val="34fffa"/>
      </w:pPr>
      <w:r>
        <w:t>1. Общие требования:</w:t>
      </w:r>
    </w:p>
    <w:p w14:paraId="2ADD91FA" w14:textId="77777777" w:rsidR="00E1234A" w:rsidRDefault="00E1234A" w:rsidP="00E1234A">
      <w:pPr>
        <w:pStyle w:val="34fffa"/>
      </w:pPr>
      <w:r>
        <w:t>•</w:t>
      </w:r>
      <w:r>
        <w:tab/>
        <w:t>Классификация объекта: КИИ 3 категории, согласно приказу Минэнерго РФ от 27.11.2020 № 838.</w:t>
      </w:r>
    </w:p>
    <w:p w14:paraId="1135E4F0" w14:textId="77777777" w:rsidR="00E1234A" w:rsidRDefault="00E1234A" w:rsidP="00E1234A">
      <w:pPr>
        <w:pStyle w:val="34fffa"/>
      </w:pPr>
      <w:r>
        <w:t>•</w:t>
      </w:r>
      <w:r>
        <w:tab/>
        <w:t>Соблюдение законодательства: Требования ФЗ-187 "О безопасности критической информационной инфраструктуры" и других нормативно-правовых актов, регулирующих информационную безопасность КИИ.</w:t>
      </w:r>
    </w:p>
    <w:p w14:paraId="5B9C78BE" w14:textId="77777777" w:rsidR="00E1234A" w:rsidRDefault="00E1234A" w:rsidP="00E1234A">
      <w:pPr>
        <w:pStyle w:val="34fffa"/>
      </w:pPr>
      <w:r>
        <w:t>•</w:t>
      </w:r>
      <w:r>
        <w:tab/>
        <w:t>Анализ рисков: Проведение комплексного анализа рисков с учетом специфики объекта и потенциальных угроз.</w:t>
      </w:r>
    </w:p>
    <w:p w14:paraId="1CD0FBA6" w14:textId="77777777" w:rsidR="00E1234A" w:rsidRDefault="00E1234A" w:rsidP="00E1234A">
      <w:pPr>
        <w:pStyle w:val="34fffa"/>
      </w:pPr>
      <w:r>
        <w:t>•</w:t>
      </w:r>
      <w:r>
        <w:tab/>
        <w:t>Документация: Разработка и ведение необходимой документации, включая политику информационной безопасности, инструкции, регламенты, планы реагирования на инциденты.</w:t>
      </w:r>
    </w:p>
    <w:p w14:paraId="1852D4FE" w14:textId="77777777" w:rsidR="00E1234A" w:rsidRDefault="00E1234A" w:rsidP="00E1234A">
      <w:pPr>
        <w:pStyle w:val="34fffa"/>
      </w:pPr>
      <w:r>
        <w:t>•</w:t>
      </w:r>
      <w:r>
        <w:tab/>
        <w:t>Обучение персонала: Обучение персонала по вопросам информационной безопасности, включая проведение регулярных тренингов.</w:t>
      </w:r>
    </w:p>
    <w:p w14:paraId="3CC1C4E7" w14:textId="77777777" w:rsidR="00E1234A" w:rsidRDefault="00E1234A" w:rsidP="00E1234A">
      <w:pPr>
        <w:pStyle w:val="34fffa"/>
      </w:pPr>
      <w:r>
        <w:t>2. Требования к физической защите:</w:t>
      </w:r>
    </w:p>
    <w:p w14:paraId="70ABA755" w14:textId="77777777" w:rsidR="00E1234A" w:rsidRDefault="00E1234A" w:rsidP="00E1234A">
      <w:pPr>
        <w:pStyle w:val="34fffa"/>
      </w:pPr>
      <w:r>
        <w:t>•</w:t>
      </w:r>
      <w:r>
        <w:tab/>
        <w:t>Ограждение и доступ: Обеспечение физической защиты котельной и ее инфраструктуры от несанкционированного доступа.</w:t>
      </w:r>
    </w:p>
    <w:p w14:paraId="043F6AC8" w14:textId="77777777" w:rsidR="00E1234A" w:rsidRDefault="00E1234A" w:rsidP="00E1234A">
      <w:pPr>
        <w:pStyle w:val="34fffa"/>
      </w:pPr>
      <w:r>
        <w:t>•</w:t>
      </w:r>
      <w:r>
        <w:tab/>
        <w:t>Контроль доступа: Реализация системы контроля доступа (СКУД) в помещениях котельной, где расположены элементы КИИ.</w:t>
      </w:r>
    </w:p>
    <w:p w14:paraId="0FF03AB9" w14:textId="77777777" w:rsidR="00E1234A" w:rsidRDefault="00E1234A" w:rsidP="00E1234A">
      <w:pPr>
        <w:pStyle w:val="34fffa"/>
      </w:pPr>
      <w:r>
        <w:t>•</w:t>
      </w:r>
      <w:r>
        <w:tab/>
        <w:t>Видеонаблюдение: Установка системы видеонаблюдения с архивированием данных и возможностью удаленного доступа.</w:t>
      </w:r>
    </w:p>
    <w:p w14:paraId="0E098A4D" w14:textId="77777777" w:rsidR="00E1234A" w:rsidRDefault="00E1234A" w:rsidP="00E1234A">
      <w:pPr>
        <w:pStyle w:val="34fffa"/>
      </w:pPr>
      <w:r>
        <w:t>•</w:t>
      </w:r>
      <w:r>
        <w:tab/>
        <w:t>Сигнализация: Реализация системы охранной сигнализации с подключением к пульту централизованного наблюдения.</w:t>
      </w:r>
    </w:p>
    <w:p w14:paraId="1F0B5D34" w14:textId="77777777" w:rsidR="00E1234A" w:rsidRDefault="00E1234A" w:rsidP="00E1234A">
      <w:pPr>
        <w:pStyle w:val="34fffa"/>
      </w:pPr>
      <w:r>
        <w:t>3. Требования к защите информации:</w:t>
      </w:r>
    </w:p>
    <w:p w14:paraId="12035455" w14:textId="77777777" w:rsidR="00E1234A" w:rsidRDefault="00E1234A" w:rsidP="00E1234A">
      <w:pPr>
        <w:pStyle w:val="34fffa"/>
      </w:pPr>
      <w:r>
        <w:lastRenderedPageBreak/>
        <w:t>•</w:t>
      </w:r>
      <w:r>
        <w:tab/>
        <w:t>Аутентификация и авторизация: Реализация надежных механизмов аутентификации и авторизации пользователей системы КИИ.</w:t>
      </w:r>
    </w:p>
    <w:p w14:paraId="24C6FC73" w14:textId="77777777" w:rsidR="00E1234A" w:rsidRDefault="00E1234A" w:rsidP="00E1234A">
      <w:pPr>
        <w:pStyle w:val="34fffa"/>
      </w:pPr>
      <w:r>
        <w:t>•</w:t>
      </w:r>
      <w:r>
        <w:tab/>
        <w:t>Разграничение доступа: Применение принципа наименьших привилегий при настройке доступа пользователей к системе КИИ.</w:t>
      </w:r>
    </w:p>
    <w:p w14:paraId="00CF8AC4" w14:textId="77777777" w:rsidR="00E1234A" w:rsidRDefault="00E1234A" w:rsidP="00E1234A">
      <w:pPr>
        <w:pStyle w:val="34fffa"/>
      </w:pPr>
      <w:r>
        <w:t>•</w:t>
      </w:r>
      <w:r>
        <w:tab/>
        <w:t>Шифрование: Использование криптографических алгоритмов шифрования данных при передаче по сети и хранении на носителях.</w:t>
      </w:r>
    </w:p>
    <w:p w14:paraId="350B4384" w14:textId="77777777" w:rsidR="00E1234A" w:rsidRDefault="00E1234A" w:rsidP="00E1234A">
      <w:pPr>
        <w:pStyle w:val="34fffa"/>
      </w:pPr>
      <w:r>
        <w:t>•</w:t>
      </w:r>
      <w:r>
        <w:tab/>
        <w:t>Журналирование: Включение функции журналирования событий с временными метками и регистрацией действий пользователей.</w:t>
      </w:r>
    </w:p>
    <w:p w14:paraId="0C29EF48" w14:textId="77777777" w:rsidR="00E1234A" w:rsidRDefault="00E1234A" w:rsidP="00E1234A">
      <w:pPr>
        <w:pStyle w:val="34fffa"/>
      </w:pPr>
      <w:r>
        <w:t>•</w:t>
      </w:r>
      <w:r>
        <w:tab/>
        <w:t>Противодействие вредоносному ПО: Внедрение комплексных мер по защите от вредоносного ПО, включая антивирусное ПО, системы обнаружения вторжений, использование систем предотвращения вторжений.</w:t>
      </w:r>
    </w:p>
    <w:p w14:paraId="3FCD5158" w14:textId="77777777" w:rsidR="00E1234A" w:rsidRDefault="00E1234A" w:rsidP="00E1234A">
      <w:pPr>
        <w:pStyle w:val="34fffa"/>
      </w:pPr>
      <w:r>
        <w:t>4. Требования к сетевой безопасности:</w:t>
      </w:r>
    </w:p>
    <w:p w14:paraId="42B6774C" w14:textId="77777777" w:rsidR="00E1234A" w:rsidRDefault="00E1234A" w:rsidP="00E1234A">
      <w:pPr>
        <w:pStyle w:val="34fffa"/>
      </w:pPr>
      <w:r>
        <w:t>•</w:t>
      </w:r>
      <w:r>
        <w:tab/>
        <w:t>Использование изолированных сетей: Разделение сети КИИ от корпоративной сети.</w:t>
      </w:r>
    </w:p>
    <w:p w14:paraId="6D0B63FE" w14:textId="77777777" w:rsidR="00E1234A" w:rsidRDefault="00E1234A" w:rsidP="00E1234A">
      <w:pPr>
        <w:pStyle w:val="34fffa"/>
      </w:pPr>
      <w:r>
        <w:t>•</w:t>
      </w:r>
      <w:r>
        <w:tab/>
        <w:t>Использование межсетевых экранов: Установка и настройка межсетевых экранов для ограничения доступа к системе КИИ.</w:t>
      </w:r>
    </w:p>
    <w:p w14:paraId="6907E8C1" w14:textId="77777777" w:rsidR="00E1234A" w:rsidRDefault="00E1234A" w:rsidP="00E1234A">
      <w:pPr>
        <w:pStyle w:val="34fffa"/>
      </w:pPr>
      <w:r>
        <w:t>•</w:t>
      </w:r>
      <w:r>
        <w:tab/>
        <w:t xml:space="preserve">Защита от </w:t>
      </w:r>
      <w:proofErr w:type="spellStart"/>
      <w:r>
        <w:t>DDoS</w:t>
      </w:r>
      <w:proofErr w:type="spellEnd"/>
      <w:r>
        <w:t xml:space="preserve">-атак: Внедрение мер по противодействию </w:t>
      </w:r>
      <w:proofErr w:type="spellStart"/>
      <w:r>
        <w:t>DDoS</w:t>
      </w:r>
      <w:proofErr w:type="spellEnd"/>
      <w:r>
        <w:t>-атакам.</w:t>
      </w:r>
    </w:p>
    <w:p w14:paraId="6F791A17" w14:textId="77777777" w:rsidR="00E1234A" w:rsidRDefault="00E1234A" w:rsidP="00E1234A">
      <w:pPr>
        <w:pStyle w:val="34fffa"/>
      </w:pPr>
      <w:r>
        <w:t>•</w:t>
      </w:r>
      <w:r>
        <w:tab/>
        <w:t>Протоколирование сетевых событий: Включение функции журналирования сетевых событий в системе КИИ.</w:t>
      </w:r>
    </w:p>
    <w:p w14:paraId="13EAC65D" w14:textId="77777777" w:rsidR="00E1234A" w:rsidRDefault="00E1234A" w:rsidP="00E1234A">
      <w:pPr>
        <w:pStyle w:val="34fffa"/>
      </w:pPr>
      <w:r>
        <w:t>5. Требования к защите программного обеспечения:</w:t>
      </w:r>
    </w:p>
    <w:p w14:paraId="30C8A7BE" w14:textId="77777777" w:rsidR="00E1234A" w:rsidRDefault="00E1234A" w:rsidP="00E1234A">
      <w:pPr>
        <w:pStyle w:val="34fffa"/>
      </w:pPr>
      <w:r>
        <w:t>•</w:t>
      </w:r>
      <w:r>
        <w:tab/>
        <w:t>Использование сертифицированного ПО: Применение сертифицированного ПО для КИИ.</w:t>
      </w:r>
    </w:p>
    <w:p w14:paraId="1CD7E237" w14:textId="77777777" w:rsidR="00E1234A" w:rsidRDefault="00E1234A" w:rsidP="00E1234A">
      <w:pPr>
        <w:pStyle w:val="34fffa"/>
      </w:pPr>
      <w:r>
        <w:t>•</w:t>
      </w:r>
      <w:r>
        <w:tab/>
        <w:t>Регулярные обновления ПО: Регулярная проверка и установка обновлений ПО для устранения уязвимостей.</w:t>
      </w:r>
    </w:p>
    <w:p w14:paraId="210E28AE" w14:textId="77777777" w:rsidR="00E1234A" w:rsidRDefault="00E1234A" w:rsidP="00E1234A">
      <w:pPr>
        <w:pStyle w:val="34fffa"/>
      </w:pPr>
      <w:r>
        <w:t>•</w:t>
      </w:r>
      <w:r>
        <w:tab/>
        <w:t>Контроль целостности ПО: Применение механизмов контроля целостности ПО для предотвращения несанкционированных модификаций.</w:t>
      </w:r>
    </w:p>
    <w:p w14:paraId="373B66BD" w14:textId="77777777" w:rsidR="00E1234A" w:rsidRDefault="00E1234A" w:rsidP="00E1234A">
      <w:pPr>
        <w:pStyle w:val="34fffa"/>
      </w:pPr>
      <w:r>
        <w:t>6. Требования к резервному копированию и восстановлению:</w:t>
      </w:r>
    </w:p>
    <w:p w14:paraId="7CE13E18" w14:textId="77777777" w:rsidR="00E1234A" w:rsidRDefault="00E1234A" w:rsidP="00E1234A">
      <w:pPr>
        <w:pStyle w:val="34fffa"/>
      </w:pPr>
      <w:r>
        <w:t>•</w:t>
      </w:r>
      <w:r>
        <w:tab/>
        <w:t>Резервное копирование данных: Реализация механизмов резервного копирования данных КИИ.</w:t>
      </w:r>
    </w:p>
    <w:p w14:paraId="68180BF6" w14:textId="77777777" w:rsidR="00E1234A" w:rsidRDefault="00E1234A" w:rsidP="00E1234A">
      <w:pPr>
        <w:pStyle w:val="34fffa"/>
      </w:pPr>
      <w:r>
        <w:t>•</w:t>
      </w:r>
      <w:r>
        <w:tab/>
        <w:t>Тестирование восстановления: Регулярное тестирование процессов восстановления данных.</w:t>
      </w:r>
    </w:p>
    <w:p w14:paraId="7D8FD646" w14:textId="77777777" w:rsidR="00E1234A" w:rsidRDefault="00E1234A" w:rsidP="00E1234A">
      <w:pPr>
        <w:pStyle w:val="34fffa"/>
      </w:pPr>
      <w:r>
        <w:t>•</w:t>
      </w:r>
      <w:r>
        <w:tab/>
        <w:t>Хранение резервных копий: Обеспечение безопасности хранения резервных копий данных.</w:t>
      </w:r>
    </w:p>
    <w:p w14:paraId="121C2994" w14:textId="77777777" w:rsidR="00E1234A" w:rsidRDefault="00E1234A" w:rsidP="00E1234A">
      <w:pPr>
        <w:pStyle w:val="34fffa"/>
      </w:pPr>
      <w:r>
        <w:t>7. Требования к реагированию на инциденты:</w:t>
      </w:r>
    </w:p>
    <w:p w14:paraId="5D73C6D7" w14:textId="77777777" w:rsidR="00E1234A" w:rsidRDefault="00E1234A" w:rsidP="00E1234A">
      <w:pPr>
        <w:pStyle w:val="34fffa"/>
      </w:pPr>
      <w:r>
        <w:lastRenderedPageBreak/>
        <w:t>•</w:t>
      </w:r>
      <w:r>
        <w:tab/>
        <w:t>Планы реагирования на инциденты: Разработка и реализация планов реагирования на инциденты безопасности.</w:t>
      </w:r>
    </w:p>
    <w:p w14:paraId="3DA00929" w14:textId="77777777" w:rsidR="00E1234A" w:rsidRDefault="00E1234A" w:rsidP="00E1234A">
      <w:pPr>
        <w:pStyle w:val="34fffa"/>
      </w:pPr>
      <w:r>
        <w:t>•</w:t>
      </w:r>
      <w:r>
        <w:tab/>
        <w:t>Команда реагирования: Формирование команды реагирования на инциденты.</w:t>
      </w:r>
    </w:p>
    <w:p w14:paraId="3F8C48AE" w14:textId="77777777" w:rsidR="00E1234A" w:rsidRDefault="00E1234A" w:rsidP="00E1234A">
      <w:pPr>
        <w:pStyle w:val="34fffa"/>
      </w:pPr>
      <w:r>
        <w:t>•</w:t>
      </w:r>
      <w:r>
        <w:tab/>
        <w:t>Информирование заинтересованных сторон: Определение процедур информирования заинтересованных сторон в случае инцидента.</w:t>
      </w:r>
    </w:p>
    <w:p w14:paraId="03CD0C70" w14:textId="77777777" w:rsidR="00E1234A" w:rsidRDefault="00E1234A" w:rsidP="00E1234A">
      <w:pPr>
        <w:pStyle w:val="34fffa"/>
      </w:pPr>
      <w:r>
        <w:t>8. Требования к мониторингу и контролю:</w:t>
      </w:r>
    </w:p>
    <w:p w14:paraId="6C62D444" w14:textId="77777777" w:rsidR="00E1234A" w:rsidRDefault="00E1234A" w:rsidP="00E1234A">
      <w:pPr>
        <w:pStyle w:val="34fffa"/>
      </w:pPr>
      <w:r>
        <w:t>•</w:t>
      </w:r>
      <w:r>
        <w:tab/>
        <w:t>Системы мониторинга: Применение систем мониторинга информационной безопасности для отслеживания событий и анализ рисков.</w:t>
      </w:r>
    </w:p>
    <w:p w14:paraId="26761BA8" w14:textId="77777777" w:rsidR="00E1234A" w:rsidRDefault="00E1234A" w:rsidP="00E1234A">
      <w:pPr>
        <w:pStyle w:val="34fffa"/>
      </w:pPr>
      <w:r>
        <w:t>•</w:t>
      </w:r>
      <w:r>
        <w:tab/>
        <w:t>Аудит безопасности: Регулярный аудит системы безопасности КИИ.</w:t>
      </w:r>
    </w:p>
    <w:p w14:paraId="1C0FC5B0" w14:textId="77777777" w:rsidR="00E1234A" w:rsidRDefault="00E1234A" w:rsidP="00E1234A">
      <w:pPr>
        <w:pStyle w:val="34fffa"/>
      </w:pPr>
      <w:r>
        <w:t>9. Специальные требования:</w:t>
      </w:r>
    </w:p>
    <w:p w14:paraId="241FB99F" w14:textId="77777777" w:rsidR="00E1234A" w:rsidRDefault="00E1234A" w:rsidP="00E1234A">
      <w:pPr>
        <w:pStyle w:val="34fffa"/>
      </w:pPr>
      <w:r>
        <w:t>•</w:t>
      </w:r>
      <w:r>
        <w:tab/>
        <w:t>Защита от взлома: Внедрение специальных мер по защите от взлома, в том числе использование двухфакторной аутентификации, усиление паролей, использование физических защитных средств.</w:t>
      </w:r>
    </w:p>
    <w:p w14:paraId="7020C394" w14:textId="77777777" w:rsidR="00E1234A" w:rsidRDefault="00E1234A" w:rsidP="00E1234A">
      <w:pPr>
        <w:pStyle w:val="34fffa"/>
      </w:pPr>
      <w:r>
        <w:t>•</w:t>
      </w:r>
      <w:r>
        <w:tab/>
        <w:t>Защита от несанкционированного доступа: Внедрение мер по предотвращению несанкционированного доступа к системе КИИ.</w:t>
      </w:r>
    </w:p>
    <w:p w14:paraId="10330633" w14:textId="33FBF529" w:rsidR="00E1234A" w:rsidRPr="00D46C63" w:rsidRDefault="00E1234A" w:rsidP="00E1234A">
      <w:pPr>
        <w:pStyle w:val="34fffa"/>
      </w:pPr>
      <w:r>
        <w:t>•</w:t>
      </w:r>
      <w:r>
        <w:tab/>
        <w:t>Защита от взлома и диверсий: Внедрение мер по защите от взлома и диверсий, в том числе использование систем обнаружения вторжений, повышение уровня безопасности сети.</w:t>
      </w:r>
    </w:p>
    <w:p w14:paraId="391239DC" w14:textId="77777777" w:rsidR="00147B49" w:rsidRDefault="002C35B5" w:rsidP="00147B49">
      <w:pPr>
        <w:pStyle w:val="3415"/>
        <w:rPr>
          <w:lang w:val="en-US"/>
        </w:rPr>
      </w:pPr>
      <w:bookmarkStart w:id="1" w:name="_Toc397971534"/>
      <w:bookmarkStart w:id="2" w:name="_Toc398225599"/>
      <w:bookmarkStart w:id="3" w:name="_Toc386572818"/>
      <w:bookmarkStart w:id="4" w:name="_Toc386572947"/>
      <w:bookmarkStart w:id="5" w:name="_Toc390811904"/>
      <w:bookmarkStart w:id="6" w:name="_Toc394586650"/>
      <w:bookmarkStart w:id="7" w:name="_Toc207115380"/>
      <w:bookmarkEnd w:id="1"/>
      <w:bookmarkEnd w:id="2"/>
      <w:r>
        <w:lastRenderedPageBreak/>
        <w:t>Перечень</w:t>
      </w:r>
      <w:r w:rsidR="00147B49">
        <w:t xml:space="preserve"> сокращений</w:t>
      </w:r>
      <w:bookmarkEnd w:id="3"/>
      <w:bookmarkEnd w:id="4"/>
      <w:bookmarkEnd w:id="5"/>
      <w:bookmarkEnd w:id="6"/>
      <w:bookmarkEnd w:id="7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004282" w:rsidRPr="005F1B2E" w14:paraId="6C6E1FD8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B4272FC" w14:textId="20F59A8E" w:rsidR="00004282" w:rsidRPr="00004282" w:rsidRDefault="00004282" w:rsidP="00004282">
            <w:pPr>
              <w:pStyle w:val="34ff8"/>
            </w:pPr>
            <w:r w:rsidRPr="00004282">
              <w:t>Сокращение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0F41DAA8" w14:textId="1F19A37B" w:rsidR="00004282" w:rsidRPr="00004282" w:rsidRDefault="00004282" w:rsidP="00004282">
            <w:pPr>
              <w:pStyle w:val="34ff8"/>
            </w:pPr>
            <w:r w:rsidRPr="00004282">
              <w:t>Расшифровка</w:t>
            </w:r>
          </w:p>
        </w:tc>
      </w:tr>
      <w:tr w:rsidR="00004282" w:rsidRPr="00A37C7D" w14:paraId="16FEEC3C" w14:textId="77777777" w:rsidTr="003F0121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7C87FE1" w14:textId="35A17063" w:rsidR="00004282" w:rsidRPr="00AD0715" w:rsidRDefault="00004282" w:rsidP="00004282">
            <w:pPr>
              <w:pStyle w:val="34ff6"/>
            </w:pPr>
            <w:r>
              <w:t>АСУ ТП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41DEAF7B" w14:textId="0D61637B" w:rsidR="00004282" w:rsidRPr="00AD0715" w:rsidRDefault="00004282" w:rsidP="00004282">
            <w:pPr>
              <w:pStyle w:val="34ff6"/>
            </w:pPr>
            <w:r>
              <w:t>Автоматизированная система управления технологическим процессом</w:t>
            </w:r>
          </w:p>
        </w:tc>
      </w:tr>
      <w:tr w:rsidR="00004282" w:rsidRPr="00A37C7D" w14:paraId="7B94126E" w14:textId="77777777" w:rsidTr="003F0121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4CB97883" w14:textId="6C320D2B" w:rsidR="00004282" w:rsidRPr="00AD0715" w:rsidRDefault="00004282" w:rsidP="00004282">
            <w:pPr>
              <w:pStyle w:val="34ff6"/>
            </w:pPr>
            <w:r>
              <w:t>ИБ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025114B5" w14:textId="57302042" w:rsidR="00004282" w:rsidRPr="00AD0715" w:rsidRDefault="00004282" w:rsidP="00004282">
            <w:pPr>
              <w:pStyle w:val="34ff6"/>
            </w:pPr>
            <w:r>
              <w:t>Информационная безопасность</w:t>
            </w:r>
          </w:p>
        </w:tc>
      </w:tr>
      <w:tr w:rsidR="00004282" w:rsidRPr="00A37C7D" w14:paraId="0C3A1305" w14:textId="77777777" w:rsidTr="003F0121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A940C62" w14:textId="6C5264B5" w:rsidR="00004282" w:rsidRPr="00AD0715" w:rsidRDefault="00004282" w:rsidP="00004282">
            <w:pPr>
              <w:pStyle w:val="34ff6"/>
            </w:pPr>
            <w:r>
              <w:t>КИИ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1CABF747" w14:textId="2FEE60B3" w:rsidR="00004282" w:rsidRPr="00AD0715" w:rsidRDefault="00004282" w:rsidP="00004282">
            <w:pPr>
              <w:pStyle w:val="34ff6"/>
            </w:pPr>
            <w:r>
              <w:t>Критическая информационная инфраструктура</w:t>
            </w:r>
          </w:p>
        </w:tc>
      </w:tr>
      <w:tr w:rsidR="00004282" w:rsidRPr="00A37C7D" w14:paraId="5D6FA0F9" w14:textId="77777777" w:rsidTr="003F0121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AF87172" w14:textId="6700910F" w:rsidR="00004282" w:rsidRPr="003465A9" w:rsidRDefault="00004282" w:rsidP="00004282">
            <w:pPr>
              <w:pStyle w:val="34ff6"/>
            </w:pPr>
            <w:r>
              <w:t>СКУД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1824F8F6" w14:textId="1BC9EB15" w:rsidR="00004282" w:rsidRPr="00AD0715" w:rsidRDefault="00004282" w:rsidP="00004282">
            <w:pPr>
              <w:pStyle w:val="34ff6"/>
            </w:pPr>
            <w:r>
              <w:t>Система контроля и управления доступом</w:t>
            </w:r>
          </w:p>
        </w:tc>
      </w:tr>
      <w:tr w:rsidR="00004282" w:rsidRPr="00A37C7D" w14:paraId="54FF6287" w14:textId="77777777" w:rsidTr="003F0121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E7F65B9" w14:textId="2C4C370F" w:rsidR="00004282" w:rsidRPr="00AD0715" w:rsidRDefault="00004282" w:rsidP="00004282">
            <w:pPr>
              <w:pStyle w:val="34ff6"/>
            </w:pPr>
            <w:r>
              <w:t>ПО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186E27F3" w14:textId="02E8F74C" w:rsidR="00004282" w:rsidRPr="00AD0715" w:rsidRDefault="00004282" w:rsidP="00004282">
            <w:pPr>
              <w:pStyle w:val="34ff6"/>
            </w:pPr>
            <w:r>
              <w:t>Программное обеспечение</w:t>
            </w:r>
          </w:p>
        </w:tc>
      </w:tr>
      <w:tr w:rsidR="00004282" w:rsidRPr="00A37C7D" w14:paraId="619F351F" w14:textId="77777777" w:rsidTr="003F0121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473B94C" w14:textId="3E63BE9B" w:rsidR="00004282" w:rsidRPr="00F800E2" w:rsidRDefault="00004282" w:rsidP="00004282">
            <w:pPr>
              <w:pStyle w:val="34ff6"/>
            </w:pPr>
            <w:proofErr w:type="spellStart"/>
            <w:r>
              <w:t>DDoS</w:t>
            </w:r>
            <w:proofErr w:type="spellEnd"/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469873CC" w14:textId="1394094B" w:rsidR="00004282" w:rsidRPr="00F800E2" w:rsidRDefault="00004282" w:rsidP="00004282">
            <w:pPr>
              <w:pStyle w:val="34ff6"/>
            </w:pPr>
            <w:proofErr w:type="spellStart"/>
            <w:r>
              <w:t>Distributed</w:t>
            </w:r>
            <w:proofErr w:type="spellEnd"/>
            <w:r>
              <w:t xml:space="preserve"> </w:t>
            </w:r>
            <w:proofErr w:type="spellStart"/>
            <w:r>
              <w:t>Denial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Service (распределённая атака типа «отказ в обслуживании»)</w:t>
            </w:r>
          </w:p>
        </w:tc>
      </w:tr>
      <w:tr w:rsidR="00004282" w:rsidRPr="00A37C7D" w14:paraId="6005283A" w14:textId="77777777" w:rsidTr="003F0121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33C5C233" w14:textId="31354994" w:rsidR="00004282" w:rsidRPr="00F800E2" w:rsidRDefault="00004282" w:rsidP="00004282">
            <w:pPr>
              <w:pStyle w:val="34ff6"/>
            </w:pPr>
            <w:r>
              <w:t>РФ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44B7F37F" w14:textId="6454899B" w:rsidR="00004282" w:rsidRPr="00F800E2" w:rsidRDefault="00004282" w:rsidP="00004282">
            <w:pPr>
              <w:pStyle w:val="34ff6"/>
            </w:pPr>
            <w:r>
              <w:t>Российская Федерация</w:t>
            </w:r>
          </w:p>
        </w:tc>
      </w:tr>
      <w:tr w:rsidR="00004282" w:rsidRPr="00A37C7D" w14:paraId="1B5D3675" w14:textId="77777777" w:rsidTr="003F0121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40E511C9" w14:textId="1A2FED28" w:rsidR="00004282" w:rsidRPr="00F800E2" w:rsidRDefault="00004282" w:rsidP="00004282">
            <w:pPr>
              <w:pStyle w:val="34ff6"/>
            </w:pPr>
            <w:r>
              <w:t>ФЗ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EE82842" w14:textId="3BA9D5F2" w:rsidR="00004282" w:rsidRPr="00F800E2" w:rsidRDefault="00004282" w:rsidP="00004282">
            <w:pPr>
              <w:pStyle w:val="34ff6"/>
            </w:pPr>
            <w:r>
              <w:t>Федеральный закон</w:t>
            </w:r>
          </w:p>
        </w:tc>
      </w:tr>
    </w:tbl>
    <w:p w14:paraId="5711272A" w14:textId="77777777" w:rsidR="00147B49" w:rsidRDefault="00147B49" w:rsidP="002C35B5">
      <w:pPr>
        <w:pStyle w:val="34fffa"/>
      </w:pPr>
    </w:p>
    <w:p w14:paraId="4818612E" w14:textId="77777777" w:rsidR="002C35B5" w:rsidRPr="002C35B5" w:rsidRDefault="002C35B5" w:rsidP="002C35B5">
      <w:pPr>
        <w:pStyle w:val="3415"/>
      </w:pPr>
      <w:bookmarkStart w:id="8" w:name="_Toc207115381"/>
      <w:r>
        <w:lastRenderedPageBreak/>
        <w:t>Перечень терминов</w:t>
      </w:r>
      <w:bookmarkEnd w:id="8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004282" w:rsidRPr="005F1B2E" w14:paraId="5DCCC251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A550344" w14:textId="63B0B115" w:rsidR="00004282" w:rsidRPr="00004282" w:rsidRDefault="00004282" w:rsidP="00004282">
            <w:pPr>
              <w:pStyle w:val="34ff8"/>
            </w:pPr>
            <w:r w:rsidRPr="00004282">
              <w:t>Термин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5A6B3493" w14:textId="182D5DE3" w:rsidR="00004282" w:rsidRPr="00004282" w:rsidRDefault="00004282" w:rsidP="00004282">
            <w:pPr>
              <w:pStyle w:val="34ff8"/>
            </w:pPr>
            <w:r w:rsidRPr="00004282">
              <w:t>Расшифровка</w:t>
            </w:r>
          </w:p>
        </w:tc>
      </w:tr>
      <w:tr w:rsidR="00004282" w:rsidRPr="00A37C7D" w14:paraId="1EBF4DE8" w14:textId="77777777" w:rsidTr="002D054F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347923E" w14:textId="1F779579" w:rsidR="00004282" w:rsidRPr="00F800E2" w:rsidRDefault="00004282" w:rsidP="00004282">
            <w:pPr>
              <w:pStyle w:val="34ff6"/>
            </w:pPr>
            <w:r>
              <w:t>Автоматизированная система управления технологическим процессом (АСУ ТП)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3BC20ED1" w14:textId="49AE0BC9" w:rsidR="00004282" w:rsidRPr="00F800E2" w:rsidRDefault="00004282" w:rsidP="00004282">
            <w:pPr>
              <w:pStyle w:val="34ff6"/>
            </w:pPr>
            <w:r>
              <w:t>Организационно-техническая система, обеспечивающая автоматическое и автоматизированное управление технологическим процессом, включающая технические средства, программное обеспечение и персонал.</w:t>
            </w:r>
          </w:p>
        </w:tc>
      </w:tr>
      <w:tr w:rsidR="00004282" w:rsidRPr="00A37C7D" w14:paraId="56216547" w14:textId="77777777" w:rsidTr="002D054F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C1C78ED" w14:textId="35070D24" w:rsidR="00004282" w:rsidRPr="00F63FD6" w:rsidRDefault="00004282" w:rsidP="00004282">
            <w:pPr>
              <w:pStyle w:val="34ff6"/>
            </w:pPr>
            <w:r>
              <w:t>Информационная безопасность (ИБ)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5B57E60D" w14:textId="6A8FDFDD" w:rsidR="00004282" w:rsidRPr="00F63FD6" w:rsidRDefault="00004282" w:rsidP="00004282">
            <w:pPr>
              <w:pStyle w:val="34ff6"/>
            </w:pPr>
            <w:r>
              <w:t>Состояние защищённости информации, при котором обеспечиваются её конфиденциальность, целостность и доступность.</w:t>
            </w:r>
          </w:p>
        </w:tc>
      </w:tr>
      <w:tr w:rsidR="00004282" w:rsidRPr="00A37C7D" w14:paraId="4FE54D68" w14:textId="77777777" w:rsidTr="002D054F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A37257D" w14:textId="2C8C0D8F" w:rsidR="00004282" w:rsidRPr="00F800E2" w:rsidRDefault="00004282" w:rsidP="00004282">
            <w:pPr>
              <w:pStyle w:val="34ff6"/>
            </w:pPr>
            <w:r>
              <w:t>Критическая информационная инфраструктура (КИИ)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10A61E4E" w14:textId="13F0EC7C" w:rsidR="00004282" w:rsidRPr="00F800E2" w:rsidRDefault="00004282" w:rsidP="00004282">
            <w:pPr>
              <w:pStyle w:val="34ff6"/>
            </w:pPr>
            <w:r>
              <w:t>Информационные системы, сети и ресурсы, имеющие важное значение для функционирования государства, экономики и безопасности.</w:t>
            </w:r>
          </w:p>
        </w:tc>
      </w:tr>
      <w:tr w:rsidR="00004282" w:rsidRPr="00A37C7D" w14:paraId="3C113665" w14:textId="77777777" w:rsidTr="002D054F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AD77C07" w14:textId="1CAD1A1B" w:rsidR="00004282" w:rsidRPr="00F800E2" w:rsidRDefault="00004282" w:rsidP="00004282">
            <w:pPr>
              <w:pStyle w:val="34ff6"/>
            </w:pPr>
            <w:r>
              <w:t>Система контроля и управления доступом (СКУД)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27BDEBF1" w14:textId="37CF351B" w:rsidR="00004282" w:rsidRPr="00F800E2" w:rsidRDefault="00004282" w:rsidP="00004282">
            <w:pPr>
              <w:pStyle w:val="34ff6"/>
            </w:pPr>
            <w:r>
              <w:t>Аппаратно-программный комплекс для идентификации, аутентификации и управления доступом персонала в защищённые зоны.</w:t>
            </w:r>
          </w:p>
        </w:tc>
      </w:tr>
      <w:tr w:rsidR="00004282" w:rsidRPr="00A37C7D" w14:paraId="7224451E" w14:textId="77777777" w:rsidTr="002D054F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B60A338" w14:textId="23352899" w:rsidR="00004282" w:rsidRPr="00F800E2" w:rsidRDefault="00004282" w:rsidP="00004282">
            <w:pPr>
              <w:pStyle w:val="34ff6"/>
            </w:pPr>
            <w:r>
              <w:t>Программное обеспечение (ПО)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45629614" w14:textId="49633C9D" w:rsidR="00004282" w:rsidRPr="00F800E2" w:rsidRDefault="00004282" w:rsidP="00004282">
            <w:pPr>
              <w:pStyle w:val="34ff6"/>
            </w:pPr>
            <w:r>
              <w:t>Совокупность программ и программных средств, используемых для функционирования автоматизированных систем.</w:t>
            </w:r>
          </w:p>
        </w:tc>
      </w:tr>
      <w:tr w:rsidR="00004282" w:rsidRPr="00A37C7D" w14:paraId="6CAB9647" w14:textId="77777777" w:rsidTr="002D054F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47C9784" w14:textId="7F19345D" w:rsidR="00004282" w:rsidRPr="00F800E2" w:rsidRDefault="00004282" w:rsidP="00004282">
            <w:pPr>
              <w:pStyle w:val="34ff6"/>
            </w:pPr>
            <w:proofErr w:type="spellStart"/>
            <w:r>
              <w:t>DDoS</w:t>
            </w:r>
            <w:proofErr w:type="spellEnd"/>
            <w:r>
              <w:t>-атака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6ACD9A76" w14:textId="04FAD21E" w:rsidR="00004282" w:rsidRPr="00F800E2" w:rsidRDefault="00004282" w:rsidP="00004282">
            <w:pPr>
              <w:pStyle w:val="34ff6"/>
            </w:pPr>
            <w:r>
              <w:t>Тип кибератаки, при которой злоумышленники перегружают систему множеством запросов, вызывая отказ в обслуживании.</w:t>
            </w:r>
          </w:p>
        </w:tc>
      </w:tr>
      <w:tr w:rsidR="00004282" w:rsidRPr="00A37C7D" w14:paraId="388F9D84" w14:textId="77777777" w:rsidTr="002D054F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DB113EA" w14:textId="255B85F8" w:rsidR="00004282" w:rsidRPr="00F800E2" w:rsidRDefault="00004282" w:rsidP="00004282">
            <w:pPr>
              <w:pStyle w:val="34ff6"/>
            </w:pPr>
            <w:r>
              <w:t>Федеральный закон (ФЗ)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5D559DB2" w14:textId="432F2FFE" w:rsidR="00004282" w:rsidRPr="00F800E2" w:rsidRDefault="00004282" w:rsidP="00004282">
            <w:pPr>
              <w:pStyle w:val="34ff6"/>
            </w:pPr>
            <w:r>
              <w:t>Нормативно-правовой акт Российской Федерации, обладающий высшей юридической силой после Конституции РФ.</w:t>
            </w:r>
          </w:p>
        </w:tc>
      </w:tr>
    </w:tbl>
    <w:p w14:paraId="25CC5B50" w14:textId="77777777" w:rsidR="002C35B5" w:rsidRDefault="002C35B5" w:rsidP="002C35B5">
      <w:pPr>
        <w:pStyle w:val="34fffa"/>
      </w:pPr>
    </w:p>
    <w:p w14:paraId="2BD7C310" w14:textId="77777777"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7D444D" w:rsidRPr="005F1B2E" w14:paraId="505EDAB6" w14:textId="77777777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0F62FCBB" w14:textId="77777777" w:rsidR="007D444D" w:rsidRPr="00A86232" w:rsidRDefault="007D444D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63864316" w14:textId="77777777" w:rsidR="007D444D" w:rsidRPr="005F1B2E" w:rsidRDefault="007D444D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30C882D4" w14:textId="77777777" w:rsidR="007D444D" w:rsidRPr="005F1B2E" w:rsidRDefault="007D444D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174FBEB5" w14:textId="77777777" w:rsidR="007D444D" w:rsidRPr="005F1B2E" w:rsidRDefault="007D444D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6953E85D" w14:textId="77777777" w:rsidR="007D444D" w:rsidRPr="005F1B2E" w:rsidRDefault="007D444D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530623FB" w14:textId="77777777" w:rsidR="007D444D" w:rsidRPr="005F1B2E" w:rsidRDefault="007D444D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2D9F391D" w14:textId="77777777" w:rsidR="007D444D" w:rsidRPr="005F1B2E" w:rsidRDefault="007D444D" w:rsidP="006877E2">
            <w:pPr>
              <w:pStyle w:val="34ff8"/>
            </w:pPr>
            <w:r w:rsidRPr="005F1B2E">
              <w:t>Дата</w:t>
            </w:r>
          </w:p>
        </w:tc>
      </w:tr>
      <w:tr w:rsidR="007D444D" w:rsidRPr="005F1B2E" w14:paraId="0C63759C" w14:textId="77777777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61F95567" w14:textId="77777777" w:rsidR="007D444D" w:rsidRPr="005F1B2E" w:rsidRDefault="007D444D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354E2FBA" w14:textId="77777777" w:rsidR="007D444D" w:rsidRPr="005F1B2E" w:rsidRDefault="007D444D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14:paraId="1389CE36" w14:textId="77777777" w:rsidR="007D444D" w:rsidRPr="005F1B2E" w:rsidRDefault="007D444D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28B8A6B7" w14:textId="77777777" w:rsidR="007D444D" w:rsidRPr="005F1B2E" w:rsidRDefault="007D444D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4EE07DB1" w14:textId="77777777" w:rsidR="007D444D" w:rsidRPr="005F1B2E" w:rsidRDefault="007D444D" w:rsidP="006877E2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1542C685" w14:textId="77777777" w:rsidR="007D444D" w:rsidRPr="005F1B2E" w:rsidRDefault="007D444D" w:rsidP="006877E2">
            <w:pPr>
              <w:pStyle w:val="34ff8"/>
            </w:pPr>
          </w:p>
        </w:tc>
        <w:tc>
          <w:tcPr>
            <w:tcW w:w="1134" w:type="dxa"/>
            <w:vMerge/>
          </w:tcPr>
          <w:p w14:paraId="3DC6A047" w14:textId="77777777" w:rsidR="007D444D" w:rsidRPr="005F1B2E" w:rsidRDefault="007D444D" w:rsidP="006877E2">
            <w:pPr>
              <w:pStyle w:val="34ff8"/>
            </w:pPr>
          </w:p>
        </w:tc>
        <w:tc>
          <w:tcPr>
            <w:tcW w:w="1276" w:type="dxa"/>
            <w:vMerge/>
          </w:tcPr>
          <w:p w14:paraId="07FF93F8" w14:textId="77777777" w:rsidR="007D444D" w:rsidRPr="005F1B2E" w:rsidRDefault="007D444D" w:rsidP="006877E2">
            <w:pPr>
              <w:pStyle w:val="34ff8"/>
            </w:pPr>
          </w:p>
        </w:tc>
        <w:tc>
          <w:tcPr>
            <w:tcW w:w="1246" w:type="dxa"/>
            <w:vMerge/>
          </w:tcPr>
          <w:p w14:paraId="72DC5234" w14:textId="77777777" w:rsidR="007D444D" w:rsidRPr="005F1B2E" w:rsidRDefault="007D444D" w:rsidP="006877E2">
            <w:pPr>
              <w:pStyle w:val="34ff8"/>
            </w:pPr>
          </w:p>
        </w:tc>
        <w:tc>
          <w:tcPr>
            <w:tcW w:w="882" w:type="dxa"/>
            <w:vMerge/>
          </w:tcPr>
          <w:p w14:paraId="094A8F2D" w14:textId="77777777" w:rsidR="007D444D" w:rsidRPr="005F1B2E" w:rsidRDefault="007D444D" w:rsidP="006877E2">
            <w:pPr>
              <w:pStyle w:val="34ff8"/>
            </w:pPr>
          </w:p>
        </w:tc>
      </w:tr>
      <w:tr w:rsidR="007D444D" w14:paraId="50E27B4E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5EA3A75B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758250D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B923925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3A6F69D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74FCB63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B3A7373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C6BDE7D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14347D7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D27C246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954AFA0" w14:textId="77777777" w:rsidR="007D444D" w:rsidRDefault="007D444D" w:rsidP="002C5DCE">
            <w:pPr>
              <w:pStyle w:val="34ff6"/>
            </w:pPr>
          </w:p>
        </w:tc>
      </w:tr>
      <w:tr w:rsidR="007D444D" w14:paraId="0C85A14A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1BA15055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6937D10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3317A6C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C325023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1390C76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49FB1C2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D731D5D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43A85D5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42D1F83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21EA3FB" w14:textId="77777777" w:rsidR="007D444D" w:rsidRDefault="007D444D" w:rsidP="002C5DCE">
            <w:pPr>
              <w:pStyle w:val="34ff6"/>
            </w:pPr>
          </w:p>
        </w:tc>
      </w:tr>
      <w:tr w:rsidR="007D444D" w14:paraId="348F8206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7D8943D5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5FC4C2D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B030F53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F6FA6BE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95C745B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AE89CC6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8D35057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DBDEF8C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A9BB4D0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2745938" w14:textId="77777777" w:rsidR="007D444D" w:rsidRDefault="007D444D" w:rsidP="002C5DCE">
            <w:pPr>
              <w:pStyle w:val="34ff6"/>
            </w:pPr>
          </w:p>
        </w:tc>
      </w:tr>
      <w:tr w:rsidR="007D444D" w14:paraId="2B88F9A4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007C015E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04D16D1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8711517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542C512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D8F1E17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68232B8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BE098EF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257C55D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C3B77FF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0774B19" w14:textId="77777777" w:rsidR="007D444D" w:rsidRDefault="007D444D" w:rsidP="002C5DCE">
            <w:pPr>
              <w:pStyle w:val="34ff6"/>
            </w:pPr>
          </w:p>
        </w:tc>
      </w:tr>
      <w:tr w:rsidR="007D444D" w14:paraId="3BFA98E3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40DDD049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88C53D8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A793858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7736E9E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2679DC2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C1BE6C7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5714F30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F7B7AE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84E86D9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797F765" w14:textId="77777777" w:rsidR="007D444D" w:rsidRDefault="007D444D" w:rsidP="002C5DCE">
            <w:pPr>
              <w:pStyle w:val="34ff6"/>
            </w:pPr>
          </w:p>
        </w:tc>
      </w:tr>
      <w:tr w:rsidR="007D444D" w14:paraId="5480742B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17C802FA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F26E15F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1A0EE53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5E3C6E2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E51B90D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034DF3F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7653E37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210A504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397468C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D7A3642" w14:textId="77777777" w:rsidR="007D444D" w:rsidRDefault="007D444D" w:rsidP="002C5DCE">
            <w:pPr>
              <w:pStyle w:val="34ff6"/>
            </w:pPr>
          </w:p>
        </w:tc>
      </w:tr>
      <w:tr w:rsidR="007D444D" w14:paraId="39B707AC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5EF56891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7B95F71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D8F2094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6E1C641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E7F6216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7E2C1DB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133BC90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8D5972A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514D83D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BB8558F" w14:textId="77777777" w:rsidR="007D444D" w:rsidRDefault="007D444D" w:rsidP="002C5DCE">
            <w:pPr>
              <w:pStyle w:val="34ff6"/>
            </w:pPr>
          </w:p>
        </w:tc>
      </w:tr>
      <w:tr w:rsidR="007D444D" w14:paraId="41D03360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3DAE1838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AE3E1CD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35A5DEB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CD20883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09D8B71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6FB3FA6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FC595BA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0DD2EB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F614CC1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2CA3140" w14:textId="77777777" w:rsidR="007D444D" w:rsidRDefault="007D444D" w:rsidP="002C5DCE">
            <w:pPr>
              <w:pStyle w:val="34ff6"/>
            </w:pPr>
          </w:p>
        </w:tc>
      </w:tr>
      <w:tr w:rsidR="007D444D" w14:paraId="65515DD3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6B4FBC85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D002191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9149D34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6DFB286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ED0A854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5D67CB4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07AC53A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0ED38FB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7AFD924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029F966" w14:textId="77777777" w:rsidR="007D444D" w:rsidRDefault="007D444D" w:rsidP="002C5DCE">
            <w:pPr>
              <w:pStyle w:val="34ff6"/>
            </w:pPr>
          </w:p>
        </w:tc>
      </w:tr>
      <w:tr w:rsidR="007D444D" w14:paraId="39B9ECB8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7D894217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5B95DCD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3503541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7179F6F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04C2E3C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596742A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7F323DC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5B37607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0C3D2D8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37C7C50" w14:textId="77777777" w:rsidR="007D444D" w:rsidRDefault="007D444D" w:rsidP="002C5DCE">
            <w:pPr>
              <w:pStyle w:val="34ff6"/>
            </w:pPr>
          </w:p>
        </w:tc>
      </w:tr>
      <w:tr w:rsidR="007D444D" w14:paraId="5900B04C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2CBB18A6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0AD6EED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8852CAD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80FB3A0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D6AE59B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8F7350A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EBA9048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63DF737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241E9BF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5B12C63" w14:textId="77777777" w:rsidR="007D444D" w:rsidRDefault="007D444D" w:rsidP="002C5DCE">
            <w:pPr>
              <w:pStyle w:val="34ff6"/>
            </w:pPr>
          </w:p>
        </w:tc>
      </w:tr>
      <w:tr w:rsidR="007D444D" w14:paraId="2BC12129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0A7847C0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365590E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21652CB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D72EE04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D21F91A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B5E38A2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8AF5EB0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AD07CD9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B5274CA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55728B2" w14:textId="77777777" w:rsidR="007D444D" w:rsidRDefault="007D444D" w:rsidP="002C5DCE">
            <w:pPr>
              <w:pStyle w:val="34ff6"/>
            </w:pPr>
          </w:p>
        </w:tc>
      </w:tr>
      <w:tr w:rsidR="007D444D" w14:paraId="64C1C6FE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2B21FC56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1DA2BEF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9D44E9C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0D887E5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DE23223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9AA294D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FFF5ED7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2E63F37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613E40B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4204348" w14:textId="77777777" w:rsidR="007D444D" w:rsidRDefault="007D444D" w:rsidP="002C5DCE">
            <w:pPr>
              <w:pStyle w:val="34ff6"/>
            </w:pPr>
          </w:p>
        </w:tc>
      </w:tr>
      <w:tr w:rsidR="007D444D" w14:paraId="7F9D0103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78FBF40F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4CED1F7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D59EDF0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E09D7BF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AA67FC6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0808A0D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E3CD443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EA7E961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AB107C6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4843975" w14:textId="77777777" w:rsidR="007D444D" w:rsidRDefault="007D444D" w:rsidP="002C5DCE">
            <w:pPr>
              <w:pStyle w:val="34ff6"/>
            </w:pPr>
          </w:p>
        </w:tc>
      </w:tr>
      <w:tr w:rsidR="007D444D" w14:paraId="79BA1285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453CC32E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718958D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52E13E6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3BE1195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DB54F5B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FB221D0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FC7F48B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4FD3304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09AF4F9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3B4CA19" w14:textId="77777777" w:rsidR="007D444D" w:rsidRDefault="007D444D" w:rsidP="002C5DCE">
            <w:pPr>
              <w:pStyle w:val="34ff6"/>
            </w:pPr>
          </w:p>
        </w:tc>
      </w:tr>
      <w:tr w:rsidR="007D444D" w14:paraId="14A60EB0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726578D1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9D8D78C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ED1E5CF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56A08C5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FDF4DDA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4BA6755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E1AF821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BADD213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660CC57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A8BEA3D" w14:textId="77777777" w:rsidR="007D444D" w:rsidRDefault="007D444D" w:rsidP="002C5DCE">
            <w:pPr>
              <w:pStyle w:val="34ff6"/>
            </w:pPr>
          </w:p>
        </w:tc>
      </w:tr>
      <w:tr w:rsidR="007D444D" w14:paraId="0230D5B2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418E3853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8139F73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3D8A357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8FF3305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1552EBE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BEF0664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BD4FC3A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4DD0501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E15B93A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26FB2F3" w14:textId="77777777" w:rsidR="007D444D" w:rsidRDefault="007D444D" w:rsidP="002C5DCE">
            <w:pPr>
              <w:pStyle w:val="34ff6"/>
            </w:pPr>
          </w:p>
        </w:tc>
      </w:tr>
      <w:tr w:rsidR="007D444D" w14:paraId="2883CB1E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2682B0BB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EC2D012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2B54717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F74FD45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6251795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8068EF6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EA7596B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51E46D8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590B8AB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C0936B0" w14:textId="77777777" w:rsidR="007D444D" w:rsidRDefault="007D444D" w:rsidP="002C5DCE">
            <w:pPr>
              <w:pStyle w:val="34ff6"/>
            </w:pPr>
          </w:p>
        </w:tc>
      </w:tr>
      <w:tr w:rsidR="007D444D" w14:paraId="6A29697E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6313F4D2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FA3FB9A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0F7F839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3FA5BCD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6A0B10D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DB4F094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17E21BB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EE0ACBF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C4FDC7F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ECAEE6C" w14:textId="77777777" w:rsidR="007D444D" w:rsidRDefault="007D444D" w:rsidP="002C5DCE">
            <w:pPr>
              <w:pStyle w:val="34ff6"/>
            </w:pPr>
          </w:p>
        </w:tc>
      </w:tr>
      <w:tr w:rsidR="007D444D" w14:paraId="49A1BAF0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51C0F2D2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2303947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F125493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D4367F0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DF7488A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2A6B49D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06BED1D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7743199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F9FA009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9CB5C53" w14:textId="77777777" w:rsidR="007D444D" w:rsidRDefault="007D444D" w:rsidP="002C5DCE">
            <w:pPr>
              <w:pStyle w:val="34ff6"/>
            </w:pPr>
          </w:p>
        </w:tc>
      </w:tr>
      <w:tr w:rsidR="007D444D" w14:paraId="3F55F226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5C8D5A69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5D24417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E8AE6F1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1CA9B6C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4B938FB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0CBB83E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268122A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D8DC7F8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33D78D1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850D05B" w14:textId="77777777" w:rsidR="007D444D" w:rsidRDefault="007D444D" w:rsidP="002C5DCE">
            <w:pPr>
              <w:pStyle w:val="34ff6"/>
            </w:pPr>
          </w:p>
        </w:tc>
      </w:tr>
      <w:tr w:rsidR="007D444D" w14:paraId="0F116941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5F377365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D52D07E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D1553B5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63909D0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53A6034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B899D76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96A60EE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115529E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A0F4E2A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8368822" w14:textId="77777777" w:rsidR="007D444D" w:rsidRDefault="007D444D" w:rsidP="002C5DCE">
            <w:pPr>
              <w:pStyle w:val="34ff6"/>
            </w:pPr>
          </w:p>
        </w:tc>
      </w:tr>
      <w:tr w:rsidR="007D444D" w14:paraId="07176827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29FFA17B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EE2AE5F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9483F50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3B1C0DF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540F891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88C8614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20077F8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07429A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C930228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EC6AE3E" w14:textId="77777777" w:rsidR="007D444D" w:rsidRDefault="007D444D" w:rsidP="002C5DCE">
            <w:pPr>
              <w:pStyle w:val="34ff6"/>
            </w:pPr>
          </w:p>
        </w:tc>
      </w:tr>
      <w:tr w:rsidR="007D444D" w14:paraId="68E92C52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28035BAA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3E044C7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DBB4CB9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57B4B85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60CFFF7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BC4679E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8C7FDC7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B5F8BEA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B877AEF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783DE05" w14:textId="77777777" w:rsidR="007D444D" w:rsidRDefault="007D444D" w:rsidP="002C5DCE">
            <w:pPr>
              <w:pStyle w:val="34ff6"/>
            </w:pPr>
          </w:p>
        </w:tc>
      </w:tr>
      <w:tr w:rsidR="007D444D" w14:paraId="00738AC8" w14:textId="77777777" w:rsidTr="002C5DCE">
        <w:trPr>
          <w:trHeight w:val="454"/>
        </w:trPr>
        <w:tc>
          <w:tcPr>
            <w:tcW w:w="518" w:type="dxa"/>
            <w:vAlign w:val="center"/>
          </w:tcPr>
          <w:p w14:paraId="54564311" w14:textId="77777777" w:rsidR="007D444D" w:rsidRDefault="007D444D" w:rsidP="002C5DC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C57D7FE" w14:textId="77777777" w:rsidR="007D444D" w:rsidRDefault="007D444D" w:rsidP="002C5DC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105E592" w14:textId="77777777" w:rsidR="007D444D" w:rsidRDefault="007D444D" w:rsidP="002C5DC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A44D1A6" w14:textId="77777777" w:rsidR="007D444D" w:rsidRDefault="007D444D" w:rsidP="002C5DC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D2BD5AD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5B117CD" w14:textId="77777777" w:rsidR="007D444D" w:rsidRDefault="007D444D" w:rsidP="002C5DC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5EAF808" w14:textId="77777777" w:rsidR="007D444D" w:rsidRDefault="007D444D" w:rsidP="002C5DC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239F53E" w14:textId="77777777" w:rsidR="007D444D" w:rsidRDefault="007D444D" w:rsidP="002C5DC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482170E" w14:textId="77777777" w:rsidR="007D444D" w:rsidRDefault="007D444D" w:rsidP="002C5DC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DBB2B29" w14:textId="77777777" w:rsidR="007D444D" w:rsidRDefault="007D444D" w:rsidP="002C5DCE">
            <w:pPr>
              <w:pStyle w:val="34ff6"/>
            </w:pPr>
          </w:p>
        </w:tc>
      </w:tr>
    </w:tbl>
    <w:p w14:paraId="6B9FC7B0" w14:textId="77777777" w:rsidR="00AB28D5" w:rsidRPr="00AB28D5" w:rsidRDefault="00AB28D5" w:rsidP="002C35B5">
      <w:pPr>
        <w:pStyle w:val="34fffa"/>
      </w:pPr>
    </w:p>
    <w:sectPr w:rsidR="00AB28D5" w:rsidRPr="00AB28D5" w:rsidSect="00264F15">
      <w:headerReference w:type="default" r:id="rId18"/>
      <w:headerReference w:type="first" r:id="rId19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28A74" w14:textId="77777777" w:rsidR="0033045B" w:rsidRDefault="0033045B" w:rsidP="00AD0715">
      <w:r>
        <w:separator/>
      </w:r>
    </w:p>
    <w:p w14:paraId="0C367F2D" w14:textId="77777777" w:rsidR="0033045B" w:rsidRDefault="0033045B" w:rsidP="00AD0715"/>
  </w:endnote>
  <w:endnote w:type="continuationSeparator" w:id="0">
    <w:p w14:paraId="690AA340" w14:textId="77777777" w:rsidR="0033045B" w:rsidRDefault="0033045B" w:rsidP="00AD0715">
      <w:r>
        <w:continuationSeparator/>
      </w:r>
    </w:p>
    <w:p w14:paraId="5825C71C" w14:textId="77777777" w:rsidR="0033045B" w:rsidRDefault="0033045B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D7C9E" w14:textId="77777777" w:rsidR="002A4FA6" w:rsidRDefault="002A4FA6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07EF9" w14:textId="41987797" w:rsidR="002A4FA6" w:rsidRDefault="002A4FA6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60E57" w14:textId="77777777" w:rsidR="002A4FA6" w:rsidRDefault="002A4FA6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CC239" w14:textId="77777777" w:rsidR="00D51317" w:rsidRDefault="00D51317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DD8E" w14:textId="77777777"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AA650" w14:textId="77777777" w:rsidR="0033045B" w:rsidRDefault="0033045B" w:rsidP="00AD0715">
      <w:r>
        <w:separator/>
      </w:r>
    </w:p>
    <w:p w14:paraId="395B1385" w14:textId="77777777" w:rsidR="0033045B" w:rsidRDefault="0033045B" w:rsidP="00AD0715"/>
  </w:footnote>
  <w:footnote w:type="continuationSeparator" w:id="0">
    <w:p w14:paraId="442C1A9C" w14:textId="77777777" w:rsidR="0033045B" w:rsidRDefault="0033045B" w:rsidP="00AD0715">
      <w:r>
        <w:continuationSeparator/>
      </w:r>
    </w:p>
    <w:p w14:paraId="6B05BD25" w14:textId="77777777" w:rsidR="0033045B" w:rsidRDefault="0033045B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53D76" w14:textId="77777777" w:rsidR="002A4FA6" w:rsidRDefault="002A4FA6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880C3" w14:textId="77777777"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0B8BF7D6" wp14:editId="13AF852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E2869C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80E8D7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1E38DF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F8D8FA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E1D02B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860AA1C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87F99A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5D6B7C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2C1BCF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69F652A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8BF7D6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3AE2869C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4980E8D7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261E38DF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59F8D8FA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77E1D02B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5860AA1C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0F87F99A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225D6B7C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672C1BCF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69F652A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16C4C" w14:textId="77777777"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4F946D7B" wp14:editId="0C38DDA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2182754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446B8F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0CDE01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8F86F5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0FCBEC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6F8F5D6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E06896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CDD5A0C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7E5DDA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9A336C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F946D7B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32182754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79446B8F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220CDE01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358F86F5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560FCBEC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56F8F5D6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08E06896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6CDD5A0C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2B7E5DDA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109A336C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84D0F" w14:textId="77777777" w:rsidR="00E3465E" w:rsidRDefault="00D46C6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7C9B2A13" wp14:editId="67AA0AC5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BDFBD4F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153B58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316EDF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9084FA5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5FD0A4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2C1B721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1BDA27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CB3C15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E8D4CD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5E4790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598F303" w14:textId="77777777"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A14F1BB" w14:textId="77777777"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77DAF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936BCB6" w14:textId="77777777"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D63BF">
                                      <w:t>A.B.XXX.В3.XX.</w:t>
                                    </w:r>
                                    <w:proofErr w:type="gramStart"/>
                                    <w:r w:rsidR="00ED63BF">
                                      <w:t>X-X</w:t>
                                    </w:r>
                                    <w:proofErr w:type="gramEnd"/>
                                    <w:r w:rsidR="00ED63BF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DEC4657" w14:textId="77777777"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6FA6AF6" w14:textId="77777777"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D30834E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2D6EF9B" w14:textId="77777777"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042C178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85075FA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1D93885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8E1C623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BB877D3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6061E33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E482F68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D75B4E6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957FF1F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" name="Группа 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EDADA0" w14:textId="77777777" w:rsidR="0066611A" w:rsidRPr="006C5C53" w:rsidRDefault="0066611A" w:rsidP="0066611A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BE8B73" w14:textId="77777777" w:rsidR="0066611A" w:rsidRPr="006C5C53" w:rsidRDefault="0066611A" w:rsidP="0066611A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C9B2A13" id="Группа 9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">
              <v:group id="Группа 1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group id="Группа 21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Группа 2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Группа 2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group id="Группа 30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+GMwwAAANs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eefhjMMAAADbAAAADwAA&#10;AAAAAAAAAAAAAAAHAgAAZHJzL2Rvd25yZXYueG1sUEsFBgAAAAADAAMAtwAAAPc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/7wgAAANs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CJNX/7wgAAANsAAAAPAAAA&#10;AAAAAAAAAAAAAAcCAABkcnMvZG93bnJldi54bWxQSwUGAAAAAAMAAwC3AAAA9gIAAAAA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uJwwAAANsAAAAPAAAAZHJzL2Rvd25yZXYueG1sRI9BawIx&#10;FITvBf9DeIK3mlVB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+KrricMAAADb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jFpvwAAANsAAAAPAAAAZHJzL2Rvd25yZXYueG1sRE9Ni8Iw&#10;EL0v+B/CCN7WVBF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AxljFpvwAAANsAAAAPAAAAAAAA&#10;AAAAAAAAAAcCAABkcnMvZG93bnJldi54bWxQSwUGAAAAAAMAAwC3AAAA8wIAAAAA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group id="Группа 43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8PwwAAANsAAAAPAAAAZHJzL2Rvd25yZXYueG1sRI/RisIw&#10;FETfhf2HcBf2RTR1E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wrCfD8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2BDFBD4F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TjxAAAANsAAAAPAAAAZHJzL2Rvd25yZXYueG1sRI/RasJA&#10;FETfC/2H5Rb6UsxGk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F0upOP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3E153B58" w14:textId="77777777"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F4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MmIBeM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41316EDF" w14:textId="77777777"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UK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Q/2VCs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9084FA5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TCRwwAAANsAAAAPAAAAZHJzL2Rvd25yZXYueG1sRI/disIw&#10;FITvF3yHcARvljVVRN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LLEwk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445FD0A4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/X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NoW/L+kHyOUvAAAA//8DAFBLAQItABQABgAIAAAAIQDb4fbL7gAAAIUBAAATAAAAAAAAAAAA&#10;AAAAAAAAAABbQ29udGVudF9UeXBlc10ueG1sUEsBAi0AFAAGAAgAAAAhAFr0LFu/AAAAFQEAAAsA&#10;AAAAAAAAAAAAAAAAHwEAAF9yZWxzLy5yZWxzUEsBAi0AFAAGAAgAAAAhAGNkL9f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22C1B721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A1BDA27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Q7xAAAANs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I3h+SX9ADl/AAAA//8DAFBLAQItABQABgAIAAAAIQDb4fbL7gAAAIUBAAATAAAAAAAAAAAA&#10;AAAAAAAAAABbQ29udGVudF9UeXBlc10ueG1sUEsBAi0AFAAGAAgAAAAhAFr0LFu/AAAAFQEAAAsA&#10;AAAAAAAAAAAAAAAAHwEAAF9yZWxzLy5yZWxzUEsBAi0AFAAGAAgAAAAhAPz6FDv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41CB3C15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46E8D4CD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XS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samL+kHyPkTAAD//wMAUEsBAi0AFAAGAAgAAAAhANvh9svuAAAAhQEAABMAAAAAAAAAAAAAAAAA&#10;AAAAAFtDb250ZW50X1R5cGVzXS54bWxQSwECLQAUAAYACAAAACEAWvQsW78AAAAVAQAACwAAAAAA&#10;AAAAAAAAAAAfAQAAX3JlbHMvLnJlbHNQSwECLQAUAAYACAAAACEA4ikl0sAAAADbAAAADwAAAAAA&#10;AAAAAAAAAAAHAgAAZHJzL2Rvd25yZXYueG1sUEsFBgAAAAADAAMAtwAAAPQCAAAAAA==&#10;" filled="f" stroked="f" strokeweight="1.5pt">
                          <v:textbox style="layout-flow:vertical;mso-layout-flow-alt:bottom-to-top" inset="0,0,0,0">
                            <w:txbxContent>
                              <w:p w14:paraId="2F5E4790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Группа 61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TJc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Sx6Uv6AXr+CwAA//8DAFBLAQItABQABgAIAAAAIQDb4fbL7gAAAIUBAAATAAAAAAAAAAAAAAAA&#10;AAAAAABbQ29udGVudF9UeXBlc10ueG1sUEsBAi0AFAAGAAgAAAAhAFr0LFu/AAAAFQEAAAsAAAAA&#10;AAAAAAAAAAAAHwEAAF9yZWxzLy5yZWxzUEsBAi0AFAAGAAgAAAAhAJnhMlzBAAAA2wAAAA8AAAAA&#10;AAAAAAAAAAAABwIAAGRycy9kb3ducmV2LnhtbFBLBQYAAAAAAwADALcAAAD1Ag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ir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34uLeIDe/QIAAP//AwBQSwECLQAUAAYACAAAACEA2+H2y+4AAACFAQAAEwAAAAAAAAAA&#10;AAAAAAAAAAAAW0NvbnRlbnRfVHlwZXNdLnhtbFBLAQItABQABgAIAAAAIQBa9CxbvwAAABUBAAAL&#10;AAAAAAAAAAAAAAAAAB8BAABfcmVscy8ucmVsc1BLAQItABQABgAIAAAAIQAAiAir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group id="Группа 74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" filled="f" stroked="f">
                        <v:textbox inset="1pt,.4mm,1pt,1pt">
                          <w:txbxContent>
                            <w:p w14:paraId="5598F303" w14:textId="77777777"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" filled="f" stroked="f">
                        <v:textbox inset="1pt,.4mm,1pt,1pt">
                          <w:txbxContent>
                            <w:p w14:paraId="5A14F1BB" w14:textId="77777777"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77DAF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" filled="f" stroked="f">
                        <v:textbox inset="1pt,.4mm,1pt,1pt">
                          <w:txbxContent>
                            <w:p w14:paraId="0936BCB6" w14:textId="77777777"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D63BF">
                                <w:t>A.B.XXX.В3.XX.</w:t>
                              </w:r>
                              <w:proofErr w:type="gramStart"/>
                              <w:r w:rsidR="00ED63BF">
                                <w:t>X-X</w:t>
                              </w:r>
                              <w:proofErr w:type="gramEnd"/>
                              <w:r w:rsidR="00ED63BF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<v:textbox inset="0,0,0,0">
                          <w:txbxContent>
                            <w:p w14:paraId="4DEC4657" w14:textId="77777777"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<v:textbox inset="0,0,0,0">
                          <w:txbxContent>
                            <w:p w14:paraId="26FA6AF6" w14:textId="77777777"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<v:textbox inset="0,0,0,0">
                          <w:txbxContent>
                            <w:p w14:paraId="6D30834E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<v:textbox inset="0,0,0,0">
                          <w:txbxContent>
                            <w:p w14:paraId="62D6EF9B" w14:textId="77777777"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<v:textbox inset="0,0,0,0">
                          <w:txbxContent>
                            <w:p w14:paraId="7042C178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<v:textbox inset="0,0,0,0">
                          <w:txbxContent>
                            <w:p w14:paraId="785075FA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<v:textbox inset="0,0,0,0">
                          <w:txbxContent>
                            <w:p w14:paraId="21D93885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<v:textbox inset="0,0,0,0">
                          <w:txbxContent>
                            <w:p w14:paraId="08E1C623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<v:textbox inset="0,0,0,0">
                          <w:txbxContent>
                            <w:p w14:paraId="7BB877D3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" filled="f" stroked="f">
                        <v:textbox inset="0,0,0,0">
                          <w:txbxContent>
                            <w:p w14:paraId="36061E33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0oz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4RWnpEJ9PwKAAD//wMAUEsBAi0AFAAGAAgAAAAhANvh9svuAAAAhQEAABMAAAAAAAAA&#10;AAAAAAAAAAAAAFtDb250ZW50X1R5cGVzXS54bWxQSwECLQAUAAYACAAAACEAWvQsW78AAAAVAQAA&#10;CwAAAAAAAAAAAAAAAAAfAQAAX3JlbHMvLnJlbHNQSwECLQAUAAYACAAAACEAb2dKM8YAAADcAAAA&#10;DwAAAAAAAAAAAAAAAAAHAgAAZHJzL2Rvd25yZXYueG1sUEsFBgAAAAADAAMAtwAAAPoCAAAAAA==&#10;" filled="f" stroked="f">
                        <v:textbox inset="0,0,0,0">
                          <w:txbxContent>
                            <w:p w14:paraId="4E482F68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" filled="f" stroked="f">
                        <v:textbox inset="0,0,0,0">
                          <w:txbxContent>
                            <w:p w14:paraId="7D75B4E6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zVIxgAAANwAAAAPAAAAZHJzL2Rvd25yZXYueG1sRI9Lb8Iw&#10;EITvlfofrK3USwVOK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yRc1SMYAAADcAAAA&#10;DwAAAAAAAAAAAAAAAAAHAgAAZHJzL2Rvd25yZXYueG1sUEsFBgAAAAADAAMAtwAAAPoCAAAAAA==&#10;" filled="f" stroked="f">
                        <v:textbox inset="0,0,0,0">
                          <w:txbxContent>
                            <w:p w14:paraId="3957FF1F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" o:spid="_x0000_s1134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" filled="f" stroked="f">
                  <v:textbox inset="1pt,.4mm,1pt,1pt">
                    <w:txbxContent>
                      <w:p w14:paraId="47EDADA0" w14:textId="77777777" w:rsidR="0066611A" w:rsidRPr="006C5C53" w:rsidRDefault="0066611A" w:rsidP="0066611A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" filled="f" stroked="f">
                  <v:textbox inset="1pt,.4mm,1pt,1pt">
                    <w:txbxContent>
                      <w:p w14:paraId="74BE8B73" w14:textId="77777777" w:rsidR="0066611A" w:rsidRPr="006C5C53" w:rsidRDefault="0066611A" w:rsidP="0066611A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F29E2" w14:textId="77777777" w:rsidR="00947B34" w:rsidRDefault="00D46C6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016C08C1" wp14:editId="4AE9935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8" name="Группа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6EFDD3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76BE969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74F5448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599E0B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5C13AC1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AD78ED9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AB15B4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03FF8BB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B785ABF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4D1871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9F3E3A" w14:textId="77777777"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1BDA06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8462A8" w14:textId="77777777"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4404B3" w14:textId="77777777"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514790" w14:textId="77777777"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2A91B6C" w14:textId="77777777"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17948E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6FABFC9" w14:textId="77777777"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BE9E99" w14:textId="77777777"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3DDFA7" w14:textId="27F0E3E0" w:rsidR="008E77B3" w:rsidRPr="00A32665" w:rsidRDefault="008E77B3" w:rsidP="008E77B3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6517DE" w14:textId="60C1D113" w:rsidR="008E77B3" w:rsidRPr="005E4A3B" w:rsidRDefault="00E1234A" w:rsidP="008E77B3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6B6026" w14:textId="68D146A9" w:rsidR="008E77B3" w:rsidRPr="005E4A3B" w:rsidRDefault="00E1234A" w:rsidP="008E77B3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962E6F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55875A9" w14:textId="04C90426" w:rsidR="008E77B3" w:rsidRPr="005E4A3B" w:rsidRDefault="00E1234A" w:rsidP="008E77B3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1063AC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A1B130" w14:textId="4BD11535" w:rsidR="008E77B3" w:rsidRPr="000411E6" w:rsidRDefault="00E1234A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D656A6" w14:textId="29FCE665" w:rsidR="008E77B3" w:rsidRPr="000411E6" w:rsidRDefault="00E1234A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F42E98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BB5243F" w14:textId="6BE710B6" w:rsidR="008E77B3" w:rsidRPr="000411E6" w:rsidRDefault="00E1234A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8BAEF7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F28E89" w14:textId="2A2A5F15" w:rsidR="008E77B3" w:rsidRPr="0079077B" w:rsidRDefault="00E1234A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0B7529" w14:textId="03C8EA70" w:rsidR="008E77B3" w:rsidRPr="00A32665" w:rsidRDefault="00E1234A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908791" w14:textId="77777777"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BC9FEF" w14:textId="77777777"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AF1D3" w14:textId="464E7B63"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004282" w:rsidRPr="00004282">
                                    <w:rPr>
                                      <w:noProof/>
                                    </w:rPr>
                                    <w:instrText>9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004282">
                                    <w:rPr>
                                      <w:noProof/>
                                    </w:rPr>
                                    <w:t>9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E838BF" w14:textId="77777777"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D63BF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B0973A" w14:textId="7B803B3B" w:rsidR="008E77B3" w:rsidRDefault="00E1234A" w:rsidP="008E77B3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1E295D8" w14:textId="1FCD5C47"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1234A">
                                    <w:t>878.2023-АСУ ТП.В3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E2B63F7" w14:textId="3474E89A" w:rsidR="008E77B3" w:rsidRDefault="00FC1B9E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E1234A">
                                    <w:t xml:space="preserve">Строительство водогрейной котельной 400 </w:t>
                                  </w:r>
                                  <w:proofErr w:type="spellStart"/>
                                  <w:r w:rsidR="00E1234A">
                                    <w:t>гкал</w:t>
                                  </w:r>
                                  <w:proofErr w:type="spellEnd"/>
                                  <w:r w:rsidR="00E1234A">
                                    <w:t>/час на территории ивановской ТЭЦ-2</w:t>
                                  </w:r>
                                  <w:r>
                                    <w:fldChar w:fldCharType="end"/>
                                  </w:r>
                                  <w:r w:rsidR="008E77B3">
                                    <w:t>.</w:t>
                                  </w:r>
                                </w:p>
                                <w:p w14:paraId="71A6E67A" w14:textId="77777777" w:rsidR="008E77B3" w:rsidRPr="00645EB4" w:rsidRDefault="00ED63BF" w:rsidP="008E77B3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Перечень заданий на разработку разделов проекта, связанных с созданием системы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36C1974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2BE12FA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AEA6CB" w14:textId="77777777"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E2EE14" w14:textId="77777777"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D40F23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22D76D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126482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C497304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43A797" w14:textId="77777777" w:rsidR="0066611A" w:rsidRPr="006C5C53" w:rsidRDefault="0066611A" w:rsidP="0066611A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56E4A71" w14:textId="77777777" w:rsidR="0066611A" w:rsidRPr="006C5C53" w:rsidRDefault="0066611A" w:rsidP="0066611A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16C08C1" id="Группа 8" o:spid="_x0000_s1137" style="position:absolute;left:0;text-align:left;margin-left:22.7pt;margin-top:14.2pt;width:558.45pt;height:826.6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D6EFDD3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76BE969" w14:textId="77777777"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474F5448" w14:textId="77777777"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E599E0B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5C13AC1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1AD78ED9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AAB15B4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103FF8BB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B785ABF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1F4D1871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429F3E3A" w14:textId="77777777"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451BDA06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748462A8" w14:textId="77777777"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754404B3" w14:textId="77777777"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28514790" w14:textId="77777777"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32A91B6C" w14:textId="77777777"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0717948E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66FABFC9" w14:textId="77777777"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57BE9E99" w14:textId="77777777"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4A3DDFA7" w14:textId="27F0E3E0" w:rsidR="008E77B3" w:rsidRPr="00A32665" w:rsidRDefault="008E77B3" w:rsidP="008E77B3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716517DE" w14:textId="60C1D113" w:rsidR="008E77B3" w:rsidRPr="005E4A3B" w:rsidRDefault="00E1234A" w:rsidP="008E77B3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2C6B6026" w14:textId="68D146A9" w:rsidR="008E77B3" w:rsidRPr="005E4A3B" w:rsidRDefault="00E1234A" w:rsidP="008E77B3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74962E6F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155875A9" w14:textId="04C90426" w:rsidR="008E77B3" w:rsidRPr="005E4A3B" w:rsidRDefault="00E1234A" w:rsidP="008E77B3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791063AC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3BA1B130" w14:textId="4BD11535" w:rsidR="008E77B3" w:rsidRPr="000411E6" w:rsidRDefault="00E1234A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2AD656A6" w14:textId="29FCE665" w:rsidR="008E77B3" w:rsidRPr="000411E6" w:rsidRDefault="00E1234A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18F42E98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6BB5243F" w14:textId="6BE710B6" w:rsidR="008E77B3" w:rsidRPr="000411E6" w:rsidRDefault="00E1234A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6D8BAEF7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5AF28E89" w14:textId="2A2A5F15" w:rsidR="008E77B3" w:rsidRPr="0079077B" w:rsidRDefault="00E1234A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5A0B7529" w14:textId="03C8EA70" w:rsidR="008E77B3" w:rsidRPr="00A32665" w:rsidRDefault="00E1234A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35908791" w14:textId="77777777"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10BC9FEF" w14:textId="77777777"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379AF1D3" w14:textId="464E7B63"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004282" w:rsidRPr="00004282">
                              <w:rPr>
                                <w:noProof/>
                              </w:rPr>
                              <w:instrText>9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004282"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6DE838BF" w14:textId="77777777"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D63BF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2AB0973A" w14:textId="7B803B3B" w:rsidR="008E77B3" w:rsidRDefault="00E1234A" w:rsidP="008E77B3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31E295D8" w14:textId="1FCD5C47"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1234A">
                              <w:t>878.2023-АСУ ТП.В3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4E2B63F7" w14:textId="3474E89A" w:rsidR="008E77B3" w:rsidRDefault="00FC1B9E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E1234A">
                              <w:t xml:space="preserve">Строительство водогрейной котельной 400 </w:t>
                            </w:r>
                            <w:proofErr w:type="spellStart"/>
                            <w:r w:rsidR="00E1234A">
                              <w:t>гкал</w:t>
                            </w:r>
                            <w:proofErr w:type="spellEnd"/>
                            <w:r w:rsidR="00E1234A">
                              <w:t>/час на территории ивановской ТЭЦ-2</w:t>
                            </w:r>
                            <w:r>
                              <w:fldChar w:fldCharType="end"/>
                            </w:r>
                            <w:r w:rsidR="008E77B3">
                              <w:t>.</w:t>
                            </w:r>
                          </w:p>
                          <w:p w14:paraId="71A6E67A" w14:textId="77777777" w:rsidR="008E77B3" w:rsidRPr="00645EB4" w:rsidRDefault="00ED63BF" w:rsidP="008E77B3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Перечень заданий на разработку разделов проекта, связанных с созданием системы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236C1974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32BE12FA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08AEA6CB" w14:textId="77777777"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79E2EE14" w14:textId="77777777"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1BD40F23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3722D76D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35126482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1C497304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2743A797" w14:textId="77777777" w:rsidR="0066611A" w:rsidRPr="006C5C53" w:rsidRDefault="0066611A" w:rsidP="0066611A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156E4A71" w14:textId="77777777" w:rsidR="0066611A" w:rsidRPr="006C5C53" w:rsidRDefault="0066611A" w:rsidP="0066611A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FF0A7" w14:textId="77777777" w:rsidR="00F77DAF" w:rsidRDefault="00F77DA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7C37F8D0" wp14:editId="0A51420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1A0DB69" w14:textId="77777777" w:rsidR="00F77DAF" w:rsidRDefault="00F77DA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09228C" w14:textId="77777777" w:rsidR="00F77DAF" w:rsidRDefault="00F77DA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82E8126" w14:textId="77777777" w:rsidR="00F77DAF" w:rsidRDefault="00F77DA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556753" w14:textId="77777777" w:rsidR="00F77DAF" w:rsidRDefault="00F77DAF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CD4D1F5" w14:textId="77777777" w:rsidR="00F77DAF" w:rsidRDefault="00F77DA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6D42614" w14:textId="77777777" w:rsidR="00F77DAF" w:rsidRDefault="00F77DA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95C1C8C" w14:textId="77777777" w:rsidR="00F77DAF" w:rsidRDefault="00F77DA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13F354" w14:textId="77777777" w:rsidR="00F77DAF" w:rsidRDefault="00F77DA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C95B8E" w14:textId="77777777" w:rsidR="00F77DAF" w:rsidRDefault="00F77DA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0987D3" w14:textId="77777777" w:rsidR="00F77DAF" w:rsidRDefault="00F77DA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FD857F4" w14:textId="77777777" w:rsidR="00F77DAF" w:rsidRPr="00CB1016" w:rsidRDefault="00F77DAF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1C10A10" w14:textId="77777777" w:rsidR="00F77DAF" w:rsidRPr="005374BE" w:rsidRDefault="00F77DAF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ED63BF">
                                      <w:rPr>
                                        <w:noProof/>
                                        <w:lang w:val="en-US"/>
                                      </w:rPr>
                                      <w:t>7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5659848" w14:textId="1208F09C" w:rsidR="00F77DAF" w:rsidRDefault="00F77DAF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23606F">
                                      <w:t>878.2023-АСУ ТП.В3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3DEE90C" w14:textId="77777777" w:rsidR="00F77DAF" w:rsidRPr="00945CCC" w:rsidRDefault="00F77DAF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8A2BF6F" w14:textId="77777777" w:rsidR="00F77DAF" w:rsidRDefault="00F77DAF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2F6B735" w14:textId="77777777" w:rsidR="00F77DAF" w:rsidRPr="005E4A3B" w:rsidRDefault="00F77DA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B6E02EC" w14:textId="77777777" w:rsidR="00F77DAF" w:rsidRPr="000411E6" w:rsidRDefault="00F77DAF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3905BBB" w14:textId="77777777" w:rsidR="00F77DAF" w:rsidRPr="005E4A3B" w:rsidRDefault="00F77DA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B28DBB1" w14:textId="77777777" w:rsidR="00F77DAF" w:rsidRDefault="00F77DA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40C76B0" w14:textId="77777777" w:rsidR="00F77DAF" w:rsidRDefault="00F77DA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196CF34" w14:textId="77777777" w:rsidR="00F77DAF" w:rsidRPr="00945CCC" w:rsidRDefault="00F77DA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9922EBA" w14:textId="77777777" w:rsidR="00F77DAF" w:rsidRPr="00945CCC" w:rsidRDefault="00F77DA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4C0FBCC" w14:textId="77777777" w:rsidR="00F77DAF" w:rsidRPr="005E4A3B" w:rsidRDefault="00F77DA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98721BD" w14:textId="77777777" w:rsidR="00F77DAF" w:rsidRPr="005E4A3B" w:rsidRDefault="00F77DA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5FB63AD" w14:textId="77777777" w:rsidR="00F77DAF" w:rsidRPr="000411E6" w:rsidRDefault="00F77DA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20D2F9E" w14:textId="77777777" w:rsidR="00F77DAF" w:rsidRPr="000411E6" w:rsidRDefault="00F77DA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A01145" w14:textId="77777777" w:rsidR="00F77DAF" w:rsidRPr="006C5C53" w:rsidRDefault="00F77DAF" w:rsidP="0066611A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BEE7EF" w14:textId="77777777" w:rsidR="00F77DAF" w:rsidRPr="006C5C53" w:rsidRDefault="00F77DAF" w:rsidP="0066611A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C37F8D0" id="Группа 550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">
              <v:group id="Группа 551" o:spid="_x0000_s1229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30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31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33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35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36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37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238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239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242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1A0DB69" w14:textId="77777777" w:rsidR="00F77DAF" w:rsidRDefault="00F77DA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409228C" w14:textId="77777777" w:rsidR="00F77DAF" w:rsidRDefault="00F77DA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82E8126" w14:textId="77777777" w:rsidR="00F77DAF" w:rsidRDefault="00F77DA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63556753" w14:textId="77777777" w:rsidR="00F77DAF" w:rsidRDefault="00F77DAF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CD4D1F5" w14:textId="77777777" w:rsidR="00F77DAF" w:rsidRDefault="00F77DA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249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6D42614" w14:textId="77777777" w:rsidR="00F77DAF" w:rsidRDefault="00F77DA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95C1C8C" w14:textId="77777777" w:rsidR="00F77DAF" w:rsidRDefault="00F77DA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4313F354" w14:textId="77777777" w:rsidR="00F77DAF" w:rsidRDefault="00F77DA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6DC95B8E" w14:textId="77777777" w:rsidR="00F77DAF" w:rsidRDefault="00F77DA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90987D3" w14:textId="77777777" w:rsidR="00F77DAF" w:rsidRDefault="00F77DA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256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257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268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269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2FD857F4" w14:textId="77777777" w:rsidR="00F77DAF" w:rsidRPr="00CB1016" w:rsidRDefault="00F77DAF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01C10A10" w14:textId="77777777" w:rsidR="00F77DAF" w:rsidRPr="005374BE" w:rsidRDefault="00F77DAF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ED63BF">
                                <w:rPr>
                                  <w:noProof/>
                                  <w:lang w:val="en-US"/>
                                </w:rPr>
                                <w:t>7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05659848" w14:textId="1208F09C" w:rsidR="00F77DAF" w:rsidRDefault="00F77DAF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23606F">
                                <w:t>878.2023-АСУ ТП.В3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27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13DEE90C" w14:textId="77777777" w:rsidR="00F77DAF" w:rsidRPr="00945CCC" w:rsidRDefault="00F77DAF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18A2BF6F" w14:textId="77777777" w:rsidR="00F77DAF" w:rsidRDefault="00F77DAF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52F6B735" w14:textId="77777777" w:rsidR="00F77DAF" w:rsidRPr="005E4A3B" w:rsidRDefault="00F77DAF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5B6E02EC" w14:textId="77777777" w:rsidR="00F77DAF" w:rsidRPr="000411E6" w:rsidRDefault="00F77DAF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23905BBB" w14:textId="77777777" w:rsidR="00F77DAF" w:rsidRPr="005E4A3B" w:rsidRDefault="00F77DAF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6B28DBB1" w14:textId="77777777" w:rsidR="00F77DAF" w:rsidRDefault="00F77DA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040C76B0" w14:textId="77777777" w:rsidR="00F77DAF" w:rsidRDefault="00F77DA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3196CF34" w14:textId="77777777" w:rsidR="00F77DAF" w:rsidRPr="00945CCC" w:rsidRDefault="00F77DA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39922EBA" w14:textId="77777777" w:rsidR="00F77DAF" w:rsidRPr="00945CCC" w:rsidRDefault="00F77DA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74C0FBCC" w14:textId="77777777" w:rsidR="00F77DAF" w:rsidRPr="005E4A3B" w:rsidRDefault="00F77DA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598721BD" w14:textId="77777777" w:rsidR="00F77DAF" w:rsidRPr="005E4A3B" w:rsidRDefault="00F77DA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45FB63AD" w14:textId="77777777" w:rsidR="00F77DAF" w:rsidRPr="000411E6" w:rsidRDefault="00F77DA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220D2F9E" w14:textId="77777777" w:rsidR="00F77DAF" w:rsidRPr="000411E6" w:rsidRDefault="00F77DA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28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6BA01145" w14:textId="77777777" w:rsidR="00F77DAF" w:rsidRPr="006C5C53" w:rsidRDefault="00F77DAF" w:rsidP="0066611A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44BEE7EF" w14:textId="77777777" w:rsidR="00F77DAF" w:rsidRPr="006C5C53" w:rsidRDefault="00F77DAF" w:rsidP="0066611A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87E1" w14:textId="77777777" w:rsidR="00264F15" w:rsidRDefault="00264F15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1" layoutInCell="1" allowOverlap="1" wp14:anchorId="6A5DFAF3" wp14:editId="32712D45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ADA1145" w14:textId="77777777" w:rsidR="00264F15" w:rsidRDefault="00264F15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F8C294" w14:textId="77777777" w:rsidR="00264F15" w:rsidRDefault="00264F15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C8A7A2" w14:textId="77777777" w:rsidR="00264F15" w:rsidRDefault="00264F15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0C9B92" w14:textId="77777777" w:rsidR="00264F15" w:rsidRDefault="00264F15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F8D4AC" w14:textId="77777777" w:rsidR="00264F15" w:rsidRDefault="00264F15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478D59" w14:textId="77777777" w:rsidR="00264F15" w:rsidRDefault="00264F15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15758B1" w14:textId="77777777" w:rsidR="00264F15" w:rsidRDefault="00264F15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E01BEBC" w14:textId="77777777" w:rsidR="00264F15" w:rsidRDefault="00264F15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D8D914" w14:textId="77777777" w:rsidR="00264F15" w:rsidRDefault="00264F15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CB9E7EA" w14:textId="77777777" w:rsidR="00264F15" w:rsidRDefault="00264F15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99458D" w14:textId="77777777" w:rsidR="00264F15" w:rsidRPr="00945CCC" w:rsidRDefault="00264F15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46F635" w14:textId="77777777" w:rsidR="00264F15" w:rsidRDefault="00264F15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359C02" w14:textId="77777777" w:rsidR="00264F15" w:rsidRDefault="00264F15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18B31D" w14:textId="77777777" w:rsidR="00264F15" w:rsidRPr="005E4A3B" w:rsidRDefault="00264F15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20F7580" w14:textId="77777777" w:rsidR="00264F15" w:rsidRPr="000411E6" w:rsidRDefault="00264F15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61E9E7" w14:textId="77777777" w:rsidR="00264F15" w:rsidRDefault="00264F15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94A1560" w14:textId="77777777" w:rsidR="00264F15" w:rsidRDefault="00264F15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AF3355E" w14:textId="77777777" w:rsidR="00264F15" w:rsidRPr="005E4A3B" w:rsidRDefault="00264F15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AC263E" w14:textId="77777777" w:rsidR="00264F15" w:rsidRPr="00931BFC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A23A66" w14:textId="77777777" w:rsidR="00264F15" w:rsidRPr="00A32665" w:rsidRDefault="00264F15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4DC5C3" w14:textId="77777777" w:rsidR="00264F15" w:rsidRPr="005E4A3B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0A5C07" w14:textId="77777777" w:rsidR="00264F15" w:rsidRPr="005E4A3B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DE6F96C" w14:textId="77777777" w:rsidR="00264F15" w:rsidRPr="005E4A3B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D1A391" w14:textId="77777777" w:rsidR="00264F15" w:rsidRPr="005E4A3B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2FACDC" w14:textId="77777777" w:rsidR="00264F15" w:rsidRPr="005E4A3B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F10FFD" w14:textId="77777777" w:rsidR="00264F15" w:rsidRPr="000411E6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CE6708" w14:textId="77777777" w:rsidR="00264F15" w:rsidRPr="000411E6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159D67" w14:textId="77777777" w:rsidR="00264F15" w:rsidRPr="000411E6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D47BACA" w14:textId="77777777" w:rsidR="00264F15" w:rsidRPr="000411E6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21B0D3" w14:textId="77777777" w:rsidR="00264F15" w:rsidRPr="000411E6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45E460" w14:textId="77777777" w:rsidR="00264F15" w:rsidRPr="0079077B" w:rsidRDefault="00ED63BF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32304B" w14:textId="77777777" w:rsidR="00264F15" w:rsidRPr="00A32665" w:rsidRDefault="00264F15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11D1B9" w14:textId="77777777" w:rsidR="00264F15" w:rsidRPr="00CB1016" w:rsidRDefault="00264F15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703D04" w14:textId="77777777" w:rsidR="00264F15" w:rsidRPr="00CB1016" w:rsidRDefault="00264F15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338916" w14:textId="77777777" w:rsidR="00264F15" w:rsidRPr="005374BE" w:rsidRDefault="00264F15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D63BF" w:rsidRPr="00ED63BF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D63BF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1508AD" w14:textId="77777777" w:rsidR="00264F15" w:rsidRPr="005374BE" w:rsidRDefault="00264F15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5F6CD7" w14:textId="77777777" w:rsidR="00264F15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50FF03" w14:textId="77777777" w:rsidR="00264F15" w:rsidRDefault="00264F15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D63BF">
                                    <w:t>A.B.XXX.В3.XX.</w:t>
                                  </w:r>
                                  <w:proofErr w:type="gramStart"/>
                                  <w:r w:rsidR="00ED63BF">
                                    <w:t>X-X</w:t>
                                  </w:r>
                                  <w:proofErr w:type="gramEnd"/>
                                  <w:r w:rsidR="00ED63BF">
                                    <w:t>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0BE772" w14:textId="77777777" w:rsidR="00264F15" w:rsidRDefault="00ED63BF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264F15">
                                    <w:t>.</w:t>
                                  </w:r>
                                </w:p>
                                <w:p w14:paraId="37BAE14C" w14:textId="77777777" w:rsidR="00264F15" w:rsidRPr="00F9048A" w:rsidRDefault="00264F15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ED63BF">
                                    <w:rPr>
                                      <w:rStyle w:val="34fe"/>
                                    </w:rPr>
                                    <w:t>Перечень заданий на разработку разделов проекта, связанных с созданием системы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05C8A2" w14:textId="77777777" w:rsidR="00264F15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5FB973" w14:textId="77777777" w:rsidR="00264F15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CAB71D" w14:textId="77777777" w:rsidR="00264F15" w:rsidRPr="00945CCC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6A404C" w14:textId="77777777" w:rsidR="00264F15" w:rsidRPr="00945CCC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E53114" w14:textId="77777777" w:rsidR="00264F15" w:rsidRPr="005E4A3B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161172" w14:textId="77777777" w:rsidR="00264F15" w:rsidRPr="005E4A3B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4EBF44D" w14:textId="77777777" w:rsidR="00264F15" w:rsidRPr="000411E6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F347BD1" w14:textId="77777777" w:rsidR="00264F15" w:rsidRPr="000411E6" w:rsidRDefault="00264F15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7DF634" w14:textId="77777777" w:rsidR="00264F15" w:rsidRPr="006C5C53" w:rsidRDefault="00264F15" w:rsidP="0066611A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87717A" w14:textId="77777777" w:rsidR="00264F15" w:rsidRPr="006C5C53" w:rsidRDefault="00264F15" w:rsidP="0066611A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5DFAF3" id="Группа 10" o:spid="_x0000_s1289" style="position:absolute;left:0;text-align:left;margin-left:22.7pt;margin-top:14.2pt;width:558.45pt;height:826.6pt;z-index:25169203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">
              <v:group id="Группа 11" o:spid="_x0000_s1290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group id="Группа 12" o:spid="_x0000_s1291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Группа 13" o:spid="_x0000_s129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Группа 14" o:spid="_x0000_s129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rect id="Rectangle 91" o:spid="_x0000_s129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" filled="f" strokeweight="1.5pt">
                        <v:textbox inset=",1mm"/>
                      </v:rect>
                      <v:group id="Группа 16" o:spid="_x0000_s129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group id="Группа 17" o:spid="_x0000_s129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line id="Line 76" o:spid="_x0000_s129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  <v:line id="Line 77" o:spid="_x0000_s129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    <v:line id="Line 78" o:spid="_x0000_s129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" strokeweight="1.5pt"/>
                          <v:line id="Line 79" o:spid="_x0000_s130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0q+wwAAANsAAAAPAAAAZHJzL2Rvd25yZXYueG1sRI/NasMw&#10;EITvhbyD2EBvjRwX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HJtKvsMAAADbAAAADwAA&#10;AAAAAAAAAAAAAAAHAgAAZHJzL2Rvd25yZXYueG1sUEsFBgAAAAADAAMAtwAAAPcCAAAAAA==&#10;" strokeweight="1.5pt"/>
                      </v:group>
                    </v:group>
                    <v:group id="Группа 26" o:spid="_x0000_s130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Группа 28" o:spid="_x0000_s130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ADA1145" w14:textId="77777777" w:rsidR="00264F15" w:rsidRDefault="00264F15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8F8C294" w14:textId="77777777" w:rsidR="00264F15" w:rsidRDefault="00264F15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uxy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mL7B40v8AXJxBwAA//8DAFBLAQItABQABgAIAAAAIQDb4fbL7gAAAIUBAAATAAAAAAAAAAAA&#10;AAAAAAAAAABbQ29udGVudF9UeXBlc10ueG1sUEsBAi0AFAAGAAgAAAAhAFr0LFu/AAAAFQEAAAsA&#10;AAAAAAAAAAAAAAAAHwEAAF9yZWxzLy5yZWxzUEsBAi0AFAAGAAgAAAAhAJq27HL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7C8A7A2" w14:textId="77777777" w:rsidR="00264F15" w:rsidRDefault="00264F15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HIFwwAAANsAAAAPAAAAZHJzL2Rvd25yZXYueG1sRI/disIw&#10;FITvF3yHcARvljVVQd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amRyB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600C9B92" w14:textId="77777777" w:rsidR="00264F15" w:rsidRDefault="00264F15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+Z3wAAAANsAAAAPAAAAZHJzL2Rvd25yZXYueG1sRE/NisIw&#10;EL4L+w5hFrzImuqC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G/vmd8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7DF8D4AC" w14:textId="77777777" w:rsidR="00264F15" w:rsidRDefault="00264F15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30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shape id="Text Box 87" o:spid="_x0000_s131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0478D59" w14:textId="77777777" w:rsidR="00264F15" w:rsidRDefault="00264F15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115758B1" w14:textId="77777777" w:rsidR="00264F15" w:rsidRDefault="00264F15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E01BEBC" w14:textId="77777777" w:rsidR="00264F15" w:rsidRDefault="00264F15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13D8D914" w14:textId="77777777" w:rsidR="00264F15" w:rsidRDefault="00264F15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CB9E7EA" w14:textId="77777777" w:rsidR="00264F15" w:rsidRDefault="00264F15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" filled="f" strokeweight="1.5pt">
                    <v:textbox inset=",1mm"/>
                  </v:rect>
                </v:group>
                <v:group id="Группа 474" o:spid="_x0000_s1316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0ym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xWC/g7E46A3P4CAAD//wMAUEsBAi0AFAAGAAgAAAAhANvh9svuAAAAhQEAABMAAAAAAAAA&#10;AAAAAAAAAAAAAFtDb250ZW50X1R5cGVzXS54bWxQSwECLQAUAAYACAAAACEAWvQsW78AAAAVAQAA&#10;CwAAAAAAAAAAAAAAAAAfAQAAX3JlbHMvLnJlbHNQSwECLQAUAAYACAAAACEAAZdMpsYAAADcAAAA&#10;DwAAAAAAAAAAAAAAAAAHAgAAZHJzL2Rvd25yZXYueG1sUEsFBgAAAAADAAMAtwAAAPoCAAAAAA==&#10;">
                  <v:group id="Группа 475" o:spid="_x0000_s1317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+k9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isEvg9E46A3D4AAAD//wMAUEsBAi0AFAAGAAgAAAAhANvh9svuAAAAhQEAABMAAAAAAAAA&#10;AAAAAAAAAAAAAFtDb250ZW50X1R5cGVzXS54bWxQSwECLQAUAAYACAAAACEAWvQsW78AAAAVAQAA&#10;CwAAAAAAAAAAAAAAAAAfAQAAX3JlbHMvLnJlbHNQSwECLQAUAAYACAAAACEAbtvpPcYAAADcAAAA&#10;DwAAAAAAAAAAAAAAAAAHAgAAZHJzL2Rvd25yZXYueG1sUEsFBgAAAAADAAMAtwAAAPoCAAAAAA==&#10;">
                    <v:line id="Line 102" o:spid="_x0000_s1318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reryAAAANwAAAAPAAAAZHJzL2Rvd25yZXYueG1sRI9PS8NA&#10;FMTvgt9heYIXaTdNp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DV+rer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0SdxgAAANwAAAAPAAAAZHJzL2Rvd25yZXYueG1sRI9Ra8JA&#10;EITfC/0Pxxb6UvTSWk5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75dEn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tzpxgAAANwAAAAPAAAAZHJzL2Rvd25yZXYueG1sRI9Ra8JA&#10;EITfC/0Pxwp9KfXSI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YH7c6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"/>
                    <v:line id="Line 135" o:spid="_x0000_s1326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Z3vxgAAANw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vC4SOH/TDwCcvUHAAD//wMAUEsBAi0AFAAGAAgAAAAhANvh9svuAAAAhQEAABMAAAAAAAAA&#10;AAAAAAAAAAAAAFtDb250ZW50X1R5cGVzXS54bWxQSwECLQAUAAYACAAAACEAWvQsW78AAAAVAQAA&#10;CwAAAAAAAAAAAAAAAAAfAQAAX3JlbHMvLnJlbHNQSwECLQAUAAYACAAAACEAduGd78YAAADcAAAA&#10;DwAAAAAAAAAAAAAAAAAHAgAAZHJzL2Rvd25yZXYueG1sUEsFBgAAAAADAAMAtwAAAPoCAAAAAA==&#10;"/>
                    <v:line id="Прямая соединительная линия 18" o:spid="_x0000_s1327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" strokecolor="windowText" strokeweight="1.5pt"/>
                    <v:line id="Line 98" o:spid="_x0000_s1328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dRD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NITLmXQE9OQMAAD//wMAUEsBAi0AFAAGAAgAAAAhANvh9svuAAAAhQEAABMAAAAAAAAA&#10;AAAAAAAAAAAAAFtDb250ZW50X1R5cGVzXS54bWxQSwECLQAUAAYACAAAACEAWvQsW78AAAAVAQAA&#10;CwAAAAAAAAAAAAAAAAAfAQAAX3JlbHMvLnJlbHNQSwECLQAUAAYACAAAACEAFXXUQ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340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7E99458D" w14:textId="77777777" w:rsidR="00264F15" w:rsidRPr="00945CCC" w:rsidRDefault="00264F15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1046F635" w14:textId="77777777" w:rsidR="00264F15" w:rsidRDefault="00264F15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39359C02" w14:textId="77777777" w:rsidR="00264F15" w:rsidRDefault="00264F15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4618B31D" w14:textId="77777777" w:rsidR="00264F15" w:rsidRPr="005E4A3B" w:rsidRDefault="00264F15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520F7580" w14:textId="77777777" w:rsidR="00264F15" w:rsidRPr="000411E6" w:rsidRDefault="00264F15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5B61E9E7" w14:textId="77777777" w:rsidR="00264F15" w:rsidRDefault="00264F15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694A1560" w14:textId="77777777" w:rsidR="00264F15" w:rsidRDefault="00264F15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0AF3355E" w14:textId="77777777" w:rsidR="00264F15" w:rsidRPr="005E4A3B" w:rsidRDefault="00264F15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1DAC263E" w14:textId="77777777" w:rsidR="00264F15" w:rsidRPr="00931BFC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75A23A66" w14:textId="77777777" w:rsidR="00264F15" w:rsidRPr="00A32665" w:rsidRDefault="00264F15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0E4DC5C3" w14:textId="77777777" w:rsidR="00264F15" w:rsidRPr="005E4A3B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530A5C07" w14:textId="77777777" w:rsidR="00264F15" w:rsidRPr="005E4A3B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7DE6F96C" w14:textId="77777777" w:rsidR="00264F15" w:rsidRPr="005E4A3B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71D1A391" w14:textId="77777777" w:rsidR="00264F15" w:rsidRPr="005E4A3B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5F2FACDC" w14:textId="77777777" w:rsidR="00264F15" w:rsidRPr="005E4A3B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0BF10FFD" w14:textId="77777777" w:rsidR="00264F15" w:rsidRPr="000411E6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07CE6708" w14:textId="77777777" w:rsidR="00264F15" w:rsidRPr="000411E6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5A159D67" w14:textId="77777777" w:rsidR="00264F15" w:rsidRPr="000411E6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7D47BACA" w14:textId="77777777" w:rsidR="00264F15" w:rsidRPr="000411E6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7A21B0D3" w14:textId="77777777" w:rsidR="00264F15" w:rsidRPr="000411E6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2C45E460" w14:textId="77777777" w:rsidR="00264F15" w:rsidRPr="0079077B" w:rsidRDefault="00ED63BF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7432304B" w14:textId="77777777" w:rsidR="00264F15" w:rsidRPr="00A32665" w:rsidRDefault="00264F15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2111D1B9" w14:textId="77777777" w:rsidR="00264F15" w:rsidRPr="00CB1016" w:rsidRDefault="00264F15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06703D04" w14:textId="77777777" w:rsidR="00264F15" w:rsidRPr="00CB1016" w:rsidRDefault="00264F15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58338916" w14:textId="77777777" w:rsidR="00264F15" w:rsidRPr="005374BE" w:rsidRDefault="00264F15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D63BF" w:rsidRPr="00ED63BF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D63BF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5B1508AD" w14:textId="77777777" w:rsidR="00264F15" w:rsidRPr="005374BE" w:rsidRDefault="00264F15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3E5F6CD7" w14:textId="77777777" w:rsidR="00264F15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2950FF03" w14:textId="77777777" w:rsidR="00264F15" w:rsidRDefault="00264F15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D63BF">
                              <w:t>A.B.XXX.В3.XX.</w:t>
                            </w:r>
                            <w:proofErr w:type="gramStart"/>
                            <w:r w:rsidR="00ED63BF">
                              <w:t>X-X</w:t>
                            </w:r>
                            <w:proofErr w:type="gramEnd"/>
                            <w:r w:rsidR="00ED63BF"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640BE772" w14:textId="77777777" w:rsidR="00264F15" w:rsidRDefault="00ED63BF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 w:rsidR="00264F15">
                              <w:t>.</w:t>
                            </w:r>
                          </w:p>
                          <w:p w14:paraId="37BAE14C" w14:textId="77777777" w:rsidR="00264F15" w:rsidRPr="00F9048A" w:rsidRDefault="00264F15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ED63BF">
                              <w:rPr>
                                <w:rStyle w:val="34fe"/>
                              </w:rPr>
                              <w:t>Перечень заданий на разработку разделов проекта, связанных с созданием системы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2405C8A2" w14:textId="77777777" w:rsidR="00264F15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3D5FB973" w14:textId="77777777" w:rsidR="00264F15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4FCAB71D" w14:textId="77777777" w:rsidR="00264F15" w:rsidRPr="00945CCC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546A404C" w14:textId="77777777" w:rsidR="00264F15" w:rsidRPr="00945CCC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07E53114" w14:textId="77777777" w:rsidR="00264F15" w:rsidRPr="005E4A3B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3B161172" w14:textId="77777777" w:rsidR="00264F15" w:rsidRPr="005E4A3B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44EBF44D" w14:textId="77777777" w:rsidR="00264F15" w:rsidRPr="000411E6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6F347BD1" w14:textId="77777777" w:rsidR="00264F15" w:rsidRPr="000411E6" w:rsidRDefault="00264F15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378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607DF634" w14:textId="77777777" w:rsidR="00264F15" w:rsidRPr="006C5C53" w:rsidRDefault="00264F15" w:rsidP="0066611A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4D87717A" w14:textId="77777777" w:rsidR="00264F15" w:rsidRPr="006C5C53" w:rsidRDefault="00264F15" w:rsidP="0066611A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BD45F73"/>
    <w:multiLevelType w:val="hybridMultilevel"/>
    <w:tmpl w:val="B35A03E2"/>
    <w:lvl w:ilvl="0" w:tplc="587635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279765">
    <w:abstractNumId w:val="32"/>
  </w:num>
  <w:num w:numId="2" w16cid:durableId="72167270">
    <w:abstractNumId w:val="28"/>
  </w:num>
  <w:num w:numId="3" w16cid:durableId="1563979322">
    <w:abstractNumId w:val="10"/>
  </w:num>
  <w:num w:numId="4" w16cid:durableId="1705667087">
    <w:abstractNumId w:val="4"/>
  </w:num>
  <w:num w:numId="5" w16cid:durableId="2031449002">
    <w:abstractNumId w:val="33"/>
  </w:num>
  <w:num w:numId="6" w16cid:durableId="1635720106">
    <w:abstractNumId w:val="26"/>
  </w:num>
  <w:num w:numId="7" w16cid:durableId="758676574">
    <w:abstractNumId w:val="3"/>
  </w:num>
  <w:num w:numId="8" w16cid:durableId="14885085">
    <w:abstractNumId w:val="16"/>
  </w:num>
  <w:num w:numId="9" w16cid:durableId="1459683854">
    <w:abstractNumId w:val="6"/>
  </w:num>
  <w:num w:numId="10" w16cid:durableId="733167596">
    <w:abstractNumId w:val="17"/>
  </w:num>
  <w:num w:numId="11" w16cid:durableId="1579560005">
    <w:abstractNumId w:val="27"/>
  </w:num>
  <w:num w:numId="12" w16cid:durableId="646595368">
    <w:abstractNumId w:val="23"/>
  </w:num>
  <w:num w:numId="13" w16cid:durableId="147552719">
    <w:abstractNumId w:val="1"/>
  </w:num>
  <w:num w:numId="14" w16cid:durableId="1899050100">
    <w:abstractNumId w:val="21"/>
  </w:num>
  <w:num w:numId="15" w16cid:durableId="243222305">
    <w:abstractNumId w:val="15"/>
  </w:num>
  <w:num w:numId="16" w16cid:durableId="117842623">
    <w:abstractNumId w:val="29"/>
  </w:num>
  <w:num w:numId="17" w16cid:durableId="1296449754">
    <w:abstractNumId w:val="20"/>
  </w:num>
  <w:num w:numId="18" w16cid:durableId="474369541">
    <w:abstractNumId w:val="25"/>
  </w:num>
  <w:num w:numId="19" w16cid:durableId="1900240940">
    <w:abstractNumId w:val="0"/>
  </w:num>
  <w:num w:numId="20" w16cid:durableId="195971509">
    <w:abstractNumId w:val="14"/>
  </w:num>
  <w:num w:numId="21" w16cid:durableId="1102843047">
    <w:abstractNumId w:val="34"/>
  </w:num>
  <w:num w:numId="22" w16cid:durableId="1153522284">
    <w:abstractNumId w:val="34"/>
    <w:lvlOverride w:ilvl="0">
      <w:startOverride w:val="1"/>
    </w:lvlOverride>
  </w:num>
  <w:num w:numId="23" w16cid:durableId="1817641606">
    <w:abstractNumId w:val="4"/>
    <w:lvlOverride w:ilvl="0">
      <w:startOverride w:val="1"/>
    </w:lvlOverride>
  </w:num>
  <w:num w:numId="24" w16cid:durableId="327901438">
    <w:abstractNumId w:val="27"/>
    <w:lvlOverride w:ilvl="0">
      <w:startOverride w:val="1"/>
    </w:lvlOverride>
  </w:num>
  <w:num w:numId="25" w16cid:durableId="12431802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18029661">
    <w:abstractNumId w:val="13"/>
  </w:num>
  <w:num w:numId="27" w16cid:durableId="618411784">
    <w:abstractNumId w:val="5"/>
  </w:num>
  <w:num w:numId="28" w16cid:durableId="829323601">
    <w:abstractNumId w:val="18"/>
  </w:num>
  <w:num w:numId="29" w16cid:durableId="123163380">
    <w:abstractNumId w:val="24"/>
  </w:num>
  <w:num w:numId="30" w16cid:durableId="1178813316">
    <w:abstractNumId w:val="2"/>
  </w:num>
  <w:num w:numId="31" w16cid:durableId="1566144254">
    <w:abstractNumId w:val="30"/>
  </w:num>
  <w:num w:numId="32" w16cid:durableId="60157119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179739486">
    <w:abstractNumId w:val="30"/>
    <w:lvlOverride w:ilvl="0">
      <w:startOverride w:val="1"/>
    </w:lvlOverride>
  </w:num>
  <w:num w:numId="34" w16cid:durableId="1335959936">
    <w:abstractNumId w:val="8"/>
  </w:num>
  <w:num w:numId="35" w16cid:durableId="1153109588">
    <w:abstractNumId w:val="12"/>
  </w:num>
  <w:num w:numId="36" w16cid:durableId="290402983">
    <w:abstractNumId w:val="7"/>
  </w:num>
  <w:num w:numId="37" w16cid:durableId="1620256053">
    <w:abstractNumId w:val="35"/>
  </w:num>
  <w:num w:numId="38" w16cid:durableId="325327026">
    <w:abstractNumId w:val="19"/>
  </w:num>
  <w:num w:numId="39" w16cid:durableId="1283993752">
    <w:abstractNumId w:val="19"/>
    <w:lvlOverride w:ilvl="0">
      <w:startOverride w:val="1"/>
    </w:lvlOverride>
  </w:num>
  <w:num w:numId="40" w16cid:durableId="1652294175">
    <w:abstractNumId w:val="11"/>
  </w:num>
  <w:num w:numId="41" w16cid:durableId="614748443">
    <w:abstractNumId w:val="9"/>
  </w:num>
  <w:num w:numId="42" w16cid:durableId="196628676">
    <w:abstractNumId w:val="22"/>
  </w:num>
  <w:num w:numId="43" w16cid:durableId="1656839395">
    <w:abstractNumId w:val="3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4282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05E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49E0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087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B0F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D57"/>
    <w:rsid w:val="0023606F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4F15"/>
    <w:rsid w:val="002654DF"/>
    <w:rsid w:val="00266309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20AB"/>
    <w:rsid w:val="002A3CCB"/>
    <w:rsid w:val="002A4FA6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331"/>
    <w:rsid w:val="002C5584"/>
    <w:rsid w:val="002C5B48"/>
    <w:rsid w:val="002C5C6E"/>
    <w:rsid w:val="002C5DC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045B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87E02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06A"/>
    <w:rsid w:val="004D026C"/>
    <w:rsid w:val="004D0CCC"/>
    <w:rsid w:val="004D0F66"/>
    <w:rsid w:val="004D2763"/>
    <w:rsid w:val="004D45E9"/>
    <w:rsid w:val="004D608E"/>
    <w:rsid w:val="004E23EC"/>
    <w:rsid w:val="004E2496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8A1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5F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029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45EB4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CF8"/>
    <w:rsid w:val="00665F35"/>
    <w:rsid w:val="006660BB"/>
    <w:rsid w:val="0066611A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953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C52F0"/>
    <w:rsid w:val="007D0522"/>
    <w:rsid w:val="007D1B61"/>
    <w:rsid w:val="007D444D"/>
    <w:rsid w:val="007D4F13"/>
    <w:rsid w:val="007D5BE5"/>
    <w:rsid w:val="007D748C"/>
    <w:rsid w:val="007E1202"/>
    <w:rsid w:val="007E4E8C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144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B5A"/>
    <w:rsid w:val="00826F34"/>
    <w:rsid w:val="00827CA9"/>
    <w:rsid w:val="00832128"/>
    <w:rsid w:val="00832370"/>
    <w:rsid w:val="0083428D"/>
    <w:rsid w:val="00834762"/>
    <w:rsid w:val="00834EE8"/>
    <w:rsid w:val="0083569C"/>
    <w:rsid w:val="00836D9B"/>
    <w:rsid w:val="0083779C"/>
    <w:rsid w:val="008378D1"/>
    <w:rsid w:val="00841229"/>
    <w:rsid w:val="00843A33"/>
    <w:rsid w:val="00843E9F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182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0A79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1D88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4924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454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3365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2579"/>
    <w:rsid w:val="00B84EA1"/>
    <w:rsid w:val="00B85E23"/>
    <w:rsid w:val="00B86B5B"/>
    <w:rsid w:val="00B86BA0"/>
    <w:rsid w:val="00B876C7"/>
    <w:rsid w:val="00B87BB7"/>
    <w:rsid w:val="00B92812"/>
    <w:rsid w:val="00B92A38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047"/>
    <w:rsid w:val="00C15173"/>
    <w:rsid w:val="00C155E9"/>
    <w:rsid w:val="00C17B72"/>
    <w:rsid w:val="00C220B4"/>
    <w:rsid w:val="00C220E9"/>
    <w:rsid w:val="00C22480"/>
    <w:rsid w:val="00C24665"/>
    <w:rsid w:val="00C24C5B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27A1"/>
    <w:rsid w:val="00C933BF"/>
    <w:rsid w:val="00C94139"/>
    <w:rsid w:val="00C94A6C"/>
    <w:rsid w:val="00C95ACD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6C63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234A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62AA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3BF"/>
    <w:rsid w:val="00ED69FC"/>
    <w:rsid w:val="00ED7016"/>
    <w:rsid w:val="00ED753E"/>
    <w:rsid w:val="00EE0035"/>
    <w:rsid w:val="00EE352E"/>
    <w:rsid w:val="00EE3D93"/>
    <w:rsid w:val="00EE46DA"/>
    <w:rsid w:val="00EE4C1B"/>
    <w:rsid w:val="00EE6B53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6E7A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77DAF"/>
    <w:rsid w:val="00F81040"/>
    <w:rsid w:val="00F81596"/>
    <w:rsid w:val="00F83414"/>
    <w:rsid w:val="00F83F3C"/>
    <w:rsid w:val="00F85A29"/>
    <w:rsid w:val="00F85A90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B6F1B"/>
    <w:rsid w:val="00FC0E09"/>
    <w:rsid w:val="00FC1B9E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51F1308"/>
  <w15:docId w15:val="{C7C0F0E3-CEF6-42FF-8300-934519128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D63BF"/>
    <w:rPr>
      <w:sz w:val="24"/>
    </w:rPr>
  </w:style>
  <w:style w:type="paragraph" w:styleId="1">
    <w:name w:val="heading 1"/>
    <w:next w:val="34b"/>
    <w:link w:val="10"/>
    <w:qFormat/>
    <w:rsid w:val="00ED63BF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ED63BF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ED63BF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ED63BF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ED63BF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ED63BF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ED63BF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ED63BF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ED63BF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ED63BF"/>
    <w:rPr>
      <w:rFonts w:ascii="Calibri" w:hAnsi="Calibri"/>
    </w:rPr>
  </w:style>
  <w:style w:type="paragraph" w:customStyle="1" w:styleId="34b">
    <w:name w:val="34_Абзац_Обычный"/>
    <w:link w:val="34d"/>
    <w:qFormat/>
    <w:rsid w:val="00ED63BF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ED63BF"/>
    <w:rPr>
      <w:sz w:val="24"/>
      <w:lang w:eastAsia="x-none"/>
    </w:rPr>
  </w:style>
  <w:style w:type="character" w:customStyle="1" w:styleId="10">
    <w:name w:val="Заголовок 1 Знак"/>
    <w:link w:val="1"/>
    <w:rsid w:val="00ED63BF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ED63BF"/>
    <w:rPr>
      <w:b/>
      <w:sz w:val="32"/>
    </w:rPr>
  </w:style>
  <w:style w:type="character" w:customStyle="1" w:styleId="30">
    <w:name w:val="Заголовок 3 Знак"/>
    <w:link w:val="3"/>
    <w:rsid w:val="00ED63BF"/>
    <w:rPr>
      <w:b/>
      <w:bCs/>
      <w:sz w:val="28"/>
    </w:rPr>
  </w:style>
  <w:style w:type="character" w:customStyle="1" w:styleId="40">
    <w:name w:val="Заголовок 4 Знак"/>
    <w:link w:val="4"/>
    <w:rsid w:val="00ED63BF"/>
    <w:rPr>
      <w:b/>
      <w:sz w:val="24"/>
    </w:rPr>
  </w:style>
  <w:style w:type="character" w:customStyle="1" w:styleId="50">
    <w:name w:val="Заголовок 5 Знак"/>
    <w:link w:val="5"/>
    <w:rsid w:val="00ED63BF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ED63BF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ED63BF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ED63BF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ED63BF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ED63BF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ED63BF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ED63BF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ED63BF"/>
    <w:rPr>
      <w:u w:val="single"/>
    </w:rPr>
  </w:style>
  <w:style w:type="paragraph" w:customStyle="1" w:styleId="349">
    <w:name w:val="34_Список_Библиография"/>
    <w:basedOn w:val="34b"/>
    <w:rsid w:val="00ED63BF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645EB4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ED63BF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ED63BF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ED63BF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ED63BF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ED63BF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645EB4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ED63BF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645EB4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ED63BF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ED63BF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ED63BF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ED63BF"/>
    <w:rPr>
      <w:b w:val="0"/>
      <w:i/>
    </w:rPr>
  </w:style>
  <w:style w:type="character" w:customStyle="1" w:styleId="34fc">
    <w:name w:val="34_Знак_Название_файла"/>
    <w:qFormat/>
    <w:rsid w:val="00ED63BF"/>
    <w:rPr>
      <w:rFonts w:ascii="Calibri" w:hAnsi="Calibri"/>
    </w:rPr>
  </w:style>
  <w:style w:type="character" w:customStyle="1" w:styleId="34fd">
    <w:name w:val="34_Знак_Термин"/>
    <w:rsid w:val="00ED63BF"/>
    <w:rPr>
      <w:i/>
    </w:rPr>
  </w:style>
  <w:style w:type="character" w:customStyle="1" w:styleId="34fe">
    <w:name w:val="34_Знак_Полужирный"/>
    <w:rsid w:val="00ED63BF"/>
    <w:rPr>
      <w:b/>
    </w:rPr>
  </w:style>
  <w:style w:type="character" w:customStyle="1" w:styleId="34ff">
    <w:name w:val="34_Знак_Верхний_индекс"/>
    <w:rsid w:val="00ED63BF"/>
    <w:rPr>
      <w:vertAlign w:val="superscript"/>
    </w:rPr>
  </w:style>
  <w:style w:type="character" w:customStyle="1" w:styleId="3424">
    <w:name w:val="34_Список_Марк_2 Знак"/>
    <w:link w:val="3423"/>
    <w:rsid w:val="00C24C5B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ED63BF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ED63BF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ED63BF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ED63BF"/>
    <w:pPr>
      <w:numPr>
        <w:numId w:val="31"/>
      </w:numPr>
    </w:pPr>
  </w:style>
  <w:style w:type="character" w:customStyle="1" w:styleId="3419">
    <w:name w:val="34_Список_Марк_1 Знак"/>
    <w:link w:val="3413"/>
    <w:rsid w:val="00645EB4"/>
    <w:rPr>
      <w:sz w:val="24"/>
      <w:lang w:eastAsia="x-none"/>
    </w:rPr>
  </w:style>
  <w:style w:type="paragraph" w:styleId="a4">
    <w:name w:val="footnote text"/>
    <w:basedOn w:val="34b"/>
    <w:link w:val="a5"/>
    <w:rsid w:val="00ED63BF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ED63BF"/>
    <w:pPr>
      <w:numPr>
        <w:numId w:val="30"/>
      </w:numPr>
    </w:pPr>
  </w:style>
  <w:style w:type="character" w:customStyle="1" w:styleId="341a">
    <w:name w:val="34_Список_Нум_1 Знак"/>
    <w:link w:val="341"/>
    <w:rsid w:val="00645EB4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ED63BF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645EB4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ED63BF"/>
    <w:pPr>
      <w:keepNext/>
    </w:pPr>
  </w:style>
  <w:style w:type="paragraph" w:customStyle="1" w:styleId="34f1">
    <w:name w:val="34_Рамка_Основной"/>
    <w:basedOn w:val="34b"/>
    <w:link w:val="34f0"/>
    <w:rsid w:val="00ED63BF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ED63BF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ED63BF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ED63BF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ED63BF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ED63BF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ED63BF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ED63BF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ED63BF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ED63BF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ED63BF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ED63BF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ED63BF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ED63BF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ED63BF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645EB4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ED63BF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ED63BF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ED63BF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ED63BF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ED63BF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ED63BF"/>
    <w:rPr>
      <w:sz w:val="18"/>
      <w:lang w:eastAsia="x-none"/>
    </w:rPr>
  </w:style>
  <w:style w:type="paragraph" w:customStyle="1" w:styleId="34fff1">
    <w:name w:val="34_Листинг"/>
    <w:basedOn w:val="34b"/>
    <w:rsid w:val="00ED63BF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ED63BF"/>
    <w:rPr>
      <w:b/>
    </w:rPr>
  </w:style>
  <w:style w:type="paragraph" w:customStyle="1" w:styleId="3440">
    <w:name w:val="34_Заголовок_4_Приложение"/>
    <w:basedOn w:val="4"/>
    <w:next w:val="34b"/>
    <w:rsid w:val="00ED63BF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ED63BF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ED63BF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ED63BF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ED63BF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ED63BF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ED63BF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ED63BF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ED63BF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ED63BF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ED63BF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ED63BF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ED63BF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ED63BF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ED63BF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ED63BF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ED63BF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ED63BF"/>
  </w:style>
  <w:style w:type="paragraph" w:customStyle="1" w:styleId="34fffb">
    <w:name w:val="34_Пример_Заголовок"/>
    <w:basedOn w:val="34f8"/>
    <w:next w:val="34f8"/>
    <w:rsid w:val="00ED63BF"/>
    <w:pPr>
      <w:keepNext/>
      <w:spacing w:after="120"/>
    </w:pPr>
    <w:rPr>
      <w:b/>
      <w:lang w:eastAsia="ru-RU"/>
    </w:rPr>
  </w:style>
  <w:style w:type="character" w:styleId="a7">
    <w:name w:val="FollowedHyperlink"/>
    <w:rsid w:val="00ED63BF"/>
    <w:rPr>
      <w:color w:val="auto"/>
    </w:rPr>
  </w:style>
  <w:style w:type="character" w:customStyle="1" w:styleId="34fffc">
    <w:name w:val="34_Знак_Нижний_индекс"/>
    <w:rsid w:val="00ED63BF"/>
    <w:rPr>
      <w:vertAlign w:val="subscript"/>
    </w:rPr>
  </w:style>
  <w:style w:type="character" w:styleId="a8">
    <w:name w:val="footnote reference"/>
    <w:basedOn w:val="a1"/>
    <w:semiHidden/>
    <w:rsid w:val="00ED63BF"/>
    <w:rPr>
      <w:vertAlign w:val="superscript"/>
    </w:rPr>
  </w:style>
  <w:style w:type="paragraph" w:styleId="a9">
    <w:name w:val="header"/>
    <w:basedOn w:val="34b"/>
    <w:link w:val="aa"/>
    <w:rsid w:val="00ED63BF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ED63BF"/>
    <w:rPr>
      <w:lang w:eastAsia="x-none"/>
    </w:rPr>
  </w:style>
  <w:style w:type="paragraph" w:styleId="ab">
    <w:name w:val="footer"/>
    <w:basedOn w:val="34b"/>
    <w:link w:val="ac"/>
    <w:rsid w:val="00ED63BF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ED63BF"/>
    <w:rPr>
      <w:lang w:eastAsia="x-none"/>
    </w:rPr>
  </w:style>
  <w:style w:type="numbering" w:customStyle="1" w:styleId="a">
    <w:name w:val="Приложение"/>
    <w:uiPriority w:val="99"/>
    <w:rsid w:val="00ED63BF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ED63BF"/>
    <w:pPr>
      <w:keepNext/>
    </w:pPr>
  </w:style>
  <w:style w:type="character" w:customStyle="1" w:styleId="3434">
    <w:name w:val="34_Список_Марк_3 Знак"/>
    <w:basedOn w:val="34d"/>
    <w:link w:val="3432"/>
    <w:rsid w:val="00C24C5B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ED63BF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ED63BF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645EB4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645EB4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645EB4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ED63BF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ED63BF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ED63BF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645EB4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ED63BF"/>
    <w:pPr>
      <w:keepNext/>
    </w:pPr>
  </w:style>
  <w:style w:type="character" w:customStyle="1" w:styleId="34ffff0">
    <w:name w:val="34_Процедура_Подшаг Знак"/>
    <w:basedOn w:val="34d"/>
    <w:link w:val="344"/>
    <w:rsid w:val="00645EB4"/>
    <w:rPr>
      <w:sz w:val="24"/>
      <w:lang w:eastAsia="x-none"/>
    </w:rPr>
  </w:style>
  <w:style w:type="character" w:customStyle="1" w:styleId="34ffff2">
    <w:name w:val="34_Знак_Клавиши"/>
    <w:rsid w:val="00ED63BF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ED63BF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ED63BF"/>
  </w:style>
  <w:style w:type="paragraph" w:styleId="ad">
    <w:name w:val="caption"/>
    <w:basedOn w:val="34b"/>
    <w:next w:val="34b"/>
    <w:rsid w:val="00C94A6C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ED63BF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ED63BF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ED63BF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645EB4"/>
    <w:rPr>
      <w:sz w:val="24"/>
      <w:lang w:eastAsia="x-none"/>
    </w:rPr>
  </w:style>
  <w:style w:type="character" w:customStyle="1" w:styleId="ae">
    <w:name w:val="Основной текст Знак"/>
    <w:semiHidden/>
    <w:rsid w:val="00ED63BF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ED63BF"/>
    <w:rPr>
      <w:rFonts w:ascii="Arial" w:hAnsi="Arial"/>
    </w:rPr>
  </w:style>
  <w:style w:type="character" w:customStyle="1" w:styleId="af0">
    <w:name w:val="Тема примечания Знак"/>
    <w:semiHidden/>
    <w:rsid w:val="00ED63BF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ED63BF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ED63BF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ED63BF"/>
  </w:style>
  <w:style w:type="character" w:styleId="af3">
    <w:name w:val="annotation reference"/>
    <w:semiHidden/>
    <w:rsid w:val="00ED63BF"/>
    <w:rPr>
      <w:sz w:val="16"/>
      <w:szCs w:val="16"/>
    </w:rPr>
  </w:style>
  <w:style w:type="character" w:styleId="af4">
    <w:name w:val="page number"/>
    <w:rsid w:val="00ED63BF"/>
  </w:style>
  <w:style w:type="paragraph" w:styleId="af5">
    <w:name w:val="Body Text"/>
    <w:basedOn w:val="a0"/>
    <w:link w:val="13"/>
    <w:semiHidden/>
    <w:unhideWhenUsed/>
    <w:rsid w:val="00ED63BF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ED63BF"/>
    <w:rPr>
      <w:sz w:val="24"/>
    </w:rPr>
  </w:style>
  <w:style w:type="paragraph" w:styleId="af6">
    <w:name w:val="annotation subject"/>
    <w:basedOn w:val="af2"/>
    <w:next w:val="af2"/>
    <w:link w:val="14"/>
    <w:semiHidden/>
    <w:rsid w:val="00ED63BF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ED63BF"/>
    <w:rPr>
      <w:b/>
      <w:bCs/>
    </w:rPr>
  </w:style>
  <w:style w:type="paragraph" w:styleId="af7">
    <w:name w:val="Balloon Text"/>
    <w:basedOn w:val="a0"/>
    <w:link w:val="15"/>
    <w:semiHidden/>
    <w:rsid w:val="00ED63BF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ED63BF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ED63BF"/>
  </w:style>
  <w:style w:type="paragraph" w:customStyle="1" w:styleId="34ffff9">
    <w:name w:val="34_ТЛ_Подпись"/>
    <w:basedOn w:val="34f6"/>
    <w:rsid w:val="00ED63BF"/>
  </w:style>
  <w:style w:type="paragraph" w:customStyle="1" w:styleId="34ffffa">
    <w:name w:val="34_ТЛ_Подпись_скрытый"/>
    <w:basedOn w:val="34ffff9"/>
    <w:rsid w:val="00ED63BF"/>
    <w:rPr>
      <w:vanish/>
    </w:rPr>
  </w:style>
  <w:style w:type="paragraph" w:customStyle="1" w:styleId="34ffffb">
    <w:name w:val="34_Комментарий_Философта"/>
    <w:basedOn w:val="34b"/>
    <w:rsid w:val="00ED63BF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ED63BF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ED63BF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ED63BF"/>
    <w:rPr>
      <w:b/>
    </w:rPr>
  </w:style>
  <w:style w:type="paragraph" w:customStyle="1" w:styleId="34ffffe">
    <w:name w:val="34_Таблица_Сноска_Линия"/>
    <w:basedOn w:val="34fff7"/>
    <w:next w:val="34fff7"/>
    <w:rsid w:val="00ED63BF"/>
    <w:pPr>
      <w:keepNext/>
    </w:pPr>
  </w:style>
  <w:style w:type="paragraph" w:customStyle="1" w:styleId="34fffff">
    <w:name w:val="34_Таблица_Примечание"/>
    <w:basedOn w:val="34fff7"/>
    <w:rsid w:val="00ED63BF"/>
  </w:style>
  <w:style w:type="character" w:customStyle="1" w:styleId="34fffff0">
    <w:name w:val="34_Знак_Значение"/>
    <w:qFormat/>
    <w:rsid w:val="00ED63BF"/>
    <w:rPr>
      <w:rFonts w:ascii="Calibri" w:hAnsi="Calibri"/>
    </w:rPr>
  </w:style>
  <w:style w:type="character" w:styleId="af8">
    <w:name w:val="Hyperlink"/>
    <w:uiPriority w:val="99"/>
    <w:rsid w:val="00ED63BF"/>
    <w:rPr>
      <w:color w:val="0000FF"/>
      <w:u w:val="single"/>
    </w:rPr>
  </w:style>
  <w:style w:type="paragraph" w:customStyle="1" w:styleId="34fffff1">
    <w:name w:val="34_Рисунок_Подпись"/>
    <w:basedOn w:val="34b"/>
    <w:rsid w:val="00ED63BF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ED63BF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ED63BF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ED63BF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ED63BF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ED63BF"/>
    <w:pPr>
      <w:spacing w:before="1860"/>
    </w:pPr>
  </w:style>
  <w:style w:type="table" w:styleId="af9">
    <w:name w:val="Table Grid"/>
    <w:basedOn w:val="a2"/>
    <w:rsid w:val="00ED63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427">
    <w:name w:val="34_Список_Абзац_2 Знак"/>
    <w:basedOn w:val="341f0"/>
    <w:link w:val="3428"/>
    <w:rsid w:val="00ED63BF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2C5DCE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ED63BF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ED63BF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ED63BF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ED63BF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ED63BF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ED63BF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ED63BF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ED63BF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ED63BF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ED63BF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ED63BF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ED63BF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348">
    <w:name w:val="34_Список_Нумерованный"/>
    <w:basedOn w:val="a3"/>
    <w:uiPriority w:val="99"/>
    <w:rsid w:val="00C94A6C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ED63BF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ED63BF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ED63BF"/>
    <w:pPr>
      <w:jc w:val="center"/>
    </w:pPr>
  </w:style>
  <w:style w:type="paragraph" w:customStyle="1" w:styleId="3411">
    <w:name w:val="34_Таблица_Список_Марк_1_без_отступа"/>
    <w:basedOn w:val="34ff6"/>
    <w:rsid w:val="00ED63BF"/>
    <w:pPr>
      <w:numPr>
        <w:numId w:val="41"/>
      </w:numPr>
    </w:pPr>
  </w:style>
  <w:style w:type="paragraph" w:customStyle="1" w:styleId="34fffff9">
    <w:name w:val="34_Формула"/>
    <w:basedOn w:val="a0"/>
    <w:rsid w:val="00ED63BF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ED63BF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ED63BF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16B507-62F4-4B96-9E14-B53DE3B67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19</TotalTime>
  <Pages>9</Pages>
  <Words>1510</Words>
  <Characters>8608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Перечень заданий на разработку разделов проекта, связанных с созданием системы</vt:lpstr>
    </vt:vector>
  </TitlesOfParts>
  <Company>Название организации</Company>
  <LinksUpToDate>false</LinksUpToDate>
  <CharactersWithSpaces>10098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Перечень заданий на разработку разделов проекта, связанных с созданием системы</dc:title>
  <dc:creator>Oksana</dc:creator>
  <cp:lastModifiedBy>Илья Чураков</cp:lastModifiedBy>
  <cp:revision>4</cp:revision>
  <cp:lastPrinted>2014-09-08T01:50:00Z</cp:lastPrinted>
  <dcterms:created xsi:type="dcterms:W3CDTF">2025-08-26T11:32:00Z</dcterms:created>
  <dcterms:modified xsi:type="dcterms:W3CDTF">2025-08-26T11:56:00Z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ТП.В3</vt:lpwstr>
  </property>
  <property fmtid="{D5CDD505-2E9C-101B-9397-08002B2CF9AE}" pid="8" name="год_издания">
    <vt:lpwstr>2025</vt:lpwstr>
  </property>
  <property fmtid="{D5CDD505-2E9C-101B-9397-08002B2CF9AE}" pid="9" name="Company">
    <vt:lpwstr>ООО НПП «ЭСН»</vt:lpwstr>
  </property>
  <property fmtid="{D5CDD505-2E9C-101B-9397-08002B2CF9AE}" pid="10" name="Title">
    <vt:lpwstr>Перечень заданий на разработку разделов проекта, связанных с созданием системы</vt:lpwstr>
  </property>
</Properties>
</file>