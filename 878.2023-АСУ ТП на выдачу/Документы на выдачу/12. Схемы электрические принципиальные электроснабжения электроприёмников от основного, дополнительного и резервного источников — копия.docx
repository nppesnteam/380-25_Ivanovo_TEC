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29C3" w14:textId="26EB4802" w:rsidR="00C34A25" w:rsidRDefault="00C34A2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66604C">
        <w:t>ООО НПП «ЭСН»</w:t>
      </w:r>
      <w:r>
        <w:fldChar w:fldCharType="end"/>
      </w:r>
    </w:p>
    <w:p w14:paraId="7C1023BC" w14:textId="77777777" w:rsidR="00C34A25" w:rsidRPr="00C816E8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C34A25" w:rsidRPr="00C816E8" w14:paraId="4D1AF4A5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09F882FD" w14:textId="7097D309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1DC5ECD2" w14:textId="72CAFEA4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07F77874" w14:textId="77777777" w:rsidTr="00345A40">
        <w:trPr>
          <w:trHeight w:val="630"/>
        </w:trPr>
        <w:tc>
          <w:tcPr>
            <w:tcW w:w="5554" w:type="dxa"/>
            <w:vMerge/>
          </w:tcPr>
          <w:p w14:paraId="1E2829A9" w14:textId="77777777" w:rsidR="00C34A25" w:rsidRPr="00C816E8" w:rsidRDefault="00C34A25" w:rsidP="00345A40"/>
        </w:tc>
        <w:tc>
          <w:tcPr>
            <w:tcW w:w="4563" w:type="dxa"/>
          </w:tcPr>
          <w:p w14:paraId="05D2EDBF" w14:textId="0B87EB0C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29669F1E" w14:textId="77777777" w:rsidTr="00345A40">
        <w:trPr>
          <w:trHeight w:val="353"/>
        </w:trPr>
        <w:tc>
          <w:tcPr>
            <w:tcW w:w="5554" w:type="dxa"/>
            <w:vMerge/>
          </w:tcPr>
          <w:p w14:paraId="3BD4B93B" w14:textId="77777777" w:rsidR="00C34A25" w:rsidRPr="00C816E8" w:rsidRDefault="00C34A25" w:rsidP="00345A40"/>
        </w:tc>
        <w:tc>
          <w:tcPr>
            <w:tcW w:w="4563" w:type="dxa"/>
          </w:tcPr>
          <w:p w14:paraId="3782A0FB" w14:textId="7850D8B0" w:rsidR="00C34A25" w:rsidRPr="00C816E8" w:rsidRDefault="00C34A25" w:rsidP="00B617AD">
            <w:pPr>
              <w:pStyle w:val="34ffff9"/>
            </w:pPr>
          </w:p>
        </w:tc>
      </w:tr>
    </w:tbl>
    <w:p w14:paraId="60F304E2" w14:textId="77777777" w:rsidR="00C34A25" w:rsidRPr="00C816E8" w:rsidRDefault="00C34A25" w:rsidP="00801734">
      <w:pPr>
        <w:pStyle w:val="34f5"/>
      </w:pPr>
    </w:p>
    <w:p w14:paraId="660F3AC6" w14:textId="77777777" w:rsidR="00C34A25" w:rsidRDefault="00C34A25" w:rsidP="00801734">
      <w:pPr>
        <w:pStyle w:val="34f5"/>
      </w:pPr>
    </w:p>
    <w:p w14:paraId="714EB49D" w14:textId="77777777" w:rsidR="00C34A25" w:rsidRDefault="00C34A25" w:rsidP="00801734">
      <w:pPr>
        <w:pStyle w:val="34f5"/>
      </w:pPr>
    </w:p>
    <w:p w14:paraId="7373E072" w14:textId="77777777" w:rsidR="00C34A25" w:rsidRPr="00C816E8" w:rsidRDefault="00C34A25" w:rsidP="00801734">
      <w:pPr>
        <w:pStyle w:val="34f5"/>
      </w:pPr>
    </w:p>
    <w:p w14:paraId="3F766788" w14:textId="77777777" w:rsidR="00C34A25" w:rsidRPr="00C816E8" w:rsidRDefault="00C34A25" w:rsidP="00801734">
      <w:pPr>
        <w:pStyle w:val="34f5"/>
      </w:pPr>
    </w:p>
    <w:p w14:paraId="3C6E9876" w14:textId="5B2F3358" w:rsidR="00C34A25" w:rsidRPr="00C816E8" w:rsidRDefault="00A71C2B" w:rsidP="00801734">
      <w:pPr>
        <w:pStyle w:val="34ffb"/>
      </w:pPr>
      <w:fldSimple w:instr=" DOCPROPERTY  полное_название_системы  \* MERGEFORMAT ">
        <w:r w:rsidR="0066604C">
          <w:t>Строительство водогрейной котельной 400 гкал/час на территории ивановской ТЭЦ-2</w:t>
        </w:r>
      </w:fldSimple>
    </w:p>
    <w:p w14:paraId="79DBA85A" w14:textId="50A7101C" w:rsidR="00C34A25" w:rsidRPr="00C816E8" w:rsidRDefault="00C34A25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66604C">
          <w:t>878.2023</w:t>
        </w:r>
      </w:fldSimple>
      <w:r w:rsidRPr="00C816E8">
        <w:t>)</w:t>
      </w:r>
    </w:p>
    <w:p w14:paraId="7AD67B74" w14:textId="127AEB55" w:rsidR="00C34A25" w:rsidRPr="00C816E8" w:rsidRDefault="00A71C2B" w:rsidP="00801734">
      <w:pPr>
        <w:pStyle w:val="34ffd"/>
      </w:pPr>
      <w:fldSimple w:instr=" DOCPROPERTY  Title  \* MERGEFORMAT ">
        <w:r w:rsidR="0066604C">
          <w:t>Схемы электрические принципиальные электроснабжения электроприёмников от основного, дополнительного и резервного источников</w:t>
        </w:r>
      </w:fldSimple>
    </w:p>
    <w:p w14:paraId="114B0D9A" w14:textId="53B7082D" w:rsidR="00C34A25" w:rsidRDefault="00C34A2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66604C">
        <w:t>878.2023-АСУ ТП.СБ.1</w:t>
      </w:r>
      <w:r w:rsidRPr="00C816E8">
        <w:fldChar w:fldCharType="end"/>
      </w:r>
    </w:p>
    <w:p w14:paraId="07557530" w14:textId="77777777" w:rsidR="00C34A25" w:rsidRPr="00060351" w:rsidRDefault="00C34A25" w:rsidP="00801734">
      <w:pPr>
        <w:pStyle w:val="34f5"/>
      </w:pPr>
    </w:p>
    <w:p w14:paraId="747D544D" w14:textId="77777777" w:rsidR="007E2AB8" w:rsidRPr="00060351" w:rsidRDefault="007E2AB8" w:rsidP="00801734">
      <w:pPr>
        <w:pStyle w:val="34f5"/>
      </w:pPr>
    </w:p>
    <w:p w14:paraId="07181213" w14:textId="014F357C" w:rsidR="00C34A25" w:rsidRDefault="00A71C2B" w:rsidP="00801734">
      <w:pPr>
        <w:pStyle w:val="34f5"/>
      </w:pPr>
      <w:r>
        <w:t>Том 42</w:t>
      </w:r>
    </w:p>
    <w:p w14:paraId="417A1F5F" w14:textId="77777777" w:rsidR="00C34A25" w:rsidRDefault="00C34A25" w:rsidP="00801734">
      <w:pPr>
        <w:pStyle w:val="34f5"/>
      </w:pPr>
    </w:p>
    <w:p w14:paraId="05124965" w14:textId="77777777" w:rsidR="00C34A25" w:rsidRDefault="00C34A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34A25" w:rsidRPr="00C816E8" w14:paraId="6AAF459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9965EEA" w14:textId="56C39390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08C40BD5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64068F2B" w14:textId="77777777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4AF7B317" w14:textId="77777777" w:rsidTr="00345A40">
        <w:trPr>
          <w:trHeight w:val="868"/>
        </w:trPr>
        <w:tc>
          <w:tcPr>
            <w:tcW w:w="4564" w:type="dxa"/>
          </w:tcPr>
          <w:p w14:paraId="610D1A40" w14:textId="43B8EDE6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4EB50122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10F9672C" w14:textId="2800DA06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72EBF2E4" w14:textId="77777777" w:rsidTr="00345A40">
        <w:trPr>
          <w:trHeight w:val="404"/>
        </w:trPr>
        <w:tc>
          <w:tcPr>
            <w:tcW w:w="4564" w:type="dxa"/>
          </w:tcPr>
          <w:p w14:paraId="21B15072" w14:textId="065283D1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2A67E2C8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6EE8C574" w14:textId="288B629A" w:rsidR="00C34A25" w:rsidRPr="00C816E8" w:rsidRDefault="00C34A25" w:rsidP="00B617AD">
            <w:pPr>
              <w:pStyle w:val="34ffff9"/>
            </w:pPr>
          </w:p>
        </w:tc>
      </w:tr>
      <w:tr w:rsidR="00C34A25" w:rsidRPr="00C816E8" w14:paraId="02AC0F6D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60D2097D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74C2F991" w14:textId="77777777" w:rsidR="00C34A25" w:rsidRPr="00C816E8" w:rsidRDefault="00C34A2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76ED24DC" w14:textId="77777777" w:rsidR="00C34A25" w:rsidRPr="00C816E8" w:rsidRDefault="00C34A25" w:rsidP="00345A40">
            <w:pPr>
              <w:pStyle w:val="34ffff8"/>
            </w:pPr>
          </w:p>
        </w:tc>
      </w:tr>
      <w:tr w:rsidR="00C34A25" w:rsidRPr="00C816E8" w14:paraId="460EE18F" w14:textId="77777777" w:rsidTr="00345A40">
        <w:trPr>
          <w:trHeight w:val="864"/>
        </w:trPr>
        <w:tc>
          <w:tcPr>
            <w:tcW w:w="4564" w:type="dxa"/>
          </w:tcPr>
          <w:p w14:paraId="1DD873AF" w14:textId="2243A27D" w:rsidR="00C34A25" w:rsidRPr="00C816E8" w:rsidRDefault="00C34A25" w:rsidP="00345A40">
            <w:pPr>
              <w:pStyle w:val="34ffff9"/>
            </w:pPr>
          </w:p>
        </w:tc>
        <w:tc>
          <w:tcPr>
            <w:tcW w:w="990" w:type="dxa"/>
          </w:tcPr>
          <w:p w14:paraId="13DAC510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4AC6C20A" w14:textId="2697A28C" w:rsidR="00C34A25" w:rsidRPr="00C816E8" w:rsidRDefault="00C34A25" w:rsidP="00345A40">
            <w:pPr>
              <w:pStyle w:val="34ffff9"/>
            </w:pPr>
          </w:p>
        </w:tc>
      </w:tr>
      <w:tr w:rsidR="00C34A25" w:rsidRPr="00C816E8" w14:paraId="3C321C1A" w14:textId="77777777" w:rsidTr="00345A40">
        <w:trPr>
          <w:trHeight w:val="643"/>
        </w:trPr>
        <w:tc>
          <w:tcPr>
            <w:tcW w:w="4564" w:type="dxa"/>
          </w:tcPr>
          <w:p w14:paraId="6995AF52" w14:textId="54AA723D" w:rsidR="00C34A25" w:rsidRPr="00C816E8" w:rsidRDefault="00C34A25" w:rsidP="00B617AD">
            <w:pPr>
              <w:pStyle w:val="34ffff9"/>
            </w:pPr>
          </w:p>
        </w:tc>
        <w:tc>
          <w:tcPr>
            <w:tcW w:w="990" w:type="dxa"/>
          </w:tcPr>
          <w:p w14:paraId="2E73CB16" w14:textId="77777777" w:rsidR="00C34A25" w:rsidRPr="00C816E8" w:rsidRDefault="00C34A25" w:rsidP="00345A40">
            <w:pPr>
              <w:pStyle w:val="34ffff9"/>
            </w:pPr>
          </w:p>
        </w:tc>
        <w:tc>
          <w:tcPr>
            <w:tcW w:w="4563" w:type="dxa"/>
          </w:tcPr>
          <w:p w14:paraId="3CB9BA70" w14:textId="17BD4FC8" w:rsidR="00C34A25" w:rsidRPr="00C816E8" w:rsidRDefault="00C34A25" w:rsidP="00B617AD">
            <w:pPr>
              <w:pStyle w:val="34ffff9"/>
            </w:pPr>
          </w:p>
        </w:tc>
      </w:tr>
    </w:tbl>
    <w:p w14:paraId="696CDADF" w14:textId="77777777" w:rsidR="00C34A25" w:rsidRPr="00801734" w:rsidRDefault="00C34A25" w:rsidP="00801734">
      <w:pPr>
        <w:pStyle w:val="34f5"/>
        <w:rPr>
          <w:lang w:val="en-US"/>
        </w:rPr>
      </w:pPr>
    </w:p>
    <w:p w14:paraId="10159D84" w14:textId="77777777" w:rsidR="00E3465E" w:rsidRPr="00E3465E" w:rsidRDefault="00E3465E" w:rsidP="00264594">
      <w:pPr>
        <w:pStyle w:val="34f5"/>
      </w:pPr>
    </w:p>
    <w:p w14:paraId="28489823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04013FA0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19824230" w14:textId="519A3960" w:rsidR="00FC5827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599687" w:history="1">
        <w:r w:rsidR="00FC5827" w:rsidRPr="005152DC">
          <w:rPr>
            <w:rStyle w:val="af8"/>
          </w:rPr>
          <w:t xml:space="preserve">1 Схема АСУ ТП ВК </w:t>
        </w:r>
        <w:r w:rsidR="00FC5827" w:rsidRPr="005152DC">
          <w:rPr>
            <w:rStyle w:val="af8"/>
            <w:lang w:val="en-US"/>
          </w:rPr>
          <w:t>F</w:t>
        </w:r>
        <w:r w:rsidR="00FC5827" w:rsidRPr="005152DC">
          <w:rPr>
            <w:rStyle w:val="af8"/>
          </w:rPr>
          <w:t>0</w:t>
        </w:r>
        <w:r w:rsidR="00FC5827" w:rsidRPr="005152DC">
          <w:rPr>
            <w:rStyle w:val="af8"/>
            <w:lang w:val="en-US"/>
          </w:rPr>
          <w:t>CJU</w:t>
        </w:r>
        <w:r w:rsidR="00FC5827" w:rsidRPr="005152DC">
          <w:rPr>
            <w:rStyle w:val="af8"/>
          </w:rPr>
          <w:t>01</w:t>
        </w:r>
        <w:r w:rsidR="00FC5827">
          <w:rPr>
            <w:webHidden/>
          </w:rPr>
          <w:tab/>
        </w:r>
        <w:r w:rsidR="00FC5827">
          <w:rPr>
            <w:webHidden/>
          </w:rPr>
          <w:fldChar w:fldCharType="begin"/>
        </w:r>
        <w:r w:rsidR="00FC5827">
          <w:rPr>
            <w:webHidden/>
          </w:rPr>
          <w:instrText xml:space="preserve"> PAGEREF _Toc207599687 \h </w:instrText>
        </w:r>
        <w:r w:rsidR="00FC5827">
          <w:rPr>
            <w:webHidden/>
          </w:rPr>
        </w:r>
        <w:r w:rsidR="00FC5827">
          <w:rPr>
            <w:webHidden/>
          </w:rPr>
          <w:fldChar w:fldCharType="separate"/>
        </w:r>
        <w:r w:rsidR="00FC5827">
          <w:rPr>
            <w:webHidden/>
          </w:rPr>
          <w:t>3</w:t>
        </w:r>
        <w:r w:rsidR="00FC5827">
          <w:rPr>
            <w:webHidden/>
          </w:rPr>
          <w:fldChar w:fldCharType="end"/>
        </w:r>
      </w:hyperlink>
    </w:p>
    <w:p w14:paraId="3531EC54" w14:textId="77B2E206" w:rsidR="00FC5827" w:rsidRDefault="00FC582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9688" w:history="1">
        <w:r w:rsidRPr="005152DC">
          <w:rPr>
            <w:rStyle w:val="af8"/>
          </w:rPr>
          <w:t xml:space="preserve">2 Схема АСУ Здания теплообменников </w:t>
        </w:r>
        <w:r w:rsidRPr="005152DC">
          <w:rPr>
            <w:rStyle w:val="af8"/>
            <w:lang w:val="en-US"/>
          </w:rPr>
          <w:t>N</w:t>
        </w:r>
        <w:r w:rsidRPr="005152DC">
          <w:rPr>
            <w:rStyle w:val="af8"/>
          </w:rPr>
          <w:t>1</w:t>
        </w:r>
        <w:r w:rsidRPr="005152DC">
          <w:rPr>
            <w:rStyle w:val="af8"/>
            <w:lang w:val="en-US"/>
          </w:rPr>
          <w:t>CJU</w:t>
        </w:r>
        <w:r w:rsidRPr="005152DC">
          <w:rPr>
            <w:rStyle w:val="af8"/>
          </w:rPr>
          <w:t>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_Toc207599688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7441187" w14:textId="289C8CBB" w:rsidR="00FC5827" w:rsidRDefault="00FC582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9689" w:history="1">
        <w:r w:rsidRPr="005152DC">
          <w:rPr>
            <w:rStyle w:val="af8"/>
          </w:rPr>
          <w:t xml:space="preserve">3 Схема АСУ ТП НАБ </w:t>
        </w:r>
        <w:r w:rsidRPr="005152DC">
          <w:rPr>
            <w:rStyle w:val="af8"/>
            <w:lang w:val="en-US"/>
          </w:rPr>
          <w:t>N</w:t>
        </w:r>
        <w:r w:rsidRPr="005152DC">
          <w:rPr>
            <w:rStyle w:val="af8"/>
          </w:rPr>
          <w:t>2</w:t>
        </w:r>
        <w:r w:rsidRPr="005152DC">
          <w:rPr>
            <w:rStyle w:val="af8"/>
            <w:lang w:val="en-US"/>
          </w:rPr>
          <w:t>CJU</w:t>
        </w:r>
        <w:r w:rsidRPr="005152DC">
          <w:rPr>
            <w:rStyle w:val="af8"/>
          </w:rPr>
          <w:t>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_Toc207599689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9615F07" w14:textId="7238A58F" w:rsidR="00FC5827" w:rsidRDefault="00FC582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9690" w:history="1">
        <w:r w:rsidRPr="005152DC">
          <w:rPr>
            <w:rStyle w:val="af8"/>
          </w:rPr>
          <w:t>4 Схема АСУ ГРП-1</w:t>
        </w:r>
        <w:r w:rsidRPr="005152DC">
          <w:rPr>
            <w:rStyle w:val="af8"/>
            <w:lang w:val="en-US"/>
          </w:rPr>
          <w:t xml:space="preserve"> E1CJU01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_Toc207599690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877A77" w14:textId="2C981F56" w:rsidR="00FC5827" w:rsidRDefault="00FC582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9691" w:history="1">
        <w:r w:rsidRPr="005152DC">
          <w:rPr>
            <w:rStyle w:val="af8"/>
          </w:rPr>
          <w:t>5 Схема АСУ ГРП-2</w:t>
        </w:r>
        <w:r w:rsidRPr="005152DC">
          <w:rPr>
            <w:rStyle w:val="af8"/>
            <w:lang w:val="en-US"/>
          </w:rPr>
          <w:t xml:space="preserve"> E2CJU01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_Toc207599691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37208CB" w14:textId="350DD95F" w:rsidR="00FC5827" w:rsidRDefault="00FC582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9692" w:history="1">
        <w:r w:rsidRPr="005152DC">
          <w:rPr>
            <w:rStyle w:val="af8"/>
          </w:rPr>
          <w:t>6 Схема АСУ ЭТО</w:t>
        </w:r>
        <w:r w:rsidRPr="005152DC">
          <w:rPr>
            <w:rStyle w:val="af8"/>
            <w:lang w:val="en-US"/>
          </w:rPr>
          <w:t xml:space="preserve"> E3CJU01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_Toc207599692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8C7F3E4" w14:textId="3E8C4CEC" w:rsidR="00FC5827" w:rsidRDefault="00FC582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9693" w:history="1">
        <w:r w:rsidRPr="005152DC">
          <w:rPr>
            <w:rStyle w:val="af8"/>
            <w:lang w:val="en-US"/>
          </w:rPr>
          <w:t>7</w:t>
        </w:r>
        <w:r w:rsidRPr="005152DC">
          <w:rPr>
            <w:rStyle w:val="af8"/>
          </w:rPr>
          <w:t xml:space="preserve"> Схема серверного шкафа </w:t>
        </w:r>
        <w:r w:rsidRPr="005152DC">
          <w:rPr>
            <w:rStyle w:val="af8"/>
            <w:lang w:val="en-US"/>
          </w:rPr>
          <w:t>Z0CJU01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_Toc207599693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9E448BF" w14:textId="093F72A1" w:rsidR="00FC5827" w:rsidRDefault="00FC582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9694" w:history="1">
        <w:r w:rsidRPr="005152DC">
          <w:rPr>
            <w:rStyle w:val="af8"/>
          </w:rPr>
          <w:t xml:space="preserve">8 Схема серверного шкафа </w:t>
        </w:r>
        <w:r w:rsidRPr="005152DC">
          <w:rPr>
            <w:rStyle w:val="af8"/>
            <w:lang w:val="en-US"/>
          </w:rPr>
          <w:t>Z0CJU02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_Toc207599694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76876FC" w14:textId="05C795D7" w:rsidR="00BA4372" w:rsidRDefault="00380491" w:rsidP="00E10079">
      <w:pPr>
        <w:pStyle w:val="34b"/>
      </w:pPr>
      <w:r>
        <w:fldChar w:fldCharType="end"/>
      </w:r>
    </w:p>
    <w:p w14:paraId="5DA992E9" w14:textId="77777777" w:rsidR="0082002C" w:rsidRDefault="0082002C" w:rsidP="009B5EB3">
      <w:pPr>
        <w:pStyle w:val="34fffa"/>
      </w:pPr>
    </w:p>
    <w:p w14:paraId="4D75EE07" w14:textId="77777777" w:rsidR="0082002C" w:rsidRDefault="0082002C" w:rsidP="009B5EB3">
      <w:pPr>
        <w:pStyle w:val="34fffa"/>
        <w:sectPr w:rsidR="0082002C" w:rsidSect="00AA3EF8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40396646" w14:textId="4DFB604C" w:rsidR="00F44E56" w:rsidRDefault="00A71C2B" w:rsidP="00F44E56">
      <w:pPr>
        <w:pStyle w:val="1"/>
        <w:rPr>
          <w:lang w:val="ru-RU"/>
        </w:rPr>
      </w:pPr>
      <w:bookmarkStart w:id="0" w:name="_Toc207599687"/>
      <w:r>
        <w:rPr>
          <w:lang w:val="ru-RU"/>
        </w:rPr>
        <w:lastRenderedPageBreak/>
        <w:t>Схема АСУ ТП ВК</w:t>
      </w:r>
      <w:r w:rsidRPr="00A71C2B">
        <w:rPr>
          <w:lang w:val="ru-RU"/>
        </w:rPr>
        <w:t xml:space="preserve"> </w:t>
      </w:r>
      <w:r>
        <w:rPr>
          <w:lang w:val="en-US"/>
        </w:rPr>
        <w:t>F</w:t>
      </w:r>
      <w:r w:rsidRPr="00A71C2B">
        <w:rPr>
          <w:lang w:val="ru-RU"/>
        </w:rPr>
        <w:t>0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0"/>
    </w:p>
    <w:p w14:paraId="75155C33" w14:textId="74C35B06" w:rsidR="00523B55" w:rsidRDefault="00A71C2B">
      <w:r>
        <w:br w:type="page"/>
      </w:r>
      <w:r w:rsidR="00523B55">
        <w:lastRenderedPageBreak/>
        <w:br w:type="page"/>
      </w:r>
    </w:p>
    <w:p w14:paraId="782FEDDF" w14:textId="290A1D89" w:rsidR="001F1EE2" w:rsidRDefault="00A71C2B" w:rsidP="00A71C2B">
      <w:pPr>
        <w:pStyle w:val="1"/>
      </w:pPr>
      <w:bookmarkStart w:id="1" w:name="_Toc207599688"/>
      <w:r>
        <w:rPr>
          <w:lang w:val="ru-RU"/>
        </w:rPr>
        <w:lastRenderedPageBreak/>
        <w:t>Схема АСУ Здания теплообменников</w:t>
      </w:r>
      <w:r w:rsidRPr="00A71C2B">
        <w:rPr>
          <w:lang w:val="ru-RU"/>
        </w:rPr>
        <w:t xml:space="preserve"> </w:t>
      </w:r>
      <w:r>
        <w:rPr>
          <w:lang w:val="en-US"/>
        </w:rPr>
        <w:t>N</w:t>
      </w:r>
      <w:r w:rsidRPr="00A71C2B">
        <w:rPr>
          <w:lang w:val="ru-RU"/>
        </w:rPr>
        <w:t>1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1"/>
    </w:p>
    <w:p w14:paraId="4F7F0963" w14:textId="0DABD205" w:rsidR="00A71C2B" w:rsidRDefault="00A71C2B">
      <w:r>
        <w:br w:type="page"/>
      </w:r>
    </w:p>
    <w:p w14:paraId="13A4C949" w14:textId="1B223EE6" w:rsidR="0082002C" w:rsidRDefault="00A71C2B" w:rsidP="00A71C2B">
      <w:pPr>
        <w:pStyle w:val="1"/>
        <w:rPr>
          <w:lang w:val="ru-RU"/>
        </w:rPr>
      </w:pPr>
      <w:bookmarkStart w:id="2" w:name="_Toc207599689"/>
      <w:r>
        <w:rPr>
          <w:lang w:val="ru-RU"/>
        </w:rPr>
        <w:lastRenderedPageBreak/>
        <w:t>Схема АСУ ТП НАБ</w:t>
      </w:r>
      <w:r w:rsidRPr="00A71C2B">
        <w:rPr>
          <w:lang w:val="ru-RU"/>
        </w:rPr>
        <w:t xml:space="preserve"> </w:t>
      </w:r>
      <w:r>
        <w:rPr>
          <w:lang w:val="en-US"/>
        </w:rPr>
        <w:t>N</w:t>
      </w:r>
      <w:r w:rsidRPr="00A71C2B">
        <w:rPr>
          <w:lang w:val="ru-RU"/>
        </w:rPr>
        <w:t>2</w:t>
      </w:r>
      <w:r>
        <w:rPr>
          <w:lang w:val="en-US"/>
        </w:rPr>
        <w:t>CJU</w:t>
      </w:r>
      <w:r w:rsidRPr="00A71C2B">
        <w:rPr>
          <w:lang w:val="ru-RU"/>
        </w:rPr>
        <w:t>01</w:t>
      </w:r>
      <w:bookmarkEnd w:id="2"/>
    </w:p>
    <w:p w14:paraId="02F83755" w14:textId="076F6284" w:rsidR="00A71C2B" w:rsidRDefault="00A71C2B">
      <w:pPr>
        <w:rPr>
          <w:lang w:eastAsia="x-none"/>
        </w:rPr>
      </w:pPr>
      <w:r>
        <w:br w:type="page"/>
      </w:r>
    </w:p>
    <w:p w14:paraId="572322FE" w14:textId="40E03035" w:rsidR="00A71C2B" w:rsidRDefault="00A71C2B" w:rsidP="00A71C2B">
      <w:pPr>
        <w:pStyle w:val="1"/>
        <w:rPr>
          <w:lang w:val="ru-RU"/>
        </w:rPr>
      </w:pPr>
      <w:bookmarkStart w:id="3" w:name="_Toc207599690"/>
      <w:r>
        <w:rPr>
          <w:lang w:val="ru-RU"/>
        </w:rPr>
        <w:lastRenderedPageBreak/>
        <w:t>Схема АСУ ГРП-1</w:t>
      </w:r>
      <w:r>
        <w:rPr>
          <w:lang w:val="en-US"/>
        </w:rPr>
        <w:t xml:space="preserve"> E1CJU01</w:t>
      </w:r>
      <w:bookmarkEnd w:id="3"/>
    </w:p>
    <w:p w14:paraId="20EF60E7" w14:textId="77777777" w:rsidR="00A71C2B" w:rsidRDefault="00A71C2B">
      <w:pPr>
        <w:rPr>
          <w:b/>
          <w:sz w:val="36"/>
          <w:szCs w:val="28"/>
          <w:lang w:eastAsia="x-none"/>
        </w:rPr>
      </w:pPr>
      <w:r>
        <w:br w:type="page"/>
      </w:r>
    </w:p>
    <w:p w14:paraId="6B5C0DD7" w14:textId="0D8D3B08" w:rsidR="00A71C2B" w:rsidRDefault="00A71C2B" w:rsidP="00A71C2B">
      <w:pPr>
        <w:pStyle w:val="1"/>
        <w:rPr>
          <w:lang w:val="ru-RU"/>
        </w:rPr>
      </w:pPr>
      <w:bookmarkStart w:id="4" w:name="_Toc207599691"/>
      <w:r>
        <w:rPr>
          <w:lang w:val="ru-RU"/>
        </w:rPr>
        <w:lastRenderedPageBreak/>
        <w:t>Схема АСУ ГРП-2</w:t>
      </w:r>
      <w:r>
        <w:rPr>
          <w:lang w:val="en-US"/>
        </w:rPr>
        <w:t xml:space="preserve"> E2CJU01</w:t>
      </w:r>
      <w:bookmarkEnd w:id="4"/>
    </w:p>
    <w:p w14:paraId="0CF42C60" w14:textId="77777777" w:rsidR="00A71C2B" w:rsidRDefault="00A71C2B">
      <w:pPr>
        <w:rPr>
          <w:b/>
          <w:sz w:val="36"/>
          <w:szCs w:val="28"/>
          <w:lang w:eastAsia="x-none"/>
        </w:rPr>
      </w:pPr>
      <w:r>
        <w:br w:type="page"/>
      </w:r>
    </w:p>
    <w:p w14:paraId="2DA85B35" w14:textId="25BFE3D3" w:rsidR="00A71C2B" w:rsidRDefault="00A71C2B" w:rsidP="00A71C2B">
      <w:pPr>
        <w:pStyle w:val="1"/>
        <w:rPr>
          <w:lang w:val="ru-RU"/>
        </w:rPr>
      </w:pPr>
      <w:bookmarkStart w:id="5" w:name="_Toc207599692"/>
      <w:r>
        <w:rPr>
          <w:lang w:val="ru-RU"/>
        </w:rPr>
        <w:lastRenderedPageBreak/>
        <w:t>Схема АСУ ЭТО</w:t>
      </w:r>
      <w:r>
        <w:rPr>
          <w:lang w:val="en-US"/>
        </w:rPr>
        <w:t xml:space="preserve"> E3CJU01</w:t>
      </w:r>
      <w:bookmarkEnd w:id="5"/>
    </w:p>
    <w:p w14:paraId="2B610B35" w14:textId="77777777" w:rsidR="00A71C2B" w:rsidRDefault="00A71C2B">
      <w:pPr>
        <w:rPr>
          <w:b/>
          <w:sz w:val="36"/>
          <w:szCs w:val="28"/>
          <w:lang w:eastAsia="x-none"/>
        </w:rPr>
      </w:pPr>
      <w:r>
        <w:br w:type="page"/>
      </w:r>
    </w:p>
    <w:p w14:paraId="068E25CF" w14:textId="0DE958E0" w:rsidR="00A71C2B" w:rsidRDefault="00A71C2B" w:rsidP="00A71C2B">
      <w:pPr>
        <w:pStyle w:val="1"/>
        <w:rPr>
          <w:lang w:val="en-US"/>
        </w:rPr>
      </w:pPr>
      <w:bookmarkStart w:id="6" w:name="_Toc207599693"/>
      <w:r>
        <w:rPr>
          <w:lang w:val="ru-RU"/>
        </w:rPr>
        <w:lastRenderedPageBreak/>
        <w:t xml:space="preserve">Схема серверного шкафа </w:t>
      </w:r>
      <w:r>
        <w:rPr>
          <w:lang w:val="en-US"/>
        </w:rPr>
        <w:t>Z0CJU01</w:t>
      </w:r>
      <w:bookmarkEnd w:id="6"/>
    </w:p>
    <w:p w14:paraId="4C033655" w14:textId="77777777" w:rsidR="00A71C2B" w:rsidRDefault="00A71C2B">
      <w:pPr>
        <w:rPr>
          <w:b/>
          <w:sz w:val="36"/>
          <w:szCs w:val="28"/>
          <w:lang w:val="en-US" w:eastAsia="x-none"/>
        </w:rPr>
      </w:pPr>
      <w:r>
        <w:rPr>
          <w:lang w:val="en-US"/>
        </w:rPr>
        <w:br w:type="page"/>
      </w:r>
    </w:p>
    <w:p w14:paraId="0A522F32" w14:textId="188F95AE" w:rsidR="00A71C2B" w:rsidRPr="00A71C2B" w:rsidRDefault="00A71C2B" w:rsidP="00A71C2B">
      <w:pPr>
        <w:pStyle w:val="1"/>
      </w:pPr>
      <w:bookmarkStart w:id="7" w:name="_Toc207599694"/>
      <w:r>
        <w:rPr>
          <w:lang w:val="ru-RU"/>
        </w:rPr>
        <w:lastRenderedPageBreak/>
        <w:t xml:space="preserve">Схема серверного шкафа </w:t>
      </w:r>
      <w:r>
        <w:rPr>
          <w:lang w:val="en-US"/>
        </w:rPr>
        <w:t>Z0CJU02</w:t>
      </w:r>
      <w:bookmarkEnd w:id="7"/>
    </w:p>
    <w:p w14:paraId="5797F45A" w14:textId="77777777" w:rsidR="0082002C" w:rsidRDefault="0082002C" w:rsidP="009B5EB3">
      <w:pPr>
        <w:pStyle w:val="34fffa"/>
      </w:pPr>
    </w:p>
    <w:p w14:paraId="7B861548" w14:textId="77777777" w:rsidR="0082002C" w:rsidRDefault="0082002C" w:rsidP="009B5EB3">
      <w:pPr>
        <w:pStyle w:val="34fffa"/>
        <w:sectPr w:rsidR="0082002C" w:rsidSect="001F1EE2">
          <w:headerReference w:type="default" r:id="rId20"/>
          <w:footerReference w:type="default" r:id="rId21"/>
          <w:pgSz w:w="23814" w:h="16840" w:orient="landscape" w:code="8"/>
          <w:pgMar w:top="851" w:right="567" w:bottom="1701" w:left="1418" w:header="284" w:footer="340" w:gutter="0"/>
          <w:cols w:space="708"/>
          <w:docGrid w:linePitch="360"/>
        </w:sectPr>
      </w:pPr>
    </w:p>
    <w:p w14:paraId="7890A86D" w14:textId="77777777" w:rsidR="008804C5" w:rsidRPr="00BB426D" w:rsidRDefault="008804C5" w:rsidP="008804C5">
      <w:pPr>
        <w:pStyle w:val="3418"/>
      </w:pPr>
      <w:bookmarkStart w:id="8" w:name="_Toc397971534"/>
      <w:bookmarkStart w:id="9" w:name="_Toc398225599"/>
      <w:bookmarkEnd w:id="8"/>
      <w:bookmarkEnd w:id="9"/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060351" w:rsidRPr="005F1B2E" w14:paraId="7994054C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609A5FAC" w14:textId="77777777" w:rsidR="00060351" w:rsidRPr="00A86232" w:rsidRDefault="0006035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D552FEA" w14:textId="77777777" w:rsidR="00060351" w:rsidRPr="005F1B2E" w:rsidRDefault="0006035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81BE318" w14:textId="77777777" w:rsidR="00060351" w:rsidRPr="005F1B2E" w:rsidRDefault="0006035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10E40DAD" w14:textId="77777777" w:rsidR="00060351" w:rsidRPr="005F1B2E" w:rsidRDefault="0006035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17ED664A" w14:textId="77777777" w:rsidR="00060351" w:rsidRPr="005F1B2E" w:rsidRDefault="0006035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0979E074" w14:textId="77777777" w:rsidR="00060351" w:rsidRPr="005F1B2E" w:rsidRDefault="0006035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3A48521" w14:textId="77777777" w:rsidR="00060351" w:rsidRPr="005F1B2E" w:rsidRDefault="00060351" w:rsidP="006877E2">
            <w:pPr>
              <w:pStyle w:val="34ff8"/>
            </w:pPr>
            <w:r w:rsidRPr="005F1B2E">
              <w:t>Дата</w:t>
            </w:r>
          </w:p>
        </w:tc>
      </w:tr>
      <w:tr w:rsidR="00060351" w:rsidRPr="005F1B2E" w14:paraId="69DD3C5E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E9C2B4C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0835D1AA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13B90C13" w14:textId="77777777" w:rsidR="00060351" w:rsidRPr="005F1B2E" w:rsidRDefault="0006035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3D10F9E9" w14:textId="77777777" w:rsidR="00060351" w:rsidRPr="005F1B2E" w:rsidRDefault="0006035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4F5044A6" w14:textId="77777777" w:rsidR="00060351" w:rsidRPr="005F1B2E" w:rsidRDefault="00060351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55666873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54C1DCF1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2C45E93C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11117AEA" w14:textId="77777777" w:rsidR="00060351" w:rsidRPr="005F1B2E" w:rsidRDefault="00060351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6A52DDC" w14:textId="77777777" w:rsidR="00060351" w:rsidRPr="005F1B2E" w:rsidRDefault="00060351" w:rsidP="006877E2">
            <w:pPr>
              <w:pStyle w:val="34ff8"/>
            </w:pPr>
          </w:p>
        </w:tc>
      </w:tr>
      <w:tr w:rsidR="00060351" w14:paraId="10EF900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761CE1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E2D4B4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AE0910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9E609D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3ED2A8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860996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D2A995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49238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E5B19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DBA255" w14:textId="77777777" w:rsidR="00060351" w:rsidRDefault="00060351" w:rsidP="00FB3899">
            <w:pPr>
              <w:pStyle w:val="34ff6"/>
            </w:pPr>
          </w:p>
        </w:tc>
      </w:tr>
      <w:tr w:rsidR="00060351" w14:paraId="3B5E0E0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1759E8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4FAB83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738DD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315555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478859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AA8DAF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0A4E8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72CC8F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D1E630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CA5CFC" w14:textId="77777777" w:rsidR="00060351" w:rsidRDefault="00060351" w:rsidP="00FB3899">
            <w:pPr>
              <w:pStyle w:val="34ff6"/>
            </w:pPr>
          </w:p>
        </w:tc>
      </w:tr>
      <w:tr w:rsidR="00060351" w14:paraId="1CE11AC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24D249F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482A7D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6D2F1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EB4F667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5D8DD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317EC7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D860D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07BB1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AA1815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0EB45CA" w14:textId="77777777" w:rsidR="00060351" w:rsidRDefault="00060351" w:rsidP="00FB3899">
            <w:pPr>
              <w:pStyle w:val="34ff6"/>
            </w:pPr>
          </w:p>
        </w:tc>
      </w:tr>
      <w:tr w:rsidR="00060351" w14:paraId="51805D1D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2CDB15F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81A31E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F91ABA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28317B4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312ED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DE5E1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CBB75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44BC5F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FB84D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232CF4" w14:textId="77777777" w:rsidR="00060351" w:rsidRDefault="00060351" w:rsidP="00FB3899">
            <w:pPr>
              <w:pStyle w:val="34ff6"/>
            </w:pPr>
          </w:p>
        </w:tc>
      </w:tr>
      <w:tr w:rsidR="00060351" w14:paraId="101FF34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480FE8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3B11E1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CDD2AA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BA4CFE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287D9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6626F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F11B1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A9CB0E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DF8F75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8F5E42" w14:textId="77777777" w:rsidR="00060351" w:rsidRDefault="00060351" w:rsidP="00FB3899">
            <w:pPr>
              <w:pStyle w:val="34ff6"/>
            </w:pPr>
          </w:p>
        </w:tc>
      </w:tr>
      <w:tr w:rsidR="00060351" w14:paraId="1B5F22EB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34C3BFF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4A7EE72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973807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13B156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87303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51B77A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BF882B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BB4D3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8E33AA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560BDD2" w14:textId="77777777" w:rsidR="00060351" w:rsidRDefault="00060351" w:rsidP="00FB3899">
            <w:pPr>
              <w:pStyle w:val="34ff6"/>
            </w:pPr>
          </w:p>
        </w:tc>
      </w:tr>
      <w:tr w:rsidR="00060351" w14:paraId="34F5E5E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BCB4E24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817A78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441AB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C0F4F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83249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20764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673B9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6604F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CD97443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D4E03D4" w14:textId="77777777" w:rsidR="00060351" w:rsidRDefault="00060351" w:rsidP="00FB3899">
            <w:pPr>
              <w:pStyle w:val="34ff6"/>
            </w:pPr>
          </w:p>
        </w:tc>
      </w:tr>
      <w:tr w:rsidR="00060351" w14:paraId="245739B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880F15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B728BC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A2B2DA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B4270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49ABC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4FDDA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F6C01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33C7D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D8721D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2AADB7" w14:textId="77777777" w:rsidR="00060351" w:rsidRDefault="00060351" w:rsidP="00FB3899">
            <w:pPr>
              <w:pStyle w:val="34ff6"/>
            </w:pPr>
          </w:p>
        </w:tc>
      </w:tr>
      <w:tr w:rsidR="00060351" w14:paraId="104F78E4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14D3103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5E27A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239977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C350B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BFD025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503088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62923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904CC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DD5CD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840281B" w14:textId="77777777" w:rsidR="00060351" w:rsidRDefault="00060351" w:rsidP="00FB3899">
            <w:pPr>
              <w:pStyle w:val="34ff6"/>
            </w:pPr>
          </w:p>
        </w:tc>
      </w:tr>
      <w:tr w:rsidR="00060351" w14:paraId="2A9D1DC8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DD7794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413DC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ED0E4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048CEB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2F536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9F0869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1258E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E91E3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39C3D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1B7D28" w14:textId="77777777" w:rsidR="00060351" w:rsidRDefault="00060351" w:rsidP="00FB3899">
            <w:pPr>
              <w:pStyle w:val="34ff6"/>
            </w:pPr>
          </w:p>
        </w:tc>
      </w:tr>
      <w:tr w:rsidR="00060351" w14:paraId="00A84D5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88C489C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8CA8966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D05EA2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F449FC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4C7196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26112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6D00B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C1A73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038423E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522D80" w14:textId="77777777" w:rsidR="00060351" w:rsidRDefault="00060351" w:rsidP="00FB3899">
            <w:pPr>
              <w:pStyle w:val="34ff6"/>
            </w:pPr>
          </w:p>
        </w:tc>
      </w:tr>
      <w:tr w:rsidR="00060351" w14:paraId="44CD90F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AB9AC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95EC460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A07FA0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4CF490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64F378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812937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AFBFA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593754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AC3F12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FC8029" w14:textId="77777777" w:rsidR="00060351" w:rsidRDefault="00060351" w:rsidP="00FB3899">
            <w:pPr>
              <w:pStyle w:val="34ff6"/>
            </w:pPr>
          </w:p>
        </w:tc>
      </w:tr>
      <w:tr w:rsidR="00060351" w14:paraId="1B3E67B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1D3E44B2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DE1DA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C248A5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DB795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ECA6A0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515DB6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84F58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CCBAF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2CD3D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8D274" w14:textId="77777777" w:rsidR="00060351" w:rsidRDefault="00060351" w:rsidP="00FB3899">
            <w:pPr>
              <w:pStyle w:val="34ff6"/>
            </w:pPr>
          </w:p>
        </w:tc>
      </w:tr>
      <w:tr w:rsidR="00060351" w14:paraId="47F2CD74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41D741A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FBF21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845F96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553CC8A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DABC2D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71CF5C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D2CBB1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1128F5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55D182C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75094D" w14:textId="77777777" w:rsidR="00060351" w:rsidRDefault="00060351" w:rsidP="00FB3899">
            <w:pPr>
              <w:pStyle w:val="34ff6"/>
            </w:pPr>
          </w:p>
        </w:tc>
      </w:tr>
      <w:tr w:rsidR="00060351" w14:paraId="340479D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8C0A5FE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ACECB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2023AD2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9733F3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5B0CAD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61A71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F53FE2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4A5ED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2404F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4DF426E" w14:textId="77777777" w:rsidR="00060351" w:rsidRDefault="00060351" w:rsidP="00FB3899">
            <w:pPr>
              <w:pStyle w:val="34ff6"/>
            </w:pPr>
          </w:p>
        </w:tc>
      </w:tr>
      <w:tr w:rsidR="00060351" w14:paraId="058578E1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AC2D49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F629A7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CDB45B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28CE611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263004E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0F79F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C7CDF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34EAD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8216AA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0680BC" w14:textId="77777777" w:rsidR="00060351" w:rsidRDefault="00060351" w:rsidP="00FB3899">
            <w:pPr>
              <w:pStyle w:val="34ff6"/>
            </w:pPr>
          </w:p>
        </w:tc>
      </w:tr>
      <w:tr w:rsidR="00060351" w14:paraId="5D7E2640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6C7AF546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207EB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DA9BE65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3F9FDF5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9094F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AFB65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F26BE3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21C639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BE3B9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E01FE1A" w14:textId="77777777" w:rsidR="00060351" w:rsidRDefault="00060351" w:rsidP="00FB3899">
            <w:pPr>
              <w:pStyle w:val="34ff6"/>
            </w:pPr>
          </w:p>
        </w:tc>
      </w:tr>
      <w:tr w:rsidR="00060351" w14:paraId="06D4DEB6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4B8E5A5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F2D77F4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E5FA12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B578DB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DEA4BC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6A633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6E19B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DD536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3D4782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12F1D9" w14:textId="77777777" w:rsidR="00060351" w:rsidRDefault="00060351" w:rsidP="00FB3899">
            <w:pPr>
              <w:pStyle w:val="34ff6"/>
            </w:pPr>
          </w:p>
        </w:tc>
      </w:tr>
      <w:tr w:rsidR="00060351" w14:paraId="1EE0B353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F70AD88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0BE03D7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4A602E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C95F48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B593C6C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6FF153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689BAD1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D0D09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1DE596A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A191253" w14:textId="77777777" w:rsidR="00060351" w:rsidRDefault="00060351" w:rsidP="00FB3899">
            <w:pPr>
              <w:pStyle w:val="34ff6"/>
            </w:pPr>
          </w:p>
        </w:tc>
      </w:tr>
      <w:tr w:rsidR="00060351" w14:paraId="09B5F2BC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D4C415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732CF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913728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FDC62F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A8CBF2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7A4D8B5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A1A70C5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650751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D6686B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D70C157" w14:textId="77777777" w:rsidR="00060351" w:rsidRDefault="00060351" w:rsidP="00FB3899">
            <w:pPr>
              <w:pStyle w:val="34ff6"/>
            </w:pPr>
          </w:p>
        </w:tc>
      </w:tr>
      <w:tr w:rsidR="00060351" w14:paraId="6DA7D9F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42DDEC1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C75E65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17CF8B9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5E953F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19042A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5A571E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2CCDED4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8D35ED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C5A9904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AD1913" w14:textId="77777777" w:rsidR="00060351" w:rsidRDefault="00060351" w:rsidP="00FB3899">
            <w:pPr>
              <w:pStyle w:val="34ff6"/>
            </w:pPr>
          </w:p>
        </w:tc>
      </w:tr>
      <w:tr w:rsidR="00060351" w14:paraId="1EA11247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B611645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6A02A8F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8D9374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5EAB60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E13A5F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C8926B4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49E9936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6893F3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0070F8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1FAD3ED" w14:textId="77777777" w:rsidR="00060351" w:rsidRDefault="00060351" w:rsidP="00FB3899">
            <w:pPr>
              <w:pStyle w:val="34ff6"/>
            </w:pPr>
          </w:p>
        </w:tc>
      </w:tr>
      <w:tr w:rsidR="00060351" w14:paraId="70BE6482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2446E5D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EEC3DD9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80D9861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9BA652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A484C8B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AD1F2D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691E168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812760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D06A7D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492045F" w14:textId="77777777" w:rsidR="00060351" w:rsidRDefault="00060351" w:rsidP="00FB3899">
            <w:pPr>
              <w:pStyle w:val="34ff6"/>
            </w:pPr>
          </w:p>
        </w:tc>
      </w:tr>
      <w:tr w:rsidR="00060351" w14:paraId="0800039E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5322D1AD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9D2BCD3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A2E8D5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CB08BA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01A76C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4B7467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BD7187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B92748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24A377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79FC973" w14:textId="77777777" w:rsidR="00060351" w:rsidRDefault="00060351" w:rsidP="00FB3899">
            <w:pPr>
              <w:pStyle w:val="34ff6"/>
            </w:pPr>
          </w:p>
        </w:tc>
      </w:tr>
      <w:tr w:rsidR="00060351" w14:paraId="3FF541EF" w14:textId="77777777" w:rsidTr="00FB3899">
        <w:trPr>
          <w:trHeight w:val="454"/>
        </w:trPr>
        <w:tc>
          <w:tcPr>
            <w:tcW w:w="518" w:type="dxa"/>
            <w:vAlign w:val="center"/>
          </w:tcPr>
          <w:p w14:paraId="039778C7" w14:textId="77777777" w:rsidR="00060351" w:rsidRDefault="00060351" w:rsidP="00FB3899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011C7E" w14:textId="77777777" w:rsidR="00060351" w:rsidRDefault="00060351" w:rsidP="00FB3899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6AF026F" w14:textId="77777777" w:rsidR="00060351" w:rsidRDefault="00060351" w:rsidP="00FB3899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FD5569" w14:textId="77777777" w:rsidR="00060351" w:rsidRDefault="00060351" w:rsidP="00FB3899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BC26500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A99242" w14:textId="77777777" w:rsidR="00060351" w:rsidRDefault="00060351" w:rsidP="00FB3899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5CBEFA" w14:textId="77777777" w:rsidR="00060351" w:rsidRDefault="00060351" w:rsidP="00FB3899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173DDC" w14:textId="77777777" w:rsidR="00060351" w:rsidRDefault="00060351" w:rsidP="00FB3899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ACEDDF" w14:textId="77777777" w:rsidR="00060351" w:rsidRDefault="00060351" w:rsidP="00FB3899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2E72C1" w14:textId="77777777" w:rsidR="00060351" w:rsidRDefault="00060351" w:rsidP="00FB3899">
            <w:pPr>
              <w:pStyle w:val="34ff6"/>
            </w:pPr>
          </w:p>
        </w:tc>
      </w:tr>
    </w:tbl>
    <w:p w14:paraId="3EEF5659" w14:textId="77777777" w:rsidR="00AB28D5" w:rsidRPr="00AB28D5" w:rsidRDefault="00AB28D5" w:rsidP="002C35B5">
      <w:pPr>
        <w:pStyle w:val="34fffa"/>
      </w:pPr>
    </w:p>
    <w:sectPr w:rsidR="00AB28D5" w:rsidRPr="00AB28D5" w:rsidSect="00441C13">
      <w:headerReference w:type="default" r:id="rId22"/>
      <w:headerReference w:type="first" r:id="rId23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23214" w14:textId="77777777" w:rsidR="000010C7" w:rsidRDefault="000010C7" w:rsidP="00AD0715">
      <w:r>
        <w:separator/>
      </w:r>
    </w:p>
    <w:p w14:paraId="2B0814A4" w14:textId="77777777" w:rsidR="000010C7" w:rsidRDefault="000010C7" w:rsidP="00AD0715"/>
  </w:endnote>
  <w:endnote w:type="continuationSeparator" w:id="0">
    <w:p w14:paraId="2DEE965C" w14:textId="77777777" w:rsidR="000010C7" w:rsidRDefault="000010C7" w:rsidP="00AD0715">
      <w:r>
        <w:continuationSeparator/>
      </w:r>
    </w:p>
    <w:p w14:paraId="350B1C77" w14:textId="77777777" w:rsidR="000010C7" w:rsidRDefault="000010C7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2E8E" w14:textId="77777777" w:rsidR="00A71C2B" w:rsidRDefault="00A71C2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59F3" w14:textId="4E70B85C" w:rsidR="00A71C2B" w:rsidRDefault="00A71C2B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2F54" w14:textId="77777777" w:rsidR="00A71C2B" w:rsidRDefault="00A71C2B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796D" w14:textId="77777777" w:rsidR="0082002C" w:rsidRDefault="0082002C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354B" w14:textId="77777777" w:rsidR="0082002C" w:rsidRDefault="0082002C">
    <w:pPr>
      <w:pStyle w:val="ab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9631" w14:textId="77777777" w:rsidR="0082002C" w:rsidRDefault="0082002C" w:rsidP="00CF3E46">
    <w:pPr>
      <w:pStyle w:val="341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7BDD" w14:textId="77777777" w:rsidR="0082002C" w:rsidRDefault="008200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5949B" w14:textId="77777777" w:rsidR="000010C7" w:rsidRDefault="000010C7" w:rsidP="00AD0715">
      <w:r>
        <w:separator/>
      </w:r>
    </w:p>
    <w:p w14:paraId="3F52E03E" w14:textId="77777777" w:rsidR="000010C7" w:rsidRDefault="000010C7" w:rsidP="00AD0715"/>
  </w:footnote>
  <w:footnote w:type="continuationSeparator" w:id="0">
    <w:p w14:paraId="3F82FCE7" w14:textId="77777777" w:rsidR="000010C7" w:rsidRDefault="000010C7" w:rsidP="00AD0715">
      <w:r>
        <w:continuationSeparator/>
      </w:r>
    </w:p>
    <w:p w14:paraId="1F2CFA3E" w14:textId="77777777" w:rsidR="000010C7" w:rsidRDefault="000010C7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6D2B1" w14:textId="77777777" w:rsidR="00A71C2B" w:rsidRDefault="00A71C2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C4C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5EA841D" wp14:editId="40DB36D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92EA93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C15F8B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88D6CF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163F59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B6E4E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3C5DC9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E51D6E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17CEA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CCDC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8716D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EA841D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7292EA93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AC15F8B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788D6CF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7163F59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05B6E4E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03C5DC9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8E51D6E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217CEA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41CCDC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98716D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852F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4D4662C" wp14:editId="53606E1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6E5B02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E09EAE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D69442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9902DA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AC377F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A6440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5A4426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51C3AE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A76525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E9D1B2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D4662C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76E5B02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4E09EAE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76D69442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D9902DA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52AC377F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6A6440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5C5A4426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851C3AE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A76525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6FE9D1B2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7DDD" w14:textId="77777777" w:rsidR="0082002C" w:rsidRDefault="0082002C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324C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6128" behindDoc="0" locked="1" layoutInCell="1" allowOverlap="1" wp14:anchorId="356B51FA" wp14:editId="7134A87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11" name="Группа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5306"/>
                      </a:xfrm>
                    </wpg:grpSpPr>
                    <wpg:grpSp>
                      <wpg:cNvPr id="612" name="Группа 61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3" name="Группа 61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4" name="Группа 61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5" name="Группа 61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7" name="Группа 61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8" name="Группа 61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4" name="Группа 62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5" name="Группа 62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86937C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D5D7D7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AB921A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6DEB85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3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B83D6B" w14:textId="77777777" w:rsidR="0082002C" w:rsidRDefault="0082002C" w:rsidP="00694FF0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1" name="Группа 63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8C83A7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F6C3E7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49FF50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2381BA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130DF2" w14:textId="77777777" w:rsidR="0082002C" w:rsidRDefault="0082002C" w:rsidP="00694FF0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8" name="Группа 638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9" name="Группа 639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40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3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9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50" name="Группа 650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1" name="Группа 651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2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41D927D" w14:textId="77777777" w:rsidR="0082002C" w:rsidRPr="00CB1016" w:rsidRDefault="0082002C" w:rsidP="00694FF0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24AF99" w14:textId="77777777" w:rsidR="0082002C" w:rsidRPr="005374BE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F1EE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4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4FF442" w14:textId="77777777" w:rsidR="0082002C" w:rsidRDefault="0082002C" w:rsidP="00694FF0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</w:t>
                                    </w:r>
                                    <w:proofErr w:type="gramStart"/>
                                    <w:r w:rsidR="00E54C42">
                                      <w:t>X-X</w:t>
                                    </w:r>
                                    <w:proofErr w:type="gramEnd"/>
                                    <w:r w:rsidR="00E54C4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5" name="Группа 655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3B29FC4" w14:textId="77777777" w:rsidR="0082002C" w:rsidRPr="00945CCC" w:rsidRDefault="0082002C" w:rsidP="00694FF0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CACBAF" w14:textId="77777777" w:rsidR="0082002C" w:rsidRDefault="0082002C" w:rsidP="00694FF0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8F35352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F494E1" w14:textId="77777777" w:rsidR="0082002C" w:rsidRPr="000411E6" w:rsidRDefault="0082002C" w:rsidP="00694FF0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DD43571" w14:textId="77777777" w:rsidR="0082002C" w:rsidRPr="005E4A3B" w:rsidRDefault="0082002C" w:rsidP="00694FF0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5D28BA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A101612" w14:textId="77777777" w:rsidR="0082002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944904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6EE259" w14:textId="77777777" w:rsidR="0082002C" w:rsidRPr="00945CCC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012DDD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561F35E" w14:textId="77777777" w:rsidR="0082002C" w:rsidRPr="005E4A3B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EFCEA9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DDE57E" w14:textId="77777777" w:rsidR="0082002C" w:rsidRPr="000411E6" w:rsidRDefault="0082002C" w:rsidP="00694FF0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9" name="Группа 669"/>
                      <wpg:cNvGrpSpPr/>
                      <wpg:grpSpPr>
                        <a:xfrm>
                          <a:off x="3386295" y="10329706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640F79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5BA8D8" w14:textId="77777777" w:rsidR="0082002C" w:rsidRPr="006C5C53" w:rsidRDefault="0082002C" w:rsidP="00694FF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6B51FA" id="Группа 611" o:spid="_x0000_s1076" style="position:absolute;left:0;text-align:left;margin-left:22.7pt;margin-top:14.2pt;width:558.45pt;height:826.3pt;z-index:251696128;mso-position-horizontal-relative:page;mso-position-vertical-relative:page;mso-width-relative:margin;mso-height-relative:margin" coordsize="70920,10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UZ3sLXoLAAB1cgAADgAAAAAAAAAAAAAAAAAuAgAAZHJzL2Uyb0RvYy54&#10;bWxQSwECLQAUAAYACAAAACEASk5CuOEAAAALAQAADwAAAAAAAAAAAAAAAADUDQAAZHJzL2Rvd25y&#10;ZXYueG1sUEsFBgAAAAAEAAQA8wAAAOIOAAAAAA==&#10;">
              <v:group id="Группа 61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<v:group id="Группа 61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group id="Группа 61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fn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jFL/B3JhwBufkFAAD//wMAUEsBAi0AFAAGAAgAAAAhANvh9svuAAAAhQEAABMAAAAAAAAA&#10;AAAAAAAAAAAAAFtDb250ZW50X1R5cGVzXS54bWxQSwECLQAUAAYACAAAACEAWvQsW78AAAAVAQAA&#10;CwAAAAAAAAAAAAAAAAAfAQAAX3JlbHMvLnJlbHNQSwECLQAUAAYACAAAACEAcYzH58YAAADcAAAA&#10;DwAAAAAAAAAAAAAAAAAHAgAAZHJzL2Rvd25yZXYueG1sUEsFBgAAAAADAAMAtwAAAPoCAAAAAA==&#10;">
                    <v:group id="Группа 61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J8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mWygN8z4QjI7Q8AAAD//wMAUEsBAi0AFAAGAAgAAAAhANvh9svuAAAAhQEAABMAAAAAAAAA&#10;AAAAAAAAAAAAAFtDb250ZW50X1R5cGVzXS54bWxQSwECLQAUAAYACAAAACEAWvQsW78AAAAVAQAA&#10;CwAAAAAAAAAAAAAAAAAfAQAAX3JlbHMvLnJlbHNQSwECLQAUAAYACAAAACEAHsBifMYAAADcAAAA&#10;DwAAAAAAAAAAAAAAAAAHAgAAZHJzL2Rvd25yZXYueG1sUEsFBgAAAAADAAMAtwAAAPoCAAAAAA=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" filled="f" strokeweight="1.5pt">
                        <v:textbox inset=",1mm"/>
                      </v:rect>
                      <v:group id="Группа 61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mQ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I3uD3TDgCcn0HAAD//wMAUEsBAi0AFAAGAAgAAAAhANvh9svuAAAAhQEAABMAAAAAAAAA&#10;AAAAAAAAAAAAAFtDb250ZW50X1R5cGVzXS54bWxQSwECLQAUAAYACAAAACEAWvQsW78AAAAVAQAA&#10;CwAAAAAAAAAAAAAAAAAfAQAAX3JlbHMvLnJlbHNQSwECLQAUAAYACAAAACEAgV5ZkMYAAADcAAAA&#10;DwAAAAAAAAAAAAAAAAAHAgAAZHJzL2Rvd25yZXYueG1sUEsFBgAAAAADAAMAtwAAAPoCAAAAAA==&#10;">
                        <v:group id="Группа 61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W+wwAAANw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PIf7mXQE5OofAAD//wMAUEsBAi0AFAAGAAgAAAAhANvh9svuAAAAhQEAABMAAAAAAAAAAAAA&#10;AAAAAAAAAFtDb250ZW50X1R5cGVzXS54bWxQSwECLQAUAAYACAAAACEAWvQsW78AAAAVAQAACwAA&#10;AAAAAAAAAAAAAAAfAQAAX3JlbHMvLnJlbHNQSwECLQAUAAYACAAAACEAZkaFvsMAAADc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" strokeweight="1.5pt"/>
                      </v:group>
                    </v:group>
                    <v:group id="Группа 62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<v:group id="Группа 62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586937C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0D5D7D7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AB921A" w14:textId="77777777" w:rsidR="0082002C" w:rsidRDefault="0082002C" w:rsidP="00694FF0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16DEB85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8B83D6B" w14:textId="77777777" w:rsidR="0082002C" w:rsidRDefault="0082002C" w:rsidP="00694FF0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1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gf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BJYridCUdA7v8AAAD//wMAUEsBAi0AFAAGAAgAAAAhANvh9svuAAAAhQEAABMAAAAAAAAA&#10;AAAAAAAAAAAAAFtDb250ZW50X1R5cGVzXS54bWxQSwECLQAUAAYACAAAACEAWvQsW78AAAAVAQAA&#10;CwAAAAAAAAAAAAAAAAAfAQAAX3JlbHMvLnJlbHNQSwECLQAUAAYACAAAACEAKk44H8YAAADcAAAA&#10;DwAAAAAAAAAAAAAAAAAHAgAAZHJzL2Rvd25yZXYueG1sUEsFBgAAAAADAAMAtwAAAPo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08C83A7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9F6C3E7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B49FF50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82381BA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0130DF2" w14:textId="77777777" w:rsidR="0082002C" w:rsidRDefault="0082002C" w:rsidP="00694FF0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" filled="f" strokeweight="1.5pt">
                    <v:textbox inset=",1mm"/>
                  </v:rect>
                </v:group>
                <v:group id="Группа 638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<v:group id="Группа 639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60J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TBPY/g9k46AXvwAAAD//wMAUEsBAi0AFAAGAAgAAAAhANvh9svuAAAAhQEAABMAAAAAAAAA&#10;AAAAAAAAAAAAAFtDb250ZW50X1R5cGVzXS54bWxQSwECLQAUAAYACAAAACEAWvQsW78AAAAVAQAA&#10;CwAAAAAAAAAAAAAAAAAfAQAAX3JlbHMvLnJlbHNQSwECLQAUAAYACAAAACEAWU+t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N+xgAAANw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DNzOpCOgZ78AAAD//wMAUEsBAi0AFAAGAAgAAAAhANvh9svuAAAAhQEAABMAAAAAAAAA&#10;AAAAAAAAAAAAAFtDb250ZW50X1R5cGVzXS54bWxQSwECLQAUAAYACAAAACEAWvQsW78AAAAVAQAA&#10;CwAAAAAAAAAAAAAAAAAfAQAAX3JlbHMvLnJlbHNQSwECLQAUAAYACAAAACEAqZ0zf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cM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TCPU/g9k46AXvwAAAD//wMAUEsBAi0AFAAGAAgAAAAhANvh9svuAAAAhQEAABMAAAAAAAAA&#10;AAAAAAAAAAAAAFtDb250ZW50X1R5cGVzXS54bWxQSwECLQAUAAYACAAAACEAWvQsW78AAAAVAQAA&#10;CwAAAAAAAAAAAAAAAAAfAQAAX3JlbHMvLnJlbHNQSwECLQAUAAYACAAAACEA2AKn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650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group id="Группа 651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" filled="f" stroked="f">
                        <v:textbox inset="1pt,.4mm,1pt,1pt">
                          <w:txbxContent>
                            <w:p w14:paraId="441D927D" w14:textId="77777777" w:rsidR="0082002C" w:rsidRPr="00CB1016" w:rsidRDefault="0082002C" w:rsidP="00694FF0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zm1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IyjObXHAAAA3AAA&#10;AA8AAAAAAAAAAAAAAAAABwIAAGRycy9kb3ducmV2LnhtbFBLBQYAAAAAAwADALcAAAD7AgAAAAA=&#10;" filled="f" stroked="f">
                        <v:textbox inset="1pt,.4mm,1pt,1pt">
                          <w:txbxContent>
                            <w:p w14:paraId="6624AF99" w14:textId="77777777" w:rsidR="0082002C" w:rsidRPr="005374BE" w:rsidRDefault="0082002C" w:rsidP="00694FF0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F1EE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" filled="f" stroked="f">
                        <v:textbox inset="1pt,.4mm,1pt,1pt">
                          <w:txbxContent>
                            <w:p w14:paraId="224FF442" w14:textId="77777777" w:rsidR="0082002C" w:rsidRDefault="0082002C" w:rsidP="00694FF0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</w:t>
                              </w:r>
                              <w:proofErr w:type="gramStart"/>
                              <w:r w:rsidR="00E54C42">
                                <w:t>X-X</w:t>
                              </w:r>
                              <w:proofErr w:type="gramEnd"/>
                              <w:r w:rsidR="00E54C4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5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Mf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jFB5n4hGQizsAAAD//wMAUEsBAi0AFAAGAAgAAAAhANvh9svuAAAAhQEAABMAAAAAAAAA&#10;AAAAAAAAAAAAAFtDb250ZW50X1R5cGVzXS54bWxQSwECLQAUAAYACAAAACEAWvQsW78AAAAVAQAA&#10;CwAAAAAAAAAAAAAAAAAfAQAAX3JlbHMvLnJlbHNQSwECLQAUAAYACAAAACEAbMFTH8YAAADcAAAA&#10;DwAAAAAAAAAAAAAAAAAHAgAAZHJzL2Rvd25yZXYueG1sUEsFBgAAAAADAAMAtwAAAPoCAAAAAA==&#10;" filled="f" stroked="f">
                        <v:textbox inset="0,0,0,0">
                          <w:txbxContent>
                            <w:p w14:paraId="53B29FC4" w14:textId="77777777" w:rsidR="0082002C" w:rsidRPr="00945CCC" w:rsidRDefault="0082002C" w:rsidP="00694FF0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E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cOvETzPxCMgZw8AAAD//wMAUEsBAi0AFAAGAAgAAAAhANvh9svuAAAAhQEAABMAAAAAAAAA&#10;AAAAAAAAAAAAAFtDb250ZW50X1R5cGVzXS54bWxQSwECLQAUAAYACAAAACEAWvQsW78AAAAVAQAA&#10;CwAAAAAAAAAAAAAAAAAfAQAAX3JlbHMvLnJlbHNQSwECLQAUAAYACAAAACEAA432hMYAAADcAAAA&#10;DwAAAAAAAAAAAAAAAAAHAgAAZHJzL2Rvd25yZXYueG1sUEsFBgAAAAADAAMAtwAAAPoCAAAAAA==&#10;" filled="f" stroked="f">
                        <v:textbox inset="0,0,0,0">
                          <w:txbxContent>
                            <w:p w14:paraId="74CACBAF" w14:textId="77777777" w:rsidR="0082002C" w:rsidRDefault="0082002C" w:rsidP="00694FF0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" filled="f" stroked="f">
                        <v:textbox inset="0,0,0,0">
                          <w:txbxContent>
                            <w:p w14:paraId="28F35352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sdt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" filled="f" stroked="f">
                        <v:textbox inset="0,0,0,0">
                          <w:txbxContent>
                            <w:p w14:paraId="63F494E1" w14:textId="77777777" w:rsidR="0082002C" w:rsidRPr="000411E6" w:rsidRDefault="0082002C" w:rsidP="00694FF0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RN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" filled="f" stroked="f">
                        <v:textbox inset="0,0,0,0">
                          <w:txbxContent>
                            <w:p w14:paraId="5DD43571" w14:textId="77777777" w:rsidR="0082002C" w:rsidRPr="005E4A3B" w:rsidRDefault="0082002C" w:rsidP="00694FF0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" filled="f" stroked="f">
                        <v:textbox inset="0,0,0,0">
                          <w:txbxContent>
                            <w:p w14:paraId="475D28BA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" filled="f" stroked="f">
                        <v:textbox inset="0,0,0,0">
                          <w:txbxContent>
                            <w:p w14:paraId="2A101612" w14:textId="77777777" w:rsidR="0082002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jo6xgAAANwAAAAPAAAAZHJzL2Rvd25yZXYueG1sRI9Pa8JA&#10;FMTvhX6H5RV6KbqxQj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sto6OsYAAADcAAAA&#10;DwAAAAAAAAAAAAAAAAAHAgAAZHJzL2Rvd25yZXYueG1sUEsFBgAAAAADAAMAtwAAAPoCAAAAAA==&#10;" filled="f" stroked="f">
                        <v:textbox inset="0,0,0,0">
                          <w:txbxContent>
                            <w:p w14:paraId="0B944904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JOxgAAANwAAAAPAAAAZHJzL2Rvd25yZXYueG1sRI9Pa8JA&#10;FMTvhX6H5RV6KbqxS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PTOiTsYAAADcAAAA&#10;DwAAAAAAAAAAAAAAAAAHAgAAZHJzL2Rvd25yZXYueG1sUEsFBgAAAAADAAMAtwAAAPoCAAAAAA==&#10;" filled="f" stroked="f">
                        <v:textbox inset="0,0,0,0">
                          <w:txbxContent>
                            <w:p w14:paraId="6E6EE259" w14:textId="77777777" w:rsidR="0082002C" w:rsidRPr="00945CCC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" filled="f" stroked="f">
                        <v:textbox inset="0,0,0,0">
                          <w:txbxContent>
                            <w:p w14:paraId="0C012DDD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mi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" filled="f" stroked="f">
                        <v:textbox inset="0,0,0,0">
                          <w:txbxContent>
                            <w:p w14:paraId="2561F35E" w14:textId="77777777" w:rsidR="0082002C" w:rsidRPr="005E4A3B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" filled="f" stroked="f">
                        <v:textbox inset="0,0,0,0">
                          <w:txbxContent>
                            <w:p w14:paraId="68EFCEA9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" filled="f" stroked="f">
                        <v:textbox inset="0,0,0,0">
                          <w:txbxContent>
                            <w:p w14:paraId="46DDE57E" w14:textId="77777777" w:rsidR="0082002C" w:rsidRPr="000411E6" w:rsidRDefault="0082002C" w:rsidP="00694FF0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9" o:spid="_x0000_s1134" style="position:absolute;left:33862;top:10329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xsE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Zwu+ZcATk4gcAAP//AwBQSwECLQAUAAYACAAAACEA2+H2y+4AAACFAQAAEwAAAAAAAAAA&#10;AAAAAAAAAAAAW0NvbnRlbnRfVHlwZXNdLnhtbFBLAQItABQABgAIAAAAIQBa9CxbvwAAABUBAAAL&#10;AAAAAAAAAAAAAAAAAB8BAABfcmVscy8ucmVsc1BLAQItABQABgAIAAAAIQDHixsExQAAANwAAAAP&#10;AAAAAAAAAAAAAAAAAAcCAABkcnMvZG93bnJldi54bWxQSwUGAAAAAAMAAwC3AAAA+QIAAAAA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" filled="f" stroked="f">
                  <v:textbox inset="1pt,.4mm,1pt,1pt">
                    <w:txbxContent>
                      <w:p w14:paraId="7A640F79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" filled="f" stroked="f">
                  <v:textbox inset="1pt,.4mm,1pt,1pt">
                    <w:txbxContent>
                      <w:p w14:paraId="3E5BA8D8" w14:textId="77777777" w:rsidR="0082002C" w:rsidRPr="006C5C53" w:rsidRDefault="0082002C" w:rsidP="00694FF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5D1C" w14:textId="77777777" w:rsidR="0082002C" w:rsidRDefault="008200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9200" behindDoc="0" locked="1" layoutInCell="1" allowOverlap="1" wp14:anchorId="0C2F52AB" wp14:editId="79621016">
              <wp:simplePos x="0" y="0"/>
              <wp:positionH relativeFrom="page">
                <wp:posOffset>284480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D4E85F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963525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B88224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EAD4E3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56A340" w14:textId="77777777" w:rsidR="0082002C" w:rsidRDefault="0082002C" w:rsidP="0082002C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600BC4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D51C87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CA6626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7F154A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C617C1" w14:textId="77777777" w:rsidR="0082002C" w:rsidRDefault="0082002C" w:rsidP="0082002C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AFEC6A" w14:textId="77777777" w:rsidR="0082002C" w:rsidRPr="00945CCC" w:rsidRDefault="0082002C" w:rsidP="0082002C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EAFC2F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63E581" w14:textId="77777777" w:rsidR="0082002C" w:rsidRDefault="0082002C" w:rsidP="0082002C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5A207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A49F69" w14:textId="77777777" w:rsidR="0082002C" w:rsidRPr="000411E6" w:rsidRDefault="0082002C" w:rsidP="0082002C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8E2FD2" w14:textId="77777777" w:rsidR="0082002C" w:rsidRDefault="0082002C" w:rsidP="008200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76801A" w14:textId="77777777" w:rsidR="0082002C" w:rsidRDefault="0082002C" w:rsidP="0082002C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CDAD5C" w14:textId="77777777" w:rsidR="0082002C" w:rsidRPr="005E4A3B" w:rsidRDefault="0082002C" w:rsidP="0082002C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04AEE2" w14:textId="77777777" w:rsidR="0082002C" w:rsidRPr="00931BF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A71189" w14:textId="0155111E" w:rsidR="0082002C" w:rsidRPr="00A32665" w:rsidRDefault="0082002C" w:rsidP="0082002C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CB9AB5" w14:textId="453256E1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9167DB" w14:textId="7240F9E8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616EB6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841920" w14:textId="6895A1EC" w:rsidR="0082002C" w:rsidRPr="005E4A3B" w:rsidRDefault="00A71C2B" w:rsidP="0082002C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D12B57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84A8D8" w14:textId="2BDCC50F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840BA9" w14:textId="49BBA1B3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3CC22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678760" w14:textId="3196E1DA" w:rsidR="0082002C" w:rsidRPr="000411E6" w:rsidRDefault="00A71C2B" w:rsidP="0082002C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4BC9D0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C8B488" w14:textId="6A1119FA" w:rsidR="0082002C" w:rsidRPr="0079077B" w:rsidRDefault="00A71C2B" w:rsidP="0082002C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3B705A" w14:textId="2381CC70" w:rsidR="0082002C" w:rsidRPr="00A32665" w:rsidRDefault="00A71C2B" w:rsidP="0082002C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33F115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D082FC" w14:textId="77777777" w:rsidR="0082002C" w:rsidRPr="00CB1016" w:rsidRDefault="0082002C" w:rsidP="0082002C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9675F7" w14:textId="6733FCF8" w:rsidR="0082002C" w:rsidRPr="005374BE" w:rsidRDefault="0082002C" w:rsidP="0082002C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5827" w:rsidRPr="00FC5827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5827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777C67" w14:textId="77777777" w:rsidR="0082002C" w:rsidRPr="005374BE" w:rsidRDefault="0082002C" w:rsidP="0082002C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38AC7C" w14:textId="7CCF9991" w:rsidR="0082002C" w:rsidRDefault="00A71C2B" w:rsidP="0082002C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FA9811" w14:textId="18077C75" w:rsidR="0082002C" w:rsidRDefault="0082002C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A71C2B">
                                    <w:t>878.2023-АСУ ТП.Э3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80890" y="557164"/>
                                <a:ext cx="2372136" cy="84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1EF880" w14:textId="5319AB61" w:rsidR="0082002C" w:rsidRDefault="00E54C42" w:rsidP="0082002C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A71C2B">
                                    <w:t xml:space="preserve">Строительство водогрейной котельной 400 </w:t>
                                  </w:r>
                                  <w:proofErr w:type="spellStart"/>
                                  <w:r w:rsidR="00A71C2B">
                                    <w:t>гкал</w:t>
                                  </w:r>
                                  <w:proofErr w:type="spellEnd"/>
                                  <w:r w:rsidR="00A71C2B">
                                    <w:t>/час на территории ивановской ТЭЦ-2</w:t>
                                  </w:r>
                                  <w:r>
                                    <w:fldChar w:fldCharType="end"/>
                                  </w:r>
                                  <w:r w:rsidR="0082002C">
                                    <w:t>.</w:t>
                                  </w:r>
                                </w:p>
                                <w:p w14:paraId="6C2FFE3F" w14:textId="169449E7" w:rsidR="0082002C" w:rsidRPr="00050AC2" w:rsidRDefault="00A71C2B" w:rsidP="0082002C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Схемы электрические принципиальные электроснабжения электроприёмников от основного, дополнительного и резервного источников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40F802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6957B9" w14:textId="77777777" w:rsidR="0082002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C211B4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1C257D" w14:textId="77777777" w:rsidR="0082002C" w:rsidRPr="00945CCC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40DA2D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FF716A" w14:textId="77777777" w:rsidR="0082002C" w:rsidRPr="005E4A3B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BD6E9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AA30A4" w14:textId="77777777" w:rsidR="0082002C" w:rsidRPr="000411E6" w:rsidRDefault="0082002C" w:rsidP="008200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B0ACA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58B782" w14:textId="77777777" w:rsidR="0082002C" w:rsidRPr="006C5C53" w:rsidRDefault="0082002C" w:rsidP="0082002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2F52AB" id="Группа 9" o:spid="_x0000_s1137" style="position:absolute;left:0;text-align:left;margin-left:22.4pt;margin-top:14.25pt;width:558.4pt;height:826.55pt;z-index:25169920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9D4E85F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8963525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7B88224" w14:textId="77777777" w:rsidR="0082002C" w:rsidRDefault="0082002C" w:rsidP="0082002C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CEAD4E3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E56A340" w14:textId="77777777" w:rsidR="0082002C" w:rsidRDefault="0082002C" w:rsidP="0082002C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6C600BC4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6D51C87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69CA6626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C7F154A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DC617C1" w14:textId="77777777" w:rsidR="0082002C" w:rsidRDefault="0082002C" w:rsidP="0082002C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5EAFEC6A" w14:textId="77777777" w:rsidR="0082002C" w:rsidRPr="00945CCC" w:rsidRDefault="0082002C" w:rsidP="0082002C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08EAFC2F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6163E581" w14:textId="77777777" w:rsidR="0082002C" w:rsidRDefault="0082002C" w:rsidP="0082002C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505A207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EA49F69" w14:textId="77777777" w:rsidR="0082002C" w:rsidRPr="000411E6" w:rsidRDefault="0082002C" w:rsidP="0082002C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668E2FD2" w14:textId="77777777" w:rsidR="0082002C" w:rsidRDefault="0082002C" w:rsidP="0082002C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1F76801A" w14:textId="77777777" w:rsidR="0082002C" w:rsidRDefault="0082002C" w:rsidP="0082002C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16CDAD5C" w14:textId="77777777" w:rsidR="0082002C" w:rsidRPr="005E4A3B" w:rsidRDefault="0082002C" w:rsidP="0082002C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3504AEE2" w14:textId="77777777" w:rsidR="0082002C" w:rsidRPr="00931BF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50A71189" w14:textId="0155111E" w:rsidR="0082002C" w:rsidRPr="00A32665" w:rsidRDefault="0082002C" w:rsidP="0082002C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2CB9AB5" w14:textId="453256E1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119167DB" w14:textId="7240F9E8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D616EB6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20841920" w14:textId="6895A1EC" w:rsidR="0082002C" w:rsidRPr="005E4A3B" w:rsidRDefault="00A71C2B" w:rsidP="0082002C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3FD12B57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6784A8D8" w14:textId="2BDCC50F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42840BA9" w14:textId="49BBA1B3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0E3CC22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5678760" w14:textId="3196E1DA" w:rsidR="0082002C" w:rsidRPr="000411E6" w:rsidRDefault="00A71C2B" w:rsidP="0082002C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5F4BC9D0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43C8B488" w14:textId="6A1119FA" w:rsidR="0082002C" w:rsidRPr="0079077B" w:rsidRDefault="00A71C2B" w:rsidP="0082002C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183B705A" w14:textId="2381CC70" w:rsidR="0082002C" w:rsidRPr="00A32665" w:rsidRDefault="00A71C2B" w:rsidP="0082002C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5133F115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3CD082FC" w14:textId="77777777" w:rsidR="0082002C" w:rsidRPr="00CB1016" w:rsidRDefault="0082002C" w:rsidP="0082002C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2E9675F7" w14:textId="6733FCF8" w:rsidR="0082002C" w:rsidRPr="005374BE" w:rsidRDefault="0082002C" w:rsidP="0082002C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5827" w:rsidRPr="00FC5827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5827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53777C67" w14:textId="77777777" w:rsidR="0082002C" w:rsidRPr="005374BE" w:rsidRDefault="0082002C" w:rsidP="0082002C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E38AC7C" w14:textId="7CCF9991" w:rsidR="0082002C" w:rsidRDefault="00A71C2B" w:rsidP="0082002C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5AFA9811" w14:textId="18077C75" w:rsidR="0082002C" w:rsidRDefault="0082002C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A71C2B">
                              <w:t>878.2023-АСУ ТП.Э3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3808;top:5571;width:23722;height:84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111EF880" w14:textId="5319AB61" w:rsidR="0082002C" w:rsidRDefault="00E54C42" w:rsidP="0082002C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A71C2B">
                              <w:t xml:space="preserve">Строительство водогрейной котельной 400 </w:t>
                            </w:r>
                            <w:proofErr w:type="spellStart"/>
                            <w:r w:rsidR="00A71C2B">
                              <w:t>гкал</w:t>
                            </w:r>
                            <w:proofErr w:type="spellEnd"/>
                            <w:r w:rsidR="00A71C2B">
                              <w:t>/час на территории ивановской ТЭЦ-2</w:t>
                            </w:r>
                            <w:r>
                              <w:fldChar w:fldCharType="end"/>
                            </w:r>
                            <w:r w:rsidR="0082002C">
                              <w:t>.</w:t>
                            </w:r>
                          </w:p>
                          <w:p w14:paraId="6C2FFE3F" w14:textId="169449E7" w:rsidR="0082002C" w:rsidRPr="00050AC2" w:rsidRDefault="00A71C2B" w:rsidP="0082002C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Схемы электрические принципиальные электроснабжения электроприёмников от основного, дополнительного и резервного источников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2440F802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556957B9" w14:textId="77777777" w:rsidR="0082002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CC211B4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0C1C257D" w14:textId="77777777" w:rsidR="0082002C" w:rsidRPr="00945CCC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0440DA2D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30FF716A" w14:textId="77777777" w:rsidR="0082002C" w:rsidRPr="005E4A3B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2CBD6E9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74AA30A4" w14:textId="77777777" w:rsidR="0082002C" w:rsidRPr="000411E6" w:rsidRDefault="0082002C" w:rsidP="0082002C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171B0ACA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6E58B782" w14:textId="77777777" w:rsidR="0082002C" w:rsidRPr="006C5C53" w:rsidRDefault="0082002C" w:rsidP="0082002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D2C7" w14:textId="77777777" w:rsidR="0082002C" w:rsidRDefault="001F1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01248" behindDoc="0" locked="1" layoutInCell="1" allowOverlap="1" wp14:anchorId="59522E63" wp14:editId="40CA792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14655600" cy="10486800"/>
              <wp:effectExtent l="0" t="0" r="13335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55600" cy="10486800"/>
                        <a:chOff x="0" y="0"/>
                        <a:chExt cx="14657322" cy="10486456"/>
                      </a:xfrm>
                    </wpg:grpSpPr>
                    <wpg:grpSp>
                      <wpg:cNvPr id="5" name="Группа 5"/>
                      <wpg:cNvGrpSpPr/>
                      <wpg:grpSpPr>
                        <a:xfrm>
                          <a:off x="0" y="5112689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" name="Группа 6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7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1" name="Группа 21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24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35" name="Группа 35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36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088A77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3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A4CDB9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560EC7" w14:textId="77777777" w:rsidR="001F1EE2" w:rsidRDefault="001F1EE2" w:rsidP="001F1EE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2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B31979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3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79A91F" w14:textId="77777777" w:rsidR="001F1EE2" w:rsidRDefault="001F1EE2" w:rsidP="001F1E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4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2276A1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7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74365D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8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2C00D4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49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D06FD4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60738A" w14:textId="77777777" w:rsidR="001F1EE2" w:rsidRDefault="001F1EE2" w:rsidP="001F1E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" name="Группа 54"/>
                      <wpg:cNvGrpSpPr/>
                      <wpg:grpSpPr>
                        <a:xfrm>
                          <a:off x="7991061" y="9788056"/>
                          <a:ext cx="6660000" cy="698400"/>
                          <a:chOff x="0" y="0"/>
                          <a:chExt cx="6660000" cy="6984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6660000" cy="698400"/>
                            <a:chOff x="0" y="0"/>
                            <a:chExt cx="6659926" cy="699555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6659926" cy="539813"/>
                              <a:chOff x="0" y="0"/>
                              <a:chExt cx="6660000" cy="541424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0"/>
                                <a:ext cx="6660000" cy="540000"/>
                                <a:chOff x="0" y="0"/>
                                <a:chExt cx="6660317" cy="540000"/>
                              </a:xfrm>
                            </wpg:grpSpPr>
                            <wps:wsp>
                              <wps:cNvPr id="58" name="Line 102"/>
                              <wps:cNvCnPr/>
                              <wps:spPr bwMode="auto">
                                <a:xfrm flipH="1">
                                  <a:off x="2341266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12"/>
                              <wps:cNvCnPr/>
                              <wps:spPr bwMode="auto">
                                <a:xfrm>
                                  <a:off x="6300317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13"/>
                              <wps:cNvCnPr/>
                              <wps:spPr bwMode="auto">
                                <a:xfrm>
                                  <a:off x="6300317" y="251209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Прямая соединительная линия 18"/>
                              <wps:cNvCnPr/>
                              <wps:spPr>
                                <a:xfrm>
                                  <a:off x="0" y="0"/>
                                  <a:ext cx="66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" name="Line 98"/>
                              <wps:cNvCnPr/>
                              <wps:spPr bwMode="auto">
                                <a:xfrm flipH="1">
                                  <a:off x="6129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99"/>
                              <wps:cNvCnPr/>
                              <wps:spPr bwMode="auto">
                                <a:xfrm>
                                  <a:off x="256233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00"/>
                              <wps:cNvCnPr/>
                              <wps:spPr bwMode="auto">
                                <a:xfrm>
                                  <a:off x="1441939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01"/>
                              <wps:cNvCnPr/>
                              <wps:spPr bwMode="auto">
                                <a:xfrm flipH="1">
                                  <a:off x="1984550" y="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03"/>
                              <wps:cNvCnPr/>
                              <wps:spPr bwMode="auto">
                                <a:xfrm>
                                  <a:off x="0" y="18087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33"/>
                              <wps:cNvCnPr/>
                              <wps:spPr bwMode="auto">
                                <a:xfrm>
                                  <a:off x="0" y="361741"/>
                                  <a:ext cx="234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8" name="Группа 68"/>
                            <wpg:cNvGrpSpPr/>
                            <wpg:grpSpPr>
                              <a:xfrm>
                                <a:off x="20097" y="5024"/>
                                <a:ext cx="6624000" cy="536400"/>
                                <a:chOff x="0" y="0"/>
                                <a:chExt cx="6624039" cy="536400"/>
                              </a:xfrm>
                            </wpg:grpSpPr>
                            <wpg:grpSp>
                              <wpg:cNvPr id="69" name="Группа 69"/>
                              <wpg:cNvGrpSpPr/>
                              <wpg:grpSpPr>
                                <a:xfrm>
                                  <a:off x="2502039" y="0"/>
                                  <a:ext cx="4122000" cy="536400"/>
                                  <a:chOff x="0" y="0"/>
                                  <a:chExt cx="4122277" cy="537033"/>
                                </a:xfrm>
                              </wpg:grpSpPr>
                              <wps:wsp>
                                <wps:cNvPr id="70" name="Rectangle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0"/>
                                    <a:ext cx="324000" cy="237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1A8586" w14:textId="77777777" w:rsidR="001F1EE2" w:rsidRPr="00CB1016" w:rsidRDefault="001F1EE2" w:rsidP="001F1EE2">
                                      <w:pPr>
                                        <w:pStyle w:val="34f3"/>
                                      </w:pPr>
                                      <w:r w:rsidRPr="00CB1016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1" name="Rectangle 1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798277" y="256233"/>
                                    <a:ext cx="324000" cy="28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AB574B" w14:textId="77777777" w:rsidR="001F1EE2" w:rsidRPr="005374BE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instrText xml:space="preserve"> PAGE  \* Arabic  \* MERGEFORMAT </w:instrTex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separate"/>
                                      </w:r>
                                      <w:r w:rsidR="00E54C42">
                                        <w:rPr>
                                          <w:noProof/>
                                          <w:lang w:val="en-US"/>
                                        </w:rPr>
                                        <w:t>3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  <wps:wsp>
                                <wps:cNvPr id="7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0677"/>
                                    <a:ext cx="3600000" cy="25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28113C" w14:textId="08DFF07F" w:rsidR="001F1EE2" w:rsidRDefault="001F1EE2" w:rsidP="001F1EE2">
                                      <w:pPr>
                                        <w:pStyle w:val="34f1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DOCPROPERTY  </w:instrText>
                                      </w:r>
                                      <w:r w:rsidRPr="00BF1A6F">
                                        <w:instrText>обозначение</w:instrText>
                                      </w:r>
                                      <w:r>
                                        <w:instrText xml:space="preserve">_документа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66604C">
                                        <w:t>878.2023-АСУ ТП.СБ.1</w:t>
                                      </w:r>
                                      <w: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4400" rIns="12700" bIns="127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4" name="Группа 74"/>
                              <wpg:cNvGrpSpPr/>
                              <wpg:grpSpPr>
                                <a:xfrm>
                                  <a:off x="0" y="0"/>
                                  <a:ext cx="2304000" cy="525600"/>
                                  <a:chOff x="0" y="0"/>
                                  <a:chExt cx="2303525" cy="527340"/>
                                </a:xfrm>
                              </wpg:grpSpPr>
                              <wps:wsp>
                                <wps:cNvPr id="8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A4B707" w14:textId="77777777" w:rsidR="001F1EE2" w:rsidRPr="00945CCC" w:rsidRDefault="001F1EE2" w:rsidP="001F1EE2">
                                      <w:pPr>
                                        <w:pStyle w:val="34f3"/>
                                      </w:pPr>
                                      <w:r w:rsidRPr="00945CCC"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89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61740"/>
                                    <a:ext cx="23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6DA44C" w14:textId="77777777" w:rsidR="001F1EE2" w:rsidRDefault="001F1EE2" w:rsidP="001F1EE2">
                                      <w:pPr>
                                        <w:pStyle w:val="34f3"/>
                                      </w:pPr>
                                      <w:r w:rsidRPr="00736406">
                                        <w:t>Изм</w:t>
                                      </w:r>
                                      <w:r w:rsidRPr="000411E6"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0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36174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AB96E7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2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36174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5B3E3C" w14:textId="77777777" w:rsidR="001F1EE2" w:rsidRPr="000411E6" w:rsidRDefault="001F1EE2" w:rsidP="001F1EE2">
                                      <w:pPr>
                                        <w:pStyle w:val="34f3"/>
                                      </w:pPr>
                                      <w:r w:rsidRPr="000411E6"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3" name="Rectangle 14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7011" y="361740"/>
                                    <a:ext cx="468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2AD120" w14:textId="77777777" w:rsidR="001F1EE2" w:rsidRPr="005E4A3B" w:rsidRDefault="001F1EE2" w:rsidP="001F1EE2">
                                      <w:pPr>
                                        <w:pStyle w:val="34f3"/>
                                      </w:pPr>
                                      <w:r w:rsidRPr="005E4A3B"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4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85A7CC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Rectangle 1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80870"/>
                                    <a:ext cx="21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8FD464" w14:textId="77777777" w:rsidR="001F1EE2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C4FF10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1209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E9F06A" w14:textId="77777777" w:rsidR="001F1EE2" w:rsidRPr="00945CCC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FD614D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5" name="Rectangle 1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28022" y="180870"/>
                                    <a:ext cx="756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7DE14E" w14:textId="77777777" w:rsidR="001F1EE2" w:rsidRPr="005E4A3B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6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8CA7A3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17" name="Rectangle 1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79525" y="180870"/>
                                    <a:ext cx="324000" cy="165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25B186" w14:textId="77777777" w:rsidR="001F1EE2" w:rsidRPr="000411E6" w:rsidRDefault="001F1EE2" w:rsidP="001F1EE2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5" name="Группа 135"/>
                          <wpg:cNvGrpSpPr/>
                          <wpg:grpSpPr>
                            <a:xfrm>
                              <a:off x="2955340" y="534010"/>
                              <a:ext cx="3240000" cy="165545"/>
                              <a:chOff x="-216376" y="0"/>
                              <a:chExt cx="3240772" cy="165600"/>
                            </a:xfrm>
                          </wpg:grpSpPr>
                          <wps:wsp>
                            <wps:cNvPr id="13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6376" y="0"/>
                                <a:ext cx="1296716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709AD0" w14:textId="77777777" w:rsidR="001F1EE2" w:rsidRPr="006C5C53" w:rsidRDefault="001F1EE2" w:rsidP="001F1EE2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Копировал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3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396" y="0"/>
                                <a:ext cx="86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462CE8" w14:textId="77777777" w:rsidR="001F1EE2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Формат 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323586B7" w14:textId="77777777" w:rsidR="001F1EE2" w:rsidRPr="001F58C5" w:rsidRDefault="001F1EE2" w:rsidP="001F1EE2">
                                  <w:pPr>
                                    <w:pStyle w:val="34f3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0" name="Line 99"/>
                        <wps:cNvCnPr/>
                        <wps:spPr bwMode="auto">
                          <a:xfrm>
                            <a:off x="0" y="0"/>
                            <a:ext cx="0" cy="5364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734" name="Rectangle 74"/>
                      <wps:cNvSpPr>
                        <a:spLocks noChangeArrowheads="1"/>
                      </wps:cNvSpPr>
                      <wps:spPr bwMode="auto">
                        <a:xfrm>
                          <a:off x="437322" y="0"/>
                          <a:ext cx="1422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522E63" id="Группа 1" o:spid="_x0000_s1228" style="position:absolute;left:0;text-align:left;margin-left:22.7pt;margin-top:14.2pt;width:1154pt;height:825.75pt;z-index:251701248;mso-position-horizontal-relative:page;mso-position-vertical-relative:page;mso-width-relative:margin;mso-height-relative:margin" coordsize="146573,104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">
              <v:group id="Группа 5" o:spid="_x0000_s1229" style="position:absolute;top:51126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group id="Группа 6" o:spid="_x0000_s12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91" o:spid="_x0000_s123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" filled="f" strokeweight="1.5pt">
                    <v:textbox inset=",1mm"/>
                  </v:rect>
                  <v:group id="Группа 8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group id="Группа 21" o:spid="_x0000_s123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line id="Line 76" o:spid="_x0000_s123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tLKwwAAANsAAAAPAAAAZHJzL2Rvd25yZXYueG1sRI/NasMw&#10;EITvhbyD2EBvjRxT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k3LSysMAAADbAAAADwAA&#10;AAAAAAAAAAAAAAAHAgAAZHJzL2Rvd25yZXYueG1sUEsFBgAAAAADAAMAtwAAAPcCAAAAAA==&#10;" strokeweight="1.5pt"/>
                      <v:line id="Line 77" o:spid="_x0000_s123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dRwwAAANsAAAAPAAAAZHJzL2Rvd25yZXYueG1sRI/NasMw&#10;EITvhbyD2EBvjRxDQ3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/D53UcMAAADbAAAADwAA&#10;AAAAAAAAAAAAAAAHAgAAZHJzL2Rvd25yZXYueG1sUEsFBgAAAAADAAMAtwAAAPcCAAAAAA==&#10;" strokeweight="1.5pt"/>
                      <v:line id="Line 78" o:spid="_x0000_s123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        <v:line id="Line 79" o:spid="_x0000_s123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" strokeweight="1.5pt"/>
                    </v:group>
                    <v:line id="Line 92" o:spid="_x0000_s123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</v:group>
                </v:group>
                <v:group id="Группа 31" o:spid="_x0000_s123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Группа 35" o:spid="_x0000_s124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24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NeexAAAANsAAAAPAAAAZHJzL2Rvd25yZXYueG1sRI/RasJA&#10;FETfC/2H5Rb6UsxGh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AUo157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74088A77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24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0PswwAAANsAAAAPAAAAZHJzL2Rvd25yZXYueG1sRI/disIw&#10;FITvF3yHcARvljVVQd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dLdD7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7A4CDB9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24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kM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uvjl/gD5PIfAAD//wMAUEsBAi0AFAAGAAgAAAAhANvh9svuAAAAhQEAABMAAAAAAAAAAAAAAAAA&#10;AAAAAFtDb250ZW50X1R5cGVzXS54bWxQSwECLQAUAAYACAAAACEAWvQsW78AAAAVAQAACwAAAAAA&#10;AAAAAAAAAAAfAQAAX3JlbHMvLnJlbHNQSwECLQAUAAYACAAAACEAvYuZDM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7E560EC7" w14:textId="77777777" w:rsidR="001F1EE2" w:rsidRDefault="001F1EE2" w:rsidP="001F1EE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24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LgxAAAANsAAAAPAAAAZHJzL2Rvd25yZXYueG1sRI/disIw&#10;FITvF3yHcARvFk2Vx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CIVouD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7EB31979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24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6D79A91F" w14:textId="77777777" w:rsidR="001F1EE2" w:rsidRDefault="001F1EE2" w:rsidP="001F1E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4" o:spid="_x0000_s124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 id="Text Box 87" o:spid="_x0000_s124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6B2276A1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24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1174365D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24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" filled="f" stroked="f" strokeweight="1.5pt">
                      <v:textbox style="layout-flow:vertical;mso-layout-flow-alt:bottom-to-top" inset="0,0,0,0">
                        <w:txbxContent>
                          <w:p w14:paraId="342C00D4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25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aU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Zgv4/ZJ+gFz/AAAA//8DAFBLAQItABQABgAIAAAAIQDb4fbL7gAAAIUBAAATAAAAAAAAAAAA&#10;AAAAAAAAAABbQ29udGVudF9UeXBlc10ueG1sUEsBAi0AFAAGAAgAAAAhAFr0LFu/AAAAFQEAAAsA&#10;AAAAAAAAAAAAAAAAHwEAAF9yZWxzLy5yZWxzUEsBAi0AFAAGAAgAAAAhAAi8FpT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BD06FD4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25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1060738A" w14:textId="77777777" w:rsidR="001F1EE2" w:rsidRDefault="001F1EE2" w:rsidP="001F1E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Группа 54" o:spid="_x0000_s1252" style="position:absolute;left:79910;top:97880;width:66600;height:6984" coordsize="66600,6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Группа 55" o:spid="_x0000_s1253" style="position:absolute;width:66600;height:6984" coordsize="66599,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group id="Группа 56" o:spid="_x0000_s1254" style="position:absolute;width:66599;height:5398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Группа 57" o:spid="_x0000_s1255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line id="Line 102" o:spid="_x0000_s1256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" strokeweight="1.5pt">
                        <v:stroke startarrowwidth="narrow" startarrowlength="short" endarrowwidth="narrow" endarrowlength="short"/>
                      </v:line>
                      <v:line id="Line 112" o:spid="_x0000_s1257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16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Xicwu+X9AP04gcAAP//AwBQSwECLQAUAAYACAAAACEA2+H2y+4AAACFAQAAEwAAAAAAAAAA&#10;AAAAAAAAAAAAW0NvbnRlbnRfVHlwZXNdLnhtbFBLAQItABQABgAIAAAAIQBa9CxbvwAAABUBAAAL&#10;AAAAAAAAAAAAAAAAAB8BAABfcmVscy8ucmVsc1BLAQItABQABgAIAAAAIQA4wV16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13" o:spid="_x0000_s1258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z5a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T16Uv6AXr+CwAA//8DAFBLAQItABQABgAIAAAAIQDb4fbL7gAAAIUBAAATAAAAAAAAAAAAAAAA&#10;AAAAAABbQ29udGVudF9UeXBlc10ueG1sUEsBAi0AFAAGAAgAAAAhAFr0LFu/AAAAFQEAAAsAAAAA&#10;AAAAAAAAAAAAHwEAAF9yZWxzLy5yZWxzUEsBAi0AFAAGAAgAAAAhAGeXPlrBAAAA2wAAAA8AAAAA&#10;AAAAAAAAAAAABwIAAGRycy9kb3ducmV2LnhtbFBLBQYAAAAAAwADALcAAAD1AgAAAAA=&#10;" strokeweight="1.5pt">
                        <v:stroke startarrowwidth="narrow" startarrowlength="short" endarrowwidth="narrow" endarrowlength="short"/>
                      </v:line>
                      <v:line id="Прямая соединительная линия 18" o:spid="_x0000_s125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" strokecolor="windowText" strokeweight="1.5pt"/>
                      <v:line id="Line 98" o:spid="_x0000_s1260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99" o:spid="_x0000_s1261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0" o:spid="_x0000_s1262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  <v:line id="Line 101" o:spid="_x0000_s1263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" strokeweight="1.5pt">
                        <v:stroke startarrowwidth="narrow" startarrowlength="short" endarrowwidth="narrow" endarrowlength="short"/>
                      </v:line>
                      <v:line id="Line 103" o:spid="_x0000_s1264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">
                        <v:stroke startarrowwidth="narrow" startarrowlength="short" endarrowwidth="narrow" endarrowlength="short"/>
                      </v:line>
                      <v:line id="Line 133" o:spid="_x0000_s1265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  <v:stroke startarrowwidth="narrow" startarrowlength="short" endarrowwidth="narrow" endarrowlength="short"/>
                      </v:line>
                    </v:group>
                    <v:group id="Группа 68" o:spid="_x0000_s1266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Группа 69" o:spid="_x0000_s1267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rect id="Rectangle 123" o:spid="_x0000_s1268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" filled="f" stroked="f">
                          <v:textbox inset="1pt,.4mm,1pt,1pt">
                            <w:txbxContent>
                              <w:p w14:paraId="4A1A8586" w14:textId="77777777" w:rsidR="001F1EE2" w:rsidRPr="00CB1016" w:rsidRDefault="001F1EE2" w:rsidP="001F1EE2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26" o:spid="_x0000_s1269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" filled="f" stroked="f">
                          <v:textbox inset="1pt,.4mm,1pt,1pt">
                            <w:txbxContent>
                              <w:p w14:paraId="55AB574B" w14:textId="77777777" w:rsidR="001F1EE2" w:rsidRPr="005374BE" w:rsidRDefault="001F1EE2" w:rsidP="001F1EE2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E54C42">
                                  <w:rPr>
                                    <w:noProof/>
                                    <w:lang w:val="en-US"/>
                                  </w:rPr>
                                  <w:t>3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v:rect id="Rectangle 128" o:spid="_x0000_s1270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zq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HsH1S/gBcn4BAAD//wMAUEsBAi0AFAAGAAgAAAAhANvh9svuAAAAhQEAABMAAAAAAAAA&#10;AAAAAAAAAAAAAFtDb250ZW50X1R5cGVzXS54bWxQSwECLQAUAAYACAAAACEAWvQsW78AAAAVAQAA&#10;CwAAAAAAAAAAAAAAAAAfAQAAX3JlbHMvLnJlbHNQSwECLQAUAAYACAAAACEA4Jns6sYAAADbAAAA&#10;DwAAAAAAAAAAAAAAAAAHAgAAZHJzL2Rvd25yZXYueG1sUEsFBgAAAAADAAMAtwAAAPoCAAAAAA==&#10;" filled="f" stroked="f">
                          <v:textbox inset="1pt,.4mm,1pt,1pt">
                            <w:txbxContent>
                              <w:p w14:paraId="3128113C" w14:textId="08DFF07F" w:rsidR="001F1EE2" w:rsidRDefault="001F1EE2" w:rsidP="001F1EE2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66604C">
                                  <w:t>878.2023-АСУ ТП.СБ.1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Группа 74" o:spid="_x0000_s1271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<v:rect id="Rectangle 119" o:spid="_x0000_s127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0BHxQAAANsAAAAPAAAAZHJzL2Rvd25yZXYueG1sRI9Pa8JA&#10;FMTvhX6H5RW8SN1UoT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CWE0BHxQAAANsAAAAP&#10;AAAAAAAAAAAAAAAAAAcCAABkcnMvZG93bnJldi54bWxQSwUGAAAAAAMAAwC3AAAA+QIAAAAA&#10;" filled="f" stroked="f">
                          <v:textbox inset="0,0,0,0">
                            <w:txbxContent>
                              <w:p w14:paraId="0BA4B707" w14:textId="77777777" w:rsidR="001F1EE2" w:rsidRPr="00945CCC" w:rsidRDefault="001F1EE2" w:rsidP="001F1EE2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115" o:spid="_x0000_s1273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" filled="f" stroked="f">
                          <v:textbox inset="0,0,0,0">
                            <w:txbxContent>
                              <w:p w14:paraId="446DA44C" w14:textId="77777777" w:rsidR="001F1EE2" w:rsidRDefault="001F1EE2" w:rsidP="001F1EE2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20" o:spid="_x0000_s1274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" filled="f" stroked="f">
                          <v:textbox inset="0,0,0,0">
                            <w:txbxContent>
                              <w:p w14:paraId="11AB96E7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v:textbox>
                        </v:rect>
                        <v:rect id="Rectangle 121" o:spid="_x0000_s1275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" filled="f" stroked="f">
                          <v:textbox inset="0,0,0,0">
                            <w:txbxContent>
                              <w:p w14:paraId="7C5B3E3C" w14:textId="77777777" w:rsidR="001F1EE2" w:rsidRPr="000411E6" w:rsidRDefault="001F1EE2" w:rsidP="001F1EE2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43" o:spid="_x0000_s1276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  <v:textbox inset="0,0,0,0">
                            <w:txbxContent>
                              <w:p w14:paraId="772AD120" w14:textId="77777777" w:rsidR="001F1EE2" w:rsidRPr="005E4A3B" w:rsidRDefault="001F1EE2" w:rsidP="001F1EE2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v:textbox>
                        </v:rect>
                        <v:rect id="Rectangle 115" o:spid="_x0000_s127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  <v:textbox inset="0,0,0,0">
                            <w:txbxContent>
                              <w:p w14:paraId="2E85A7CC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5" o:spid="_x0000_s1278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  <v:textbox inset="0,0,0,0">
                            <w:txbxContent>
                              <w:p w14:paraId="388FD464" w14:textId="77777777" w:rsidR="001F1EE2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7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  <v:textbox inset="0,0,0,0">
                            <w:txbxContent>
                              <w:p w14:paraId="56C4FF10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19" o:spid="_x0000_s1280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  <v:textbox inset="0,0,0,0">
                            <w:txbxContent>
                              <w:p w14:paraId="08E9F06A" w14:textId="77777777" w:rsidR="001F1EE2" w:rsidRPr="00945CCC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1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  <v:textbox inset="0,0,0,0">
                            <w:txbxContent>
                              <w:p w14:paraId="78FD614D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0" o:spid="_x0000_s1282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  <v:textbox inset="0,0,0,0">
                            <w:txbxContent>
                              <w:p w14:paraId="057DE14E" w14:textId="77777777" w:rsidR="001F1EE2" w:rsidRPr="005E4A3B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  <v:textbox inset="0,0,0,0">
                            <w:txbxContent>
                              <w:p w14:paraId="318CA7A3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  <v:rect id="Rectangle 121" o:spid="_x0000_s1284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  <v:textbox inset="0,0,0,0">
                            <w:txbxContent>
                              <w:p w14:paraId="5825B186" w14:textId="77777777" w:rsidR="001F1EE2" w:rsidRPr="000411E6" w:rsidRDefault="001F1EE2" w:rsidP="001F1EE2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rect>
                      </v:group>
                    </v:group>
                  </v:group>
                  <v:group id="Группа 135" o:spid="_x0000_s1285" style="position:absolute;left:29553;top:5340;width:32400;height:1655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rect id="Rectangle 122" o:spid="_x0000_s128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" filled="f" stroked="f">
                      <v:textbox inset="1pt,.4mm,1pt,1pt">
                        <w:txbxContent>
                          <w:p w14:paraId="73709AD0" w14:textId="77777777" w:rsidR="001F1EE2" w:rsidRPr="006C5C53" w:rsidRDefault="001F1EE2" w:rsidP="001F1EE2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Копировал</w:t>
                            </w:r>
                          </w:p>
                        </w:txbxContent>
                      </v:textbox>
                    </v:rect>
                    <v:rect id="Rectangle 122" o:spid="_x0000_s128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" filled="f" stroked="f">
                      <v:textbox inset="1pt,.4mm,1pt,1pt">
                        <w:txbxContent>
                          <w:p w14:paraId="2F462CE8" w14:textId="77777777" w:rsidR="001F1EE2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Формат А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323586B7" w14:textId="77777777" w:rsidR="001F1EE2" w:rsidRPr="001F58C5" w:rsidRDefault="001F1EE2" w:rsidP="001F1EE2">
                            <w:pPr>
                              <w:pStyle w:val="34f3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line id="Line 99" o:spid="_x0000_s1288" style="position:absolute;visibility:visible;mso-wrap-style:square" from="0,0" to="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sP0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vH1GZ3ALn4BAAD//wMAUEsBAi0AFAAGAAgAAAAhANvh9svuAAAAhQEAABMAAAAAAAAA&#10;AAAAAAAAAAAAAFtDb250ZW50X1R5cGVzXS54bWxQSwECLQAUAAYACAAAACEAWvQsW78AAAAVAQAA&#10;CwAAAAAAAAAAAAAAAAAfAQAAX3JlbHMvLnJlbHNQSwECLQAUAAYACAAAACEAiZLD9M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</v:group>
              <v:rect id="Rectangle 74" o:spid="_x0000_s1289" style="position:absolute;left:4373;width:1422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L/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Nh9PYOv2fSEZDzHwAAAP//AwBQSwECLQAUAAYACAAAACEA2+H2y+4AAACFAQAAEwAAAAAAAAAA&#10;AAAAAAAAAAAAW0NvbnRlbnRfVHlwZXNdLnhtbFBLAQItABQABgAIAAAAIQBa9CxbvwAAABUBAAAL&#10;AAAAAAAAAAAAAAAAAB8BAABfcmVscy8ucmVsc1BLAQItABQABgAIAAAAIQBLuQL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0D65" w14:textId="77777777" w:rsidR="005D4516" w:rsidRDefault="005D451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32960025" wp14:editId="3F90496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975088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BFB670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64DD44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955C48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E209" w14:textId="77777777" w:rsidR="005D4516" w:rsidRDefault="005D451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979536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44F8FC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5ECA39C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E04213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2B6853" w14:textId="77777777" w:rsidR="005D4516" w:rsidRDefault="005D451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E25656" w14:textId="77777777" w:rsidR="005D4516" w:rsidRPr="00CB1016" w:rsidRDefault="005D451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94D561" w14:textId="77777777" w:rsidR="005D4516" w:rsidRPr="005374BE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54C42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07F980" w14:textId="77777777" w:rsidR="005D4516" w:rsidRDefault="005D451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54C42">
                                      <w:t>A.B.XXX.XX.XX.</w:t>
                                    </w:r>
                                    <w:proofErr w:type="gramStart"/>
                                    <w:r w:rsidR="00E54C42">
                                      <w:t>X-X</w:t>
                                    </w:r>
                                    <w:proofErr w:type="gramEnd"/>
                                    <w:r w:rsidR="00E54C4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368DFC1" w14:textId="77777777" w:rsidR="005D4516" w:rsidRPr="00945CCC" w:rsidRDefault="005D451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269D66" w14:textId="77777777" w:rsidR="005D4516" w:rsidRDefault="005D451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580845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E6D2CB" w14:textId="77777777" w:rsidR="005D4516" w:rsidRPr="000411E6" w:rsidRDefault="005D451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F2DEE3" w14:textId="77777777" w:rsidR="005D4516" w:rsidRPr="005E4A3B" w:rsidRDefault="005D451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1BEE4D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2BEF5F" w14:textId="77777777" w:rsidR="005D451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C1D55E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88C967" w14:textId="77777777" w:rsidR="005D4516" w:rsidRPr="00945CCC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2CB7A0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8CCDF3" w14:textId="77777777" w:rsidR="005D4516" w:rsidRPr="005E4A3B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C8401A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0F991C" w14:textId="77777777" w:rsidR="005D4516" w:rsidRPr="000411E6" w:rsidRDefault="005D451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A7FCDA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FCA05D" w14:textId="77777777" w:rsidR="005D4516" w:rsidRPr="006C5C53" w:rsidRDefault="005D451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960025" id="Группа 550" o:spid="_x0000_s1290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">
              <v:group id="Группа 551" o:spid="_x0000_s1291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92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93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9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95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96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97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98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99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300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301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303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304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B975088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5BFB670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064DD44" w14:textId="77777777" w:rsidR="005D4516" w:rsidRDefault="005D451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B955C48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85FE209" w14:textId="77777777" w:rsidR="005D4516" w:rsidRDefault="005D451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310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311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6979536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244F8FC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55ECA39C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FE04213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72B6853" w14:textId="77777777" w:rsidR="005D4516" w:rsidRDefault="005D451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317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318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319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329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330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331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02E25656" w14:textId="77777777" w:rsidR="005D4516" w:rsidRPr="00CB1016" w:rsidRDefault="005D451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4894D561" w14:textId="77777777" w:rsidR="005D4516" w:rsidRPr="005374BE" w:rsidRDefault="005D451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54C42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4C07F980" w14:textId="77777777" w:rsidR="005D4516" w:rsidRDefault="005D451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54C42">
                                <w:t>A.B.XXX.XX.XX.</w:t>
                              </w:r>
                              <w:proofErr w:type="gramStart"/>
                              <w:r w:rsidR="00E54C42">
                                <w:t>X-X</w:t>
                              </w:r>
                              <w:proofErr w:type="gramEnd"/>
                              <w:r w:rsidR="00E54C4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334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33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1368DFC1" w14:textId="77777777" w:rsidR="005D4516" w:rsidRPr="00945CCC" w:rsidRDefault="005D451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33269D66" w14:textId="77777777" w:rsidR="005D4516" w:rsidRDefault="005D451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6C580845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6FE6D2CB" w14:textId="77777777" w:rsidR="005D4516" w:rsidRPr="000411E6" w:rsidRDefault="005D451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5EF2DEE3" w14:textId="77777777" w:rsidR="005D4516" w:rsidRPr="005E4A3B" w:rsidRDefault="005D451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701BEE4D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4E2BEF5F" w14:textId="77777777" w:rsidR="005D451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1CC1D55E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0788C967" w14:textId="77777777" w:rsidR="005D4516" w:rsidRPr="00945CCC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012CB7A0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5E8CCDF3" w14:textId="77777777" w:rsidR="005D4516" w:rsidRPr="005E4A3B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6FC8401A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0F991C" w14:textId="77777777" w:rsidR="005D4516" w:rsidRPr="000411E6" w:rsidRDefault="005D451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348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349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00A7FCDA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2FCA05D" w14:textId="77777777" w:rsidR="005D4516" w:rsidRPr="006C5C53" w:rsidRDefault="005D451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C5BB" w14:textId="77777777" w:rsidR="00441C13" w:rsidRDefault="00441C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D5CFCF1" wp14:editId="13605B15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BBF370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64C9A0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9F621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88500F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86AE68" w14:textId="77777777" w:rsidR="00441C13" w:rsidRDefault="00441C1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FA468B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0E2447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A7D402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F38D0D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5E7A76" w14:textId="77777777" w:rsidR="00441C13" w:rsidRDefault="00441C1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11360D" w14:textId="77777777" w:rsidR="00441C13" w:rsidRPr="00945CCC" w:rsidRDefault="00441C1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128BAD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7E1831" w14:textId="77777777" w:rsidR="00441C13" w:rsidRDefault="00441C1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0FDA8B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907242" w14:textId="77777777" w:rsidR="00441C13" w:rsidRPr="000411E6" w:rsidRDefault="00441C1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75C3A0" w14:textId="77777777" w:rsidR="00441C13" w:rsidRDefault="00441C1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BFD78D" w14:textId="77777777" w:rsidR="00441C13" w:rsidRDefault="00441C1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467E05" w14:textId="77777777" w:rsidR="00441C13" w:rsidRPr="005E4A3B" w:rsidRDefault="00441C1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9E7C88" w14:textId="77777777" w:rsidR="00441C13" w:rsidRPr="00931BF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1FE1FE" w14:textId="77777777" w:rsidR="00441C13" w:rsidRPr="00A32665" w:rsidRDefault="00441C1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83757CB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90E31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11BCBA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8D1311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0DCCB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07D02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309211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35A0E3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20FAA5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9F1B4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8D7DC9" w14:textId="77777777" w:rsidR="00441C13" w:rsidRPr="0079077B" w:rsidRDefault="00E54C42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3D28AE" w14:textId="77777777" w:rsidR="00441C13" w:rsidRPr="00A32665" w:rsidRDefault="00441C1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40CD28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FBE0B0" w14:textId="77777777" w:rsidR="00441C13" w:rsidRPr="00CB1016" w:rsidRDefault="00441C1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D22FA7" w14:textId="77777777" w:rsidR="00441C13" w:rsidRPr="005374BE" w:rsidRDefault="00441C1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 w:rsidRPr="00E54C4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524316" w14:textId="77777777" w:rsidR="00441C13" w:rsidRPr="005374BE" w:rsidRDefault="00441C1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B84780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4CD632" w14:textId="77777777" w:rsidR="00441C13" w:rsidRDefault="00441C1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54C42">
                                    <w:t>A.B.XXX.XX.XX.</w:t>
                                  </w:r>
                                  <w:proofErr w:type="gramStart"/>
                                  <w:r w:rsidR="00E54C42">
                                    <w:t>X-X</w:t>
                                  </w:r>
                                  <w:proofErr w:type="gramEnd"/>
                                  <w:r w:rsidR="00E54C42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211513" w14:textId="77777777" w:rsidR="00441C13" w:rsidRDefault="00E54C42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441C13">
                                    <w:t>.</w:t>
                                  </w:r>
                                </w:p>
                                <w:p w14:paraId="19324AE7" w14:textId="77777777" w:rsidR="00441C13" w:rsidRPr="00F9048A" w:rsidRDefault="00441C1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54C42">
                                    <w:rPr>
                                      <w:rStyle w:val="34fe"/>
                                    </w:rPr>
                                    <w:t>Схема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78C3F5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B8D947" w14:textId="77777777" w:rsidR="00441C13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ED0393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98B2A5" w14:textId="77777777" w:rsidR="00441C13" w:rsidRPr="00945CCC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36473E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94715C" w14:textId="77777777" w:rsidR="00441C13" w:rsidRPr="005E4A3B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E83177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0AC806" w14:textId="77777777" w:rsidR="00441C13" w:rsidRPr="000411E6" w:rsidRDefault="00441C1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40FE46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D29433" w14:textId="77777777" w:rsidR="00441C13" w:rsidRPr="006C5C53" w:rsidRDefault="00441C13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D5CFCF1" id="Группа 10" o:spid="_x0000_s1351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">
              <v:group id="Группа 11" o:spid="_x0000_s1352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group id="Группа 12" o:spid="_x0000_s135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13" o:spid="_x0000_s135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Группа 14" o:spid="_x0000_s13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91" o:spid="_x0000_s135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" filled="f" strokeweight="1.5pt">
                        <v:textbox inset=",1mm"/>
                      </v:rect>
                      <v:group id="Группа 16" o:spid="_x0000_s135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Группа 17" o:spid="_x0000_s135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line id="Line 76" o:spid="_x0000_s135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  <v:line id="Line 77" o:spid="_x0000_s136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    <v:line id="Line 78" o:spid="_x0000_s136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                <v:line id="Line 79" o:spid="_x0000_s136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      </v:group>
                    </v:group>
                    <v:group id="Группа 26" o:spid="_x0000_s136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Группа 28" o:spid="_x0000_s136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ABBF370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B64C9A0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xy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mL7B40v8AXJxBwAA//8DAFBLAQItABQABgAIAAAAIQDb4fbL7gAAAIUBAAATAAAAAAAAAAAA&#10;AAAAAAAAAABbQ29udGVudF9UeXBlc10ueG1sUEsBAi0AFAAGAAgAAAAhAFr0LFu/AAAAFQEAAAsA&#10;AAAAAAAAAAAAAAAAHwEAAF9yZWxzLy5yZWxzUEsBAi0AFAAGAAgAAAAhAJq27HL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E9F6218" w14:textId="77777777" w:rsidR="00441C13" w:rsidRDefault="00441C1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IF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amRyB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688500F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+Z3wAAAANsAAAAPAAAAZHJzL2Rvd25yZXYueG1sRE/NisIw&#10;EL4L+w5hFrzImuqC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G/vmd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E86AE68" w14:textId="77777777" w:rsidR="00441C13" w:rsidRDefault="00441C1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7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87" o:spid="_x0000_s137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0FA468B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A0E2447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FA7D402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0F38D0D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85E7A76" w14:textId="77777777" w:rsidR="00441C13" w:rsidRDefault="00441C1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" filled="f" strokeweight="1.5pt">
                    <v:textbox inset=",1mm"/>
                  </v:rect>
                </v:group>
                <v:group id="Группа 474" o:spid="_x0000_s1378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group id="Группа 475" o:spid="_x0000_s1379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<v:line id="Line 102" o:spid="_x0000_s1380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eryAAAANwAAAAPAAAAZHJzL2Rvd25yZXYueG1sRI9PS8NA&#10;FMTvgt9heYIXaTdNp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DV+rer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0SdxgAAANwAAAAPAAAAZHJzL2Rvd25yZXYueG1sRI9Ra8JA&#10;EITfC/0Pxxb6UvTSWk5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75dEn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tzpxgAAANwAAAAPAAAAZHJzL2Rvd25yZXYueG1sRI9Ra8JA&#10;EITfC/0Pxwp9KfXSI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YH7c6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wOY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5o9wOxOPgFxeAQAA//8DAFBLAQItABQABgAIAAAAIQDb4fbL7gAAAIUBAAATAAAAAAAA&#10;AAAAAAAAAAAAAABbQ29udGVudF9UeXBlc10ueG1sUEsBAi0AFAAGAAgAAAAhAFr0LFu/AAAAFQEA&#10;AAsAAAAAAAAAAAAAAAAAHwEAAF9yZWxzLy5yZWxzUEsBAi0AFAAGAAgAAAAhAIYzA5jHAAAA3AAA&#10;AA8AAAAAAAAAAAAAAAAABwIAAGRycy9kb3ducmV2LnhtbFBLBQYAAAAAAwADALcAAAD7AgAAAAA=&#10;"/>
                    <v:line id="Line 135" o:spid="_x0000_s1388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Z3v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vC4SOH/TDwCcvUHAAD//wMAUEsBAi0AFAAGAAgAAAAhANvh9svuAAAAhQEAABMAAAAAAAAA&#10;AAAAAAAAAAAAAFtDb250ZW50X1R5cGVzXS54bWxQSwECLQAUAAYACAAAACEAWvQsW78AAAAVAQAA&#10;CwAAAAAAAAAAAAAAAAAfAQAAX3JlbHMvLnJlbHNQSwECLQAUAAYACAAAACEAduGd78YAAADcAAAA&#10;DwAAAAAAAAAAAAAAAAAHAgAAZHJzL2Rvd25yZXYueG1sUEsFBgAAAAADAAMAtwAAAPoCAAAAAA==&#10;"/>
                    <v:line id="Прямая соединительная линия 18" o:spid="_x0000_s138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dRD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NITLmXQE9OQMAAD//wMAUEsBAi0AFAAGAAgAAAAhANvh9svuAAAAhQEAABMAAAAAAAAA&#10;AAAAAAAAAAAAAFtDb250ZW50X1R5cGVzXS54bWxQSwECLQAUAAYACAAAACEAWvQsW78AAAAVAQAA&#10;CwAAAAAAAAAAAAAAAAAfAQAAX3JlbHMvLnJlbHNQSwECLQAUAAYACAAAACEAFXXUQ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401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402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1411360D" w14:textId="77777777" w:rsidR="00441C13" w:rsidRPr="00945CCC" w:rsidRDefault="00441C1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5F128BAD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487E1831" w14:textId="77777777" w:rsidR="00441C13" w:rsidRDefault="00441C1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5A0FDA8B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9907242" w14:textId="77777777" w:rsidR="00441C13" w:rsidRPr="000411E6" w:rsidRDefault="00441C1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275C3A0" w14:textId="77777777" w:rsidR="00441C13" w:rsidRDefault="00441C1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5BFD78D" w14:textId="77777777" w:rsidR="00441C13" w:rsidRDefault="00441C1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4F467E05" w14:textId="77777777" w:rsidR="00441C13" w:rsidRPr="005E4A3B" w:rsidRDefault="00441C1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3F9E7C88" w14:textId="77777777" w:rsidR="00441C13" w:rsidRPr="00931BF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5C1FE1FE" w14:textId="77777777" w:rsidR="00441C13" w:rsidRPr="00A32665" w:rsidRDefault="00441C1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483757CB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5E90E31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0F11BCBA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308D1311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280DCCB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4B07D02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0309211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335A0E3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7520FAA5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64B9F1B4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118D7DC9" w14:textId="77777777" w:rsidR="00441C13" w:rsidRPr="0079077B" w:rsidRDefault="00E54C42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553D28AE" w14:textId="77777777" w:rsidR="00441C13" w:rsidRPr="00A32665" w:rsidRDefault="00441C1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A40CD28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30FBE0B0" w14:textId="77777777" w:rsidR="00441C13" w:rsidRPr="00CB1016" w:rsidRDefault="00441C1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55D22FA7" w14:textId="77777777" w:rsidR="00441C13" w:rsidRPr="005374BE" w:rsidRDefault="00441C1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 w:rsidRPr="00E54C4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54C4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38524316" w14:textId="77777777" w:rsidR="00441C13" w:rsidRPr="005374BE" w:rsidRDefault="00441C1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46B84780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414CD632" w14:textId="77777777" w:rsidR="00441C13" w:rsidRDefault="00441C1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54C42">
                              <w:t>A.B.XXX.XX.XX.</w:t>
                            </w:r>
                            <w:proofErr w:type="gramStart"/>
                            <w:r w:rsidR="00E54C42">
                              <w:t>X-X</w:t>
                            </w:r>
                            <w:proofErr w:type="gramEnd"/>
                            <w:r w:rsidR="00E54C42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1D211513" w14:textId="77777777" w:rsidR="00441C13" w:rsidRDefault="00E54C42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441C13">
                              <w:t>.</w:t>
                            </w:r>
                          </w:p>
                          <w:p w14:paraId="19324AE7" w14:textId="77777777" w:rsidR="00441C13" w:rsidRPr="00F9048A" w:rsidRDefault="00441C1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54C42">
                              <w:rPr>
                                <w:rStyle w:val="34fe"/>
                              </w:rPr>
                              <w:t>Схема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278C3F5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0AB8D947" w14:textId="77777777" w:rsidR="00441C13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33ED0393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2198B2A5" w14:textId="77777777" w:rsidR="00441C13" w:rsidRPr="00945CCC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436473E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0894715C" w14:textId="77777777" w:rsidR="00441C13" w:rsidRPr="005E4A3B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04E83177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510AC806" w14:textId="77777777" w:rsidR="00441C13" w:rsidRPr="000411E6" w:rsidRDefault="00441C1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43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44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4840FE46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21D29433" w14:textId="77777777" w:rsidR="00441C13" w:rsidRPr="006C5C53" w:rsidRDefault="00441C13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05804">
    <w:abstractNumId w:val="31"/>
  </w:num>
  <w:num w:numId="2" w16cid:durableId="260458882">
    <w:abstractNumId w:val="28"/>
  </w:num>
  <w:num w:numId="3" w16cid:durableId="240649209">
    <w:abstractNumId w:val="10"/>
  </w:num>
  <w:num w:numId="4" w16cid:durableId="1550647842">
    <w:abstractNumId w:val="4"/>
  </w:num>
  <w:num w:numId="5" w16cid:durableId="60174907">
    <w:abstractNumId w:val="32"/>
  </w:num>
  <w:num w:numId="6" w16cid:durableId="441073652">
    <w:abstractNumId w:val="26"/>
  </w:num>
  <w:num w:numId="7" w16cid:durableId="2091344546">
    <w:abstractNumId w:val="3"/>
  </w:num>
  <w:num w:numId="8" w16cid:durableId="729117602">
    <w:abstractNumId w:val="16"/>
  </w:num>
  <w:num w:numId="9" w16cid:durableId="1153254464">
    <w:abstractNumId w:val="6"/>
  </w:num>
  <w:num w:numId="10" w16cid:durableId="393165725">
    <w:abstractNumId w:val="17"/>
  </w:num>
  <w:num w:numId="11" w16cid:durableId="403259052">
    <w:abstractNumId w:val="27"/>
  </w:num>
  <w:num w:numId="12" w16cid:durableId="444274748">
    <w:abstractNumId w:val="23"/>
  </w:num>
  <w:num w:numId="13" w16cid:durableId="334111274">
    <w:abstractNumId w:val="1"/>
  </w:num>
  <w:num w:numId="14" w16cid:durableId="1042290598">
    <w:abstractNumId w:val="21"/>
  </w:num>
  <w:num w:numId="15" w16cid:durableId="91824041">
    <w:abstractNumId w:val="15"/>
  </w:num>
  <w:num w:numId="16" w16cid:durableId="782262833">
    <w:abstractNumId w:val="29"/>
  </w:num>
  <w:num w:numId="17" w16cid:durableId="479924747">
    <w:abstractNumId w:val="20"/>
  </w:num>
  <w:num w:numId="18" w16cid:durableId="203757404">
    <w:abstractNumId w:val="25"/>
  </w:num>
  <w:num w:numId="19" w16cid:durableId="1682469769">
    <w:abstractNumId w:val="0"/>
  </w:num>
  <w:num w:numId="20" w16cid:durableId="621375624">
    <w:abstractNumId w:val="14"/>
  </w:num>
  <w:num w:numId="21" w16cid:durableId="935750376">
    <w:abstractNumId w:val="33"/>
  </w:num>
  <w:num w:numId="22" w16cid:durableId="240144566">
    <w:abstractNumId w:val="33"/>
    <w:lvlOverride w:ilvl="0">
      <w:startOverride w:val="1"/>
    </w:lvlOverride>
  </w:num>
  <w:num w:numId="23" w16cid:durableId="1661999719">
    <w:abstractNumId w:val="4"/>
    <w:lvlOverride w:ilvl="0">
      <w:startOverride w:val="1"/>
    </w:lvlOverride>
  </w:num>
  <w:num w:numId="24" w16cid:durableId="1149442098">
    <w:abstractNumId w:val="27"/>
    <w:lvlOverride w:ilvl="0">
      <w:startOverride w:val="1"/>
    </w:lvlOverride>
  </w:num>
  <w:num w:numId="25" w16cid:durableId="214276845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7266949">
    <w:abstractNumId w:val="13"/>
  </w:num>
  <w:num w:numId="27" w16cid:durableId="1774282425">
    <w:abstractNumId w:val="5"/>
  </w:num>
  <w:num w:numId="28" w16cid:durableId="863858969">
    <w:abstractNumId w:val="18"/>
  </w:num>
  <w:num w:numId="29" w16cid:durableId="301663557">
    <w:abstractNumId w:val="24"/>
  </w:num>
  <w:num w:numId="30" w16cid:durableId="800851305">
    <w:abstractNumId w:val="2"/>
  </w:num>
  <w:num w:numId="31" w16cid:durableId="834884005">
    <w:abstractNumId w:val="30"/>
  </w:num>
  <w:num w:numId="32" w16cid:durableId="162164179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08300091">
    <w:abstractNumId w:val="30"/>
    <w:lvlOverride w:ilvl="0">
      <w:startOverride w:val="1"/>
    </w:lvlOverride>
  </w:num>
  <w:num w:numId="34" w16cid:durableId="776020037">
    <w:abstractNumId w:val="8"/>
  </w:num>
  <w:num w:numId="35" w16cid:durableId="1828545231">
    <w:abstractNumId w:val="12"/>
  </w:num>
  <w:num w:numId="36" w16cid:durableId="629749715">
    <w:abstractNumId w:val="7"/>
  </w:num>
  <w:num w:numId="37" w16cid:durableId="1560826170">
    <w:abstractNumId w:val="34"/>
  </w:num>
  <w:num w:numId="38" w16cid:durableId="794956038">
    <w:abstractNumId w:val="19"/>
  </w:num>
  <w:num w:numId="39" w16cid:durableId="3286927">
    <w:abstractNumId w:val="19"/>
    <w:lvlOverride w:ilvl="0">
      <w:startOverride w:val="1"/>
    </w:lvlOverride>
  </w:num>
  <w:num w:numId="40" w16cid:durableId="1539077560">
    <w:abstractNumId w:val="11"/>
  </w:num>
  <w:num w:numId="41" w16cid:durableId="1178429242">
    <w:abstractNumId w:val="9"/>
  </w:num>
  <w:num w:numId="42" w16cid:durableId="1550189488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0C7"/>
    <w:rsid w:val="000015AE"/>
    <w:rsid w:val="00002A63"/>
    <w:rsid w:val="00002BD9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53F1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71B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AC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035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27A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1284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29D4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520C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1EE2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039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176FD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6E48"/>
    <w:rsid w:val="0032763C"/>
    <w:rsid w:val="003313FE"/>
    <w:rsid w:val="00333863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605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0EE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1C13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530E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306"/>
    <w:rsid w:val="00515D6C"/>
    <w:rsid w:val="00516371"/>
    <w:rsid w:val="00516E56"/>
    <w:rsid w:val="00520601"/>
    <w:rsid w:val="00520668"/>
    <w:rsid w:val="0052307A"/>
    <w:rsid w:val="00523B55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337"/>
    <w:rsid w:val="00554988"/>
    <w:rsid w:val="00555D04"/>
    <w:rsid w:val="00556E81"/>
    <w:rsid w:val="005652DC"/>
    <w:rsid w:val="00565F5A"/>
    <w:rsid w:val="00566370"/>
    <w:rsid w:val="00566B48"/>
    <w:rsid w:val="005701FE"/>
    <w:rsid w:val="00570FA7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516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6E1"/>
    <w:rsid w:val="00657CBE"/>
    <w:rsid w:val="00660278"/>
    <w:rsid w:val="006616C5"/>
    <w:rsid w:val="006644C9"/>
    <w:rsid w:val="0066598D"/>
    <w:rsid w:val="00665F35"/>
    <w:rsid w:val="0066604C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8E2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0811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2AB8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74B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002C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DB2"/>
    <w:rsid w:val="00834EE8"/>
    <w:rsid w:val="0083569C"/>
    <w:rsid w:val="00836696"/>
    <w:rsid w:val="00836D9B"/>
    <w:rsid w:val="0083779C"/>
    <w:rsid w:val="008378D1"/>
    <w:rsid w:val="00841229"/>
    <w:rsid w:val="00843A33"/>
    <w:rsid w:val="008451E9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09FB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2D12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11A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B5EB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474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421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22E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7745"/>
    <w:rsid w:val="00A60977"/>
    <w:rsid w:val="00A60C32"/>
    <w:rsid w:val="00A62277"/>
    <w:rsid w:val="00A632FA"/>
    <w:rsid w:val="00A6406D"/>
    <w:rsid w:val="00A64B2B"/>
    <w:rsid w:val="00A652DF"/>
    <w:rsid w:val="00A6578A"/>
    <w:rsid w:val="00A65A5A"/>
    <w:rsid w:val="00A65EC1"/>
    <w:rsid w:val="00A6759D"/>
    <w:rsid w:val="00A714D1"/>
    <w:rsid w:val="00A71C2B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4D53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4E84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768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A25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BA7"/>
    <w:rsid w:val="00C6216B"/>
    <w:rsid w:val="00C622C5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3E46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09D5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C42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44E56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BEE"/>
    <w:rsid w:val="00FA73CD"/>
    <w:rsid w:val="00FB226E"/>
    <w:rsid w:val="00FB2346"/>
    <w:rsid w:val="00FB3737"/>
    <w:rsid w:val="00FB3846"/>
    <w:rsid w:val="00FB3899"/>
    <w:rsid w:val="00FB4081"/>
    <w:rsid w:val="00FB5B38"/>
    <w:rsid w:val="00FC01FB"/>
    <w:rsid w:val="00FC0E09"/>
    <w:rsid w:val="00FC23CE"/>
    <w:rsid w:val="00FC2B1B"/>
    <w:rsid w:val="00FC3300"/>
    <w:rsid w:val="00FC33E3"/>
    <w:rsid w:val="00FC4C62"/>
    <w:rsid w:val="00FC5827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71D"/>
    <w:rsid w:val="00FF09A2"/>
    <w:rsid w:val="00FF111F"/>
    <w:rsid w:val="00FF1B91"/>
    <w:rsid w:val="00FF46AC"/>
    <w:rsid w:val="00F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E5ADAC"/>
  <w15:docId w15:val="{74D4D948-E6FE-4871-9A87-C3BA37E6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54C42"/>
    <w:rPr>
      <w:sz w:val="24"/>
    </w:rPr>
  </w:style>
  <w:style w:type="paragraph" w:styleId="1">
    <w:name w:val="heading 1"/>
    <w:next w:val="34b"/>
    <w:link w:val="10"/>
    <w:qFormat/>
    <w:rsid w:val="00E54C4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54C4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54C4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54C4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54C4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54C4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54C4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54C4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54C4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E54C42"/>
    <w:rPr>
      <w:rFonts w:ascii="Calibri" w:hAnsi="Calibri"/>
    </w:rPr>
  </w:style>
  <w:style w:type="paragraph" w:customStyle="1" w:styleId="34b">
    <w:name w:val="34_Абзац_Обычный"/>
    <w:link w:val="34d"/>
    <w:qFormat/>
    <w:rsid w:val="00E54C4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54C42"/>
    <w:rPr>
      <w:sz w:val="24"/>
      <w:lang w:eastAsia="x-none"/>
    </w:rPr>
  </w:style>
  <w:style w:type="character" w:customStyle="1" w:styleId="10">
    <w:name w:val="Заголовок 1 Знак"/>
    <w:link w:val="1"/>
    <w:rsid w:val="00E54C4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54C42"/>
    <w:rPr>
      <w:b/>
      <w:sz w:val="32"/>
    </w:rPr>
  </w:style>
  <w:style w:type="character" w:customStyle="1" w:styleId="30">
    <w:name w:val="Заголовок 3 Знак"/>
    <w:link w:val="3"/>
    <w:rsid w:val="00E54C42"/>
    <w:rPr>
      <w:b/>
      <w:bCs/>
      <w:sz w:val="28"/>
    </w:rPr>
  </w:style>
  <w:style w:type="character" w:customStyle="1" w:styleId="40">
    <w:name w:val="Заголовок 4 Знак"/>
    <w:link w:val="4"/>
    <w:rsid w:val="00E54C42"/>
    <w:rPr>
      <w:b/>
      <w:sz w:val="24"/>
    </w:rPr>
  </w:style>
  <w:style w:type="character" w:customStyle="1" w:styleId="50">
    <w:name w:val="Заголовок 5 Знак"/>
    <w:link w:val="5"/>
    <w:rsid w:val="00E54C4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54C4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54C4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54C4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54C4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54C4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54C4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54C4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54C42"/>
    <w:rPr>
      <w:u w:val="single"/>
    </w:rPr>
  </w:style>
  <w:style w:type="paragraph" w:customStyle="1" w:styleId="349">
    <w:name w:val="34_Список_Библиография"/>
    <w:basedOn w:val="34b"/>
    <w:rsid w:val="00E54C4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50A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54C4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54C4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54C4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54C4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54C4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50A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54C4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50A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54C4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54C4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54C4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54C42"/>
    <w:rPr>
      <w:b w:val="0"/>
      <w:i/>
    </w:rPr>
  </w:style>
  <w:style w:type="character" w:customStyle="1" w:styleId="34fc">
    <w:name w:val="34_Знак_Название_файла"/>
    <w:qFormat/>
    <w:rsid w:val="00E54C42"/>
    <w:rPr>
      <w:rFonts w:ascii="Calibri" w:hAnsi="Calibri"/>
    </w:rPr>
  </w:style>
  <w:style w:type="character" w:customStyle="1" w:styleId="34fd">
    <w:name w:val="34_Знак_Термин"/>
    <w:rsid w:val="00E54C42"/>
    <w:rPr>
      <w:i/>
    </w:rPr>
  </w:style>
  <w:style w:type="character" w:customStyle="1" w:styleId="34fe">
    <w:name w:val="34_Знак_Полужирный"/>
    <w:rsid w:val="00E54C42"/>
    <w:rPr>
      <w:b/>
    </w:rPr>
  </w:style>
  <w:style w:type="character" w:customStyle="1" w:styleId="34ff">
    <w:name w:val="34_Знак_Верхний_индекс"/>
    <w:rsid w:val="00E54C42"/>
    <w:rPr>
      <w:vertAlign w:val="superscript"/>
    </w:rPr>
  </w:style>
  <w:style w:type="character" w:customStyle="1" w:styleId="3424">
    <w:name w:val="34_Список_Марк_2 Знак"/>
    <w:link w:val="3423"/>
    <w:rsid w:val="007278E2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54C4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54C4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54C4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54C42"/>
    <w:pPr>
      <w:numPr>
        <w:numId w:val="31"/>
      </w:numPr>
    </w:pPr>
  </w:style>
  <w:style w:type="character" w:customStyle="1" w:styleId="3419">
    <w:name w:val="34_Список_Марк_1 Знак"/>
    <w:link w:val="3413"/>
    <w:rsid w:val="00050AC2"/>
    <w:rPr>
      <w:sz w:val="24"/>
      <w:lang w:eastAsia="x-none"/>
    </w:rPr>
  </w:style>
  <w:style w:type="paragraph" w:styleId="a4">
    <w:name w:val="footnote text"/>
    <w:basedOn w:val="34b"/>
    <w:link w:val="a5"/>
    <w:rsid w:val="00E54C4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54C42"/>
    <w:pPr>
      <w:numPr>
        <w:numId w:val="30"/>
      </w:numPr>
    </w:pPr>
  </w:style>
  <w:style w:type="character" w:customStyle="1" w:styleId="341a">
    <w:name w:val="34_Список_Нум_1 Знак"/>
    <w:link w:val="341"/>
    <w:rsid w:val="00050A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54C4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50A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54C42"/>
    <w:pPr>
      <w:keepNext/>
    </w:pPr>
  </w:style>
  <w:style w:type="paragraph" w:customStyle="1" w:styleId="34f1">
    <w:name w:val="34_Рамка_Основной"/>
    <w:basedOn w:val="34b"/>
    <w:link w:val="34f0"/>
    <w:rsid w:val="00E54C4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54C4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54C4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54C4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54C4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54C4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54C4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54C4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54C4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54C4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54C4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54C4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54C4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54C4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50A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54C4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54C4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54C4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54C4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54C4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54C42"/>
    <w:rPr>
      <w:sz w:val="18"/>
      <w:lang w:eastAsia="x-none"/>
    </w:rPr>
  </w:style>
  <w:style w:type="paragraph" w:customStyle="1" w:styleId="34fff1">
    <w:name w:val="34_Листинг"/>
    <w:basedOn w:val="34b"/>
    <w:rsid w:val="00E54C4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54C42"/>
    <w:rPr>
      <w:b/>
    </w:rPr>
  </w:style>
  <w:style w:type="paragraph" w:customStyle="1" w:styleId="3440">
    <w:name w:val="34_Заголовок_4_Приложение"/>
    <w:basedOn w:val="4"/>
    <w:next w:val="34b"/>
    <w:rsid w:val="00E54C4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54C4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54C4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54C4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54C4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54C4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54C4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54C4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54C4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54C4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54C4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54C4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54C4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54C4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54C4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54C4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54C42"/>
  </w:style>
  <w:style w:type="paragraph" w:customStyle="1" w:styleId="34fffb">
    <w:name w:val="34_Пример_Заголовок"/>
    <w:basedOn w:val="34f8"/>
    <w:next w:val="34f8"/>
    <w:rsid w:val="00E54C42"/>
    <w:pPr>
      <w:keepNext/>
      <w:spacing w:after="120"/>
    </w:pPr>
    <w:rPr>
      <w:b/>
      <w:lang w:eastAsia="ru-RU"/>
    </w:rPr>
  </w:style>
  <w:style w:type="character" w:styleId="a7">
    <w:name w:val="FollowedHyperlink"/>
    <w:rsid w:val="00E54C42"/>
    <w:rPr>
      <w:color w:val="auto"/>
    </w:rPr>
  </w:style>
  <w:style w:type="character" w:customStyle="1" w:styleId="34fffc">
    <w:name w:val="34_Знак_Нижний_индекс"/>
    <w:rsid w:val="00E54C42"/>
    <w:rPr>
      <w:vertAlign w:val="subscript"/>
    </w:rPr>
  </w:style>
  <w:style w:type="character" w:styleId="a8">
    <w:name w:val="footnote reference"/>
    <w:basedOn w:val="a1"/>
    <w:semiHidden/>
    <w:rsid w:val="00E54C42"/>
    <w:rPr>
      <w:vertAlign w:val="superscript"/>
    </w:rPr>
  </w:style>
  <w:style w:type="paragraph" w:styleId="a9">
    <w:name w:val="header"/>
    <w:basedOn w:val="34b"/>
    <w:link w:val="aa"/>
    <w:rsid w:val="00E54C4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54C42"/>
    <w:rPr>
      <w:lang w:eastAsia="x-none"/>
    </w:rPr>
  </w:style>
  <w:style w:type="paragraph" w:styleId="ab">
    <w:name w:val="footer"/>
    <w:basedOn w:val="34b"/>
    <w:link w:val="ac"/>
    <w:rsid w:val="00E54C4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54C42"/>
    <w:rPr>
      <w:lang w:eastAsia="x-none"/>
    </w:rPr>
  </w:style>
  <w:style w:type="numbering" w:customStyle="1" w:styleId="a">
    <w:name w:val="Приложение"/>
    <w:uiPriority w:val="99"/>
    <w:rsid w:val="00E54C4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54C42"/>
    <w:pPr>
      <w:keepNext/>
    </w:pPr>
  </w:style>
  <w:style w:type="character" w:customStyle="1" w:styleId="3434">
    <w:name w:val="34_Список_Марк_3 Знак"/>
    <w:basedOn w:val="34d"/>
    <w:link w:val="3432"/>
    <w:rsid w:val="007278E2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54C4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54C4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50A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50A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50A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54C4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54C4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54C4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50A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54C42"/>
    <w:pPr>
      <w:keepNext/>
    </w:pPr>
  </w:style>
  <w:style w:type="character" w:customStyle="1" w:styleId="34ffff0">
    <w:name w:val="34_Процедура_Подшаг Знак"/>
    <w:basedOn w:val="34d"/>
    <w:link w:val="344"/>
    <w:rsid w:val="00050AC2"/>
    <w:rPr>
      <w:sz w:val="24"/>
      <w:lang w:eastAsia="x-none"/>
    </w:rPr>
  </w:style>
  <w:style w:type="character" w:customStyle="1" w:styleId="34ffff2">
    <w:name w:val="34_Знак_Клавиши"/>
    <w:rsid w:val="00E54C4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54C4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54C42"/>
  </w:style>
  <w:style w:type="paragraph" w:styleId="ad">
    <w:name w:val="caption"/>
    <w:basedOn w:val="34b"/>
    <w:next w:val="34b"/>
    <w:rsid w:val="00A65A5A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54C4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54C4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54C4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50AC2"/>
    <w:rPr>
      <w:sz w:val="24"/>
      <w:lang w:eastAsia="x-none"/>
    </w:rPr>
  </w:style>
  <w:style w:type="character" w:customStyle="1" w:styleId="ae">
    <w:name w:val="Основной текст Знак"/>
    <w:semiHidden/>
    <w:rsid w:val="00E54C4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54C42"/>
    <w:rPr>
      <w:rFonts w:ascii="Arial" w:hAnsi="Arial"/>
    </w:rPr>
  </w:style>
  <w:style w:type="character" w:customStyle="1" w:styleId="af0">
    <w:name w:val="Тема примечания Знак"/>
    <w:semiHidden/>
    <w:rsid w:val="00E54C4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54C4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54C4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54C42"/>
  </w:style>
  <w:style w:type="character" w:styleId="af3">
    <w:name w:val="annotation reference"/>
    <w:semiHidden/>
    <w:rsid w:val="00E54C42"/>
    <w:rPr>
      <w:sz w:val="16"/>
      <w:szCs w:val="16"/>
    </w:rPr>
  </w:style>
  <w:style w:type="character" w:styleId="af4">
    <w:name w:val="page number"/>
    <w:rsid w:val="00E54C42"/>
  </w:style>
  <w:style w:type="paragraph" w:styleId="af5">
    <w:name w:val="Body Text"/>
    <w:basedOn w:val="a0"/>
    <w:link w:val="13"/>
    <w:semiHidden/>
    <w:unhideWhenUsed/>
    <w:rsid w:val="00E54C4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54C42"/>
    <w:rPr>
      <w:sz w:val="24"/>
    </w:rPr>
  </w:style>
  <w:style w:type="paragraph" w:styleId="af6">
    <w:name w:val="annotation subject"/>
    <w:basedOn w:val="af2"/>
    <w:next w:val="af2"/>
    <w:link w:val="14"/>
    <w:semiHidden/>
    <w:rsid w:val="00E54C4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54C42"/>
    <w:rPr>
      <w:b/>
      <w:bCs/>
    </w:rPr>
  </w:style>
  <w:style w:type="paragraph" w:styleId="af7">
    <w:name w:val="Balloon Text"/>
    <w:basedOn w:val="a0"/>
    <w:link w:val="15"/>
    <w:semiHidden/>
    <w:rsid w:val="00E54C4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54C4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54C42"/>
  </w:style>
  <w:style w:type="paragraph" w:customStyle="1" w:styleId="34ffff9">
    <w:name w:val="34_ТЛ_Подпись"/>
    <w:basedOn w:val="34f6"/>
    <w:rsid w:val="00E54C42"/>
  </w:style>
  <w:style w:type="paragraph" w:customStyle="1" w:styleId="34ffffa">
    <w:name w:val="34_ТЛ_Подпись_скрытый"/>
    <w:basedOn w:val="34ffff9"/>
    <w:rsid w:val="00E54C42"/>
    <w:rPr>
      <w:vanish/>
    </w:rPr>
  </w:style>
  <w:style w:type="paragraph" w:customStyle="1" w:styleId="34ffffb">
    <w:name w:val="34_Комментарий_Философта"/>
    <w:basedOn w:val="34b"/>
    <w:rsid w:val="00E54C4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54C4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54C4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54C42"/>
    <w:rPr>
      <w:b/>
    </w:rPr>
  </w:style>
  <w:style w:type="paragraph" w:customStyle="1" w:styleId="34ffffe">
    <w:name w:val="34_Таблица_Сноска_Линия"/>
    <w:basedOn w:val="34fff7"/>
    <w:next w:val="34fff7"/>
    <w:rsid w:val="00E54C42"/>
    <w:pPr>
      <w:keepNext/>
    </w:pPr>
  </w:style>
  <w:style w:type="paragraph" w:customStyle="1" w:styleId="34fffff">
    <w:name w:val="34_Таблица_Примечание"/>
    <w:basedOn w:val="34fff7"/>
    <w:rsid w:val="00E54C42"/>
  </w:style>
  <w:style w:type="character" w:customStyle="1" w:styleId="34fffff0">
    <w:name w:val="34_Знак_Значение"/>
    <w:qFormat/>
    <w:rsid w:val="00E54C42"/>
    <w:rPr>
      <w:rFonts w:ascii="Calibri" w:hAnsi="Calibri"/>
    </w:rPr>
  </w:style>
  <w:style w:type="character" w:styleId="af8">
    <w:name w:val="Hyperlink"/>
    <w:uiPriority w:val="99"/>
    <w:rsid w:val="00E54C42"/>
    <w:rPr>
      <w:color w:val="0000FF"/>
      <w:u w:val="single"/>
    </w:rPr>
  </w:style>
  <w:style w:type="paragraph" w:customStyle="1" w:styleId="34fffff1">
    <w:name w:val="34_Рисунок_Подпись"/>
    <w:basedOn w:val="34b"/>
    <w:rsid w:val="00E54C4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54C4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54C4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54C4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54C4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54C4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54C4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FB3899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54C4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54C4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54C4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54C4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54C4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54C4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54C4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54C4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54C4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54C4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54C4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54C4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54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A65A5A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54C4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54C4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54C42"/>
    <w:pPr>
      <w:jc w:val="center"/>
    </w:pPr>
  </w:style>
  <w:style w:type="paragraph" w:customStyle="1" w:styleId="3411">
    <w:name w:val="34_Таблица_Список_Марк_1_без_отступа"/>
    <w:basedOn w:val="34ff6"/>
    <w:rsid w:val="00E54C42"/>
    <w:pPr>
      <w:numPr>
        <w:numId w:val="41"/>
      </w:numPr>
    </w:pPr>
  </w:style>
  <w:style w:type="paragraph" w:customStyle="1" w:styleId="34fffff9">
    <w:name w:val="34_Формула"/>
    <w:basedOn w:val="a0"/>
    <w:rsid w:val="00E54C4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54C4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54C4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A1A52-C401-4414-B37F-D4AC1E23C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70</TotalTime>
  <Pages>12</Pages>
  <Words>149</Words>
  <Characters>1987</Characters>
  <Application>Microsoft Office Word</Application>
  <DocSecurity>0</DocSecurity>
  <Lines>993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Схема</vt:lpstr>
    </vt:vector>
  </TitlesOfParts>
  <Company>ООО НПП «ЭСН»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</dc:title>
  <dc:creator>Oksana</dc:creator>
  <cp:lastModifiedBy>Илья Чураков</cp:lastModifiedBy>
  <cp:revision>6</cp:revision>
  <cp:lastPrinted>2014-09-08T01:50:00Z</cp:lastPrinted>
  <dcterms:created xsi:type="dcterms:W3CDTF">2025-08-26T11:58:00Z</dcterms:created>
  <dcterms:modified xsi:type="dcterms:W3CDTF">2025-09-01T02:14:00Z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ТП.СБ.1</vt:lpwstr>
  </property>
  <property fmtid="{D5CDD505-2E9C-101B-9397-08002B2CF9AE}" pid="8" name="год_издания">
    <vt:lpwstr>2025</vt:lpwstr>
  </property>
  <property fmtid="{D5CDD505-2E9C-101B-9397-08002B2CF9AE}" pid="9" name="Company">
    <vt:lpwstr>ООО НПП «ЭСН»</vt:lpwstr>
  </property>
  <property fmtid="{D5CDD505-2E9C-101B-9397-08002B2CF9AE}" pid="10" name="Title">
    <vt:lpwstr>Схемы электрические принципиальные электроснабжения электроприёмников от основного, дополнительного и резервного источников</vt:lpwstr>
  </property>
</Properties>
</file>