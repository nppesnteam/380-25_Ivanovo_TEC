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A2ED1" w14:textId="223D382A" w:rsidR="001E242D" w:rsidRDefault="001E242D" w:rsidP="001239E7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102FC9">
        <w:t>ООО НПП «ЭСН»</w:t>
      </w:r>
      <w:r>
        <w:fldChar w:fldCharType="end"/>
      </w:r>
    </w:p>
    <w:p w14:paraId="4EF2AED0" w14:textId="77777777" w:rsidR="001E242D" w:rsidRPr="00C816E8" w:rsidRDefault="001E242D" w:rsidP="001239E7">
      <w:pPr>
        <w:pStyle w:val="34f5"/>
      </w:pPr>
    </w:p>
    <w:p w14:paraId="381E1F64" w14:textId="77777777" w:rsidR="001E242D" w:rsidRPr="00C816E8" w:rsidRDefault="001E242D" w:rsidP="001239E7">
      <w:pPr>
        <w:pStyle w:val="34f5"/>
      </w:pPr>
    </w:p>
    <w:p w14:paraId="76A70F6C" w14:textId="77777777" w:rsidR="001E242D" w:rsidRDefault="001E242D" w:rsidP="001239E7">
      <w:pPr>
        <w:pStyle w:val="34f5"/>
      </w:pPr>
    </w:p>
    <w:p w14:paraId="0207A91C" w14:textId="77777777" w:rsidR="001E242D" w:rsidRPr="008343CE" w:rsidRDefault="001E242D" w:rsidP="001239E7">
      <w:pPr>
        <w:pStyle w:val="34f5"/>
      </w:pPr>
    </w:p>
    <w:p w14:paraId="7AEF48D9" w14:textId="77777777" w:rsidR="005252B4" w:rsidRPr="008343CE" w:rsidRDefault="005252B4" w:rsidP="001239E7">
      <w:pPr>
        <w:pStyle w:val="34f5"/>
      </w:pPr>
    </w:p>
    <w:p w14:paraId="48CA9715" w14:textId="77777777" w:rsidR="001E242D" w:rsidRPr="00C816E8" w:rsidRDefault="001E242D" w:rsidP="001239E7">
      <w:pPr>
        <w:pStyle w:val="34f5"/>
      </w:pPr>
    </w:p>
    <w:p w14:paraId="1F12E0EA" w14:textId="20AA8AC5" w:rsidR="001E242D" w:rsidRPr="00C816E8" w:rsidRDefault="00102FC9" w:rsidP="001239E7">
      <w:pPr>
        <w:pStyle w:val="34ffb"/>
      </w:pPr>
      <w:fldSimple w:instr=" DOCPROPERTY  полное_название_системы  \* MERGEFORMAT ">
        <w:r>
          <w:t>Строительство водогрейной котельной 400 Гкал/час на территории Ивановской ТЭЦ-2</w:t>
        </w:r>
      </w:fldSimple>
    </w:p>
    <w:p w14:paraId="324B3425" w14:textId="45AB783D" w:rsidR="001E242D" w:rsidRPr="00C816E8" w:rsidRDefault="001E242D" w:rsidP="001239E7">
      <w:pPr>
        <w:pStyle w:val="34ffc"/>
      </w:pPr>
      <w:r w:rsidRPr="00C816E8">
        <w:t>(</w:t>
      </w:r>
      <w:fldSimple w:instr=" DOCPROPERTY  краткое_название_системы  \* MERGEFORMAT ">
        <w:r w:rsidR="00102FC9">
          <w:t>878.2023</w:t>
        </w:r>
      </w:fldSimple>
      <w:r w:rsidRPr="00C816E8">
        <w:t>)</w:t>
      </w:r>
    </w:p>
    <w:p w14:paraId="0A1C3FB1" w14:textId="0B67139D" w:rsidR="001E242D" w:rsidRPr="00C816E8" w:rsidRDefault="00102FC9" w:rsidP="001239E7">
      <w:pPr>
        <w:pStyle w:val="34ffd"/>
      </w:pPr>
      <w:fldSimple w:instr=" DOCPROPERTY  Title  \* MERGEFORMAT ">
        <w:r>
          <w:t>Ведомость расхода запасных частей, инструмента и принадлежностей</w:t>
        </w:r>
      </w:fldSimple>
    </w:p>
    <w:p w14:paraId="78C43161" w14:textId="1000259B" w:rsidR="001E242D" w:rsidRPr="00910439" w:rsidRDefault="001E242D" w:rsidP="001239E7">
      <w:pPr>
        <w:pStyle w:val="34ffa"/>
        <w:rPr>
          <w:lang w:val="en-US"/>
        </w:rPr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102FC9">
        <w:t>878.2023-АСУ ТП.В11</w:t>
      </w:r>
      <w:r w:rsidRPr="00C816E8">
        <w:fldChar w:fldCharType="end"/>
      </w:r>
    </w:p>
    <w:p w14:paraId="19A74C67" w14:textId="77777777" w:rsidR="001E242D" w:rsidRDefault="001E242D" w:rsidP="001239E7">
      <w:pPr>
        <w:pStyle w:val="34f5"/>
      </w:pPr>
    </w:p>
    <w:p w14:paraId="422AD021" w14:textId="77777777" w:rsidR="001E242D" w:rsidRDefault="001E242D" w:rsidP="001239E7">
      <w:pPr>
        <w:pStyle w:val="34f5"/>
      </w:pPr>
    </w:p>
    <w:p w14:paraId="7F7F4B1D" w14:textId="18F31132" w:rsidR="001E242D" w:rsidRPr="001422AB" w:rsidRDefault="008343CE" w:rsidP="001239E7">
      <w:pPr>
        <w:pStyle w:val="34f5"/>
      </w:pPr>
      <w:r>
        <w:t>Том 42</w:t>
      </w:r>
    </w:p>
    <w:p w14:paraId="5171A287" w14:textId="77777777" w:rsidR="005252B4" w:rsidRPr="001422AB" w:rsidRDefault="005252B4" w:rsidP="001239E7">
      <w:pPr>
        <w:pStyle w:val="34f5"/>
      </w:pPr>
    </w:p>
    <w:p w14:paraId="0F74ECCA" w14:textId="77777777" w:rsidR="005252B4" w:rsidRPr="001422AB" w:rsidRDefault="005252B4" w:rsidP="001239E7">
      <w:pPr>
        <w:pStyle w:val="34f5"/>
      </w:pPr>
    </w:p>
    <w:p w14:paraId="60FD968B" w14:textId="77777777" w:rsidR="001E242D" w:rsidRPr="00910439" w:rsidRDefault="001E242D" w:rsidP="001239E7">
      <w:pPr>
        <w:pStyle w:val="34f5"/>
      </w:pPr>
    </w:p>
    <w:p w14:paraId="7B852C42" w14:textId="77777777" w:rsidR="00E3465E" w:rsidRPr="00E3465E" w:rsidRDefault="00E3465E" w:rsidP="00264594">
      <w:pPr>
        <w:pStyle w:val="34f5"/>
      </w:pPr>
    </w:p>
    <w:p w14:paraId="3EFFD10B" w14:textId="77777777" w:rsidR="0069117E" w:rsidRDefault="0069117E" w:rsidP="003F38DF">
      <w:pPr>
        <w:pStyle w:val="34b"/>
        <w:sectPr w:rsidR="0069117E" w:rsidSect="00BA4372">
          <w:headerReference w:type="default" r:id="rId8"/>
          <w:foot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77037094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2CD43C2F" w14:textId="0A840FE3" w:rsidR="00102FC9" w:rsidRDefault="00380491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08762023" w:history="1">
        <w:r w:rsidR="00102FC9" w:rsidRPr="00197A77">
          <w:rPr>
            <w:rStyle w:val="af8"/>
          </w:rPr>
          <w:t>1 Ведомость ЗИП</w:t>
        </w:r>
        <w:r w:rsidR="00102FC9">
          <w:rPr>
            <w:webHidden/>
          </w:rPr>
          <w:tab/>
        </w:r>
        <w:r w:rsidR="00102FC9">
          <w:rPr>
            <w:webHidden/>
          </w:rPr>
          <w:fldChar w:fldCharType="begin"/>
        </w:r>
        <w:r w:rsidR="00102FC9">
          <w:rPr>
            <w:webHidden/>
          </w:rPr>
          <w:instrText xml:space="preserve"> PAGEREF _Toc208762023 \h </w:instrText>
        </w:r>
        <w:r w:rsidR="00102FC9">
          <w:rPr>
            <w:webHidden/>
          </w:rPr>
        </w:r>
        <w:r w:rsidR="00102FC9">
          <w:rPr>
            <w:webHidden/>
          </w:rPr>
          <w:fldChar w:fldCharType="separate"/>
        </w:r>
        <w:r w:rsidR="00102FC9">
          <w:rPr>
            <w:webHidden/>
          </w:rPr>
          <w:t>3</w:t>
        </w:r>
        <w:r w:rsidR="00102FC9">
          <w:rPr>
            <w:webHidden/>
          </w:rPr>
          <w:fldChar w:fldCharType="end"/>
        </w:r>
      </w:hyperlink>
    </w:p>
    <w:p w14:paraId="05DDEB1F" w14:textId="6515A5E6" w:rsidR="00BA4372" w:rsidRDefault="00380491" w:rsidP="00E10079">
      <w:pPr>
        <w:pStyle w:val="34b"/>
        <w:rPr>
          <w:lang w:val="en-US"/>
        </w:rPr>
      </w:pPr>
      <w:r>
        <w:fldChar w:fldCharType="end"/>
      </w:r>
    </w:p>
    <w:p w14:paraId="2D91BFE8" w14:textId="77777777" w:rsidR="00E3465E" w:rsidRDefault="00E3465E" w:rsidP="008232D4">
      <w:pPr>
        <w:pStyle w:val="34fffa"/>
      </w:pPr>
    </w:p>
    <w:p w14:paraId="4B7BF13C" w14:textId="77777777" w:rsidR="00FC32E6" w:rsidRDefault="00FC32E6" w:rsidP="008232D4">
      <w:pPr>
        <w:pStyle w:val="34fffa"/>
        <w:sectPr w:rsidR="00FC32E6" w:rsidSect="008E77B3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0596AC12" w14:textId="7DBF787C" w:rsidR="00DF1231" w:rsidRDefault="00C60775" w:rsidP="00DF1231">
      <w:pPr>
        <w:pStyle w:val="1"/>
      </w:pPr>
      <w:bookmarkStart w:id="0" w:name="_Toc397971534"/>
      <w:bookmarkStart w:id="1" w:name="_Toc398225599"/>
      <w:bookmarkStart w:id="2" w:name="_Toc208762023"/>
      <w:bookmarkEnd w:id="0"/>
      <w:bookmarkEnd w:id="1"/>
      <w:r>
        <w:rPr>
          <w:lang w:val="ru-RU"/>
        </w:rPr>
        <w:lastRenderedPageBreak/>
        <w:t>Ведомость</w:t>
      </w:r>
      <w:r w:rsidR="00F42545">
        <w:rPr>
          <w:lang w:val="ru-RU"/>
        </w:rPr>
        <w:t xml:space="preserve"> </w:t>
      </w:r>
      <w:r>
        <w:rPr>
          <w:lang w:val="ru-RU"/>
        </w:rPr>
        <w:t>ЗИП</w:t>
      </w:r>
      <w:bookmarkEnd w:id="2"/>
    </w:p>
    <w:tbl>
      <w:tblPr>
        <w:tblStyle w:val="af9"/>
        <w:tblW w:w="10060" w:type="dxa"/>
        <w:tblLayout w:type="fixed"/>
        <w:tblLook w:val="04A0" w:firstRow="1" w:lastRow="0" w:firstColumn="1" w:lastColumn="0" w:noHBand="0" w:noVBand="1"/>
      </w:tblPr>
      <w:tblGrid>
        <w:gridCol w:w="458"/>
        <w:gridCol w:w="3081"/>
        <w:gridCol w:w="1418"/>
        <w:gridCol w:w="1984"/>
        <w:gridCol w:w="709"/>
        <w:gridCol w:w="709"/>
        <w:gridCol w:w="1701"/>
      </w:tblGrid>
      <w:tr w:rsidR="00C60775" w14:paraId="207EA756" w14:textId="77777777" w:rsidTr="00C60775">
        <w:tc>
          <w:tcPr>
            <w:tcW w:w="458" w:type="dxa"/>
            <w:vAlign w:val="center"/>
          </w:tcPr>
          <w:p w14:paraId="0E13719E" w14:textId="1F7791CB" w:rsidR="00C60775" w:rsidRDefault="00C60775" w:rsidP="00F75AD7">
            <w:pPr>
              <w:pStyle w:val="34fffa"/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3081" w:type="dxa"/>
            <w:vAlign w:val="center"/>
          </w:tcPr>
          <w:p w14:paraId="1AFA7452" w14:textId="0F497EB4" w:rsidR="00C60775" w:rsidRDefault="00C60775" w:rsidP="00F75AD7">
            <w:pPr>
              <w:pStyle w:val="34fffa"/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Наименование ЗИП</w:t>
            </w:r>
          </w:p>
        </w:tc>
        <w:tc>
          <w:tcPr>
            <w:tcW w:w="1418" w:type="dxa"/>
            <w:vAlign w:val="center"/>
          </w:tcPr>
          <w:p w14:paraId="154D30EE" w14:textId="4E25667A" w:rsidR="00C60775" w:rsidRDefault="00C60775" w:rsidP="00F75AD7">
            <w:pPr>
              <w:pStyle w:val="34fffa"/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Марка / Модель</w:t>
            </w:r>
          </w:p>
        </w:tc>
        <w:tc>
          <w:tcPr>
            <w:tcW w:w="1984" w:type="dxa"/>
            <w:vAlign w:val="center"/>
          </w:tcPr>
          <w:p w14:paraId="73CEF65C" w14:textId="5D9A0075" w:rsidR="00C60775" w:rsidRDefault="00C60775" w:rsidP="00C60775">
            <w:pPr>
              <w:pStyle w:val="34fffa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Завод изготовитель</w:t>
            </w:r>
          </w:p>
        </w:tc>
        <w:tc>
          <w:tcPr>
            <w:tcW w:w="709" w:type="dxa"/>
            <w:vAlign w:val="center"/>
          </w:tcPr>
          <w:p w14:paraId="4D5AC458" w14:textId="667363F7" w:rsidR="00C60775" w:rsidRDefault="00C60775" w:rsidP="00F75AD7">
            <w:pPr>
              <w:pStyle w:val="34fffa"/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Ед. изм.</w:t>
            </w:r>
          </w:p>
        </w:tc>
        <w:tc>
          <w:tcPr>
            <w:tcW w:w="709" w:type="dxa"/>
            <w:vAlign w:val="center"/>
          </w:tcPr>
          <w:p w14:paraId="2E2B526A" w14:textId="63641778" w:rsidR="00C60775" w:rsidRDefault="00C60775" w:rsidP="00F75AD7">
            <w:pPr>
              <w:pStyle w:val="34fffa"/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Кол-во</w:t>
            </w:r>
          </w:p>
        </w:tc>
        <w:tc>
          <w:tcPr>
            <w:tcW w:w="1701" w:type="dxa"/>
            <w:vAlign w:val="center"/>
          </w:tcPr>
          <w:p w14:paraId="4F057C4E" w14:textId="494119E6" w:rsidR="00C60775" w:rsidRDefault="00C60775" w:rsidP="00F75AD7">
            <w:pPr>
              <w:pStyle w:val="34fffa"/>
              <w:spacing w:line="240" w:lineRule="auto"/>
              <w:ind w:firstLine="0"/>
              <w:jc w:val="center"/>
            </w:pPr>
            <w:r>
              <w:rPr>
                <w:b/>
                <w:bCs/>
              </w:rPr>
              <w:t>Примечания</w:t>
            </w:r>
          </w:p>
        </w:tc>
      </w:tr>
      <w:tr w:rsidR="00C60775" w14:paraId="0530117E" w14:textId="77777777" w:rsidTr="00C60775">
        <w:tc>
          <w:tcPr>
            <w:tcW w:w="458" w:type="dxa"/>
            <w:vAlign w:val="center"/>
          </w:tcPr>
          <w:p w14:paraId="35E65068" w14:textId="3E84A41A" w:rsidR="00C60775" w:rsidRDefault="00C60775" w:rsidP="00A3788E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  <w:tc>
          <w:tcPr>
            <w:tcW w:w="3081" w:type="dxa"/>
            <w:vAlign w:val="center"/>
          </w:tcPr>
          <w:p w14:paraId="5FA7682B" w14:textId="49663B57" w:rsidR="00C60775" w:rsidRDefault="00C60775" w:rsidP="00A3788E">
            <w:pPr>
              <w:pStyle w:val="34fffa"/>
              <w:spacing w:line="240" w:lineRule="auto"/>
              <w:ind w:firstLine="0"/>
            </w:pPr>
            <w:r>
              <w:t>Каркас основной для размещения резервированных мастеров и модулей ввода/вывода</w:t>
            </w:r>
          </w:p>
        </w:tc>
        <w:tc>
          <w:tcPr>
            <w:tcW w:w="1418" w:type="dxa"/>
            <w:vAlign w:val="center"/>
          </w:tcPr>
          <w:p w14:paraId="345410EA" w14:textId="48E63025" w:rsidR="00C60775" w:rsidRDefault="00C60775" w:rsidP="00A3788E">
            <w:pPr>
              <w:pStyle w:val="34fffa"/>
              <w:spacing w:line="240" w:lineRule="auto"/>
              <w:ind w:firstLine="0"/>
            </w:pPr>
            <w:r>
              <w:t xml:space="preserve">CR6 </w:t>
            </w:r>
            <w:r>
              <w:rPr>
                <w:lang w:val="en-US"/>
              </w:rPr>
              <w:t>M</w:t>
            </w:r>
            <w:r>
              <w:t>R-0</w:t>
            </w:r>
          </w:p>
        </w:tc>
        <w:tc>
          <w:tcPr>
            <w:tcW w:w="1984" w:type="dxa"/>
            <w:vAlign w:val="center"/>
          </w:tcPr>
          <w:p w14:paraId="2F23CA46" w14:textId="68CDC57C" w:rsidR="00C60775" w:rsidRDefault="00C60775" w:rsidP="00C60775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1819ABF0" w14:textId="65CE1C62" w:rsidR="00C60775" w:rsidRDefault="00C60775" w:rsidP="00A3788E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2BE5E23E" w14:textId="24F510A8" w:rsidR="00C60775" w:rsidRDefault="00C60775" w:rsidP="00A3788E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2D252603" w14:textId="466058DA" w:rsidR="00C60775" w:rsidRDefault="00C60775" w:rsidP="00A3788E">
            <w:pPr>
              <w:pStyle w:val="34fffa"/>
              <w:spacing w:line="240" w:lineRule="auto"/>
              <w:ind w:firstLine="0"/>
            </w:pPr>
          </w:p>
        </w:tc>
      </w:tr>
      <w:tr w:rsidR="00C60775" w14:paraId="7647166F" w14:textId="77777777" w:rsidTr="00C60775">
        <w:tc>
          <w:tcPr>
            <w:tcW w:w="458" w:type="dxa"/>
            <w:vAlign w:val="center"/>
          </w:tcPr>
          <w:p w14:paraId="083CFF25" w14:textId="7DCE425F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2</w:t>
            </w:r>
          </w:p>
        </w:tc>
        <w:tc>
          <w:tcPr>
            <w:tcW w:w="3081" w:type="dxa"/>
            <w:vAlign w:val="center"/>
          </w:tcPr>
          <w:p w14:paraId="2714D482" w14:textId="3BB30CE8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Каркас основной для размещения модулей ввода/вывода</w:t>
            </w:r>
          </w:p>
        </w:tc>
        <w:tc>
          <w:tcPr>
            <w:tcW w:w="1418" w:type="dxa"/>
            <w:vAlign w:val="center"/>
          </w:tcPr>
          <w:p w14:paraId="65293D31" w14:textId="5F02E8A9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CR6 IOR-0</w:t>
            </w:r>
          </w:p>
        </w:tc>
        <w:tc>
          <w:tcPr>
            <w:tcW w:w="1984" w:type="dxa"/>
            <w:vAlign w:val="center"/>
          </w:tcPr>
          <w:p w14:paraId="0A986D34" w14:textId="696A0E84" w:rsidR="00C60775" w:rsidRDefault="00C60775" w:rsidP="00C60775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7A1D62F4" w14:textId="0B139DC6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546A28E5" w14:textId="7A534643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7AD5C72E" w14:textId="77777777" w:rsidR="00C60775" w:rsidRDefault="00C60775" w:rsidP="00C60775">
            <w:pPr>
              <w:pStyle w:val="34fffa"/>
              <w:spacing w:line="240" w:lineRule="auto"/>
              <w:ind w:firstLine="0"/>
            </w:pPr>
          </w:p>
        </w:tc>
      </w:tr>
      <w:tr w:rsidR="00C60775" w14:paraId="427AB89E" w14:textId="77777777" w:rsidTr="00C60775">
        <w:tc>
          <w:tcPr>
            <w:tcW w:w="458" w:type="dxa"/>
            <w:vAlign w:val="center"/>
          </w:tcPr>
          <w:p w14:paraId="201BBE6E" w14:textId="27D4E5C4" w:rsidR="00C60775" w:rsidRPr="00BA5AB4" w:rsidRDefault="00C60775" w:rsidP="00C60775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081" w:type="dxa"/>
            <w:vAlign w:val="center"/>
          </w:tcPr>
          <w:p w14:paraId="63654984" w14:textId="0380252D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Соединитель STBUS</w:t>
            </w:r>
          </w:p>
        </w:tc>
        <w:tc>
          <w:tcPr>
            <w:tcW w:w="1418" w:type="dxa"/>
            <w:vAlign w:val="center"/>
          </w:tcPr>
          <w:p w14:paraId="3FC238B3" w14:textId="49413236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CSB-1</w:t>
            </w:r>
          </w:p>
        </w:tc>
        <w:tc>
          <w:tcPr>
            <w:tcW w:w="1984" w:type="dxa"/>
            <w:vAlign w:val="center"/>
          </w:tcPr>
          <w:p w14:paraId="2BC5C789" w14:textId="024844BF" w:rsidR="00C60775" w:rsidRDefault="00C60775" w:rsidP="00C60775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19060C83" w14:textId="14A2272E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181ABD22" w14:textId="1F2311A0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2</w:t>
            </w:r>
          </w:p>
        </w:tc>
        <w:tc>
          <w:tcPr>
            <w:tcW w:w="1701" w:type="dxa"/>
            <w:vAlign w:val="center"/>
          </w:tcPr>
          <w:p w14:paraId="54D67606" w14:textId="03B968D6" w:rsidR="00C60775" w:rsidRDefault="00C60775" w:rsidP="00C60775">
            <w:pPr>
              <w:pStyle w:val="34fffa"/>
              <w:spacing w:line="240" w:lineRule="auto"/>
              <w:ind w:firstLine="0"/>
            </w:pPr>
          </w:p>
        </w:tc>
      </w:tr>
      <w:tr w:rsidR="00C60775" w14:paraId="7C92349C" w14:textId="77777777" w:rsidTr="00C60775">
        <w:tc>
          <w:tcPr>
            <w:tcW w:w="458" w:type="dxa"/>
            <w:vAlign w:val="center"/>
          </w:tcPr>
          <w:p w14:paraId="79096993" w14:textId="079ECD04" w:rsidR="00C60775" w:rsidRPr="00BA5AB4" w:rsidRDefault="00C60775" w:rsidP="00C60775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081" w:type="dxa"/>
            <w:vAlign w:val="center"/>
          </w:tcPr>
          <w:p w14:paraId="792426FB" w14:textId="6275EB86" w:rsidR="00C60775" w:rsidRPr="00A3788E" w:rsidRDefault="00C60775" w:rsidP="00C60775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t>Мастер</w:t>
            </w:r>
            <w:r w:rsidRPr="00A3788E">
              <w:rPr>
                <w:lang w:val="en-US"/>
              </w:rPr>
              <w:t>-</w:t>
            </w:r>
            <w:r>
              <w:t>модуль</w:t>
            </w:r>
            <w:r w:rsidRPr="00A3788E">
              <w:rPr>
                <w:lang w:val="en-US"/>
              </w:rPr>
              <w:t xml:space="preserve"> Cortex-A17, 1GHz, SRAM-512MB, FLASH-4GB, 4×Ethernet, RS-485/232/422</w:t>
            </w:r>
          </w:p>
        </w:tc>
        <w:tc>
          <w:tcPr>
            <w:tcW w:w="1418" w:type="dxa"/>
            <w:vAlign w:val="center"/>
          </w:tcPr>
          <w:p w14:paraId="7AF871AD" w14:textId="0F56CCC3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M1201E-0</w:t>
            </w:r>
          </w:p>
        </w:tc>
        <w:tc>
          <w:tcPr>
            <w:tcW w:w="1984" w:type="dxa"/>
            <w:vAlign w:val="center"/>
          </w:tcPr>
          <w:p w14:paraId="41F93B38" w14:textId="2981F3E8" w:rsidR="00C60775" w:rsidRDefault="00C60775" w:rsidP="00C60775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282DFBDA" w14:textId="5D84929B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0723935F" w14:textId="26FCABF8" w:rsidR="00C60775" w:rsidRDefault="001E290B" w:rsidP="00C60775">
            <w:pPr>
              <w:pStyle w:val="34fffa"/>
              <w:spacing w:line="240" w:lineRule="auto"/>
              <w:ind w:firstLine="0"/>
            </w:pPr>
            <w:r>
              <w:t>2</w:t>
            </w:r>
          </w:p>
        </w:tc>
        <w:tc>
          <w:tcPr>
            <w:tcW w:w="1701" w:type="dxa"/>
            <w:vAlign w:val="center"/>
          </w:tcPr>
          <w:p w14:paraId="7AD94753" w14:textId="7AF7989B" w:rsidR="00C60775" w:rsidRDefault="00C60775" w:rsidP="00C60775">
            <w:pPr>
              <w:pStyle w:val="34fffa"/>
              <w:spacing w:line="240" w:lineRule="auto"/>
              <w:ind w:firstLine="0"/>
            </w:pPr>
          </w:p>
        </w:tc>
      </w:tr>
      <w:tr w:rsidR="00C60775" w14:paraId="40FEC2BE" w14:textId="77777777" w:rsidTr="00C60775">
        <w:tc>
          <w:tcPr>
            <w:tcW w:w="458" w:type="dxa"/>
            <w:vAlign w:val="center"/>
          </w:tcPr>
          <w:p w14:paraId="0FF92F73" w14:textId="123B8552" w:rsidR="00C60775" w:rsidRPr="00BA5AB4" w:rsidRDefault="00C60775" w:rsidP="00C60775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081" w:type="dxa"/>
            <w:vAlign w:val="center"/>
          </w:tcPr>
          <w:p w14:paraId="659DFC1B" w14:textId="13599B13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 xml:space="preserve">Модуль аналогового ввода тока </w:t>
            </w:r>
            <w:proofErr w:type="gramStart"/>
            <w:r>
              <w:t>0-20</w:t>
            </w:r>
            <w:proofErr w:type="gramEnd"/>
            <w:r>
              <w:t xml:space="preserve"> мА, </w:t>
            </w:r>
            <w:proofErr w:type="gramStart"/>
            <w:r>
              <w:t>4-20</w:t>
            </w:r>
            <w:proofErr w:type="gramEnd"/>
            <w:r>
              <w:t xml:space="preserve"> мА, напряжения </w:t>
            </w:r>
            <w:proofErr w:type="gramStart"/>
            <w:r>
              <w:t>0-10</w:t>
            </w:r>
            <w:proofErr w:type="gramEnd"/>
            <w:r>
              <w:t xml:space="preserve"> В, 8 изолированных каналов</w:t>
            </w:r>
          </w:p>
        </w:tc>
        <w:tc>
          <w:tcPr>
            <w:tcW w:w="1418" w:type="dxa"/>
            <w:vAlign w:val="center"/>
          </w:tcPr>
          <w:p w14:paraId="78DD93E3" w14:textId="3DAC64CE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M1234A-0</w:t>
            </w:r>
          </w:p>
        </w:tc>
        <w:tc>
          <w:tcPr>
            <w:tcW w:w="1984" w:type="dxa"/>
            <w:vAlign w:val="center"/>
          </w:tcPr>
          <w:p w14:paraId="6CC1C449" w14:textId="7976DEAD" w:rsidR="00C60775" w:rsidRDefault="00C60775" w:rsidP="00C60775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677F63DF" w14:textId="1161B74D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1D275E52" w14:textId="3AA9FB9D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7</w:t>
            </w:r>
          </w:p>
        </w:tc>
        <w:tc>
          <w:tcPr>
            <w:tcW w:w="1701" w:type="dxa"/>
            <w:vAlign w:val="center"/>
          </w:tcPr>
          <w:p w14:paraId="0A5A3061" w14:textId="07A65B5D" w:rsidR="00C60775" w:rsidRDefault="00C60775" w:rsidP="00C60775">
            <w:pPr>
              <w:pStyle w:val="34fffa"/>
              <w:spacing w:line="240" w:lineRule="auto"/>
              <w:ind w:firstLine="0"/>
            </w:pPr>
          </w:p>
        </w:tc>
      </w:tr>
      <w:tr w:rsidR="00C60775" w14:paraId="642C21FA" w14:textId="77777777" w:rsidTr="00C60775">
        <w:tc>
          <w:tcPr>
            <w:tcW w:w="458" w:type="dxa"/>
            <w:vAlign w:val="center"/>
          </w:tcPr>
          <w:p w14:paraId="2487C91D" w14:textId="26185334" w:rsidR="00C60775" w:rsidRPr="00BA5AB4" w:rsidRDefault="00C60775" w:rsidP="00C60775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081" w:type="dxa"/>
            <w:vAlign w:val="center"/>
          </w:tcPr>
          <w:p w14:paraId="083B2CE3" w14:textId="6721AE67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Модуль аналогового ввода сопротивления (3-х или 4- проводные схемы), 8 каналов</w:t>
            </w:r>
          </w:p>
        </w:tc>
        <w:tc>
          <w:tcPr>
            <w:tcW w:w="1418" w:type="dxa"/>
            <w:vAlign w:val="center"/>
          </w:tcPr>
          <w:p w14:paraId="6135C1A7" w14:textId="3B68677A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M1231TR-0</w:t>
            </w:r>
          </w:p>
        </w:tc>
        <w:tc>
          <w:tcPr>
            <w:tcW w:w="1984" w:type="dxa"/>
            <w:vAlign w:val="center"/>
          </w:tcPr>
          <w:p w14:paraId="2B5DA0E5" w14:textId="60498A0F" w:rsidR="00C60775" w:rsidRDefault="00C60775" w:rsidP="00C60775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6652FE8E" w14:textId="60941104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18FC7417" w14:textId="2FF47B5A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27FE5C6A" w14:textId="140BA560" w:rsidR="00C60775" w:rsidRDefault="00C60775" w:rsidP="00C60775">
            <w:pPr>
              <w:pStyle w:val="34fffa"/>
              <w:spacing w:line="240" w:lineRule="auto"/>
              <w:ind w:firstLine="0"/>
            </w:pPr>
          </w:p>
        </w:tc>
      </w:tr>
      <w:tr w:rsidR="00C60775" w14:paraId="2F5957C7" w14:textId="77777777" w:rsidTr="00C60775">
        <w:tc>
          <w:tcPr>
            <w:tcW w:w="458" w:type="dxa"/>
            <w:vAlign w:val="center"/>
          </w:tcPr>
          <w:p w14:paraId="78A3EC59" w14:textId="4B9A6B0A" w:rsidR="00C60775" w:rsidRPr="00BA5AB4" w:rsidRDefault="00C60775" w:rsidP="00C60775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081" w:type="dxa"/>
            <w:vAlign w:val="center"/>
          </w:tcPr>
          <w:p w14:paraId="43AEFD41" w14:textId="5D9C35FB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Модуль дискретного ввода с 32 каналами</w:t>
            </w:r>
          </w:p>
        </w:tc>
        <w:tc>
          <w:tcPr>
            <w:tcW w:w="1418" w:type="dxa"/>
            <w:vAlign w:val="center"/>
          </w:tcPr>
          <w:p w14:paraId="2B36883F" w14:textId="5C45DCA3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M1252D-0</w:t>
            </w:r>
          </w:p>
        </w:tc>
        <w:tc>
          <w:tcPr>
            <w:tcW w:w="1984" w:type="dxa"/>
            <w:vAlign w:val="center"/>
          </w:tcPr>
          <w:p w14:paraId="02D715E4" w14:textId="00423AFE" w:rsidR="00C60775" w:rsidRDefault="00C60775" w:rsidP="00C60775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6615A65C" w14:textId="41F22DE2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679C1094" w14:textId="43BC32A9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4</w:t>
            </w:r>
          </w:p>
        </w:tc>
        <w:tc>
          <w:tcPr>
            <w:tcW w:w="1701" w:type="dxa"/>
            <w:vAlign w:val="center"/>
          </w:tcPr>
          <w:p w14:paraId="6934F2F4" w14:textId="1DD41C42" w:rsidR="00C60775" w:rsidRDefault="00C60775" w:rsidP="00C60775">
            <w:pPr>
              <w:pStyle w:val="34fffa"/>
              <w:spacing w:line="240" w:lineRule="auto"/>
              <w:ind w:firstLine="0"/>
            </w:pPr>
          </w:p>
        </w:tc>
      </w:tr>
      <w:tr w:rsidR="00C60775" w14:paraId="2B3A0938" w14:textId="77777777" w:rsidTr="00C60775">
        <w:tc>
          <w:tcPr>
            <w:tcW w:w="458" w:type="dxa"/>
            <w:vAlign w:val="center"/>
          </w:tcPr>
          <w:p w14:paraId="0881D422" w14:textId="428ECE37" w:rsidR="00C60775" w:rsidRPr="00BA5AB4" w:rsidRDefault="00C60775" w:rsidP="00C60775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081" w:type="dxa"/>
            <w:vAlign w:val="center"/>
          </w:tcPr>
          <w:p w14:paraId="77B3DF69" w14:textId="6B7E7CFD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Модуль дискретного вывода с 32 каналами</w:t>
            </w:r>
          </w:p>
        </w:tc>
        <w:tc>
          <w:tcPr>
            <w:tcW w:w="1418" w:type="dxa"/>
            <w:vAlign w:val="center"/>
          </w:tcPr>
          <w:p w14:paraId="4A8EAECA" w14:textId="55D7377D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M1251O-0</w:t>
            </w:r>
          </w:p>
        </w:tc>
        <w:tc>
          <w:tcPr>
            <w:tcW w:w="1984" w:type="dxa"/>
            <w:vAlign w:val="center"/>
          </w:tcPr>
          <w:p w14:paraId="1F2913E3" w14:textId="07DDD813" w:rsidR="00C60775" w:rsidRDefault="00C60775" w:rsidP="00C60775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5ED447BC" w14:textId="106F76B1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10D0D4A9" w14:textId="1296F038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367B174F" w14:textId="6D4CD548" w:rsidR="00C60775" w:rsidRDefault="00C60775" w:rsidP="00C60775">
            <w:pPr>
              <w:pStyle w:val="34fffa"/>
              <w:spacing w:line="240" w:lineRule="auto"/>
              <w:ind w:firstLine="0"/>
            </w:pPr>
          </w:p>
        </w:tc>
      </w:tr>
      <w:tr w:rsidR="00C60775" w14:paraId="3E86156A" w14:textId="77777777" w:rsidTr="00C60775">
        <w:tc>
          <w:tcPr>
            <w:tcW w:w="458" w:type="dxa"/>
            <w:vAlign w:val="center"/>
          </w:tcPr>
          <w:p w14:paraId="5DD60B05" w14:textId="764459A5" w:rsidR="00C60775" w:rsidRPr="00BA5AB4" w:rsidRDefault="00C60775" w:rsidP="00C60775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081" w:type="dxa"/>
            <w:vAlign w:val="center"/>
          </w:tcPr>
          <w:p w14:paraId="7771AA7C" w14:textId="1656AF0A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Заглушка резервных мест в каркасе (фальш-панель)</w:t>
            </w:r>
          </w:p>
        </w:tc>
        <w:tc>
          <w:tcPr>
            <w:tcW w:w="1418" w:type="dxa"/>
            <w:vAlign w:val="center"/>
          </w:tcPr>
          <w:p w14:paraId="5EA657EC" w14:textId="1685D3F9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5TE</w:t>
            </w:r>
          </w:p>
        </w:tc>
        <w:tc>
          <w:tcPr>
            <w:tcW w:w="1984" w:type="dxa"/>
            <w:vAlign w:val="center"/>
          </w:tcPr>
          <w:p w14:paraId="6144191A" w14:textId="64B7146A" w:rsidR="00C60775" w:rsidRDefault="00C60775" w:rsidP="00C60775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2E87E2C2" w14:textId="05EC9CB2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2E130724" w14:textId="2BFD68EF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3</w:t>
            </w:r>
          </w:p>
        </w:tc>
        <w:tc>
          <w:tcPr>
            <w:tcW w:w="1701" w:type="dxa"/>
            <w:vAlign w:val="center"/>
          </w:tcPr>
          <w:p w14:paraId="16E3DC46" w14:textId="161E090B" w:rsidR="00C60775" w:rsidRDefault="00C60775" w:rsidP="00C60775">
            <w:pPr>
              <w:pStyle w:val="34fffa"/>
              <w:spacing w:line="240" w:lineRule="auto"/>
              <w:ind w:firstLine="0"/>
            </w:pPr>
          </w:p>
        </w:tc>
      </w:tr>
      <w:tr w:rsidR="00C60775" w14:paraId="4F24BA43" w14:textId="77777777" w:rsidTr="00C60775">
        <w:tc>
          <w:tcPr>
            <w:tcW w:w="458" w:type="dxa"/>
            <w:vAlign w:val="center"/>
          </w:tcPr>
          <w:p w14:paraId="41202C1B" w14:textId="07AB3B5E" w:rsidR="00C60775" w:rsidRPr="00BA5AB4" w:rsidRDefault="00C60775" w:rsidP="00C60775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081" w:type="dxa"/>
            <w:vAlign w:val="center"/>
          </w:tcPr>
          <w:p w14:paraId="0A48E5EC" w14:textId="3E64FD8E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Ethernet сервер последовательных интерфейсов (RS-232/485)</w:t>
            </w:r>
          </w:p>
        </w:tc>
        <w:tc>
          <w:tcPr>
            <w:tcW w:w="1418" w:type="dxa"/>
            <w:vAlign w:val="center"/>
          </w:tcPr>
          <w:p w14:paraId="29A9479B" w14:textId="4360087A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S343-0</w:t>
            </w:r>
          </w:p>
        </w:tc>
        <w:tc>
          <w:tcPr>
            <w:tcW w:w="1984" w:type="dxa"/>
            <w:vAlign w:val="center"/>
          </w:tcPr>
          <w:p w14:paraId="39AA383A" w14:textId="5E97019C" w:rsidR="00C60775" w:rsidRDefault="00C60775" w:rsidP="00C60775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5E2CD9FA" w14:textId="0C83DC61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79B32F66" w14:textId="6CCBD58E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0C23A95B" w14:textId="706918ED" w:rsidR="00C60775" w:rsidRDefault="00C60775" w:rsidP="00C60775">
            <w:pPr>
              <w:pStyle w:val="34fffa"/>
              <w:spacing w:line="240" w:lineRule="auto"/>
              <w:ind w:firstLine="0"/>
            </w:pPr>
          </w:p>
        </w:tc>
      </w:tr>
      <w:tr w:rsidR="00C60775" w14:paraId="1AF4E294" w14:textId="77777777" w:rsidTr="00C60775">
        <w:tc>
          <w:tcPr>
            <w:tcW w:w="458" w:type="dxa"/>
            <w:vAlign w:val="center"/>
          </w:tcPr>
          <w:p w14:paraId="415AFC5E" w14:textId="4B7A7D47" w:rsidR="00C60775" w:rsidRPr="00BA5AB4" w:rsidRDefault="00C60775" w:rsidP="00C60775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081" w:type="dxa"/>
            <w:vAlign w:val="center"/>
          </w:tcPr>
          <w:p w14:paraId="5A907385" w14:textId="0F3218E1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Управляемый коммутатор TREI 8-портовый Ethernet 10/100/1000 RJ-45</w:t>
            </w:r>
          </w:p>
        </w:tc>
        <w:tc>
          <w:tcPr>
            <w:tcW w:w="1418" w:type="dxa"/>
            <w:vAlign w:val="center"/>
          </w:tcPr>
          <w:p w14:paraId="72AC9931" w14:textId="0FF11B5A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S304-0</w:t>
            </w:r>
          </w:p>
        </w:tc>
        <w:tc>
          <w:tcPr>
            <w:tcW w:w="1984" w:type="dxa"/>
            <w:vAlign w:val="center"/>
          </w:tcPr>
          <w:p w14:paraId="5AF63EEC" w14:textId="6225A9CB" w:rsidR="00C60775" w:rsidRDefault="00C60775" w:rsidP="00C60775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627DF1DF" w14:textId="523BCB62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14B4E8A2" w14:textId="6100F8B7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5DFF01CC" w14:textId="0AEE3D21" w:rsidR="00C60775" w:rsidRDefault="00C60775" w:rsidP="00C60775">
            <w:pPr>
              <w:pStyle w:val="34fffa"/>
              <w:spacing w:line="240" w:lineRule="auto"/>
              <w:ind w:firstLine="0"/>
            </w:pPr>
          </w:p>
        </w:tc>
      </w:tr>
      <w:tr w:rsidR="00C60775" w14:paraId="72B00969" w14:textId="77777777" w:rsidTr="00C60775">
        <w:tc>
          <w:tcPr>
            <w:tcW w:w="458" w:type="dxa"/>
            <w:vAlign w:val="center"/>
          </w:tcPr>
          <w:p w14:paraId="35CCA2CF" w14:textId="49DEACEE" w:rsidR="00C60775" w:rsidRPr="00BA5AB4" w:rsidRDefault="00C60775" w:rsidP="00C60775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3081" w:type="dxa"/>
            <w:vAlign w:val="center"/>
          </w:tcPr>
          <w:p w14:paraId="068EA15D" w14:textId="3952C24A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SFP-модуль дальность 20 км</w:t>
            </w:r>
          </w:p>
        </w:tc>
        <w:tc>
          <w:tcPr>
            <w:tcW w:w="1418" w:type="dxa"/>
            <w:vAlign w:val="center"/>
          </w:tcPr>
          <w:p w14:paraId="28D12F2C" w14:textId="36F46D32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SFP-SM-20-0</w:t>
            </w:r>
          </w:p>
        </w:tc>
        <w:tc>
          <w:tcPr>
            <w:tcW w:w="1984" w:type="dxa"/>
            <w:vAlign w:val="center"/>
          </w:tcPr>
          <w:p w14:paraId="210F527C" w14:textId="59EFAEB4" w:rsidR="00C60775" w:rsidRDefault="00C60775" w:rsidP="00C60775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7C0B8246" w14:textId="33D8D926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6091A8B8" w14:textId="6023B17B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2</w:t>
            </w:r>
          </w:p>
        </w:tc>
        <w:tc>
          <w:tcPr>
            <w:tcW w:w="1701" w:type="dxa"/>
            <w:vAlign w:val="center"/>
          </w:tcPr>
          <w:p w14:paraId="2FF204D4" w14:textId="70ABC65E" w:rsidR="00C60775" w:rsidRDefault="00C60775" w:rsidP="00C60775">
            <w:pPr>
              <w:pStyle w:val="34fffa"/>
              <w:spacing w:line="240" w:lineRule="auto"/>
              <w:ind w:firstLine="0"/>
            </w:pPr>
          </w:p>
        </w:tc>
      </w:tr>
      <w:tr w:rsidR="00C60775" w14:paraId="57203772" w14:textId="77777777" w:rsidTr="00C60775">
        <w:tc>
          <w:tcPr>
            <w:tcW w:w="458" w:type="dxa"/>
            <w:vAlign w:val="center"/>
          </w:tcPr>
          <w:p w14:paraId="620301D6" w14:textId="58C6B9BC" w:rsidR="00C60775" w:rsidRPr="00BA5AB4" w:rsidRDefault="00C60775" w:rsidP="00C60775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3081" w:type="dxa"/>
            <w:vAlign w:val="center"/>
          </w:tcPr>
          <w:p w14:paraId="286A4CC7" w14:textId="210A340A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Терминальная панель дискретного ввода 32 канала, =24 В</w:t>
            </w:r>
          </w:p>
        </w:tc>
        <w:tc>
          <w:tcPr>
            <w:tcW w:w="1418" w:type="dxa"/>
            <w:vAlign w:val="center"/>
          </w:tcPr>
          <w:p w14:paraId="11104690" w14:textId="7371500B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TP-D</w:t>
            </w:r>
          </w:p>
        </w:tc>
        <w:tc>
          <w:tcPr>
            <w:tcW w:w="1984" w:type="dxa"/>
            <w:vAlign w:val="center"/>
          </w:tcPr>
          <w:p w14:paraId="0F601218" w14:textId="5B0E270D" w:rsidR="00C60775" w:rsidRDefault="00C60775" w:rsidP="00C60775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386FB4BD" w14:textId="63DC240E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307599DE" w14:textId="7FAA3E4C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4</w:t>
            </w:r>
          </w:p>
        </w:tc>
        <w:tc>
          <w:tcPr>
            <w:tcW w:w="1701" w:type="dxa"/>
            <w:vAlign w:val="center"/>
          </w:tcPr>
          <w:p w14:paraId="55B335B5" w14:textId="08E60AE0" w:rsidR="00C60775" w:rsidRDefault="00C60775" w:rsidP="00C60775">
            <w:pPr>
              <w:pStyle w:val="34fffa"/>
              <w:spacing w:line="240" w:lineRule="auto"/>
              <w:ind w:firstLine="0"/>
            </w:pPr>
          </w:p>
        </w:tc>
      </w:tr>
      <w:tr w:rsidR="00C60775" w14:paraId="41EEC98D" w14:textId="77777777" w:rsidTr="00C60775">
        <w:tc>
          <w:tcPr>
            <w:tcW w:w="458" w:type="dxa"/>
            <w:vAlign w:val="center"/>
          </w:tcPr>
          <w:p w14:paraId="53D70898" w14:textId="48D15136" w:rsidR="00C60775" w:rsidRPr="00BA5AB4" w:rsidRDefault="00C60775" w:rsidP="00C60775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3081" w:type="dxa"/>
            <w:vAlign w:val="center"/>
          </w:tcPr>
          <w:p w14:paraId="7B71945E" w14:textId="6EE8144D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Терминальная панель дискретного вывода 32 канала, 0.35 А</w:t>
            </w:r>
          </w:p>
        </w:tc>
        <w:tc>
          <w:tcPr>
            <w:tcW w:w="1418" w:type="dxa"/>
            <w:vAlign w:val="center"/>
          </w:tcPr>
          <w:p w14:paraId="4F55E298" w14:textId="777ED871" w:rsidR="00C60775" w:rsidRPr="00BA5AB4" w:rsidRDefault="00C60775" w:rsidP="00C60775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t>TP-</w:t>
            </w:r>
            <w:r>
              <w:rPr>
                <w:lang w:val="en-US"/>
              </w:rPr>
              <w:t>O</w:t>
            </w:r>
          </w:p>
        </w:tc>
        <w:tc>
          <w:tcPr>
            <w:tcW w:w="1984" w:type="dxa"/>
            <w:vAlign w:val="center"/>
          </w:tcPr>
          <w:p w14:paraId="482597AA" w14:textId="48FCFAA2" w:rsidR="00C60775" w:rsidRDefault="00C60775" w:rsidP="00C60775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2CE2B238" w14:textId="73A2D07F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0FDBCF63" w14:textId="3D1CC57D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2</w:t>
            </w:r>
          </w:p>
        </w:tc>
        <w:tc>
          <w:tcPr>
            <w:tcW w:w="1701" w:type="dxa"/>
            <w:vAlign w:val="center"/>
          </w:tcPr>
          <w:p w14:paraId="34EEA2F8" w14:textId="7C3BD743" w:rsidR="00C60775" w:rsidRDefault="00C60775" w:rsidP="00C60775">
            <w:pPr>
              <w:pStyle w:val="34fffa"/>
              <w:spacing w:line="240" w:lineRule="auto"/>
              <w:ind w:firstLine="0"/>
            </w:pPr>
          </w:p>
        </w:tc>
      </w:tr>
      <w:tr w:rsidR="00C60775" w14:paraId="76B4B57C" w14:textId="77777777" w:rsidTr="00C60775">
        <w:tc>
          <w:tcPr>
            <w:tcW w:w="458" w:type="dxa"/>
            <w:vAlign w:val="center"/>
          </w:tcPr>
          <w:p w14:paraId="1ADA432F" w14:textId="09B70934" w:rsidR="00C60775" w:rsidRPr="00BA5AB4" w:rsidRDefault="00C60775" w:rsidP="00C60775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3081" w:type="dxa"/>
            <w:vAlign w:val="center"/>
          </w:tcPr>
          <w:p w14:paraId="425016C0" w14:textId="7539D68F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Терминальная панель универсальная (для модулей M1234A, M1231TR и др.)</w:t>
            </w:r>
          </w:p>
        </w:tc>
        <w:tc>
          <w:tcPr>
            <w:tcW w:w="1418" w:type="dxa"/>
            <w:vAlign w:val="center"/>
          </w:tcPr>
          <w:p w14:paraId="158591D4" w14:textId="6AD04538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TP</w:t>
            </w:r>
            <w:r>
              <w:rPr>
                <w:lang w:val="en-US"/>
              </w:rPr>
              <w:t>-</w:t>
            </w:r>
            <w:r>
              <w:t>U</w:t>
            </w:r>
          </w:p>
        </w:tc>
        <w:tc>
          <w:tcPr>
            <w:tcW w:w="1984" w:type="dxa"/>
            <w:vAlign w:val="center"/>
          </w:tcPr>
          <w:p w14:paraId="38466AE9" w14:textId="2C27FBAF" w:rsidR="00C60775" w:rsidRDefault="00C60775" w:rsidP="00C60775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40382FD5" w14:textId="65383497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468FD299" w14:textId="56317F66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8</w:t>
            </w:r>
          </w:p>
        </w:tc>
        <w:tc>
          <w:tcPr>
            <w:tcW w:w="1701" w:type="dxa"/>
            <w:vAlign w:val="center"/>
          </w:tcPr>
          <w:p w14:paraId="0A8DA30C" w14:textId="1EBE25C5" w:rsidR="00C60775" w:rsidRDefault="00C60775" w:rsidP="00C60775">
            <w:pPr>
              <w:pStyle w:val="34fffa"/>
              <w:spacing w:line="240" w:lineRule="auto"/>
              <w:ind w:firstLine="0"/>
            </w:pPr>
          </w:p>
        </w:tc>
      </w:tr>
      <w:tr w:rsidR="00C60775" w14:paraId="2FD7BFEC" w14:textId="77777777" w:rsidTr="00C60775">
        <w:tc>
          <w:tcPr>
            <w:tcW w:w="458" w:type="dxa"/>
            <w:vAlign w:val="center"/>
          </w:tcPr>
          <w:p w14:paraId="20F4669A" w14:textId="49CC7F45" w:rsidR="00C60775" w:rsidRPr="00BA5AB4" w:rsidRDefault="00C60775" w:rsidP="00C60775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16</w:t>
            </w:r>
          </w:p>
        </w:tc>
        <w:tc>
          <w:tcPr>
            <w:tcW w:w="3081" w:type="dxa"/>
            <w:vAlign w:val="center"/>
          </w:tcPr>
          <w:p w14:paraId="5B10E501" w14:textId="2F69BF0D" w:rsidR="00C60775" w:rsidRPr="00BA5AB4" w:rsidRDefault="00C60775" w:rsidP="00C60775">
            <w:pPr>
              <w:pStyle w:val="34fffa"/>
              <w:spacing w:line="240" w:lineRule="auto"/>
              <w:ind w:firstLine="0"/>
            </w:pPr>
            <w:r>
              <w:t>Кабель</w:t>
            </w:r>
            <w:r w:rsidRPr="00A3788E">
              <w:rPr>
                <w:lang w:val="en-US"/>
              </w:rPr>
              <w:t xml:space="preserve"> Ethernet</w:t>
            </w:r>
            <w:r>
              <w:rPr>
                <w:lang w:val="en-US"/>
              </w:rPr>
              <w:t xml:space="preserve"> </w:t>
            </w:r>
            <w:r>
              <w:t>красный (1м)</w:t>
            </w:r>
          </w:p>
        </w:tc>
        <w:tc>
          <w:tcPr>
            <w:tcW w:w="1418" w:type="dxa"/>
            <w:vAlign w:val="center"/>
          </w:tcPr>
          <w:p w14:paraId="322E4702" w14:textId="3377EC94" w:rsidR="00C60775" w:rsidRPr="00BA5AB4" w:rsidRDefault="00C60775" w:rsidP="00C60775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t>CUTP-1/</w:t>
            </w:r>
            <w:r>
              <w:rPr>
                <w:lang w:val="en-US"/>
              </w:rPr>
              <w:t>R</w:t>
            </w:r>
          </w:p>
        </w:tc>
        <w:tc>
          <w:tcPr>
            <w:tcW w:w="1984" w:type="dxa"/>
            <w:vAlign w:val="center"/>
          </w:tcPr>
          <w:p w14:paraId="50A1BCCF" w14:textId="201BC627" w:rsidR="00C60775" w:rsidRDefault="00C60775" w:rsidP="00C60775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3466E3EE" w14:textId="00802F43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6A42F0E2" w14:textId="1D96EB63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572B3687" w14:textId="7FBBB6ED" w:rsidR="00C60775" w:rsidRDefault="00C60775" w:rsidP="00C60775">
            <w:pPr>
              <w:pStyle w:val="34fffa"/>
              <w:spacing w:line="240" w:lineRule="auto"/>
              <w:ind w:firstLine="0"/>
            </w:pPr>
          </w:p>
        </w:tc>
      </w:tr>
      <w:tr w:rsidR="00C60775" w14:paraId="492879FF" w14:textId="77777777" w:rsidTr="00C60775">
        <w:tc>
          <w:tcPr>
            <w:tcW w:w="458" w:type="dxa"/>
            <w:vAlign w:val="center"/>
          </w:tcPr>
          <w:p w14:paraId="0B607C07" w14:textId="2CBE9177" w:rsidR="00C60775" w:rsidRPr="00BA5AB4" w:rsidRDefault="00C60775" w:rsidP="00C60775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3081" w:type="dxa"/>
            <w:vAlign w:val="center"/>
          </w:tcPr>
          <w:p w14:paraId="0F82D65D" w14:textId="6C1D61D3" w:rsidR="00C60775" w:rsidRPr="00BA5AB4" w:rsidRDefault="00C60775" w:rsidP="00C60775">
            <w:pPr>
              <w:pStyle w:val="34fffa"/>
              <w:spacing w:line="240" w:lineRule="auto"/>
              <w:ind w:firstLine="0"/>
            </w:pPr>
            <w:r>
              <w:t>Кабель</w:t>
            </w:r>
            <w:r w:rsidRPr="00A3788E">
              <w:rPr>
                <w:lang w:val="en-US"/>
              </w:rPr>
              <w:t xml:space="preserve"> Ethernet</w:t>
            </w:r>
            <w:r>
              <w:t xml:space="preserve"> зеленый (1м)</w:t>
            </w:r>
          </w:p>
        </w:tc>
        <w:tc>
          <w:tcPr>
            <w:tcW w:w="1418" w:type="dxa"/>
            <w:vAlign w:val="center"/>
          </w:tcPr>
          <w:p w14:paraId="29665BA5" w14:textId="2C4C9106" w:rsidR="00C60775" w:rsidRPr="00BA5AB4" w:rsidRDefault="00C60775" w:rsidP="00C60775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t>CUTP-1/</w:t>
            </w:r>
            <w:r>
              <w:rPr>
                <w:lang w:val="en-US"/>
              </w:rPr>
              <w:t>G</w:t>
            </w:r>
          </w:p>
        </w:tc>
        <w:tc>
          <w:tcPr>
            <w:tcW w:w="1984" w:type="dxa"/>
            <w:vAlign w:val="center"/>
          </w:tcPr>
          <w:p w14:paraId="798A68A0" w14:textId="648D912B" w:rsidR="00C60775" w:rsidRDefault="00C60775" w:rsidP="00C60775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56D682B6" w14:textId="67D53620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7E615BAD" w14:textId="088B908B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3ECC92CC" w14:textId="77777777" w:rsidR="00C60775" w:rsidRDefault="00C60775" w:rsidP="00C60775">
            <w:pPr>
              <w:pStyle w:val="34fffa"/>
              <w:spacing w:line="240" w:lineRule="auto"/>
              <w:ind w:firstLine="0"/>
            </w:pPr>
          </w:p>
        </w:tc>
      </w:tr>
      <w:tr w:rsidR="00C60775" w14:paraId="045E68A2" w14:textId="77777777" w:rsidTr="00C60775">
        <w:tc>
          <w:tcPr>
            <w:tcW w:w="458" w:type="dxa"/>
            <w:vAlign w:val="center"/>
          </w:tcPr>
          <w:p w14:paraId="0C62DFE3" w14:textId="1A7FD691" w:rsidR="00C60775" w:rsidRPr="00BA5AB4" w:rsidRDefault="00C60775" w:rsidP="00C60775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3081" w:type="dxa"/>
            <w:vAlign w:val="center"/>
          </w:tcPr>
          <w:p w14:paraId="4833AF8D" w14:textId="5EA7B6A6" w:rsidR="00C60775" w:rsidRPr="00A3788E" w:rsidRDefault="00C60775" w:rsidP="00C60775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t>Кабель</w:t>
            </w:r>
            <w:r w:rsidRPr="00A3788E">
              <w:rPr>
                <w:lang w:val="en-US"/>
              </w:rPr>
              <w:t xml:space="preserve"> ST-BUS (2</w:t>
            </w:r>
            <w:r>
              <w:t>м</w:t>
            </w:r>
            <w:r w:rsidRPr="00A3788E">
              <w:rPr>
                <w:lang w:val="en-US"/>
              </w:rPr>
              <w:t>)</w:t>
            </w:r>
          </w:p>
        </w:tc>
        <w:tc>
          <w:tcPr>
            <w:tcW w:w="1418" w:type="dxa"/>
            <w:vAlign w:val="center"/>
          </w:tcPr>
          <w:p w14:paraId="01E294E2" w14:textId="1D0558EF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C401-2</w:t>
            </w:r>
          </w:p>
        </w:tc>
        <w:tc>
          <w:tcPr>
            <w:tcW w:w="1984" w:type="dxa"/>
            <w:vAlign w:val="center"/>
          </w:tcPr>
          <w:p w14:paraId="28688A3A" w14:textId="26071802" w:rsidR="00C60775" w:rsidRDefault="00C60775" w:rsidP="00C60775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6C7661B7" w14:textId="4DDCBDC2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148F8B7E" w14:textId="1EBBA3BA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7A14A081" w14:textId="5F65A36C" w:rsidR="00C60775" w:rsidRDefault="00C60775" w:rsidP="00C60775">
            <w:pPr>
              <w:pStyle w:val="34fffa"/>
              <w:spacing w:line="240" w:lineRule="auto"/>
              <w:ind w:firstLine="0"/>
            </w:pPr>
          </w:p>
        </w:tc>
      </w:tr>
      <w:tr w:rsidR="00C60775" w14:paraId="507CC049" w14:textId="77777777" w:rsidTr="00C60775">
        <w:tc>
          <w:tcPr>
            <w:tcW w:w="458" w:type="dxa"/>
            <w:vAlign w:val="center"/>
          </w:tcPr>
          <w:p w14:paraId="37737D16" w14:textId="09750146" w:rsidR="00C60775" w:rsidRPr="00BA5AB4" w:rsidRDefault="00C60775" w:rsidP="00C60775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3081" w:type="dxa"/>
            <w:vAlign w:val="center"/>
          </w:tcPr>
          <w:p w14:paraId="64927A26" w14:textId="498EA2E3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Кабель соединения модуль-терминальная панель (6м)</w:t>
            </w:r>
          </w:p>
        </w:tc>
        <w:tc>
          <w:tcPr>
            <w:tcW w:w="1418" w:type="dxa"/>
            <w:vAlign w:val="center"/>
          </w:tcPr>
          <w:p w14:paraId="6264F6BE" w14:textId="4266F6CC" w:rsidR="00C60775" w:rsidRPr="00F42545" w:rsidRDefault="00C60775" w:rsidP="00C60775">
            <w:pPr>
              <w:pStyle w:val="34fffa"/>
              <w:spacing w:line="240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CIDC-6-3-3-3-3</w:t>
            </w:r>
          </w:p>
        </w:tc>
        <w:tc>
          <w:tcPr>
            <w:tcW w:w="1984" w:type="dxa"/>
            <w:vAlign w:val="center"/>
          </w:tcPr>
          <w:p w14:paraId="01E85EA8" w14:textId="7930C217" w:rsidR="00C60775" w:rsidRDefault="00C60775" w:rsidP="00C60775">
            <w:pPr>
              <w:pStyle w:val="34fffa"/>
              <w:spacing w:line="240" w:lineRule="auto"/>
              <w:ind w:firstLine="0"/>
              <w:jc w:val="center"/>
            </w:pPr>
            <w:r>
              <w:t>НПФ «Круг»</w:t>
            </w:r>
          </w:p>
        </w:tc>
        <w:tc>
          <w:tcPr>
            <w:tcW w:w="709" w:type="dxa"/>
            <w:vAlign w:val="center"/>
          </w:tcPr>
          <w:p w14:paraId="565AC94A" w14:textId="4D8BA93D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шт.</w:t>
            </w:r>
          </w:p>
        </w:tc>
        <w:tc>
          <w:tcPr>
            <w:tcW w:w="709" w:type="dxa"/>
            <w:vAlign w:val="center"/>
          </w:tcPr>
          <w:p w14:paraId="73E8F5CB" w14:textId="46F9E0FE" w:rsidR="00C60775" w:rsidRDefault="00C60775" w:rsidP="00C60775">
            <w:pPr>
              <w:pStyle w:val="34fffa"/>
              <w:spacing w:line="240" w:lineRule="auto"/>
              <w:ind w:firstLine="0"/>
            </w:pPr>
            <w:r>
              <w:t>15</w:t>
            </w:r>
          </w:p>
        </w:tc>
        <w:tc>
          <w:tcPr>
            <w:tcW w:w="1701" w:type="dxa"/>
            <w:vAlign w:val="center"/>
          </w:tcPr>
          <w:p w14:paraId="35747A18" w14:textId="593B53DA" w:rsidR="00C60775" w:rsidRDefault="00C60775" w:rsidP="00C60775">
            <w:pPr>
              <w:pStyle w:val="34fffa"/>
              <w:spacing w:line="240" w:lineRule="auto"/>
              <w:ind w:firstLine="0"/>
            </w:pPr>
          </w:p>
        </w:tc>
      </w:tr>
      <w:tr w:rsidR="001E290B" w14:paraId="3C108DE9" w14:textId="77777777" w:rsidTr="00C60775">
        <w:tc>
          <w:tcPr>
            <w:tcW w:w="458" w:type="dxa"/>
            <w:vAlign w:val="center"/>
          </w:tcPr>
          <w:p w14:paraId="58F0125B" w14:textId="3A75CAE4" w:rsidR="001E290B" w:rsidRPr="001E290B" w:rsidRDefault="001E290B" w:rsidP="001E290B">
            <w:pPr>
              <w:pStyle w:val="34fffa"/>
              <w:spacing w:line="240" w:lineRule="auto"/>
              <w:ind w:firstLine="0"/>
              <w:rPr>
                <w:szCs w:val="24"/>
                <w:lang w:val="en-US"/>
              </w:rPr>
            </w:pPr>
            <w:r w:rsidRPr="001E290B">
              <w:rPr>
                <w:color w:val="000000"/>
                <w:szCs w:val="24"/>
              </w:rPr>
              <w:t>20</w:t>
            </w:r>
          </w:p>
        </w:tc>
        <w:tc>
          <w:tcPr>
            <w:tcW w:w="3081" w:type="dxa"/>
            <w:vAlign w:val="center"/>
          </w:tcPr>
          <w:p w14:paraId="0CFD039B" w14:textId="53F56578" w:rsidR="001E290B" w:rsidRPr="001E290B" w:rsidRDefault="001E290B" w:rsidP="001E290B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>Комплект клавиатура + мышь</w:t>
            </w:r>
          </w:p>
        </w:tc>
        <w:tc>
          <w:tcPr>
            <w:tcW w:w="1418" w:type="dxa"/>
            <w:vAlign w:val="center"/>
          </w:tcPr>
          <w:p w14:paraId="617FFCEA" w14:textId="08428D54" w:rsidR="001E290B" w:rsidRPr="001E290B" w:rsidRDefault="001E290B" w:rsidP="001E290B">
            <w:pPr>
              <w:pStyle w:val="34fffa"/>
              <w:spacing w:line="240" w:lineRule="auto"/>
              <w:ind w:firstLine="0"/>
              <w:rPr>
                <w:szCs w:val="24"/>
                <w:lang w:val="en-US"/>
              </w:rPr>
            </w:pPr>
            <w:r w:rsidRPr="001E290B">
              <w:rPr>
                <w:color w:val="000000"/>
                <w:szCs w:val="24"/>
                <w:lang w:val="en-US"/>
              </w:rPr>
              <w:t xml:space="preserve">Desktop </w:t>
            </w:r>
            <w:r w:rsidRPr="001E290B">
              <w:rPr>
                <w:color w:val="000000"/>
                <w:szCs w:val="24"/>
              </w:rPr>
              <w:t>MK120</w:t>
            </w:r>
          </w:p>
        </w:tc>
        <w:tc>
          <w:tcPr>
            <w:tcW w:w="1984" w:type="dxa"/>
            <w:vAlign w:val="center"/>
          </w:tcPr>
          <w:p w14:paraId="06169246" w14:textId="34C59FEA" w:rsidR="001E290B" w:rsidRPr="001E290B" w:rsidRDefault="001E290B" w:rsidP="001E290B">
            <w:pPr>
              <w:pStyle w:val="34fffa"/>
              <w:spacing w:line="240" w:lineRule="auto"/>
              <w:ind w:firstLine="0"/>
              <w:jc w:val="center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>Logitech</w:t>
            </w:r>
          </w:p>
        </w:tc>
        <w:tc>
          <w:tcPr>
            <w:tcW w:w="709" w:type="dxa"/>
            <w:vAlign w:val="center"/>
          </w:tcPr>
          <w:p w14:paraId="2AF6452C" w14:textId="1C9495B9" w:rsidR="001E290B" w:rsidRPr="001E290B" w:rsidRDefault="001E290B" w:rsidP="001E290B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>Шт.</w:t>
            </w:r>
          </w:p>
        </w:tc>
        <w:tc>
          <w:tcPr>
            <w:tcW w:w="709" w:type="dxa"/>
            <w:vAlign w:val="center"/>
          </w:tcPr>
          <w:p w14:paraId="44C8763C" w14:textId="0B409926" w:rsidR="001E290B" w:rsidRPr="001E290B" w:rsidRDefault="001E290B" w:rsidP="001E290B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596CC00D" w14:textId="77777777" w:rsidR="001E290B" w:rsidRDefault="001E290B" w:rsidP="001E290B">
            <w:pPr>
              <w:pStyle w:val="34fffa"/>
              <w:spacing w:line="240" w:lineRule="auto"/>
              <w:ind w:firstLine="0"/>
            </w:pPr>
          </w:p>
        </w:tc>
      </w:tr>
      <w:tr w:rsidR="001E290B" w14:paraId="1A2DCD4F" w14:textId="77777777" w:rsidTr="00C60775">
        <w:tc>
          <w:tcPr>
            <w:tcW w:w="458" w:type="dxa"/>
            <w:vAlign w:val="center"/>
          </w:tcPr>
          <w:p w14:paraId="7922C838" w14:textId="7C349618" w:rsidR="001E290B" w:rsidRPr="001E290B" w:rsidRDefault="001E290B" w:rsidP="001E290B">
            <w:pPr>
              <w:pStyle w:val="34fffa"/>
              <w:spacing w:line="240" w:lineRule="auto"/>
              <w:ind w:firstLine="0"/>
              <w:rPr>
                <w:szCs w:val="24"/>
                <w:lang w:val="en-US"/>
              </w:rPr>
            </w:pPr>
            <w:r w:rsidRPr="001E290B">
              <w:rPr>
                <w:color w:val="000000"/>
                <w:szCs w:val="24"/>
              </w:rPr>
              <w:t>21</w:t>
            </w:r>
          </w:p>
        </w:tc>
        <w:tc>
          <w:tcPr>
            <w:tcW w:w="3081" w:type="dxa"/>
            <w:vAlign w:val="center"/>
          </w:tcPr>
          <w:p w14:paraId="4668050E" w14:textId="086F1AF9" w:rsidR="001E290B" w:rsidRPr="001E290B" w:rsidRDefault="001E290B" w:rsidP="001E290B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>Монитор 27’’ Full HD (1920 × 1080) 75 Гц с антибликовым покрытием</w:t>
            </w:r>
          </w:p>
        </w:tc>
        <w:tc>
          <w:tcPr>
            <w:tcW w:w="1418" w:type="dxa"/>
            <w:vAlign w:val="center"/>
          </w:tcPr>
          <w:p w14:paraId="1F96C3ED" w14:textId="296A6680" w:rsidR="001E290B" w:rsidRPr="001E290B" w:rsidRDefault="001E290B" w:rsidP="001E290B">
            <w:pPr>
              <w:pStyle w:val="34fffa"/>
              <w:spacing w:line="240" w:lineRule="auto"/>
              <w:ind w:firstLine="0"/>
              <w:rPr>
                <w:szCs w:val="24"/>
                <w:lang w:val="en-US"/>
              </w:rPr>
            </w:pPr>
            <w:r w:rsidRPr="001E290B">
              <w:rPr>
                <w:color w:val="000000"/>
                <w:szCs w:val="24"/>
              </w:rPr>
              <w:t>B27F1</w:t>
            </w:r>
          </w:p>
        </w:tc>
        <w:tc>
          <w:tcPr>
            <w:tcW w:w="1984" w:type="dxa"/>
            <w:vAlign w:val="center"/>
          </w:tcPr>
          <w:p w14:paraId="75E72CC4" w14:textId="48401076" w:rsidR="001E290B" w:rsidRPr="001E290B" w:rsidRDefault="001E290B" w:rsidP="001E290B">
            <w:pPr>
              <w:pStyle w:val="34fffa"/>
              <w:spacing w:line="240" w:lineRule="auto"/>
              <w:ind w:firstLine="0"/>
              <w:jc w:val="center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>Aquarius</w:t>
            </w:r>
          </w:p>
        </w:tc>
        <w:tc>
          <w:tcPr>
            <w:tcW w:w="709" w:type="dxa"/>
            <w:vAlign w:val="center"/>
          </w:tcPr>
          <w:p w14:paraId="40AD5AF5" w14:textId="5CC4478C" w:rsidR="001E290B" w:rsidRPr="001E290B" w:rsidRDefault="001E290B" w:rsidP="001E290B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>Шт.</w:t>
            </w:r>
          </w:p>
        </w:tc>
        <w:tc>
          <w:tcPr>
            <w:tcW w:w="709" w:type="dxa"/>
            <w:vAlign w:val="center"/>
          </w:tcPr>
          <w:p w14:paraId="5587374E" w14:textId="70F9A70A" w:rsidR="001E290B" w:rsidRPr="001E290B" w:rsidRDefault="001E290B" w:rsidP="001E290B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3F617E0F" w14:textId="77777777" w:rsidR="001E290B" w:rsidRDefault="001E290B" w:rsidP="001E290B">
            <w:pPr>
              <w:pStyle w:val="34fffa"/>
              <w:spacing w:line="240" w:lineRule="auto"/>
              <w:ind w:firstLine="0"/>
            </w:pPr>
          </w:p>
        </w:tc>
      </w:tr>
      <w:tr w:rsidR="001E290B" w14:paraId="6EECE07B" w14:textId="77777777" w:rsidTr="00C60775">
        <w:tc>
          <w:tcPr>
            <w:tcW w:w="458" w:type="dxa"/>
            <w:vAlign w:val="center"/>
          </w:tcPr>
          <w:p w14:paraId="0892FD85" w14:textId="71EAFE22" w:rsidR="001E290B" w:rsidRPr="001E290B" w:rsidRDefault="001E290B" w:rsidP="001E290B">
            <w:pPr>
              <w:pStyle w:val="34fffa"/>
              <w:spacing w:line="240" w:lineRule="auto"/>
              <w:ind w:firstLine="0"/>
              <w:rPr>
                <w:szCs w:val="24"/>
                <w:lang w:val="en-US"/>
              </w:rPr>
            </w:pPr>
            <w:r w:rsidRPr="001E290B">
              <w:rPr>
                <w:color w:val="000000"/>
                <w:szCs w:val="24"/>
              </w:rPr>
              <w:t>22</w:t>
            </w:r>
          </w:p>
        </w:tc>
        <w:tc>
          <w:tcPr>
            <w:tcW w:w="3081" w:type="dxa"/>
            <w:vAlign w:val="center"/>
          </w:tcPr>
          <w:p w14:paraId="0A14979C" w14:textId="5F24630C" w:rsidR="001E290B" w:rsidRPr="001E290B" w:rsidRDefault="001E290B" w:rsidP="001E290B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 xml:space="preserve">Промышленная ЭВМ </w:t>
            </w:r>
            <w:proofErr w:type="spellStart"/>
            <w:r w:rsidRPr="001E290B">
              <w:rPr>
                <w:color w:val="000000"/>
                <w:szCs w:val="24"/>
              </w:rPr>
              <w:t>AdvantiX</w:t>
            </w:r>
            <w:proofErr w:type="spellEnd"/>
            <w:r w:rsidRPr="001E290B">
              <w:rPr>
                <w:color w:val="000000"/>
                <w:szCs w:val="24"/>
              </w:rPr>
              <w:t xml:space="preserve"> в составе:</w:t>
            </w:r>
          </w:p>
        </w:tc>
        <w:tc>
          <w:tcPr>
            <w:tcW w:w="1418" w:type="dxa"/>
            <w:vAlign w:val="center"/>
          </w:tcPr>
          <w:p w14:paraId="5308E94D" w14:textId="11F8B794" w:rsidR="001E290B" w:rsidRPr="001E290B" w:rsidRDefault="001E290B" w:rsidP="001E290B">
            <w:pPr>
              <w:pStyle w:val="34fffa"/>
              <w:spacing w:line="240" w:lineRule="auto"/>
              <w:ind w:firstLine="0"/>
              <w:rPr>
                <w:szCs w:val="24"/>
                <w:lang w:val="en-US"/>
              </w:rPr>
            </w:pPr>
            <w:r w:rsidRPr="001E290B">
              <w:rPr>
                <w:color w:val="000000"/>
                <w:szCs w:val="24"/>
              </w:rPr>
              <w:t>IPC-SYS1-2</w:t>
            </w:r>
          </w:p>
        </w:tc>
        <w:tc>
          <w:tcPr>
            <w:tcW w:w="1984" w:type="dxa"/>
            <w:vAlign w:val="center"/>
          </w:tcPr>
          <w:p w14:paraId="17EB2091" w14:textId="348A1B07" w:rsidR="001E290B" w:rsidRPr="001E290B" w:rsidRDefault="001E290B" w:rsidP="001E290B">
            <w:pPr>
              <w:pStyle w:val="34fffa"/>
              <w:spacing w:line="240" w:lineRule="auto"/>
              <w:ind w:firstLine="0"/>
              <w:jc w:val="center"/>
              <w:rPr>
                <w:szCs w:val="24"/>
              </w:rPr>
            </w:pPr>
            <w:proofErr w:type="spellStart"/>
            <w:r w:rsidRPr="001E290B">
              <w:rPr>
                <w:color w:val="000000"/>
                <w:szCs w:val="24"/>
              </w:rPr>
              <w:t>AdvantiX</w:t>
            </w:r>
            <w:proofErr w:type="spellEnd"/>
          </w:p>
        </w:tc>
        <w:tc>
          <w:tcPr>
            <w:tcW w:w="709" w:type="dxa"/>
            <w:vAlign w:val="center"/>
          </w:tcPr>
          <w:p w14:paraId="324D1C3D" w14:textId="313BA0B4" w:rsidR="001E290B" w:rsidRPr="001E290B" w:rsidRDefault="001E290B" w:rsidP="001E290B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>Шт.</w:t>
            </w:r>
          </w:p>
        </w:tc>
        <w:tc>
          <w:tcPr>
            <w:tcW w:w="709" w:type="dxa"/>
            <w:vAlign w:val="center"/>
          </w:tcPr>
          <w:p w14:paraId="53412787" w14:textId="5790E5F7" w:rsidR="001E290B" w:rsidRPr="001E290B" w:rsidRDefault="001E290B" w:rsidP="001E290B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059637F2" w14:textId="77777777" w:rsidR="001E290B" w:rsidRDefault="001E290B" w:rsidP="001E290B">
            <w:pPr>
              <w:pStyle w:val="34fffa"/>
              <w:spacing w:line="240" w:lineRule="auto"/>
              <w:ind w:firstLine="0"/>
            </w:pPr>
          </w:p>
        </w:tc>
      </w:tr>
      <w:tr w:rsidR="001E290B" w14:paraId="0FD0F6E5" w14:textId="77777777" w:rsidTr="00C60775">
        <w:tc>
          <w:tcPr>
            <w:tcW w:w="458" w:type="dxa"/>
            <w:vAlign w:val="center"/>
          </w:tcPr>
          <w:p w14:paraId="0EEB515E" w14:textId="0DA751AE" w:rsidR="001E290B" w:rsidRPr="001E290B" w:rsidRDefault="001E290B" w:rsidP="001E290B">
            <w:pPr>
              <w:pStyle w:val="34fffa"/>
              <w:spacing w:line="240" w:lineRule="auto"/>
              <w:ind w:firstLine="0"/>
              <w:rPr>
                <w:szCs w:val="24"/>
                <w:lang w:val="en-US"/>
              </w:rPr>
            </w:pPr>
            <w:r w:rsidRPr="001E290B">
              <w:rPr>
                <w:color w:val="000000"/>
                <w:szCs w:val="24"/>
              </w:rPr>
              <w:t>23</w:t>
            </w:r>
          </w:p>
        </w:tc>
        <w:tc>
          <w:tcPr>
            <w:tcW w:w="3081" w:type="dxa"/>
            <w:vAlign w:val="center"/>
          </w:tcPr>
          <w:p w14:paraId="749D42C2" w14:textId="66F53A6E" w:rsidR="001E290B" w:rsidRPr="001E290B" w:rsidRDefault="001E290B" w:rsidP="001E290B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>Компактный отказоустойчивый 1U сервер в составе:</w:t>
            </w:r>
          </w:p>
        </w:tc>
        <w:tc>
          <w:tcPr>
            <w:tcW w:w="1418" w:type="dxa"/>
            <w:vAlign w:val="center"/>
          </w:tcPr>
          <w:p w14:paraId="501714D8" w14:textId="68CF6CF8" w:rsidR="001E290B" w:rsidRPr="001E290B" w:rsidRDefault="001E290B" w:rsidP="001E290B">
            <w:pPr>
              <w:pStyle w:val="34fffa"/>
              <w:spacing w:line="240" w:lineRule="auto"/>
              <w:ind w:firstLine="0"/>
              <w:rPr>
                <w:szCs w:val="24"/>
                <w:lang w:val="en-US"/>
              </w:rPr>
            </w:pPr>
            <w:r w:rsidRPr="001E290B">
              <w:rPr>
                <w:color w:val="000000"/>
                <w:szCs w:val="24"/>
              </w:rPr>
              <w:t>GS-104-E1</w:t>
            </w:r>
          </w:p>
        </w:tc>
        <w:tc>
          <w:tcPr>
            <w:tcW w:w="1984" w:type="dxa"/>
            <w:vAlign w:val="center"/>
          </w:tcPr>
          <w:p w14:paraId="208792CA" w14:textId="6CD326FE" w:rsidR="001E290B" w:rsidRPr="001E290B" w:rsidRDefault="001E290B" w:rsidP="001E290B">
            <w:pPr>
              <w:pStyle w:val="34fffa"/>
              <w:spacing w:line="240" w:lineRule="auto"/>
              <w:ind w:firstLine="0"/>
              <w:jc w:val="center"/>
              <w:rPr>
                <w:szCs w:val="24"/>
              </w:rPr>
            </w:pPr>
            <w:proofErr w:type="spellStart"/>
            <w:r w:rsidRPr="001E290B">
              <w:rPr>
                <w:color w:val="000000"/>
                <w:szCs w:val="24"/>
              </w:rPr>
              <w:t>AdvantiX</w:t>
            </w:r>
            <w:proofErr w:type="spellEnd"/>
          </w:p>
        </w:tc>
        <w:tc>
          <w:tcPr>
            <w:tcW w:w="709" w:type="dxa"/>
            <w:vAlign w:val="center"/>
          </w:tcPr>
          <w:p w14:paraId="0C170D94" w14:textId="7B8BDE8C" w:rsidR="001E290B" w:rsidRPr="001E290B" w:rsidRDefault="001E290B" w:rsidP="001E290B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>Шт.</w:t>
            </w:r>
          </w:p>
        </w:tc>
        <w:tc>
          <w:tcPr>
            <w:tcW w:w="709" w:type="dxa"/>
            <w:vAlign w:val="center"/>
          </w:tcPr>
          <w:p w14:paraId="6B709119" w14:textId="3FE59FDD" w:rsidR="001E290B" w:rsidRPr="001E290B" w:rsidRDefault="001E290B" w:rsidP="001E290B">
            <w:pPr>
              <w:pStyle w:val="34fffa"/>
              <w:spacing w:line="240" w:lineRule="auto"/>
              <w:ind w:firstLine="0"/>
              <w:rPr>
                <w:szCs w:val="24"/>
              </w:rPr>
            </w:pPr>
            <w:r w:rsidRPr="001E290B">
              <w:rPr>
                <w:color w:val="000000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587B5DF9" w14:textId="77777777" w:rsidR="001E290B" w:rsidRDefault="001E290B" w:rsidP="001E290B">
            <w:pPr>
              <w:pStyle w:val="34fffa"/>
              <w:spacing w:line="240" w:lineRule="auto"/>
              <w:ind w:firstLine="0"/>
            </w:pPr>
          </w:p>
        </w:tc>
      </w:tr>
    </w:tbl>
    <w:p w14:paraId="49C06EDC" w14:textId="77777777" w:rsidR="00171179" w:rsidRDefault="00171179" w:rsidP="00B150E6">
      <w:pPr>
        <w:pStyle w:val="34fffa"/>
      </w:pPr>
    </w:p>
    <w:p w14:paraId="62D2AB37" w14:textId="77777777" w:rsidR="008804C5" w:rsidRPr="00BB426D" w:rsidRDefault="008804C5" w:rsidP="008804C5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456875" w:rsidRPr="005F1B2E" w14:paraId="47EC5465" w14:textId="77777777" w:rsidTr="001239E7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46FF417F" w14:textId="77777777" w:rsidR="00456875" w:rsidRPr="00A86232" w:rsidRDefault="00456875" w:rsidP="001239E7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4980857F" w14:textId="77777777" w:rsidR="00456875" w:rsidRPr="005F1B2E" w:rsidRDefault="00456875" w:rsidP="001239E7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628E233D" w14:textId="77777777" w:rsidR="00456875" w:rsidRPr="005F1B2E" w:rsidRDefault="00456875" w:rsidP="001239E7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01EACDA8" w14:textId="77777777" w:rsidR="00456875" w:rsidRPr="005F1B2E" w:rsidRDefault="00456875" w:rsidP="001239E7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27E04820" w14:textId="77777777" w:rsidR="00456875" w:rsidRPr="005F1B2E" w:rsidRDefault="00456875" w:rsidP="001239E7">
            <w:pPr>
              <w:pStyle w:val="34ff8"/>
            </w:pPr>
            <w:r w:rsidRPr="005F1B2E">
              <w:t>Входящий № сопрово-дительного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623BBFE7" w14:textId="77777777" w:rsidR="00456875" w:rsidRPr="005F1B2E" w:rsidRDefault="00456875" w:rsidP="001239E7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293DEE51" w14:textId="77777777" w:rsidR="00456875" w:rsidRPr="005F1B2E" w:rsidRDefault="00456875" w:rsidP="001239E7">
            <w:pPr>
              <w:pStyle w:val="34ff8"/>
            </w:pPr>
            <w:r w:rsidRPr="005F1B2E">
              <w:t>Дата</w:t>
            </w:r>
          </w:p>
        </w:tc>
      </w:tr>
      <w:tr w:rsidR="00456875" w:rsidRPr="005F1B2E" w14:paraId="60F9D35A" w14:textId="77777777" w:rsidTr="001239E7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506E7EA8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39FDD650" w14:textId="77777777" w:rsidR="00456875" w:rsidRPr="005F1B2E" w:rsidRDefault="00456875" w:rsidP="001239E7">
            <w:pPr>
              <w:pStyle w:val="34ff8"/>
            </w:pPr>
            <w:r w:rsidRPr="005F1B2E">
              <w:t>изменен</w:t>
            </w:r>
            <w:r>
              <w:t>-</w:t>
            </w:r>
            <w:r w:rsidRPr="005F1B2E">
              <w:t>ных</w:t>
            </w:r>
          </w:p>
        </w:tc>
        <w:tc>
          <w:tcPr>
            <w:tcW w:w="850" w:type="dxa"/>
            <w:vAlign w:val="center"/>
          </w:tcPr>
          <w:p w14:paraId="5A138863" w14:textId="77777777" w:rsidR="00456875" w:rsidRPr="005F1B2E" w:rsidRDefault="00456875" w:rsidP="001239E7">
            <w:pPr>
              <w:pStyle w:val="34ff8"/>
            </w:pPr>
            <w:r w:rsidRPr="005F1B2E">
              <w:t>заменен-ных</w:t>
            </w:r>
          </w:p>
        </w:tc>
        <w:tc>
          <w:tcPr>
            <w:tcW w:w="851" w:type="dxa"/>
            <w:vAlign w:val="center"/>
          </w:tcPr>
          <w:p w14:paraId="3A642930" w14:textId="77777777" w:rsidR="00456875" w:rsidRPr="005F1B2E" w:rsidRDefault="00456875" w:rsidP="001239E7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2F8CED81" w14:textId="77777777" w:rsidR="00456875" w:rsidRPr="005F1B2E" w:rsidRDefault="00456875" w:rsidP="001239E7">
            <w:pPr>
              <w:pStyle w:val="34ff8"/>
            </w:pPr>
            <w:r w:rsidRPr="005F1B2E">
              <w:t>аннули-рованных</w:t>
            </w:r>
          </w:p>
        </w:tc>
        <w:tc>
          <w:tcPr>
            <w:tcW w:w="1276" w:type="dxa"/>
            <w:vMerge/>
          </w:tcPr>
          <w:p w14:paraId="4C804A40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1134" w:type="dxa"/>
            <w:vMerge/>
          </w:tcPr>
          <w:p w14:paraId="70AD51AA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1276" w:type="dxa"/>
            <w:vMerge/>
          </w:tcPr>
          <w:p w14:paraId="4422CD7C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1246" w:type="dxa"/>
            <w:vMerge/>
          </w:tcPr>
          <w:p w14:paraId="0631E917" w14:textId="77777777" w:rsidR="00456875" w:rsidRPr="005F1B2E" w:rsidRDefault="00456875" w:rsidP="001239E7">
            <w:pPr>
              <w:pStyle w:val="34ff8"/>
            </w:pPr>
          </w:p>
        </w:tc>
        <w:tc>
          <w:tcPr>
            <w:tcW w:w="882" w:type="dxa"/>
            <w:vMerge/>
          </w:tcPr>
          <w:p w14:paraId="43C7BF11" w14:textId="77777777" w:rsidR="00456875" w:rsidRPr="005F1B2E" w:rsidRDefault="00456875" w:rsidP="001239E7">
            <w:pPr>
              <w:pStyle w:val="34ff8"/>
            </w:pPr>
          </w:p>
        </w:tc>
      </w:tr>
      <w:tr w:rsidR="00456875" w14:paraId="75880874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6B2E1E47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34C69ED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58884BD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158FFC1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E5878B0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31ACF28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689F57F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59BB2F2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12CD563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0033152" w14:textId="77777777" w:rsidR="00456875" w:rsidRDefault="00456875" w:rsidP="00D908EB">
            <w:pPr>
              <w:pStyle w:val="34ff6"/>
            </w:pPr>
          </w:p>
        </w:tc>
      </w:tr>
      <w:tr w:rsidR="00456875" w14:paraId="45E2294A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7EB93908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2CDE184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F51574C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E8EF059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CA77C32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054595D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EF51E66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C9C1230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A727AD3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4DEE41F" w14:textId="77777777" w:rsidR="00456875" w:rsidRDefault="00456875" w:rsidP="00D908EB">
            <w:pPr>
              <w:pStyle w:val="34ff6"/>
            </w:pPr>
          </w:p>
        </w:tc>
      </w:tr>
      <w:tr w:rsidR="00456875" w14:paraId="0F6ABEEC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1056E649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0CD2F4C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A9C59F8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B342D2D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BB5E607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C464361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E93B9DB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44DC353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64B2CE8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D068D62" w14:textId="77777777" w:rsidR="00456875" w:rsidRDefault="00456875" w:rsidP="00D908EB">
            <w:pPr>
              <w:pStyle w:val="34ff6"/>
            </w:pPr>
          </w:p>
        </w:tc>
      </w:tr>
      <w:tr w:rsidR="00456875" w14:paraId="261492C6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D2B20CE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A9633BC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F4B9646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1D0F99D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904AB05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3218E05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952404B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37934FF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BF2D382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DA8F6E6" w14:textId="77777777" w:rsidR="00456875" w:rsidRDefault="00456875" w:rsidP="00D908EB">
            <w:pPr>
              <w:pStyle w:val="34ff6"/>
            </w:pPr>
          </w:p>
        </w:tc>
      </w:tr>
      <w:tr w:rsidR="00456875" w14:paraId="76814A6B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7E4F78C3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9D8D1F1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DFAE331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CEAA412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0A5152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828CE50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07F8A6F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7EEA714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98C938B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104F6EA" w14:textId="77777777" w:rsidR="00456875" w:rsidRDefault="00456875" w:rsidP="00D908EB">
            <w:pPr>
              <w:pStyle w:val="34ff6"/>
            </w:pPr>
          </w:p>
        </w:tc>
      </w:tr>
      <w:tr w:rsidR="00456875" w14:paraId="190EF7B3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5910DBC9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6CCA407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3BDA3F8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D482BA6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4BF4EE2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A41E3D6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CCE30E8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D36F58C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076B75B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564DA13" w14:textId="77777777" w:rsidR="00456875" w:rsidRDefault="00456875" w:rsidP="00D908EB">
            <w:pPr>
              <w:pStyle w:val="34ff6"/>
            </w:pPr>
          </w:p>
        </w:tc>
      </w:tr>
      <w:tr w:rsidR="00456875" w14:paraId="0321658D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6E415DF9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CBF1264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93166C3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74017E9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0E2340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0F24649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97F2747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E129094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9416A09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D8DC73E" w14:textId="77777777" w:rsidR="00456875" w:rsidRDefault="00456875" w:rsidP="00D908EB">
            <w:pPr>
              <w:pStyle w:val="34ff6"/>
            </w:pPr>
          </w:p>
        </w:tc>
      </w:tr>
      <w:tr w:rsidR="00456875" w14:paraId="0165DA31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33418566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3A77637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A6F1CDB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3B2E796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16B19DE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4CC3237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8AF3647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4C23AE0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A599198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933558D" w14:textId="77777777" w:rsidR="00456875" w:rsidRDefault="00456875" w:rsidP="00D908EB">
            <w:pPr>
              <w:pStyle w:val="34ff6"/>
            </w:pPr>
          </w:p>
        </w:tc>
      </w:tr>
      <w:tr w:rsidR="00456875" w14:paraId="4C6ACF2B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3B7046B8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D55CE2B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FD33E4F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60A2BC0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F3D306D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977B0F9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FCCFF2D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666161A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56A9220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474B5AF" w14:textId="77777777" w:rsidR="00456875" w:rsidRDefault="00456875" w:rsidP="00D908EB">
            <w:pPr>
              <w:pStyle w:val="34ff6"/>
            </w:pPr>
          </w:p>
        </w:tc>
      </w:tr>
      <w:tr w:rsidR="00456875" w14:paraId="4F9BC89E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389A813C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A5CA1C2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EB64379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1477B68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E5627C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A403BA9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D3D7160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9334572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EFBEA86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160F4CB" w14:textId="77777777" w:rsidR="00456875" w:rsidRDefault="00456875" w:rsidP="00D908EB">
            <w:pPr>
              <w:pStyle w:val="34ff6"/>
            </w:pPr>
          </w:p>
        </w:tc>
      </w:tr>
      <w:tr w:rsidR="00456875" w14:paraId="5C692AEA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266C2A12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E96B1C2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62E2251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2E731CE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A6E5E09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71A73EF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CDE818C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F1CBD17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C8EDE0A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FE918CC" w14:textId="77777777" w:rsidR="00456875" w:rsidRDefault="00456875" w:rsidP="00D908EB">
            <w:pPr>
              <w:pStyle w:val="34ff6"/>
            </w:pPr>
          </w:p>
        </w:tc>
      </w:tr>
      <w:tr w:rsidR="00456875" w14:paraId="28062993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49A046EC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4CDA580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052EA35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7EFAA68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068FF46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715D7B8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C017A6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FC0DD34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4F2DCB0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408FE07" w14:textId="77777777" w:rsidR="00456875" w:rsidRDefault="00456875" w:rsidP="00D908EB">
            <w:pPr>
              <w:pStyle w:val="34ff6"/>
            </w:pPr>
          </w:p>
        </w:tc>
      </w:tr>
      <w:tr w:rsidR="00456875" w14:paraId="540CE8C8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F75B217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13DCCFC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AEDB4F7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C444443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1FBCB0E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3A9B6B9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0D39A7D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0DAB1F6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0E9EA48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8CDA3AD" w14:textId="77777777" w:rsidR="00456875" w:rsidRDefault="00456875" w:rsidP="00D908EB">
            <w:pPr>
              <w:pStyle w:val="34ff6"/>
            </w:pPr>
          </w:p>
        </w:tc>
      </w:tr>
      <w:tr w:rsidR="00456875" w14:paraId="4978867E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E4B1EB2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2E54490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0844777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DB68383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DE005EA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64FCD3B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E812792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BD815C2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BC787EB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0B63768" w14:textId="77777777" w:rsidR="00456875" w:rsidRDefault="00456875" w:rsidP="00D908EB">
            <w:pPr>
              <w:pStyle w:val="34ff6"/>
            </w:pPr>
          </w:p>
        </w:tc>
      </w:tr>
      <w:tr w:rsidR="00456875" w14:paraId="70BEE361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2FCC7753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20A860A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8C51422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BA248C6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BCEA779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1FBBB1B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145AEBC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94D376A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253C489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2A78C52" w14:textId="77777777" w:rsidR="00456875" w:rsidRDefault="00456875" w:rsidP="00D908EB">
            <w:pPr>
              <w:pStyle w:val="34ff6"/>
            </w:pPr>
          </w:p>
        </w:tc>
      </w:tr>
      <w:tr w:rsidR="00456875" w14:paraId="0D7F891D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6625E5EB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6F24582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7615D9A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D509A76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8427F9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A251B05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C8A68F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4E94630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436687E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653876F" w14:textId="77777777" w:rsidR="00456875" w:rsidRDefault="00456875" w:rsidP="00D908EB">
            <w:pPr>
              <w:pStyle w:val="34ff6"/>
            </w:pPr>
          </w:p>
        </w:tc>
      </w:tr>
      <w:tr w:rsidR="00456875" w14:paraId="75B4EFB1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70BBE491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33C7001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0A1D4C4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B6C4D88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4E7044A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D9C7954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6E75B51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4A6F70F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460E2F9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3F05335" w14:textId="77777777" w:rsidR="00456875" w:rsidRDefault="00456875" w:rsidP="00D908EB">
            <w:pPr>
              <w:pStyle w:val="34ff6"/>
            </w:pPr>
          </w:p>
        </w:tc>
      </w:tr>
      <w:tr w:rsidR="00456875" w14:paraId="2073F183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395C5888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6BD1D5E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01C6F52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DE78444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5C9F89F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053D663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B5459A5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E000C4D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2E4951B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638E9F4" w14:textId="77777777" w:rsidR="00456875" w:rsidRDefault="00456875" w:rsidP="00D908EB">
            <w:pPr>
              <w:pStyle w:val="34ff6"/>
            </w:pPr>
          </w:p>
        </w:tc>
      </w:tr>
      <w:tr w:rsidR="00456875" w14:paraId="3A590EFA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1B04FE17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994877B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21E4C54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F6319C5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7E05995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4D979C1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620A5AD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D80990A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97C0181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55288DB" w14:textId="77777777" w:rsidR="00456875" w:rsidRDefault="00456875" w:rsidP="00D908EB">
            <w:pPr>
              <w:pStyle w:val="34ff6"/>
            </w:pPr>
          </w:p>
        </w:tc>
      </w:tr>
      <w:tr w:rsidR="00456875" w14:paraId="7E80024B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5A0695C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5F6AE68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38DD0A2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2898C47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1D746D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AC4EDFC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FEAB48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A1BE8DF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BC18057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9654E77" w14:textId="77777777" w:rsidR="00456875" w:rsidRDefault="00456875" w:rsidP="00D908EB">
            <w:pPr>
              <w:pStyle w:val="34ff6"/>
            </w:pPr>
          </w:p>
        </w:tc>
      </w:tr>
      <w:tr w:rsidR="00456875" w14:paraId="326490B1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0FE4FA00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E578420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E74AD52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D29F9A2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E5A8356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16D38A8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6236AA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7BEAE61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9349DCD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2967DCB" w14:textId="77777777" w:rsidR="00456875" w:rsidRDefault="00456875" w:rsidP="00D908EB">
            <w:pPr>
              <w:pStyle w:val="34ff6"/>
            </w:pPr>
          </w:p>
        </w:tc>
      </w:tr>
      <w:tr w:rsidR="00456875" w14:paraId="610D334F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570F95C4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BF15447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43AD3A0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FD584EF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D59763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C187744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1A44564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606F76C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44EF23C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3AF8EFC" w14:textId="77777777" w:rsidR="00456875" w:rsidRDefault="00456875" w:rsidP="00D908EB">
            <w:pPr>
              <w:pStyle w:val="34ff6"/>
            </w:pPr>
          </w:p>
        </w:tc>
      </w:tr>
      <w:tr w:rsidR="00456875" w14:paraId="0142288D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52764EC4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FB892B7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6E14456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B074028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034F8C0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B37BCC1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451449B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CC1B7F6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EBB476A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1AF6854" w14:textId="77777777" w:rsidR="00456875" w:rsidRDefault="00456875" w:rsidP="00D908EB">
            <w:pPr>
              <w:pStyle w:val="34ff6"/>
            </w:pPr>
          </w:p>
        </w:tc>
      </w:tr>
      <w:tr w:rsidR="00456875" w14:paraId="717B3B08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621A4804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549B465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79A5E10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8173759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DB31943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ADD0790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C78128E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56C9325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155F02D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8EB99E2" w14:textId="77777777" w:rsidR="00456875" w:rsidRDefault="00456875" w:rsidP="00D908EB">
            <w:pPr>
              <w:pStyle w:val="34ff6"/>
            </w:pPr>
          </w:p>
        </w:tc>
      </w:tr>
      <w:tr w:rsidR="00456875" w14:paraId="3D0D5C30" w14:textId="77777777" w:rsidTr="00D908EB">
        <w:trPr>
          <w:trHeight w:val="454"/>
        </w:trPr>
        <w:tc>
          <w:tcPr>
            <w:tcW w:w="518" w:type="dxa"/>
            <w:vAlign w:val="center"/>
          </w:tcPr>
          <w:p w14:paraId="1F948A22" w14:textId="77777777" w:rsidR="00456875" w:rsidRDefault="00456875" w:rsidP="00D908E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084074E" w14:textId="77777777" w:rsidR="00456875" w:rsidRDefault="00456875" w:rsidP="00D908E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41903B8" w14:textId="77777777" w:rsidR="00456875" w:rsidRDefault="00456875" w:rsidP="00D908E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EB06F27" w14:textId="77777777" w:rsidR="00456875" w:rsidRDefault="00456875" w:rsidP="00D908E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1A505AE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2D7CE3D" w14:textId="77777777" w:rsidR="00456875" w:rsidRDefault="00456875" w:rsidP="00D908E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C0FAE75" w14:textId="77777777" w:rsidR="00456875" w:rsidRDefault="00456875" w:rsidP="00D908E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0A4B678" w14:textId="77777777" w:rsidR="00456875" w:rsidRDefault="00456875" w:rsidP="00D908E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9F8C5BA" w14:textId="77777777" w:rsidR="00456875" w:rsidRDefault="00456875" w:rsidP="00D908E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7C649E2" w14:textId="77777777" w:rsidR="00456875" w:rsidRDefault="00456875" w:rsidP="00D908EB">
            <w:pPr>
              <w:pStyle w:val="34ff6"/>
            </w:pPr>
          </w:p>
        </w:tc>
      </w:tr>
    </w:tbl>
    <w:p w14:paraId="4496654B" w14:textId="77777777" w:rsidR="00AB28D5" w:rsidRPr="00AB28D5" w:rsidRDefault="00AB28D5" w:rsidP="002C35B5">
      <w:pPr>
        <w:pStyle w:val="34fffa"/>
      </w:pPr>
    </w:p>
    <w:sectPr w:rsidR="00AB28D5" w:rsidRPr="00AB28D5" w:rsidSect="00FC32E6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789EF" w14:textId="77777777" w:rsidR="00ED6D19" w:rsidRDefault="00ED6D19" w:rsidP="00AD0715">
      <w:r>
        <w:separator/>
      </w:r>
    </w:p>
    <w:p w14:paraId="39D395A7" w14:textId="77777777" w:rsidR="00ED6D19" w:rsidRDefault="00ED6D19" w:rsidP="00AD0715"/>
  </w:endnote>
  <w:endnote w:type="continuationSeparator" w:id="0">
    <w:p w14:paraId="5D9731A8" w14:textId="77777777" w:rsidR="00ED6D19" w:rsidRDefault="00ED6D19" w:rsidP="00AD0715">
      <w:r>
        <w:continuationSeparator/>
      </w:r>
    </w:p>
    <w:p w14:paraId="0C58E482" w14:textId="77777777" w:rsidR="00ED6D19" w:rsidRDefault="00ED6D19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F3686" w14:textId="000037C8" w:rsidR="008343CE" w:rsidRDefault="008343CE">
    <w:pPr>
      <w:pStyle w:val="ab"/>
    </w:pPr>
    <w:r>
      <w:t>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D6874" w14:textId="77777777" w:rsidR="00D51317" w:rsidRDefault="00D51317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F4491" w14:textId="77777777" w:rsidR="008E77B3" w:rsidRDefault="008E77B3" w:rsidP="008E77B3">
    <w:pPr>
      <w:pStyle w:val="341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76688" w14:textId="77777777" w:rsidR="00ED6D19" w:rsidRDefault="00ED6D19" w:rsidP="00AD0715">
      <w:r>
        <w:separator/>
      </w:r>
    </w:p>
    <w:p w14:paraId="69153CA8" w14:textId="77777777" w:rsidR="00ED6D19" w:rsidRDefault="00ED6D19" w:rsidP="00AD0715"/>
  </w:footnote>
  <w:footnote w:type="continuationSeparator" w:id="0">
    <w:p w14:paraId="116A14B6" w14:textId="77777777" w:rsidR="00ED6D19" w:rsidRDefault="00ED6D19" w:rsidP="00AD0715">
      <w:r>
        <w:continuationSeparator/>
      </w:r>
    </w:p>
    <w:p w14:paraId="2DA93FD8" w14:textId="77777777" w:rsidR="00ED6D19" w:rsidRDefault="00ED6D19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103F6" w14:textId="77777777" w:rsidR="00E85E29" w:rsidRDefault="00E3465E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278C802A" wp14:editId="541D8D0B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41" name="Группа 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43" name="Группа 143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44" name="Группа 14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7" name="Группа 14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5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2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3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54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55" name="Группа 155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56" name="Группа 156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57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8A80708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8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1420FD4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Инв № дубл.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59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A04B96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Инв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0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8DB001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8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1BE89D" w14:textId="77777777" w:rsidR="00E3465E" w:rsidRDefault="00E3465E" w:rsidP="00E3465E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81" name="Группа 181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82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CCEA4FC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3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C62D23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4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B2B64B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5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3AF8A3B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6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0AF511" w14:textId="77777777" w:rsidR="00E3465E" w:rsidRDefault="00E3465E" w:rsidP="00E3465E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87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78C802A" id="Группа 141" o:spid="_x0000_s1026" style="position:absolute;left:0;text-align:left;margin-left:22.7pt;margin-top:14.2pt;width:558.45pt;height:813.55pt;z-index:251683840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">
              <v:group id="Группа 143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<v:group id="Группа 144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" filled="f" strokeweight="1.5pt">
                    <v:textbox inset=",1mm"/>
                  </v:rect>
                  <v:group id="Группа 147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<v:group id="Группа 149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p49wQAAANwAAAAPAAAAZHJzL2Rvd25yZXYueG1sRE9Ni8Iw&#10;EL0v+B/CCN7WVGV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JGmnj3BAAAA3AAAAA8AAAAA&#10;AAAAAAAAAAAABwIAAGRycy9kb3ducmV2LnhtbFBLBQYAAAAAAwADALcAAAD1AgAAAAA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" strokeweight="1.5pt"/>
                  </v:group>
                </v:group>
                <v:group id="Группа 155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group id="Группа 156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18A80708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21420FD4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Инв № дубл.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28A04B96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Инв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6ET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3x5RibQy38AAAD//wMAUEsBAi0AFAAGAAgAAAAhANvh9svuAAAAhQEAABMAAAAAAAAA&#10;AAAAAAAAAAAAAFtDb250ZW50X1R5cGVzXS54bWxQSwECLQAUAAYACAAAACEAWvQsW78AAAAVAQAA&#10;CwAAAAAAAAAAAAAAAAAfAQAAX3JlbHMvLnJlbHNQSwECLQAUAAYACAAAACEAuX+hE8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628DB001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2C1BE89D" w14:textId="77777777" w:rsidR="00E3465E" w:rsidRDefault="00E3465E" w:rsidP="00E3465E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81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2CCEA4FC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9+i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pG9yfSRfIxR8AAAD//wMAUEsBAi0AFAAGAAgAAAAhANvh9svuAAAAhQEAABMAAAAAAAAAAAAA&#10;AAAAAAAAAFtDb250ZW50X1R5cGVzXS54bWxQSwECLQAUAAYACAAAACEAWvQsW78AAAAVAQAACwAA&#10;AAAAAAAAAAAAAAAfAQAAX3JlbHMvLnJlbHNQSwECLQAUAAYACAAAACEAJWPfo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19C62D23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3DB2B64B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33AF8A3B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4E0AF511" w14:textId="77777777" w:rsidR="00E3465E" w:rsidRDefault="00E3465E" w:rsidP="00E3465E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5eX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Z1P4eyZdIFe/AAAA//8DAFBLAQItABQABgAIAAAAIQDb4fbL7gAAAIUBAAATAAAAAAAAAAAAAAAA&#10;AAAAAABbQ29udGVudF9UeXBlc10ueG1sUEsBAi0AFAAGAAgAAAAhAFr0LFu/AAAAFQEAAAsAAAAA&#10;AAAAAAAAAAAAHwEAAF9yZWxzLy5yZWxzUEsBAi0AFAAGAAgAAAAhAK6fl5f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58B6B" w14:textId="77777777" w:rsidR="00655B12" w:rsidRDefault="00655B12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0CB8CB45" wp14:editId="285ADB9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34" name="Группа 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136" name="Группа 136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137" name="Группа 137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14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8" name="Группа 148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161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2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3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64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65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168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084D54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69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A43AC77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Инв № дубл.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0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E8C0959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Инв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1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974CB81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172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D151F5" w14:textId="77777777" w:rsidR="00655B12" w:rsidRDefault="00655B12" w:rsidP="00655B12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173" name="Группа 173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174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695C81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5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0FCB8C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D4BCA68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18181F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8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04C2C9" w14:textId="77777777" w:rsidR="00655B12" w:rsidRDefault="00655B12" w:rsidP="00655B12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79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CB8CB45" id="Группа 134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">
              <v:group id="Группа 136" o:spid="_x0000_s105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<v:group id="Группа 137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" filled="f" strokeweight="1.5pt">
                    <v:textbox inset=",1mm"/>
                  </v:rect>
                  <v:group id="Группа 146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group id="Группа 148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lSAwQAAANwAAAAPAAAAZHJzL2Rvd25yZXYueG1sRE9Ni8Iw&#10;EL0v+B/CCN7WVBe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F/KVIDBAAAA3AAAAA8AAAAA&#10;AAAAAAAAAAAABwIAAGRycy9kb3ducmV2LnhtbFBLBQYAAAAAAwADALcAAAD1AgAAAAA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8z0wQAAANwAAAAPAAAAZHJzL2Rvd25yZXYueG1sRE9Ni8Iw&#10;EL0v+B/CCN7WVFmK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NAjzPTBAAAA3AAAAA8AAAAA&#10;AAAAAAAAAAAABwIAAGRycy9kb3ducmV2LnhtbFBLBQYAAAAAAwADALcAAAD1AgAAAAA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" strokeweight="1.5pt"/>
                  </v:group>
                </v:group>
                <v:group id="Группа 166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62084D54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4A43AC77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Инв № дубл.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" filled="f" stroked="f" strokeweight="1.5pt">
                      <v:textbox style="layout-flow:vertical;mso-layout-flow-alt:bottom-to-top" inset=".4mm,.4mm,.4mm,.4mm">
                        <w:txbxContent>
                          <w:p w14:paraId="1E8C0959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Инв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6974CB81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39D151F5" w14:textId="77777777" w:rsidR="00655B12" w:rsidRDefault="00655B12" w:rsidP="00655B12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173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34695C81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4F0FCB8C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2D4BCA68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" filled="f" stroked="f" strokeweight="1.5pt">
                      <v:textbox style="layout-flow:vertical;mso-layout-flow-alt:bottom-to-top" inset="0,0,0,0">
                        <w:txbxContent>
                          <w:p w14:paraId="6718181F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" filled="f" stroked="f" strokeweight="1.5pt">
                      <v:textbox style="layout-flow:vertical;mso-layout-flow-alt:bottom-to-top" inset="0,0,0,0">
                        <w:txbxContent>
                          <w:p w14:paraId="3104C2C9" w14:textId="77777777" w:rsidR="00655B12" w:rsidRDefault="00655B12" w:rsidP="00655B12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DDDA4" w14:textId="77777777" w:rsidR="00E3465E" w:rsidRDefault="009F1DD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9984" behindDoc="0" locked="1" layoutInCell="1" allowOverlap="1" wp14:anchorId="40A76C00" wp14:editId="71E719A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6" name="Группа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" name="Группа 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21" name="Группа 2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24" name="Группа 2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5" name="Группа 2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27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9" name="Группа 29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30" name="Группа 30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31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5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6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0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2" name="Группа 4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3" name="Группа 4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AD4953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29FB7D5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68F266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8A70261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9E5287" w14:textId="77777777" w:rsidR="00E3465E" w:rsidRDefault="00E3465E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0" name="Группа 5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B8DD219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5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85F899B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6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8907B8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27145F0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D2C40B2" w14:textId="77777777" w:rsidR="00E3465E" w:rsidRDefault="00E3465E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9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Группа 60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61" name="Группа 61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62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6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7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8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0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1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72" name="Группа 72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74" name="Группа 74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83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A948691" w14:textId="77777777" w:rsidR="00E3465E" w:rsidRPr="00CB1016" w:rsidRDefault="00E3465E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89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A6CBA05" w14:textId="77777777" w:rsidR="00E3465E" w:rsidRPr="005374B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FC32E6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90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CDEB053" w14:textId="77777777" w:rsidR="00E3465E" w:rsidRDefault="00E3465E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FA7BD8">
                                      <w:t>A.B.XXX.В7.XX.</w:t>
                                    </w:r>
                                    <w:proofErr w:type="gramStart"/>
                                    <w:r w:rsidR="00FA7BD8">
                                      <w:t>X-X</w:t>
                                    </w:r>
                                    <w:proofErr w:type="gramEnd"/>
                                    <w:r w:rsidR="00FA7BD8">
                                      <w:t>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2" name="Группа 92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9A138C1" w14:textId="77777777" w:rsidR="00E3465E" w:rsidRPr="00945CCC" w:rsidRDefault="00E3465E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4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07986E5" w14:textId="77777777" w:rsidR="00E3465E" w:rsidRDefault="00E3465E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6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3992CC8" w14:textId="77777777"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E5B00AF" w14:textId="77777777" w:rsidR="00E3465E" w:rsidRPr="000411E6" w:rsidRDefault="00E3465E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1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5117F1B" w14:textId="77777777" w:rsidR="00E3465E" w:rsidRPr="005E4A3B" w:rsidRDefault="00E3465E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08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6961332" w14:textId="77777777"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5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B00DF2C" w14:textId="77777777" w:rsidR="00E3465E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6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FC73821" w14:textId="77777777"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17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7CFA7ED" w14:textId="77777777" w:rsidR="00E3465E" w:rsidRPr="00945CCC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0B809F3" w14:textId="77777777"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8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13620F4" w14:textId="77777777" w:rsidR="00E3465E" w:rsidRPr="005E4A3B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39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7BD8715" w14:textId="77777777"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140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C1C8E6B" w14:textId="77777777" w:rsidR="00E3465E" w:rsidRPr="000411E6" w:rsidRDefault="00E3465E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2" name="Группа 2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BEC373" w14:textId="77777777" w:rsidR="004D4758" w:rsidRPr="006C5C53" w:rsidRDefault="004D4758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05E813" w14:textId="77777777" w:rsidR="004D4758" w:rsidRPr="006C5C53" w:rsidRDefault="004D4758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A76C00" id="Группа 6" o:spid="_x0000_s1076" style="position:absolute;left:0;text-align:left;margin-left:22.7pt;margin-top:14.2pt;width:558.45pt;height:826.6pt;z-index:251689984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">
              <v:group id="Группа 1" o:spid="_x0000_s1077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group id="Группа 21" o:spid="_x0000_s1078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group id="Группа 24" o:spid="_x0000_s1079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group id="Группа 25" o:spid="_x0000_s10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rect id="Rectangle 91" o:spid="_x0000_s108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" filled="f" strokeweight="1.5pt">
                        <v:textbox inset=",1mm"/>
                      </v:rect>
                      <v:group id="Группа 29" o:spid="_x0000_s108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  <v:group id="Группа 30" o:spid="_x0000_s108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<v:line id="Line 76" o:spid="_x0000_s108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" strokeweight="1.5pt"/>
                          <v:line id="Line 77" o:spid="_x0000_s108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+GMwwAAANsAAAAPAAAAZHJzL2Rvd25yZXYueG1sRI9BawIx&#10;FITvBf9DeIK3mlWpyG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eefhjMMAAADbAAAADwAA&#10;AAAAAAAAAAAAAAAHAgAAZHJzL2Rvd25yZXYueG1sUEsFBgAAAAADAAMAtwAAAPcCAAAAAA==&#10;" strokeweight="1.5pt"/>
                          <v:line id="Line 78" o:spid="_x0000_s108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" strokeweight="1.5pt"/>
                          <v:line id="Line 79" o:spid="_x0000_s108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jFpvwAAANsAAAAPAAAAZHJzL2Rvd25yZXYueG1sRE9Ni8Iw&#10;EL0v+B/CCN7WVBF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AxljFpvwAAANsAAAAPAAAAAAAA&#10;AAAAAAAAAAcCAABkcnMvZG93bnJldi54bWxQSwUGAAAAAAMAAwC3AAAA8wIAAAAA&#10;" strokeweight="1.5pt"/>
                      </v:group>
                    </v:group>
                    <v:group id="Группа 42" o:spid="_x0000_s108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<v:group id="Группа 43" o:spid="_x0000_s109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J8PwwAAANsAAAAPAAAAZHJzL2Rvd25yZXYueG1sRI/RisIw&#10;FETfhf2HcBf2RTR1E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wrCfD8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6AD4953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TjxAAAANsAAAAPAAAAZHJzL2Rvd25yZXYueG1sRI/RasJA&#10;FETfC/2H5Rb6UsxGk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F0upOP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629FB7D5" w14:textId="77777777"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gF4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MmIBeM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268F266" w14:textId="77777777" w:rsidR="00E3465E" w:rsidRDefault="00E3465E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ZUK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Q/2VCsAAAADbAAAADwAAAAAA&#10;AAAAAAAAAAAHAgAAZHJzL2Rvd25yZXYueG1sUEsFBgAAAAADAAMAtwAAAPQ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8A70261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129E5287" w14:textId="77777777" w:rsidR="00E3465E" w:rsidRDefault="00E3465E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0" o:spid="_x0000_s109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<v:shape id="Text Box 87" o:spid="_x0000_s109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C/X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NoW/L+kHyOUvAAAA//8DAFBLAQItABQABgAIAAAAIQDb4fbL7gAAAIUBAAATAAAAAAAAAAAA&#10;AAAAAAAAAABbQ29udGVudF9UeXBlc10ueG1sUEsBAi0AFAAGAAgAAAAhAFr0LFu/AAAAFQEAAAsA&#10;AAAAAAAAAAAAAAAAHwEAAF9yZWxzLy5yZWxzUEsBAi0AFAAGAAgAAAAhAGNkL9f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0B8DD219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585F899B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788907B8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027145F0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SXS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samL+kHyPkTAAD//wMAUEsBAi0AFAAGAAgAAAAhANvh9svuAAAAhQEAABMAAAAAAAAAAAAAAAAA&#10;AAAAAFtDb250ZW50X1R5cGVzXS54bWxQSwECLQAUAAYACAAAACEAWvQsW78AAAAVAQAACwAAAAAA&#10;AAAAAAAAAAAfAQAAX3JlbHMvLnJlbHNQSwECLQAUAAYACAAAACEA4ikl0sAAAADbAAAADwAAAAAA&#10;AAAAAAAAAAAHAgAAZHJzL2Rvd25yZXYueG1sUEsFBgAAAAADAAMAtwAAAPQCAAAAAA==&#10;" filled="f" stroked="f" strokeweight="1.5pt">
                          <v:textbox style="layout-flow:vertical;mso-layout-flow-alt:bottom-to-top" inset="0,0,0,0">
                            <w:txbxContent>
                              <w:p w14:paraId="3D2C40B2" w14:textId="77777777" w:rsidR="00E3465E" w:rsidRDefault="00E3465E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" filled="f" strokeweight="1.5pt">
                    <v:textbox inset=",1mm"/>
                  </v:rect>
                </v:group>
                <v:group id="Группа 60" o:spid="_x0000_s1103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Группа 61" o:spid="_x0000_s110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line id="Line 102" o:spid="_x0000_s110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aAtxQAAANsAAAAPAAAAZHJzL2Rvd25yZXYueG1sRI9fa8JA&#10;EMTfC/0Oxxb6UvRSC1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CXRaAt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" strokecolor="windowText" strokeweight="1.5pt"/>
                    <v:line id="Line 98" o:spid="_x0000_s110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Air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34uLeIDe/QIAAP//AwBQSwECLQAUAAYACAAAACEA2+H2y+4AAACFAQAAEwAAAAAAAAAA&#10;AAAAAAAAAAAAW0NvbnRlbnRfVHlwZXNdLnhtbFBLAQItABQABgAIAAAAIQBa9CxbvwAAABUBAAAL&#10;AAAAAAAAAAAAAAAAAB8BAABfcmVscy8ucmVsc1BLAQItABQABgAIAAAAIQAAiAir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</v:group>
                  <v:group id="Группа 72" o:spid="_x0000_s111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  <v:group id="Группа 74" o:spid="_x0000_s111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<v:rect id="Rectangle 123" o:spid="_x0000_s111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" filled="f" stroked="f">
                        <v:textbox inset="1pt,.4mm,1pt,1pt">
                          <w:txbxContent>
                            <w:p w14:paraId="4A948691" w14:textId="77777777" w:rsidR="00E3465E" w:rsidRPr="00CB1016" w:rsidRDefault="00E3465E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" filled="f" stroked="f">
                        <v:textbox inset="1pt,.4mm,1pt,1pt">
                          <w:txbxContent>
                            <w:p w14:paraId="4A6CBA05" w14:textId="77777777" w:rsidR="00E3465E" w:rsidRPr="005374BE" w:rsidRDefault="00E3465E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FC32E6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" filled="f" stroked="f">
                        <v:textbox inset="1pt,.4mm,1pt,1pt">
                          <w:txbxContent>
                            <w:p w14:paraId="6CDEB053" w14:textId="77777777" w:rsidR="00E3465E" w:rsidRDefault="00E3465E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FA7BD8">
                                <w:t>A.B.XXX.В7.XX.</w:t>
                              </w:r>
                              <w:proofErr w:type="gramStart"/>
                              <w:r w:rsidR="00FA7BD8">
                                <w:t>X-X</w:t>
                              </w:r>
                              <w:proofErr w:type="gramEnd"/>
                              <w:r w:rsidR="00FA7BD8">
                                <w:t>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92" o:spid="_x0000_s112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<v:rect id="Rectangle 119" o:spid="_x0000_s112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taaxAAAANsAAAAPAAAAZHJzL2Rvd25yZXYueG1sRI9Pa8JA&#10;FMTvBb/D8oReRDdWqC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BPK1prEAAAA2wAAAA8A&#10;AAAAAAAAAAAAAAAABwIAAGRycy9kb3ducmV2LnhtbFBLBQYAAAAAAwADALcAAAD4AgAAAAA=&#10;" filled="f" stroked="f">
                        <v:textbox inset="0,0,0,0">
                          <w:txbxContent>
                            <w:p w14:paraId="69A138C1" w14:textId="77777777" w:rsidR="00E3465E" w:rsidRPr="00945CCC" w:rsidRDefault="00E3465E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" filled="f" stroked="f">
                        <v:textbox inset="0,0,0,0">
                          <w:txbxContent>
                            <w:p w14:paraId="707986E5" w14:textId="77777777" w:rsidR="00E3465E" w:rsidRDefault="00E3465E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" filled="f" stroked="f">
                        <v:textbox inset="0,0,0,0">
                          <w:txbxContent>
                            <w:p w14:paraId="03992CC8" w14:textId="77777777"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" filled="f" stroked="f">
                        <v:textbox inset="0,0,0,0">
                          <w:txbxContent>
                            <w:p w14:paraId="0E5B00AF" w14:textId="77777777" w:rsidR="00E3465E" w:rsidRPr="000411E6" w:rsidRDefault="00E3465E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SkT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" filled="f" stroked="f">
                        <v:textbox inset="0,0,0,0">
                          <w:txbxContent>
                            <w:p w14:paraId="35117F1B" w14:textId="77777777" w:rsidR="00E3465E" w:rsidRPr="005E4A3B" w:rsidRDefault="00E3465E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4CO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" filled="f" stroked="f">
                        <v:textbox inset="0,0,0,0">
                          <w:txbxContent>
                            <w:p w14:paraId="46961332" w14:textId="77777777"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7nNwwAAANwAAAAPAAAAZHJzL2Rvd25yZXYueG1sRE9Na8JA&#10;EL0X/A/LCF5K3ShU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ytO5zcMAAADcAAAADwAA&#10;AAAAAAAAAAAAAAAHAgAAZHJzL2Rvd25yZXYueG1sUEsFBgAAAAADAAMAtwAAAPcCAAAAAA==&#10;" filled="f" stroked="f">
                        <v:textbox inset="0,0,0,0">
                          <w:txbxContent>
                            <w:p w14:paraId="5B00DF2C" w14:textId="77777777" w:rsidR="00E3465E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" filled="f" stroked="f">
                        <v:textbox inset="0,0,0,0">
                          <w:txbxContent>
                            <w:p w14:paraId="4FC73821" w14:textId="77777777"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" filled="f" stroked="f">
                        <v:textbox inset="0,0,0,0">
                          <w:txbxContent>
                            <w:p w14:paraId="17CFA7ED" w14:textId="77777777" w:rsidR="00E3465E" w:rsidRPr="00945CCC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" filled="f" stroked="f">
                        <v:textbox inset="0,0,0,0">
                          <w:txbxContent>
                            <w:p w14:paraId="40B809F3" w14:textId="77777777"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0oz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4RWnpEJ9PwKAAD//wMAUEsBAi0AFAAGAAgAAAAhANvh9svuAAAAhQEAABMAAAAAAAAA&#10;AAAAAAAAAAAAAFtDb250ZW50X1R5cGVzXS54bWxQSwECLQAUAAYACAAAACEAWvQsW78AAAAVAQAA&#10;CwAAAAAAAAAAAAAAAAAfAQAAX3JlbHMvLnJlbHNQSwECLQAUAAYACAAAACEAb2dKM8YAAADcAAAA&#10;DwAAAAAAAAAAAAAAAAAHAgAAZHJzL2Rvd25yZXYueG1sUEsFBgAAAAADAAMAtwAAAPoCAAAAAA==&#10;" filled="f" stroked="f">
                        <v:textbox inset="0,0,0,0">
                          <w:txbxContent>
                            <w:p w14:paraId="313620F4" w14:textId="77777777" w:rsidR="00E3465E" w:rsidRPr="005E4A3B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" filled="f" stroked="f">
                        <v:textbox inset="0,0,0,0">
                          <w:txbxContent>
                            <w:p w14:paraId="47BD8715" w14:textId="77777777"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zVIxgAAANwAAAAPAAAAZHJzL2Rvd25yZXYueG1sRI9Lb8Iw&#10;EITvlfofrK3USwVOK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yRc1SMYAAADcAAAA&#10;DwAAAAAAAAAAAAAAAAAHAgAAZHJzL2Rvd25yZXYueG1sUEsFBgAAAAADAAMAtwAAAPoCAAAAAA==&#10;" filled="f" stroked="f">
                        <v:textbox inset="0,0,0,0">
                          <w:txbxContent>
                            <w:p w14:paraId="4C1C8E6B" w14:textId="77777777" w:rsidR="00E3465E" w:rsidRPr="000411E6" w:rsidRDefault="00E3465E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2" o:spid="_x0000_s1134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122" o:spid="_x0000_s113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dhRxQAAANoAAAAPAAAAZHJzL2Rvd25yZXYueG1sRI9Pa8JA&#10;FMTvgt9heUIvopu2GD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BsKdhRxQAAANoAAAAP&#10;AAAAAAAAAAAAAAAAAAcCAABkcnMvZG93bnJldi54bWxQSwUGAAAAAAMAAwC3AAAA+QIAAAAA&#10;" filled="f" stroked="f">
                  <v:textbox inset="1pt,.4mm,1pt,1pt">
                    <w:txbxContent>
                      <w:p w14:paraId="05BEC373" w14:textId="77777777" w:rsidR="004D4758" w:rsidRPr="006C5C53" w:rsidRDefault="004D4758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" filled="f" stroked="f">
                  <v:textbox inset="1pt,.4mm,1pt,1pt">
                    <w:txbxContent>
                      <w:p w14:paraId="3E05E813" w14:textId="77777777" w:rsidR="004D4758" w:rsidRPr="006C5C53" w:rsidRDefault="004D4758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6DAC0" w14:textId="77777777" w:rsidR="00947B34" w:rsidRDefault="009F1DD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49D0442E" wp14:editId="60B33C8F">
              <wp:simplePos x="0" y="0"/>
              <wp:positionH relativeFrom="page">
                <wp:posOffset>285750</wp:posOffset>
              </wp:positionH>
              <wp:positionV relativeFrom="page">
                <wp:posOffset>180975</wp:posOffset>
              </wp:positionV>
              <wp:extent cx="7091680" cy="10497185"/>
              <wp:effectExtent l="0" t="0" r="33020" b="0"/>
              <wp:wrapNone/>
              <wp:docPr id="5" name="Группа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1680" cy="10497185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565B20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FF9146C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BB46131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9FD68A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7ED49E4" w14:textId="77777777" w:rsidR="008E77B3" w:rsidRDefault="008E77B3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46AFDC7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5AD98FE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F74DF5E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40C396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B2F380" w14:textId="77777777" w:rsidR="008E77B3" w:rsidRDefault="008E77B3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6D12EE" w14:textId="77777777" w:rsidR="008E77B3" w:rsidRPr="00945CCC" w:rsidRDefault="008E77B3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287913" w14:textId="77777777"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144DCE" w14:textId="77777777" w:rsidR="008E77B3" w:rsidRDefault="008E77B3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AA30EAE" w14:textId="77777777"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CEDB933" w14:textId="77777777" w:rsidR="008E77B3" w:rsidRPr="000411E6" w:rsidRDefault="008E77B3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ADA62C" w14:textId="77777777" w:rsidR="008E77B3" w:rsidRDefault="008E77B3" w:rsidP="008E77B3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B415A7" w14:textId="77777777" w:rsidR="008E77B3" w:rsidRDefault="008E77B3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9952F12" w14:textId="77777777" w:rsidR="008E77B3" w:rsidRPr="005E4A3B" w:rsidRDefault="008E77B3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B01CB07" w14:textId="77777777" w:rsidR="008E77B3" w:rsidRPr="00931BF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53DE1A" w14:textId="61F9F810" w:rsidR="008E77B3" w:rsidRPr="00A32665" w:rsidRDefault="008E77B3" w:rsidP="008E77B3">
                                  <w:pPr>
                                    <w:pStyle w:val="34f3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D9E626" w14:textId="7BF854C1" w:rsidR="008E77B3" w:rsidRPr="005E4A3B" w:rsidRDefault="008343CE" w:rsidP="008E77B3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73CE22" w14:textId="385B87CB" w:rsidR="008E77B3" w:rsidRPr="005E4A3B" w:rsidRDefault="008343CE" w:rsidP="008E77B3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225C86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0C4994" w14:textId="50E48C74" w:rsidR="008E77B3" w:rsidRPr="005E4A3B" w:rsidRDefault="008343CE" w:rsidP="008E77B3">
                                  <w:pPr>
                                    <w:pStyle w:val="34f1"/>
                                  </w:pPr>
                                  <w:r>
                                    <w:t>Корепанов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03A4588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073ED6" w14:textId="7DFD9039" w:rsidR="008E77B3" w:rsidRPr="000411E6" w:rsidRDefault="008343CE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73A1BEE" w14:textId="7068D812" w:rsidR="008E77B3" w:rsidRPr="000411E6" w:rsidRDefault="008343CE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F93B07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6476BC7" w14:textId="1585DB0A" w:rsidR="008E77B3" w:rsidRPr="000411E6" w:rsidRDefault="008343CE" w:rsidP="008E77B3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7E2178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6D7F80C" w14:textId="4F5C9B56" w:rsidR="008E77B3" w:rsidRPr="0079077B" w:rsidRDefault="008343CE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F97918" w14:textId="152073F7" w:rsidR="008E77B3" w:rsidRPr="00A32665" w:rsidRDefault="008343CE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Стадия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984F76" w14:textId="77777777"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D0C3FA" w14:textId="77777777" w:rsidR="008E77B3" w:rsidRPr="00CB1016" w:rsidRDefault="008E77B3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47E7A7B" w14:textId="3C8FF734" w:rsidR="008E77B3" w:rsidRPr="005374BE" w:rsidRDefault="008E77B3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E290B" w:rsidRPr="001E290B">
                                    <w:rPr>
                                      <w:noProof/>
                                    </w:rPr>
                                    <w:instrText>5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E290B">
                                    <w:rPr>
                                      <w:noProof/>
                                    </w:rPr>
                                    <w:t>5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955E65" w14:textId="77777777" w:rsidR="008E77B3" w:rsidRPr="005374BE" w:rsidRDefault="008E77B3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A7BD8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A490BBB" w14:textId="672FCD35" w:rsidR="008E77B3" w:rsidRDefault="008343CE" w:rsidP="008E77B3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2A1208E" w14:textId="3C343E01" w:rsidR="008E77B3" w:rsidRDefault="008E77B3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102FC9">
                                    <w:t>878.2023-АСУ ТП.В11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18452" y="612573"/>
                                <a:ext cx="2323971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D62C6C" w14:textId="2C50DE95" w:rsidR="008E77B3" w:rsidRDefault="008343CE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Строительство водогрейной котельной 400 Гкал/час на территории Ивановской ТЭЦ-2</w:t>
                                    </w:r>
                                  </w:fldSimple>
                                  <w:r w:rsidR="008E77B3">
                                    <w:t>.</w:t>
                                  </w:r>
                                </w:p>
                                <w:p w14:paraId="3272D558" w14:textId="3245BA3B" w:rsidR="008E77B3" w:rsidRPr="00F9048A" w:rsidRDefault="00102FC9" w:rsidP="008E77B3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>
                                      <w:t>Ведомость расхода запасных частей, инструмента и принадлежностей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DA1371" w14:textId="77777777"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EE322A" w14:textId="77777777" w:rsidR="008E77B3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6AD4B7" w14:textId="77777777"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1C3029" w14:textId="77777777" w:rsidR="008E77B3" w:rsidRPr="00945CCC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24EFB8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1D8797" w14:textId="77777777" w:rsidR="008E77B3" w:rsidRPr="005E4A3B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7FFCA5A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1519E3E" w14:textId="77777777" w:rsidR="008E77B3" w:rsidRPr="000411E6" w:rsidRDefault="008E77B3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490" name="Группа 490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493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CDDA34" w14:textId="77777777" w:rsidR="004D4758" w:rsidRPr="006C5C53" w:rsidRDefault="004D4758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49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4F7881A" w14:textId="77777777" w:rsidR="004D4758" w:rsidRPr="006C5C53" w:rsidRDefault="004D4758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9D0442E" id="Группа 5" o:spid="_x0000_s1137" style="position:absolute;left:0;text-align:left;margin-left:22.5pt;margin-top:14.25pt;width:558.4pt;height:826.55pt;z-index:25168793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">
              <v:group id="Группа 448" o:spid="_x0000_s1138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3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D565B20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0FF9146C" w14:textId="77777777"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1BB46131" w14:textId="77777777" w:rsidR="008E77B3" w:rsidRDefault="008E77B3" w:rsidP="008E77B3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99FD68A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57ED49E4" w14:textId="77777777" w:rsidR="008E77B3" w:rsidRDefault="008E77B3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246AFDC7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5AD98FE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2F74DF5E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D40C396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39B2F380" w14:textId="77777777" w:rsidR="008E77B3" w:rsidRDefault="008E77B3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6E6D12EE" w14:textId="77777777" w:rsidR="008E77B3" w:rsidRPr="00945CCC" w:rsidRDefault="008E77B3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5C287913" w14:textId="77777777" w:rsidR="008E77B3" w:rsidRDefault="008E77B3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49144DCE" w14:textId="77777777" w:rsidR="008E77B3" w:rsidRDefault="008E77B3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4AA30EAE" w14:textId="77777777"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2CEDB933" w14:textId="77777777" w:rsidR="008E77B3" w:rsidRPr="000411E6" w:rsidRDefault="008E77B3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46ADA62C" w14:textId="77777777" w:rsidR="008E77B3" w:rsidRDefault="008E77B3" w:rsidP="008E77B3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5FB415A7" w14:textId="77777777" w:rsidR="008E77B3" w:rsidRDefault="008E77B3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59952F12" w14:textId="77777777" w:rsidR="008E77B3" w:rsidRPr="005E4A3B" w:rsidRDefault="008E77B3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4B01CB07" w14:textId="77777777" w:rsidR="008E77B3" w:rsidRPr="00931BF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2D53DE1A" w14:textId="61F9F810" w:rsidR="008E77B3" w:rsidRPr="00A32665" w:rsidRDefault="008E77B3" w:rsidP="008E77B3">
                            <w:pPr>
                              <w:pStyle w:val="34f3"/>
                            </w:pP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0BD9E626" w14:textId="7BF854C1" w:rsidR="008E77B3" w:rsidRPr="005E4A3B" w:rsidRDefault="008343CE" w:rsidP="008E77B3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7473CE22" w14:textId="385B87CB" w:rsidR="008E77B3" w:rsidRPr="005E4A3B" w:rsidRDefault="008343CE" w:rsidP="008E77B3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3F225C86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6E0C4994" w14:textId="50E48C74" w:rsidR="008E77B3" w:rsidRPr="005E4A3B" w:rsidRDefault="008343CE" w:rsidP="008E77B3">
                            <w:pPr>
                              <w:pStyle w:val="34f1"/>
                            </w:pPr>
                            <w:r>
                              <w:t>Корепанов</w:t>
                            </w: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203A4588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2D073ED6" w14:textId="7DFD9039" w:rsidR="008E77B3" w:rsidRPr="000411E6" w:rsidRDefault="008343CE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173A1BEE" w14:textId="7068D812" w:rsidR="008E77B3" w:rsidRPr="000411E6" w:rsidRDefault="008343CE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71F93B07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06476BC7" w14:textId="1585DB0A" w:rsidR="008E77B3" w:rsidRPr="000411E6" w:rsidRDefault="008343CE" w:rsidP="008E77B3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457E2178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56D7F80C" w14:textId="4F5C9B56" w:rsidR="008E77B3" w:rsidRPr="0079077B" w:rsidRDefault="008343CE" w:rsidP="008E77B3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45F97918" w14:textId="152073F7" w:rsidR="008E77B3" w:rsidRPr="00A32665" w:rsidRDefault="008343CE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49984F76" w14:textId="77777777"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2BD0C3FA" w14:textId="77777777" w:rsidR="008E77B3" w:rsidRPr="00CB1016" w:rsidRDefault="008E77B3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747E7A7B" w14:textId="3C8FF734" w:rsidR="008E77B3" w:rsidRPr="005374BE" w:rsidRDefault="008E77B3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E290B" w:rsidRPr="001E290B">
                              <w:rPr>
                                <w:noProof/>
                              </w:rPr>
                              <w:instrText>5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E290B">
                              <w:rPr>
                                <w:noProof/>
                              </w:rPr>
                              <w:t>5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7E955E65" w14:textId="77777777" w:rsidR="008E77B3" w:rsidRPr="005374BE" w:rsidRDefault="008E77B3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A7BD8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6A490BBB" w14:textId="672FCD35" w:rsidR="008E77B3" w:rsidRDefault="008343CE" w:rsidP="008E77B3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22A1208E" w14:textId="3C343E01" w:rsidR="008E77B3" w:rsidRDefault="008E77B3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102FC9">
                              <w:t>878.2023-АСУ ТП.В11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4184;top:6125;width:2324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0BD62C6C" w14:textId="2C50DE95" w:rsidR="008E77B3" w:rsidRDefault="008343CE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Строительство водогрейной котельной 400 Гкал/час на территории Ивановской ТЭЦ-2</w:t>
                              </w:r>
                            </w:fldSimple>
                            <w:r w:rsidR="008E77B3">
                              <w:t>.</w:t>
                            </w:r>
                          </w:p>
                          <w:p w14:paraId="3272D558" w14:textId="3245BA3B" w:rsidR="008E77B3" w:rsidRPr="00F9048A" w:rsidRDefault="00102FC9" w:rsidP="008E77B3">
                            <w:pPr>
                              <w:pStyle w:val="34f1"/>
                            </w:pPr>
                            <w:fldSimple w:instr=" DOCPROPERTY  Title  \* MERGEFORMAT ">
                              <w:r>
                                <w:t>Ведомость расхода запасных частей, инструмента и принадлежностей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1FDA1371" w14:textId="77777777"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0CEE322A" w14:textId="77777777" w:rsidR="008E77B3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116AD4B7" w14:textId="77777777"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261C3029" w14:textId="77777777" w:rsidR="008E77B3" w:rsidRPr="00945CCC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4924EFB8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7A1D8797" w14:textId="77777777" w:rsidR="008E77B3" w:rsidRPr="005E4A3B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27FFCA5A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51519E3E" w14:textId="77777777" w:rsidR="008E77B3" w:rsidRPr="000411E6" w:rsidRDefault="008E77B3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490" o:spid="_x0000_s1225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Kxf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">
                <v:rect id="Rectangle 122" o:spid="_x0000_s122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" filled="f" stroked="f">
                  <v:textbox inset="1pt,.4mm,1pt,1pt">
                    <w:txbxContent>
                      <w:p w14:paraId="3BCDDA34" w14:textId="77777777" w:rsidR="004D4758" w:rsidRPr="006C5C53" w:rsidRDefault="004D4758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" filled="f" stroked="f">
                  <v:textbox inset="1pt,.4mm,1pt,1pt">
                    <w:txbxContent>
                      <w:p w14:paraId="14F7881A" w14:textId="77777777" w:rsidR="004D4758" w:rsidRPr="006C5C53" w:rsidRDefault="004D4758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E13CB" w14:textId="77777777" w:rsidR="00FC32E6" w:rsidRDefault="00FC32E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4080" behindDoc="0" locked="1" layoutInCell="1" allowOverlap="1" wp14:anchorId="552C7B03" wp14:editId="2677F5F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8BB842" w14:textId="77777777"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3A9945F" w14:textId="77777777"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DE83804" w14:textId="77777777"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88CAAF2" w14:textId="77777777"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B544A0" w14:textId="77777777" w:rsidR="00FC32E6" w:rsidRDefault="00FC32E6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D9143C8" w14:textId="77777777"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71CA1C9" w14:textId="77777777"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ED50E6B" w14:textId="77777777"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F5A809A" w14:textId="77777777"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AF8CCB" w14:textId="77777777" w:rsidR="00FC32E6" w:rsidRDefault="00FC32E6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B8BE3A9" w14:textId="77777777" w:rsidR="00FC32E6" w:rsidRPr="00CB1016" w:rsidRDefault="00FC32E6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61CEE54" w14:textId="77777777" w:rsidR="00FC32E6" w:rsidRPr="005374BE" w:rsidRDefault="00FC32E6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FA7BD8">
                                      <w:rPr>
                                        <w:noProof/>
                                        <w:lang w:val="en-US"/>
                                      </w:rPr>
                                      <w:t>8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A35FFD0" w14:textId="1C3B462C" w:rsidR="00FC32E6" w:rsidRDefault="00FC32E6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102FC9">
                                      <w:t>878.2023-АСУ ТП.В11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885864E" w14:textId="77777777" w:rsidR="00FC32E6" w:rsidRPr="00945CCC" w:rsidRDefault="00FC32E6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1054428" w14:textId="77777777" w:rsidR="00FC32E6" w:rsidRDefault="00FC32E6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900CE31" w14:textId="77777777" w:rsidR="00FC32E6" w:rsidRPr="005E4A3B" w:rsidRDefault="00FC32E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E4D7B52" w14:textId="77777777" w:rsidR="00FC32E6" w:rsidRPr="000411E6" w:rsidRDefault="00FC32E6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13466A4" w14:textId="77777777" w:rsidR="00FC32E6" w:rsidRPr="005E4A3B" w:rsidRDefault="00FC32E6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9CCC052" w14:textId="77777777" w:rsidR="00FC32E6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A6004A3" w14:textId="77777777" w:rsidR="00FC32E6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00B6CD9" w14:textId="77777777" w:rsidR="00FC32E6" w:rsidRPr="00945CCC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93412C8" w14:textId="77777777" w:rsidR="00FC32E6" w:rsidRPr="00945CCC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F735563" w14:textId="77777777" w:rsidR="00FC32E6" w:rsidRPr="005E4A3B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EC00BD5" w14:textId="77777777" w:rsidR="00FC32E6" w:rsidRPr="005E4A3B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1590BB2" w14:textId="77777777" w:rsidR="00FC32E6" w:rsidRPr="000411E6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99EBE0F" w14:textId="77777777" w:rsidR="00FC32E6" w:rsidRPr="000411E6" w:rsidRDefault="00FC32E6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336573" w14:textId="77777777" w:rsidR="00FC32E6" w:rsidRPr="006C5C53" w:rsidRDefault="00FC32E6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8B3102" w14:textId="77777777" w:rsidR="00FC32E6" w:rsidRPr="006C5C53" w:rsidRDefault="00FC32E6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2C7B03" id="Группа 550" o:spid="_x0000_s1228" style="position:absolute;left:0;text-align:left;margin-left:22.7pt;margin-top:14.2pt;width:558.45pt;height:826.6pt;z-index:25169408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">
              <v:group id="Группа 551" o:spid="_x0000_s1229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D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RLD80w4AnL2AAAA//8DAFBLAQItABQABgAIAAAAIQDb4fbL7gAAAIUBAAATAAAAAAAAAAAA&#10;AAAAAAAAAABbQ29udGVudF9UeXBlc10ueG1sUEsBAi0AFAAGAAgAAAAhAFr0LFu/AAAAFQEAAAsA&#10;AAAAAAAAAAAAAAAAHwEAAF9yZWxzLy5yZWxzUEsBAi0AFAAGAAgAAAAhACy0vMPEAAAA3AAAAA8A&#10;AAAAAAAAAAAAAAAABwIAAGRycy9kb3ducmV2LnhtbFBLBQYAAAAAAwADALcAAAD4AgAAAAA=&#10;">
                <v:group id="Группа 552" o:spid="_x0000_s1230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group id="Группа 553" o:spid="_x0000_s1231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<v:group id="Группа 554" o:spid="_x0000_s123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  <v:rect id="Rectangle 91" o:spid="_x0000_s1233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      <v:group id="Группа 557" o:spid="_x0000_s1235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        <v:line id="Line 76" o:spid="_x0000_s1236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" strokeweight="1.5pt"/>
                          <v:line id="Line 77" o:spid="_x0000_s1237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" strokeweight="1.5pt"/>
                          <v:line id="Line 78" o:spid="_x0000_s1238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" strokeweight="1.5pt"/>
                          <v:line id="Line 79" o:spid="_x0000_s1239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  <v:group id="Группа 564" o:spid="_x0000_s1242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6SxAAAANwAAAAPAAAAZHJzL2Rvd25yZXYueG1sRI/RasJA&#10;FETfhf7Dcgt9Ed1YM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LKHrp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168BB842" w14:textId="77777777"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DlxQAAANwAAAAPAAAAZHJzL2Rvd25yZXYueG1sRI/RasJA&#10;FETfhf7Dcgt9kWZjw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BCVTDl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73A9945F" w14:textId="77777777"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6DE83804" w14:textId="77777777"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788CAAF2" w14:textId="77777777"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1FB544A0" w14:textId="77777777" w:rsidR="00FC32E6" w:rsidRDefault="00FC32E6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    <v:shape id="Text Box 87" o:spid="_x0000_s1249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D9143C8" w14:textId="77777777"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071CA1C9" w14:textId="77777777"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2ED50E6B" w14:textId="77777777"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3F5A809A" w14:textId="77777777"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5AAF8CCB" w14:textId="77777777" w:rsidR="00FC32E6" w:rsidRDefault="00FC32E6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<v:group id="Группа 578" o:spid="_x0000_s1256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0k+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bXhTDgCMv0FAAD//wMAUEsBAi0AFAAGAAgAAAAhANvh9svuAAAAhQEAABMAAAAAAAAAAAAA&#10;AAAAAAAAAFtDb250ZW50X1R5cGVzXS54bWxQSwECLQAUAAYACAAAACEAWvQsW78AAAAVAQAACwAA&#10;AAAAAAAAAAAAAAAfAQAAX3JlbHMvLnJlbHNQSwECLQAUAAYACAAAACEA9jtJPsMAAADcAAAADwAA&#10;AAAAAAAAAAAAAAAHAgAAZHJzL2Rvd25yZXYueG1sUEsFBgAAAAADAAMAtwAAAPcCAAAAAA==&#10;">
                    <v:line id="Line 102" o:spid="_x0000_s1257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g2yAAAANwAAAAPAAAAZHJzL2Rvd25yZXYueG1sRI9PS8NA&#10;FMTvgt9heYIXaTdNs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CjG7g2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V3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aaTVd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DsxgAAANwAAAAPAAAAZHJzL2Rvd25yZXYueG1sRI9fa8JA&#10;EMTfC/0OxxZ8KfViw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Buhw7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" strokecolor="windowText" strokeweight="1.5pt"/>
                    <v:line id="Line 98" o:spid="_x0000_s1261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9N0xgAAANwAAAAPAAAAZHJzL2Rvd25yZXYueG1sRI9Ra8JA&#10;EITfC/0Pxxb6UvTSYk9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Fp/T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3bvxgAAANwAAAAPAAAAZHJzL2Rvd25yZXYueG1sRI9Ra8JA&#10;EITfC/0Pxwp9KfXSg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edN27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lx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WpvOpCOgl38AAAD//wMAUEsBAi0AFAAGAAgAAAAhANvh9svuAAAAhQEAABMAAAAAAAAAAAAA&#10;AAAAAAAAAFtDb250ZW50X1R5cGVzXS54bWxQSwECLQAUAAYACAAAACEAWvQsW78AAAAVAQAACwAA&#10;AAAAAAAAAAAAAAAfAQAAX3JlbHMvLnJlbHNQSwECLQAUAAYACAAAACEAl9LZc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<v:group id="Группа 590" o:spid="_x0000_s1268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  <v:rect id="Rectangle 123" o:spid="_x0000_s1269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" filled="f" stroked="f">
                        <v:textbox inset="1pt,.4mm,1pt,1pt">
                          <w:txbxContent>
                            <w:p w14:paraId="2B8BE3A9" w14:textId="77777777" w:rsidR="00FC32E6" w:rsidRPr="00CB1016" w:rsidRDefault="00FC32E6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" filled="f" stroked="f">
                        <v:textbox inset="1pt,.4mm,1pt,1pt">
                          <w:txbxContent>
                            <w:p w14:paraId="761CEE54" w14:textId="77777777" w:rsidR="00FC32E6" w:rsidRPr="005374BE" w:rsidRDefault="00FC32E6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FA7BD8">
                                <w:rPr>
                                  <w:noProof/>
                                  <w:lang w:val="en-US"/>
                                </w:rPr>
                                <w:t>8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" filled="f" stroked="f">
                        <v:textbox inset="1pt,.4mm,1pt,1pt">
                          <w:txbxContent>
                            <w:p w14:paraId="6A35FFD0" w14:textId="1C3B462C" w:rsidR="00FC32E6" w:rsidRDefault="00FC32E6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102FC9">
                                <w:t>878.2023-АСУ ТП.В11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  <v:rect id="Rectangle 119" o:spid="_x0000_s1273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" filled="f" stroked="f">
                        <v:textbox inset="0,0,0,0">
                          <w:txbxContent>
                            <w:p w14:paraId="0885864E" w14:textId="77777777" w:rsidR="00FC32E6" w:rsidRPr="00945CCC" w:rsidRDefault="00FC32E6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Yj5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BMXYj5xQAAANwAAAAP&#10;AAAAAAAAAAAAAAAAAAcCAABkcnMvZG93bnJldi54bWxQSwUGAAAAAAMAAwC3AAAA+QIAAAAA&#10;" filled="f" stroked="f">
                        <v:textbox inset="0,0,0,0">
                          <w:txbxContent>
                            <w:p w14:paraId="51054428" w14:textId="77777777" w:rsidR="00FC32E6" w:rsidRDefault="00FC32E6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1ixgAAANwAAAAPAAAAZHJzL2Rvd25yZXYueG1sRI9Pa8JA&#10;FMTvhX6H5RW8SN1Us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IxEtYsYAAADcAAAA&#10;DwAAAAAAAAAAAAAAAAAHAgAAZHJzL2Rvd25yZXYueG1sUEsFBgAAAAADAAMAtwAAAPoCAAAAAA==&#10;" filled="f" stroked="f">
                        <v:textbox inset="0,0,0,0">
                          <w:txbxContent>
                            <w:p w14:paraId="7900CE31" w14:textId="77777777" w:rsidR="00FC32E6" w:rsidRPr="005E4A3B" w:rsidRDefault="00FC32E6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" filled="f" stroked="f">
                        <v:textbox inset="0,0,0,0">
                          <w:txbxContent>
                            <w:p w14:paraId="3E4D7B52" w14:textId="77777777" w:rsidR="00FC32E6" w:rsidRPr="000411E6" w:rsidRDefault="00FC32E6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" filled="f" stroked="f">
                        <v:textbox inset="0,0,0,0">
                          <w:txbxContent>
                            <w:p w14:paraId="113466A4" w14:textId="77777777" w:rsidR="00FC32E6" w:rsidRPr="005E4A3B" w:rsidRDefault="00FC32E6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" filled="f" stroked="f">
                        <v:textbox inset="0,0,0,0">
                          <w:txbxContent>
                            <w:p w14:paraId="49CCC052" w14:textId="77777777" w:rsidR="00FC32E6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" filled="f" stroked="f">
                        <v:textbox inset="0,0,0,0">
                          <w:txbxContent>
                            <w:p w14:paraId="0A6004A3" w14:textId="77777777" w:rsidR="00FC32E6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" filled="f" stroked="f">
                        <v:textbox inset="0,0,0,0">
                          <w:txbxContent>
                            <w:p w14:paraId="000B6CD9" w14:textId="77777777" w:rsidR="00FC32E6" w:rsidRPr="00945CCC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+axQAAANwAAAAPAAAAZHJzL2Rvd25yZXYueG1sRI9Pa8JA&#10;FMTvgt9heUIvopsq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BvBd+axQAAANwAAAAP&#10;AAAAAAAAAAAAAAAAAAcCAABkcnMvZG93bnJldi54bWxQSwUGAAAAAAMAAwC3AAAA+QIAAAAA&#10;" filled="f" stroked="f">
                        <v:textbox inset="0,0,0,0">
                          <w:txbxContent>
                            <w:p w14:paraId="393412C8" w14:textId="77777777" w:rsidR="00FC32E6" w:rsidRPr="00945CCC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fuxQAAANwAAAAPAAAAZHJzL2Rvd25yZXYueG1sRI9Pa8JA&#10;FMTvgt9heUIvopuK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Dg7EfuxQAAANwAAAAP&#10;AAAAAAAAAAAAAAAAAAcCAABkcnMvZG93bnJldi54bWxQSwUGAAAAAAMAAwC3AAAA+QIAAAAA&#10;" filled="f" stroked="f">
                        <v:textbox inset="0,0,0,0">
                          <w:txbxContent>
                            <w:p w14:paraId="1F735563" w14:textId="77777777" w:rsidR="00FC32E6" w:rsidRPr="005E4A3B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J1xQAAANwAAAAPAAAAZHJzL2Rvd25yZXYueG1sRI9Pa8JA&#10;FMTvgt9heUIvopsK2i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CPoOJ1xQAAANwAAAAP&#10;AAAAAAAAAAAAAAAAAAcCAABkcnMvZG93bnJldi54bWxQSwUGAAAAAAMAAwC3AAAA+QIAAAAA&#10;" filled="f" stroked="f">
                        <v:textbox inset="0,0,0,0">
                          <w:txbxContent>
                            <w:p w14:paraId="4EC00BD5" w14:textId="77777777" w:rsidR="00FC32E6" w:rsidRPr="005E4A3B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wC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" filled="f" stroked="f">
                        <v:textbox inset="0,0,0,0">
                          <w:txbxContent>
                            <w:p w14:paraId="71590BB2" w14:textId="77777777" w:rsidR="00FC32E6" w:rsidRPr="000411E6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" filled="f" stroked="f">
                        <v:textbox inset="0,0,0,0">
                          <w:txbxContent>
                            <w:p w14:paraId="499EBE0F" w14:textId="77777777" w:rsidR="00FC32E6" w:rsidRPr="000411E6" w:rsidRDefault="00FC32E6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<v:rect id="Rectangle 122" o:spid="_x0000_s1287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" filled="f" stroked="f">
                  <v:textbox inset="1pt,.4mm,1pt,1pt">
                    <w:txbxContent>
                      <w:p w14:paraId="6E336573" w14:textId="77777777" w:rsidR="00FC32E6" w:rsidRPr="006C5C53" w:rsidRDefault="00FC32E6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" filled="f" stroked="f">
                  <v:textbox inset="1pt,.4mm,1pt,1pt">
                    <w:txbxContent>
                      <w:p w14:paraId="418B3102" w14:textId="77777777" w:rsidR="00FC32E6" w:rsidRPr="006C5C53" w:rsidRDefault="00FC32E6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D843A" w14:textId="77777777" w:rsidR="00FC32E6" w:rsidRDefault="00FC32E6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92032" behindDoc="0" locked="1" layoutInCell="1" allowOverlap="1" wp14:anchorId="6322B57A" wp14:editId="4598F97D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7" name="Группа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8" name="Группа 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9" name="Группа 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0" name="Группа 1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1" name="Группа 1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3" name="Группа 1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" name="Группа 1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20" name="Группа 2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23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92988B0" w14:textId="77777777"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C3D93FA" w14:textId="77777777"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Инв № дубл.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E7CEAE" w14:textId="77777777"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Инв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43272FC" w14:textId="77777777"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D5A9030" w14:textId="77777777" w:rsidR="00FC32E6" w:rsidRDefault="00FC32E6" w:rsidP="008E77B3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4" name="Группа 34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37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DD7E4BE" w14:textId="77777777"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8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59DC737" w14:textId="77777777"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1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CC4B53B" w14:textId="77777777"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5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A95DC72" w14:textId="77777777"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041610" w14:textId="77777777" w:rsidR="00FC32E6" w:rsidRDefault="00FC32E6" w:rsidP="008E77B3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2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Группа 53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72" name="Группа 472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473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9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0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2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3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4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85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6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7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8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9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1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2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4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5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96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0D2BAEE" w14:textId="77777777" w:rsidR="00FC32E6" w:rsidRPr="00945CCC" w:rsidRDefault="00FC32E6" w:rsidP="008E77B3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94D3F3" w14:textId="77777777" w:rsidR="00FC32E6" w:rsidRDefault="00FC32E6" w:rsidP="008E77B3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2F09C1B" w14:textId="77777777" w:rsidR="00FC32E6" w:rsidRDefault="00FC32E6" w:rsidP="008E77B3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531011" w14:textId="77777777" w:rsidR="00FC32E6" w:rsidRPr="005E4A3B" w:rsidRDefault="00FC32E6" w:rsidP="008E77B3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7ACD01" w14:textId="77777777" w:rsidR="00FC32E6" w:rsidRPr="000411E6" w:rsidRDefault="00FC32E6" w:rsidP="008E77B3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7C80399" w14:textId="77777777" w:rsidR="00FC32E6" w:rsidRDefault="00FC32E6" w:rsidP="008E77B3">
                                  <w:pPr>
                                    <w:pStyle w:val="34f3"/>
                                  </w:pPr>
                                  <w:r>
                                    <w:t>Разраб.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6610F84" w14:textId="77777777" w:rsidR="00FC32E6" w:rsidRDefault="00FC32E6" w:rsidP="008E77B3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795940A" w14:textId="77777777" w:rsidR="00FC32E6" w:rsidRPr="005E4A3B" w:rsidRDefault="00FC32E6" w:rsidP="008E77B3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E11E5E" w14:textId="77777777" w:rsidR="00FC32E6" w:rsidRPr="00931BFC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81A669" w14:textId="77777777" w:rsidR="00FC32E6" w:rsidRPr="00A32665" w:rsidRDefault="00FC32E6" w:rsidP="008E77B3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3F201E0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189FBF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CBDFDD0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110AF01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0AA96A7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078877B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91FBF88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AB3AB2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F60EF8C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4804145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DDBD2E3" w14:textId="77777777" w:rsidR="00FC32E6" w:rsidRPr="0079077B" w:rsidRDefault="00FA7BD8" w:rsidP="008E77B3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9A7D22" w14:textId="77777777" w:rsidR="00FC32E6" w:rsidRPr="00A32665" w:rsidRDefault="00FC32E6" w:rsidP="008E77B3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873AB7C" w14:textId="77777777" w:rsidR="00FC32E6" w:rsidRPr="00CB1016" w:rsidRDefault="00FC32E6" w:rsidP="008E77B3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BB93DC0" w14:textId="77777777" w:rsidR="00FC32E6" w:rsidRPr="00CB1016" w:rsidRDefault="00FC32E6" w:rsidP="008E77B3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113D1FD" w14:textId="77777777" w:rsidR="00FC32E6" w:rsidRPr="005374BE" w:rsidRDefault="00FC32E6" w:rsidP="008E77B3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A7BD8" w:rsidRPr="00FA7BD8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FA7BD8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392CC01" w14:textId="77777777" w:rsidR="00FC32E6" w:rsidRPr="005374BE" w:rsidRDefault="00FC32E6" w:rsidP="008E77B3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4043684" w14:textId="77777777" w:rsidR="00FC32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7BCA715" w14:textId="77777777" w:rsidR="00FC32E6" w:rsidRDefault="00FC32E6" w:rsidP="008E77B3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FA7BD8">
                                    <w:t>A.B.XXX.В7.XX.</w:t>
                                  </w:r>
                                  <w:proofErr w:type="gramStart"/>
                                  <w:r w:rsidR="00FA7BD8">
                                    <w:t>X-X</w:t>
                                  </w:r>
                                  <w:proofErr w:type="gramEnd"/>
                                  <w:r w:rsidR="00FA7BD8">
                                    <w:t>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9906617" w14:textId="77777777" w:rsidR="00FC32E6" w:rsidRDefault="00FA7BD8" w:rsidP="008E77B3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 w:rsidR="00FC32E6">
                                    <w:t>.</w:t>
                                  </w:r>
                                </w:p>
                                <w:p w14:paraId="73A944D6" w14:textId="77777777" w:rsidR="00FC32E6" w:rsidRPr="00F9048A" w:rsidRDefault="00FC32E6" w:rsidP="008E77B3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F9048A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FA7BD8">
                                    <w:rPr>
                                      <w:rStyle w:val="34fe"/>
                                    </w:rPr>
                                    <w:t>Описание базы данных</w:t>
                                  </w:r>
                                  <w:r w:rsidRPr="00F9048A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E4D655E" w14:textId="77777777" w:rsidR="00FC32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D57B53F" w14:textId="77777777" w:rsidR="00FC32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526627A" w14:textId="77777777" w:rsidR="00FC32E6" w:rsidRPr="00945CCC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4B199A4" w14:textId="77777777" w:rsidR="00FC32E6" w:rsidRPr="00945CCC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D9C6E43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85E9BB5" w14:textId="77777777" w:rsidR="00FC32E6" w:rsidRPr="005E4A3B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9FC225F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2F566D" w14:textId="77777777" w:rsidR="00FC32E6" w:rsidRPr="000411E6" w:rsidRDefault="00FC32E6" w:rsidP="008E77B3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6C77A4" w14:textId="77777777" w:rsidR="00FC32E6" w:rsidRPr="006C5C53" w:rsidRDefault="00FC32E6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F873BB" w14:textId="77777777" w:rsidR="00FC32E6" w:rsidRPr="006C5C53" w:rsidRDefault="00FC32E6" w:rsidP="004D4758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322B57A" id="Группа 7" o:spid="_x0000_s1289" style="position:absolute;left:0;text-align:left;margin-left:22.7pt;margin-top:14.2pt;width:558.45pt;height:826.6pt;z-index:25169203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">
              <v:group id="Группа 8" o:spid="_x0000_s1290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<v:group id="Группа 9" o:spid="_x0000_s1291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Группа 10" o:spid="_x0000_s129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group id="Группа 11" o:spid="_x0000_s129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<v:rect id="Rectangle 91" o:spid="_x0000_s129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" filled="f" strokeweight="1.5pt">
                        <v:textbox inset=",1mm"/>
                      </v:rect>
                      <v:group id="Группа 13" o:spid="_x0000_s129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      <v:group id="Группа 14" o:spid="_x0000_s129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<v:line id="Line 76" o:spid="_x0000_s129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" strokeweight="1.5pt"/>
                          <v:line id="Line 77" o:spid="_x0000_s129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" strokeweight="1.5pt"/>
                          <v:line id="Line 78" o:spid="_x0000_s129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" strokeweight="1.5pt"/>
                          <v:line id="Line 79" o:spid="_x0000_s130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xJy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sDKLzKAXj8AAAD//wMAUEsBAi0AFAAGAAgAAAAhANvh9svuAAAAhQEAABMAAAAAAAAAAAAA&#10;AAAAAAAAAFtDb250ZW50X1R5cGVzXS54bWxQSwECLQAUAAYACAAAACEAWvQsW78AAAAVAQAACwAA&#10;AAAAAAAAAAAAAAAfAQAAX3JlbHMvLnJlbHNQSwECLQAUAAYACAAAACEA3FMScsMAAADbAAAADwAA&#10;AAAAAAAAAAAAAAAHAgAAZHJzL2Rvd25yZXYueG1sUEsFBgAAAAADAAMAtwAAAPcCAAAAAA=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" strokeweight="1.5pt"/>
                      </v:group>
                    </v:group>
                    <v:group id="Группа 20" o:spid="_x0000_s130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group id="Группа 22" o:spid="_x0000_s130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uLb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1g9AV/X+IPkMtfAAAA//8DAFBLAQItABQABgAIAAAAIQDb4fbL7gAAAIUBAAATAAAAAAAAAAAA&#10;AAAAAAAAAABbQ29udGVudF9UeXBlc10ueG1sUEsBAi0AFAAGAAgAAAAhAFr0LFu/AAAAFQEAAAsA&#10;AAAAAAAAAAAAAAAAHwEAAF9yZWxzLy5yZWxzUEsBAi0AFAAGAAgAAAAhAJCG4tv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292988B0" w14:textId="77777777"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C3D93FA" w14:textId="77777777"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Инв № дубл.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61E7CEAE" w14:textId="77777777"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Инв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743272FC" w14:textId="77777777"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3QGwwAAANsAAAAPAAAAZHJzL2Rvd25yZXYueG1sRI/RisIw&#10;FETfhf2HcBf2RTR1B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FV90BsMAAADb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D5A9030" w14:textId="77777777" w:rsidR="00FC32E6" w:rsidRDefault="00FC32E6" w:rsidP="008E77B3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34" o:spid="_x0000_s130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<v:shape id="Text Box 87" o:spid="_x0000_s131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DD7E4BE" w14:textId="77777777"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159DC737" w14:textId="77777777"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7CC4B53B" w14:textId="77777777"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RyR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OoO/L+kHyOUvAAAA//8DAFBLAQItABQABgAIAAAAIQDb4fbL7gAAAIUBAAATAAAAAAAAAAAA&#10;AAAAAAAAAABbQ29udGVudF9UeXBlc10ueG1sUEsBAi0AFAAGAAgAAAAhAFr0LFu/AAAAFQEAAAsA&#10;AAAAAAAAAAAAAAAAHwEAAF9yZWxzLy5yZWxzUEsBAi0AFAAGAAgAAAAhAInxHJH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A95DC72" w14:textId="77777777"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1041610" w14:textId="77777777" w:rsidR="00FC32E6" w:rsidRDefault="00FC32E6" w:rsidP="008E77B3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" filled="f" strokeweight="1.5pt">
                    <v:textbox inset=",1mm"/>
                  </v:rect>
                </v:group>
                <v:group id="Группа 53" o:spid="_x0000_s1316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group id="Группа 472" o:spid="_x0000_s1317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nFJ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">
                    <v:line id="Line 102" o:spid="_x0000_s1318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drqwwAAANwAAAAPAAAAZHJzL2Rvd25yZXYueG1sRE9Na8JA&#10;EL0L/Q/LCF6Kbipl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H0Xa6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X9xxgAAANwAAAAPAAAAZHJzL2Rvd25yZXYueG1sRI9fa8JA&#10;EMTfC/0OxxZ8KfVik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cAl/c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"/>
                    <v:line id="Line 135" o:spid="_x0000_s1326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"/>
                    <v:line id="Прямая соединительная линия 18" o:spid="_x0000_s1327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" strokecolor="windowText" strokeweight="1.5pt"/>
                    <v:line id="Line 98" o:spid="_x0000_s1328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340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14:paraId="50D2BAEE" w14:textId="77777777" w:rsidR="00FC32E6" w:rsidRPr="00945CCC" w:rsidRDefault="00FC32E6" w:rsidP="008E77B3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14:paraId="7E94D3F3" w14:textId="77777777" w:rsidR="00FC32E6" w:rsidRDefault="00FC32E6" w:rsidP="008E77B3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14:paraId="02F09C1B" w14:textId="77777777" w:rsidR="00FC32E6" w:rsidRDefault="00FC32E6" w:rsidP="008E77B3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14:paraId="41531011" w14:textId="77777777" w:rsidR="00FC32E6" w:rsidRPr="005E4A3B" w:rsidRDefault="00FC32E6" w:rsidP="008E77B3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457ACD01" w14:textId="77777777" w:rsidR="00FC32E6" w:rsidRPr="000411E6" w:rsidRDefault="00FC32E6" w:rsidP="008E77B3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14:paraId="07C80399" w14:textId="77777777" w:rsidR="00FC32E6" w:rsidRDefault="00FC32E6" w:rsidP="008E77B3">
                            <w:pPr>
                              <w:pStyle w:val="34f3"/>
                            </w:pPr>
                            <w:r>
                              <w:t>Разраб.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14:paraId="46610F84" w14:textId="77777777" w:rsidR="00FC32E6" w:rsidRDefault="00FC32E6" w:rsidP="008E77B3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6795940A" w14:textId="77777777" w:rsidR="00FC32E6" w:rsidRPr="005E4A3B" w:rsidRDefault="00FC32E6" w:rsidP="008E77B3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14:paraId="41E11E5E" w14:textId="77777777" w:rsidR="00FC32E6" w:rsidRPr="00931BFC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14:paraId="4181A669" w14:textId="77777777" w:rsidR="00FC32E6" w:rsidRPr="00A32665" w:rsidRDefault="00FC32E6" w:rsidP="008E77B3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33F201E0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0E189FBF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14:paraId="7CBDFDD0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14:paraId="0110AF01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14:paraId="10AA96A7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14:paraId="0078877B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14:paraId="291FBF88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14:paraId="1FAB3AB2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14:paraId="5F60EF8C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14:paraId="44804145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14:paraId="5DDBD2E3" w14:textId="77777777" w:rsidR="00FC32E6" w:rsidRPr="0079077B" w:rsidRDefault="00FA7BD8" w:rsidP="008E77B3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14:paraId="1D9A7D22" w14:textId="77777777" w:rsidR="00FC32E6" w:rsidRPr="00A32665" w:rsidRDefault="00FC32E6" w:rsidP="008E77B3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14:paraId="2873AB7C" w14:textId="77777777" w:rsidR="00FC32E6" w:rsidRPr="00CB1016" w:rsidRDefault="00FC32E6" w:rsidP="008E77B3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14:paraId="5BB93DC0" w14:textId="77777777" w:rsidR="00FC32E6" w:rsidRPr="00CB1016" w:rsidRDefault="00FC32E6" w:rsidP="008E77B3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14:paraId="7113D1FD" w14:textId="77777777" w:rsidR="00FC32E6" w:rsidRPr="005374BE" w:rsidRDefault="00FC32E6" w:rsidP="008E77B3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A7BD8" w:rsidRPr="00FA7BD8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FA7BD8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14:paraId="6392CC01" w14:textId="77777777" w:rsidR="00FC32E6" w:rsidRPr="005374BE" w:rsidRDefault="00FC32E6" w:rsidP="008E77B3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14:paraId="24043684" w14:textId="77777777" w:rsidR="00FC32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14:paraId="77BCA715" w14:textId="77777777" w:rsidR="00FC32E6" w:rsidRDefault="00FC32E6" w:rsidP="008E77B3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FA7BD8">
                              <w:t>A.B.XXX.В7.XX.</w:t>
                            </w:r>
                            <w:proofErr w:type="gramStart"/>
                            <w:r w:rsidR="00FA7BD8">
                              <w:t>X-X</w:t>
                            </w:r>
                            <w:proofErr w:type="gramEnd"/>
                            <w:r w:rsidR="00FA7BD8">
                              <w:t>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14:paraId="39906617" w14:textId="77777777" w:rsidR="00FC32E6" w:rsidRDefault="00FA7BD8" w:rsidP="008E77B3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 w:rsidR="00FC32E6">
                              <w:t>.</w:t>
                            </w:r>
                          </w:p>
                          <w:p w14:paraId="73A944D6" w14:textId="77777777" w:rsidR="00FC32E6" w:rsidRPr="00F9048A" w:rsidRDefault="00FC32E6" w:rsidP="008E77B3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F9048A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F9048A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FA7BD8">
                              <w:rPr>
                                <w:rStyle w:val="34fe"/>
                              </w:rPr>
                              <w:t>Описание базы данных</w:t>
                            </w:r>
                            <w:r w:rsidRPr="00F9048A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14:paraId="2E4D655E" w14:textId="77777777" w:rsidR="00FC32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14:paraId="4D57B53F" w14:textId="77777777" w:rsidR="00FC32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14:paraId="4526627A" w14:textId="77777777" w:rsidR="00FC32E6" w:rsidRPr="00945CCC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14:paraId="54B199A4" w14:textId="77777777" w:rsidR="00FC32E6" w:rsidRPr="00945CCC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14:paraId="4D9C6E43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14:paraId="585E9BB5" w14:textId="77777777" w:rsidR="00FC32E6" w:rsidRPr="005E4A3B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14:paraId="49FC225F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14:paraId="112F566D" w14:textId="77777777" w:rsidR="00FC32E6" w:rsidRPr="000411E6" w:rsidRDefault="00FC32E6" w:rsidP="008E77B3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378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14:paraId="5E6C77A4" w14:textId="77777777" w:rsidR="00FC32E6" w:rsidRPr="006C5C53" w:rsidRDefault="00FC32E6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14:paraId="09F873BB" w14:textId="77777777" w:rsidR="00FC32E6" w:rsidRPr="006C5C53" w:rsidRDefault="00FC32E6" w:rsidP="004D4758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1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717021">
    <w:abstractNumId w:val="14"/>
  </w:num>
  <w:num w:numId="2" w16cid:durableId="1930036392">
    <w:abstractNumId w:val="2"/>
  </w:num>
  <w:num w:numId="3" w16cid:durableId="636296378">
    <w:abstractNumId w:val="13"/>
  </w:num>
  <w:num w:numId="4" w16cid:durableId="222182901">
    <w:abstractNumId w:val="1"/>
  </w:num>
  <w:num w:numId="5" w16cid:durableId="526456437">
    <w:abstractNumId w:val="8"/>
  </w:num>
  <w:num w:numId="6" w16cid:durableId="1623150224">
    <w:abstractNumId w:val="3"/>
  </w:num>
  <w:num w:numId="7" w16cid:durableId="1660694670">
    <w:abstractNumId w:val="10"/>
  </w:num>
  <w:num w:numId="8" w16cid:durableId="1136677580">
    <w:abstractNumId w:val="7"/>
  </w:num>
  <w:num w:numId="9" w16cid:durableId="1561671514">
    <w:abstractNumId w:val="16"/>
  </w:num>
  <w:num w:numId="10" w16cid:durableId="1105855173">
    <w:abstractNumId w:val="12"/>
  </w:num>
  <w:num w:numId="11" w16cid:durableId="190995353">
    <w:abstractNumId w:val="0"/>
  </w:num>
  <w:num w:numId="12" w16cid:durableId="192161268">
    <w:abstractNumId w:val="15"/>
  </w:num>
  <w:num w:numId="13" w16cid:durableId="953438976">
    <w:abstractNumId w:val="4"/>
  </w:num>
  <w:num w:numId="14" w16cid:durableId="2051227956">
    <w:abstractNumId w:val="17"/>
  </w:num>
  <w:num w:numId="15" w16cid:durableId="1500265377">
    <w:abstractNumId w:val="9"/>
  </w:num>
  <w:num w:numId="16" w16cid:durableId="465316637">
    <w:abstractNumId w:val="6"/>
  </w:num>
  <w:num w:numId="17" w16cid:durableId="278921550">
    <w:abstractNumId w:val="5"/>
  </w:num>
  <w:num w:numId="18" w16cid:durableId="398098144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B5"/>
    <w:rsid w:val="000015AE"/>
    <w:rsid w:val="00002A63"/>
    <w:rsid w:val="000049BD"/>
    <w:rsid w:val="0000513A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656B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0F8"/>
    <w:rsid w:val="000634B5"/>
    <w:rsid w:val="00063587"/>
    <w:rsid w:val="0006439F"/>
    <w:rsid w:val="00065073"/>
    <w:rsid w:val="00067291"/>
    <w:rsid w:val="0007283C"/>
    <w:rsid w:val="00072ECA"/>
    <w:rsid w:val="00073100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3A60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3845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04BC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2FC9"/>
    <w:rsid w:val="001053DA"/>
    <w:rsid w:val="00106A0D"/>
    <w:rsid w:val="0010753F"/>
    <w:rsid w:val="001076CB"/>
    <w:rsid w:val="00111EE5"/>
    <w:rsid w:val="00112438"/>
    <w:rsid w:val="001146F6"/>
    <w:rsid w:val="001149C9"/>
    <w:rsid w:val="00115B8B"/>
    <w:rsid w:val="001174EB"/>
    <w:rsid w:val="0011798F"/>
    <w:rsid w:val="00120549"/>
    <w:rsid w:val="00120D35"/>
    <w:rsid w:val="00120F79"/>
    <w:rsid w:val="001230E9"/>
    <w:rsid w:val="001239E7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4979"/>
    <w:rsid w:val="001351B8"/>
    <w:rsid w:val="00135CB3"/>
    <w:rsid w:val="00136239"/>
    <w:rsid w:val="00136323"/>
    <w:rsid w:val="0014018E"/>
    <w:rsid w:val="001422AB"/>
    <w:rsid w:val="00142D91"/>
    <w:rsid w:val="00143B4D"/>
    <w:rsid w:val="001478DB"/>
    <w:rsid w:val="00147B49"/>
    <w:rsid w:val="00151B4F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592"/>
    <w:rsid w:val="00162879"/>
    <w:rsid w:val="00163935"/>
    <w:rsid w:val="001641FF"/>
    <w:rsid w:val="0016505D"/>
    <w:rsid w:val="00165934"/>
    <w:rsid w:val="001701CA"/>
    <w:rsid w:val="00171179"/>
    <w:rsid w:val="0017199C"/>
    <w:rsid w:val="001732DB"/>
    <w:rsid w:val="00173333"/>
    <w:rsid w:val="0017335F"/>
    <w:rsid w:val="0017407B"/>
    <w:rsid w:val="0017488F"/>
    <w:rsid w:val="0017541A"/>
    <w:rsid w:val="00175907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42D"/>
    <w:rsid w:val="001E290B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1D51"/>
    <w:rsid w:val="00232ABC"/>
    <w:rsid w:val="00233D57"/>
    <w:rsid w:val="00234E2A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2C43"/>
    <w:rsid w:val="00263273"/>
    <w:rsid w:val="002635C8"/>
    <w:rsid w:val="00263746"/>
    <w:rsid w:val="00263E41"/>
    <w:rsid w:val="00264594"/>
    <w:rsid w:val="002649A1"/>
    <w:rsid w:val="002654DF"/>
    <w:rsid w:val="0026666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0178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97E64"/>
    <w:rsid w:val="002A3CCB"/>
    <w:rsid w:val="002A5428"/>
    <w:rsid w:val="002A54DA"/>
    <w:rsid w:val="002A5E14"/>
    <w:rsid w:val="002A76D9"/>
    <w:rsid w:val="002A7F4B"/>
    <w:rsid w:val="002B03CF"/>
    <w:rsid w:val="002B1F5D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D7A74"/>
    <w:rsid w:val="002E3B8A"/>
    <w:rsid w:val="002E46EB"/>
    <w:rsid w:val="002E4CD3"/>
    <w:rsid w:val="002E58E0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2F7CF7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1F94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AF8"/>
    <w:rsid w:val="00342C00"/>
    <w:rsid w:val="00343090"/>
    <w:rsid w:val="003438E1"/>
    <w:rsid w:val="00345028"/>
    <w:rsid w:val="003454B5"/>
    <w:rsid w:val="00346B53"/>
    <w:rsid w:val="003473F4"/>
    <w:rsid w:val="00347838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3BD9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0491"/>
    <w:rsid w:val="00382C71"/>
    <w:rsid w:val="00385AB4"/>
    <w:rsid w:val="0038650C"/>
    <w:rsid w:val="0039075E"/>
    <w:rsid w:val="0039086E"/>
    <w:rsid w:val="00391324"/>
    <w:rsid w:val="003929E1"/>
    <w:rsid w:val="003935F0"/>
    <w:rsid w:val="00393F1C"/>
    <w:rsid w:val="003956C6"/>
    <w:rsid w:val="0039642C"/>
    <w:rsid w:val="00396759"/>
    <w:rsid w:val="00396F04"/>
    <w:rsid w:val="003A22BC"/>
    <w:rsid w:val="003A2500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3DCF"/>
    <w:rsid w:val="003C570D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186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05B5"/>
    <w:rsid w:val="0041185B"/>
    <w:rsid w:val="00411892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5E18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3135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875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AFA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522C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5E9"/>
    <w:rsid w:val="004D4758"/>
    <w:rsid w:val="004D5984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01A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307A"/>
    <w:rsid w:val="005252B4"/>
    <w:rsid w:val="00526E2E"/>
    <w:rsid w:val="00526E4C"/>
    <w:rsid w:val="00527D16"/>
    <w:rsid w:val="00530359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EC1"/>
    <w:rsid w:val="00542FDD"/>
    <w:rsid w:val="00544B69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50C9"/>
    <w:rsid w:val="005652DC"/>
    <w:rsid w:val="00565F5A"/>
    <w:rsid w:val="00566370"/>
    <w:rsid w:val="00566B48"/>
    <w:rsid w:val="005701FE"/>
    <w:rsid w:val="005712EE"/>
    <w:rsid w:val="0057184E"/>
    <w:rsid w:val="00572AB8"/>
    <w:rsid w:val="00575A58"/>
    <w:rsid w:val="005809FD"/>
    <w:rsid w:val="0058102B"/>
    <w:rsid w:val="00581FD2"/>
    <w:rsid w:val="00582682"/>
    <w:rsid w:val="00584699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5967"/>
    <w:rsid w:val="005963DD"/>
    <w:rsid w:val="0059702E"/>
    <w:rsid w:val="00597AF4"/>
    <w:rsid w:val="005A0095"/>
    <w:rsid w:val="005A130E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733C"/>
    <w:rsid w:val="005C7427"/>
    <w:rsid w:val="005D0980"/>
    <w:rsid w:val="005D1130"/>
    <w:rsid w:val="005D1378"/>
    <w:rsid w:val="005D1889"/>
    <w:rsid w:val="005D1D62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25D5"/>
    <w:rsid w:val="0060291F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A62"/>
    <w:rsid w:val="00641E95"/>
    <w:rsid w:val="0064277A"/>
    <w:rsid w:val="006430BB"/>
    <w:rsid w:val="006434F6"/>
    <w:rsid w:val="00645508"/>
    <w:rsid w:val="00650080"/>
    <w:rsid w:val="00650C07"/>
    <w:rsid w:val="00650C72"/>
    <w:rsid w:val="006510CF"/>
    <w:rsid w:val="00651C0A"/>
    <w:rsid w:val="00652E71"/>
    <w:rsid w:val="00652E9A"/>
    <w:rsid w:val="00654670"/>
    <w:rsid w:val="00654B1A"/>
    <w:rsid w:val="006557B4"/>
    <w:rsid w:val="00655B12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7473"/>
    <w:rsid w:val="00697B87"/>
    <w:rsid w:val="006A03A5"/>
    <w:rsid w:val="006A2A7D"/>
    <w:rsid w:val="006A436C"/>
    <w:rsid w:val="006B14AE"/>
    <w:rsid w:val="006B338A"/>
    <w:rsid w:val="006B382D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E749D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3E40"/>
    <w:rsid w:val="00714F99"/>
    <w:rsid w:val="00715D42"/>
    <w:rsid w:val="00716811"/>
    <w:rsid w:val="00722326"/>
    <w:rsid w:val="00722B5D"/>
    <w:rsid w:val="00723BCF"/>
    <w:rsid w:val="007245CB"/>
    <w:rsid w:val="00724CD9"/>
    <w:rsid w:val="00726B26"/>
    <w:rsid w:val="007315BE"/>
    <w:rsid w:val="0073305A"/>
    <w:rsid w:val="00733354"/>
    <w:rsid w:val="00733A88"/>
    <w:rsid w:val="00733C97"/>
    <w:rsid w:val="007355DA"/>
    <w:rsid w:val="007400C4"/>
    <w:rsid w:val="0074625D"/>
    <w:rsid w:val="007473D3"/>
    <w:rsid w:val="00752D14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60E"/>
    <w:rsid w:val="00770769"/>
    <w:rsid w:val="007711DD"/>
    <w:rsid w:val="00771EE4"/>
    <w:rsid w:val="00773472"/>
    <w:rsid w:val="00773753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216D"/>
    <w:rsid w:val="007A4104"/>
    <w:rsid w:val="007A4D29"/>
    <w:rsid w:val="007A6350"/>
    <w:rsid w:val="007A687A"/>
    <w:rsid w:val="007A6AA2"/>
    <w:rsid w:val="007A6D6A"/>
    <w:rsid w:val="007A7363"/>
    <w:rsid w:val="007A754E"/>
    <w:rsid w:val="007A75FB"/>
    <w:rsid w:val="007B031F"/>
    <w:rsid w:val="007B22AC"/>
    <w:rsid w:val="007B3873"/>
    <w:rsid w:val="007B3D0A"/>
    <w:rsid w:val="007B3FC5"/>
    <w:rsid w:val="007B4749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0CB"/>
    <w:rsid w:val="007D748C"/>
    <w:rsid w:val="007E1202"/>
    <w:rsid w:val="007E5D84"/>
    <w:rsid w:val="007E63EC"/>
    <w:rsid w:val="007E6B44"/>
    <w:rsid w:val="007F18BD"/>
    <w:rsid w:val="007F4719"/>
    <w:rsid w:val="007F4EB1"/>
    <w:rsid w:val="007F545B"/>
    <w:rsid w:val="007F6332"/>
    <w:rsid w:val="007F6705"/>
    <w:rsid w:val="007F7667"/>
    <w:rsid w:val="007F7CFD"/>
    <w:rsid w:val="00800837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32D4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3CE"/>
    <w:rsid w:val="00834762"/>
    <w:rsid w:val="00834EE8"/>
    <w:rsid w:val="0083569C"/>
    <w:rsid w:val="00836D9B"/>
    <w:rsid w:val="0083779C"/>
    <w:rsid w:val="008378D1"/>
    <w:rsid w:val="00841229"/>
    <w:rsid w:val="00843A33"/>
    <w:rsid w:val="00846DF8"/>
    <w:rsid w:val="0085004F"/>
    <w:rsid w:val="00850C9B"/>
    <w:rsid w:val="00851896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A7E32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E77B3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2F8"/>
    <w:rsid w:val="00907477"/>
    <w:rsid w:val="00910439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B34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4804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3CC"/>
    <w:rsid w:val="009A3C96"/>
    <w:rsid w:val="009A551B"/>
    <w:rsid w:val="009A68F9"/>
    <w:rsid w:val="009B0083"/>
    <w:rsid w:val="009B0098"/>
    <w:rsid w:val="009B1048"/>
    <w:rsid w:val="009B168F"/>
    <w:rsid w:val="009B242D"/>
    <w:rsid w:val="009B2B09"/>
    <w:rsid w:val="009B3DD7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5B6"/>
    <w:rsid w:val="009D29DA"/>
    <w:rsid w:val="009D450F"/>
    <w:rsid w:val="009D4541"/>
    <w:rsid w:val="009D5A88"/>
    <w:rsid w:val="009D65DE"/>
    <w:rsid w:val="009D67C3"/>
    <w:rsid w:val="009D7AE4"/>
    <w:rsid w:val="009D7CB7"/>
    <w:rsid w:val="009E18FD"/>
    <w:rsid w:val="009E48F4"/>
    <w:rsid w:val="009E5FEB"/>
    <w:rsid w:val="009E6431"/>
    <w:rsid w:val="009E67B1"/>
    <w:rsid w:val="009E6E99"/>
    <w:rsid w:val="009F1DDB"/>
    <w:rsid w:val="009F1FD0"/>
    <w:rsid w:val="009F230C"/>
    <w:rsid w:val="009F2E43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CB8"/>
    <w:rsid w:val="00A10DF6"/>
    <w:rsid w:val="00A10ECA"/>
    <w:rsid w:val="00A1466A"/>
    <w:rsid w:val="00A15EF9"/>
    <w:rsid w:val="00A161FD"/>
    <w:rsid w:val="00A168BE"/>
    <w:rsid w:val="00A16BA0"/>
    <w:rsid w:val="00A17048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3788E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55C9F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67AC7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77815"/>
    <w:rsid w:val="00A80EF9"/>
    <w:rsid w:val="00A81610"/>
    <w:rsid w:val="00A82CA9"/>
    <w:rsid w:val="00A86232"/>
    <w:rsid w:val="00A877E5"/>
    <w:rsid w:val="00A90B7E"/>
    <w:rsid w:val="00A90DEA"/>
    <w:rsid w:val="00A922C9"/>
    <w:rsid w:val="00A94B8E"/>
    <w:rsid w:val="00A94DF9"/>
    <w:rsid w:val="00A95E7D"/>
    <w:rsid w:val="00A96DAC"/>
    <w:rsid w:val="00A972F4"/>
    <w:rsid w:val="00AA0295"/>
    <w:rsid w:val="00AA029B"/>
    <w:rsid w:val="00AA0AB0"/>
    <w:rsid w:val="00AA1689"/>
    <w:rsid w:val="00AA184B"/>
    <w:rsid w:val="00AA25C8"/>
    <w:rsid w:val="00AA39CE"/>
    <w:rsid w:val="00AA3F74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3A6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43DD"/>
    <w:rsid w:val="00B061DD"/>
    <w:rsid w:val="00B06592"/>
    <w:rsid w:val="00B0700E"/>
    <w:rsid w:val="00B07766"/>
    <w:rsid w:val="00B10D51"/>
    <w:rsid w:val="00B10EA5"/>
    <w:rsid w:val="00B119FA"/>
    <w:rsid w:val="00B11CA0"/>
    <w:rsid w:val="00B12478"/>
    <w:rsid w:val="00B1366F"/>
    <w:rsid w:val="00B13A34"/>
    <w:rsid w:val="00B1459D"/>
    <w:rsid w:val="00B150E6"/>
    <w:rsid w:val="00B21BD1"/>
    <w:rsid w:val="00B223D0"/>
    <w:rsid w:val="00B23511"/>
    <w:rsid w:val="00B236B4"/>
    <w:rsid w:val="00B23C00"/>
    <w:rsid w:val="00B2646C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44FF"/>
    <w:rsid w:val="00B655CA"/>
    <w:rsid w:val="00B65FD8"/>
    <w:rsid w:val="00B66E18"/>
    <w:rsid w:val="00B6711A"/>
    <w:rsid w:val="00B70AF3"/>
    <w:rsid w:val="00B7192D"/>
    <w:rsid w:val="00B72AF5"/>
    <w:rsid w:val="00B74A7E"/>
    <w:rsid w:val="00B7567B"/>
    <w:rsid w:val="00B75710"/>
    <w:rsid w:val="00B76B8E"/>
    <w:rsid w:val="00B76ED0"/>
    <w:rsid w:val="00B8177F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A4372"/>
    <w:rsid w:val="00BA5AB4"/>
    <w:rsid w:val="00BB01B2"/>
    <w:rsid w:val="00BB0C69"/>
    <w:rsid w:val="00BB1A01"/>
    <w:rsid w:val="00BB2474"/>
    <w:rsid w:val="00BB256A"/>
    <w:rsid w:val="00BB2628"/>
    <w:rsid w:val="00BB3625"/>
    <w:rsid w:val="00BB426D"/>
    <w:rsid w:val="00BB6E46"/>
    <w:rsid w:val="00BB6EE7"/>
    <w:rsid w:val="00BB7351"/>
    <w:rsid w:val="00BB7A35"/>
    <w:rsid w:val="00BC0EA3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173"/>
    <w:rsid w:val="00C155E9"/>
    <w:rsid w:val="00C17B72"/>
    <w:rsid w:val="00C220B4"/>
    <w:rsid w:val="00C220E9"/>
    <w:rsid w:val="00C22480"/>
    <w:rsid w:val="00C24665"/>
    <w:rsid w:val="00C2622D"/>
    <w:rsid w:val="00C26342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BB9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0775"/>
    <w:rsid w:val="00C6105A"/>
    <w:rsid w:val="00C61090"/>
    <w:rsid w:val="00C6216B"/>
    <w:rsid w:val="00C62893"/>
    <w:rsid w:val="00C62D59"/>
    <w:rsid w:val="00C62F46"/>
    <w:rsid w:val="00C64348"/>
    <w:rsid w:val="00C64B89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4A0E"/>
    <w:rsid w:val="00C96422"/>
    <w:rsid w:val="00C97122"/>
    <w:rsid w:val="00C979F1"/>
    <w:rsid w:val="00CA050D"/>
    <w:rsid w:val="00CA16AD"/>
    <w:rsid w:val="00CA1F09"/>
    <w:rsid w:val="00CA46AD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D013F"/>
    <w:rsid w:val="00CD3D15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C5B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317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08EB"/>
    <w:rsid w:val="00D922D1"/>
    <w:rsid w:val="00D92F9E"/>
    <w:rsid w:val="00D93C2A"/>
    <w:rsid w:val="00D9419E"/>
    <w:rsid w:val="00DA05C2"/>
    <w:rsid w:val="00DA1795"/>
    <w:rsid w:val="00DA2022"/>
    <w:rsid w:val="00DA249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5A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7FC"/>
    <w:rsid w:val="00DD7891"/>
    <w:rsid w:val="00DE2580"/>
    <w:rsid w:val="00DE3316"/>
    <w:rsid w:val="00DE3CA0"/>
    <w:rsid w:val="00DE631A"/>
    <w:rsid w:val="00DE651F"/>
    <w:rsid w:val="00DF1231"/>
    <w:rsid w:val="00DF15B5"/>
    <w:rsid w:val="00DF43F3"/>
    <w:rsid w:val="00DF4C62"/>
    <w:rsid w:val="00DF604E"/>
    <w:rsid w:val="00DF700E"/>
    <w:rsid w:val="00DF7580"/>
    <w:rsid w:val="00E00882"/>
    <w:rsid w:val="00E014A9"/>
    <w:rsid w:val="00E01C69"/>
    <w:rsid w:val="00E02DCE"/>
    <w:rsid w:val="00E03D08"/>
    <w:rsid w:val="00E06E27"/>
    <w:rsid w:val="00E07153"/>
    <w:rsid w:val="00E077E2"/>
    <w:rsid w:val="00E10079"/>
    <w:rsid w:val="00E1081E"/>
    <w:rsid w:val="00E10F88"/>
    <w:rsid w:val="00E14517"/>
    <w:rsid w:val="00E153A2"/>
    <w:rsid w:val="00E161C0"/>
    <w:rsid w:val="00E16A32"/>
    <w:rsid w:val="00E20E33"/>
    <w:rsid w:val="00E21551"/>
    <w:rsid w:val="00E23292"/>
    <w:rsid w:val="00E256E4"/>
    <w:rsid w:val="00E25E53"/>
    <w:rsid w:val="00E2638A"/>
    <w:rsid w:val="00E26449"/>
    <w:rsid w:val="00E26E3D"/>
    <w:rsid w:val="00E27334"/>
    <w:rsid w:val="00E3039F"/>
    <w:rsid w:val="00E3061F"/>
    <w:rsid w:val="00E30F35"/>
    <w:rsid w:val="00E32473"/>
    <w:rsid w:val="00E32508"/>
    <w:rsid w:val="00E32FA8"/>
    <w:rsid w:val="00E33B89"/>
    <w:rsid w:val="00E3415A"/>
    <w:rsid w:val="00E3442B"/>
    <w:rsid w:val="00E344E7"/>
    <w:rsid w:val="00E3465E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232A"/>
    <w:rsid w:val="00E828E7"/>
    <w:rsid w:val="00E84247"/>
    <w:rsid w:val="00E84EE1"/>
    <w:rsid w:val="00E85040"/>
    <w:rsid w:val="00E85A9B"/>
    <w:rsid w:val="00E85E29"/>
    <w:rsid w:val="00E8621B"/>
    <w:rsid w:val="00E90701"/>
    <w:rsid w:val="00E910D1"/>
    <w:rsid w:val="00E924BB"/>
    <w:rsid w:val="00E931EB"/>
    <w:rsid w:val="00E96694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A7F2D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6D19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87A"/>
    <w:rsid w:val="00F07DDB"/>
    <w:rsid w:val="00F13636"/>
    <w:rsid w:val="00F161E5"/>
    <w:rsid w:val="00F203B6"/>
    <w:rsid w:val="00F22668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96F"/>
    <w:rsid w:val="00F31B42"/>
    <w:rsid w:val="00F336E2"/>
    <w:rsid w:val="00F34D38"/>
    <w:rsid w:val="00F37A19"/>
    <w:rsid w:val="00F41155"/>
    <w:rsid w:val="00F4146E"/>
    <w:rsid w:val="00F420F5"/>
    <w:rsid w:val="00F42545"/>
    <w:rsid w:val="00F4266A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AD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48A"/>
    <w:rsid w:val="00F908FF"/>
    <w:rsid w:val="00F92FD1"/>
    <w:rsid w:val="00F93301"/>
    <w:rsid w:val="00F938C3"/>
    <w:rsid w:val="00F95020"/>
    <w:rsid w:val="00F976BE"/>
    <w:rsid w:val="00F97FD9"/>
    <w:rsid w:val="00FA0D2B"/>
    <w:rsid w:val="00FA0E00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73CD"/>
    <w:rsid w:val="00FA7BD8"/>
    <w:rsid w:val="00FB226E"/>
    <w:rsid w:val="00FB2346"/>
    <w:rsid w:val="00FB3846"/>
    <w:rsid w:val="00FB4081"/>
    <w:rsid w:val="00FB5B38"/>
    <w:rsid w:val="00FC0E09"/>
    <w:rsid w:val="00FC23CE"/>
    <w:rsid w:val="00FC2B1B"/>
    <w:rsid w:val="00FC32E6"/>
    <w:rsid w:val="00FC3300"/>
    <w:rsid w:val="00FC33E3"/>
    <w:rsid w:val="00FC4C62"/>
    <w:rsid w:val="00FC6188"/>
    <w:rsid w:val="00FC74D8"/>
    <w:rsid w:val="00FD06D0"/>
    <w:rsid w:val="00FD0FDC"/>
    <w:rsid w:val="00FD1DFD"/>
    <w:rsid w:val="00FD361F"/>
    <w:rsid w:val="00FD3F9C"/>
    <w:rsid w:val="00FD4013"/>
    <w:rsid w:val="00FD47D6"/>
    <w:rsid w:val="00FD6B96"/>
    <w:rsid w:val="00FD6F9F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2A56"/>
    <w:rsid w:val="00FF46AC"/>
    <w:rsid w:val="00FF7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A19B60"/>
  <w15:docId w15:val="{F7FB6761-6054-41FA-B1F8-786599FBC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FA7BD8"/>
    <w:rPr>
      <w:sz w:val="24"/>
    </w:rPr>
  </w:style>
  <w:style w:type="paragraph" w:styleId="1">
    <w:name w:val="heading 1"/>
    <w:next w:val="34b"/>
    <w:link w:val="10"/>
    <w:qFormat/>
    <w:rsid w:val="00FA7BD8"/>
    <w:pPr>
      <w:keepNext/>
      <w:keepLines/>
      <w:pageBreakBefore/>
      <w:numPr>
        <w:numId w:val="18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FA7BD8"/>
    <w:pPr>
      <w:keepNext/>
      <w:keepLines/>
      <w:numPr>
        <w:ilvl w:val="1"/>
        <w:numId w:val="18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FA7BD8"/>
    <w:pPr>
      <w:keepNext/>
      <w:keepLines/>
      <w:numPr>
        <w:ilvl w:val="2"/>
        <w:numId w:val="18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FA7BD8"/>
    <w:pPr>
      <w:keepNext/>
      <w:keepLines/>
      <w:numPr>
        <w:ilvl w:val="3"/>
        <w:numId w:val="18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FA7BD8"/>
    <w:pPr>
      <w:keepNext/>
      <w:numPr>
        <w:ilvl w:val="4"/>
        <w:numId w:val="18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FA7BD8"/>
    <w:pPr>
      <w:keepNext/>
      <w:numPr>
        <w:ilvl w:val="5"/>
        <w:numId w:val="18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FA7BD8"/>
    <w:pPr>
      <w:keepNext/>
      <w:numPr>
        <w:ilvl w:val="6"/>
        <w:numId w:val="18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FA7BD8"/>
    <w:pPr>
      <w:keepNext/>
      <w:numPr>
        <w:ilvl w:val="7"/>
        <w:numId w:val="18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FA7BD8"/>
    <w:pPr>
      <w:keepNext/>
      <w:numPr>
        <w:ilvl w:val="8"/>
        <w:numId w:val="18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FA7BD8"/>
    <w:rPr>
      <w:rFonts w:ascii="Calibri" w:hAnsi="Calibri"/>
    </w:rPr>
  </w:style>
  <w:style w:type="paragraph" w:customStyle="1" w:styleId="34b">
    <w:name w:val="34_Абзац_Обычный"/>
    <w:link w:val="34d"/>
    <w:qFormat/>
    <w:rsid w:val="00FA7BD8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FA7BD8"/>
    <w:rPr>
      <w:sz w:val="24"/>
      <w:lang w:eastAsia="x-none"/>
    </w:rPr>
  </w:style>
  <w:style w:type="character" w:customStyle="1" w:styleId="10">
    <w:name w:val="Заголовок 1 Знак"/>
    <w:link w:val="1"/>
    <w:rsid w:val="00FA7BD8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FA7BD8"/>
    <w:rPr>
      <w:b/>
      <w:sz w:val="32"/>
    </w:rPr>
  </w:style>
  <w:style w:type="character" w:customStyle="1" w:styleId="30">
    <w:name w:val="Заголовок 3 Знак"/>
    <w:link w:val="3"/>
    <w:rsid w:val="00FA7BD8"/>
    <w:rPr>
      <w:b/>
      <w:bCs/>
      <w:sz w:val="28"/>
    </w:rPr>
  </w:style>
  <w:style w:type="character" w:customStyle="1" w:styleId="40">
    <w:name w:val="Заголовок 4 Знак"/>
    <w:link w:val="4"/>
    <w:rsid w:val="00FA7BD8"/>
    <w:rPr>
      <w:b/>
      <w:sz w:val="24"/>
    </w:rPr>
  </w:style>
  <w:style w:type="character" w:customStyle="1" w:styleId="50">
    <w:name w:val="Заголовок 5 Знак"/>
    <w:link w:val="5"/>
    <w:rsid w:val="00FA7BD8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FA7BD8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FA7BD8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FA7BD8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FA7BD8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FA7BD8"/>
    <w:pPr>
      <w:numPr>
        <w:numId w:val="16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FA7BD8"/>
    <w:pPr>
      <w:numPr>
        <w:numId w:val="16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FA7BD8"/>
    <w:pPr>
      <w:numPr>
        <w:numId w:val="16"/>
      </w:numPr>
    </w:pPr>
    <w:rPr>
      <w:szCs w:val="22"/>
    </w:rPr>
  </w:style>
  <w:style w:type="character" w:customStyle="1" w:styleId="34f">
    <w:name w:val="34_Знак_Подчеркнутый"/>
    <w:rsid w:val="00FA7BD8"/>
    <w:rPr>
      <w:u w:val="single"/>
    </w:rPr>
  </w:style>
  <w:style w:type="paragraph" w:customStyle="1" w:styleId="349">
    <w:name w:val="34_Список_Библиография"/>
    <w:basedOn w:val="34b"/>
    <w:rsid w:val="00FA7BD8"/>
    <w:pPr>
      <w:numPr>
        <w:numId w:val="1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EA7F2D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FA7BD8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FA7BD8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FA7BD8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FA7BD8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FA7BD8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EA7F2D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FA7BD8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EA7F2D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FA7BD8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FA7BD8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FA7BD8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FA7BD8"/>
    <w:rPr>
      <w:b w:val="0"/>
      <w:i/>
    </w:rPr>
  </w:style>
  <w:style w:type="character" w:customStyle="1" w:styleId="34fc">
    <w:name w:val="34_Знак_Название_файла"/>
    <w:qFormat/>
    <w:rsid w:val="00FA7BD8"/>
    <w:rPr>
      <w:rFonts w:ascii="Calibri" w:hAnsi="Calibri"/>
    </w:rPr>
  </w:style>
  <w:style w:type="character" w:customStyle="1" w:styleId="34fd">
    <w:name w:val="34_Знак_Термин"/>
    <w:rsid w:val="00FA7BD8"/>
    <w:rPr>
      <w:i/>
    </w:rPr>
  </w:style>
  <w:style w:type="character" w:customStyle="1" w:styleId="34fe">
    <w:name w:val="34_Знак_Полужирный"/>
    <w:rsid w:val="00FA7BD8"/>
    <w:rPr>
      <w:b/>
    </w:rPr>
  </w:style>
  <w:style w:type="character" w:customStyle="1" w:styleId="34ff">
    <w:name w:val="34_Знак_Верхний_индекс"/>
    <w:rsid w:val="00FA7BD8"/>
    <w:rPr>
      <w:vertAlign w:val="superscript"/>
    </w:rPr>
  </w:style>
  <w:style w:type="character" w:customStyle="1" w:styleId="3424">
    <w:name w:val="34_Список_Марк_2 Знак"/>
    <w:link w:val="3423"/>
    <w:rsid w:val="00FF7679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FA7BD8"/>
    <w:pPr>
      <w:numPr>
        <w:ilvl w:val="1"/>
        <w:numId w:val="12"/>
      </w:numPr>
    </w:pPr>
  </w:style>
  <w:style w:type="paragraph" w:customStyle="1" w:styleId="34ff0">
    <w:name w:val="34_Таблица_Заголовок_Продолжение"/>
    <w:basedOn w:val="34ff1"/>
    <w:next w:val="a0"/>
    <w:rsid w:val="00FA7BD8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FA7BD8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FA7BD8"/>
    <w:pPr>
      <w:numPr>
        <w:numId w:val="12"/>
      </w:numPr>
    </w:pPr>
  </w:style>
  <w:style w:type="character" w:customStyle="1" w:styleId="3419">
    <w:name w:val="34_Список_Марк_1 Знак"/>
    <w:link w:val="3413"/>
    <w:rsid w:val="00EA7F2D"/>
    <w:rPr>
      <w:sz w:val="24"/>
      <w:lang w:eastAsia="x-none"/>
    </w:rPr>
  </w:style>
  <w:style w:type="paragraph" w:styleId="a4">
    <w:name w:val="footnote text"/>
    <w:basedOn w:val="34b"/>
    <w:link w:val="a5"/>
    <w:rsid w:val="00FA7BD8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FA7BD8"/>
    <w:pPr>
      <w:numPr>
        <w:numId w:val="11"/>
      </w:numPr>
    </w:pPr>
  </w:style>
  <w:style w:type="character" w:customStyle="1" w:styleId="341a">
    <w:name w:val="34_Список_Нум_1 Знак"/>
    <w:link w:val="341"/>
    <w:rsid w:val="00EA7F2D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FA7BD8"/>
    <w:pPr>
      <w:numPr>
        <w:ilvl w:val="1"/>
        <w:numId w:val="11"/>
      </w:numPr>
    </w:pPr>
  </w:style>
  <w:style w:type="character" w:customStyle="1" w:styleId="3425">
    <w:name w:val="34_Список_Нум_2 Знак"/>
    <w:basedOn w:val="a1"/>
    <w:link w:val="342"/>
    <w:rsid w:val="00EA7F2D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FA7BD8"/>
    <w:pPr>
      <w:keepNext/>
    </w:pPr>
  </w:style>
  <w:style w:type="paragraph" w:customStyle="1" w:styleId="34f1">
    <w:name w:val="34_Рамка_Основной"/>
    <w:basedOn w:val="34b"/>
    <w:link w:val="34f0"/>
    <w:rsid w:val="00FA7BD8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FA7BD8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FA7BD8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FA7BD8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FA7BD8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FA7BD8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FA7BD8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FA7BD8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FA7BD8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FA7BD8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FA7BD8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FA7BD8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FA7BD8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FA7BD8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FA7BD8"/>
    <w:pPr>
      <w:keepLines/>
      <w:numPr>
        <w:numId w:val="16"/>
      </w:numPr>
    </w:pPr>
  </w:style>
  <w:style w:type="character" w:customStyle="1" w:styleId="3433">
    <w:name w:val="34_Список_Нум_3 Знак"/>
    <w:basedOn w:val="a1"/>
    <w:link w:val="343"/>
    <w:rsid w:val="00EA7F2D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FA7BD8"/>
    <w:pPr>
      <w:numPr>
        <w:ilvl w:val="2"/>
        <w:numId w:val="11"/>
      </w:numPr>
    </w:pPr>
  </w:style>
  <w:style w:type="paragraph" w:customStyle="1" w:styleId="34fff">
    <w:name w:val="34_Определения"/>
    <w:basedOn w:val="34b"/>
    <w:rsid w:val="00FA7BD8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FA7BD8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FA7BD8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FA7BD8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FA7BD8"/>
    <w:rPr>
      <w:sz w:val="18"/>
      <w:lang w:eastAsia="x-none"/>
    </w:rPr>
  </w:style>
  <w:style w:type="paragraph" w:customStyle="1" w:styleId="34fff1">
    <w:name w:val="34_Листинг"/>
    <w:basedOn w:val="34b"/>
    <w:rsid w:val="00FA7BD8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FA7BD8"/>
    <w:rPr>
      <w:b/>
    </w:rPr>
  </w:style>
  <w:style w:type="paragraph" w:customStyle="1" w:styleId="3440">
    <w:name w:val="34_Заголовок_4_Приложение"/>
    <w:basedOn w:val="4"/>
    <w:next w:val="34b"/>
    <w:rsid w:val="00FA7BD8"/>
    <w:pPr>
      <w:numPr>
        <w:numId w:val="16"/>
      </w:numPr>
    </w:pPr>
  </w:style>
  <w:style w:type="paragraph" w:customStyle="1" w:styleId="3410">
    <w:name w:val="34_Таблица_Список_Марк_1"/>
    <w:basedOn w:val="34ff6"/>
    <w:link w:val="341c"/>
    <w:rsid w:val="00FA7BD8"/>
    <w:pPr>
      <w:numPr>
        <w:numId w:val="2"/>
      </w:numPr>
    </w:pPr>
    <w:rPr>
      <w:lang w:val="x-none"/>
    </w:rPr>
  </w:style>
  <w:style w:type="character" w:customStyle="1" w:styleId="34fff3">
    <w:name w:val="34_Знак_Гиперссылка"/>
    <w:rsid w:val="00FA7BD8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FA7BD8"/>
    <w:pPr>
      <w:numPr>
        <w:ilvl w:val="2"/>
        <w:numId w:val="12"/>
      </w:numPr>
    </w:pPr>
  </w:style>
  <w:style w:type="paragraph" w:customStyle="1" w:styleId="3422">
    <w:name w:val="34_Таблица_Список_Нум_2"/>
    <w:basedOn w:val="34ff6"/>
    <w:rsid w:val="00FA7BD8"/>
    <w:pPr>
      <w:numPr>
        <w:numId w:val="3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FA7BD8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FA7BD8"/>
    <w:pPr>
      <w:numPr>
        <w:numId w:val="15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FA7BD8"/>
    <w:pPr>
      <w:numPr>
        <w:numId w:val="4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FA7BD8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FA7BD8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FA7BD8"/>
    <w:pPr>
      <w:numPr>
        <w:numId w:val="5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FA7BD8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FA7BD8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FA7BD8"/>
    <w:pPr>
      <w:numPr>
        <w:numId w:val="6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FA7BD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FA7BD8"/>
    <w:pPr>
      <w:numPr>
        <w:numId w:val="14"/>
      </w:numPr>
    </w:pPr>
    <w:rPr>
      <w:lang w:val="x-none"/>
    </w:rPr>
  </w:style>
  <w:style w:type="paragraph" w:styleId="a6">
    <w:name w:val="Revision"/>
    <w:hidden/>
    <w:uiPriority w:val="99"/>
    <w:semiHidden/>
    <w:rsid w:val="00FA7BD8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FA7BD8"/>
  </w:style>
  <w:style w:type="paragraph" w:customStyle="1" w:styleId="34fffb">
    <w:name w:val="34_Пример_Заголовок"/>
    <w:basedOn w:val="34f8"/>
    <w:next w:val="34f8"/>
    <w:rsid w:val="00FA7BD8"/>
    <w:pPr>
      <w:keepNext/>
      <w:spacing w:after="120"/>
    </w:pPr>
    <w:rPr>
      <w:b/>
      <w:lang w:eastAsia="ru-RU"/>
    </w:rPr>
  </w:style>
  <w:style w:type="character" w:styleId="a7">
    <w:name w:val="FollowedHyperlink"/>
    <w:rsid w:val="00FA7BD8"/>
    <w:rPr>
      <w:color w:val="auto"/>
    </w:rPr>
  </w:style>
  <w:style w:type="character" w:customStyle="1" w:styleId="34fffc">
    <w:name w:val="34_Знак_Нижний_индекс"/>
    <w:rsid w:val="00FA7BD8"/>
    <w:rPr>
      <w:vertAlign w:val="subscript"/>
    </w:rPr>
  </w:style>
  <w:style w:type="character" w:styleId="a8">
    <w:name w:val="footnote reference"/>
    <w:basedOn w:val="a1"/>
    <w:semiHidden/>
    <w:rsid w:val="00FA7BD8"/>
    <w:rPr>
      <w:vertAlign w:val="superscript"/>
    </w:rPr>
  </w:style>
  <w:style w:type="paragraph" w:styleId="a9">
    <w:name w:val="header"/>
    <w:basedOn w:val="34b"/>
    <w:link w:val="aa"/>
    <w:rsid w:val="00FA7BD8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FA7BD8"/>
    <w:rPr>
      <w:lang w:eastAsia="x-none"/>
    </w:rPr>
  </w:style>
  <w:style w:type="paragraph" w:styleId="ab">
    <w:name w:val="footer"/>
    <w:basedOn w:val="34b"/>
    <w:link w:val="ac"/>
    <w:rsid w:val="00FA7BD8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FA7BD8"/>
    <w:rPr>
      <w:lang w:eastAsia="x-none"/>
    </w:rPr>
  </w:style>
  <w:style w:type="numbering" w:customStyle="1" w:styleId="a">
    <w:name w:val="Приложение"/>
    <w:uiPriority w:val="99"/>
    <w:rsid w:val="00FA7BD8"/>
    <w:pPr>
      <w:numPr>
        <w:numId w:val="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FA7BD8"/>
    <w:pPr>
      <w:keepNext/>
    </w:pPr>
  </w:style>
  <w:style w:type="character" w:customStyle="1" w:styleId="3434">
    <w:name w:val="34_Список_Марк_3 Знак"/>
    <w:basedOn w:val="34d"/>
    <w:link w:val="3432"/>
    <w:rsid w:val="00FF7679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FA7BD8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FA7BD8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EA7F2D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EA7F2D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EA7F2D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FA7BD8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FA7BD8"/>
    <w:pPr>
      <w:numPr>
        <w:numId w:val="13"/>
      </w:numPr>
    </w:pPr>
  </w:style>
  <w:style w:type="paragraph" w:customStyle="1" w:styleId="344">
    <w:name w:val="34_Процедура_Подшаг"/>
    <w:basedOn w:val="34b"/>
    <w:link w:val="34ffff0"/>
    <w:qFormat/>
    <w:rsid w:val="00FA7BD8"/>
    <w:pPr>
      <w:numPr>
        <w:ilvl w:val="1"/>
        <w:numId w:val="13"/>
      </w:numPr>
    </w:pPr>
  </w:style>
  <w:style w:type="character" w:customStyle="1" w:styleId="34ffff">
    <w:name w:val="34_Процедура_Шаг Знак"/>
    <w:basedOn w:val="34d"/>
    <w:link w:val="340"/>
    <w:rsid w:val="00EA7F2D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FA7BD8"/>
    <w:pPr>
      <w:keepNext/>
    </w:pPr>
  </w:style>
  <w:style w:type="character" w:customStyle="1" w:styleId="34ffff0">
    <w:name w:val="34_Процедура_Подшаг Знак"/>
    <w:basedOn w:val="34d"/>
    <w:link w:val="344"/>
    <w:rsid w:val="00EA7F2D"/>
    <w:rPr>
      <w:sz w:val="24"/>
      <w:lang w:eastAsia="x-none"/>
    </w:rPr>
  </w:style>
  <w:style w:type="character" w:customStyle="1" w:styleId="34ffff2">
    <w:name w:val="34_Знак_Клавиши"/>
    <w:rsid w:val="00FA7BD8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FA7BD8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FA7BD8"/>
  </w:style>
  <w:style w:type="paragraph" w:styleId="ad">
    <w:name w:val="caption"/>
    <w:basedOn w:val="34b"/>
    <w:next w:val="34b"/>
    <w:rsid w:val="009D25B6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FA7BD8"/>
    <w:pPr>
      <w:numPr>
        <w:numId w:val="8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FA7BD8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FA7BD8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EA7F2D"/>
    <w:rPr>
      <w:sz w:val="24"/>
      <w:lang w:eastAsia="x-none"/>
    </w:rPr>
  </w:style>
  <w:style w:type="character" w:customStyle="1" w:styleId="ae">
    <w:name w:val="Основной текст Знак"/>
    <w:semiHidden/>
    <w:rsid w:val="00FA7BD8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FA7BD8"/>
    <w:rPr>
      <w:rFonts w:ascii="Arial" w:hAnsi="Arial"/>
    </w:rPr>
  </w:style>
  <w:style w:type="character" w:customStyle="1" w:styleId="af0">
    <w:name w:val="Тема примечания Знак"/>
    <w:semiHidden/>
    <w:rsid w:val="00FA7BD8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FA7BD8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FA7BD8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FA7BD8"/>
  </w:style>
  <w:style w:type="character" w:styleId="af3">
    <w:name w:val="annotation reference"/>
    <w:semiHidden/>
    <w:rsid w:val="00FA7BD8"/>
    <w:rPr>
      <w:sz w:val="16"/>
      <w:szCs w:val="16"/>
    </w:rPr>
  </w:style>
  <w:style w:type="character" w:styleId="af4">
    <w:name w:val="page number"/>
    <w:rsid w:val="00FA7BD8"/>
  </w:style>
  <w:style w:type="paragraph" w:styleId="af5">
    <w:name w:val="Body Text"/>
    <w:basedOn w:val="a0"/>
    <w:link w:val="13"/>
    <w:semiHidden/>
    <w:unhideWhenUsed/>
    <w:rsid w:val="00FA7BD8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FA7BD8"/>
    <w:rPr>
      <w:sz w:val="24"/>
    </w:rPr>
  </w:style>
  <w:style w:type="paragraph" w:styleId="af6">
    <w:name w:val="annotation subject"/>
    <w:basedOn w:val="af2"/>
    <w:next w:val="af2"/>
    <w:link w:val="14"/>
    <w:semiHidden/>
    <w:rsid w:val="00FA7BD8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FA7BD8"/>
    <w:rPr>
      <w:b/>
      <w:bCs/>
    </w:rPr>
  </w:style>
  <w:style w:type="paragraph" w:styleId="af7">
    <w:name w:val="Balloon Text"/>
    <w:basedOn w:val="a0"/>
    <w:link w:val="15"/>
    <w:semiHidden/>
    <w:rsid w:val="00FA7BD8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FA7BD8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FA7BD8"/>
  </w:style>
  <w:style w:type="paragraph" w:customStyle="1" w:styleId="34ffff9">
    <w:name w:val="34_ТЛ_Подпись"/>
    <w:basedOn w:val="34f6"/>
    <w:rsid w:val="00FA7BD8"/>
  </w:style>
  <w:style w:type="paragraph" w:customStyle="1" w:styleId="34ffffa">
    <w:name w:val="34_ТЛ_Подпись_скрытый"/>
    <w:basedOn w:val="34ffff9"/>
    <w:rsid w:val="00FA7BD8"/>
    <w:rPr>
      <w:vanish/>
    </w:rPr>
  </w:style>
  <w:style w:type="paragraph" w:customStyle="1" w:styleId="34ffffb">
    <w:name w:val="34_Комментарий_Философта"/>
    <w:basedOn w:val="34b"/>
    <w:rsid w:val="00FA7BD8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FA7BD8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FA7BD8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FA7BD8"/>
    <w:rPr>
      <w:b/>
    </w:rPr>
  </w:style>
  <w:style w:type="paragraph" w:customStyle="1" w:styleId="34ffffe">
    <w:name w:val="34_Таблица_Сноска_Линия"/>
    <w:basedOn w:val="34fff7"/>
    <w:next w:val="34fff7"/>
    <w:rsid w:val="00FA7BD8"/>
    <w:pPr>
      <w:keepNext/>
    </w:pPr>
  </w:style>
  <w:style w:type="paragraph" w:customStyle="1" w:styleId="34fffff">
    <w:name w:val="34_Таблица_Примечание"/>
    <w:basedOn w:val="34fff7"/>
    <w:rsid w:val="00FA7BD8"/>
  </w:style>
  <w:style w:type="character" w:customStyle="1" w:styleId="34fffff0">
    <w:name w:val="34_Знак_Значение"/>
    <w:qFormat/>
    <w:rsid w:val="00FA7BD8"/>
    <w:rPr>
      <w:rFonts w:ascii="Calibri" w:hAnsi="Calibri"/>
    </w:rPr>
  </w:style>
  <w:style w:type="character" w:styleId="af8">
    <w:name w:val="Hyperlink"/>
    <w:uiPriority w:val="99"/>
    <w:rsid w:val="00FA7BD8"/>
    <w:rPr>
      <w:color w:val="0000FF"/>
      <w:u w:val="single"/>
    </w:rPr>
  </w:style>
  <w:style w:type="paragraph" w:customStyle="1" w:styleId="34fffff1">
    <w:name w:val="34_Рисунок_Подпись"/>
    <w:basedOn w:val="34b"/>
    <w:rsid w:val="00FA7BD8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FA7BD8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FA7BD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FA7BD8"/>
    <w:pPr>
      <w:numPr>
        <w:numId w:val="9"/>
      </w:numPr>
    </w:pPr>
  </w:style>
  <w:style w:type="paragraph" w:customStyle="1" w:styleId="34fffff3">
    <w:name w:val="34_Процедура_Заголовок"/>
    <w:basedOn w:val="34b"/>
    <w:next w:val="34ffff1"/>
    <w:rsid w:val="00FA7BD8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FA7BD8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FA7BD8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D908EB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FA7BD8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FA7BD8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FA7BD8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FA7BD8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FA7BD8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FA7BD8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FA7BD8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FA7BD8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FA7BD8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FA7BD8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FA7BD8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FA7BD8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FA7B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9D25B6"/>
    <w:pPr>
      <w:numPr>
        <w:numId w:val="10"/>
      </w:numPr>
    </w:pPr>
  </w:style>
  <w:style w:type="paragraph" w:customStyle="1" w:styleId="34fffff6">
    <w:name w:val="34_Таблица_Подзаголовок"/>
    <w:basedOn w:val="34ff6"/>
    <w:link w:val="34fffff7"/>
    <w:rsid w:val="00FA7BD8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FA7BD8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FA7BD8"/>
    <w:pPr>
      <w:jc w:val="center"/>
    </w:pPr>
  </w:style>
  <w:style w:type="paragraph" w:customStyle="1" w:styleId="3411">
    <w:name w:val="34_Таблица_Список_Марк_1_без_отступа"/>
    <w:basedOn w:val="34ff6"/>
    <w:rsid w:val="00FA7BD8"/>
    <w:pPr>
      <w:numPr>
        <w:numId w:val="17"/>
      </w:numPr>
    </w:pPr>
  </w:style>
  <w:style w:type="paragraph" w:customStyle="1" w:styleId="34fffff9">
    <w:name w:val="34_Формула"/>
    <w:basedOn w:val="a0"/>
    <w:rsid w:val="00FA7BD8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FA7BD8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FA7BD8"/>
    <w:pPr>
      <w:ind w:left="680"/>
    </w:pPr>
  </w:style>
  <w:style w:type="character" w:styleId="afa">
    <w:name w:val="Unresolved Mention"/>
    <w:basedOn w:val="a1"/>
    <w:uiPriority w:val="99"/>
    <w:semiHidden/>
    <w:unhideWhenUsed/>
    <w:rsid w:val="00BB73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5B51CF-7EE0-4904-A663-67634C67B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77</TotalTime>
  <Pages>5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Ведомость расхода запасных частей, инструмента и принадлежностей</vt:lpstr>
    </vt:vector>
  </TitlesOfParts>
  <Company>ООО НПП «ЭСН»</Company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Ведомость расхода запасных частей, инструмента и принадлежностей</dc:title>
  <dc:subject/>
  <dc:creator>Oksana</dc:creator>
  <cp:keywords/>
  <dc:description/>
  <cp:lastModifiedBy>Илья Чураков</cp:lastModifiedBy>
  <cp:revision>5</cp:revision>
  <cp:lastPrinted>2014-09-08T01:50:00Z</cp:lastPrinted>
  <dcterms:created xsi:type="dcterms:W3CDTF">2025-09-14T11:36:00Z</dcterms:created>
  <dcterms:modified xsi:type="dcterms:W3CDTF">2025-11-19T07:13:00Z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ТП.В11</vt:lpwstr>
  </property>
  <property fmtid="{D5CDD505-2E9C-101B-9397-08002B2CF9AE}" pid="8" name="год_издания">
    <vt:lpwstr>2025</vt:lpwstr>
  </property>
</Properties>
</file>