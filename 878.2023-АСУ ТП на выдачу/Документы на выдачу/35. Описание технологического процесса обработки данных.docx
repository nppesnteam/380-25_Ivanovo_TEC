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DC52F" w14:textId="695F893C" w:rsidR="008A3837" w:rsidRDefault="008A3837" w:rsidP="00801734">
      <w:pPr>
        <w:pStyle w:val="34ffffc"/>
      </w:pPr>
      <w:fldSimple w:instr=" DOCPROPERTY  Company  \* MERGEFORMAT ">
        <w:r w:rsidR="000F585E">
          <w:t>ООО НПП «ЭСН»</w:t>
        </w:r>
      </w:fldSimple>
    </w:p>
    <w:p w14:paraId="3A82875F" w14:textId="77777777" w:rsidR="008A3837" w:rsidRPr="00C816E8" w:rsidRDefault="008A3837" w:rsidP="00801734">
      <w:pPr>
        <w:pStyle w:val="34f5"/>
      </w:pPr>
    </w:p>
    <w:p w14:paraId="24597D73" w14:textId="77777777" w:rsidR="008A3837" w:rsidRPr="00C816E8" w:rsidRDefault="008A3837" w:rsidP="00801734">
      <w:pPr>
        <w:pStyle w:val="34f5"/>
      </w:pPr>
    </w:p>
    <w:p w14:paraId="182E78A0" w14:textId="77777777" w:rsidR="008A3837" w:rsidRDefault="008A3837" w:rsidP="00801734">
      <w:pPr>
        <w:pStyle w:val="34f5"/>
      </w:pPr>
    </w:p>
    <w:p w14:paraId="49D64F6B" w14:textId="77777777" w:rsidR="008A3837" w:rsidRPr="00C816E8" w:rsidRDefault="008A3837" w:rsidP="00801734">
      <w:pPr>
        <w:pStyle w:val="34f5"/>
      </w:pPr>
    </w:p>
    <w:p w14:paraId="3DB185AD" w14:textId="77777777" w:rsidR="008A3837" w:rsidRPr="00A169D4" w:rsidRDefault="008A3837" w:rsidP="00801734">
      <w:pPr>
        <w:pStyle w:val="34f5"/>
      </w:pPr>
    </w:p>
    <w:p w14:paraId="5E621477" w14:textId="77777777" w:rsidR="00CD3AC2" w:rsidRPr="00A169D4" w:rsidRDefault="00CD3AC2" w:rsidP="00801734">
      <w:pPr>
        <w:pStyle w:val="34f5"/>
      </w:pPr>
    </w:p>
    <w:p w14:paraId="73B7F22B" w14:textId="2F58FA85" w:rsidR="008A3837" w:rsidRPr="00C816E8" w:rsidRDefault="000F585E" w:rsidP="00801734">
      <w:pPr>
        <w:pStyle w:val="34ffb"/>
      </w:pPr>
      <w:fldSimple w:instr=" DOCPROPERTY  полное_название_системы  \* MERGEFORMAT ">
        <w:r>
          <w:t>Строительство водогрейной котельной 400 Гкал/час на территории Ивановской ТЭЦ-2</w:t>
        </w:r>
      </w:fldSimple>
    </w:p>
    <w:p w14:paraId="72D24CC3" w14:textId="3605CE9F" w:rsidR="008A3837" w:rsidRPr="00C816E8" w:rsidRDefault="008A3837" w:rsidP="00801734">
      <w:pPr>
        <w:pStyle w:val="34ffc"/>
      </w:pPr>
      <w:r w:rsidRPr="00C816E8">
        <w:t>(</w:t>
      </w:r>
      <w:fldSimple w:instr=" DOCPROPERTY  краткое_название_системы  \* MERGEFORMAT ">
        <w:r w:rsidR="000F585E">
          <w:t>878.2023</w:t>
        </w:r>
      </w:fldSimple>
      <w:r w:rsidRPr="00C816E8">
        <w:t>)</w:t>
      </w:r>
    </w:p>
    <w:p w14:paraId="08D7B979" w14:textId="4AC46AEA" w:rsidR="008A3837" w:rsidRPr="00C816E8" w:rsidRDefault="000F585E" w:rsidP="00801734">
      <w:pPr>
        <w:pStyle w:val="34ffd"/>
      </w:pPr>
      <w:fldSimple w:instr=" DOCPROPERTY  Title  \* MERGEFORMAT ">
        <w:r>
          <w:t>Описание технологического процесса обработки данных</w:t>
        </w:r>
      </w:fldSimple>
    </w:p>
    <w:p w14:paraId="56F30855" w14:textId="6759F504" w:rsidR="008A3837" w:rsidRDefault="008A3837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0F585E">
        <w:t>878.2023-АСУ ТП.ПГ</w:t>
      </w:r>
      <w:r w:rsidRPr="00C816E8">
        <w:fldChar w:fldCharType="end"/>
      </w:r>
    </w:p>
    <w:p w14:paraId="4493999E" w14:textId="77777777" w:rsidR="008A3837" w:rsidRDefault="008A3837" w:rsidP="00801734">
      <w:pPr>
        <w:pStyle w:val="34f5"/>
      </w:pPr>
    </w:p>
    <w:p w14:paraId="6D791C16" w14:textId="77777777" w:rsidR="00CD3AC2" w:rsidRPr="00293378" w:rsidRDefault="00CD3AC2" w:rsidP="00801734">
      <w:pPr>
        <w:pStyle w:val="34f5"/>
      </w:pPr>
    </w:p>
    <w:p w14:paraId="5A376217" w14:textId="00254AD2" w:rsidR="00CD3AC2" w:rsidRPr="00293378" w:rsidRDefault="00EB6A01" w:rsidP="00801734">
      <w:pPr>
        <w:pStyle w:val="34f5"/>
      </w:pPr>
      <w:r>
        <w:t>Том 42</w:t>
      </w:r>
    </w:p>
    <w:p w14:paraId="19BAEDFD" w14:textId="77777777" w:rsidR="008A3837" w:rsidRDefault="008A3837" w:rsidP="00801734">
      <w:pPr>
        <w:pStyle w:val="34f5"/>
      </w:pPr>
    </w:p>
    <w:p w14:paraId="3348D063" w14:textId="77777777" w:rsidR="008A3837" w:rsidRDefault="008A3837" w:rsidP="00801734">
      <w:pPr>
        <w:pStyle w:val="34f5"/>
      </w:pPr>
    </w:p>
    <w:p w14:paraId="1BDEEB97" w14:textId="77777777" w:rsidR="008A3837" w:rsidRPr="00200D9A" w:rsidRDefault="008A3837" w:rsidP="00801734">
      <w:pPr>
        <w:pStyle w:val="34f5"/>
      </w:pPr>
    </w:p>
    <w:p w14:paraId="5200C47D" w14:textId="77777777" w:rsidR="00E3465E" w:rsidRPr="00E3465E" w:rsidRDefault="00E3465E" w:rsidP="00264594">
      <w:pPr>
        <w:pStyle w:val="34f5"/>
      </w:pPr>
    </w:p>
    <w:p w14:paraId="027ED7F0" w14:textId="77777777" w:rsidR="0069117E" w:rsidRDefault="0069117E" w:rsidP="003F38DF">
      <w:pPr>
        <w:pStyle w:val="34b"/>
        <w:sectPr w:rsidR="0069117E" w:rsidSect="00BA437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14:paraId="572ED493" w14:textId="77777777" w:rsidR="00C53AC2" w:rsidRDefault="00E85E29" w:rsidP="00E85E29">
      <w:pPr>
        <w:pStyle w:val="3418"/>
      </w:pPr>
      <w:r>
        <w:lastRenderedPageBreak/>
        <w:t>Содержание</w:t>
      </w:r>
    </w:p>
    <w:p w14:paraId="2DD7E99D" w14:textId="4494656C" w:rsidR="000F585E" w:rsidRDefault="00380491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08745140" w:history="1">
        <w:r w:rsidR="000F585E" w:rsidRPr="00657D82">
          <w:rPr>
            <w:rStyle w:val="af8"/>
          </w:rPr>
          <w:t>1 Состав и последовательность выполнения технологических операций</w:t>
        </w:r>
        <w:r w:rsidR="000F585E">
          <w:rPr>
            <w:webHidden/>
          </w:rPr>
          <w:tab/>
        </w:r>
        <w:r w:rsidR="000F585E">
          <w:rPr>
            <w:webHidden/>
          </w:rPr>
          <w:fldChar w:fldCharType="begin"/>
        </w:r>
        <w:r w:rsidR="000F585E">
          <w:rPr>
            <w:webHidden/>
          </w:rPr>
          <w:instrText xml:space="preserve"> PAGEREF _Toc208745140 \h </w:instrText>
        </w:r>
        <w:r w:rsidR="000F585E">
          <w:rPr>
            <w:webHidden/>
          </w:rPr>
        </w:r>
        <w:r w:rsidR="000F585E">
          <w:rPr>
            <w:webHidden/>
          </w:rPr>
          <w:fldChar w:fldCharType="separate"/>
        </w:r>
        <w:r w:rsidR="000F585E">
          <w:rPr>
            <w:webHidden/>
          </w:rPr>
          <w:t>3</w:t>
        </w:r>
        <w:r w:rsidR="000F585E">
          <w:rPr>
            <w:webHidden/>
          </w:rPr>
          <w:fldChar w:fldCharType="end"/>
        </w:r>
      </w:hyperlink>
    </w:p>
    <w:p w14:paraId="4F29EDD2" w14:textId="06E3929F" w:rsidR="000F585E" w:rsidRDefault="000F585E">
      <w:pPr>
        <w:pStyle w:val="21"/>
        <w:rPr>
          <w:rFonts w:asciiTheme="minorHAnsi" w:eastAsiaTheme="minorEastAsia" w:hAnsiTheme="minorHAnsi" w:cstheme="minorBidi"/>
          <w:noProof/>
          <w:kern w:val="2"/>
          <w:lang w:val="ru-RU" w:eastAsia="ru-RU"/>
          <w14:ligatures w14:val="standardContextual"/>
        </w:rPr>
      </w:pPr>
      <w:hyperlink w:anchor="_Toc208745141" w:history="1">
        <w:r w:rsidRPr="00657D82">
          <w:rPr>
            <w:rStyle w:val="af8"/>
            <w:noProof/>
          </w:rPr>
          <w:t>1.1 Сбор и регистрация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_Toc208745141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957D90" w14:textId="3B3BD596" w:rsidR="000F585E" w:rsidRDefault="000F585E">
      <w:pPr>
        <w:pStyle w:val="21"/>
        <w:rPr>
          <w:rFonts w:asciiTheme="minorHAnsi" w:eastAsiaTheme="minorEastAsia" w:hAnsiTheme="minorHAnsi" w:cstheme="minorBidi"/>
          <w:noProof/>
          <w:kern w:val="2"/>
          <w:lang w:val="ru-RU" w:eastAsia="ru-RU"/>
          <w14:ligatures w14:val="standardContextual"/>
        </w:rPr>
      </w:pPr>
      <w:hyperlink w:anchor="_Toc208745142" w:history="1">
        <w:r w:rsidRPr="00657D82">
          <w:rPr>
            <w:rStyle w:val="af8"/>
            <w:noProof/>
          </w:rPr>
          <w:t>1.2 Подготовка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_Toc208745142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FEC2D8" w14:textId="4C214C64" w:rsidR="000F585E" w:rsidRDefault="000F585E">
      <w:pPr>
        <w:pStyle w:val="21"/>
        <w:rPr>
          <w:rFonts w:asciiTheme="minorHAnsi" w:eastAsiaTheme="minorEastAsia" w:hAnsiTheme="minorHAnsi" w:cstheme="minorBidi"/>
          <w:noProof/>
          <w:kern w:val="2"/>
          <w:lang w:val="ru-RU" w:eastAsia="ru-RU"/>
          <w14:ligatures w14:val="standardContextual"/>
        </w:rPr>
      </w:pPr>
      <w:hyperlink w:anchor="_Toc208745143" w:history="1">
        <w:r w:rsidRPr="00657D82">
          <w:rPr>
            <w:rStyle w:val="af8"/>
            <w:noProof/>
          </w:rPr>
          <w:t>1.3 Контроль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_Toc208745143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85C7E3" w14:textId="24E15C82" w:rsidR="000F585E" w:rsidRDefault="000F585E">
      <w:pPr>
        <w:pStyle w:val="21"/>
        <w:rPr>
          <w:rFonts w:asciiTheme="minorHAnsi" w:eastAsiaTheme="minorEastAsia" w:hAnsiTheme="minorHAnsi" w:cstheme="minorBidi"/>
          <w:noProof/>
          <w:kern w:val="2"/>
          <w:lang w:val="ru-RU" w:eastAsia="ru-RU"/>
          <w14:ligatures w14:val="standardContextual"/>
        </w:rPr>
      </w:pPr>
      <w:hyperlink w:anchor="_Toc208745144" w:history="1">
        <w:r w:rsidRPr="00657D82">
          <w:rPr>
            <w:rStyle w:val="af8"/>
            <w:noProof/>
          </w:rPr>
          <w:t>1.4 Передача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_Toc208745144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6522D34" w14:textId="3BAE41D5" w:rsidR="000F585E" w:rsidRDefault="000F585E">
      <w:pPr>
        <w:pStyle w:val="21"/>
        <w:rPr>
          <w:rFonts w:asciiTheme="minorHAnsi" w:eastAsiaTheme="minorEastAsia" w:hAnsiTheme="minorHAnsi" w:cstheme="minorBidi"/>
          <w:noProof/>
          <w:kern w:val="2"/>
          <w:lang w:val="ru-RU" w:eastAsia="ru-RU"/>
          <w14:ligatures w14:val="standardContextual"/>
        </w:rPr>
      </w:pPr>
      <w:hyperlink w:anchor="_Toc208745145" w:history="1">
        <w:r w:rsidRPr="00657D82">
          <w:rPr>
            <w:rStyle w:val="af8"/>
            <w:noProof/>
          </w:rPr>
          <w:t>1.5 Обработка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_Toc208745145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99CE05C" w14:textId="1F2E5DFC" w:rsidR="000F585E" w:rsidRDefault="000F585E">
      <w:pPr>
        <w:pStyle w:val="21"/>
        <w:rPr>
          <w:rFonts w:asciiTheme="minorHAnsi" w:eastAsiaTheme="minorEastAsia" w:hAnsiTheme="minorHAnsi" w:cstheme="minorBidi"/>
          <w:noProof/>
          <w:kern w:val="2"/>
          <w:lang w:val="ru-RU" w:eastAsia="ru-RU"/>
          <w14:ligatures w14:val="standardContextual"/>
        </w:rPr>
      </w:pPr>
      <w:hyperlink w:anchor="_Toc208745146" w:history="1">
        <w:r w:rsidRPr="00657D82">
          <w:rPr>
            <w:rStyle w:val="af8"/>
            <w:noProof/>
          </w:rPr>
          <w:t>1.6 Отображение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_Toc208745146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257F34D" w14:textId="168110CC" w:rsidR="000F585E" w:rsidRDefault="000F585E">
      <w:pPr>
        <w:pStyle w:val="21"/>
        <w:rPr>
          <w:rFonts w:asciiTheme="minorHAnsi" w:eastAsiaTheme="minorEastAsia" w:hAnsiTheme="minorHAnsi" w:cstheme="minorBidi"/>
          <w:noProof/>
          <w:kern w:val="2"/>
          <w:lang w:val="ru-RU" w:eastAsia="ru-RU"/>
          <w14:ligatures w14:val="standardContextual"/>
        </w:rPr>
      </w:pPr>
      <w:hyperlink w:anchor="_Toc208745147" w:history="1">
        <w:r w:rsidRPr="00657D82">
          <w:rPr>
            <w:rStyle w:val="af8"/>
            <w:noProof/>
          </w:rPr>
          <w:t>1.7 Хранение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_Toc208745147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1DAE8E" w14:textId="4D63C8F4" w:rsidR="000F585E" w:rsidRDefault="000F585E">
      <w:pPr>
        <w:pStyle w:val="21"/>
        <w:rPr>
          <w:rFonts w:asciiTheme="minorHAnsi" w:eastAsiaTheme="minorEastAsia" w:hAnsiTheme="minorHAnsi" w:cstheme="minorBidi"/>
          <w:noProof/>
          <w:kern w:val="2"/>
          <w:lang w:val="ru-RU" w:eastAsia="ru-RU"/>
          <w14:ligatures w14:val="standardContextual"/>
        </w:rPr>
      </w:pPr>
      <w:hyperlink w:anchor="_Toc208745148" w:history="1">
        <w:r w:rsidRPr="00657D82">
          <w:rPr>
            <w:rStyle w:val="af8"/>
            <w:noProof/>
          </w:rPr>
          <w:t>1.8 Выдача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_Toc208745148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4BE78C4" w14:textId="7750500B" w:rsidR="000F585E" w:rsidRDefault="000F585E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8745149" w:history="1">
        <w:r w:rsidRPr="00657D82">
          <w:rPr>
            <w:rStyle w:val="af8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_Toc208745149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2A2BE8B9" w14:textId="4385E728" w:rsidR="000F585E" w:rsidRDefault="000F585E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8745150" w:history="1">
        <w:r w:rsidRPr="00657D82">
          <w:rPr>
            <w:rStyle w:val="af8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_Toc208745150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2A978254" w14:textId="718BBBCC" w:rsidR="00BA4372" w:rsidRDefault="00380491" w:rsidP="00E10079">
      <w:pPr>
        <w:pStyle w:val="34b"/>
      </w:pPr>
      <w:r>
        <w:fldChar w:fldCharType="end"/>
      </w:r>
    </w:p>
    <w:p w14:paraId="116F95AD" w14:textId="77777777" w:rsidR="00E3465E" w:rsidRDefault="00E3465E" w:rsidP="005B3E68">
      <w:pPr>
        <w:pStyle w:val="34fffa"/>
        <w:rPr>
          <w:lang w:val="en-US"/>
        </w:rPr>
      </w:pPr>
    </w:p>
    <w:p w14:paraId="00CDDA6E" w14:textId="77777777" w:rsidR="00052B17" w:rsidRDefault="00052B17" w:rsidP="005B3E68">
      <w:pPr>
        <w:pStyle w:val="34fffa"/>
        <w:rPr>
          <w:lang w:val="en-US"/>
        </w:rPr>
        <w:sectPr w:rsidR="00052B17" w:rsidSect="008E77B3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14:paraId="7441537F" w14:textId="77777777" w:rsidR="00B30C31" w:rsidRDefault="00B30C31" w:rsidP="00805D08">
      <w:pPr>
        <w:pStyle w:val="1"/>
      </w:pPr>
      <w:bookmarkStart w:id="0" w:name="_Toc208745140"/>
      <w:r w:rsidRPr="00B30C31">
        <w:lastRenderedPageBreak/>
        <w:t>Состав и последовательность выполнения технологических операций</w:t>
      </w:r>
      <w:bookmarkEnd w:id="0"/>
    </w:p>
    <w:p w14:paraId="034B93FA" w14:textId="3947AEBF" w:rsidR="00A169D4" w:rsidRPr="00A169D4" w:rsidRDefault="00A169D4" w:rsidP="00A169D4">
      <w:pPr>
        <w:pStyle w:val="2"/>
      </w:pPr>
      <w:bookmarkStart w:id="1" w:name="_Toc208745141"/>
      <w:r w:rsidRPr="00A169D4">
        <w:t>Сбор и регистрация информации</w:t>
      </w:r>
      <w:bookmarkEnd w:id="1"/>
    </w:p>
    <w:p w14:paraId="05789918" w14:textId="6CF6674B" w:rsidR="00A169D4" w:rsidRPr="00A169D4" w:rsidRDefault="00A169D4" w:rsidP="00A169D4">
      <w:pPr>
        <w:pStyle w:val="34b"/>
      </w:pPr>
      <w:r w:rsidRPr="00A169D4">
        <w:t xml:space="preserve">На нижнем уровне системы установлены первичные датчики и устройства контроля технологического оборудования (термометрические преобразователи, манометры, концевые выключатели, реле, датчики защиты и др.). Эти датчики формируют входные аналоговые и дискретные сигналы, несущие информацию о параметрах технологического процесса. Сбор информации осуществляется посредством ввода этих сигналов в программно-технический комплекс АСУТП. Аналоговые сигналы передаются преимущественно </w:t>
      </w:r>
      <w:r w:rsidR="007E19B4">
        <w:t>сигналом</w:t>
      </w:r>
      <w:r w:rsidRPr="00A169D4">
        <w:t xml:space="preserve"> 4–20 мА </w:t>
      </w:r>
      <w:r w:rsidR="007E19B4">
        <w:t>и сопротивлением (преобразователи термосопротивления)</w:t>
      </w:r>
      <w:r w:rsidRPr="00A169D4">
        <w:t xml:space="preserve">. В системе ВК Ивановской ТЭЦ-2 измеряются десятки аналоговых параметров, таких как температуры подшипников и токи электродвигателей насосов, уровни, давления, расход воды и др., полный перечень которых приведён в документе </w:t>
      </w:r>
      <w:r w:rsidRPr="00A169D4">
        <w:rPr>
          <w:b/>
          <w:bCs/>
        </w:rPr>
        <w:t>«Перечень входных данных»</w:t>
      </w:r>
      <w:r w:rsidRPr="00A169D4">
        <w:t xml:space="preserve">. Дискретные входные сигналы отражают состояния оборудования и срабатывания сигнализаций. Среди них – положения задвижек и клапанов (например, признаки </w:t>
      </w:r>
      <w:r w:rsidRPr="00A169D4">
        <w:rPr>
          <w:i/>
          <w:iCs/>
        </w:rPr>
        <w:t>«не открыто/не закрыто»</w:t>
      </w:r>
      <w:r w:rsidRPr="00A169D4">
        <w:t>, сигнал перегруза привода, готовность, отключение автомата питания привода и т.д.), а также аварийные сигналы защиты (например, срабатывание датчиков «сухого хода» насосов).</w:t>
      </w:r>
    </w:p>
    <w:p w14:paraId="7E95D4D5" w14:textId="55044672" w:rsidR="00A169D4" w:rsidRPr="00A169D4" w:rsidRDefault="00A169D4" w:rsidP="00A169D4">
      <w:pPr>
        <w:pStyle w:val="34b"/>
      </w:pPr>
      <w:r w:rsidRPr="00A169D4">
        <w:t xml:space="preserve">Регистрация информации заключается в приёме и преобразовании этих входных сигналов средствами контроллеров и модулей ввода. Аналоговые сигналы поступают на модули аналогового ввода </w:t>
      </w:r>
      <w:r w:rsidR="007E19B4">
        <w:t>серии</w:t>
      </w:r>
      <w:r w:rsidRPr="00A169D4">
        <w:t xml:space="preserve"> </w:t>
      </w:r>
      <w:r w:rsidRPr="00A169D4">
        <w:rPr>
          <w:i/>
          <w:iCs/>
        </w:rPr>
        <w:t>ТРЭЙ-5В</w:t>
      </w:r>
      <w:r w:rsidRPr="00A169D4">
        <w:t>. Каждый такой модуль содержит канал</w:t>
      </w:r>
      <w:r w:rsidR="007E19B4">
        <w:t>ы</w:t>
      </w:r>
      <w:r w:rsidRPr="00A169D4">
        <w:t xml:space="preserve"> измерения тока 4–20</w:t>
      </w:r>
      <w:r w:rsidR="007E19B4">
        <w:t xml:space="preserve"> мА</w:t>
      </w:r>
      <w:r w:rsidRPr="00A169D4">
        <w:t xml:space="preserve">. Каналы могут быть сконфигурированы под нужный тип сигнала; при этом в модуле реализован автоматический контроль обрыва: если ток 4–20 мА опускается ниже </w:t>
      </w:r>
      <w:r w:rsidR="007E19B4">
        <w:t>определённого значения</w:t>
      </w:r>
      <w:r w:rsidRPr="00A169D4">
        <w:t xml:space="preserve">, фиксируется обрыв внешней линии датчика. Аналоговые модули выполняют оцифровку сигналов высокоточным АЦП и первичную фильтрацию для подавления помех. Дискретные сигналы поступают на модули дискретного ввода с типовым уровнем 24 В DC. Один модуль M1252D принимает до 32 дискретных сигналов и оснащён функцией программируемой фильтрации каждого канала (задаваемое время фильтрации фронтов от 1 до 254 мс) для устранения дребезга контактов. Наличие напряжения на входе отображается индикатором на модуле, что облегчает регистрацию и диагностику состояния входных цепей. Все сигналы от полевых устройств через экранированные многожильные кабели заведены на специальные терминальные панели, расположенные внутри шкафа управления. Терминальные панели серии </w:t>
      </w:r>
      <w:r w:rsidRPr="00A169D4">
        <w:rPr>
          <w:i/>
          <w:iCs/>
        </w:rPr>
        <w:lastRenderedPageBreak/>
        <w:t>ТРЭЙ-5В</w:t>
      </w:r>
      <w:r w:rsidRPr="00A169D4">
        <w:t xml:space="preserve"> типов </w:t>
      </w:r>
      <w:r w:rsidRPr="00A169D4">
        <w:rPr>
          <w:b/>
          <w:bCs/>
        </w:rPr>
        <w:t>TP-D</w:t>
      </w:r>
      <w:r w:rsidRPr="00A169D4">
        <w:t xml:space="preserve"> (для дискретных входов), </w:t>
      </w:r>
      <w:r w:rsidRPr="00A169D4">
        <w:rPr>
          <w:b/>
          <w:bCs/>
        </w:rPr>
        <w:t>TP-O</w:t>
      </w:r>
      <w:r w:rsidRPr="00A169D4">
        <w:t xml:space="preserve"> (для дискретных выходов) и </w:t>
      </w:r>
      <w:r w:rsidRPr="00A169D4">
        <w:rPr>
          <w:b/>
          <w:bCs/>
        </w:rPr>
        <w:t>TP-U</w:t>
      </w:r>
      <w:r w:rsidRPr="00A169D4">
        <w:t xml:space="preserve"> (универсальные для аналоговых цепей) служат для удобного подключения и группировки проводов. От каждой панели к соответствующему модулю ввода-вывода проложен комплект специализированных соединительных шлейфов (кабели CIDC/CIDCS), что позволяет быстро отключать/заменять модули без нарушения полевых соединений. Таким образом, на этапе сбора и регистрации осуществляется приём всех входных сигналов, их преобразование в цифровую форму и индикация текущего состояния каналов.</w:t>
      </w:r>
    </w:p>
    <w:p w14:paraId="5512D92B" w14:textId="1A793FBE" w:rsidR="00A169D4" w:rsidRPr="00A169D4" w:rsidRDefault="00A169D4" w:rsidP="00A169D4">
      <w:pPr>
        <w:pStyle w:val="2"/>
      </w:pPr>
      <w:bookmarkStart w:id="2" w:name="_Toc208745142"/>
      <w:r w:rsidRPr="00A169D4">
        <w:t>Подготовка информации</w:t>
      </w:r>
      <w:bookmarkEnd w:id="2"/>
    </w:p>
    <w:p w14:paraId="4F22239B" w14:textId="1E248556" w:rsidR="00A169D4" w:rsidRPr="00A169D4" w:rsidRDefault="00A169D4" w:rsidP="00A169D4">
      <w:pPr>
        <w:pStyle w:val="34b"/>
      </w:pPr>
      <w:r w:rsidRPr="00A169D4">
        <w:t>Подготовка данных включает приведение сырой измерительной информации к виду, пригодному для последующей автоматической обработки, отображения и хранения. Контроллер АСУТП выполняет масштабирование цифровых значений сигналов в инженерные единицы измерения согласно калибровкам и диапазонам, указанным в паспортах датчиков. Например, значения токового входа 4–20 мА преобразуются во внутренние переменные, соответствующие физическим величинам (°C, кгс/см², т/ч и т.п.) с учётом градуировочных коэффициентов. Для термометрических сигналов (с сопротивительными датчиками типа Pt100/500) производится линеаризация и вычисление температуры по заданным таблицам преобразования. Аналоговые измерения могут усредняться с заданным интервалом для фильтрации помех и исключения кратковременных всплесков. Параметры фильтрации модулей АЦП выбираются таким образом, чтобы обеспечить достаточное подавление сетевых наводок без потери динамики процесса. Одновременно контроллер выполняет диагностику достоверности данных: проверяются контрольные признаки модулей о возможном выходе сигнала за диапазон, обрыве линии или коротком замыкании входа. На этапе подготовки информация приводится к стандартным форматам и проходит первичный контроль качества, что позволяет использовать её в алгоритмах управления и отображать операторам без дополнительных поправок.</w:t>
      </w:r>
    </w:p>
    <w:p w14:paraId="6BBCDB1B" w14:textId="0C4CBA97" w:rsidR="00A169D4" w:rsidRPr="00A169D4" w:rsidRDefault="00A169D4" w:rsidP="00A169D4">
      <w:pPr>
        <w:pStyle w:val="2"/>
      </w:pPr>
      <w:bookmarkStart w:id="3" w:name="_Toc208745143"/>
      <w:r w:rsidRPr="00A169D4">
        <w:t>Контроль информации</w:t>
      </w:r>
      <w:bookmarkEnd w:id="3"/>
    </w:p>
    <w:p w14:paraId="472E86EE" w14:textId="5EB1ED7D" w:rsidR="00A169D4" w:rsidRPr="00A169D4" w:rsidRDefault="00A169D4" w:rsidP="00A169D4">
      <w:pPr>
        <w:pStyle w:val="34b"/>
      </w:pPr>
      <w:r w:rsidRPr="00A169D4">
        <w:t xml:space="preserve">Этап контроля информации предназначен для автоматического контроля корректности и безопасности параметров технологического процесса на основе полученных данных. Программно реализованы функции мониторинга ключевых показателей с сравнениями их значений с допустимыми пределами и уставками. Контроллер непрерывно отслеживает, находятся ли измеренные параметры в заданных нормах: при выходе за аварийные или </w:t>
      </w:r>
      <w:r w:rsidRPr="00A169D4">
        <w:lastRenderedPageBreak/>
        <w:t xml:space="preserve">предупредительные уставки генерируются сигналы предупреждения, аварийная сигнализация и задействуются защитные алгоритмы. Например, при снижении давления ниже допустимого или недопустимом повышении температуры сработают соответствующие дискретные сигналы тревоги, загорятся предупредительные индикаторы на экране операторской панели, а в системе </w:t>
      </w:r>
      <w:r w:rsidRPr="00A169D4">
        <w:rPr>
          <w:b/>
          <w:bCs/>
        </w:rPr>
        <w:t>РАС</w:t>
      </w:r>
      <w:r w:rsidRPr="00A169D4">
        <w:t xml:space="preserve"> (регистрация аварийных ситуаций) зафиксируется событие. Также происходит контроль дискретных состояний: отсутствие разрешённого состояния оборудования в требуемый момент времени или появление запрещённого состояния трактуется как неисправность или авария. Программные модули контроля реализуют логические взаимосвязи сигналов – при наступлении определённых сочетаний входных условий формируются сигналы блокировок, отключений оборудования или перехода системы в безопасное состояние. Контроль информации охватывает и входные, и выходные данные: перед выдачей управляющих воздействий контроллер проверяет готовность исполнительных механизмов, состояние межблокировок и разрешающих сигналов. Все выявленные отклонения и сбои регистрируются в системе, отражаются на АРМ оператора и заносятся в архив событий. Таким образом, этап контроля обеспечивает достоверность и безопасность обрабатываемой информации, служит основой для реализации защит и предотвращения неверных воздействий на оборудование.</w:t>
      </w:r>
    </w:p>
    <w:p w14:paraId="5EFB367F" w14:textId="7CA90DD6" w:rsidR="00A169D4" w:rsidRPr="00A169D4" w:rsidRDefault="00A169D4" w:rsidP="00A169D4">
      <w:pPr>
        <w:pStyle w:val="2"/>
      </w:pPr>
      <w:bookmarkStart w:id="4" w:name="_Toc208745144"/>
      <w:r w:rsidRPr="00A169D4">
        <w:t>Передача информации</w:t>
      </w:r>
      <w:bookmarkEnd w:id="4"/>
    </w:p>
    <w:p w14:paraId="66667E66" w14:textId="06ECE1DE" w:rsidR="00A169D4" w:rsidRPr="00A169D4" w:rsidRDefault="00A169D4" w:rsidP="00A169D4">
      <w:pPr>
        <w:pStyle w:val="34b"/>
      </w:pPr>
      <w:r w:rsidRPr="00A169D4">
        <w:t xml:space="preserve">Передача собранной и предварительно обработанной информации осуществляется между уровнями системы и отдельными устройствами через промышленную сеть и последовательные линии связи. В АСУТП ВК Ивановской ТЭЦ-2 организована локальная вычислительная сеть (ЛВС) на базе Ethernet, объединяющая контроллеры среднего уровня, операторские станции верхнего уровня и коммуникационные шлюзы. Для подключения оборудования к сети используются управляемые коммутаторы </w:t>
      </w:r>
      <w:r w:rsidRPr="00A169D4">
        <w:rPr>
          <w:b/>
          <w:bCs/>
        </w:rPr>
        <w:t>ТРЭЙ S304</w:t>
      </w:r>
      <w:r w:rsidR="00386D01">
        <w:t xml:space="preserve"> и </w:t>
      </w:r>
      <w:r w:rsidR="00386D01" w:rsidRPr="00386D01">
        <w:rPr>
          <w:b/>
          <w:bCs/>
          <w:lang w:val="en-US"/>
        </w:rPr>
        <w:t>DKC</w:t>
      </w:r>
      <w:r w:rsidR="00386D01" w:rsidRPr="00386D01">
        <w:rPr>
          <w:b/>
          <w:bCs/>
        </w:rPr>
        <w:t xml:space="preserve"> </w:t>
      </w:r>
      <w:r w:rsidR="00386D01" w:rsidRPr="00386D01">
        <w:rPr>
          <w:b/>
          <w:bCs/>
          <w:lang w:val="en-US"/>
        </w:rPr>
        <w:t>N</w:t>
      </w:r>
      <w:r w:rsidR="00386D01" w:rsidRPr="00386D01">
        <w:rPr>
          <w:b/>
          <w:bCs/>
        </w:rPr>
        <w:t>2100</w:t>
      </w:r>
      <w:r w:rsidRPr="00A169D4">
        <w:t xml:space="preserve">, установленные в шкафах. Коммутаторы обеспечивают обмен данными по протоколу TCP/IP между контроллером, сервером и АРМ, а также резервирование </w:t>
      </w:r>
      <w:r w:rsidR="00386D01">
        <w:t>сети</w:t>
      </w:r>
      <w:r w:rsidRPr="00A169D4">
        <w:t>. Скорость передачи по медным портам Ethernet достигает 100</w:t>
      </w:r>
      <w:r w:rsidR="00386D01">
        <w:t>0</w:t>
      </w:r>
      <w:r w:rsidRPr="00A169D4">
        <w:t xml:space="preserve"> Мбит/с, также имеются порты SFP для оптических линий 1000Base-X, что соответствует требованиям по пропускной способности для обмена данными верхнего уровня.</w:t>
      </w:r>
    </w:p>
    <w:p w14:paraId="050C0E36" w14:textId="6676EB7B" w:rsidR="00A169D4" w:rsidRPr="00A169D4" w:rsidRDefault="00A169D4" w:rsidP="00A169D4">
      <w:pPr>
        <w:pStyle w:val="34b"/>
      </w:pPr>
      <w:r w:rsidRPr="00A169D4">
        <w:t>Помимо Ethernet, в системе используются последовательные интерфейсы для связи с подконтрольным оборудованием. В шкаф</w:t>
      </w:r>
      <w:r w:rsidR="00386D01">
        <w:t>ах</w:t>
      </w:r>
      <w:r w:rsidRPr="00A169D4">
        <w:t xml:space="preserve"> АСУТП установлен</w:t>
      </w:r>
      <w:r w:rsidR="00386D01">
        <w:t>ы</w:t>
      </w:r>
      <w:r w:rsidRPr="00A169D4">
        <w:t xml:space="preserve"> модул</w:t>
      </w:r>
      <w:r w:rsidR="00386D01">
        <w:t>и</w:t>
      </w:r>
      <w:r w:rsidRPr="00A169D4">
        <w:t xml:space="preserve"> </w:t>
      </w:r>
      <w:r w:rsidRPr="00A169D4">
        <w:rPr>
          <w:b/>
          <w:bCs/>
        </w:rPr>
        <w:t>Ethernet-сервер последовательных интерфейсов ТРЭЙ S343</w:t>
      </w:r>
      <w:r w:rsidRPr="00A169D4">
        <w:t>, предназначенны</w:t>
      </w:r>
      <w:r w:rsidR="00386D01">
        <w:t>е</w:t>
      </w:r>
      <w:r w:rsidRPr="00A169D4">
        <w:t xml:space="preserve"> для сопряжения сети Ethernet с устройствами, имеющими только порты RS-485. Через S343 реализуется опрос частотно-регулируемых приводов насосов, шкафов управления насосами и прочих локальных </w:t>
      </w:r>
      <w:r w:rsidRPr="00A169D4">
        <w:lastRenderedPageBreak/>
        <w:t xml:space="preserve">контроллеров, поддерживающих Modbus RTU. Ethernet-сервер S343 выполняет двунаправленное преобразование протоколов: пакеты Modbus TCP, приходящие по сети от контроллера, преобразуются в запросы Modbus RTU для последовательной линии RS-485, и наоборот – ответы Modbus RTU упаковываются обратно в Modbus TCP. Такой режим «Modbus-шлюза» позволяет напрямую управлять по сети устройствами с интерфейсом RS-485, как если бы они были подключены к контроллеру локально. В частности, команды на пуск/останов насосных агрегатов и задания скоростей их приводов передаются по RS-485 через протокол </w:t>
      </w:r>
      <w:r w:rsidRPr="00A169D4">
        <w:rPr>
          <w:b/>
          <w:bCs/>
        </w:rPr>
        <w:t>Modbus RTU</w:t>
      </w:r>
      <w:r w:rsidRPr="00A169D4">
        <w:t xml:space="preserve"> – например, шкафы управления насосами сырой воды НСВ №1,2 принимают команды </w:t>
      </w:r>
      <w:r w:rsidRPr="00A169D4">
        <w:rPr>
          <w:i/>
          <w:iCs/>
        </w:rPr>
        <w:t>«Пуск/Стоп насоса»</w:t>
      </w:r>
      <w:r w:rsidRPr="00A169D4">
        <w:t xml:space="preserve"> от контроллера именно по сети RS-485. Линии RS-485 соединены с портами S343, количество портов и их роль (мастер/слейв) настроены согласно требуемой топологии обмена. Благодаря поддержке </w:t>
      </w:r>
      <w:r w:rsidRPr="00A169D4">
        <w:rPr>
          <w:i/>
          <w:iCs/>
        </w:rPr>
        <w:t>multimaster</w:t>
      </w:r>
      <w:r w:rsidRPr="00A169D4">
        <w:t>-режима Ethernet-сервер позволяет нескольким узлам параллельно получать данные от устройств по Modbus RTU без конфликта шины.</w:t>
      </w:r>
    </w:p>
    <w:p w14:paraId="3A89EA76" w14:textId="79E3ED7C" w:rsidR="00A169D4" w:rsidRPr="00A169D4" w:rsidRDefault="00A169D4" w:rsidP="00A169D4">
      <w:pPr>
        <w:pStyle w:val="34b"/>
      </w:pPr>
      <w:r w:rsidRPr="00A169D4">
        <w:t xml:space="preserve">Обмен данными между контроллером и </w:t>
      </w:r>
      <w:r w:rsidR="00386D01">
        <w:t xml:space="preserve">сервером </w:t>
      </w:r>
      <w:r w:rsidRPr="00A169D4">
        <w:t>SCADA осуществляется по промышленному протоколу OPC UA. Таким образом, все актуальные технологические параметры, состояния сигналов и сообщения формируются контроллером и через коммутаторы поступают на сервер верхнего уровня в режиме реального времени. Обратным потоком по той же сети передаются управляющие команды оператора и задания на регуляторы. Надёжность передачи обеспечивается резервированием каналов и источников питания сетевого оборудования (коммутаторы и сервер подключены через ИБП согласно требованиям к верхнему уровню АСУТП).</w:t>
      </w:r>
    </w:p>
    <w:p w14:paraId="57F47739" w14:textId="726F11A6" w:rsidR="00A169D4" w:rsidRPr="00A169D4" w:rsidRDefault="00A169D4" w:rsidP="00A169D4">
      <w:pPr>
        <w:pStyle w:val="2"/>
      </w:pPr>
      <w:bookmarkStart w:id="5" w:name="_Toc208745145"/>
      <w:r w:rsidRPr="00A169D4">
        <w:t>Обработка информации</w:t>
      </w:r>
      <w:bookmarkEnd w:id="5"/>
    </w:p>
    <w:p w14:paraId="588EB50D" w14:textId="2BA02D84" w:rsidR="00A169D4" w:rsidRPr="00A169D4" w:rsidRDefault="00A169D4" w:rsidP="00A169D4">
      <w:pPr>
        <w:pStyle w:val="34b"/>
      </w:pPr>
      <w:r w:rsidRPr="00A169D4">
        <w:t xml:space="preserve">Обработка информации включает в себя комплекс функций вычисления, логической обработки и формирования управляющих воздействий, выполняемых контроллерами среднего уровня. </w:t>
      </w:r>
      <w:r w:rsidR="00386D01">
        <w:t>ПЛК</w:t>
      </w:r>
      <w:r w:rsidRPr="00A169D4">
        <w:t xml:space="preserve"> на среднем уровне системы после получения и проверки входных данных исполняют программу автоматического управления технологическим процессом. Согласно техническому заданию, средний уровень представляет собой распределённую систему на базе программируемых контроллеров, обеспечивающую сбор и первичную обработку сигналов, а также функции автоматического управления и регулирования. Контроллеры обрабатывают информацию об объектах управления и состоянии оборудования, формируют на этой основе управляющие воздействия на исполнительные механизмы – как по командам оператора, так и в полностью автоматическом режиме. В программном обеспечении реализованы алгоритмы автоматического регулирования параметров котельной: поддержание температуры сетевой воды, </w:t>
      </w:r>
      <w:r w:rsidRPr="00A169D4">
        <w:lastRenderedPageBreak/>
        <w:t xml:space="preserve">давления в контурах, уровня в деаэраторе и т.п. ПИД-регуляторы, заложенные в ПО контроллера, рассчитывают отклонения от заданных значений и вырабатывают корректирующие воздействия. Например, на основе измеренной температуры воды после котла контроллер вычисляет требуемое положение регулирующего клапана, а по давлению – производит разгрузку/нагрузку сетевых насосов. Помимо контуров регулирования, программно выполняются дискретные алгоритмы: </w:t>
      </w:r>
      <w:r w:rsidRPr="00A169D4">
        <w:rPr>
          <w:i/>
          <w:iCs/>
        </w:rPr>
        <w:t>последовательное управление</w:t>
      </w:r>
      <w:r w:rsidRPr="00A169D4">
        <w:t xml:space="preserve"> – автоматизированный пуск, останов и переключение оборудования (насосных агрегатов, горелок, вентиляторов) по заданному порядку; </w:t>
      </w:r>
      <w:r w:rsidRPr="00A169D4">
        <w:rPr>
          <w:i/>
          <w:iCs/>
        </w:rPr>
        <w:t>логическое управление</w:t>
      </w:r>
      <w:r w:rsidRPr="00A169D4">
        <w:t xml:space="preserve"> – включение/отключение механизмов при выполнении условий (например, отключение насоса при срабатывании защиты от сухого хода); </w:t>
      </w:r>
      <w:r w:rsidRPr="00A169D4">
        <w:rPr>
          <w:i/>
          <w:iCs/>
        </w:rPr>
        <w:t>технологические защиты и блокировки</w:t>
      </w:r>
      <w:r w:rsidRPr="00A169D4">
        <w:t xml:space="preserve"> – автоматическое предотвращение аварий (отключение газа при затухании горелки, останов оборудования при аварийном перегреве и т.д.). Алгоритмы блокировок и защит действуют строго по логическим схемам проекта и исключают подачу неисправных или опасных команд. В ходе обработки данных контроллер также ведёт вычисление сводных и расчётных показателей – например, суммарных расходов, тепловой мощности (Гкал/ч), часов наработки оборудования, диагностических коэффициентов. Эти значения выводятся на отображение и могут регистрироваться для отчетности. Параллельно контроллер осуществляет протоколирование событий – фиксацию времени и параметров при переключениях состояний.</w:t>
      </w:r>
      <w:r w:rsidR="001C677B">
        <w:t xml:space="preserve"> </w:t>
      </w:r>
      <w:r w:rsidRPr="00A169D4">
        <w:t>Обработка информации завершается формированием готовых к передаче на верхний уровень данных: актуализированного массива технологических параметров для АРМ и сигналов управления для исполнительных устройств. Таким образом, на данном этапе реализуется интеллектуальное управление технологическим процессом в соответствии с заложенными алгоритмами, с использованием всей совокупности собранной информации.</w:t>
      </w:r>
    </w:p>
    <w:p w14:paraId="75C48A69" w14:textId="380A9041" w:rsidR="00A169D4" w:rsidRPr="00A169D4" w:rsidRDefault="00A169D4" w:rsidP="00A169D4">
      <w:pPr>
        <w:pStyle w:val="2"/>
      </w:pPr>
      <w:bookmarkStart w:id="6" w:name="_Toc208745146"/>
      <w:r w:rsidRPr="00A169D4">
        <w:t>Отображение информации</w:t>
      </w:r>
      <w:bookmarkEnd w:id="6"/>
    </w:p>
    <w:p w14:paraId="0FFEE46B" w14:textId="2D15EF6D" w:rsidR="00A169D4" w:rsidRPr="00A169D4" w:rsidRDefault="00A169D4" w:rsidP="00A169D4">
      <w:pPr>
        <w:pStyle w:val="34b"/>
      </w:pPr>
      <w:r w:rsidRPr="00A169D4">
        <w:t>Отображение информации осуществляется на верхнем уровне АСУТП – на рабочих местах персонала и панелях оператора, обеспечивая визуализацию технологических параметров и состояний оборудования. Согласно техническому заданию, верхний уровень включает несколько операторских станций (АРМ) с программным обеспечением, реализующим функции представления информации, дистанционного управления, настройки системы, протоколирования и архивирования. На Водогрейной котельной Ивановской ТЭЦ-2 предусмотрено четыре двухмониторных АРМ оператора, установленных в помещении операторной, а также дополнительные АРМы для смежных подсистем (</w:t>
      </w:r>
      <w:r w:rsidR="001C677B">
        <w:t>РЗА, ЭТО</w:t>
      </w:r>
      <w:r w:rsidRPr="00A169D4">
        <w:t xml:space="preserve">) и инженерный (администраторский) АРМ. На экранах рабочих станций отображаются мнемосхемы котельной </w:t>
      </w:r>
      <w:r w:rsidRPr="00A169D4">
        <w:lastRenderedPageBreak/>
        <w:t xml:space="preserve">установки, на которых в реальном времени показываются значения температур, давлений, уровней, позиций арматуры и пр. (всего – все параметры из </w:t>
      </w:r>
      <w:r w:rsidRPr="00A169D4">
        <w:rPr>
          <w:b/>
          <w:bCs/>
        </w:rPr>
        <w:t>Перечня входных сигналов</w:t>
      </w:r>
      <w:r w:rsidRPr="00A169D4">
        <w:t>), а также состояние агрегатов (работает/остановлен, авария, ремонт и т.д.). Цветовая индикация и мигающие символы используются для привлечения внимания к аварийным ситуациям и выходу параметров за допуски. Операторские панели позволяют персоналу осуществлять дистанционное управление: с экрана можно подать команды на пуск/останов механизмов, изменение уставок, квитирование сигнализации и т.п. – эти действия передаются вниз на контроллеры. В составе шкаф</w:t>
      </w:r>
      <w:r w:rsidR="001C677B">
        <w:t>ов</w:t>
      </w:r>
      <w:r w:rsidRPr="00A169D4">
        <w:t xml:space="preserve"> АСУТП предусмотрена </w:t>
      </w:r>
      <w:r w:rsidRPr="00A169D4">
        <w:rPr>
          <w:b/>
          <w:bCs/>
        </w:rPr>
        <w:t>панель оператора Weintek cMT2128X</w:t>
      </w:r>
      <w:r w:rsidRPr="00A169D4">
        <w:t xml:space="preserve"> (сенсорный 12-дюймовый терминал), выполняющая роль локального HMI. Данная панель интегрирована в сеть и получает от контроллера данные для визуализации на своем экране – она дублирует основные показания и позволяет проводить местное управление оборудованием при техническом обслуживании либо в случае недоступности АРМ. Отображение информации на Weintek-панели организовано в виде </w:t>
      </w:r>
      <w:r w:rsidR="001C677B">
        <w:t>экранов</w:t>
      </w:r>
      <w:r w:rsidRPr="00A169D4">
        <w:t xml:space="preserve"> (с технологическими схемами, графиками тенденций, списка аварий и т.д.). Пользовательский интерфейс предусматривает русскоязычные надписи, понятные обозначения агрегатов и удобную навигацию между разделами. Все отображаемые данные проходят обновление с дискретность</w:t>
      </w:r>
      <w:r w:rsidR="001C677B">
        <w:t>ю не более 1 секунды</w:t>
      </w:r>
      <w:r w:rsidRPr="00A169D4">
        <w:t>. В случае возникновения нештатной ситуации система отображает всплывающие окна аварий, звуковую сигнализацию и запись в журнал аварий. Таким образом, этап отображения обеспечивает оперативный контроль технологического процесса персоналом – все необходимые сведения выводятся человеку в наглядной форме, что дает возможность своевременно реагировать на изменения и эффективно управлять котельной.</w:t>
      </w:r>
    </w:p>
    <w:p w14:paraId="408DA387" w14:textId="5FE2A554" w:rsidR="00A169D4" w:rsidRPr="00A169D4" w:rsidRDefault="00A169D4" w:rsidP="00A169D4">
      <w:pPr>
        <w:pStyle w:val="2"/>
      </w:pPr>
      <w:bookmarkStart w:id="7" w:name="_Toc208745147"/>
      <w:r w:rsidRPr="00A169D4">
        <w:t>Хранение информации</w:t>
      </w:r>
      <w:bookmarkEnd w:id="7"/>
    </w:p>
    <w:p w14:paraId="14C756E6" w14:textId="18BA1748" w:rsidR="00A169D4" w:rsidRPr="00A169D4" w:rsidRDefault="00A169D4" w:rsidP="00A169D4">
      <w:pPr>
        <w:pStyle w:val="34b"/>
      </w:pPr>
      <w:r w:rsidRPr="00A169D4">
        <w:t>Хранение информации в АСУТП организовано на верхнем уровне. Сервер, размещённый в шкафу серверного оборудования, выполняет роль архивационного устройства: на нём осуществляется долговременная регистрация технологических параметров, событий и отчетных данных. Программное обеспечение сервера на базе НПФ «КРУГ» получает от контроллеров обновления параметров и заносит их в базу данных с привязкой ко времени. Журнал событий фиксирует все значимые изменения дискретных сигналов (срабатывания защит, действия оператора, аварийные отключения и пр.) с точностью времени до миллисекунд, используя сигнал единого времени. Периодичность архивирования аналог</w:t>
      </w:r>
      <w:r w:rsidR="00C97F8E">
        <w:t>овых</w:t>
      </w:r>
      <w:r w:rsidRPr="00A169D4">
        <w:t xml:space="preserve"> параметров выбирается исходя из требований к детализации – обычно 1 раз в секунду </w:t>
      </w:r>
      <w:r w:rsidR="00C97F8E">
        <w:t>или</w:t>
      </w:r>
      <w:r w:rsidRPr="00A169D4">
        <w:t xml:space="preserve"> чаще для быстро меняющихся величин. Архивные данные хранятся на жёстких дисках сервера; для повышения надёжности реализовано </w:t>
      </w:r>
      <w:r w:rsidRPr="00A169D4">
        <w:lastRenderedPageBreak/>
        <w:t>резервирование (RAID-массив</w:t>
      </w:r>
      <w:r w:rsidR="00C97F8E">
        <w:t xml:space="preserve"> с зеркалированием</w:t>
      </w:r>
      <w:r w:rsidRPr="00A169D4">
        <w:t xml:space="preserve">) и </w:t>
      </w:r>
      <w:r w:rsidRPr="00A169D4">
        <w:rPr>
          <w:b/>
          <w:bCs/>
        </w:rPr>
        <w:t>ИБП</w:t>
      </w:r>
      <w:r w:rsidRPr="00A169D4">
        <w:t xml:space="preserve"> для защиты от потери питания. Доступ к архивам осуществляется с операторских станций: штатными средствами SCADA</w:t>
      </w:r>
      <w:r w:rsidR="00C97F8E">
        <w:t>.</w:t>
      </w:r>
      <w:r w:rsidRPr="00A169D4">
        <w:t xml:space="preserve"> </w:t>
      </w:r>
      <w:r w:rsidR="00C97F8E">
        <w:t>М</w:t>
      </w:r>
      <w:r w:rsidRPr="00A169D4">
        <w:t>ожно просматривать тренды параметров за любой промежуток времени, списки событий, формировать отчёты за смену/сутки/месяц. Кроме того, возможно выгрузка данных во внешние файлы для дальнейшего анализа. В рамках хранения данных реализованы и функции протоколирования – автоматического формирования протоколов и сохранения их в заданном формате. Требуемый объём и длительность хранения регламентированы ТЗ. Таким образом, система хранения информации обеспечивает накопление знаний о ходе технологического процесса, служит для анализа режимов работы, расследования инцидентов и оптимизации эксплуатации оборудования.</w:t>
      </w:r>
    </w:p>
    <w:p w14:paraId="3E5D7BC3" w14:textId="571875E9" w:rsidR="00A169D4" w:rsidRPr="00A169D4" w:rsidRDefault="00A169D4" w:rsidP="00A169D4">
      <w:pPr>
        <w:pStyle w:val="2"/>
      </w:pPr>
      <w:bookmarkStart w:id="8" w:name="_Toc208745148"/>
      <w:r w:rsidRPr="00A169D4">
        <w:t>Выдача информации</w:t>
      </w:r>
      <w:bookmarkEnd w:id="8"/>
    </w:p>
    <w:p w14:paraId="2361C940" w14:textId="77777777" w:rsidR="00A169D4" w:rsidRPr="00A169D4" w:rsidRDefault="00A169D4" w:rsidP="00A169D4">
      <w:pPr>
        <w:pStyle w:val="34b"/>
      </w:pPr>
      <w:r w:rsidRPr="00A169D4">
        <w:t>Выдача информации охватывает несколько аспектов: во-первых, выдачу управляющих сигналов на исполнительные механизмы для непосредственного воздействия на технологический процесс, и во-вторых, передачу информации во внешние системы и операторам в виде отчетов или сигналов оповещения.</w:t>
      </w:r>
    </w:p>
    <w:p w14:paraId="797254D1" w14:textId="5ADB7F1C" w:rsidR="00A169D4" w:rsidRPr="00A169D4" w:rsidRDefault="00A169D4" w:rsidP="00A169D4">
      <w:pPr>
        <w:pStyle w:val="34b"/>
      </w:pPr>
      <w:r w:rsidRPr="00A169D4">
        <w:rPr>
          <w:b/>
          <w:bCs/>
        </w:rPr>
        <w:t>Выдача управляющих сигналов.</w:t>
      </w:r>
      <w:r w:rsidRPr="00A169D4">
        <w:t xml:space="preserve"> На основании результатов обработки (алгоритмов регулирования и логики управления) контроллер формирует команды для исполнительных устройств – клапанов, задвижек, насосов, горелок и пр. Эти команды выводятся через модули дискретного</w:t>
      </w:r>
      <w:r w:rsidR="00C97F8E">
        <w:t xml:space="preserve"> вывода и сервера последовательных интерфейсов</w:t>
      </w:r>
      <w:r w:rsidRPr="00A169D4">
        <w:t>. Дискретные команды подаются с модулей M1251O (32-канальный модуль дискретного вывода) на соответствующие выходные линии 24 В DC. Каждый выходной канал управляет катушкой реле, коммутирующим цепь управления механизмом. В шкафу АСУТП все дискретные выходы выполнены через промежуточные электромеханические реле типа Finder: для цепей питания 220 В применены реле с катушкой 220 В AC/DC, а для цепей 24 В – реле с катушкой 24 В</w:t>
      </w:r>
      <w:r w:rsidR="00FC6D25">
        <w:t>,</w:t>
      </w:r>
      <w:r w:rsidRPr="00A169D4">
        <w:t xml:space="preserve"> что обеспечивает гальваническую развязку контроллера от внешних цепей и надёжное коммутационное управление исполнительными устройствами. Состояние каждого выходного канала контролируется самим модулем (наличие перегруза, короткого замыкания и перегрева фиксируется и диагностируется на уровне модуля M1251O). Аналоговые управляющие воздействия (например, задание на частоту вращения насосного привода, уставка клапана-регулятора и пр.) выдаются в цифровом виде по протоколу. В рассматриваемой системе задания на частотно-регулируемые приводы (ЧРП) котловых и сетевых насосов передаются по Modbus RTU через RS-485 (значение в процентах от 0 до 100% частоты), минуя необходимость </w:t>
      </w:r>
      <w:r w:rsidRPr="00A169D4">
        <w:lastRenderedPageBreak/>
        <w:t>аналогового выхода. Перед выдачей каждой команды контроллер проверяет условия безопасности: блокировки не допускают открытие клапанов вне требуемой последовательности, включение насоса при закрытой заслонке на линии и т.д. Выдача команд может осуществляться как автоматически по алгоритму, так и по нажатию оператором кнопки на АРМ – в последнем случае команда также поступает в контроллер, который её обрабатывает и выпускает на выходы с учётом всех ограничений. Информация о факте выдачи каждой команды и её результате регистрируется в журнале.</w:t>
      </w:r>
    </w:p>
    <w:p w14:paraId="322CDB73" w14:textId="277FACEC" w:rsidR="00A169D4" w:rsidRPr="00A169D4" w:rsidRDefault="00A169D4" w:rsidP="00A169D4">
      <w:pPr>
        <w:pStyle w:val="34b"/>
      </w:pPr>
      <w:r w:rsidRPr="00A169D4">
        <w:rPr>
          <w:b/>
          <w:bCs/>
        </w:rPr>
        <w:t>Выдача информации во внешние системы.</w:t>
      </w:r>
      <w:r w:rsidRPr="00A169D4">
        <w:t xml:space="preserve"> АСУТП котельной интегрируется </w:t>
      </w:r>
      <w:r w:rsidR="00FC6D25" w:rsidRPr="00A169D4">
        <w:t>со смежными</w:t>
      </w:r>
      <w:r w:rsidRPr="00A169D4">
        <w:t xml:space="preserve"> и вышестоящими системами, обеспечивая обмен данными и сигналами. Реализовано подключение АСУТП ВК к корпоративной системе сбора данных, посредством протоколов OPC UA на уровень предприятия. Через этот канал выдаются обобщённые параметры (тепловая нагрузка, состояние оборудования, аварийные сигналы) для отображения инженерно-диспетчерскому персоналу вне котельной.</w:t>
      </w:r>
    </w:p>
    <w:p w14:paraId="7DEB98A0" w14:textId="77777777" w:rsidR="00A169D4" w:rsidRPr="00A169D4" w:rsidRDefault="00A169D4" w:rsidP="00A169D4">
      <w:pPr>
        <w:pStyle w:val="34b"/>
      </w:pPr>
      <w:r w:rsidRPr="00A169D4">
        <w:t>Таким образом, на этапе выдачи информации АСУТП формирует и направляет управляющие воздействия на оборудование котельной, осуществляя тем самым автоматизированное ведение технологического процесса, а также выдает сводную информацию о работе системы наружу – операторам и в смежные информационные системы, обеспечивая интеграцию котельной в общее управленческое пространство ТЭЦ.</w:t>
      </w:r>
    </w:p>
    <w:p w14:paraId="1B1862D0" w14:textId="77777777" w:rsidR="00A169D4" w:rsidRDefault="00A169D4" w:rsidP="00B30C31">
      <w:pPr>
        <w:pStyle w:val="34b"/>
        <w:rPr>
          <w:lang w:eastAsia="ru-RU"/>
        </w:rPr>
      </w:pPr>
    </w:p>
    <w:p w14:paraId="143E7E48" w14:textId="77777777" w:rsidR="00B30C31" w:rsidRPr="00B30C31" w:rsidRDefault="00B30C31" w:rsidP="00377521">
      <w:pPr>
        <w:pStyle w:val="34fffa"/>
      </w:pPr>
    </w:p>
    <w:p w14:paraId="2571CC68" w14:textId="77777777" w:rsidR="00147B49" w:rsidRDefault="002C35B5" w:rsidP="00147B49">
      <w:pPr>
        <w:pStyle w:val="3415"/>
        <w:rPr>
          <w:lang w:val="en-US"/>
        </w:rPr>
      </w:pPr>
      <w:bookmarkStart w:id="9" w:name="_Toc397971534"/>
      <w:bookmarkStart w:id="10" w:name="_Toc398225599"/>
      <w:bookmarkStart w:id="11" w:name="_Toc386572818"/>
      <w:bookmarkStart w:id="12" w:name="_Toc386572947"/>
      <w:bookmarkStart w:id="13" w:name="_Toc390811904"/>
      <w:bookmarkStart w:id="14" w:name="_Toc394586650"/>
      <w:bookmarkStart w:id="15" w:name="_Toc208745149"/>
      <w:bookmarkEnd w:id="9"/>
      <w:bookmarkEnd w:id="10"/>
      <w:r>
        <w:lastRenderedPageBreak/>
        <w:t>Перечень</w:t>
      </w:r>
      <w:r w:rsidR="00147B49">
        <w:t xml:space="preserve"> сокращений</w:t>
      </w:r>
      <w:bookmarkEnd w:id="11"/>
      <w:bookmarkEnd w:id="12"/>
      <w:bookmarkEnd w:id="13"/>
      <w:bookmarkEnd w:id="14"/>
      <w:bookmarkEnd w:id="15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200D9A" w:rsidRPr="00200D9A" w14:paraId="1090B513" w14:textId="77777777" w:rsidTr="00DC2970">
        <w:trPr>
          <w:cantSplit/>
          <w:tblHeader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19BB670F" w14:textId="7A983F0A" w:rsidR="00200D9A" w:rsidRPr="00200D9A" w:rsidRDefault="00200D9A" w:rsidP="00200D9A">
            <w:pPr>
              <w:pStyle w:val="34ff8"/>
            </w:pPr>
            <w:r w:rsidRPr="00200D9A">
              <w:t>Сокращение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456D638B" w14:textId="3CB6DBC0" w:rsidR="00200D9A" w:rsidRPr="00200D9A" w:rsidRDefault="00200D9A" w:rsidP="00200D9A">
            <w:pPr>
              <w:pStyle w:val="34ff8"/>
            </w:pPr>
            <w:r w:rsidRPr="00200D9A">
              <w:t>Расшифровка</w:t>
            </w:r>
          </w:p>
        </w:tc>
      </w:tr>
      <w:tr w:rsidR="00200D9A" w:rsidRPr="00A37C7D" w14:paraId="2CA770DD" w14:textId="77777777" w:rsidTr="003A4763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1A7F4AC2" w14:textId="4E193A5A" w:rsidR="00200D9A" w:rsidRPr="00AD0715" w:rsidRDefault="00200D9A" w:rsidP="00200D9A">
            <w:pPr>
              <w:pStyle w:val="34ff6"/>
            </w:pPr>
            <w:r>
              <w:t>АСУТП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2063B870" w14:textId="38E07439" w:rsidR="00200D9A" w:rsidRPr="00AD0715" w:rsidRDefault="00200D9A" w:rsidP="00200D9A">
            <w:pPr>
              <w:pStyle w:val="34ff6"/>
            </w:pPr>
            <w:r>
              <w:t>Автоматизированная система управления технологическими процессами</w:t>
            </w:r>
          </w:p>
        </w:tc>
      </w:tr>
      <w:tr w:rsidR="00200D9A" w:rsidRPr="00A37C7D" w14:paraId="34FCAE15" w14:textId="77777777" w:rsidTr="003A4763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2EA18F66" w14:textId="15D78D45" w:rsidR="00200D9A" w:rsidRPr="00AD0715" w:rsidRDefault="00200D9A" w:rsidP="00200D9A">
            <w:pPr>
              <w:pStyle w:val="34ff6"/>
            </w:pPr>
            <w:r>
              <w:t>ВК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07070FFA" w14:textId="09534C63" w:rsidR="00200D9A" w:rsidRPr="00AD0715" w:rsidRDefault="00200D9A" w:rsidP="00200D9A">
            <w:pPr>
              <w:pStyle w:val="34ff6"/>
            </w:pPr>
            <w:r>
              <w:t>Водогрейная котельная</w:t>
            </w:r>
          </w:p>
        </w:tc>
      </w:tr>
      <w:tr w:rsidR="00200D9A" w:rsidRPr="00A37C7D" w14:paraId="5269DB81" w14:textId="77777777" w:rsidTr="003A4763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5CAF2150" w14:textId="368A1749" w:rsidR="00200D9A" w:rsidRPr="00AD0715" w:rsidRDefault="00200D9A" w:rsidP="00200D9A">
            <w:pPr>
              <w:pStyle w:val="34ff6"/>
            </w:pPr>
            <w:r>
              <w:t>ТЭЦ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459DD10E" w14:textId="69CB8CAE" w:rsidR="00200D9A" w:rsidRPr="00AD0715" w:rsidRDefault="00200D9A" w:rsidP="00200D9A">
            <w:pPr>
              <w:pStyle w:val="34ff6"/>
            </w:pPr>
            <w:r>
              <w:t>Теплоэлектроцентраль</w:t>
            </w:r>
          </w:p>
        </w:tc>
      </w:tr>
      <w:tr w:rsidR="00200D9A" w:rsidRPr="00A37C7D" w14:paraId="12F04745" w14:textId="77777777" w:rsidTr="003A4763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4216C066" w14:textId="46501D3E" w:rsidR="00200D9A" w:rsidRPr="003465A9" w:rsidRDefault="00200D9A" w:rsidP="00200D9A">
            <w:pPr>
              <w:pStyle w:val="34ff6"/>
            </w:pPr>
            <w:r>
              <w:t>АРМ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7DDFEF67" w14:textId="0A7EA5B9" w:rsidR="00200D9A" w:rsidRPr="00AD0715" w:rsidRDefault="00200D9A" w:rsidP="00200D9A">
            <w:pPr>
              <w:pStyle w:val="34ff6"/>
            </w:pPr>
            <w:r>
              <w:t>Автоматизированное рабочее место</w:t>
            </w:r>
          </w:p>
        </w:tc>
      </w:tr>
      <w:tr w:rsidR="00200D9A" w:rsidRPr="00A37C7D" w14:paraId="00B9972C" w14:textId="77777777" w:rsidTr="003A4763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26EAD77E" w14:textId="37A867A6" w:rsidR="00200D9A" w:rsidRPr="00AD0715" w:rsidRDefault="00200D9A" w:rsidP="00200D9A">
            <w:pPr>
              <w:pStyle w:val="34ff6"/>
            </w:pPr>
            <w:r>
              <w:t>ЛВС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1A59C3CF" w14:textId="529D230B" w:rsidR="00200D9A" w:rsidRPr="00AD0715" w:rsidRDefault="00200D9A" w:rsidP="00200D9A">
            <w:pPr>
              <w:pStyle w:val="34ff6"/>
            </w:pPr>
            <w:r>
              <w:t>Локальная вычислительная сеть</w:t>
            </w:r>
          </w:p>
        </w:tc>
      </w:tr>
      <w:tr w:rsidR="00200D9A" w:rsidRPr="00A37C7D" w14:paraId="237291DF" w14:textId="77777777" w:rsidTr="003A4763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6AE92496" w14:textId="715651BB" w:rsidR="00200D9A" w:rsidRPr="00F800E2" w:rsidRDefault="00200D9A" w:rsidP="00200D9A">
            <w:pPr>
              <w:pStyle w:val="34ff6"/>
            </w:pPr>
            <w:r>
              <w:t>РАС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0D2D71C7" w14:textId="178A72FD" w:rsidR="00200D9A" w:rsidRPr="00F800E2" w:rsidRDefault="00200D9A" w:rsidP="00200D9A">
            <w:pPr>
              <w:pStyle w:val="34ff6"/>
            </w:pPr>
            <w:r>
              <w:t>Регистрация аварийных ситуаций</w:t>
            </w:r>
          </w:p>
        </w:tc>
      </w:tr>
      <w:tr w:rsidR="00200D9A" w:rsidRPr="00A37C7D" w14:paraId="16DF3F18" w14:textId="77777777" w:rsidTr="003A4763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7D52E2C9" w14:textId="356A17B9" w:rsidR="00200D9A" w:rsidRPr="00F800E2" w:rsidRDefault="00200D9A" w:rsidP="00200D9A">
            <w:pPr>
              <w:pStyle w:val="34ff6"/>
            </w:pPr>
            <w:r>
              <w:t>ПЛК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6FD343DC" w14:textId="421CD672" w:rsidR="00200D9A" w:rsidRPr="00F800E2" w:rsidRDefault="00200D9A" w:rsidP="00200D9A">
            <w:pPr>
              <w:pStyle w:val="34ff6"/>
            </w:pPr>
            <w:r>
              <w:t>Программируемый логический контроллер</w:t>
            </w:r>
          </w:p>
        </w:tc>
      </w:tr>
      <w:tr w:rsidR="00200D9A" w:rsidRPr="00A37C7D" w14:paraId="223625BA" w14:textId="77777777" w:rsidTr="003A4763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0D842C0D" w14:textId="675B9CC4" w:rsidR="00200D9A" w:rsidRPr="00F800E2" w:rsidRDefault="00200D9A" w:rsidP="00200D9A">
            <w:pPr>
              <w:pStyle w:val="34ff6"/>
            </w:pPr>
            <w:r>
              <w:t>ПИД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229AA845" w14:textId="409A04BD" w:rsidR="00200D9A" w:rsidRPr="00F800E2" w:rsidRDefault="00200D9A" w:rsidP="00200D9A">
            <w:pPr>
              <w:pStyle w:val="34ff6"/>
            </w:pPr>
            <w:r>
              <w:t>Пропорционально-интегрально-дифференциальный (регулятор)</w:t>
            </w:r>
          </w:p>
        </w:tc>
      </w:tr>
      <w:tr w:rsidR="00200D9A" w:rsidRPr="00A37C7D" w14:paraId="58996439" w14:textId="77777777" w:rsidTr="003A4763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2520F10" w14:textId="6FB491F6" w:rsidR="00200D9A" w:rsidRPr="00F800E2" w:rsidRDefault="00200D9A" w:rsidP="00200D9A">
            <w:pPr>
              <w:pStyle w:val="34ff6"/>
            </w:pPr>
            <w:r>
              <w:t>HMI</w:t>
            </w: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1189F05" w14:textId="7D507942" w:rsidR="00200D9A" w:rsidRPr="00F800E2" w:rsidRDefault="00200D9A" w:rsidP="00200D9A">
            <w:pPr>
              <w:pStyle w:val="34ff6"/>
            </w:pPr>
            <w:r>
              <w:t>Человеко-машинный интерфейс</w:t>
            </w:r>
          </w:p>
        </w:tc>
      </w:tr>
      <w:tr w:rsidR="00200D9A" w:rsidRPr="00A37C7D" w14:paraId="6D22EF5C" w14:textId="77777777" w:rsidTr="003A4763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FA6BDA5" w14:textId="1348D297" w:rsidR="00200D9A" w:rsidRDefault="00200D9A" w:rsidP="00200D9A">
            <w:pPr>
              <w:pStyle w:val="34ff6"/>
            </w:pPr>
            <w:r>
              <w:t>SCADA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AC61BBE" w14:textId="6BC396D6" w:rsidR="00200D9A" w:rsidRDefault="00200D9A" w:rsidP="00200D9A">
            <w:pPr>
              <w:pStyle w:val="34ff6"/>
            </w:pPr>
            <w:r>
              <w:t>Система диспетчерского управления и сбора данных</w:t>
            </w:r>
          </w:p>
        </w:tc>
      </w:tr>
      <w:tr w:rsidR="00200D9A" w:rsidRPr="00200D9A" w14:paraId="35B5E741" w14:textId="77777777" w:rsidTr="003A4763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54C03E0" w14:textId="454A0898" w:rsidR="00200D9A" w:rsidRPr="00F800E2" w:rsidRDefault="00200D9A" w:rsidP="00200D9A">
            <w:pPr>
              <w:pStyle w:val="34ff6"/>
            </w:pPr>
            <w:r>
              <w:t>SFP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03D9625" w14:textId="443880BE" w:rsidR="00200D9A" w:rsidRPr="00200D9A" w:rsidRDefault="00200D9A" w:rsidP="00200D9A">
            <w:pPr>
              <w:pStyle w:val="34ff6"/>
              <w:rPr>
                <w:lang w:val="en-US"/>
              </w:rPr>
            </w:pPr>
            <w:r w:rsidRPr="00200D9A">
              <w:rPr>
                <w:lang w:val="en-US"/>
              </w:rPr>
              <w:t>Small Form-factor Pluggable (</w:t>
            </w:r>
            <w:r>
              <w:t>оптический</w:t>
            </w:r>
            <w:r w:rsidRPr="00200D9A">
              <w:rPr>
                <w:lang w:val="en-US"/>
              </w:rPr>
              <w:t xml:space="preserve"> </w:t>
            </w:r>
            <w:r>
              <w:t>модуль</w:t>
            </w:r>
            <w:r w:rsidRPr="00200D9A">
              <w:rPr>
                <w:lang w:val="en-US"/>
              </w:rPr>
              <w:t>)</w:t>
            </w:r>
          </w:p>
        </w:tc>
      </w:tr>
      <w:tr w:rsidR="00200D9A" w:rsidRPr="00A37C7D" w14:paraId="292C144D" w14:textId="77777777" w:rsidTr="003A4763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A90D709" w14:textId="13A1DA64" w:rsidR="00200D9A" w:rsidRPr="00F800E2" w:rsidRDefault="00200D9A" w:rsidP="00200D9A">
            <w:pPr>
              <w:pStyle w:val="34ff6"/>
            </w:pPr>
            <w:r>
              <w:t>DC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1962C3D" w14:textId="4343DAFC" w:rsidR="00200D9A" w:rsidRPr="00F800E2" w:rsidRDefault="00200D9A" w:rsidP="00200D9A">
            <w:pPr>
              <w:pStyle w:val="34ff6"/>
            </w:pPr>
            <w:r>
              <w:t>Постоянный ток (Direct Current)</w:t>
            </w:r>
          </w:p>
        </w:tc>
      </w:tr>
      <w:tr w:rsidR="00200D9A" w:rsidRPr="00200D9A" w14:paraId="34618A69" w14:textId="77777777" w:rsidTr="003A4763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FF3A955" w14:textId="1D34D947" w:rsidR="00200D9A" w:rsidRPr="00F800E2" w:rsidRDefault="00200D9A" w:rsidP="00200D9A">
            <w:pPr>
              <w:pStyle w:val="34ff6"/>
            </w:pPr>
            <w:r>
              <w:t>AC/DC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1B4139F" w14:textId="0F804992" w:rsidR="00200D9A" w:rsidRPr="00200D9A" w:rsidRDefault="00200D9A" w:rsidP="00200D9A">
            <w:pPr>
              <w:pStyle w:val="34ff6"/>
              <w:rPr>
                <w:lang w:val="en-US"/>
              </w:rPr>
            </w:pPr>
            <w:r>
              <w:t>Переменный</w:t>
            </w:r>
            <w:r w:rsidRPr="00200D9A">
              <w:rPr>
                <w:lang w:val="en-US"/>
              </w:rPr>
              <w:t>/</w:t>
            </w:r>
            <w:r>
              <w:t>постоянный</w:t>
            </w:r>
            <w:r w:rsidRPr="00200D9A">
              <w:rPr>
                <w:lang w:val="en-US"/>
              </w:rPr>
              <w:t xml:space="preserve"> </w:t>
            </w:r>
            <w:r>
              <w:t>ток</w:t>
            </w:r>
            <w:r w:rsidRPr="00200D9A">
              <w:rPr>
                <w:lang w:val="en-US"/>
              </w:rPr>
              <w:t xml:space="preserve"> (Alternating Current/Direct Current)</w:t>
            </w:r>
          </w:p>
        </w:tc>
      </w:tr>
      <w:tr w:rsidR="00200D9A" w:rsidRPr="00A37C7D" w14:paraId="3E9B9DAA" w14:textId="77777777" w:rsidTr="003A4763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6872861" w14:textId="4793122C" w:rsidR="00200D9A" w:rsidRPr="00F800E2" w:rsidRDefault="00200D9A" w:rsidP="00200D9A">
            <w:pPr>
              <w:pStyle w:val="34ff6"/>
            </w:pPr>
            <w:r>
              <w:t>АЦП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A24BE0D" w14:textId="702CFB4C" w:rsidR="00200D9A" w:rsidRPr="00F800E2" w:rsidRDefault="00200D9A" w:rsidP="00200D9A">
            <w:pPr>
              <w:pStyle w:val="34ff6"/>
            </w:pPr>
            <w:r>
              <w:t>Аналого-цифровой преобразователь</w:t>
            </w:r>
          </w:p>
        </w:tc>
      </w:tr>
      <w:tr w:rsidR="00200D9A" w:rsidRPr="00A37C7D" w14:paraId="6347080E" w14:textId="77777777" w:rsidTr="003A4763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C1C2112" w14:textId="07A0AD2D" w:rsidR="00200D9A" w:rsidRPr="00F800E2" w:rsidRDefault="00200D9A" w:rsidP="00200D9A">
            <w:pPr>
              <w:pStyle w:val="34ff6"/>
            </w:pPr>
            <w:r>
              <w:t>ИБП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E2D84A8" w14:textId="3A205145" w:rsidR="00200D9A" w:rsidRPr="00F800E2" w:rsidRDefault="00200D9A" w:rsidP="00200D9A">
            <w:pPr>
              <w:pStyle w:val="34ff6"/>
            </w:pPr>
            <w:r>
              <w:t>Источник бесперебойного питания</w:t>
            </w:r>
          </w:p>
        </w:tc>
      </w:tr>
      <w:tr w:rsidR="00200D9A" w:rsidRPr="00200D9A" w14:paraId="38BBAFA4" w14:textId="77777777" w:rsidTr="003A4763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63B063E" w14:textId="04DA8735" w:rsidR="00200D9A" w:rsidRPr="00F800E2" w:rsidRDefault="00200D9A" w:rsidP="00200D9A">
            <w:pPr>
              <w:pStyle w:val="34ff6"/>
            </w:pPr>
            <w:r>
              <w:t>RAID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16B3420" w14:textId="4E81A623" w:rsidR="00200D9A" w:rsidRPr="00200D9A" w:rsidRDefault="00200D9A" w:rsidP="00200D9A">
            <w:pPr>
              <w:pStyle w:val="34ff6"/>
              <w:rPr>
                <w:lang w:val="en-US"/>
              </w:rPr>
            </w:pPr>
            <w:r>
              <w:t>Избыточный</w:t>
            </w:r>
            <w:r w:rsidRPr="00200D9A">
              <w:rPr>
                <w:lang w:val="en-US"/>
              </w:rPr>
              <w:t xml:space="preserve"> </w:t>
            </w:r>
            <w:r>
              <w:t>массив</w:t>
            </w:r>
            <w:r w:rsidRPr="00200D9A">
              <w:rPr>
                <w:lang w:val="en-US"/>
              </w:rPr>
              <w:t xml:space="preserve"> </w:t>
            </w:r>
            <w:r>
              <w:t>независимых</w:t>
            </w:r>
            <w:r w:rsidRPr="00200D9A">
              <w:rPr>
                <w:lang w:val="en-US"/>
              </w:rPr>
              <w:t xml:space="preserve"> </w:t>
            </w:r>
            <w:r>
              <w:t>дисков</w:t>
            </w:r>
            <w:r w:rsidRPr="00200D9A">
              <w:rPr>
                <w:lang w:val="en-US"/>
              </w:rPr>
              <w:t xml:space="preserve"> (Redundant Array of Independent Disks)</w:t>
            </w:r>
          </w:p>
        </w:tc>
      </w:tr>
      <w:tr w:rsidR="00200D9A" w:rsidRPr="00A37C7D" w14:paraId="39976EFE" w14:textId="77777777" w:rsidTr="003A4763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D0DC977" w14:textId="5ECF7B28" w:rsidR="00200D9A" w:rsidRPr="00F800E2" w:rsidRDefault="00200D9A" w:rsidP="00200D9A">
            <w:pPr>
              <w:pStyle w:val="34ff6"/>
            </w:pPr>
            <w:r>
              <w:t>РЗА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4F6C2AD" w14:textId="58B4A3B1" w:rsidR="00200D9A" w:rsidRPr="00F800E2" w:rsidRDefault="00200D9A" w:rsidP="00200D9A">
            <w:pPr>
              <w:pStyle w:val="34ff6"/>
            </w:pPr>
            <w:r>
              <w:t>Релейная защита и автоматика</w:t>
            </w:r>
          </w:p>
        </w:tc>
      </w:tr>
      <w:tr w:rsidR="00200D9A" w:rsidRPr="00A37C7D" w14:paraId="46CF00B0" w14:textId="77777777" w:rsidTr="003A4763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BC3D23B" w14:textId="24F8A84D" w:rsidR="00200D9A" w:rsidRPr="00F800E2" w:rsidRDefault="00200D9A" w:rsidP="00200D9A">
            <w:pPr>
              <w:pStyle w:val="34ff6"/>
            </w:pPr>
            <w:r>
              <w:t>ЭТО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264F9C7" w14:textId="725D5422" w:rsidR="00200D9A" w:rsidRPr="00F800E2" w:rsidRDefault="00200D9A" w:rsidP="00200D9A">
            <w:pPr>
              <w:pStyle w:val="34ff6"/>
            </w:pPr>
            <w:r>
              <w:t>Электротехническое оборудование</w:t>
            </w:r>
          </w:p>
        </w:tc>
      </w:tr>
      <w:tr w:rsidR="00200D9A" w:rsidRPr="00A37C7D" w14:paraId="70E68690" w14:textId="77777777" w:rsidTr="003A4763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3B5D6CD" w14:textId="0171851B" w:rsidR="00200D9A" w:rsidRPr="00F800E2" w:rsidRDefault="00200D9A" w:rsidP="00200D9A">
            <w:pPr>
              <w:pStyle w:val="34ff6"/>
            </w:pPr>
            <w:r>
              <w:t>НСВ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1FE393B" w14:textId="7B0C0DE2" w:rsidR="00200D9A" w:rsidRPr="00F800E2" w:rsidRDefault="00200D9A" w:rsidP="00200D9A">
            <w:pPr>
              <w:pStyle w:val="34ff6"/>
            </w:pPr>
            <w:r>
              <w:t>Насосы сырой воды</w:t>
            </w:r>
          </w:p>
        </w:tc>
      </w:tr>
      <w:tr w:rsidR="00200D9A" w:rsidRPr="00A37C7D" w14:paraId="6F5AC613" w14:textId="77777777" w:rsidTr="003A4763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13BA702" w14:textId="187D9655" w:rsidR="00200D9A" w:rsidRPr="00F800E2" w:rsidRDefault="00200D9A" w:rsidP="00200D9A">
            <w:pPr>
              <w:pStyle w:val="34ff6"/>
            </w:pPr>
            <w:r>
              <w:t>Гкал/ч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882DCBC" w14:textId="24FD0A3B" w:rsidR="00200D9A" w:rsidRPr="00F800E2" w:rsidRDefault="00200D9A" w:rsidP="00200D9A">
            <w:pPr>
              <w:pStyle w:val="34ff6"/>
            </w:pPr>
            <w:r>
              <w:t>Гигакалорий в час</w:t>
            </w:r>
          </w:p>
        </w:tc>
      </w:tr>
    </w:tbl>
    <w:p w14:paraId="193DD73D" w14:textId="77777777" w:rsidR="00147B49" w:rsidRDefault="00147B49" w:rsidP="002C35B5">
      <w:pPr>
        <w:pStyle w:val="34fffa"/>
      </w:pPr>
    </w:p>
    <w:p w14:paraId="747707FD" w14:textId="77777777" w:rsidR="002C35B5" w:rsidRPr="002C35B5" w:rsidRDefault="002C35B5" w:rsidP="002C35B5">
      <w:pPr>
        <w:pStyle w:val="3415"/>
      </w:pPr>
      <w:bookmarkStart w:id="16" w:name="_Toc208745150"/>
      <w:r>
        <w:lastRenderedPageBreak/>
        <w:t>Перечень терминов</w:t>
      </w:r>
      <w:bookmarkEnd w:id="16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C50E25" w:rsidRPr="00C50E25" w14:paraId="56607A71" w14:textId="77777777" w:rsidTr="00DC2970">
        <w:trPr>
          <w:cantSplit/>
          <w:tblHeader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157A6408" w14:textId="4AA5A2AE" w:rsidR="00C50E25" w:rsidRPr="00C50E25" w:rsidRDefault="00C50E25" w:rsidP="00C50E25">
            <w:pPr>
              <w:pStyle w:val="34ff8"/>
            </w:pPr>
            <w:r w:rsidRPr="00C50E25">
              <w:t>Термин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135C48C5" w14:textId="04EF8DE7" w:rsidR="00C50E25" w:rsidRPr="00C50E25" w:rsidRDefault="00C50E25" w:rsidP="00C50E25">
            <w:pPr>
              <w:pStyle w:val="34ff8"/>
            </w:pPr>
            <w:r w:rsidRPr="00C50E25">
              <w:t>Расшифровка</w:t>
            </w:r>
          </w:p>
        </w:tc>
      </w:tr>
      <w:tr w:rsidR="00C50E25" w:rsidRPr="00A37C7D" w14:paraId="2FFEED8E" w14:textId="77777777" w:rsidTr="003440D7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4E4628D3" w14:textId="177DE78B" w:rsidR="00C50E25" w:rsidRPr="00F800E2" w:rsidRDefault="00C50E25" w:rsidP="00C50E25">
            <w:pPr>
              <w:pStyle w:val="34ff6"/>
            </w:pPr>
            <w:r>
              <w:t>АСУ ТП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74991671" w14:textId="70756B5E" w:rsidR="00C50E25" w:rsidRPr="00F800E2" w:rsidRDefault="00C50E25" w:rsidP="00C50E25">
            <w:pPr>
              <w:pStyle w:val="34ff6"/>
            </w:pPr>
            <w:r>
              <w:t xml:space="preserve">Автоматизированная система управления технологическим процессом: совокупность программно-технических средств, алгоритмов и персонала, обеспечивающих сбор, обработку, отображение, хранение и выдачу информации, а также автоматическое и дистанционное управление объектом. </w:t>
            </w:r>
          </w:p>
        </w:tc>
      </w:tr>
      <w:tr w:rsidR="00C50E25" w:rsidRPr="00A37C7D" w14:paraId="038D5093" w14:textId="77777777" w:rsidTr="003440D7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61EC27D7" w14:textId="63A4EFF4" w:rsidR="00C50E25" w:rsidRPr="00F63FD6" w:rsidRDefault="00C50E25" w:rsidP="00C50E25">
            <w:pPr>
              <w:pStyle w:val="34ff6"/>
            </w:pPr>
            <w:r>
              <w:t>АРМ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3BC15958" w14:textId="499658C1" w:rsidR="00C50E25" w:rsidRPr="00F63FD6" w:rsidRDefault="00C50E25" w:rsidP="00C50E25">
            <w:pPr>
              <w:pStyle w:val="34ff6"/>
            </w:pPr>
            <w:r>
              <w:t xml:space="preserve">Рабочее место оператора/инженера верхнего уровня с установленным прикладным ПО для визуализации, управления, настройки, протоколирования и архивирования. </w:t>
            </w:r>
          </w:p>
        </w:tc>
      </w:tr>
      <w:tr w:rsidR="00C50E25" w:rsidRPr="00A37C7D" w14:paraId="3FFB471E" w14:textId="77777777" w:rsidTr="003440D7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5F58D571" w14:textId="27D7BA48" w:rsidR="00C50E25" w:rsidRPr="00F800E2" w:rsidRDefault="00C50E25" w:rsidP="00C50E25">
            <w:pPr>
              <w:pStyle w:val="34ff6"/>
            </w:pPr>
            <w:r>
              <w:t>ПЛК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6E01392C" w14:textId="1A1231A7" w:rsidR="00C50E25" w:rsidRPr="00F800E2" w:rsidRDefault="00C50E25" w:rsidP="00C50E25">
            <w:pPr>
              <w:pStyle w:val="34ff6"/>
            </w:pPr>
            <w:r>
              <w:t xml:space="preserve">Программируемый логический контроллер среднего уровня, выполняющий сбор/первичную обработку сигналов, алгоритмы регулирования, логического и последовательного управления, формирование управляющих воздействий. </w:t>
            </w:r>
          </w:p>
        </w:tc>
      </w:tr>
      <w:tr w:rsidR="00C50E25" w:rsidRPr="00A37C7D" w14:paraId="1A5AB0E6" w14:textId="77777777" w:rsidTr="003440D7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25E426BD" w14:textId="470790CF" w:rsidR="00C50E25" w:rsidRPr="00F800E2" w:rsidRDefault="00C50E25" w:rsidP="00C50E25">
            <w:pPr>
              <w:pStyle w:val="34ff6"/>
            </w:pPr>
            <w:r>
              <w:t>SCADA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3CAED629" w14:textId="084B376F" w:rsidR="00C50E25" w:rsidRPr="00F800E2" w:rsidRDefault="00C50E25" w:rsidP="00C50E25">
            <w:pPr>
              <w:pStyle w:val="34ff6"/>
            </w:pPr>
            <w:r>
              <w:t xml:space="preserve">Программная платформа верхнего уровня для диспетчерского управления и сбора данных, предоставляющая функции отображения, архивации, протоколирования и отчетности. </w:t>
            </w:r>
          </w:p>
        </w:tc>
      </w:tr>
      <w:tr w:rsidR="00C50E25" w:rsidRPr="00A37C7D" w14:paraId="13404B3D" w14:textId="77777777" w:rsidTr="003440D7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24411E67" w14:textId="489A55D2" w:rsidR="00C50E25" w:rsidRPr="00F800E2" w:rsidRDefault="00C50E25" w:rsidP="00C50E25">
            <w:pPr>
              <w:pStyle w:val="34ff6"/>
            </w:pPr>
            <w:r>
              <w:t>OPC UA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71382DC1" w14:textId="4D08E62B" w:rsidR="00C50E25" w:rsidRPr="00F800E2" w:rsidRDefault="00C50E25" w:rsidP="00C50E25">
            <w:pPr>
              <w:pStyle w:val="34ff6"/>
            </w:pPr>
            <w:r>
              <w:t xml:space="preserve">Промышленный протокол обмена «клиент-сервер» для унифицированной передачи параметров, событий и команд между уровнями АСУТП. </w:t>
            </w:r>
          </w:p>
        </w:tc>
      </w:tr>
      <w:tr w:rsidR="00C50E25" w:rsidRPr="00A37C7D" w14:paraId="3B7271FC" w14:textId="77777777" w:rsidTr="003440D7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24931C08" w14:textId="6B060D81" w:rsidR="00C50E25" w:rsidRPr="00F800E2" w:rsidRDefault="00C50E25" w:rsidP="00C50E25">
            <w:pPr>
              <w:pStyle w:val="34ff6"/>
            </w:pPr>
            <w:r>
              <w:t>Modbus RTU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3AA73393" w14:textId="710680A2" w:rsidR="00C50E25" w:rsidRPr="00F800E2" w:rsidRDefault="00C50E25" w:rsidP="00C50E25">
            <w:pPr>
              <w:pStyle w:val="34ff6"/>
            </w:pPr>
            <w:r>
              <w:t xml:space="preserve">Последовательный протокол мастер-слейв поверх RS-485 для обмена технологическими данными и заданиями. </w:t>
            </w:r>
          </w:p>
        </w:tc>
      </w:tr>
      <w:tr w:rsidR="00C50E25" w:rsidRPr="00A37C7D" w14:paraId="60B46F2B" w14:textId="77777777" w:rsidTr="003440D7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308B9362" w14:textId="710B1EDB" w:rsidR="00C50E25" w:rsidRPr="00F800E2" w:rsidRDefault="00C50E25" w:rsidP="00C50E25">
            <w:pPr>
              <w:pStyle w:val="34ff6"/>
            </w:pPr>
            <w:r>
              <w:t>Modbus TCP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75A1F156" w14:textId="52ABB164" w:rsidR="00C50E25" w:rsidRPr="00F800E2" w:rsidRDefault="00C50E25" w:rsidP="00C50E25">
            <w:pPr>
              <w:pStyle w:val="34ff6"/>
            </w:pPr>
            <w:r>
              <w:t xml:space="preserve">Сетевой вариант протокола Modbus поверх TCP/IP для обмена параметрами и командами между устройствами Ethernet. </w:t>
            </w:r>
          </w:p>
        </w:tc>
      </w:tr>
      <w:tr w:rsidR="00C50E25" w:rsidRPr="00A37C7D" w14:paraId="5BFDFE29" w14:textId="77777777" w:rsidTr="003440D7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0519B970" w14:textId="1FC130A8" w:rsidR="00C50E25" w:rsidRPr="00F800E2" w:rsidRDefault="00C50E25" w:rsidP="00C50E25">
            <w:pPr>
              <w:pStyle w:val="34ff6"/>
            </w:pPr>
            <w:r>
              <w:t>RS-485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46EBB7FB" w14:textId="51746303" w:rsidR="00C50E25" w:rsidRPr="00F800E2" w:rsidRDefault="00C50E25" w:rsidP="00C50E25">
            <w:pPr>
              <w:pStyle w:val="34ff6"/>
            </w:pPr>
            <w:r>
              <w:t xml:space="preserve">Физический интерфейс полевой шины для многоточечной связи, применяемый для Modbus RTU и подключения шкафов управления. </w:t>
            </w:r>
          </w:p>
        </w:tc>
      </w:tr>
      <w:tr w:rsidR="00C50E25" w:rsidRPr="00A37C7D" w14:paraId="60746690" w14:textId="77777777" w:rsidTr="003440D7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A0C4CE7" w14:textId="79075CF4" w:rsidR="00C50E25" w:rsidRPr="00F800E2" w:rsidRDefault="00C50E25" w:rsidP="00C50E25">
            <w:pPr>
              <w:pStyle w:val="34ff6"/>
            </w:pPr>
            <w:r>
              <w:t>Ethernet</w:t>
            </w: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4EF03E0" w14:textId="2A85E7F1" w:rsidR="00C50E25" w:rsidRPr="00F800E2" w:rsidRDefault="00C50E25" w:rsidP="00C50E25">
            <w:pPr>
              <w:pStyle w:val="34ff6"/>
            </w:pPr>
            <w:r>
              <w:t xml:space="preserve">Технология ЛВС верхнего/среднего уровней для обмена по TCP/IP между ПЛК, сервером и АРМ, с резервированием сетевой инфраструктуры. </w:t>
            </w:r>
          </w:p>
        </w:tc>
      </w:tr>
      <w:tr w:rsidR="00C50E25" w:rsidRPr="00A37C7D" w14:paraId="648423DA" w14:textId="77777777" w:rsidTr="003440D7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C8F995F" w14:textId="6E1FC038" w:rsidR="00C50E25" w:rsidRDefault="00C50E25" w:rsidP="00C50E25">
            <w:pPr>
              <w:pStyle w:val="34ff6"/>
            </w:pPr>
            <w:r>
              <w:t>TCP/IP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BFBC367" w14:textId="531E22F9" w:rsidR="00C50E25" w:rsidRDefault="00C50E25" w:rsidP="00C50E25">
            <w:pPr>
              <w:pStyle w:val="34ff6"/>
            </w:pPr>
            <w:r>
              <w:t xml:space="preserve">Стек сетевых протоколов, используемый для передачи данных между компонентами АСУТП через коммутаторы. </w:t>
            </w:r>
          </w:p>
        </w:tc>
      </w:tr>
      <w:tr w:rsidR="00C50E25" w:rsidRPr="00A37C7D" w14:paraId="52AA769F" w14:textId="77777777" w:rsidTr="003440D7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C604F71" w14:textId="1F175A50" w:rsidR="00C50E25" w:rsidRPr="00F800E2" w:rsidRDefault="00C50E25" w:rsidP="00C50E25">
            <w:pPr>
              <w:pStyle w:val="34ff6"/>
            </w:pPr>
            <w:r>
              <w:t>Коммутатор Ethernet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5D47572" w14:textId="4E2DAAD5" w:rsidR="00C50E25" w:rsidRPr="00F800E2" w:rsidRDefault="00C50E25" w:rsidP="00C50E25">
            <w:pPr>
              <w:pStyle w:val="34ff6"/>
            </w:pPr>
            <w:r>
              <w:t xml:space="preserve">Сетевое устройство ЛВС, обеспечивающее коммутацию, диагностику и резервирование каналов передачи данных между узлами АСУТП. </w:t>
            </w:r>
          </w:p>
        </w:tc>
      </w:tr>
      <w:tr w:rsidR="00C50E25" w:rsidRPr="00A37C7D" w14:paraId="451DD641" w14:textId="77777777" w:rsidTr="003440D7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095944A" w14:textId="48FF91DC" w:rsidR="00C50E25" w:rsidRPr="00F800E2" w:rsidRDefault="00C50E25" w:rsidP="00C50E25">
            <w:pPr>
              <w:pStyle w:val="34ff6"/>
            </w:pPr>
            <w:r>
              <w:t>Сервер последовательных интерфейсов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566D59E" w14:textId="0F8B6EA8" w:rsidR="00C50E25" w:rsidRPr="00F800E2" w:rsidRDefault="00C50E25" w:rsidP="00C50E25">
            <w:pPr>
              <w:pStyle w:val="34ff6"/>
            </w:pPr>
            <w:r>
              <w:t xml:space="preserve">Коммуникационное устройство для интеграции RS-232/RS-485-устройств в сеть Ethernet, в т.ч. для трансляции/шлюзования Modbus. </w:t>
            </w:r>
          </w:p>
        </w:tc>
      </w:tr>
      <w:tr w:rsidR="00C50E25" w:rsidRPr="00A37C7D" w14:paraId="3BEE3C21" w14:textId="77777777" w:rsidTr="003440D7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4B15CDF" w14:textId="7320CC50" w:rsidR="00C50E25" w:rsidRPr="00F800E2" w:rsidRDefault="00C50E25" w:rsidP="00C50E25">
            <w:pPr>
              <w:pStyle w:val="34ff6"/>
            </w:pPr>
            <w:r>
              <w:t>ПИД-регулятор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344A802" w14:textId="4C4B1C7C" w:rsidR="00C50E25" w:rsidRPr="00F800E2" w:rsidRDefault="00C50E25" w:rsidP="00C50E25">
            <w:pPr>
              <w:pStyle w:val="34ff6"/>
            </w:pPr>
            <w:r>
              <w:t xml:space="preserve">Алгоритм автоматического регулирования с пропорциональной, интегральной и дифференциальной составляющими для поддержания технологических параметров. </w:t>
            </w:r>
          </w:p>
        </w:tc>
      </w:tr>
      <w:tr w:rsidR="00C50E25" w:rsidRPr="00A37C7D" w14:paraId="18AD2123" w14:textId="77777777" w:rsidTr="003440D7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D858AF1" w14:textId="7890B1F6" w:rsidR="00C50E25" w:rsidRPr="00F800E2" w:rsidRDefault="00C50E25" w:rsidP="00C50E25">
            <w:pPr>
              <w:pStyle w:val="34ff6"/>
            </w:pPr>
            <w:r>
              <w:t>Технологические защиты и блокировки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73007EE" w14:textId="6208204D" w:rsidR="00C50E25" w:rsidRPr="00F800E2" w:rsidRDefault="00C50E25" w:rsidP="00C50E25">
            <w:pPr>
              <w:pStyle w:val="34ff6"/>
            </w:pPr>
            <w:r>
              <w:t xml:space="preserve">Программно-аппаратные функции предотвращения аварийных воздействий и обеспечения безопасного состояния объекта при нарушениях входных/выходных условий. </w:t>
            </w:r>
          </w:p>
        </w:tc>
      </w:tr>
      <w:tr w:rsidR="00C50E25" w:rsidRPr="00A37C7D" w14:paraId="4EEC405D" w14:textId="77777777" w:rsidTr="003440D7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4DCEFDD" w14:textId="6CCC2693" w:rsidR="00C50E25" w:rsidRPr="00F800E2" w:rsidRDefault="00C50E25" w:rsidP="00C50E25">
            <w:pPr>
              <w:pStyle w:val="34ff6"/>
            </w:pPr>
            <w:r>
              <w:t>РАС (регистрация аварийных ситуаций)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AEADB4E" w14:textId="6EF0D83A" w:rsidR="00C50E25" w:rsidRPr="00F800E2" w:rsidRDefault="00C50E25" w:rsidP="00C50E25">
            <w:pPr>
              <w:pStyle w:val="34ff6"/>
            </w:pPr>
            <w:r>
              <w:t xml:space="preserve">Подсистема фиксации аварийных событий с привязкой ко времени и представлением оператору/в архивах. </w:t>
            </w:r>
          </w:p>
        </w:tc>
      </w:tr>
      <w:tr w:rsidR="00C50E25" w:rsidRPr="00A37C7D" w14:paraId="4A008F4F" w14:textId="77777777" w:rsidTr="003440D7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86E0188" w14:textId="28A4089B" w:rsidR="00C50E25" w:rsidRPr="00F800E2" w:rsidRDefault="00C50E25" w:rsidP="00C50E25">
            <w:pPr>
              <w:pStyle w:val="34ff6"/>
            </w:pPr>
            <w:r>
              <w:t>Журнал событий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F3D9EC4" w14:textId="37EAEC90" w:rsidR="00C50E25" w:rsidRPr="00F800E2" w:rsidRDefault="00C50E25" w:rsidP="00C50E25">
            <w:pPr>
              <w:pStyle w:val="34ff6"/>
            </w:pPr>
            <w:r>
              <w:t xml:space="preserve">Хронологическая база событий (изменения дискретных состояний, действия оператора, аварии) с метками времени единого времени. </w:t>
            </w:r>
          </w:p>
        </w:tc>
      </w:tr>
      <w:tr w:rsidR="00C50E25" w:rsidRPr="00A37C7D" w14:paraId="29E8243C" w14:textId="77777777" w:rsidTr="003440D7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28695D4" w14:textId="4A822A60" w:rsidR="00C50E25" w:rsidRPr="00F800E2" w:rsidRDefault="00C50E25" w:rsidP="00C50E25">
            <w:pPr>
              <w:pStyle w:val="34ff6"/>
            </w:pPr>
            <w:r>
              <w:lastRenderedPageBreak/>
              <w:t>Архив (архивирование данных)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02EAE78" w14:textId="7EA08B73" w:rsidR="00C50E25" w:rsidRPr="00F800E2" w:rsidRDefault="00C50E25" w:rsidP="00C50E25">
            <w:pPr>
              <w:pStyle w:val="34ff6"/>
            </w:pPr>
            <w:r>
              <w:t xml:space="preserve">Долговременное хранение технологических параметров и событий на сервере верхнего уровня с регламентированной периодичностью записи. </w:t>
            </w:r>
          </w:p>
        </w:tc>
      </w:tr>
      <w:tr w:rsidR="00C50E25" w:rsidRPr="00A37C7D" w14:paraId="7C7E2AE3" w14:textId="77777777" w:rsidTr="003440D7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286FCD6" w14:textId="67D0EFB8" w:rsidR="00C50E25" w:rsidRPr="00F800E2" w:rsidRDefault="00C50E25" w:rsidP="00C50E25">
            <w:pPr>
              <w:pStyle w:val="34ff6"/>
            </w:pPr>
            <w:r>
              <w:t>RAID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F9E71BC" w14:textId="558947B3" w:rsidR="00C50E25" w:rsidRPr="00F800E2" w:rsidRDefault="00C50E25" w:rsidP="00C50E25">
            <w:pPr>
              <w:pStyle w:val="34ff6"/>
            </w:pPr>
            <w:r>
              <w:t xml:space="preserve">Массив независимых дисков с избыточностью (зеркалирование и пр.) для повышения надежности хранения архивов. </w:t>
            </w:r>
          </w:p>
        </w:tc>
      </w:tr>
      <w:tr w:rsidR="00C50E25" w:rsidRPr="00A37C7D" w14:paraId="6A71AD71" w14:textId="77777777" w:rsidTr="003440D7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920D966" w14:textId="0E908069" w:rsidR="00C50E25" w:rsidRPr="00F800E2" w:rsidRDefault="00C50E25" w:rsidP="00C50E25">
            <w:pPr>
              <w:pStyle w:val="34ff6"/>
            </w:pPr>
            <w:r>
              <w:t>Панель оператора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C412692" w14:textId="2DEE37B1" w:rsidR="00C50E25" w:rsidRPr="00F800E2" w:rsidRDefault="00C50E25" w:rsidP="00C50E25">
            <w:pPr>
              <w:pStyle w:val="34ff6"/>
            </w:pPr>
            <w:r>
              <w:t xml:space="preserve">Визуализационное устройство для отображения мнемосхем, трендов, аварий и ввода команд на месте. </w:t>
            </w:r>
          </w:p>
        </w:tc>
      </w:tr>
      <w:tr w:rsidR="00C50E25" w:rsidRPr="00A37C7D" w14:paraId="755C4A42" w14:textId="77777777" w:rsidTr="003440D7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DCE5E58" w14:textId="4DBEB7B7" w:rsidR="00C50E25" w:rsidRPr="00F800E2" w:rsidRDefault="00C50E25" w:rsidP="00C50E25">
            <w:pPr>
              <w:pStyle w:val="34ff6"/>
            </w:pPr>
            <w:r>
              <w:t>Терминальная панель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1062F95" w14:textId="289ABA0E" w:rsidR="00C50E25" w:rsidRPr="00F800E2" w:rsidRDefault="00C50E25" w:rsidP="00C50E25">
            <w:pPr>
              <w:pStyle w:val="34ff6"/>
            </w:pPr>
            <w:r>
              <w:t xml:space="preserve">Промежуточное устройство в шкафу для коммутации полевых сигналов с модулями ввода/вывода и организации быстроразъемных соединений. </w:t>
            </w:r>
          </w:p>
        </w:tc>
      </w:tr>
      <w:tr w:rsidR="00C50E25" w:rsidRPr="00A37C7D" w14:paraId="199DD16F" w14:textId="77777777" w:rsidTr="003440D7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0CD1A46" w14:textId="6395CC24" w:rsidR="00C50E25" w:rsidRPr="00F800E2" w:rsidRDefault="00C50E25" w:rsidP="00C50E25">
            <w:pPr>
              <w:pStyle w:val="34ff6"/>
            </w:pPr>
            <w:r>
              <w:t>Мнемосхема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775B497" w14:textId="04C57A04" w:rsidR="00C50E25" w:rsidRPr="00F800E2" w:rsidRDefault="00C50E25" w:rsidP="00C50E25">
            <w:pPr>
              <w:pStyle w:val="34ff6"/>
            </w:pPr>
            <w:r>
              <w:t xml:space="preserve">Экран визуализации технологической установки с отображением текущих значений параметров и состояний оборудования. </w:t>
            </w:r>
          </w:p>
        </w:tc>
      </w:tr>
      <w:tr w:rsidR="00C50E25" w:rsidRPr="00A37C7D" w14:paraId="5851B1E8" w14:textId="77777777" w:rsidTr="003440D7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06DE913" w14:textId="26E6A560" w:rsidR="00C50E25" w:rsidRPr="00F800E2" w:rsidRDefault="00C50E25" w:rsidP="00C50E25">
            <w:pPr>
              <w:pStyle w:val="34ff6"/>
            </w:pPr>
            <w:r>
              <w:t>Тренд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3936334" w14:textId="79631702" w:rsidR="00C50E25" w:rsidRPr="00F800E2" w:rsidRDefault="00C50E25" w:rsidP="00C50E25">
            <w:pPr>
              <w:pStyle w:val="34ff6"/>
            </w:pPr>
            <w:r>
              <w:t xml:space="preserve">График изменений параметра во времени для анализа режимов и состояния оборудования. </w:t>
            </w:r>
          </w:p>
        </w:tc>
      </w:tr>
      <w:tr w:rsidR="00C50E25" w:rsidRPr="00A37C7D" w14:paraId="371E38A4" w14:textId="77777777" w:rsidTr="003440D7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2A159ED" w14:textId="69769E56" w:rsidR="00C50E25" w:rsidRPr="00F800E2" w:rsidRDefault="00C50E25" w:rsidP="00C50E25">
            <w:pPr>
              <w:pStyle w:val="34ff6"/>
            </w:pPr>
            <w:r>
              <w:t>Сигнал единого времени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30377F9" w14:textId="06A537C4" w:rsidR="00C50E25" w:rsidRPr="00F800E2" w:rsidRDefault="00C50E25" w:rsidP="00C50E25">
            <w:pPr>
              <w:pStyle w:val="34ff6"/>
            </w:pPr>
            <w:r>
              <w:t xml:space="preserve">Служебный сигнал синхронизации, обеспечивающий единое время регистрации событий/параметров в системе. </w:t>
            </w:r>
          </w:p>
        </w:tc>
      </w:tr>
      <w:tr w:rsidR="00C50E25" w:rsidRPr="00A37C7D" w14:paraId="5F17E2B9" w14:textId="77777777" w:rsidTr="003440D7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5F30311" w14:textId="0B590A9C" w:rsidR="00C50E25" w:rsidRPr="00F800E2" w:rsidRDefault="00C50E25" w:rsidP="00C50E25">
            <w:pPr>
              <w:pStyle w:val="34ff6"/>
            </w:pPr>
            <w:r>
              <w:t>Протоколирование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6C999A3" w14:textId="71F8C32F" w:rsidR="00C50E25" w:rsidRPr="00F800E2" w:rsidRDefault="00C50E25" w:rsidP="00C50E25">
            <w:pPr>
              <w:pStyle w:val="34ff6"/>
            </w:pPr>
            <w:r>
              <w:t xml:space="preserve">Автоматическое формирование протоколов работы/событий и сохранение в заданном формате в рамках хранения данных. </w:t>
            </w:r>
          </w:p>
        </w:tc>
      </w:tr>
      <w:tr w:rsidR="00C50E25" w:rsidRPr="00A37C7D" w14:paraId="0B840E64" w14:textId="77777777" w:rsidTr="003440D7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5DF64D0" w14:textId="6F64CAF9" w:rsidR="00C50E25" w:rsidRPr="00F800E2" w:rsidRDefault="00C50E25" w:rsidP="00C50E25">
            <w:pPr>
              <w:pStyle w:val="34ff6"/>
            </w:pPr>
            <w:r>
              <w:t>Мультимастерный режим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62B7068" w14:textId="08CB97B0" w:rsidR="00C50E25" w:rsidRPr="00F800E2" w:rsidRDefault="00C50E25" w:rsidP="00C50E25">
            <w:pPr>
              <w:pStyle w:val="34ff6"/>
            </w:pPr>
            <w:r>
              <w:t xml:space="preserve">Режим одновременного доступа нескольких узлов к данным устройств по RS-485/Modbus с исключением конфликтов шины. </w:t>
            </w:r>
          </w:p>
        </w:tc>
      </w:tr>
      <w:tr w:rsidR="00C50E25" w:rsidRPr="00A37C7D" w14:paraId="78A87EAD" w14:textId="77777777" w:rsidTr="003440D7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BE69D9C" w14:textId="0586FDB4" w:rsidR="00C50E25" w:rsidRPr="00F800E2" w:rsidRDefault="00C50E25" w:rsidP="00C50E25">
            <w:pPr>
              <w:pStyle w:val="34ff6"/>
            </w:pPr>
            <w:r>
              <w:t>Modbus-шлюз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9395CC4" w14:textId="26BF8FCD" w:rsidR="00C50E25" w:rsidRPr="00F800E2" w:rsidRDefault="00C50E25" w:rsidP="00C50E25">
            <w:pPr>
              <w:pStyle w:val="34ff6"/>
            </w:pPr>
            <w:r>
              <w:t xml:space="preserve">Функция преобразования обмена между Modbus TCP (Ethernet) и Modbus RTU (RS-485) с прозрачной передачей команд/параметров. </w:t>
            </w:r>
          </w:p>
        </w:tc>
      </w:tr>
    </w:tbl>
    <w:p w14:paraId="52B5C475" w14:textId="77777777" w:rsidR="002C35B5" w:rsidRDefault="002C35B5" w:rsidP="002C35B5">
      <w:pPr>
        <w:pStyle w:val="34fffa"/>
      </w:pPr>
    </w:p>
    <w:p w14:paraId="223E90CD" w14:textId="77777777"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EB37A7" w:rsidRPr="005F1B2E" w14:paraId="388D23AC" w14:textId="77777777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14:paraId="5545C936" w14:textId="77777777" w:rsidR="00EB37A7" w:rsidRPr="00A86232" w:rsidRDefault="00EB37A7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14:paraId="7144F40E" w14:textId="77777777" w:rsidR="00EB37A7" w:rsidRPr="005F1B2E" w:rsidRDefault="00EB37A7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14:paraId="7D53BC50" w14:textId="77777777" w:rsidR="00EB37A7" w:rsidRPr="005F1B2E" w:rsidRDefault="00EB37A7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14:paraId="106C3364" w14:textId="77777777" w:rsidR="00EB37A7" w:rsidRPr="005F1B2E" w:rsidRDefault="00EB37A7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14:paraId="21FC2D37" w14:textId="77777777" w:rsidR="00EB37A7" w:rsidRPr="005F1B2E" w:rsidRDefault="00EB37A7" w:rsidP="006877E2">
            <w:pPr>
              <w:pStyle w:val="34ff8"/>
            </w:pPr>
            <w:r w:rsidRPr="005F1B2E">
              <w:t>Входящий № сопрово-дительного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14:paraId="625F5F0F" w14:textId="77777777" w:rsidR="00EB37A7" w:rsidRPr="005F1B2E" w:rsidRDefault="00EB37A7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14:paraId="7FCEB89C" w14:textId="77777777" w:rsidR="00EB37A7" w:rsidRPr="005F1B2E" w:rsidRDefault="00EB37A7" w:rsidP="006877E2">
            <w:pPr>
              <w:pStyle w:val="34ff8"/>
            </w:pPr>
            <w:r w:rsidRPr="005F1B2E">
              <w:t>Дата</w:t>
            </w:r>
          </w:p>
        </w:tc>
      </w:tr>
      <w:tr w:rsidR="00EB37A7" w:rsidRPr="005F1B2E" w14:paraId="456A2B32" w14:textId="77777777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14:paraId="199E3FA6" w14:textId="77777777" w:rsidR="00EB37A7" w:rsidRPr="005F1B2E" w:rsidRDefault="00EB37A7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14:paraId="66FC85B0" w14:textId="77777777" w:rsidR="00EB37A7" w:rsidRPr="005F1B2E" w:rsidRDefault="00EB37A7" w:rsidP="006877E2">
            <w:pPr>
              <w:pStyle w:val="34ff8"/>
            </w:pPr>
            <w:r w:rsidRPr="005F1B2E">
              <w:t>изменен</w:t>
            </w:r>
            <w:r>
              <w:t>-</w:t>
            </w:r>
            <w:r w:rsidRPr="005F1B2E">
              <w:t>ных</w:t>
            </w:r>
          </w:p>
        </w:tc>
        <w:tc>
          <w:tcPr>
            <w:tcW w:w="850" w:type="dxa"/>
            <w:vAlign w:val="center"/>
          </w:tcPr>
          <w:p w14:paraId="00A1AE99" w14:textId="77777777" w:rsidR="00EB37A7" w:rsidRPr="005F1B2E" w:rsidRDefault="00EB37A7" w:rsidP="006877E2">
            <w:pPr>
              <w:pStyle w:val="34ff8"/>
            </w:pPr>
            <w:r w:rsidRPr="005F1B2E">
              <w:t>заменен-ных</w:t>
            </w:r>
          </w:p>
        </w:tc>
        <w:tc>
          <w:tcPr>
            <w:tcW w:w="851" w:type="dxa"/>
            <w:vAlign w:val="center"/>
          </w:tcPr>
          <w:p w14:paraId="55B3C825" w14:textId="77777777" w:rsidR="00EB37A7" w:rsidRPr="005F1B2E" w:rsidRDefault="00EB37A7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14:paraId="6D1225DB" w14:textId="77777777" w:rsidR="00EB37A7" w:rsidRPr="005F1B2E" w:rsidRDefault="00EB37A7" w:rsidP="006877E2">
            <w:pPr>
              <w:pStyle w:val="34ff8"/>
            </w:pPr>
            <w:r w:rsidRPr="005F1B2E">
              <w:t>аннули-рованных</w:t>
            </w:r>
          </w:p>
        </w:tc>
        <w:tc>
          <w:tcPr>
            <w:tcW w:w="1276" w:type="dxa"/>
            <w:vMerge/>
          </w:tcPr>
          <w:p w14:paraId="6C4335DF" w14:textId="77777777" w:rsidR="00EB37A7" w:rsidRPr="005F1B2E" w:rsidRDefault="00EB37A7" w:rsidP="006877E2">
            <w:pPr>
              <w:pStyle w:val="34ff8"/>
            </w:pPr>
          </w:p>
        </w:tc>
        <w:tc>
          <w:tcPr>
            <w:tcW w:w="1134" w:type="dxa"/>
            <w:vMerge/>
          </w:tcPr>
          <w:p w14:paraId="69769AD4" w14:textId="77777777" w:rsidR="00EB37A7" w:rsidRPr="005F1B2E" w:rsidRDefault="00EB37A7" w:rsidP="006877E2">
            <w:pPr>
              <w:pStyle w:val="34ff8"/>
            </w:pPr>
          </w:p>
        </w:tc>
        <w:tc>
          <w:tcPr>
            <w:tcW w:w="1276" w:type="dxa"/>
            <w:vMerge/>
          </w:tcPr>
          <w:p w14:paraId="061EA9BC" w14:textId="77777777" w:rsidR="00EB37A7" w:rsidRPr="005F1B2E" w:rsidRDefault="00EB37A7" w:rsidP="006877E2">
            <w:pPr>
              <w:pStyle w:val="34ff8"/>
            </w:pPr>
          </w:p>
        </w:tc>
        <w:tc>
          <w:tcPr>
            <w:tcW w:w="1246" w:type="dxa"/>
            <w:vMerge/>
          </w:tcPr>
          <w:p w14:paraId="6162484B" w14:textId="77777777" w:rsidR="00EB37A7" w:rsidRPr="005F1B2E" w:rsidRDefault="00EB37A7" w:rsidP="006877E2">
            <w:pPr>
              <w:pStyle w:val="34ff8"/>
            </w:pPr>
          </w:p>
        </w:tc>
        <w:tc>
          <w:tcPr>
            <w:tcW w:w="882" w:type="dxa"/>
            <w:vMerge/>
          </w:tcPr>
          <w:p w14:paraId="127C4B87" w14:textId="77777777" w:rsidR="00EB37A7" w:rsidRPr="005F1B2E" w:rsidRDefault="00EB37A7" w:rsidP="006877E2">
            <w:pPr>
              <w:pStyle w:val="34ff8"/>
            </w:pPr>
          </w:p>
        </w:tc>
      </w:tr>
      <w:tr w:rsidR="00EB37A7" w14:paraId="7225CAD0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1507FD00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E81A8B0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F3150E9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1F9E6EB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B1C8AFC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10C8F35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9DEBDCB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123F0E9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ADDDE28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CA07142" w14:textId="77777777" w:rsidR="00EB37A7" w:rsidRDefault="00EB37A7" w:rsidP="00095B65">
            <w:pPr>
              <w:pStyle w:val="34ff6"/>
            </w:pPr>
          </w:p>
        </w:tc>
      </w:tr>
      <w:tr w:rsidR="00EB37A7" w14:paraId="09F3CFEB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2EE28599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32C181F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DA6396D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CF5CE1C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CF0D4E6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E245564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2ECD55D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2C22A53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DDE8E50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E067CEF" w14:textId="77777777" w:rsidR="00EB37A7" w:rsidRDefault="00EB37A7" w:rsidP="00095B65">
            <w:pPr>
              <w:pStyle w:val="34ff6"/>
            </w:pPr>
          </w:p>
        </w:tc>
      </w:tr>
      <w:tr w:rsidR="00EB37A7" w14:paraId="48BB63B6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697C1DD8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991DF81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C383141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2C658D7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E4AFBDC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DACF2E7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EEF4270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BD49734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5B9A1E6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D84BFB5" w14:textId="77777777" w:rsidR="00EB37A7" w:rsidRDefault="00EB37A7" w:rsidP="00095B65">
            <w:pPr>
              <w:pStyle w:val="34ff6"/>
            </w:pPr>
          </w:p>
        </w:tc>
      </w:tr>
      <w:tr w:rsidR="00EB37A7" w14:paraId="64F42D5D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57ED189A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DD5C3D5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CC68DD5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83BFAD8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01321D6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905E1D6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1B5B971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397F0B4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6F9FC44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F4F6C22" w14:textId="77777777" w:rsidR="00EB37A7" w:rsidRDefault="00EB37A7" w:rsidP="00095B65">
            <w:pPr>
              <w:pStyle w:val="34ff6"/>
            </w:pPr>
          </w:p>
        </w:tc>
      </w:tr>
      <w:tr w:rsidR="00EB37A7" w14:paraId="624317EC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067D40E6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E2F718D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D23F854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7FA7AA4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F3FD465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EC41968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40F8825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2E6B35B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77B8192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826C43C" w14:textId="77777777" w:rsidR="00EB37A7" w:rsidRDefault="00EB37A7" w:rsidP="00095B65">
            <w:pPr>
              <w:pStyle w:val="34ff6"/>
            </w:pPr>
          </w:p>
        </w:tc>
      </w:tr>
      <w:tr w:rsidR="00EB37A7" w14:paraId="7EAA433E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42F9A8AD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EC8DCEB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AD02F09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FA95C4A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F464BA3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6D0945E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AD8A00F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38124FC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C74A099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142119C" w14:textId="77777777" w:rsidR="00EB37A7" w:rsidRDefault="00EB37A7" w:rsidP="00095B65">
            <w:pPr>
              <w:pStyle w:val="34ff6"/>
            </w:pPr>
          </w:p>
        </w:tc>
      </w:tr>
      <w:tr w:rsidR="00EB37A7" w14:paraId="2D392DAE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64E29CDA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4A856CC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916B6C3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76E2AD5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86E1EF9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3A6F806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785AF2F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E9E6FF9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F3A6B63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F369D31" w14:textId="77777777" w:rsidR="00EB37A7" w:rsidRDefault="00EB37A7" w:rsidP="00095B65">
            <w:pPr>
              <w:pStyle w:val="34ff6"/>
            </w:pPr>
          </w:p>
        </w:tc>
      </w:tr>
      <w:tr w:rsidR="00EB37A7" w14:paraId="10BFE50A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059A2DA1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6D51C8F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8B54DBA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E739FC1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4C47804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03D278B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522BD2A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0BFBA8A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6642883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B72DE1D" w14:textId="77777777" w:rsidR="00EB37A7" w:rsidRDefault="00EB37A7" w:rsidP="00095B65">
            <w:pPr>
              <w:pStyle w:val="34ff6"/>
            </w:pPr>
          </w:p>
        </w:tc>
      </w:tr>
      <w:tr w:rsidR="00EB37A7" w14:paraId="3904D695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2CC276B1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B5037C6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F7867BF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930C270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E9FF111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8F003B9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ACBB570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3FC4C60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10ACBAD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6348CA7" w14:textId="77777777" w:rsidR="00EB37A7" w:rsidRDefault="00EB37A7" w:rsidP="00095B65">
            <w:pPr>
              <w:pStyle w:val="34ff6"/>
            </w:pPr>
          </w:p>
        </w:tc>
      </w:tr>
      <w:tr w:rsidR="00EB37A7" w14:paraId="66F5228C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09A8EBE6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06E7AE5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96D80B4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8EF473E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E8CE4CD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E3246B0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9CED350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E8D63D4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13B8599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381004B" w14:textId="77777777" w:rsidR="00EB37A7" w:rsidRDefault="00EB37A7" w:rsidP="00095B65">
            <w:pPr>
              <w:pStyle w:val="34ff6"/>
            </w:pPr>
          </w:p>
        </w:tc>
      </w:tr>
      <w:tr w:rsidR="00EB37A7" w14:paraId="6DDAE0E6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653B5057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F8600A2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2D31753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732A824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D693084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776FDB6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AF00D13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6328991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BD4364D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733EB69" w14:textId="77777777" w:rsidR="00EB37A7" w:rsidRDefault="00EB37A7" w:rsidP="00095B65">
            <w:pPr>
              <w:pStyle w:val="34ff6"/>
            </w:pPr>
          </w:p>
        </w:tc>
      </w:tr>
      <w:tr w:rsidR="00EB37A7" w14:paraId="6768ADDA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00F2DBE2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FEA182F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2AEADEC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2531CDD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98713DE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E11ED5C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0CBC7BA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4B9F439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CDB1DC0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D112FEF" w14:textId="77777777" w:rsidR="00EB37A7" w:rsidRDefault="00EB37A7" w:rsidP="00095B65">
            <w:pPr>
              <w:pStyle w:val="34ff6"/>
            </w:pPr>
          </w:p>
        </w:tc>
      </w:tr>
      <w:tr w:rsidR="00EB37A7" w14:paraId="4DFA73FE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35E26FB8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AE4B26C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29DA523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4D509A1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BDF3E20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E5F4D41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923ABBA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87FD4D0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B140C06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B1E218F" w14:textId="77777777" w:rsidR="00EB37A7" w:rsidRDefault="00EB37A7" w:rsidP="00095B65">
            <w:pPr>
              <w:pStyle w:val="34ff6"/>
            </w:pPr>
          </w:p>
        </w:tc>
      </w:tr>
      <w:tr w:rsidR="00EB37A7" w14:paraId="6DB6303E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1C40B9A8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A1F2876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8602D2F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CB2105B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62A5A50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1D76E13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0A6C5E3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9028063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004379A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CD5B60F" w14:textId="77777777" w:rsidR="00EB37A7" w:rsidRDefault="00EB37A7" w:rsidP="00095B65">
            <w:pPr>
              <w:pStyle w:val="34ff6"/>
            </w:pPr>
          </w:p>
        </w:tc>
      </w:tr>
      <w:tr w:rsidR="00EB37A7" w14:paraId="25E4CB12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0165BD94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7267E67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ACC12A1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1F38E4B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7A6AAFC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FFA7A49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7321C36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871075B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333E954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98B08FE" w14:textId="77777777" w:rsidR="00EB37A7" w:rsidRDefault="00EB37A7" w:rsidP="00095B65">
            <w:pPr>
              <w:pStyle w:val="34ff6"/>
            </w:pPr>
          </w:p>
        </w:tc>
      </w:tr>
      <w:tr w:rsidR="00EB37A7" w14:paraId="34D22CCB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554F405D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C650CEB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BAD8B1C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BBE6EB0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3A934A6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D558E8F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64ADE04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133FFAA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2E41025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24C5128" w14:textId="77777777" w:rsidR="00EB37A7" w:rsidRDefault="00EB37A7" w:rsidP="00095B65">
            <w:pPr>
              <w:pStyle w:val="34ff6"/>
            </w:pPr>
          </w:p>
        </w:tc>
      </w:tr>
      <w:tr w:rsidR="00EB37A7" w14:paraId="4B37ACD1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7E0D4999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ECD7B53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C010C07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F371919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FCAA289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BCA1C10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3A377CA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1376264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4C66049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9688EB6" w14:textId="77777777" w:rsidR="00EB37A7" w:rsidRDefault="00EB37A7" w:rsidP="00095B65">
            <w:pPr>
              <w:pStyle w:val="34ff6"/>
            </w:pPr>
          </w:p>
        </w:tc>
      </w:tr>
      <w:tr w:rsidR="00EB37A7" w14:paraId="48B57061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31ED9974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324D495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6FBF8A6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B7ECBB3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A59893D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7F2C2B3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7242930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14D004F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211C9CA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F772438" w14:textId="77777777" w:rsidR="00EB37A7" w:rsidRDefault="00EB37A7" w:rsidP="00095B65">
            <w:pPr>
              <w:pStyle w:val="34ff6"/>
            </w:pPr>
          </w:p>
        </w:tc>
      </w:tr>
      <w:tr w:rsidR="00EB37A7" w14:paraId="24C4AFDD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73A512C6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ECE3875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858A429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B9EB9EC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34F6456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7C8E34E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0C4D353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9EBD32B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711056B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309A9D3" w14:textId="77777777" w:rsidR="00EB37A7" w:rsidRDefault="00EB37A7" w:rsidP="00095B65">
            <w:pPr>
              <w:pStyle w:val="34ff6"/>
            </w:pPr>
          </w:p>
        </w:tc>
      </w:tr>
      <w:tr w:rsidR="00EB37A7" w14:paraId="7AD6EE4B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289B6B35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D6CAA64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CD1ABDF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2BB796F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D2E4EB2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48DE56C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2A72325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0FC2426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4039A41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94157ED" w14:textId="77777777" w:rsidR="00EB37A7" w:rsidRDefault="00EB37A7" w:rsidP="00095B65">
            <w:pPr>
              <w:pStyle w:val="34ff6"/>
            </w:pPr>
          </w:p>
        </w:tc>
      </w:tr>
      <w:tr w:rsidR="00EB37A7" w14:paraId="0011DA5C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2280B33A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E6874D6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8571B7F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0C6A43D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F978E7A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441C1C1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9B2BE17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9333BF1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D8F603F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06C269A" w14:textId="77777777" w:rsidR="00EB37A7" w:rsidRDefault="00EB37A7" w:rsidP="00095B65">
            <w:pPr>
              <w:pStyle w:val="34ff6"/>
            </w:pPr>
          </w:p>
        </w:tc>
      </w:tr>
      <w:tr w:rsidR="00EB37A7" w14:paraId="595EA40F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47F2AB00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39705F4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3CC38C9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CAB3403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EF72B62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B4835B5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C4111D5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755F13F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714C1B3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257B243" w14:textId="77777777" w:rsidR="00EB37A7" w:rsidRDefault="00EB37A7" w:rsidP="00095B65">
            <w:pPr>
              <w:pStyle w:val="34ff6"/>
            </w:pPr>
          </w:p>
        </w:tc>
      </w:tr>
      <w:tr w:rsidR="00EB37A7" w14:paraId="29268203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1EC8A69F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2ACED11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F0F6DB6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DF08BFF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037AE45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32577D7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F7346CC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46FFC31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72AB5D9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C8F1BB3" w14:textId="77777777" w:rsidR="00EB37A7" w:rsidRDefault="00EB37A7" w:rsidP="00095B65">
            <w:pPr>
              <w:pStyle w:val="34ff6"/>
            </w:pPr>
          </w:p>
        </w:tc>
      </w:tr>
      <w:tr w:rsidR="00EB37A7" w14:paraId="3F73B7D2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45567AB7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1AE9F37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31EC790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EDABD33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89917DA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4350D98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2573C63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7B47656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12C88F3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48EA59A" w14:textId="77777777" w:rsidR="00EB37A7" w:rsidRDefault="00EB37A7" w:rsidP="00095B65">
            <w:pPr>
              <w:pStyle w:val="34ff6"/>
            </w:pPr>
          </w:p>
        </w:tc>
      </w:tr>
      <w:tr w:rsidR="00EB37A7" w14:paraId="60EA44C7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555FD9F1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938C68B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225B416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B7A97EB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922E9D1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B70A96D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C20A4C5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B5E023D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088D4DA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C5A57E1" w14:textId="77777777" w:rsidR="00EB37A7" w:rsidRDefault="00EB37A7" w:rsidP="00095B65">
            <w:pPr>
              <w:pStyle w:val="34ff6"/>
            </w:pPr>
          </w:p>
        </w:tc>
      </w:tr>
    </w:tbl>
    <w:p w14:paraId="165D71D1" w14:textId="77777777" w:rsidR="00AB28D5" w:rsidRPr="00AB28D5" w:rsidRDefault="00AB28D5" w:rsidP="002C35B5">
      <w:pPr>
        <w:pStyle w:val="34fffa"/>
      </w:pPr>
    </w:p>
    <w:sectPr w:rsidR="00AB28D5" w:rsidRPr="00AB28D5" w:rsidSect="00052B17">
      <w:headerReference w:type="default" r:id="rId18"/>
      <w:headerReference w:type="first" r:id="rId19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5C154" w14:textId="77777777" w:rsidR="005F44A8" w:rsidRDefault="005F44A8" w:rsidP="00AD0715">
      <w:r>
        <w:separator/>
      </w:r>
    </w:p>
    <w:p w14:paraId="45A66079" w14:textId="77777777" w:rsidR="005F44A8" w:rsidRDefault="005F44A8" w:rsidP="00AD0715"/>
  </w:endnote>
  <w:endnote w:type="continuationSeparator" w:id="0">
    <w:p w14:paraId="3318F3D1" w14:textId="77777777" w:rsidR="005F44A8" w:rsidRDefault="005F44A8" w:rsidP="00AD0715">
      <w:r>
        <w:continuationSeparator/>
      </w:r>
    </w:p>
    <w:p w14:paraId="5F4E6CEB" w14:textId="77777777" w:rsidR="005F44A8" w:rsidRDefault="005F44A8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F155E" w14:textId="77777777" w:rsidR="00EB6A01" w:rsidRDefault="00EB6A01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7EA6C" w14:textId="41554883" w:rsidR="00EB6A01" w:rsidRDefault="00EB6A01">
    <w:pPr>
      <w:pStyle w:val="ab"/>
    </w:pPr>
    <w:r>
      <w:t>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A8A5E" w14:textId="77777777" w:rsidR="00EB6A01" w:rsidRDefault="00EB6A01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14DB9" w14:textId="77777777" w:rsidR="00D51317" w:rsidRDefault="00D51317">
    <w:pPr>
      <w:pStyle w:val="ab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4B40A" w14:textId="77777777" w:rsidR="008E77B3" w:rsidRDefault="008E77B3" w:rsidP="008E77B3">
    <w:pPr>
      <w:pStyle w:val="341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A2A66" w14:textId="77777777" w:rsidR="005F44A8" w:rsidRDefault="005F44A8" w:rsidP="00AD0715">
      <w:r>
        <w:separator/>
      </w:r>
    </w:p>
    <w:p w14:paraId="6AE95502" w14:textId="77777777" w:rsidR="005F44A8" w:rsidRDefault="005F44A8" w:rsidP="00AD0715"/>
  </w:footnote>
  <w:footnote w:type="continuationSeparator" w:id="0">
    <w:p w14:paraId="041D2502" w14:textId="77777777" w:rsidR="005F44A8" w:rsidRDefault="005F44A8" w:rsidP="00AD0715">
      <w:r>
        <w:continuationSeparator/>
      </w:r>
    </w:p>
    <w:p w14:paraId="6D2170D3" w14:textId="77777777" w:rsidR="005F44A8" w:rsidRDefault="005F44A8" w:rsidP="00AD07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14B4C" w14:textId="77777777" w:rsidR="00EB6A01" w:rsidRDefault="00EB6A01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B1343" w14:textId="77777777"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20959130" wp14:editId="24EF9C68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F7CA667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F4C5FE9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Инв № дубл.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6BCC7F7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Инв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21D9E26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7183EE5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4251FCE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0417A75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0DDF9B5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6E8DD85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064A949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0959130"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">
              <v:group id="Группа 143" o:spid="_x0000_s1027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<v:group id="Группа 144" o:spid="_x0000_s1028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WfwgAAANw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">
                  <v:rect id="Rectangle 91" o:spid="_x0000_s1029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  <v:group id="Группа 149" o:spid="_x0000_s1031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oB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twX8PhMukKsfAAAA//8DAFBLAQItABQABgAIAAAAIQDb4fbL7gAAAIUBAAATAAAAAAAAAAAA&#10;AAAAAAAAAABbQ29udGVudF9UeXBlc10ueG1sUEsBAi0AFAAGAAgAAAAhAFr0LFu/AAAAFQEAAAsA&#10;AAAAAAAAAAAAAAAAHwEAAF9yZWxzLy5yZWxzUEsBAi0AFAAGAAgAAAAhAEyUigHEAAAA3AAAAA8A&#10;AAAAAAAAAAAAAAAABwIAAGRycy9kb3ducmV2LnhtbFBLBQYAAAAAAwADALcAAAD4AgAAAAA=&#10;">
                      <v:line id="Line 76" o:spid="_x0000_s1032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" strokeweight="1.5pt"/>
                      <v:line id="Line 77" o:spid="_x0000_s1033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" strokeweight="1.5pt"/>
                      <v:line id="Line 78" o:spid="_x0000_s1034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" strokeweight="1.5pt"/>
                      <v:line id="Line 79" o:spid="_x0000_s1035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p49wQAAANwAAAAPAAAAZHJzL2Rvd25yZXYueG1sRE9Ni8Iw&#10;EL0v+B/CCN7WVGV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JGmnj3BAAAA3AAAAA8AAAAA&#10;AAAAAAAAAAAABwIAAGRycy9kb3ducmV2LnhtbFBLBQYAAAAAAwADALcAAAD1AgAAAAA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wZJwQAAANwAAAAPAAAAZHJzL2Rvd25yZXYueG1sRE9Ni8Iw&#10;EL0v+B/CCN7WVHF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B5PBknBAAAA3AAAAA8AAAAA&#10;AAAAAAAAAAAABwIAAGRycy9kb3ducmV2LnhtbFBLBQYAAAAAAwADALcAAAD1AgAAAAA=&#10;" strokeweight="1.5pt"/>
                  </v:group>
                </v:group>
                <v:group id="Группа 155" o:spid="_x0000_s1037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<v:group id="Группа 156" o:spid="_x0000_s1038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2F7CA667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4F4C5FE9" w14:textId="77777777"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16BCC7F7" w14:textId="77777777"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6ET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3x5RibQy38AAAD//wMAUEsBAi0AFAAGAAgAAAAhANvh9svuAAAAhQEAABMAAAAAAAAA&#10;AAAAAAAAAAAAAFtDb250ZW50X1R5cGVzXS54bWxQSwECLQAUAAYACAAAACEAWvQsW78AAAAVAQAA&#10;CwAAAAAAAAAAAAAAAAAfAQAAX3JlbHMvLnJlbHNQSwECLQAUAAYACAAAACEAuX+hE8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121D9E26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27183EE5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    <v:shape id="Text Box 87" o:spid="_x0000_s1045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54251FCE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10417A75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10DDF9B5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46E8DD85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5064A949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5eX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Z1P4eyZdIFe/AAAA//8DAFBLAQItABQABgAIAAAAIQDb4fbL7gAAAIUBAAATAAAAAAAAAAAAAAAA&#10;AAAAAABbQ29udGVudF9UeXBlc10ueG1sUEsBAi0AFAAGAAgAAAAhAFr0LFu/AAAAFQEAAAsAAAAA&#10;AAAAAAAAAAAAHwEAAF9yZWxzLy5yZWxzUEsBAi0AFAAGAAgAAAAhAK6fl5f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D17FC" w14:textId="77777777"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174FFD94" wp14:editId="72BFC84A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418109D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FB476A1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Инв № дубл.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CBDF3D8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Инв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D32766B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94D3111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23E95E0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19044CC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6048B6C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CC01F7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A773D8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74FFD94"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">
              <v:group id="Группа 136" o:spid="_x0000_s105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<v:group id="Группа 137" o:spid="_x0000_s105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<v:rect id="Rectangle 91" o:spid="_x0000_s105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<v:group id="Группа 148" o:spid="_x0000_s105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    <v:line id="Line 76" o:spid="_x0000_s105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" strokeweight="1.5pt"/>
                      <v:line id="Line 77" o:spid="_x0000_s105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" strokeweight="1.5pt"/>
                      <v:line id="Line 78" o:spid="_x0000_s105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lSAwQAAANwAAAAPAAAAZHJzL2Rvd25yZXYueG1sRE9Ni8Iw&#10;EL0v+B/CCN7WVBe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F/KVIDBAAAA3AAAAA8AAAAA&#10;AAAAAAAAAAAABwIAAGRycy9kb3ducmV2LnhtbFBLBQYAAAAAAwADALcAAAD1AgAAAAA=&#10;" strokeweight="1.5pt"/>
                      <v:line id="Line 79" o:spid="_x0000_s106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8z0wQAAANwAAAAPAAAAZHJzL2Rvd25yZXYueG1sRE9Ni8Iw&#10;EL0v+B/CCN7WVFm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NAjzPTBAAAA3AAAAA8AAAAA&#10;AAAAAAAAAAAABwIAAGRycy9kb3ducmV2LnhtbFBLBQYAAAAAAwADALcAAAD1AgAAAAA=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2lvwQAAANwAAAAPAAAAZHJzL2Rvd25yZXYueG1sRE9Ni8Iw&#10;EL0v+B/CCN7WVGGL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L9vaW/BAAAA3AAAAA8AAAAA&#10;AAAAAAAAAAAABwIAAGRycy9kb3ducmV2LnhtbFBLBQYAAAAAAwADALcAAAD1AgAAAAA=&#10;" strokeweight="1.5pt"/>
                  </v:group>
                </v:group>
                <v:group id="Группа 166" o:spid="_x0000_s106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group id="Группа 167" o:spid="_x0000_s106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a0V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1p5RibQy38AAAD//wMAUEsBAi0AFAAGAAgAAAAhANvh9svuAAAAhQEAABMAAAAAAAAA&#10;AAAAAAAAAAAAAFtDb250ZW50X1R5cGVzXS54bWxQSwECLQAUAAYACAAAACEAWvQsW78AAAAVAQAA&#10;CwAAAAAAAAAAAAAAAAAfAQAAX3JlbHMvLnJlbHNQSwECLQAUAAYACAAAACEARwmtF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0418109D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3FB476A1" w14:textId="77777777"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3CBDF3D8" w14:textId="77777777"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6D32766B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494D3111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      <v:shape id="Text Box 87" o:spid="_x0000_s107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523E95E0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519044CC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36048B6C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3BCC01F7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" filled="f" stroked="f" strokeweight="1.5pt">
                      <v:textbox style="layout-flow:vertical;mso-layout-flow-alt:bottom-to-top" inset="0,0,0,0">
                        <w:txbxContent>
                          <w:p w14:paraId="30A773D8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dZZ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p3P4eyZdIFe/AAAA//8DAFBLAQItABQABgAIAAAAIQDb4fbL7gAAAIUBAAATAAAAAAAAAAAAAAAA&#10;AAAAAABbQ29udGVudF9UeXBlc10ueG1sUEsBAi0AFAAGAAgAAAAhAFr0LFu/AAAAFQEAAAsAAAAA&#10;AAAAAAAAAAAAHwEAAF9yZWxzLy5yZWxzUEsBAi0AFAAGAAgAAAAhAIWZ1ln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AAAF2" w14:textId="77777777" w:rsidR="00E3465E" w:rsidRDefault="00E54E0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9984" behindDoc="0" locked="1" layoutInCell="1" allowOverlap="1" wp14:anchorId="4273C18F" wp14:editId="6DD55C65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6" name="Группа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" name="Группа 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21" name="Группа 2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24" name="Группа 2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5" name="Группа 2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27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9" name="Группа 29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30" name="Группа 30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31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0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2" name="Группа 4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3" name="Группа 4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EA9C8BA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A78D21D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Инв № дубл.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A620161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Инв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5F72A58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D379654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0" name="Группа 5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3D2CBE5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5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6E9620F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1EE1D15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B4144AD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875C1BE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9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" name="Группа 60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1" name="Группа 61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2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6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0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2" name="Группа 72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74" name="Группа 74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83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E6821CB" w14:textId="77777777" w:rsidR="00E3465E" w:rsidRPr="00CB1016" w:rsidRDefault="00E3465E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89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557E4BD" w14:textId="77777777" w:rsidR="00E3465E" w:rsidRPr="005374B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0D135B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90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B962AC3" w14:textId="77777777" w:rsidR="00E3465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805D08">
                                      <w:t>A.B.XXX.ПГ.XX.X-X.X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2" name="Группа 92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1D9A1D8" w14:textId="77777777" w:rsidR="00E3465E" w:rsidRPr="00945CCC" w:rsidRDefault="00E3465E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4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DF75BDE" w14:textId="77777777" w:rsidR="00E3465E" w:rsidRDefault="00E3465E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9FCB125" w14:textId="77777777"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5367384" w14:textId="77777777" w:rsidR="00E3465E" w:rsidRPr="000411E6" w:rsidRDefault="00E3465E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1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C7AD608" w14:textId="77777777"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8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D22600B" w14:textId="77777777"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E0D5715" w14:textId="77777777"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BB6112B" w14:textId="77777777"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B5E2631" w14:textId="77777777"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F6C66D5" w14:textId="77777777"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C5D0462" w14:textId="77777777"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DD72015" w14:textId="77777777"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40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FF77447" w14:textId="77777777"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13E62A8" w14:textId="77777777" w:rsidR="001B1F0F" w:rsidRPr="006C5C53" w:rsidRDefault="001B1F0F" w:rsidP="001B1F0F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5F79D00" w14:textId="77777777" w:rsidR="001B1F0F" w:rsidRPr="006C5C53" w:rsidRDefault="001B1F0F" w:rsidP="001B1F0F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273C18F" id="Группа 6" o:spid="_x0000_s1076" style="position:absolute;left:0;text-align:left;margin-left:22.7pt;margin-top:14.2pt;width:558.45pt;height:826.6pt;z-index:251689984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">
              <v:group id="Группа 1" o:spid="_x0000_s1077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group id="Группа 21" o:spid="_x0000_s1078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group id="Группа 24" o:spid="_x0000_s1079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group id="Группа 25" o:spid="_x0000_s108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rect id="Rectangle 91" o:spid="_x0000_s1081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" filled="f" strokeweight="1.5pt">
                        <v:textbox inset=",1mm"/>
                      </v:rect>
                      <v:group id="Группа 29" o:spid="_x0000_s108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<v:group id="Группа 30" o:spid="_x0000_s1083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  <v:line id="Line 76" o:spid="_x0000_s1084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" strokeweight="1.5pt"/>
                          <v:line id="Line 77" o:spid="_x0000_s1085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" strokeweight="1.5pt"/>
                          <v:line id="Line 78" o:spid="_x0000_s1086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" strokeweight="1.5pt"/>
                          <v:line id="Line 79" o:spid="_x0000_s1087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" strokeweight="1.5pt"/>
                      </v:group>
                    </v:group>
                    <v:group id="Группа 42" o:spid="_x0000_s1089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<v:group id="Группа 43" o:spid="_x0000_s1090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J8PwwAAANsAAAAPAAAAZHJzL2Rvd25yZXYueG1sRI/RisIw&#10;FETfhf2HcBf2RTR1E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wrCfD8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4EA9C8BA" w14:textId="77777777"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5A78D21D" w14:textId="77777777"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6A620161" w14:textId="77777777"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25F72A58" w14:textId="77777777"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6D379654" w14:textId="77777777"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0" o:spid="_x0000_s1096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<v:shape id="Text Box 87" o:spid="_x0000_s1097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C/X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NoW/L+kHyOUvAAAA//8DAFBLAQItABQABgAIAAAAIQDb4fbL7gAAAIUBAAATAAAAAAAAAAAA&#10;AAAAAAAAAABbQ29udGVudF9UeXBlc10ueG1sUEsBAi0AFAAGAAgAAAAhAFr0LFu/AAAAFQEAAAsA&#10;AAAAAAAAAAAAAAAAHwEAAF9yZWxzLy5yZWxzUEsBAi0AFAAGAAgAAAAhAGNkL9f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73D2CBE5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06E9620F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01EE1D15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3B4144AD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" filled="f" stroked="f" strokeweight="1.5pt">
                          <v:textbox style="layout-flow:vertical;mso-layout-flow-alt:bottom-to-top" inset="0,0,0,0">
                            <w:txbxContent>
                              <w:p w14:paraId="2875C1BE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" filled="f" strokeweight="1.5pt">
                    <v:textbox inset=",1mm"/>
                  </v:rect>
                </v:group>
                <v:group id="Группа 60" o:spid="_x0000_s1103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group id="Группа 61" o:spid="_x0000_s1104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v:line id="Line 102" o:spid="_x0000_s1105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aAtxQAAANsAAAAPAAAAZHJzL2Rvd25yZXYueG1sRI9fa8JA&#10;EMTfC/0Oxxb6UvRSC1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CXRaAt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DhZxQAAANsAAAAPAAAAZHJzL2Rvd25yZXYueG1sRI9fa8JA&#10;EMTfC/0Oxxb6UvRSKV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AYrDh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" strokecolor="windowText" strokeweight="1.5pt"/>
                    <v:line id="Line 98" o:spid="_x0000_s1109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Air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34uLeIDe/QIAAP//AwBQSwECLQAUAAYACAAAACEA2+H2y+4AAACFAQAAEwAAAAAAAAAA&#10;AAAAAAAAAAAAW0NvbnRlbnRfVHlwZXNdLnhtbFBLAQItABQABgAIAAAAIQBa9CxbvwAAABUBAAAL&#10;AAAAAAAAAAAAAAAAAB8BAABfcmVscy8ucmVsc1BLAQItABQABgAIAAAAIQAAiAir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</v:group>
                  <v:group id="Группа 72" o:spid="_x0000_s1115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<v:group id="Группа 74" o:spid="_x0000_s1116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  <v:rect id="Rectangle 123" o:spid="_x0000_s1117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" filled="f" stroked="f">
                        <v:textbox inset="1pt,.4mm,1pt,1pt">
                          <w:txbxContent>
                            <w:p w14:paraId="4E6821CB" w14:textId="77777777" w:rsidR="00E3465E" w:rsidRPr="00CB1016" w:rsidRDefault="00E3465E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" filled="f" stroked="f">
                        <v:textbox inset="1pt,.4mm,1pt,1pt">
                          <w:txbxContent>
                            <w:p w14:paraId="7557E4BD" w14:textId="77777777" w:rsidR="00E3465E" w:rsidRPr="005374BE" w:rsidRDefault="00E3465E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0D135B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" filled="f" stroked="f">
                        <v:textbox inset="1pt,.4mm,1pt,1pt">
                          <w:txbxContent>
                            <w:p w14:paraId="3B962AC3" w14:textId="77777777" w:rsidR="00E3465E" w:rsidRDefault="00E3465E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805D08">
                                <w:t>A.B.XXX.ПГ.XX.</w:t>
                              </w:r>
                              <w:proofErr w:type="gramStart"/>
                              <w:r w:rsidR="00805D08">
                                <w:t>X-X</w:t>
                              </w:r>
                              <w:proofErr w:type="gramEnd"/>
                              <w:r w:rsidR="00805D08">
                                <w:t>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92" o:spid="_x0000_s1120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  <v:rect id="Rectangle 119" o:spid="_x0000_s1121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taaxAAAANsAAAAPAAAAZHJzL2Rvd25yZXYueG1sRI9Pa8JA&#10;FMTvBb/D8oReRDdWqC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BPK1prEAAAA2wAAAA8A&#10;AAAAAAAAAAAAAAAABwIAAGRycy9kb3ducmV2LnhtbFBLBQYAAAAAAwADALcAAAD4AgAAAAA=&#10;" filled="f" stroked="f">
                        <v:textbox inset="0,0,0,0">
                          <w:txbxContent>
                            <w:p w14:paraId="31D9A1D8" w14:textId="77777777" w:rsidR="00E3465E" w:rsidRPr="00945CCC" w:rsidRDefault="00E3465E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07uxAAAANsAAAAPAAAAZHJzL2Rvd25yZXYueG1sRI9Pa8JA&#10;FMTvBb/D8oReRDcWqS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JwjTu7EAAAA2wAAAA8A&#10;AAAAAAAAAAAAAAAABwIAAGRycy9kb3ducmV2LnhtbFBLBQYAAAAAAwADALcAAAD4AgAAAAA=&#10;" filled="f" stroked="f">
                        <v:textbox inset="0,0,0,0">
                          <w:txbxContent>
                            <w:p w14:paraId="1DF75BDE" w14:textId="77777777" w:rsidR="00E3465E" w:rsidRDefault="00E3465E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" filled="f" stroked="f">
                        <v:textbox inset="0,0,0,0">
                          <w:txbxContent>
                            <w:p w14:paraId="59FCB125" w14:textId="77777777"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" filled="f" stroked="f">
                        <v:textbox inset="0,0,0,0">
                          <w:txbxContent>
                            <w:p w14:paraId="75367384" w14:textId="77777777" w:rsidR="00E3465E" w:rsidRPr="000411E6" w:rsidRDefault="00E3465E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SkT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" filled="f" stroked="f">
                        <v:textbox inset="0,0,0,0">
                          <w:txbxContent>
                            <w:p w14:paraId="5C7AD608" w14:textId="77777777"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4CO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" filled="f" stroked="f">
                        <v:textbox inset="0,0,0,0">
                          <w:txbxContent>
                            <w:p w14:paraId="7D22600B" w14:textId="77777777"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7nNwwAAANwAAAAPAAAAZHJzL2Rvd25yZXYueG1sRE9Na8JA&#10;EL0X/A/LCF5K3ShU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ytO5zcMAAADcAAAADwAA&#10;AAAAAAAAAAAAAAAHAgAAZHJzL2Rvd25yZXYueG1sUEsFBgAAAAADAAMAtwAAAPcCAAAAAA==&#10;" filled="f" stroked="f">
                        <v:textbox inset="0,0,0,0">
                          <w:txbxContent>
                            <w:p w14:paraId="5E0D5715" w14:textId="77777777"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" filled="f" stroked="f">
                        <v:textbox inset="0,0,0,0">
                          <w:txbxContent>
                            <w:p w14:paraId="6BB6112B" w14:textId="77777777"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" filled="f" stroked="f">
                        <v:textbox inset="0,0,0,0">
                          <w:txbxContent>
                            <w:p w14:paraId="7B5E2631" w14:textId="77777777"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" filled="f" stroked="f">
                        <v:textbox inset="0,0,0,0">
                          <w:txbxContent>
                            <w:p w14:paraId="2F6C66D5" w14:textId="77777777"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0oz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4RWnpEJ9PwKAAD//wMAUEsBAi0AFAAGAAgAAAAhANvh9svuAAAAhQEAABMAAAAAAAAA&#10;AAAAAAAAAAAAAFtDb250ZW50X1R5cGVzXS54bWxQSwECLQAUAAYACAAAACEAWvQsW78AAAAVAQAA&#10;CwAAAAAAAAAAAAAAAAAfAQAAX3JlbHMvLnJlbHNQSwECLQAUAAYACAAAACEAb2dKM8YAAADcAAAA&#10;DwAAAAAAAAAAAAAAAAAHAgAAZHJzL2Rvd25yZXYueG1sUEsFBgAAAAADAAMAtwAAAPoCAAAAAA==&#10;" filled="f" stroked="f">
                        <v:textbox inset="0,0,0,0">
                          <w:txbxContent>
                            <w:p w14:paraId="7C5D0462" w14:textId="77777777"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" filled="f" stroked="f">
                        <v:textbox inset="0,0,0,0">
                          <w:txbxContent>
                            <w:p w14:paraId="5DD72015" w14:textId="77777777"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zVIxgAAANwAAAAPAAAAZHJzL2Rvd25yZXYueG1sRI9Lb8Iw&#10;EITvlfofrK3USwVOK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yRc1SMYAAADcAAAA&#10;DwAAAAAAAAAAAAAAAAAHAgAAZHJzL2Rvd25yZXYueG1sUEsFBgAAAAADAAMAtwAAAPoCAAAAAA==&#10;" filled="f" stroked="f">
                        <v:textbox inset="0,0,0,0">
                          <w:txbxContent>
                            <w:p w14:paraId="2FF77447" w14:textId="77777777"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2" o:spid="_x0000_s1134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angle 122" o:spid="_x0000_s1135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dhRxQAAANoAAAAPAAAAZHJzL2Rvd25yZXYueG1sRI9Pa8JA&#10;FMTvgt9heUIvopu2GD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BsKdhRxQAAANoAAAAP&#10;AAAAAAAAAAAAAAAAAAcCAABkcnMvZG93bnJldi54bWxQSwUGAAAAAAMAAwC3AAAA+QIAAAAA&#10;" filled="f" stroked="f">
                  <v:textbox inset="1pt,.4mm,1pt,1pt">
                    <w:txbxContent>
                      <w:p w14:paraId="513E62A8" w14:textId="77777777" w:rsidR="001B1F0F" w:rsidRPr="006C5C53" w:rsidRDefault="001B1F0F" w:rsidP="001B1F0F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EAlxQAAANoAAAAPAAAAZHJzL2Rvd25yZXYueG1sRI9Pa8JA&#10;FMTvgt9heUIvopuWGj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DjwEAlxQAAANoAAAAP&#10;AAAAAAAAAAAAAAAAAAcCAABkcnMvZG93bnJldi54bWxQSwUGAAAAAAMAAwC3AAAA+QIAAAAA&#10;" filled="f" stroked="f">
                  <v:textbox inset="1pt,.4mm,1pt,1pt">
                    <w:txbxContent>
                      <w:p w14:paraId="15F79D00" w14:textId="77777777" w:rsidR="001B1F0F" w:rsidRPr="006C5C53" w:rsidRDefault="001B1F0F" w:rsidP="001B1F0F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00E19" w14:textId="77777777" w:rsidR="00947B34" w:rsidRDefault="00E54E0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2D46798A" wp14:editId="151E76A3">
              <wp:simplePos x="0" y="0"/>
              <wp:positionH relativeFrom="page">
                <wp:posOffset>284480</wp:posOffset>
              </wp:positionH>
              <wp:positionV relativeFrom="page">
                <wp:posOffset>180975</wp:posOffset>
              </wp:positionV>
              <wp:extent cx="7091680" cy="10497185"/>
              <wp:effectExtent l="0" t="0" r="33020" b="0"/>
              <wp:wrapNone/>
              <wp:docPr id="5" name="Группа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1680" cy="10497185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67B59A3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9C3AF89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Инв № дубл.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999AEDD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Инв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88FFA0A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9B5C350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FC332CF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43F5918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1CFF241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8CC5D6D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BD74CE9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775D2D2" w14:textId="77777777" w:rsidR="008E77B3" w:rsidRPr="00945CCC" w:rsidRDefault="008E77B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7EB613B" w14:textId="77777777"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A1A8909" w14:textId="77777777" w:rsidR="008E77B3" w:rsidRDefault="008E77B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BAB8F1E" w14:textId="77777777"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3C7E4A" w14:textId="77777777" w:rsidR="008E77B3" w:rsidRPr="000411E6" w:rsidRDefault="008E77B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8D79634" w14:textId="77777777"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Разраб.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1911055" w14:textId="77777777"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2F0EE9" w14:textId="77777777"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775EAB0" w14:textId="77777777" w:rsidR="008E77B3" w:rsidRPr="00931BF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AD24BFC" w14:textId="49AE4424" w:rsidR="008E77B3" w:rsidRPr="00A32665" w:rsidRDefault="008E77B3" w:rsidP="008E77B3">
                                  <w:pPr>
                                    <w:pStyle w:val="34f3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09CC970" w14:textId="5D47B309" w:rsidR="008E77B3" w:rsidRPr="005E4A3B" w:rsidRDefault="00EB6A01" w:rsidP="008E77B3">
                                  <w:pPr>
                                    <w:pStyle w:val="34f1"/>
                                  </w:pPr>
                                  <w:r>
                                    <w:t>Чураков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B928D2F" w14:textId="03AE7768" w:rsidR="008E77B3" w:rsidRPr="005E4A3B" w:rsidRDefault="00EB6A01" w:rsidP="008E77B3">
                                  <w:pPr>
                                    <w:pStyle w:val="34f1"/>
                                  </w:pPr>
                                  <w:r>
                                    <w:t>Агафонов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F62F794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738CE85" w14:textId="4FBDBBE2" w:rsidR="008E77B3" w:rsidRPr="005E4A3B" w:rsidRDefault="00EB6A01" w:rsidP="008E77B3">
                                  <w:pPr>
                                    <w:pStyle w:val="34f1"/>
                                  </w:pPr>
                                  <w:r>
                                    <w:t>Корепанов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C0E733F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EB6B2AD" w14:textId="731113C8" w:rsidR="008E77B3" w:rsidRPr="000411E6" w:rsidRDefault="00EB6A01" w:rsidP="008E77B3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6436432" w14:textId="14FD830E" w:rsidR="008E77B3" w:rsidRPr="000411E6" w:rsidRDefault="00EB6A01" w:rsidP="008E77B3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F07AAFB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8454DE4" w14:textId="094247AC" w:rsidR="008E77B3" w:rsidRPr="000411E6" w:rsidRDefault="00EB6A01" w:rsidP="008E77B3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D91A346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0EFB879" w14:textId="7F95727D" w:rsidR="008E77B3" w:rsidRPr="0079077B" w:rsidRDefault="00EB6A01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ООО НПП «ЭСН»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FD79298" w14:textId="263C6AC5" w:rsidR="008E77B3" w:rsidRPr="00A32665" w:rsidRDefault="00EB6A01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Стадия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B1F5481" w14:textId="77777777"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238B85E" w14:textId="77777777"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BA7B1A2" w14:textId="783B2110" w:rsidR="008E77B3" w:rsidRPr="005374BE" w:rsidRDefault="008E77B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200D9A" w:rsidRPr="00200D9A">
                                    <w:rPr>
                                      <w:noProof/>
                                    </w:rPr>
                                    <w:instrText>13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200D9A">
                                    <w:rPr>
                                      <w:noProof/>
                                    </w:rPr>
                                    <w:t>13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B598C64" w14:textId="77777777" w:rsidR="008E77B3" w:rsidRPr="005374BE" w:rsidRDefault="008E77B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805D08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E403D12" w14:textId="3472EEDF" w:rsidR="008E77B3" w:rsidRDefault="00EB6A01" w:rsidP="008E77B3">
                                  <w:pPr>
                                    <w:pStyle w:val="34f1"/>
                                  </w:pPr>
                                  <w:r>
                                    <w:t>Р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F8C15B3" w14:textId="407D9953" w:rsidR="008E77B3" w:rsidRDefault="008E77B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EB6A01">
                                    <w:t>878.2023-АСУ ТП.ПГ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15397" y="612573"/>
                                <a:ext cx="2320376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C6B580C" w14:textId="257C178C" w:rsidR="008E77B3" w:rsidRDefault="00EB6A01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Строительство водогрейной котельной 400 Гкал/час на территории Ивановской ТЭЦ-2</w:t>
                                    </w:r>
                                  </w:fldSimple>
                                  <w:r w:rsidR="008E77B3">
                                    <w:t>.</w:t>
                                  </w:r>
                                </w:p>
                                <w:p w14:paraId="5D1D7F40" w14:textId="77D7133A" w:rsidR="008E77B3" w:rsidRPr="009C021A" w:rsidRDefault="00EB6A01" w:rsidP="008E77B3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>
                                      <w:t>Описание технологического процесса обработки данных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F559512" w14:textId="77777777"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68D8805" w14:textId="77777777"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68C5554" w14:textId="77777777"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0A6473C" w14:textId="77777777"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EC60F93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9324F61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86A0B2C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CA9743E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490" name="Группа 490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49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07C087E" w14:textId="77777777" w:rsidR="001B1F0F" w:rsidRPr="006C5C53" w:rsidRDefault="001B1F0F" w:rsidP="001B1F0F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9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B241CC0" w14:textId="77777777" w:rsidR="001B1F0F" w:rsidRPr="006C5C53" w:rsidRDefault="001B1F0F" w:rsidP="001B1F0F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D46798A" id="Группа 5" o:spid="_x0000_s1137" style="position:absolute;left:0;text-align:left;margin-left:22.4pt;margin-top:14.25pt;width:558.4pt;height:826.55pt;z-index:251687936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">
              <v:group id="Группа 448" o:spid="_x0000_s1138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<v:group id="Группа 449" o:spid="_x0000_s1139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mF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LV/g7E46A3P4CAAD//wMAUEsBAi0AFAAGAAgAAAAhANvh9svuAAAAhQEAABMAAAAAAAAA&#10;AAAAAAAAAAAAAFtDb250ZW50X1R5cGVzXS54bWxQSwECLQAUAAYACAAAACEAWvQsW78AAAAVAQAA&#10;CwAAAAAAAAAAAAAAAAAfAQAAX3JlbHMvLnJlbHNQSwECLQAUAAYACAAAACEAIfophcYAAADcAAAA&#10;DwAAAAAAAAAAAAAAAAAHAgAAZHJzL2Rvd25yZXYueG1sUEsFBgAAAAADAAMAtwAAAPoCAAAAAA==&#10;">
                  <v:group id="Группа 450" o:spid="_x0000_s1140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  <v:group id="Группа 451" o:spid="_x0000_s1141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    <v:rect id="Rectangle 91" o:spid="_x0000_s1142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      <v:group id="Группа 454" o:spid="_x0000_s1144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        <v:line id="Line 76" o:spid="_x0000_s1145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" strokeweight="1.5pt"/>
                          <v:line id="Line 77" o:spid="_x0000_s1146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" strokeweight="1.5pt"/>
                          <v:line id="Line 78" o:spid="_x0000_s1147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" strokeweight="1.5pt"/>
                          <v:line id="Line 79" o:spid="_x0000_s1148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x4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">
                      <v:group id="Группа 461" o:spid="_x0000_s1151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067B59A3" w14:textId="77777777"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09C3AF89" w14:textId="77777777"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Инв № дубл.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gSUxAAAANwAAAAPAAAAZHJzL2Rvd25yZXYueG1sRI/RasJA&#10;FETfhf7Dcgt9Ed1YJ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KsqBJT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1999AEDD" w14:textId="77777777"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Инв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288FFA0A" w14:textId="77777777"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D94xQAAANwAAAAPAAAAZHJzL2Rvd25yZXYueG1sRI/RasJA&#10;FETfhf7Dcgt9kWZjk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A0tD94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39B5C350" w14:textId="77777777"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      <v:shape id="Text Box 87" o:spid="_x0000_s1158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" filled="f" stroked="f" strokeweight="1.5pt">
                          <v:textbox style="layout-flow:vertical;mso-layout-flow-alt:bottom-to-top" inset="0,0,0,0">
                            <w:txbxContent>
                              <w:p w14:paraId="1FC332CF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43F5918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31CFF241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78CC5D6D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6BD74CE9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qBZ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">
                  <v:group id="Группа 499" o:spid="_x0000_s1165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XC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BPEvg7E46AXP8CAAD//wMAUEsBAi0AFAAGAAgAAAAhANvh9svuAAAAhQEAABMAAAAAAAAA&#10;AAAAAAAAAAAAAFtDb250ZW50X1R5cGVzXS54bWxQSwECLQAUAAYACAAAACEAWvQsW78AAAAVAQAA&#10;CwAAAAAAAAAAAAAAAAAfAQAAX3JlbHMvLnJlbHNQSwECLQAUAAYACAAAACEAX5oFwsYAAADcAAAA&#10;DwAAAAAAAAAAAAAAAAAHAgAAZHJzL2Rvd25yZXYueG1sUEsFBgAAAAADAAMAtwAAAPoCAAAAAA==&#10;">
                    <v:line id="Line 102" o:spid="_x0000_s1166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UhaxgAAANwAAAAPAAAAZHJzL2Rvd25yZXYueG1sRI9Ra8JA&#10;EITfC/0Pxxb6UvRSi6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9KVIW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NAu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e0zQL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zSzxwAAANw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kye4nolHQM4vAAAA//8DAFBLAQItABQABgAIAAAAIQDb4fbL7gAAAIUBAAATAAAAAAAA&#10;AAAAAAAAAAAAAABbQ29udGVudF9UeXBlc10ueG1sUEsBAi0AFAAGAAgAAAAhAFr0LFu/AAAAFQEA&#10;AAsAAAAAAAAAAAAAAAAAHwEAAF9yZWxzLy5yZWxzUEsBAi0AFAAGAAgAAAAhAAKfNLPHAAAA3AAA&#10;AA8AAAAAAAAAAAAAAAAABwIAAGRycy9kb3ducmV2LnhtbFBLBQYAAAAAAwADALcAAAD7AgAAAAA=&#10;"/>
                    <v:line id="Line 135" o:spid="_x0000_s1174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"/>
                    <v:line id="Прямая соединительная линия 18" o:spid="_x0000_s1175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gSt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z4qLeIDe/QIAAP//AwBQSwECLQAUAAYACAAAACEA2+H2y+4AAACFAQAAEwAAAAAAAAAA&#10;AAAAAAAAAAAAW0NvbnRlbnRfVHlwZXNdLnhtbFBLAQItABQABgAIAAAAIQBa9CxbvwAAABUBAAAL&#10;AAAAAAAAAAAAAAAAAB8BAABfcmVscy8ucmVsc1BLAQItABQABgAIAAAAIQD+/gSt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<v:rect id="Rectangle 119" o:spid="_x0000_s1188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" filled="f" stroked="f">
                      <v:textbox inset="0,0,0,0">
                        <w:txbxContent>
                          <w:p w14:paraId="6775D2D2" w14:textId="77777777" w:rsidR="008E77B3" w:rsidRPr="00945CCC" w:rsidRDefault="008E77B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" filled="f" stroked="f">
                      <v:textbox inset="0,0,0,0">
                        <w:txbxContent>
                          <w:p w14:paraId="77EB613B" w14:textId="77777777" w:rsidR="008E77B3" w:rsidRDefault="008E77B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" filled="f" stroked="f">
                      <v:textbox inset="0,0,0,0">
                        <w:txbxContent>
                          <w:p w14:paraId="7A1A8909" w14:textId="77777777" w:rsidR="008E77B3" w:rsidRDefault="008E77B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" filled="f" stroked="f">
                      <v:textbox inset="0,0,0,0">
                        <w:txbxContent>
                          <w:p w14:paraId="3BAB8F1E" w14:textId="77777777"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" filled="f" stroked="f">
                      <v:textbox inset="0,0,0,0">
                        <w:txbxContent>
                          <w:p w14:paraId="373C7E4A" w14:textId="77777777" w:rsidR="008E77B3" w:rsidRPr="000411E6" w:rsidRDefault="008E77B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" filled="f" stroked="f">
                      <v:textbox inset="0,0,0,0">
                        <w:txbxContent>
                          <w:p w14:paraId="08D79634" w14:textId="77777777" w:rsidR="008E77B3" w:rsidRDefault="008E77B3" w:rsidP="008E77B3">
                            <w:pPr>
                              <w:pStyle w:val="34f3"/>
                            </w:pPr>
                            <w:r>
                              <w:t>Разраб.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" filled="f" stroked="f">
                      <v:textbox inset="0,0,0,0">
                        <w:txbxContent>
                          <w:p w14:paraId="01911055" w14:textId="77777777" w:rsidR="008E77B3" w:rsidRDefault="008E77B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" filled="f" stroked="f">
                      <v:textbox inset="0,0,0,0">
                        <w:txbxContent>
                          <w:p w14:paraId="7E2F0EE9" w14:textId="77777777"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" filled="f" stroked="f">
                      <v:textbox inset="0,0,0,0">
                        <w:txbxContent>
                          <w:p w14:paraId="5775EAB0" w14:textId="77777777" w:rsidR="008E77B3" w:rsidRPr="00931BF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" filled="f" stroked="f">
                      <v:textbox inset="0,0,0,0">
                        <w:txbxContent>
                          <w:p w14:paraId="1AD24BFC" w14:textId="49AE4424" w:rsidR="008E77B3" w:rsidRPr="00A32665" w:rsidRDefault="008E77B3" w:rsidP="008E77B3">
                            <w:pPr>
                              <w:pStyle w:val="34f3"/>
                            </w:pP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xL/wwAAANwAAAAPAAAAZHJzL2Rvd25yZXYueG1sRE9Na8JA&#10;EL0L/odlhF5K3dhC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r68S/8MAAADcAAAADwAA&#10;AAAAAAAAAAAAAAAHAgAAZHJzL2Rvd25yZXYueG1sUEsFBgAAAAADAAMAtwAAAPcCAAAAAA==&#10;" filled="f" stroked="f">
                      <v:textbox inset="0,0,0,0">
                        <w:txbxContent>
                          <w:p w14:paraId="409CC970" w14:textId="5D47B309" w:rsidR="008E77B3" w:rsidRPr="005E4A3B" w:rsidRDefault="00EB6A01" w:rsidP="008E77B3">
                            <w:pPr>
                              <w:pStyle w:val="34f1"/>
                            </w:pPr>
                            <w:r>
                              <w:t>Чураков</w:t>
                            </w: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oqLwwAAANwAAAAPAAAAZHJzL2Rvd25yZXYueG1sRE9Na8JA&#10;EL0L/odlhF5K3VhK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IEaKi8MAAADcAAAADwAA&#10;AAAAAAAAAAAAAAAHAgAAZHJzL2Rvd25yZXYueG1sUEsFBgAAAAADAAMAtwAAAPcCAAAAAA==&#10;" filled="f" stroked="f">
                      <v:textbox inset="0,0,0,0">
                        <w:txbxContent>
                          <w:p w14:paraId="4B928D2F" w14:textId="03AE7768" w:rsidR="008E77B3" w:rsidRPr="005E4A3B" w:rsidRDefault="00EB6A01" w:rsidP="008E77B3">
                            <w:pPr>
                              <w:pStyle w:val="34f1"/>
                            </w:pPr>
                            <w:r>
                              <w:t>Агафонов</w:t>
                            </w: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i8QwwAAANwAAAAPAAAAZHJzL2Rvd25yZXYueG1sRE9Na8JA&#10;EL0L/odlhF5K3Vho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TwovEMMAAADcAAAADwAA&#10;AAAAAAAAAAAAAAAHAgAAZHJzL2Rvd25yZXYueG1sUEsFBgAAAAADAAMAtwAAAPcCAAAAAA==&#10;" filled="f" stroked="f">
                      <v:textbox inset="0,0,0,0">
                        <w:txbxContent>
                          <w:p w14:paraId="1F62F794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" filled="f" stroked="f">
                      <v:textbox inset="0,0,0,0">
                        <w:txbxContent>
                          <w:p w14:paraId="2738CE85" w14:textId="4FBDBBE2" w:rsidR="008E77B3" w:rsidRPr="005E4A3B" w:rsidRDefault="00EB6A01" w:rsidP="008E77B3">
                            <w:pPr>
                              <w:pStyle w:val="34f1"/>
                            </w:pPr>
                            <w:r>
                              <w:t>Корепанов</w:t>
                            </w: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" filled="f" stroked="f">
                      <v:textbox inset="0,0,0,0">
                        <w:txbxContent>
                          <w:p w14:paraId="3C0E733F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" filled="f" stroked="f">
                      <v:textbox inset="0,0,0,0">
                        <w:txbxContent>
                          <w:p w14:paraId="5EB6B2AD" w14:textId="731113C8" w:rsidR="008E77B3" w:rsidRPr="000411E6" w:rsidRDefault="00EB6A01" w:rsidP="008E77B3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" filled="f" stroked="f">
                      <v:textbox inset="0,0,0,0">
                        <w:txbxContent>
                          <w:p w14:paraId="46436432" w14:textId="14FD830E" w:rsidR="008E77B3" w:rsidRPr="000411E6" w:rsidRDefault="00EB6A01" w:rsidP="008E77B3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" filled="f" stroked="f">
                      <v:textbox inset="0,0,0,0">
                        <w:txbxContent>
                          <w:p w14:paraId="7F07AAFB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" filled="f" stroked="f">
                      <v:textbox inset="0,0,0,0">
                        <w:txbxContent>
                          <w:p w14:paraId="38454DE4" w14:textId="094247AC" w:rsidR="008E77B3" w:rsidRPr="000411E6" w:rsidRDefault="00EB6A01" w:rsidP="008E77B3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oQi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KnaEIsMAAADcAAAADwAA&#10;AAAAAAAAAAAAAAAHAgAAZHJzL2Rvd25yZXYueG1sUEsFBgAAAAADAAMAtwAAAPcCAAAAAA==&#10;" filled="f" stroked="f">
                      <v:textbox inset="0,0,0,0">
                        <w:txbxContent>
                          <w:p w14:paraId="3D91A346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" filled="f" stroked="f">
                      <v:textbox inset="1pt,.4mm,1pt,1pt">
                        <w:txbxContent>
                          <w:p w14:paraId="60EFB879" w14:textId="7F95727D" w:rsidR="008E77B3" w:rsidRPr="0079077B" w:rsidRDefault="00EB6A01" w:rsidP="008E77B3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ООО НПП «ЭСН»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" filled="f" stroked="f">
                      <v:textbox inset="1pt,.4mm,1pt,1pt">
                        <w:txbxContent>
                          <w:p w14:paraId="6FD79298" w14:textId="263C6AC5" w:rsidR="008E77B3" w:rsidRPr="00A32665" w:rsidRDefault="00EB6A01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Стадия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" filled="f" stroked="f">
                      <v:textbox inset="1pt,.4mm,1pt,1pt">
                        <w:txbxContent>
                          <w:p w14:paraId="2B1F5481" w14:textId="77777777"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" filled="f" stroked="f">
                      <v:textbox inset="1pt,.4mm,1pt,1pt">
                        <w:txbxContent>
                          <w:p w14:paraId="6238B85E" w14:textId="77777777"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" filled="f" stroked="f">
                      <v:textbox inset="1pt,.4mm,1pt,1pt">
                        <w:txbxContent>
                          <w:p w14:paraId="3BA7B1A2" w14:textId="783B2110" w:rsidR="008E77B3" w:rsidRPr="005374BE" w:rsidRDefault="008E77B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200D9A" w:rsidRPr="00200D9A">
                              <w:rPr>
                                <w:noProof/>
                              </w:rPr>
                              <w:instrText>13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200D9A">
                              <w:rPr>
                                <w:noProof/>
                              </w:rPr>
                              <w:t>13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" filled="f" stroked="f">
                      <v:textbox inset="1pt,.4mm,1pt,1pt">
                        <w:txbxContent>
                          <w:p w14:paraId="2B598C64" w14:textId="77777777" w:rsidR="008E77B3" w:rsidRPr="005374BE" w:rsidRDefault="008E77B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805D08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4etxQAAANwAAAAPAAAAZHJzL2Rvd25yZXYueG1sRE9La8JA&#10;EL4X/A/LCF5K3VRp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AUD4etxQAAANwAAAAP&#10;AAAAAAAAAAAAAAAAAAcCAABkcnMvZG93bnJldi54bWxQSwUGAAAAAAMAAwC3AAAA+QIAAAAA&#10;" filled="f" stroked="f">
                      <v:textbox inset="1pt,.4mm,1pt,1pt">
                        <w:txbxContent>
                          <w:p w14:paraId="2E403D12" w14:textId="3472EEDF" w:rsidR="008E77B3" w:rsidRDefault="00EB6A01" w:rsidP="008E77B3">
                            <w:pPr>
                              <w:pStyle w:val="34f1"/>
                            </w:pPr>
                            <w:r>
                              <w:t>Р</w:t>
                            </w: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h/ZxQAAANwAAAAPAAAAZHJzL2Rvd25yZXYueG1sRE9La8JA&#10;EL4X/A/LCF5K3VRs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Cb5h/ZxQAAANwAAAAP&#10;AAAAAAAAAAAAAAAAAAcCAABkcnMvZG93bnJldi54bWxQSwUGAAAAAAMAAwC3AAAA+QIAAAAA&#10;" filled="f" stroked="f">
                      <v:textbox inset="1pt,.4mm,1pt,1pt">
                        <w:txbxContent>
                          <w:p w14:paraId="7F8C15B3" w14:textId="407D9953" w:rsidR="008E77B3" w:rsidRDefault="008E77B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EB6A01">
                              <w:t>878.2023-АСУ ТП.ПГ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4153;top:6125;width:23204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" filled="f" stroked="f">
                      <v:textbox inset="1pt,.4mm,1pt,1pt">
                        <w:txbxContent>
                          <w:p w14:paraId="1C6B580C" w14:textId="257C178C" w:rsidR="008E77B3" w:rsidRDefault="00EB6A01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Строительство водогрейной котельной 400 Гкал/час на территории Ивановской ТЭЦ-2</w:t>
                              </w:r>
                            </w:fldSimple>
                            <w:r w:rsidR="008E77B3">
                              <w:t>.</w:t>
                            </w:r>
                          </w:p>
                          <w:p w14:paraId="5D1D7F40" w14:textId="77D7133A" w:rsidR="008E77B3" w:rsidRPr="009C021A" w:rsidRDefault="00EB6A01" w:rsidP="008E77B3">
                            <w:pPr>
                              <w:pStyle w:val="34f1"/>
                            </w:pPr>
                            <w:fldSimple w:instr=" DOCPROPERTY  Title  \* MERGEFORMAT ">
                              <w:r>
                                <w:t>Описание технологического процесса обработки данных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" filled="f" stroked="f">
                      <v:textbox inset="0,0,0,0">
                        <w:txbxContent>
                          <w:p w14:paraId="6F559512" w14:textId="77777777"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" filled="f" stroked="f">
                      <v:textbox inset="0,0,0,0">
                        <w:txbxContent>
                          <w:p w14:paraId="068D8805" w14:textId="77777777"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" filled="f" stroked="f">
                      <v:textbox inset="0,0,0,0">
                        <w:txbxContent>
                          <w:p w14:paraId="068C5554" w14:textId="77777777"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" filled="f" stroked="f">
                      <v:textbox inset="0,0,0,0">
                        <w:txbxContent>
                          <w:p w14:paraId="60A6473C" w14:textId="77777777"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UY1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kRFGNcYAAADcAAAA&#10;DwAAAAAAAAAAAAAAAAAHAgAAZHJzL2Rvd25yZXYueG1sUEsFBgAAAAADAAMAtwAAAPoCAAAAAA==&#10;" filled="f" stroked="f">
                      <v:textbox inset="0,0,0,0">
                        <w:txbxContent>
                          <w:p w14:paraId="4EC60F93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eOu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3ETyfiRfI5S8AAAD//wMAUEsBAi0AFAAGAAgAAAAhANvh9svuAAAAhQEAABMAAAAAAAAAAAAA&#10;AAAAAAAAAFtDb250ZW50X1R5cGVzXS54bWxQSwECLQAUAAYACAAAACEAWvQsW78AAAAVAQAACwAA&#10;AAAAAAAAAAAAAAAfAQAAX3JlbHMvLnJlbHNQSwECLQAUAAYACAAAACEA/l3jrsMAAADcAAAADwAA&#10;AAAAAAAAAAAAAAAHAgAAZHJzL2Rvd25yZXYueG1sUEsFBgAAAAADAAMAtwAAAPcCAAAAAA==&#10;" filled="f" stroked="f">
                      <v:textbox inset="0,0,0,0">
                        <w:txbxContent>
                          <w:p w14:paraId="69324F61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" filled="f" stroked="f">
                      <v:textbox inset="0,0,0,0">
                        <w:txbxContent>
                          <w:p w14:paraId="386A0B2C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" filled="f" stroked="f">
                      <v:textbox inset="0,0,0,0">
                        <w:txbxContent>
                          <w:p w14:paraId="1CA9743E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490" o:spid="_x0000_s1225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Kxf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">
                <v:rect id="Rectangle 122" o:spid="_x0000_s1226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" filled="f" stroked="f">
                  <v:textbox inset="1pt,.4mm,1pt,1pt">
                    <w:txbxContent>
                      <w:p w14:paraId="607C087E" w14:textId="77777777" w:rsidR="001B1F0F" w:rsidRPr="006C5C53" w:rsidRDefault="001B1F0F" w:rsidP="001B1F0F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" filled="f" stroked="f">
                  <v:textbox inset="1pt,.4mm,1pt,1pt">
                    <w:txbxContent>
                      <w:p w14:paraId="7B241CC0" w14:textId="77777777" w:rsidR="001B1F0F" w:rsidRPr="006C5C53" w:rsidRDefault="001B1F0F" w:rsidP="001B1F0F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E0339" w14:textId="77777777" w:rsidR="000D135B" w:rsidRDefault="000D135B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4B36AC94" wp14:editId="0B877812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6B385A1" w14:textId="77777777" w:rsidR="000D135B" w:rsidRDefault="000D135B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F801C61" w14:textId="77777777" w:rsidR="000D135B" w:rsidRDefault="000D135B" w:rsidP="00E32508">
                                      <w:pPr>
                                        <w:pStyle w:val="34f3"/>
                                      </w:pPr>
                                      <w:r>
                                        <w:t>Инв № дубл.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B72075A" w14:textId="77777777" w:rsidR="000D135B" w:rsidRDefault="000D135B" w:rsidP="00E32508">
                                      <w:pPr>
                                        <w:pStyle w:val="34f3"/>
                                      </w:pPr>
                                      <w:r>
                                        <w:t>Инв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855E3F4" w14:textId="77777777" w:rsidR="000D135B" w:rsidRDefault="000D135B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128B0A0" w14:textId="77777777" w:rsidR="000D135B" w:rsidRDefault="000D135B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1BE0CCB" w14:textId="77777777" w:rsidR="000D135B" w:rsidRDefault="000D135B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33616D3" w14:textId="77777777" w:rsidR="000D135B" w:rsidRDefault="000D135B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9387440" w14:textId="77777777" w:rsidR="000D135B" w:rsidRDefault="000D135B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1BD1972" w14:textId="77777777" w:rsidR="000D135B" w:rsidRDefault="000D135B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524B162" w14:textId="77777777" w:rsidR="000D135B" w:rsidRDefault="000D135B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835D2A3" w14:textId="77777777" w:rsidR="000D135B" w:rsidRPr="00CB1016" w:rsidRDefault="000D135B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F7D7495" w14:textId="77777777" w:rsidR="000D135B" w:rsidRPr="005374BE" w:rsidRDefault="000D135B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805D08">
                                      <w:rPr>
                                        <w:noProof/>
                                        <w:lang w:val="en-US"/>
                                      </w:rPr>
                                      <w:t>7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2783807" w14:textId="2DDFC1C3" w:rsidR="000D135B" w:rsidRDefault="000D135B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EB6A01">
                                      <w:t>878.2023-АСУ ТП.ПГ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7199D85" w14:textId="77777777" w:rsidR="000D135B" w:rsidRPr="00945CCC" w:rsidRDefault="000D135B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FA2E060" w14:textId="77777777" w:rsidR="000D135B" w:rsidRDefault="000D135B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C275A4E" w14:textId="77777777" w:rsidR="000D135B" w:rsidRPr="005E4A3B" w:rsidRDefault="000D135B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4924A5F" w14:textId="77777777" w:rsidR="000D135B" w:rsidRPr="000411E6" w:rsidRDefault="000D135B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BF1C9F9" w14:textId="77777777" w:rsidR="000D135B" w:rsidRPr="005E4A3B" w:rsidRDefault="000D135B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6C3B40C" w14:textId="77777777" w:rsidR="000D135B" w:rsidRDefault="000D135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7FDE582" w14:textId="77777777" w:rsidR="000D135B" w:rsidRDefault="000D135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F69D5D2" w14:textId="77777777" w:rsidR="000D135B" w:rsidRPr="00945CCC" w:rsidRDefault="000D135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82F04F5" w14:textId="77777777" w:rsidR="000D135B" w:rsidRPr="00945CCC" w:rsidRDefault="000D135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022EC8F" w14:textId="77777777" w:rsidR="000D135B" w:rsidRPr="005E4A3B" w:rsidRDefault="000D135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B64A257" w14:textId="77777777" w:rsidR="000D135B" w:rsidRPr="005E4A3B" w:rsidRDefault="000D135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DD91F41" w14:textId="77777777" w:rsidR="000D135B" w:rsidRPr="000411E6" w:rsidRDefault="000D135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DFBCD8E" w14:textId="77777777" w:rsidR="000D135B" w:rsidRPr="000411E6" w:rsidRDefault="000D135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F74804" w14:textId="77777777" w:rsidR="000D135B" w:rsidRPr="006C5C53" w:rsidRDefault="000D135B" w:rsidP="001B1F0F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314ACAA" w14:textId="77777777" w:rsidR="000D135B" w:rsidRPr="006C5C53" w:rsidRDefault="000D135B" w:rsidP="001B1F0F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B36AC94" id="Группа 550" o:spid="_x0000_s1228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">
              <v:group id="Группа 551" o:spid="_x0000_s1229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LzD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RLD80w4AnL2AAAA//8DAFBLAQItABQABgAIAAAAIQDb4fbL7gAAAIUBAAATAAAAAAAAAAAA&#10;AAAAAAAAAABbQ29udGVudF9UeXBlc10ueG1sUEsBAi0AFAAGAAgAAAAhAFr0LFu/AAAAFQEAAAsA&#10;AAAAAAAAAAAAAAAAHwEAAF9yZWxzLy5yZWxzUEsBAi0AFAAGAAgAAAAhACy0vMPEAAAA3AAAAA8A&#10;AAAAAAAAAAAAAAAABwIAAGRycy9kb3ducmV2LnhtbFBLBQYAAAAAAwADALcAAAD4AgAAAAA=&#10;">
                <v:group id="Группа 552" o:spid="_x0000_s1230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K0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A75lwBOTyDQAA//8DAFBLAQItABQABgAIAAAAIQDb4fbL7gAAAIUBAAATAAAAAAAAAAAA&#10;AAAAAAAAAABbQ29udGVudF9UeXBlc10ueG1sUEsBAi0AFAAGAAgAAAAhAFr0LFu/AAAAFQEAAAsA&#10;AAAAAAAAAAAAAAAAHwEAAF9yZWxzLy5yZWxzUEsBAi0AFAAGAAgAAAAhANxmIrTEAAAA3AAAAA8A&#10;AAAAAAAAAAAAAAAABwIAAGRycy9kb3ducmV2LnhtbFBLBQYAAAAAAwADALcAAAD4AgAAAAA=&#10;">
                  <v:group id="Группа 553" o:spid="_x0000_s1231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ocv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C75lwBOTyDQAA//8DAFBLAQItABQABgAIAAAAIQDb4fbL7gAAAIUBAAATAAAAAAAAAAAA&#10;AAAAAAAAAABbQ29udGVudF9UeXBlc10ueG1sUEsBAi0AFAAGAAgAAAAhAFr0LFu/AAAAFQEAAAsA&#10;AAAAAAAAAAAAAAAAHwEAAF9yZWxzLy5yZWxzUEsBAi0AFAAGAAgAAAAhALMqhy/EAAAA3AAAAA8A&#10;AAAAAAAAAAAAAAAABwIAAGRycy9kb3ducmV2LnhtbFBLBQYAAAAAAwADALcAAAD4AgAAAAA=&#10;">
                    <v:group id="Группа 554" o:spid="_x0000_s123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x9b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">
                      <v:rect id="Rectangle 91" o:spid="_x0000_s1233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" filled="f" strokeweight="1.5pt">
                        <v:textbox inset=",1mm"/>
                      </v:rect>
                      <v:group id="Группа 556" o:spid="_x0000_s1234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SS3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">
                        <v:group id="Группа 557" o:spid="_x0000_s1235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">
                          <v:line id="Line 76" o:spid="_x0000_s1236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" strokeweight="1.5pt"/>
                          <v:line id="Line 77" o:spid="_x0000_s1237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" strokeweight="1.5pt"/>
                          <v:line id="Line 78" o:spid="_x0000_s1238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" strokeweight="1.5pt"/>
                          <v:line id="Line 79" o:spid="_x0000_s1239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" strokeweight="1.5pt"/>
                      </v:group>
                    </v:group>
                    <v:group id="Группа 563" o:spid="_x0000_s1241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2S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CkS7ieCUdAri8AAAD//wMAUEsBAi0AFAAGAAgAAAAhANvh9svuAAAAhQEAABMAAAAAAAAA&#10;AAAAAAAAAAAAAFtDb250ZW50X1R5cGVzXS54bWxQSwECLQAUAAYACAAAACEAWvQsW78AAAAVAQAA&#10;CwAAAAAAAAAAAAAAAAAfAQAAX3JlbHMvLnJlbHNQSwECLQAUAAYACAAAACEAfUZNksYAAADcAAAA&#10;DwAAAAAAAAAAAAAAAAAHAgAAZHJzL2Rvd25yZXYueG1sUEsFBgAAAAADAAMAtwAAAPoCAAAAAA==&#10;">
                      <v:group id="Группа 564" o:spid="_x0000_s1242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Xm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1hvnuH3TDgC8vADAAD//wMAUEsBAi0AFAAGAAgAAAAhANvh9svuAAAAhQEAABMAAAAAAAAA&#10;AAAAAAAAAAAAAFtDb250ZW50X1R5cGVzXS54bWxQSwECLQAUAAYACAAAACEAWvQsW78AAAAVAQAA&#10;CwAAAAAAAAAAAAAAAAAfAQAAX3JlbHMvLnJlbHNQSwECLQAUAAYACAAAACEA8q/V5s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66SxAAAANwAAAAPAAAAZHJzL2Rvd25yZXYueG1sRI/RasJA&#10;FETfhf7Dcgt9Ed1YM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LKHrpL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66B385A1" w14:textId="77777777" w:rsidR="000D135B" w:rsidRDefault="000D135B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TDlxQAAANwAAAAPAAAAZHJzL2Rvd25yZXYueG1sRI/RasJA&#10;FETfhf7Dcgt9kWZjw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BCVTDl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5F801C61" w14:textId="77777777" w:rsidR="000D135B" w:rsidRDefault="000D135B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7B72075A" w14:textId="77777777" w:rsidR="000D135B" w:rsidRDefault="000D135B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3855E3F4" w14:textId="77777777" w:rsidR="000D135B" w:rsidRDefault="000D135B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5128B0A0" w14:textId="77777777" w:rsidR="000D135B" w:rsidRDefault="000D135B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248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UU4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fnhTDgCMv0FAAD//wMAUEsBAi0AFAAGAAgAAAAhANvh9svuAAAAhQEAABMAAAAAAAAAAAAA&#10;AAAAAAAAAFtDb250ZW50X1R5cGVzXS54bWxQSwECLQAUAAYACAAAACEAWvQsW78AAAAVAQAACwAA&#10;AAAAAAAAAAAAAAAfAQAAX3JlbHMvLnJlbHNQSwECLQAUAAYACAAAACEACE1FOMMAAADcAAAADwAA&#10;AAAAAAAAAAAAAAAHAgAAZHJzL2Rvd25yZXYueG1sUEsFBgAAAAADAAMAtwAAAPcCAAAAAA==&#10;">
                        <v:shape id="Text Box 87" o:spid="_x0000_s1249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01BE0CCB" w14:textId="77777777" w:rsidR="000D135B" w:rsidRDefault="000D135B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033616D3" w14:textId="77777777" w:rsidR="000D135B" w:rsidRDefault="000D135B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69387440" w14:textId="77777777" w:rsidR="000D135B" w:rsidRDefault="000D135B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21BD1972" w14:textId="77777777" w:rsidR="000D135B" w:rsidRDefault="000D135B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2524B162" w14:textId="77777777" w:rsidR="000D135B" w:rsidRDefault="000D135B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" filled="f" strokeweight="1.5pt">
                    <v:textbox inset=",1mm"/>
                  </v:rect>
                </v:group>
                <v:group id="Группа 577" o:spid="_x0000_s1255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">
                  <v:group id="Группа 578" o:spid="_x0000_s1256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0k+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bXhTDgCMv0FAAD//wMAUEsBAi0AFAAGAAgAAAAhANvh9svuAAAAhQEAABMAAAAAAAAAAAAA&#10;AAAAAAAAAFtDb250ZW50X1R5cGVzXS54bWxQSwECLQAUAAYACAAAACEAWvQsW78AAAAVAQAACwAA&#10;AAAAAAAAAAAAAAAfAQAAX3JlbHMvLnJlbHNQSwECLQAUAAYACAAAACEA9jtJPsMAAADcAAAADwAA&#10;AAAAAAAAAAAAAAAHAgAAZHJzL2Rvd25yZXYueG1sUEsFBgAAAAADAAMAtwAAAPcCAAAAAA==&#10;">
                    <v:line id="Line 102" o:spid="_x0000_s1257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NV3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aaTVd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HDsxgAAANwAAAAPAAAAZHJzL2Rvd25yZXYueG1sRI9fa8JA&#10;EMTfC/0OxxZ8KfViw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Buhw7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" strokecolor="windowText" strokeweight="1.5pt"/>
                    <v:line id="Line 98" o:spid="_x0000_s1261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tlx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WpvOpCOgl38AAAD//wMAUEsBAi0AFAAGAAgAAAAhANvh9svuAAAAhQEAABMAAAAAAAAAAAAA&#10;AAAAAAAAAFtDb250ZW50X1R5cGVzXS54bWxQSwECLQAUAAYACAAAACEAWvQsW78AAAAVAQAACwAA&#10;AAAAAAAAAAAAAAAfAQAAX3JlbHMvLnJlbHNQSwECLQAUAAYACAAAACEAl9LZcc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267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">
                    <v:group id="Группа 590" o:spid="_x0000_s1268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">
                      <v:rect id="Rectangle 123" o:spid="_x0000_s1269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" filled="f" stroked="f">
                        <v:textbox inset="1pt,.4mm,1pt,1pt">
                          <w:txbxContent>
                            <w:p w14:paraId="5835D2A3" w14:textId="77777777" w:rsidR="000D135B" w:rsidRPr="00CB1016" w:rsidRDefault="000D135B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" filled="f" stroked="f">
                        <v:textbox inset="1pt,.4mm,1pt,1pt">
                          <w:txbxContent>
                            <w:p w14:paraId="2F7D7495" w14:textId="77777777" w:rsidR="000D135B" w:rsidRPr="005374BE" w:rsidRDefault="000D135B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805D08">
                                <w:rPr>
                                  <w:noProof/>
                                  <w:lang w:val="en-US"/>
                                </w:rPr>
                                <w:t>7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" filled="f" stroked="f">
                        <v:textbox inset="1pt,.4mm,1pt,1pt">
                          <w:txbxContent>
                            <w:p w14:paraId="22783807" w14:textId="2DDFC1C3" w:rsidR="000D135B" w:rsidRDefault="000D135B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EB6A01">
                                <w:t>878.2023-АСУ ТП.ПГ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272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qXB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QvC/g9E46A3D4AAAD//wMAUEsBAi0AFAAGAAgAAAAhANvh9svuAAAAhQEAABMAAAAAAAAA&#10;AAAAAAAAAAAAAFtDb250ZW50X1R5cGVzXS54bWxQSwECLQAUAAYACAAAACEAWvQsW78AAAAVAQAA&#10;CwAAAAAAAAAAAAAAAAAfAQAAX3JlbHMvLnJlbHNQSwECLQAUAAYACAAAACEAx3qlwcYAAADcAAAA&#10;DwAAAAAAAAAAAAAAAAAHAgAAZHJzL2Rvd25yZXYueG1sUEsFBgAAAAADAAMAtwAAAPoCAAAAAA==&#10;">
                      <v:rect id="Rectangle 119" o:spid="_x0000_s1273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" filled="f" stroked="f">
                        <v:textbox inset="0,0,0,0">
                          <w:txbxContent>
                            <w:p w14:paraId="17199D85" w14:textId="77777777" w:rsidR="000D135B" w:rsidRPr="00945CCC" w:rsidRDefault="000D135B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" filled="f" stroked="f">
                        <v:textbox inset="0,0,0,0">
                          <w:txbxContent>
                            <w:p w14:paraId="7FA2E060" w14:textId="77777777" w:rsidR="000D135B" w:rsidRDefault="000D135B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" filled="f" stroked="f">
                        <v:textbox inset="0,0,0,0">
                          <w:txbxContent>
                            <w:p w14:paraId="1C275A4E" w14:textId="77777777" w:rsidR="000D135B" w:rsidRPr="005E4A3B" w:rsidRDefault="000D135B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" filled="f" stroked="f">
                        <v:textbox inset="0,0,0,0">
                          <w:txbxContent>
                            <w:p w14:paraId="64924A5F" w14:textId="77777777" w:rsidR="000D135B" w:rsidRPr="000411E6" w:rsidRDefault="000D135B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" filled="f" stroked="f">
                        <v:textbox inset="0,0,0,0">
                          <w:txbxContent>
                            <w:p w14:paraId="2BF1C9F9" w14:textId="77777777" w:rsidR="000D135B" w:rsidRPr="005E4A3B" w:rsidRDefault="000D135B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" filled="f" stroked="f">
                        <v:textbox inset="0,0,0,0">
                          <w:txbxContent>
                            <w:p w14:paraId="66C3B40C" w14:textId="77777777" w:rsidR="000D135B" w:rsidRDefault="000D135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" filled="f" stroked="f">
                        <v:textbox inset="0,0,0,0">
                          <w:txbxContent>
                            <w:p w14:paraId="17FDE582" w14:textId="77777777" w:rsidR="000D135B" w:rsidRDefault="000D135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" filled="f" stroked="f">
                        <v:textbox inset="0,0,0,0">
                          <w:txbxContent>
                            <w:p w14:paraId="5F69D5D2" w14:textId="77777777" w:rsidR="000D135B" w:rsidRPr="00945CCC" w:rsidRDefault="000D135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d+axQAAANwAAAAPAAAAZHJzL2Rvd25yZXYueG1sRI9Pa8JA&#10;FMTvgt9heUIvopsq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BvBd+axQAAANwAAAAP&#10;AAAAAAAAAAAAAAAAAAcCAABkcnMvZG93bnJldi54bWxQSwUGAAAAAAMAAwC3AAAA+QIAAAAA&#10;" filled="f" stroked="f">
                        <v:textbox inset="0,0,0,0">
                          <w:txbxContent>
                            <w:p w14:paraId="082F04F5" w14:textId="77777777" w:rsidR="000D135B" w:rsidRPr="00945CCC" w:rsidRDefault="000D135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EfuxQAAANwAAAAPAAAAZHJzL2Rvd25yZXYueG1sRI9Pa8JA&#10;FMTvgt9heUIvopuK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Dg7EfuxQAAANwAAAAP&#10;AAAAAAAAAAAAAAAAAAcCAABkcnMvZG93bnJldi54bWxQSwUGAAAAAAMAAwC3AAAA+QIAAAAA&#10;" filled="f" stroked="f">
                        <v:textbox inset="0,0,0,0">
                          <w:txbxContent>
                            <w:p w14:paraId="7022EC8F" w14:textId="77777777" w:rsidR="000D135B" w:rsidRPr="005E4A3B" w:rsidRDefault="000D135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OJ1xQAAANwAAAAPAAAAZHJzL2Rvd25yZXYueG1sRI9Pa8JA&#10;FMTvgt9heUIvopsK2i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CPoOJ1xQAAANwAAAAP&#10;AAAAAAAAAAAAAAAAAAcCAABkcnMvZG93bnJldi54bWxQSwUGAAAAAAMAAwC3AAAA+QIAAAAA&#10;" filled="f" stroked="f">
                        <v:textbox inset="0,0,0,0">
                          <w:txbxContent>
                            <w:p w14:paraId="7B64A257" w14:textId="77777777" w:rsidR="000D135B" w:rsidRPr="005E4A3B" w:rsidRDefault="000D135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" filled="f" stroked="f">
                        <v:textbox inset="0,0,0,0">
                          <w:txbxContent>
                            <w:p w14:paraId="5DD91F41" w14:textId="77777777" w:rsidR="000D135B" w:rsidRPr="000411E6" w:rsidRDefault="000D135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" filled="f" stroked="f">
                        <v:textbox inset="0,0,0,0">
                          <w:txbxContent>
                            <w:p w14:paraId="6DFBCD8E" w14:textId="77777777" w:rsidR="000D135B" w:rsidRPr="000411E6" w:rsidRDefault="000D135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286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">
                <v:rect id="Rectangle 122" o:spid="_x0000_s1287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" filled="f" stroked="f">
                  <v:textbox inset="1pt,.4mm,1pt,1pt">
                    <w:txbxContent>
                      <w:p w14:paraId="3CF74804" w14:textId="77777777" w:rsidR="000D135B" w:rsidRPr="006C5C53" w:rsidRDefault="000D135B" w:rsidP="001B1F0F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" filled="f" stroked="f">
                  <v:textbox inset="1pt,.4mm,1pt,1pt">
                    <w:txbxContent>
                      <w:p w14:paraId="1314ACAA" w14:textId="77777777" w:rsidR="000D135B" w:rsidRPr="006C5C53" w:rsidRDefault="000D135B" w:rsidP="001B1F0F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57CA0" w14:textId="77777777" w:rsidR="00052B17" w:rsidRDefault="00052B1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1" layoutInCell="1" allowOverlap="1" wp14:anchorId="6715F6E5" wp14:editId="50AD9D69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7" name="Группа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8" name="Группа 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9" name="Группа 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0" name="Группа 1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1" name="Группа 1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3" name="Группа 1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4" name="Группа 1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0" name="Группа 2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23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63224F3" w14:textId="77777777" w:rsidR="00052B17" w:rsidRDefault="00052B17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A91021B" w14:textId="77777777" w:rsidR="00052B17" w:rsidRDefault="00052B17" w:rsidP="008E77B3">
                                      <w:pPr>
                                        <w:pStyle w:val="34f3"/>
                                      </w:pPr>
                                      <w:r>
                                        <w:t>Инв № дубл.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8680E52" w14:textId="77777777" w:rsidR="00052B17" w:rsidRDefault="00052B17" w:rsidP="008E77B3">
                                      <w:pPr>
                                        <w:pStyle w:val="34f3"/>
                                      </w:pPr>
                                      <w:r>
                                        <w:t>Инв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280A22E" w14:textId="77777777" w:rsidR="00052B17" w:rsidRDefault="00052B17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53ED9EB" w14:textId="77777777" w:rsidR="00052B17" w:rsidRDefault="00052B17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4" name="Группа 34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37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5266AC3" w14:textId="77777777" w:rsidR="00052B17" w:rsidRDefault="00052B17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40B39F4" w14:textId="77777777" w:rsidR="00052B17" w:rsidRDefault="00052B17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1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FAAB83C" w14:textId="77777777" w:rsidR="00052B17" w:rsidRDefault="00052B17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5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D70E270" w14:textId="77777777" w:rsidR="00052B17" w:rsidRDefault="00052B17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1B0A792" w14:textId="77777777" w:rsidR="00052B17" w:rsidRDefault="00052B17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2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3" name="Группа 53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2" name="Группа 472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3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5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8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75D6F4A" w14:textId="77777777" w:rsidR="00052B17" w:rsidRPr="00945CCC" w:rsidRDefault="00052B17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359F26F" w14:textId="77777777" w:rsidR="00052B17" w:rsidRDefault="00052B17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AF8FC43" w14:textId="77777777" w:rsidR="00052B17" w:rsidRDefault="00052B17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83A0F40" w14:textId="77777777" w:rsidR="00052B17" w:rsidRPr="005E4A3B" w:rsidRDefault="00052B17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A445C6D" w14:textId="77777777" w:rsidR="00052B17" w:rsidRPr="000411E6" w:rsidRDefault="00052B17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3390129" w14:textId="77777777" w:rsidR="00052B17" w:rsidRDefault="00052B17" w:rsidP="008E77B3">
                                  <w:pPr>
                                    <w:pStyle w:val="34f3"/>
                                  </w:pPr>
                                  <w:r>
                                    <w:t>Разраб.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8181F7C" w14:textId="77777777" w:rsidR="00052B17" w:rsidRDefault="00052B17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5B67D33" w14:textId="77777777" w:rsidR="00052B17" w:rsidRPr="005E4A3B" w:rsidRDefault="00052B17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CD941EF" w14:textId="77777777" w:rsidR="00052B17" w:rsidRPr="00931BFC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4F39935" w14:textId="77777777" w:rsidR="00052B17" w:rsidRPr="00A32665" w:rsidRDefault="00052B17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5AB5BEB" w14:textId="77777777" w:rsidR="00052B17" w:rsidRPr="005E4A3B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F4ADE8F" w14:textId="77777777" w:rsidR="00052B17" w:rsidRPr="005E4A3B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7BA45FD" w14:textId="77777777" w:rsidR="00052B17" w:rsidRPr="005E4A3B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5F74458" w14:textId="77777777" w:rsidR="00052B17" w:rsidRPr="005E4A3B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B9CC55C" w14:textId="77777777" w:rsidR="00052B17" w:rsidRPr="005E4A3B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E4CE235" w14:textId="77777777" w:rsidR="00052B17" w:rsidRPr="000411E6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7A64575" w14:textId="77777777" w:rsidR="00052B17" w:rsidRPr="000411E6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C0919C6" w14:textId="77777777" w:rsidR="00052B17" w:rsidRPr="000411E6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9537BFE" w14:textId="77777777" w:rsidR="00052B17" w:rsidRPr="000411E6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2289BEA" w14:textId="77777777" w:rsidR="00052B17" w:rsidRPr="000411E6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E70543A" w14:textId="77777777" w:rsidR="00052B17" w:rsidRPr="0079077B" w:rsidRDefault="00805D08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5D16583" w14:textId="77777777" w:rsidR="00052B17" w:rsidRPr="00A32665" w:rsidRDefault="00052B17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E2D923A" w14:textId="77777777" w:rsidR="00052B17" w:rsidRPr="00CB1016" w:rsidRDefault="00052B17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672BE72" w14:textId="77777777" w:rsidR="00052B17" w:rsidRPr="00CB1016" w:rsidRDefault="00052B17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A72CE8" w14:textId="77777777" w:rsidR="00052B17" w:rsidRPr="005374BE" w:rsidRDefault="00052B17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805D08" w:rsidRPr="00805D08">
                                    <w:rPr>
                                      <w:noProof/>
                                    </w:rPr>
                                    <w:instrText>3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805D08">
                                    <w:rPr>
                                      <w:noProof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3AF0783" w14:textId="77777777" w:rsidR="00052B17" w:rsidRPr="005374BE" w:rsidRDefault="00052B17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CA9C84E" w14:textId="77777777" w:rsidR="00052B17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C6697F3" w14:textId="77777777" w:rsidR="00052B17" w:rsidRDefault="00052B17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805D08">
                                    <w:t>A.B.XXX.ПГ.XX.X-X.X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3BF7E0C" w14:textId="77777777" w:rsidR="00052B17" w:rsidRDefault="00805D08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Полное название системы</w:t>
                                    </w:r>
                                  </w:fldSimple>
                                  <w:r w:rsidR="00052B17">
                                    <w:t>.</w:t>
                                  </w:r>
                                </w:p>
                                <w:p w14:paraId="445389CC" w14:textId="77777777" w:rsidR="00052B17" w:rsidRPr="00F9048A" w:rsidRDefault="00052B17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805D08">
                                    <w:rPr>
                                      <w:rStyle w:val="34fe"/>
                                    </w:rPr>
                                    <w:t>Описание технологического процесса обработки данных (включая телеобработку)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1E88ABA" w14:textId="77777777" w:rsidR="00052B17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B04782A" w14:textId="77777777" w:rsidR="00052B17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1ABFBA1" w14:textId="77777777" w:rsidR="00052B17" w:rsidRPr="00945CCC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1B7C030" w14:textId="77777777" w:rsidR="00052B17" w:rsidRPr="00945CCC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F741887" w14:textId="77777777" w:rsidR="00052B17" w:rsidRPr="005E4A3B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38D57DD" w14:textId="77777777" w:rsidR="00052B17" w:rsidRPr="005E4A3B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3F5276A" w14:textId="77777777" w:rsidR="00052B17" w:rsidRPr="000411E6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EFA81FD" w14:textId="77777777" w:rsidR="00052B17" w:rsidRPr="000411E6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A0E0530" w14:textId="77777777" w:rsidR="00052B17" w:rsidRPr="006C5C53" w:rsidRDefault="00052B17" w:rsidP="001B1F0F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3CE6BD0" w14:textId="77777777" w:rsidR="00052B17" w:rsidRPr="006C5C53" w:rsidRDefault="00052B17" w:rsidP="001B1F0F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715F6E5" id="Группа 7" o:spid="_x0000_s1289" style="position:absolute;left:0;text-align:left;margin-left:22.7pt;margin-top:14.2pt;width:558.45pt;height:826.6pt;z-index:251692032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">
              <v:group id="Группа 8" o:spid="_x0000_s1290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<v:group id="Группа 9" o:spid="_x0000_s1291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group id="Группа 10" o:spid="_x0000_s129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group id="Группа 11" o:spid="_x0000_s129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<v:rect id="Rectangle 91" o:spid="_x0000_s129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" filled="f" strokeweight="1.5pt">
                        <v:textbox inset=",1mm"/>
                      </v:rect>
                      <v:group id="Группа 13" o:spid="_x0000_s129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<v:group id="Группа 14" o:spid="_x0000_s129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  <v:line id="Line 76" o:spid="_x0000_s129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" strokeweight="1.5pt"/>
                          <v:line id="Line 77" o:spid="_x0000_s129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" strokeweight="1.5pt"/>
                          <v:line id="Line 78" o:spid="_x0000_s129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" strokeweight="1.5pt"/>
                          <v:line id="Line 79" o:spid="_x0000_s130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" strokeweight="1.5pt"/>
                      </v:group>
                    </v:group>
                    <v:group id="Группа 20" o:spid="_x0000_s130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group id="Группа 22" o:spid="_x0000_s130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363224F3" w14:textId="77777777" w:rsidR="00052B17" w:rsidRDefault="00052B17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3A91021B" w14:textId="77777777" w:rsidR="00052B17" w:rsidRDefault="00052B17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14:paraId="78680E52" w14:textId="77777777" w:rsidR="00052B17" w:rsidRDefault="00052B17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0280A22E" w14:textId="77777777" w:rsidR="00052B17" w:rsidRDefault="00052B17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3QGwwAAANsAAAAPAAAAZHJzL2Rvd25yZXYueG1sRI/RisIw&#10;FETfhf2HcBf2RTR1B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FV90Bs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253ED9EB" w14:textId="77777777" w:rsidR="00052B17" w:rsidRDefault="00052B17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34" o:spid="_x0000_s130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<v:shape id="Text Box 87" o:spid="_x0000_s131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25266AC3" w14:textId="77777777" w:rsidR="00052B17" w:rsidRDefault="00052B17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" filled="f" stroked="f" strokeweight="1.5pt">
                          <v:textbox style="layout-flow:vertical;mso-layout-flow-alt:bottom-to-top" inset="0,0,0,0">
                            <w:txbxContent>
                              <w:p w14:paraId="540B39F4" w14:textId="77777777" w:rsidR="00052B17" w:rsidRDefault="00052B17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1FAAB83C" w14:textId="77777777" w:rsidR="00052B17" w:rsidRDefault="00052B17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RyR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OoO/L+kHyOUvAAAA//8DAFBLAQItABQABgAIAAAAIQDb4fbL7gAAAIUBAAATAAAAAAAAAAAA&#10;AAAAAAAAAABbQ29udGVudF9UeXBlc10ueG1sUEsBAi0AFAAGAAgAAAAhAFr0LFu/AAAAFQEAAAsA&#10;AAAAAAAAAAAAAAAAHwEAAF9yZWxzLy5yZWxzUEsBAi0AFAAGAAgAAAAhAInxHJH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5D70E270" w14:textId="77777777" w:rsidR="00052B17" w:rsidRDefault="00052B17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31B0A792" w14:textId="77777777" w:rsidR="00052B17" w:rsidRDefault="00052B17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" filled="f" strokeweight="1.5pt">
                    <v:textbox inset=",1mm"/>
                  </v:rect>
                </v:group>
                <v:group id="Группа 53" o:spid="_x0000_s1316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group id="Группа 472" o:spid="_x0000_s1317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nFJ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">
                    <v:line id="Line 102" o:spid="_x0000_s1318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drqwwAAANwAAAAPAAAAZHJzL2Rvd25yZXYueG1sRE9Na8JA&#10;EL0L/Q/LCF6Kbipl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H0Xa6s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X9xxgAAANwAAAAPAAAAZHJzL2Rvd25yZXYueG1sRI9fa8JA&#10;EMTfC/0OxxZ8KfVik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cAl/c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"/>
                    <v:line id="Line 135" o:spid="_x0000_s1326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"/>
                    <v:line id="Прямая соединительная линия 18" o:spid="_x0000_s1327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" strokecolor="windowText" strokeweight="1.5pt"/>
                    <v:line id="Line 98" o:spid="_x0000_s1328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  <v:rect id="Rectangle 119" o:spid="_x0000_s1340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xkP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" filled="f" stroked="f">
                      <v:textbox inset="0,0,0,0">
                        <w:txbxContent>
                          <w:p w14:paraId="275D6F4A" w14:textId="77777777" w:rsidR="00052B17" w:rsidRPr="00945CCC" w:rsidRDefault="00052B17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7yU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" filled="f" stroked="f">
                      <v:textbox inset="0,0,0,0">
                        <w:txbxContent>
                          <w:p w14:paraId="3359F26F" w14:textId="77777777" w:rsidR="00052B17" w:rsidRDefault="00052B17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Y2g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" filled="f" stroked="f">
                      <v:textbox inset="0,0,0,0">
                        <w:txbxContent>
                          <w:p w14:paraId="1AF8FC43" w14:textId="77777777" w:rsidR="00052B17" w:rsidRDefault="00052B17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Sg7xgAAANwAAAAPAAAAZHJzL2Rvd25yZXYueG1sRI9Pa8JA&#10;FMTvBb/D8oReim5sa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MfkoO8YAAADcAAAA&#10;DwAAAAAAAAAAAAAAAAAHAgAAZHJzL2Rvd25yZXYueG1sUEsFBgAAAAADAAMAtwAAAPoCAAAAAA==&#10;" filled="f" stroked="f">
                      <v:textbox inset="0,0,0,0">
                        <w:txbxContent>
                          <w:p w14:paraId="583A0F40" w14:textId="77777777" w:rsidR="00052B17" w:rsidRPr="005E4A3B" w:rsidRDefault="00052B17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BP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vhCwT8YAAADcAAAA&#10;DwAAAAAAAAAAAAAAAAAHAgAAZHJzL2Rvd25yZXYueG1sUEsFBgAAAAADAAMAtwAAAPoCAAAAAA==&#10;" filled="f" stroked="f">
                      <v:textbox inset="0,0,0,0">
                        <w:txbxContent>
                          <w:p w14:paraId="1A445C6D" w14:textId="77777777" w:rsidR="00052B17" w:rsidRPr="000411E6" w:rsidRDefault="00052B17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" filled="f" stroked="f">
                      <v:textbox inset="0,0,0,0">
                        <w:txbxContent>
                          <w:p w14:paraId="03390129" w14:textId="77777777" w:rsidR="00052B17" w:rsidRDefault="00052B17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" filled="f" stroked="f">
                      <v:textbox inset="0,0,0,0">
                        <w:txbxContent>
                          <w:p w14:paraId="18181F7C" w14:textId="77777777" w:rsidR="00052B17" w:rsidRDefault="00052B17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" filled="f" stroked="f">
                      <v:textbox inset="0,0,0,0">
                        <w:txbxContent>
                          <w:p w14:paraId="75B67D33" w14:textId="77777777" w:rsidR="00052B17" w:rsidRPr="005E4A3B" w:rsidRDefault="00052B17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" filled="f" stroked="f">
                      <v:textbox inset="0,0,0,0">
                        <w:txbxContent>
                          <w:p w14:paraId="6CD941EF" w14:textId="77777777" w:rsidR="00052B17" w:rsidRPr="00931BFC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" filled="f" stroked="f">
                      <v:textbox inset="0,0,0,0">
                        <w:txbxContent>
                          <w:p w14:paraId="14F39935" w14:textId="77777777" w:rsidR="00052B17" w:rsidRPr="00A32665" w:rsidRDefault="00052B17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3zx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" filled="f" stroked="f">
                      <v:textbox inset="0,0,0,0">
                        <w:txbxContent>
                          <w:p w14:paraId="75AB5BEB" w14:textId="77777777" w:rsidR="00052B17" w:rsidRPr="005E4A3B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9lq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" filled="f" stroked="f">
                      <v:textbox inset="0,0,0,0">
                        <w:txbxContent>
                          <w:p w14:paraId="6F4ADE8F" w14:textId="77777777" w:rsidR="00052B17" w:rsidRPr="005E4A3B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" filled="f" stroked="f">
                      <v:textbox inset="0,0,0,0">
                        <w:txbxContent>
                          <w:p w14:paraId="57BA45FD" w14:textId="77777777" w:rsidR="00052B17" w:rsidRPr="005E4A3B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eKGxgAAANwAAAAPAAAAZHJzL2Rvd25yZXYueG1sRI9Pa8JA&#10;FMTvBb/D8oReim5qa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/5XihsYAAADcAAAA&#10;DwAAAAAAAAAAAAAAAAAHAgAAZHJzL2Rvd25yZXYueG1sUEsFBgAAAAADAAMAtwAAAPoCAAAAAA==&#10;" filled="f" stroked="f">
                      <v:textbox inset="0,0,0,0">
                        <w:txbxContent>
                          <w:p w14:paraId="65F74458" w14:textId="77777777" w:rsidR="00052B17" w:rsidRPr="005E4A3B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Hry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cHx68sYAAADcAAAA&#10;DwAAAAAAAAAAAAAAAAAHAgAAZHJzL2Rvd25yZXYueG1sUEsFBgAAAAADAAMAtwAAAPoCAAAAAA==&#10;" filled="f" stroked="f">
                      <v:textbox inset="0,0,0,0">
                        <w:txbxContent>
                          <w:p w14:paraId="2B9CC55C" w14:textId="77777777" w:rsidR="00052B17" w:rsidRPr="005E4A3B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" filled="f" stroked="f">
                      <v:textbox inset="0,0,0,0">
                        <w:txbxContent>
                          <w:p w14:paraId="5E4CE235" w14:textId="77777777" w:rsidR="00052B17" w:rsidRPr="000411E6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" filled="f" stroked="f">
                      <v:textbox inset="0,0,0,0">
                        <w:txbxContent>
                          <w:p w14:paraId="77A64575" w14:textId="77777777" w:rsidR="00052B17" w:rsidRPr="000411E6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" filled="f" stroked="f">
                      <v:textbox inset="0,0,0,0">
                        <w:txbxContent>
                          <w:p w14:paraId="2C0919C6" w14:textId="77777777" w:rsidR="00052B17" w:rsidRPr="000411E6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XD3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" filled="f" stroked="f">
                      <v:textbox inset="0,0,0,0">
                        <w:txbxContent>
                          <w:p w14:paraId="39537BFE" w14:textId="77777777" w:rsidR="00052B17" w:rsidRPr="000411E6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" filled="f" stroked="f">
                      <v:textbox inset="0,0,0,0">
                        <w:txbxContent>
                          <w:p w14:paraId="72289BEA" w14:textId="77777777" w:rsidR="00052B17" w:rsidRPr="000411E6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yMe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3zw5lwBOTiFwAA//8DAFBLAQItABQABgAIAAAAIQDb4fbL7gAAAIUBAAATAAAAAAAAAAAA&#10;AAAAAAAAAABbQ29udGVudF9UeXBlc10ueG1sUEsBAi0AFAAGAAgAAAAhAFr0LFu/AAAAFQEAAAsA&#10;AAAAAAAAAAAAAAAAHwEAAF9yZWxzLy5yZWxzUEsBAi0AFAAGAAgAAAAhAHqLIx7EAAAA3AAAAA8A&#10;AAAAAAAAAAAAAAAABwIAAGRycy9kb3ducmV2LnhtbFBLBQYAAAAAAwADALcAAAD4AgAAAAA=&#10;" filled="f" stroked="f">
                      <v:textbox inset="1pt,.4mm,1pt,1pt">
                        <w:txbxContent>
                          <w:p w14:paraId="5E70543A" w14:textId="77777777" w:rsidR="00052B17" w:rsidRPr="0079077B" w:rsidRDefault="00620105" w:rsidP="008E77B3">
                            <w:pPr>
                              <w:pStyle w:val="34f1"/>
                            </w:pPr>
                            <w:fldSimple w:instr=" DOCPROPERTY  Company  \* MERGEFORMAT ">
                              <w:r w:rsidR="00805D08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" filled="f" stroked="f">
                      <v:textbox inset="1pt,.4mm,1pt,1pt">
                        <w:txbxContent>
                          <w:p w14:paraId="65D16583" w14:textId="77777777" w:rsidR="00052B17" w:rsidRPr="00A32665" w:rsidRDefault="00052B17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" filled="f" stroked="f">
                      <v:textbox inset="1pt,.4mm,1pt,1pt">
                        <w:txbxContent>
                          <w:p w14:paraId="2E2D923A" w14:textId="77777777" w:rsidR="00052B17" w:rsidRPr="00CB1016" w:rsidRDefault="00052B17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" filled="f" stroked="f">
                      <v:textbox inset="1pt,.4mm,1pt,1pt">
                        <w:txbxContent>
                          <w:p w14:paraId="7672BE72" w14:textId="77777777" w:rsidR="00052B17" w:rsidRPr="00CB1016" w:rsidRDefault="00052B17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" filled="f" stroked="f">
                      <v:textbox inset="1pt,.4mm,1pt,1pt">
                        <w:txbxContent>
                          <w:p w14:paraId="64A72CE8" w14:textId="77777777" w:rsidR="00052B17" w:rsidRPr="005374BE" w:rsidRDefault="00052B17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805D08" w:rsidRPr="00805D08">
                              <w:rPr>
                                <w:noProof/>
                              </w:rPr>
                              <w:instrText>3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805D08">
                              <w:rPr>
                                <w:noProof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" filled="f" stroked="f">
                      <v:textbox inset="1pt,.4mm,1pt,1pt">
                        <w:txbxContent>
                          <w:p w14:paraId="53AF0783" w14:textId="77777777" w:rsidR="00052B17" w:rsidRPr="005374BE" w:rsidRDefault="00052B17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" filled="f" stroked="f">
                      <v:textbox inset="1pt,.4mm,1pt,1pt">
                        <w:txbxContent>
                          <w:p w14:paraId="6CA9C84E" w14:textId="77777777" w:rsidR="00052B17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" filled="f" stroked="f">
                      <v:textbox inset="1pt,.4mm,1pt,1pt">
                        <w:txbxContent>
                          <w:p w14:paraId="7C6697F3" w14:textId="77777777" w:rsidR="00052B17" w:rsidRDefault="00052B17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805D08">
                              <w:t>A.B.XXX.ПГ.XX.</w:t>
                            </w:r>
                            <w:proofErr w:type="gramStart"/>
                            <w:r w:rsidR="00805D08">
                              <w:t>X-X</w:t>
                            </w:r>
                            <w:proofErr w:type="gramEnd"/>
                            <w:r w:rsidR="00805D08">
                              <w:t>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S8Y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IT9LxjEAAAA3AAAAA8A&#10;AAAAAAAAAAAAAAAABwIAAGRycy9kb3ducmV2LnhtbFBLBQYAAAAAAwADALcAAAD4AgAAAAA=&#10;" filled="f" stroked="f">
                      <v:textbox inset="1pt,.4mm,1pt,1pt">
                        <w:txbxContent>
                          <w:p w14:paraId="63BF7E0C" w14:textId="77777777" w:rsidR="00052B17" w:rsidRDefault="00620105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805D08">
                                <w:t>Полное название системы</w:t>
                              </w:r>
                            </w:fldSimple>
                            <w:r w:rsidR="00052B17">
                              <w:t>.</w:t>
                            </w:r>
                          </w:p>
                          <w:p w14:paraId="445389CC" w14:textId="77777777" w:rsidR="00052B17" w:rsidRPr="00F9048A" w:rsidRDefault="00052B17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805D08">
                              <w:rPr>
                                <w:rStyle w:val="34fe"/>
                              </w:rPr>
                              <w:t>Описание технологического процесса обработки данных (включая телеобработку)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" filled="f" stroked="f">
                      <v:textbox inset="0,0,0,0">
                        <w:txbxContent>
                          <w:p w14:paraId="71E88ABA" w14:textId="77777777" w:rsidR="00052B17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" filled="f" stroked="f">
                      <v:textbox inset="0,0,0,0">
                        <w:txbxContent>
                          <w:p w14:paraId="1B04782A" w14:textId="77777777" w:rsidR="00052B17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DzK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vdQ8ysYAAADcAAAA&#10;DwAAAAAAAAAAAAAAAAAHAgAAZHJzL2Rvd25yZXYueG1sUEsFBgAAAAADAAMAtwAAAPoCAAAAAA==&#10;" filled="f" stroked="f">
                      <v:textbox inset="0,0,0,0">
                        <w:txbxContent>
                          <w:p w14:paraId="51ABFBA1" w14:textId="77777777" w:rsidR="00052B17" w:rsidRPr="00945CCC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qK9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TQaivcYAAADcAAAA&#10;DwAAAAAAAAAAAAAAAAAHAgAAZHJzL2Rvd25yZXYueG1sUEsFBgAAAAADAAMAtwAAAPoCAAAAAA==&#10;" filled="f" stroked="f">
                      <v:textbox inset="0,0,0,0">
                        <w:txbxContent>
                          <w:p w14:paraId="51B7C030" w14:textId="77777777" w:rsidR="00052B17" w:rsidRPr="00945CCC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" filled="f" stroked="f">
                      <v:textbox inset="0,0,0,0">
                        <w:txbxContent>
                          <w:p w14:paraId="7F741887" w14:textId="77777777" w:rsidR="00052B17" w:rsidRPr="005E4A3B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" filled="f" stroked="f">
                      <v:textbox inset="0,0,0,0">
                        <w:txbxContent>
                          <w:p w14:paraId="138D57DD" w14:textId="77777777" w:rsidR="00052B17" w:rsidRPr="005E4A3B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" filled="f" stroked="f">
                      <v:textbox inset="0,0,0,0">
                        <w:txbxContent>
                          <w:p w14:paraId="63F5276A" w14:textId="77777777" w:rsidR="00052B17" w:rsidRPr="000411E6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" filled="f" stroked="f">
                      <v:textbox inset="0,0,0,0">
                        <w:txbxContent>
                          <w:p w14:paraId="4EFA81FD" w14:textId="77777777" w:rsidR="00052B17" w:rsidRPr="000411E6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Bfx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0gWK/g9E46A3D4AAAD//wMAUEsBAi0AFAAGAAgAAAAhANvh9svuAAAAhQEAABMAAAAAAAAA&#10;AAAAAAAAAAAAAFtDb250ZW50X1R5cGVzXS54bWxQSwECLQAUAAYACAAAACEAWvQsW78AAAAVAQAA&#10;CwAAAAAAAAAAAAAAAAAfAQAAX3JlbHMvLnJlbHNQSwECLQAUAAYACAAAACEAScgX8cYAAADcAAAA&#10;DwAAAAAAAAAAAAAAAAAHAgAAZHJzL2Rvd25yZXYueG1sUEsFBgAAAAADAAMAtwAAAPoCAAAAAA==&#10;">
                <v:rect id="Rectangle 122" o:spid="_x0000_s1378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1xlxAAAANwAAAAPAAAAZHJzL2Rvd25yZXYueG1sRE9Na8JA&#10;EL0L/odlhF7EbFo0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Nz7XGXEAAAA3AAAAA8A&#10;AAAAAAAAAAAAAAAABwIAAGRycy9kb3ducmV2LnhtbFBLBQYAAAAAAwADALcAAAD4AgAAAAA=&#10;" filled="f" stroked="f">
                  <v:textbox inset="1pt,.4mm,1pt,1pt">
                    <w:txbxContent>
                      <w:p w14:paraId="3A0E0530" w14:textId="77777777" w:rsidR="00052B17" w:rsidRPr="006C5C53" w:rsidRDefault="00052B17" w:rsidP="001B1F0F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" filled="f" stroked="f">
                  <v:textbox inset="1pt,.4mm,1pt,1pt">
                    <w:txbxContent>
                      <w:p w14:paraId="13CE6BD0" w14:textId="77777777" w:rsidR="00052B17" w:rsidRPr="006C5C53" w:rsidRDefault="00052B17" w:rsidP="001B1F0F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4F15"/>
    <w:multiLevelType w:val="multilevel"/>
    <w:tmpl w:val="6264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1C69A4"/>
    <w:multiLevelType w:val="multilevel"/>
    <w:tmpl w:val="F400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3" w15:restartNumberingAfterBreak="0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5" w15:restartNumberingAfterBreak="0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6" w15:restartNumberingAfterBreak="0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8D77DC5"/>
    <w:multiLevelType w:val="multilevel"/>
    <w:tmpl w:val="763E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2" w15:restartNumberingAfterBreak="0">
    <w:nsid w:val="303E6AC9"/>
    <w:multiLevelType w:val="multilevel"/>
    <w:tmpl w:val="D804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380FCD"/>
    <w:multiLevelType w:val="multilevel"/>
    <w:tmpl w:val="B5BE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6" w15:restartNumberingAfterBreak="0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7" w15:restartNumberingAfterBreak="0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31" w15:restartNumberingAfterBreak="0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384466"/>
    <w:multiLevelType w:val="multilevel"/>
    <w:tmpl w:val="9806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C5F38CA"/>
    <w:multiLevelType w:val="multilevel"/>
    <w:tmpl w:val="A4E0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9" w15:restartNumberingAfterBreak="0">
    <w:nsid w:val="7A6369E9"/>
    <w:multiLevelType w:val="multilevel"/>
    <w:tmpl w:val="BF6C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903471">
    <w:abstractNumId w:val="38"/>
  </w:num>
  <w:num w:numId="2" w16cid:durableId="1037388013">
    <w:abstractNumId w:val="33"/>
  </w:num>
  <w:num w:numId="3" w16cid:durableId="1379627750">
    <w:abstractNumId w:val="12"/>
  </w:num>
  <w:num w:numId="4" w16cid:durableId="257834730">
    <w:abstractNumId w:val="5"/>
  </w:num>
  <w:num w:numId="5" w16cid:durableId="984771833">
    <w:abstractNumId w:val="40"/>
  </w:num>
  <w:num w:numId="6" w16cid:durableId="1343430306">
    <w:abstractNumId w:val="31"/>
  </w:num>
  <w:num w:numId="7" w16cid:durableId="132790711">
    <w:abstractNumId w:val="4"/>
  </w:num>
  <w:num w:numId="8" w16cid:durableId="6252059">
    <w:abstractNumId w:val="19"/>
  </w:num>
  <w:num w:numId="9" w16cid:durableId="1811902373">
    <w:abstractNumId w:val="7"/>
  </w:num>
  <w:num w:numId="10" w16cid:durableId="1986162272">
    <w:abstractNumId w:val="20"/>
  </w:num>
  <w:num w:numId="11" w16cid:durableId="964430245">
    <w:abstractNumId w:val="32"/>
  </w:num>
  <w:num w:numId="12" w16cid:durableId="33966361">
    <w:abstractNumId w:val="28"/>
  </w:num>
  <w:num w:numId="13" w16cid:durableId="1390418993">
    <w:abstractNumId w:val="2"/>
  </w:num>
  <w:num w:numId="14" w16cid:durableId="1423531960">
    <w:abstractNumId w:val="26"/>
  </w:num>
  <w:num w:numId="15" w16cid:durableId="1192914638">
    <w:abstractNumId w:val="18"/>
  </w:num>
  <w:num w:numId="16" w16cid:durableId="262886953">
    <w:abstractNumId w:val="34"/>
  </w:num>
  <w:num w:numId="17" w16cid:durableId="1275866385">
    <w:abstractNumId w:val="25"/>
  </w:num>
  <w:num w:numId="18" w16cid:durableId="1052539087">
    <w:abstractNumId w:val="30"/>
  </w:num>
  <w:num w:numId="19" w16cid:durableId="718163878">
    <w:abstractNumId w:val="1"/>
  </w:num>
  <w:num w:numId="20" w16cid:durableId="1095395974">
    <w:abstractNumId w:val="16"/>
  </w:num>
  <w:num w:numId="21" w16cid:durableId="752703422">
    <w:abstractNumId w:val="41"/>
  </w:num>
  <w:num w:numId="22" w16cid:durableId="1357806156">
    <w:abstractNumId w:val="41"/>
    <w:lvlOverride w:ilvl="0">
      <w:startOverride w:val="1"/>
    </w:lvlOverride>
  </w:num>
  <w:num w:numId="23" w16cid:durableId="1721007749">
    <w:abstractNumId w:val="5"/>
    <w:lvlOverride w:ilvl="0">
      <w:startOverride w:val="1"/>
    </w:lvlOverride>
  </w:num>
  <w:num w:numId="24" w16cid:durableId="876696376">
    <w:abstractNumId w:val="32"/>
    <w:lvlOverride w:ilvl="0">
      <w:startOverride w:val="1"/>
    </w:lvlOverride>
  </w:num>
  <w:num w:numId="25" w16cid:durableId="115522304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504519979">
    <w:abstractNumId w:val="15"/>
  </w:num>
  <w:num w:numId="27" w16cid:durableId="1430810517">
    <w:abstractNumId w:val="6"/>
  </w:num>
  <w:num w:numId="28" w16cid:durableId="784620223">
    <w:abstractNumId w:val="21"/>
  </w:num>
  <w:num w:numId="29" w16cid:durableId="1761564794">
    <w:abstractNumId w:val="29"/>
  </w:num>
  <w:num w:numId="30" w16cid:durableId="1930114656">
    <w:abstractNumId w:val="3"/>
  </w:num>
  <w:num w:numId="31" w16cid:durableId="855583377">
    <w:abstractNumId w:val="36"/>
  </w:num>
  <w:num w:numId="32" w16cid:durableId="138798908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886141690">
    <w:abstractNumId w:val="36"/>
    <w:lvlOverride w:ilvl="0">
      <w:startOverride w:val="1"/>
    </w:lvlOverride>
  </w:num>
  <w:num w:numId="34" w16cid:durableId="111443073">
    <w:abstractNumId w:val="9"/>
  </w:num>
  <w:num w:numId="35" w16cid:durableId="1300303256">
    <w:abstractNumId w:val="14"/>
  </w:num>
  <w:num w:numId="36" w16cid:durableId="1826623851">
    <w:abstractNumId w:val="8"/>
  </w:num>
  <w:num w:numId="37" w16cid:durableId="1535927135">
    <w:abstractNumId w:val="42"/>
  </w:num>
  <w:num w:numId="38" w16cid:durableId="1801991428">
    <w:abstractNumId w:val="23"/>
  </w:num>
  <w:num w:numId="39" w16cid:durableId="1286472235">
    <w:abstractNumId w:val="23"/>
    <w:lvlOverride w:ilvl="0">
      <w:startOverride w:val="1"/>
    </w:lvlOverride>
  </w:num>
  <w:num w:numId="40" w16cid:durableId="1977374815">
    <w:abstractNumId w:val="13"/>
  </w:num>
  <w:num w:numId="41" w16cid:durableId="1368599194">
    <w:abstractNumId w:val="11"/>
  </w:num>
  <w:num w:numId="42" w16cid:durableId="1960144604">
    <w:abstractNumId w:val="27"/>
  </w:num>
  <w:num w:numId="43" w16cid:durableId="2075659026">
    <w:abstractNumId w:val="24"/>
  </w:num>
  <w:num w:numId="44" w16cid:durableId="1016930912">
    <w:abstractNumId w:val="35"/>
  </w:num>
  <w:num w:numId="45" w16cid:durableId="1540238649">
    <w:abstractNumId w:val="39"/>
  </w:num>
  <w:num w:numId="46" w16cid:durableId="1420643058">
    <w:abstractNumId w:val="22"/>
  </w:num>
  <w:num w:numId="47" w16cid:durableId="119232297">
    <w:abstractNumId w:val="37"/>
  </w:num>
  <w:num w:numId="48" w16cid:durableId="919603737">
    <w:abstractNumId w:val="0"/>
  </w:num>
  <w:num w:numId="49" w16cid:durableId="1271428444">
    <w:abstractNumId w:val="10"/>
  </w:num>
  <w:num w:numId="50" w16cid:durableId="322777847">
    <w:abstractNumId w:val="1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ru-RU" w:vendorID="1" w:dllVersion="512" w:checkStyle="1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656B"/>
    <w:rsid w:val="00047CEA"/>
    <w:rsid w:val="00047E5B"/>
    <w:rsid w:val="000501A2"/>
    <w:rsid w:val="00050F69"/>
    <w:rsid w:val="00051DAF"/>
    <w:rsid w:val="00052358"/>
    <w:rsid w:val="0005289F"/>
    <w:rsid w:val="00052B17"/>
    <w:rsid w:val="00054E76"/>
    <w:rsid w:val="00055FCC"/>
    <w:rsid w:val="00057028"/>
    <w:rsid w:val="000575F9"/>
    <w:rsid w:val="00057E61"/>
    <w:rsid w:val="00061044"/>
    <w:rsid w:val="000611C2"/>
    <w:rsid w:val="000619CA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6DE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0C91"/>
    <w:rsid w:val="000911A6"/>
    <w:rsid w:val="00091D6A"/>
    <w:rsid w:val="00091FE0"/>
    <w:rsid w:val="00092E72"/>
    <w:rsid w:val="00093EC1"/>
    <w:rsid w:val="000953BF"/>
    <w:rsid w:val="00095751"/>
    <w:rsid w:val="00095B65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0AFE"/>
    <w:rsid w:val="000D135B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585E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2AAE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3D38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689A"/>
    <w:rsid w:val="00177176"/>
    <w:rsid w:val="00177243"/>
    <w:rsid w:val="0017792B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1F0F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677B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0D9A"/>
    <w:rsid w:val="00201651"/>
    <w:rsid w:val="002016EA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1D51"/>
    <w:rsid w:val="00232ABC"/>
    <w:rsid w:val="00233D57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1FDC"/>
    <w:rsid w:val="00262C43"/>
    <w:rsid w:val="00263273"/>
    <w:rsid w:val="002635C8"/>
    <w:rsid w:val="00263746"/>
    <w:rsid w:val="00263E41"/>
    <w:rsid w:val="00264594"/>
    <w:rsid w:val="002649A1"/>
    <w:rsid w:val="002654DF"/>
    <w:rsid w:val="0026666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378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B03CF"/>
    <w:rsid w:val="002B1F5D"/>
    <w:rsid w:val="002B29AF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33D3"/>
    <w:rsid w:val="002D5BD9"/>
    <w:rsid w:val="002D62F4"/>
    <w:rsid w:val="002D7A74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AF8"/>
    <w:rsid w:val="00342C00"/>
    <w:rsid w:val="00343090"/>
    <w:rsid w:val="003438E1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77521"/>
    <w:rsid w:val="0038024E"/>
    <w:rsid w:val="00380491"/>
    <w:rsid w:val="00382C71"/>
    <w:rsid w:val="00385AB4"/>
    <w:rsid w:val="0038650C"/>
    <w:rsid w:val="00386D01"/>
    <w:rsid w:val="0039075E"/>
    <w:rsid w:val="0039086E"/>
    <w:rsid w:val="00391324"/>
    <w:rsid w:val="003929E1"/>
    <w:rsid w:val="003935F0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A7CD1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D716E"/>
    <w:rsid w:val="003E0186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297"/>
    <w:rsid w:val="00405E0F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229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3135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67D8"/>
    <w:rsid w:val="00466F10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1A7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307A"/>
    <w:rsid w:val="0052671B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701FE"/>
    <w:rsid w:val="0057184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5967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B3E68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627"/>
    <w:rsid w:val="005E4788"/>
    <w:rsid w:val="005E483F"/>
    <w:rsid w:val="005E4C84"/>
    <w:rsid w:val="005E6579"/>
    <w:rsid w:val="005E6F27"/>
    <w:rsid w:val="005F0E6A"/>
    <w:rsid w:val="005F2F67"/>
    <w:rsid w:val="005F37EE"/>
    <w:rsid w:val="005F44A8"/>
    <w:rsid w:val="005F48B5"/>
    <w:rsid w:val="005F729A"/>
    <w:rsid w:val="006004A4"/>
    <w:rsid w:val="0060291F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0105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5B12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259ED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18BB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19B4"/>
    <w:rsid w:val="007E5D84"/>
    <w:rsid w:val="007E63EC"/>
    <w:rsid w:val="007E6B44"/>
    <w:rsid w:val="007F4719"/>
    <w:rsid w:val="007F4EB1"/>
    <w:rsid w:val="007F524C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5D08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569C"/>
    <w:rsid w:val="00836D9B"/>
    <w:rsid w:val="0083779C"/>
    <w:rsid w:val="008378D1"/>
    <w:rsid w:val="00841229"/>
    <w:rsid w:val="00843A33"/>
    <w:rsid w:val="00844B7B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3837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2BEE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1FB5"/>
    <w:rsid w:val="008D55DA"/>
    <w:rsid w:val="008D7990"/>
    <w:rsid w:val="008D79FD"/>
    <w:rsid w:val="008E094D"/>
    <w:rsid w:val="008E165C"/>
    <w:rsid w:val="008E3473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B34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3DD7"/>
    <w:rsid w:val="009B40F3"/>
    <w:rsid w:val="009C0048"/>
    <w:rsid w:val="009C021A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9D4"/>
    <w:rsid w:val="00A16BA0"/>
    <w:rsid w:val="00A208E9"/>
    <w:rsid w:val="00A20AC7"/>
    <w:rsid w:val="00A216A2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4AAA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5D27"/>
    <w:rsid w:val="00A76DB5"/>
    <w:rsid w:val="00A771A4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321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0C2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646C"/>
    <w:rsid w:val="00B2745D"/>
    <w:rsid w:val="00B27EA3"/>
    <w:rsid w:val="00B30C31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192D"/>
    <w:rsid w:val="00B72AF5"/>
    <w:rsid w:val="00B74A7E"/>
    <w:rsid w:val="00B7567B"/>
    <w:rsid w:val="00B75710"/>
    <w:rsid w:val="00B76B8E"/>
    <w:rsid w:val="00B76ED0"/>
    <w:rsid w:val="00B81BCB"/>
    <w:rsid w:val="00B81D6D"/>
    <w:rsid w:val="00B84B9B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426D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0E25"/>
    <w:rsid w:val="00C518CB"/>
    <w:rsid w:val="00C539C4"/>
    <w:rsid w:val="00C53A44"/>
    <w:rsid w:val="00C53AC2"/>
    <w:rsid w:val="00C55CEA"/>
    <w:rsid w:val="00C5770F"/>
    <w:rsid w:val="00C6105A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081A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97F8E"/>
    <w:rsid w:val="00CA050D"/>
    <w:rsid w:val="00CA16AD"/>
    <w:rsid w:val="00CA1F09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D013F"/>
    <w:rsid w:val="00CD3AC2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0B2"/>
    <w:rsid w:val="00D318F5"/>
    <w:rsid w:val="00D31C42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317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3924"/>
    <w:rsid w:val="00D7467D"/>
    <w:rsid w:val="00D75055"/>
    <w:rsid w:val="00D75118"/>
    <w:rsid w:val="00D755FD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15B5"/>
    <w:rsid w:val="00DF43F3"/>
    <w:rsid w:val="00DF4C62"/>
    <w:rsid w:val="00DF604E"/>
    <w:rsid w:val="00DF700E"/>
    <w:rsid w:val="00DF7580"/>
    <w:rsid w:val="00E00882"/>
    <w:rsid w:val="00E014A9"/>
    <w:rsid w:val="00E01C69"/>
    <w:rsid w:val="00E02DCE"/>
    <w:rsid w:val="00E06E27"/>
    <w:rsid w:val="00E07153"/>
    <w:rsid w:val="00E077E2"/>
    <w:rsid w:val="00E10079"/>
    <w:rsid w:val="00E1081E"/>
    <w:rsid w:val="00E10F88"/>
    <w:rsid w:val="00E14517"/>
    <w:rsid w:val="00E153A2"/>
    <w:rsid w:val="00E161C0"/>
    <w:rsid w:val="00E16A32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4E07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3B0E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37A7"/>
    <w:rsid w:val="00EB4501"/>
    <w:rsid w:val="00EB5531"/>
    <w:rsid w:val="00EB67E2"/>
    <w:rsid w:val="00EB6A01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0B2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053"/>
    <w:rsid w:val="00F34D38"/>
    <w:rsid w:val="00F37A19"/>
    <w:rsid w:val="00F41155"/>
    <w:rsid w:val="00F4146E"/>
    <w:rsid w:val="00F420F5"/>
    <w:rsid w:val="00F4266A"/>
    <w:rsid w:val="00F42781"/>
    <w:rsid w:val="00F428BE"/>
    <w:rsid w:val="00F43383"/>
    <w:rsid w:val="00F50A32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6E0E"/>
    <w:rsid w:val="00F976BE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846"/>
    <w:rsid w:val="00FB4081"/>
    <w:rsid w:val="00FB490A"/>
    <w:rsid w:val="00FB5B38"/>
    <w:rsid w:val="00FC0E09"/>
    <w:rsid w:val="00FC23CE"/>
    <w:rsid w:val="00FC2B1B"/>
    <w:rsid w:val="00FC3300"/>
    <w:rsid w:val="00FC33E3"/>
    <w:rsid w:val="00FC4C62"/>
    <w:rsid w:val="00FC6188"/>
    <w:rsid w:val="00FC6D25"/>
    <w:rsid w:val="00FC74D8"/>
    <w:rsid w:val="00FD06D0"/>
    <w:rsid w:val="00FD0FDC"/>
    <w:rsid w:val="00FD1DFD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0EE1E38"/>
  <w15:docId w15:val="{5C936577-D1DB-4608-B861-F9E8A9572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805D08"/>
    <w:rPr>
      <w:sz w:val="24"/>
    </w:rPr>
  </w:style>
  <w:style w:type="paragraph" w:styleId="1">
    <w:name w:val="heading 1"/>
    <w:next w:val="34b"/>
    <w:link w:val="10"/>
    <w:qFormat/>
    <w:rsid w:val="00805D08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805D08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805D08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805D08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805D08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805D08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805D08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805D08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805D08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4c">
    <w:name w:val="34_Знак_Сообщение_системы"/>
    <w:rsid w:val="00805D08"/>
    <w:rPr>
      <w:rFonts w:ascii="Calibri" w:hAnsi="Calibri"/>
    </w:rPr>
  </w:style>
  <w:style w:type="paragraph" w:customStyle="1" w:styleId="34b">
    <w:name w:val="34_Абзац_Обычный"/>
    <w:link w:val="34d"/>
    <w:qFormat/>
    <w:rsid w:val="00805D08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805D08"/>
    <w:rPr>
      <w:sz w:val="24"/>
      <w:lang w:eastAsia="x-none"/>
    </w:rPr>
  </w:style>
  <w:style w:type="character" w:customStyle="1" w:styleId="10">
    <w:name w:val="Заголовок 1 Знак"/>
    <w:link w:val="1"/>
    <w:rsid w:val="00805D08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805D08"/>
    <w:rPr>
      <w:b/>
      <w:sz w:val="32"/>
    </w:rPr>
  </w:style>
  <w:style w:type="character" w:customStyle="1" w:styleId="30">
    <w:name w:val="Заголовок 3 Знак"/>
    <w:link w:val="3"/>
    <w:rsid w:val="00805D08"/>
    <w:rPr>
      <w:b/>
      <w:bCs/>
      <w:sz w:val="28"/>
    </w:rPr>
  </w:style>
  <w:style w:type="character" w:customStyle="1" w:styleId="40">
    <w:name w:val="Заголовок 4 Знак"/>
    <w:link w:val="4"/>
    <w:rsid w:val="00805D08"/>
    <w:rPr>
      <w:b/>
      <w:sz w:val="24"/>
    </w:rPr>
  </w:style>
  <w:style w:type="character" w:customStyle="1" w:styleId="50">
    <w:name w:val="Заголовок 5 Знак"/>
    <w:link w:val="5"/>
    <w:rsid w:val="00805D08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805D08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805D08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805D08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805D08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805D08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805D08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805D08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805D08"/>
    <w:rPr>
      <w:u w:val="single"/>
    </w:rPr>
  </w:style>
  <w:style w:type="paragraph" w:customStyle="1" w:styleId="349">
    <w:name w:val="34_Список_Библиография"/>
    <w:basedOn w:val="34b"/>
    <w:rsid w:val="00805D08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9C021A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805D08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805D08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805D08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805D08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805D08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9C021A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805D08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9C021A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805D08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805D08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805D08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805D08"/>
    <w:rPr>
      <w:b w:val="0"/>
      <w:i/>
    </w:rPr>
  </w:style>
  <w:style w:type="character" w:customStyle="1" w:styleId="34fc">
    <w:name w:val="34_Знак_Название_файла"/>
    <w:qFormat/>
    <w:rsid w:val="00805D08"/>
    <w:rPr>
      <w:rFonts w:ascii="Calibri" w:hAnsi="Calibri"/>
    </w:rPr>
  </w:style>
  <w:style w:type="character" w:customStyle="1" w:styleId="34fd">
    <w:name w:val="34_Знак_Термин"/>
    <w:rsid w:val="00805D08"/>
    <w:rPr>
      <w:i/>
    </w:rPr>
  </w:style>
  <w:style w:type="character" w:customStyle="1" w:styleId="34fe">
    <w:name w:val="34_Знак_Полужирный"/>
    <w:rsid w:val="00805D08"/>
    <w:rPr>
      <w:b/>
    </w:rPr>
  </w:style>
  <w:style w:type="character" w:customStyle="1" w:styleId="34ff">
    <w:name w:val="34_Знак_Верхний_индекс"/>
    <w:rsid w:val="00805D08"/>
    <w:rPr>
      <w:vertAlign w:val="superscript"/>
    </w:rPr>
  </w:style>
  <w:style w:type="character" w:customStyle="1" w:styleId="3424">
    <w:name w:val="34_Список_Марк_2 Знак"/>
    <w:link w:val="3423"/>
    <w:rsid w:val="002D33D3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805D08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805D08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805D08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805D08"/>
    <w:pPr>
      <w:numPr>
        <w:numId w:val="31"/>
      </w:numPr>
    </w:pPr>
  </w:style>
  <w:style w:type="character" w:customStyle="1" w:styleId="3419">
    <w:name w:val="34_Список_Марк_1 Знак"/>
    <w:link w:val="3413"/>
    <w:rsid w:val="009C021A"/>
    <w:rPr>
      <w:sz w:val="24"/>
      <w:lang w:eastAsia="x-none"/>
    </w:rPr>
  </w:style>
  <w:style w:type="paragraph" w:styleId="a4">
    <w:name w:val="footnote text"/>
    <w:basedOn w:val="34b"/>
    <w:link w:val="a5"/>
    <w:rsid w:val="00805D08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805D08"/>
    <w:pPr>
      <w:numPr>
        <w:numId w:val="30"/>
      </w:numPr>
    </w:pPr>
  </w:style>
  <w:style w:type="character" w:customStyle="1" w:styleId="341a">
    <w:name w:val="34_Список_Нум_1 Знак"/>
    <w:link w:val="341"/>
    <w:rsid w:val="009C021A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805D08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9C021A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805D08"/>
    <w:pPr>
      <w:keepNext/>
    </w:pPr>
  </w:style>
  <w:style w:type="paragraph" w:customStyle="1" w:styleId="34f1">
    <w:name w:val="34_Рамка_Основной"/>
    <w:basedOn w:val="34b"/>
    <w:link w:val="34f0"/>
    <w:rsid w:val="00805D08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805D08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805D08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805D08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805D08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805D08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805D08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805D08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805D08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805D08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805D08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805D08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805D08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805D08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805D08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9C021A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805D08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805D08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805D08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805D08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805D08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805D08"/>
    <w:rPr>
      <w:sz w:val="18"/>
      <w:lang w:eastAsia="x-none"/>
    </w:rPr>
  </w:style>
  <w:style w:type="paragraph" w:customStyle="1" w:styleId="34fff1">
    <w:name w:val="34_Листинг"/>
    <w:basedOn w:val="34b"/>
    <w:rsid w:val="00805D08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805D08"/>
    <w:rPr>
      <w:b/>
    </w:rPr>
  </w:style>
  <w:style w:type="paragraph" w:customStyle="1" w:styleId="3440">
    <w:name w:val="34_Заголовок_4_Приложение"/>
    <w:basedOn w:val="4"/>
    <w:next w:val="34b"/>
    <w:rsid w:val="00805D08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805D08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805D08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805D08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805D08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805D08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805D08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805D08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805D08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805D08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805D08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805D08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805D08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805D08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805D0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805D08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805D08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805D08"/>
  </w:style>
  <w:style w:type="paragraph" w:customStyle="1" w:styleId="34fffb">
    <w:name w:val="34_Пример_Заголовок"/>
    <w:basedOn w:val="34f8"/>
    <w:next w:val="34f8"/>
    <w:rsid w:val="00805D08"/>
    <w:pPr>
      <w:keepNext/>
      <w:spacing w:after="120"/>
    </w:pPr>
    <w:rPr>
      <w:b/>
      <w:lang w:eastAsia="ru-RU"/>
    </w:rPr>
  </w:style>
  <w:style w:type="character" w:styleId="a7">
    <w:name w:val="FollowedHyperlink"/>
    <w:rsid w:val="00805D08"/>
    <w:rPr>
      <w:color w:val="auto"/>
    </w:rPr>
  </w:style>
  <w:style w:type="character" w:customStyle="1" w:styleId="34fffc">
    <w:name w:val="34_Знак_Нижний_индекс"/>
    <w:rsid w:val="00805D08"/>
    <w:rPr>
      <w:vertAlign w:val="subscript"/>
    </w:rPr>
  </w:style>
  <w:style w:type="character" w:styleId="a8">
    <w:name w:val="footnote reference"/>
    <w:basedOn w:val="a1"/>
    <w:semiHidden/>
    <w:rsid w:val="00805D08"/>
    <w:rPr>
      <w:vertAlign w:val="superscript"/>
    </w:rPr>
  </w:style>
  <w:style w:type="paragraph" w:styleId="a9">
    <w:name w:val="header"/>
    <w:basedOn w:val="34b"/>
    <w:link w:val="aa"/>
    <w:rsid w:val="00805D08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805D08"/>
    <w:rPr>
      <w:lang w:eastAsia="x-none"/>
    </w:rPr>
  </w:style>
  <w:style w:type="paragraph" w:styleId="ab">
    <w:name w:val="footer"/>
    <w:basedOn w:val="34b"/>
    <w:link w:val="ac"/>
    <w:rsid w:val="00805D08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805D08"/>
    <w:rPr>
      <w:lang w:eastAsia="x-none"/>
    </w:rPr>
  </w:style>
  <w:style w:type="numbering" w:customStyle="1" w:styleId="a">
    <w:name w:val="Приложение"/>
    <w:uiPriority w:val="99"/>
    <w:rsid w:val="00805D08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805D08"/>
    <w:pPr>
      <w:keepNext/>
    </w:pPr>
  </w:style>
  <w:style w:type="character" w:customStyle="1" w:styleId="3434">
    <w:name w:val="34_Список_Марк_3 Знак"/>
    <w:basedOn w:val="34d"/>
    <w:link w:val="3432"/>
    <w:rsid w:val="002D33D3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805D08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805D08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9C021A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9C021A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9C021A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805D08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805D08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805D08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9C021A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805D08"/>
    <w:pPr>
      <w:keepNext/>
    </w:pPr>
  </w:style>
  <w:style w:type="character" w:customStyle="1" w:styleId="34ffff0">
    <w:name w:val="34_Процедура_Подшаг Знак"/>
    <w:basedOn w:val="34d"/>
    <w:link w:val="344"/>
    <w:rsid w:val="009C021A"/>
    <w:rPr>
      <w:sz w:val="24"/>
      <w:lang w:eastAsia="x-none"/>
    </w:rPr>
  </w:style>
  <w:style w:type="character" w:customStyle="1" w:styleId="34ffff2">
    <w:name w:val="34_Знак_Клавиши"/>
    <w:rsid w:val="00805D08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805D08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805D08"/>
  </w:style>
  <w:style w:type="paragraph" w:styleId="ad">
    <w:name w:val="caption"/>
    <w:basedOn w:val="34b"/>
    <w:next w:val="34b"/>
    <w:rsid w:val="00C8081A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805D08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805D08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805D08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9C021A"/>
    <w:rPr>
      <w:sz w:val="24"/>
      <w:lang w:eastAsia="x-none"/>
    </w:rPr>
  </w:style>
  <w:style w:type="character" w:customStyle="1" w:styleId="ae">
    <w:name w:val="Основной текст Знак"/>
    <w:semiHidden/>
    <w:rsid w:val="00805D08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805D08"/>
    <w:rPr>
      <w:rFonts w:ascii="Arial" w:hAnsi="Arial"/>
    </w:rPr>
  </w:style>
  <w:style w:type="character" w:customStyle="1" w:styleId="af0">
    <w:name w:val="Тема примечания Знак"/>
    <w:semiHidden/>
    <w:rsid w:val="00805D08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805D08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805D08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805D08"/>
  </w:style>
  <w:style w:type="character" w:styleId="af3">
    <w:name w:val="annotation reference"/>
    <w:semiHidden/>
    <w:rsid w:val="00805D08"/>
    <w:rPr>
      <w:sz w:val="16"/>
      <w:szCs w:val="16"/>
    </w:rPr>
  </w:style>
  <w:style w:type="character" w:styleId="af4">
    <w:name w:val="page number"/>
    <w:rsid w:val="00805D08"/>
  </w:style>
  <w:style w:type="paragraph" w:styleId="af5">
    <w:name w:val="Body Text"/>
    <w:basedOn w:val="a0"/>
    <w:link w:val="13"/>
    <w:semiHidden/>
    <w:unhideWhenUsed/>
    <w:rsid w:val="00805D08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805D08"/>
    <w:rPr>
      <w:sz w:val="24"/>
    </w:rPr>
  </w:style>
  <w:style w:type="paragraph" w:styleId="af6">
    <w:name w:val="annotation subject"/>
    <w:basedOn w:val="af2"/>
    <w:next w:val="af2"/>
    <w:link w:val="14"/>
    <w:semiHidden/>
    <w:rsid w:val="00805D08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805D08"/>
    <w:rPr>
      <w:b/>
      <w:bCs/>
    </w:rPr>
  </w:style>
  <w:style w:type="paragraph" w:styleId="af7">
    <w:name w:val="Balloon Text"/>
    <w:basedOn w:val="a0"/>
    <w:link w:val="15"/>
    <w:semiHidden/>
    <w:rsid w:val="00805D08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805D08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805D08"/>
  </w:style>
  <w:style w:type="paragraph" w:customStyle="1" w:styleId="34ffff9">
    <w:name w:val="34_ТЛ_Подпись"/>
    <w:basedOn w:val="34f6"/>
    <w:rsid w:val="00805D08"/>
  </w:style>
  <w:style w:type="paragraph" w:customStyle="1" w:styleId="34ffffa">
    <w:name w:val="34_ТЛ_Подпись_скрытый"/>
    <w:basedOn w:val="34ffff9"/>
    <w:rsid w:val="00805D08"/>
    <w:rPr>
      <w:vanish/>
    </w:rPr>
  </w:style>
  <w:style w:type="paragraph" w:customStyle="1" w:styleId="34ffffb">
    <w:name w:val="34_Комментарий_Философта"/>
    <w:basedOn w:val="34b"/>
    <w:rsid w:val="00805D08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805D08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805D08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805D08"/>
    <w:rPr>
      <w:b/>
    </w:rPr>
  </w:style>
  <w:style w:type="paragraph" w:customStyle="1" w:styleId="34ffffe">
    <w:name w:val="34_Таблица_Сноска_Линия"/>
    <w:basedOn w:val="34fff7"/>
    <w:next w:val="34fff7"/>
    <w:rsid w:val="00805D08"/>
    <w:pPr>
      <w:keepNext/>
    </w:pPr>
  </w:style>
  <w:style w:type="paragraph" w:customStyle="1" w:styleId="34fffff">
    <w:name w:val="34_Таблица_Примечание"/>
    <w:basedOn w:val="34fff7"/>
    <w:rsid w:val="00805D08"/>
  </w:style>
  <w:style w:type="character" w:customStyle="1" w:styleId="34fffff0">
    <w:name w:val="34_Знак_Значение"/>
    <w:qFormat/>
    <w:rsid w:val="00805D08"/>
    <w:rPr>
      <w:rFonts w:ascii="Calibri" w:hAnsi="Calibri"/>
    </w:rPr>
  </w:style>
  <w:style w:type="character" w:styleId="af8">
    <w:name w:val="Hyperlink"/>
    <w:uiPriority w:val="99"/>
    <w:rsid w:val="00805D08"/>
    <w:rPr>
      <w:color w:val="0000FF"/>
      <w:u w:val="single"/>
    </w:rPr>
  </w:style>
  <w:style w:type="paragraph" w:customStyle="1" w:styleId="34fffff1">
    <w:name w:val="34_Рисунок_Подпись"/>
    <w:basedOn w:val="34b"/>
    <w:rsid w:val="00805D08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805D08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805D0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805D08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805D08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805D08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805D08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095B65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805D08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805D08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805D08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805D08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805D08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805D08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805D08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805D08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805D08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805D08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805D08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805D08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805D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48">
    <w:name w:val="34_Список_Нумерованный"/>
    <w:basedOn w:val="a3"/>
    <w:uiPriority w:val="99"/>
    <w:rsid w:val="00C8081A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805D08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805D08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805D08"/>
    <w:pPr>
      <w:jc w:val="center"/>
    </w:pPr>
  </w:style>
  <w:style w:type="paragraph" w:customStyle="1" w:styleId="3411">
    <w:name w:val="34_Таблица_Список_Марк_1_без_отступа"/>
    <w:basedOn w:val="34ff6"/>
    <w:rsid w:val="00805D08"/>
    <w:pPr>
      <w:numPr>
        <w:numId w:val="41"/>
      </w:numPr>
    </w:pPr>
  </w:style>
  <w:style w:type="paragraph" w:customStyle="1" w:styleId="34fffff9">
    <w:name w:val="34_Формула"/>
    <w:basedOn w:val="a0"/>
    <w:rsid w:val="00805D08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805D08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805D08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77A529-03B1-43CB-892C-24FB4B256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25</TotalTime>
  <Pages>14</Pages>
  <Words>3155</Words>
  <Characters>22692</Characters>
  <Application>Microsoft Office Word</Application>
  <DocSecurity>0</DocSecurity>
  <Lines>4538</Lines>
  <Paragraphs>957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технологического процесса обработки данных</vt:lpstr>
    </vt:vector>
  </TitlesOfParts>
  <Company>ООО НПП «ЭСН»</Company>
  <LinksUpToDate>false</LinksUpToDate>
  <CharactersWithSpaces>24890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технологического процесса обработки данных</dc:title>
  <dc:creator>Oksana</dc:creator>
  <cp:lastModifiedBy>Илья Чураков</cp:lastModifiedBy>
  <cp:revision>3</cp:revision>
  <cp:lastPrinted>2014-09-08T01:50:00Z</cp:lastPrinted>
  <dcterms:created xsi:type="dcterms:W3CDTF">2025-09-14T08:26:00Z</dcterms:created>
  <dcterms:modified xsi:type="dcterms:W3CDTF">2025-09-14T09:22:00Z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Том 42</vt:lpwstr>
  </property>
  <property fmtid="{D5CDD505-2E9C-101B-9397-08002B2CF9AE}" pid="4" name="краткое_название_системы">
    <vt:lpwstr>878.2023</vt:lpwstr>
  </property>
  <property fmtid="{D5CDD505-2E9C-101B-9397-08002B2CF9AE}" pid="5" name="полное_название_системы">
    <vt:lpwstr>Строительство водогрейной котельной 400 Гкал/час на территории Ивановской ТЭЦ-2</vt:lpwstr>
  </property>
  <property fmtid="{D5CDD505-2E9C-101B-9397-08002B2CF9AE}" pid="6" name="шифр_системы">
    <vt:lpwstr>878.2023</vt:lpwstr>
  </property>
  <property fmtid="{D5CDD505-2E9C-101B-9397-08002B2CF9AE}" pid="7" name="обозначение_документа">
    <vt:lpwstr>878.2023-АСУ ТП.ПГ</vt:lpwstr>
  </property>
  <property fmtid="{D5CDD505-2E9C-101B-9397-08002B2CF9AE}" pid="8" name="год_издания">
    <vt:lpwstr>2025</vt:lpwstr>
  </property>
</Properties>
</file>