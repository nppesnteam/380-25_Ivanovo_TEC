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29C3" w14:textId="3515C88B" w:rsidR="00C34A25" w:rsidRDefault="00C34A25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123F88">
        <w:t>ООО НПП «ЭСН»</w:t>
      </w:r>
      <w:r>
        <w:fldChar w:fldCharType="end"/>
      </w:r>
    </w:p>
    <w:p w14:paraId="7C1023BC" w14:textId="77777777" w:rsidR="00C34A25" w:rsidRPr="00C816E8" w:rsidRDefault="00C34A2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C34A25" w:rsidRPr="00C816E8" w14:paraId="4D1AF4A5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09F882FD" w14:textId="7097D309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1DC5ECD2" w14:textId="72CAFEA4" w:rsidR="00C34A25" w:rsidRPr="00C816E8" w:rsidRDefault="00C34A25" w:rsidP="00345A40">
            <w:pPr>
              <w:pStyle w:val="34ffff8"/>
            </w:pPr>
          </w:p>
        </w:tc>
      </w:tr>
      <w:tr w:rsidR="00C34A25" w:rsidRPr="00C816E8" w14:paraId="07F77874" w14:textId="77777777" w:rsidTr="00345A40">
        <w:trPr>
          <w:trHeight w:val="630"/>
        </w:trPr>
        <w:tc>
          <w:tcPr>
            <w:tcW w:w="5554" w:type="dxa"/>
            <w:vMerge/>
          </w:tcPr>
          <w:p w14:paraId="1E2829A9" w14:textId="77777777" w:rsidR="00C34A25" w:rsidRPr="00C816E8" w:rsidRDefault="00C34A25" w:rsidP="00345A40"/>
        </w:tc>
        <w:tc>
          <w:tcPr>
            <w:tcW w:w="4563" w:type="dxa"/>
          </w:tcPr>
          <w:p w14:paraId="05D2EDBF" w14:textId="0B87EB0C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29669F1E" w14:textId="77777777" w:rsidTr="00345A40">
        <w:trPr>
          <w:trHeight w:val="353"/>
        </w:trPr>
        <w:tc>
          <w:tcPr>
            <w:tcW w:w="5554" w:type="dxa"/>
            <w:vMerge/>
          </w:tcPr>
          <w:p w14:paraId="3BD4B93B" w14:textId="77777777" w:rsidR="00C34A25" w:rsidRPr="00C816E8" w:rsidRDefault="00C34A25" w:rsidP="00345A40"/>
        </w:tc>
        <w:tc>
          <w:tcPr>
            <w:tcW w:w="4563" w:type="dxa"/>
          </w:tcPr>
          <w:p w14:paraId="3782A0FB" w14:textId="7850D8B0" w:rsidR="00C34A25" w:rsidRPr="00C816E8" w:rsidRDefault="00C34A25" w:rsidP="00B617AD">
            <w:pPr>
              <w:pStyle w:val="34ffff9"/>
            </w:pPr>
          </w:p>
        </w:tc>
      </w:tr>
    </w:tbl>
    <w:p w14:paraId="60F304E2" w14:textId="77777777" w:rsidR="00C34A25" w:rsidRPr="00C816E8" w:rsidRDefault="00C34A25" w:rsidP="00801734">
      <w:pPr>
        <w:pStyle w:val="34f5"/>
      </w:pPr>
    </w:p>
    <w:p w14:paraId="660F3AC6" w14:textId="77777777" w:rsidR="00C34A25" w:rsidRDefault="00C34A25" w:rsidP="00801734">
      <w:pPr>
        <w:pStyle w:val="34f5"/>
      </w:pPr>
    </w:p>
    <w:p w14:paraId="714EB49D" w14:textId="77777777" w:rsidR="00C34A25" w:rsidRDefault="00C34A25" w:rsidP="00801734">
      <w:pPr>
        <w:pStyle w:val="34f5"/>
      </w:pPr>
    </w:p>
    <w:p w14:paraId="7373E072" w14:textId="77777777" w:rsidR="00C34A25" w:rsidRPr="00C816E8" w:rsidRDefault="00C34A25" w:rsidP="00801734">
      <w:pPr>
        <w:pStyle w:val="34f5"/>
      </w:pPr>
    </w:p>
    <w:p w14:paraId="3F766788" w14:textId="77777777" w:rsidR="00C34A25" w:rsidRPr="00C816E8" w:rsidRDefault="00C34A25" w:rsidP="00801734">
      <w:pPr>
        <w:pStyle w:val="34f5"/>
      </w:pPr>
    </w:p>
    <w:p w14:paraId="3C6E9876" w14:textId="705F1940" w:rsidR="00C34A25" w:rsidRPr="00C816E8" w:rsidRDefault="00123F88" w:rsidP="00801734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79DBA85A" w14:textId="5F8FC158" w:rsidR="00C34A25" w:rsidRPr="00C816E8" w:rsidRDefault="00C34A25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123F88">
          <w:t>878.2023</w:t>
        </w:r>
      </w:fldSimple>
      <w:r w:rsidRPr="00C816E8">
        <w:t>)</w:t>
      </w:r>
    </w:p>
    <w:p w14:paraId="7AD67B74" w14:textId="7A133C34" w:rsidR="00C34A25" w:rsidRPr="00C816E8" w:rsidRDefault="00123F88" w:rsidP="00801734">
      <w:pPr>
        <w:pStyle w:val="34ffd"/>
      </w:pPr>
      <w:fldSimple w:instr=" DOCPROPERTY  Title  \* MERGEFORMAT ">
        <w:r>
          <w:t>Схемы принципиальные управления</w:t>
        </w:r>
      </w:fldSimple>
    </w:p>
    <w:p w14:paraId="114B0D9A" w14:textId="56F2B33A" w:rsidR="00C34A25" w:rsidRDefault="00C34A25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123F88">
        <w:t>878.2023-АСУ ТП.СБ.2</w:t>
      </w:r>
      <w:r w:rsidRPr="00C816E8">
        <w:fldChar w:fldCharType="end"/>
      </w:r>
    </w:p>
    <w:p w14:paraId="07557530" w14:textId="77777777" w:rsidR="00C34A25" w:rsidRPr="00060351" w:rsidRDefault="00C34A25" w:rsidP="00801734">
      <w:pPr>
        <w:pStyle w:val="34f5"/>
      </w:pPr>
    </w:p>
    <w:p w14:paraId="747D544D" w14:textId="77777777" w:rsidR="007E2AB8" w:rsidRPr="00060351" w:rsidRDefault="007E2AB8" w:rsidP="00801734">
      <w:pPr>
        <w:pStyle w:val="34f5"/>
      </w:pPr>
    </w:p>
    <w:p w14:paraId="07181213" w14:textId="014F357C" w:rsidR="00C34A25" w:rsidRDefault="00A71C2B" w:rsidP="00801734">
      <w:pPr>
        <w:pStyle w:val="34f5"/>
      </w:pPr>
      <w:r>
        <w:t>Том 42</w:t>
      </w:r>
    </w:p>
    <w:p w14:paraId="417A1F5F" w14:textId="77777777" w:rsidR="00C34A25" w:rsidRDefault="00C34A25" w:rsidP="00801734">
      <w:pPr>
        <w:pStyle w:val="34f5"/>
      </w:pPr>
    </w:p>
    <w:p w14:paraId="05124965" w14:textId="77777777" w:rsidR="00C34A25" w:rsidRDefault="00C34A2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C34A25" w:rsidRPr="00C816E8" w14:paraId="6AAF4593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29965EEA" w14:textId="56C39390" w:rsidR="00C34A25" w:rsidRPr="00C816E8" w:rsidRDefault="00C34A25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08C40BD5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64068F2B" w14:textId="77777777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4AF7B317" w14:textId="77777777" w:rsidTr="00345A40">
        <w:trPr>
          <w:trHeight w:val="868"/>
        </w:trPr>
        <w:tc>
          <w:tcPr>
            <w:tcW w:w="4564" w:type="dxa"/>
          </w:tcPr>
          <w:p w14:paraId="610D1A40" w14:textId="43B8EDE6" w:rsidR="00C34A25" w:rsidRPr="00C816E8" w:rsidRDefault="00C34A25" w:rsidP="00345A40">
            <w:pPr>
              <w:pStyle w:val="34ffff9"/>
            </w:pPr>
          </w:p>
        </w:tc>
        <w:tc>
          <w:tcPr>
            <w:tcW w:w="990" w:type="dxa"/>
          </w:tcPr>
          <w:p w14:paraId="4EB50122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10F9672C" w14:textId="2800DA06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72EBF2E4" w14:textId="77777777" w:rsidTr="00345A40">
        <w:trPr>
          <w:trHeight w:val="404"/>
        </w:trPr>
        <w:tc>
          <w:tcPr>
            <w:tcW w:w="4564" w:type="dxa"/>
          </w:tcPr>
          <w:p w14:paraId="21B15072" w14:textId="065283D1" w:rsidR="00C34A25" w:rsidRPr="00C816E8" w:rsidRDefault="00C34A25" w:rsidP="00345A40">
            <w:pPr>
              <w:pStyle w:val="34ffff9"/>
            </w:pPr>
          </w:p>
        </w:tc>
        <w:tc>
          <w:tcPr>
            <w:tcW w:w="990" w:type="dxa"/>
          </w:tcPr>
          <w:p w14:paraId="2A67E2C8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6EE8C574" w14:textId="288B629A" w:rsidR="00C34A25" w:rsidRPr="00C816E8" w:rsidRDefault="00C34A25" w:rsidP="00B617AD">
            <w:pPr>
              <w:pStyle w:val="34ffff9"/>
            </w:pPr>
          </w:p>
        </w:tc>
      </w:tr>
      <w:tr w:rsidR="00C34A25" w:rsidRPr="00C816E8" w14:paraId="02AC0F6D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60D2097D" w14:textId="77777777" w:rsidR="00C34A25" w:rsidRPr="00C816E8" w:rsidRDefault="00C34A25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74C2F991" w14:textId="77777777" w:rsidR="00C34A25" w:rsidRPr="00C816E8" w:rsidRDefault="00C34A25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76ED24DC" w14:textId="77777777" w:rsidR="00C34A25" w:rsidRPr="00C816E8" w:rsidRDefault="00C34A25" w:rsidP="00345A40">
            <w:pPr>
              <w:pStyle w:val="34ffff8"/>
            </w:pPr>
          </w:p>
        </w:tc>
      </w:tr>
      <w:tr w:rsidR="00C34A25" w:rsidRPr="00C816E8" w14:paraId="460EE18F" w14:textId="77777777" w:rsidTr="00345A40">
        <w:trPr>
          <w:trHeight w:val="864"/>
        </w:trPr>
        <w:tc>
          <w:tcPr>
            <w:tcW w:w="4564" w:type="dxa"/>
          </w:tcPr>
          <w:p w14:paraId="1DD873AF" w14:textId="2243A27D" w:rsidR="00C34A25" w:rsidRPr="00C816E8" w:rsidRDefault="00C34A25" w:rsidP="00345A40">
            <w:pPr>
              <w:pStyle w:val="34ffff9"/>
            </w:pPr>
          </w:p>
        </w:tc>
        <w:tc>
          <w:tcPr>
            <w:tcW w:w="990" w:type="dxa"/>
          </w:tcPr>
          <w:p w14:paraId="13DAC510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4AC6C20A" w14:textId="2697A28C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3C321C1A" w14:textId="77777777" w:rsidTr="00345A40">
        <w:trPr>
          <w:trHeight w:val="643"/>
        </w:trPr>
        <w:tc>
          <w:tcPr>
            <w:tcW w:w="4564" w:type="dxa"/>
          </w:tcPr>
          <w:p w14:paraId="6995AF52" w14:textId="54AA723D" w:rsidR="00C34A25" w:rsidRPr="00C816E8" w:rsidRDefault="00C34A25" w:rsidP="00B617AD">
            <w:pPr>
              <w:pStyle w:val="34ffff9"/>
            </w:pPr>
          </w:p>
        </w:tc>
        <w:tc>
          <w:tcPr>
            <w:tcW w:w="990" w:type="dxa"/>
          </w:tcPr>
          <w:p w14:paraId="2E73CB16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3CB9BA70" w14:textId="17BD4FC8" w:rsidR="00C34A25" w:rsidRPr="00C816E8" w:rsidRDefault="00C34A25" w:rsidP="00B617AD">
            <w:pPr>
              <w:pStyle w:val="34ffff9"/>
            </w:pPr>
          </w:p>
        </w:tc>
      </w:tr>
    </w:tbl>
    <w:p w14:paraId="696CDADF" w14:textId="77777777" w:rsidR="00C34A25" w:rsidRPr="00801734" w:rsidRDefault="00C34A25" w:rsidP="00801734">
      <w:pPr>
        <w:pStyle w:val="34f5"/>
        <w:rPr>
          <w:lang w:val="en-US"/>
        </w:rPr>
      </w:pPr>
    </w:p>
    <w:p w14:paraId="10159D84" w14:textId="77777777" w:rsidR="00E3465E" w:rsidRPr="00E3465E" w:rsidRDefault="00E3465E" w:rsidP="00264594">
      <w:pPr>
        <w:pStyle w:val="34f5"/>
      </w:pPr>
    </w:p>
    <w:p w14:paraId="28489823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04013FA0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7065EF2E" w14:textId="5038F3C8" w:rsidR="00123F88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7600954" w:history="1">
        <w:r w:rsidR="00123F88" w:rsidRPr="00D85B64">
          <w:rPr>
            <w:rStyle w:val="af8"/>
          </w:rPr>
          <w:t xml:space="preserve">1 Схема АСУ ТП ВК </w:t>
        </w:r>
        <w:r w:rsidR="00123F88" w:rsidRPr="00D85B64">
          <w:rPr>
            <w:rStyle w:val="af8"/>
            <w:lang w:val="en-US"/>
          </w:rPr>
          <w:t>F</w:t>
        </w:r>
        <w:r w:rsidR="00123F88" w:rsidRPr="00D85B64">
          <w:rPr>
            <w:rStyle w:val="af8"/>
          </w:rPr>
          <w:t>0</w:t>
        </w:r>
        <w:r w:rsidR="00123F88" w:rsidRPr="00D85B64">
          <w:rPr>
            <w:rStyle w:val="af8"/>
            <w:lang w:val="en-US"/>
          </w:rPr>
          <w:t>CJU</w:t>
        </w:r>
        <w:r w:rsidR="00123F88" w:rsidRPr="00D85B64">
          <w:rPr>
            <w:rStyle w:val="af8"/>
          </w:rPr>
          <w:t>01</w:t>
        </w:r>
        <w:r w:rsidR="00123F88">
          <w:rPr>
            <w:webHidden/>
          </w:rPr>
          <w:tab/>
        </w:r>
        <w:r w:rsidR="00123F88">
          <w:rPr>
            <w:webHidden/>
          </w:rPr>
          <w:fldChar w:fldCharType="begin"/>
        </w:r>
        <w:r w:rsidR="00123F88">
          <w:rPr>
            <w:webHidden/>
          </w:rPr>
          <w:instrText xml:space="preserve"> PAGEREF _Toc207600954 \h </w:instrText>
        </w:r>
        <w:r w:rsidR="00123F88">
          <w:rPr>
            <w:webHidden/>
          </w:rPr>
        </w:r>
        <w:r w:rsidR="00123F88">
          <w:rPr>
            <w:webHidden/>
          </w:rPr>
          <w:fldChar w:fldCharType="separate"/>
        </w:r>
        <w:r w:rsidR="000161C0">
          <w:rPr>
            <w:webHidden/>
          </w:rPr>
          <w:t>3</w:t>
        </w:r>
        <w:r w:rsidR="00123F88">
          <w:rPr>
            <w:webHidden/>
          </w:rPr>
          <w:fldChar w:fldCharType="end"/>
        </w:r>
      </w:hyperlink>
    </w:p>
    <w:p w14:paraId="1195B020" w14:textId="2D564803" w:rsidR="00123F88" w:rsidRDefault="00123F88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600955" w:history="1">
        <w:r w:rsidRPr="00D85B64">
          <w:rPr>
            <w:rStyle w:val="af8"/>
          </w:rPr>
          <w:t xml:space="preserve">2 Схема АСУ Здания теплообменников </w:t>
        </w:r>
        <w:r w:rsidRPr="00D85B64">
          <w:rPr>
            <w:rStyle w:val="af8"/>
            <w:lang w:val="en-US"/>
          </w:rPr>
          <w:t>N</w:t>
        </w:r>
        <w:r w:rsidRPr="00D85B64">
          <w:rPr>
            <w:rStyle w:val="af8"/>
          </w:rPr>
          <w:t>1</w:t>
        </w:r>
        <w:r w:rsidRPr="00D85B64">
          <w:rPr>
            <w:rStyle w:val="af8"/>
            <w:lang w:val="en-US"/>
          </w:rPr>
          <w:t>CJU</w:t>
        </w:r>
        <w:r w:rsidRPr="00D85B64">
          <w:rPr>
            <w:rStyle w:val="af8"/>
          </w:rPr>
          <w:t>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_Toc207600955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161C0">
          <w:rPr>
            <w:webHidden/>
          </w:rPr>
          <w:t>122</w:t>
        </w:r>
        <w:r>
          <w:rPr>
            <w:webHidden/>
          </w:rPr>
          <w:fldChar w:fldCharType="end"/>
        </w:r>
      </w:hyperlink>
    </w:p>
    <w:p w14:paraId="36926B35" w14:textId="6AD4EFE9" w:rsidR="00123F88" w:rsidRDefault="00123F88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600956" w:history="1">
        <w:r w:rsidRPr="00D85B64">
          <w:rPr>
            <w:rStyle w:val="af8"/>
          </w:rPr>
          <w:t>3 Схема АСУ ТП</w:t>
        </w:r>
        <w:r w:rsidRPr="00D85B64">
          <w:rPr>
            <w:rStyle w:val="af8"/>
          </w:rPr>
          <w:t xml:space="preserve"> </w:t>
        </w:r>
        <w:r w:rsidRPr="00D85B64">
          <w:rPr>
            <w:rStyle w:val="af8"/>
          </w:rPr>
          <w:t xml:space="preserve">НАБ </w:t>
        </w:r>
        <w:r w:rsidRPr="00D85B64">
          <w:rPr>
            <w:rStyle w:val="af8"/>
            <w:lang w:val="en-US"/>
          </w:rPr>
          <w:t>N</w:t>
        </w:r>
        <w:r w:rsidRPr="00D85B64">
          <w:rPr>
            <w:rStyle w:val="af8"/>
          </w:rPr>
          <w:t>2</w:t>
        </w:r>
        <w:r w:rsidRPr="00D85B64">
          <w:rPr>
            <w:rStyle w:val="af8"/>
            <w:lang w:val="en-US"/>
          </w:rPr>
          <w:t>CJU</w:t>
        </w:r>
        <w:r w:rsidRPr="00D85B64">
          <w:rPr>
            <w:rStyle w:val="af8"/>
          </w:rPr>
          <w:t>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_Toc207600956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161C0">
          <w:rPr>
            <w:webHidden/>
          </w:rPr>
          <w:t>211</w:t>
        </w:r>
        <w:r>
          <w:rPr>
            <w:webHidden/>
          </w:rPr>
          <w:fldChar w:fldCharType="end"/>
        </w:r>
      </w:hyperlink>
    </w:p>
    <w:p w14:paraId="2A2790D8" w14:textId="79BE3B95" w:rsidR="00123F88" w:rsidRDefault="00123F88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600957" w:history="1">
        <w:r w:rsidRPr="00D85B64">
          <w:rPr>
            <w:rStyle w:val="af8"/>
          </w:rPr>
          <w:t>4 Схема АСУ ГРП-1</w:t>
        </w:r>
        <w:r w:rsidRPr="00D85B64">
          <w:rPr>
            <w:rStyle w:val="af8"/>
            <w:lang w:val="en-US"/>
          </w:rPr>
          <w:t xml:space="preserve"> E1CJU01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_Toc207600957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161C0">
          <w:rPr>
            <w:webHidden/>
          </w:rPr>
          <w:t>243</w:t>
        </w:r>
        <w:r>
          <w:rPr>
            <w:webHidden/>
          </w:rPr>
          <w:fldChar w:fldCharType="end"/>
        </w:r>
      </w:hyperlink>
    </w:p>
    <w:p w14:paraId="4AEC77F9" w14:textId="426684CC" w:rsidR="00123F88" w:rsidRDefault="00123F88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600958" w:history="1">
        <w:r w:rsidRPr="00D85B64">
          <w:rPr>
            <w:rStyle w:val="af8"/>
          </w:rPr>
          <w:t>5 Схема АСУ ГРП-2</w:t>
        </w:r>
        <w:r w:rsidRPr="00D85B64">
          <w:rPr>
            <w:rStyle w:val="af8"/>
            <w:lang w:val="en-US"/>
          </w:rPr>
          <w:t xml:space="preserve"> E2CJU01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_Toc207600958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161C0">
          <w:rPr>
            <w:webHidden/>
          </w:rPr>
          <w:t>255</w:t>
        </w:r>
        <w:r>
          <w:rPr>
            <w:webHidden/>
          </w:rPr>
          <w:fldChar w:fldCharType="end"/>
        </w:r>
      </w:hyperlink>
    </w:p>
    <w:p w14:paraId="6CC36C90" w14:textId="377D7976" w:rsidR="00123F88" w:rsidRDefault="00123F88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600959" w:history="1">
        <w:r w:rsidRPr="00D85B64">
          <w:rPr>
            <w:rStyle w:val="af8"/>
          </w:rPr>
          <w:t>6 Схема АСУ ЭТО</w:t>
        </w:r>
        <w:r w:rsidRPr="00D85B64">
          <w:rPr>
            <w:rStyle w:val="af8"/>
            <w:lang w:val="en-US"/>
          </w:rPr>
          <w:t xml:space="preserve"> E3CJU01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_Toc207600959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161C0">
          <w:rPr>
            <w:webHidden/>
          </w:rPr>
          <w:t>278</w:t>
        </w:r>
        <w:r>
          <w:rPr>
            <w:webHidden/>
          </w:rPr>
          <w:fldChar w:fldCharType="end"/>
        </w:r>
      </w:hyperlink>
    </w:p>
    <w:p w14:paraId="576876FC" w14:textId="2028B9BD" w:rsidR="00BA4372" w:rsidRDefault="00380491" w:rsidP="00E10079">
      <w:pPr>
        <w:pStyle w:val="34b"/>
      </w:pPr>
      <w:r>
        <w:fldChar w:fldCharType="end"/>
      </w:r>
    </w:p>
    <w:p w14:paraId="5DA992E9" w14:textId="77777777" w:rsidR="0082002C" w:rsidRDefault="0082002C" w:rsidP="009B5EB3">
      <w:pPr>
        <w:pStyle w:val="34fffa"/>
      </w:pPr>
    </w:p>
    <w:p w14:paraId="4D75EE07" w14:textId="77777777" w:rsidR="0082002C" w:rsidRDefault="0082002C" w:rsidP="009B5EB3">
      <w:pPr>
        <w:pStyle w:val="34fffa"/>
        <w:sectPr w:rsidR="0082002C" w:rsidSect="00AA3EF8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40396646" w14:textId="4DFB604C" w:rsidR="00F44E56" w:rsidRDefault="00A71C2B" w:rsidP="00F44E56">
      <w:pPr>
        <w:pStyle w:val="1"/>
        <w:rPr>
          <w:lang w:val="ru-RU"/>
        </w:rPr>
      </w:pPr>
      <w:bookmarkStart w:id="0" w:name="_Toc207600954"/>
      <w:r>
        <w:rPr>
          <w:lang w:val="ru-RU"/>
        </w:rPr>
        <w:lastRenderedPageBreak/>
        <w:t>Схема АСУ ТП ВК</w:t>
      </w:r>
      <w:r w:rsidRPr="00A71C2B">
        <w:rPr>
          <w:lang w:val="ru-RU"/>
        </w:rPr>
        <w:t xml:space="preserve"> </w:t>
      </w:r>
      <w:r>
        <w:rPr>
          <w:lang w:val="en-US"/>
        </w:rPr>
        <w:t>F</w:t>
      </w:r>
      <w:r w:rsidRPr="00A71C2B">
        <w:rPr>
          <w:lang w:val="ru-RU"/>
        </w:rPr>
        <w:t>0</w:t>
      </w:r>
      <w:r>
        <w:rPr>
          <w:lang w:val="en-US"/>
        </w:rPr>
        <w:t>CJU</w:t>
      </w:r>
      <w:r w:rsidRPr="00A71C2B">
        <w:rPr>
          <w:lang w:val="ru-RU"/>
        </w:rPr>
        <w:t>01</w:t>
      </w:r>
      <w:bookmarkEnd w:id="0"/>
    </w:p>
    <w:p w14:paraId="2E3365C9" w14:textId="77777777" w:rsidR="00123F88" w:rsidRDefault="00123F88">
      <w:r>
        <w:br w:type="page"/>
      </w:r>
    </w:p>
    <w:p w14:paraId="5A42ECEF" w14:textId="51EE26C7" w:rsidR="00123F88" w:rsidRDefault="00123F88"/>
    <w:p w14:paraId="57615F7B" w14:textId="77777777" w:rsidR="002149B7" w:rsidRDefault="002149B7">
      <w:r>
        <w:br w:type="page"/>
      </w:r>
    </w:p>
    <w:p w14:paraId="11ABE45A" w14:textId="3BB98649" w:rsidR="00B1728C" w:rsidRDefault="00123F88">
      <w:r>
        <w:lastRenderedPageBreak/>
        <w:br w:type="page"/>
      </w:r>
      <w:r w:rsidR="00B1728C">
        <w:lastRenderedPageBreak/>
        <w:br w:type="page"/>
      </w:r>
    </w:p>
    <w:p w14:paraId="3AB75C6D" w14:textId="77777777" w:rsidR="00123F88" w:rsidRDefault="00123F88"/>
    <w:p w14:paraId="3CC11DF9" w14:textId="77777777" w:rsidR="00123F88" w:rsidRDefault="00123F88">
      <w:r>
        <w:br w:type="page"/>
      </w:r>
    </w:p>
    <w:p w14:paraId="55B07223" w14:textId="77777777" w:rsidR="00123F88" w:rsidRDefault="00123F88">
      <w:r>
        <w:lastRenderedPageBreak/>
        <w:br w:type="page"/>
      </w:r>
    </w:p>
    <w:p w14:paraId="3ACA29D1" w14:textId="77777777" w:rsidR="00123F88" w:rsidRDefault="00123F88">
      <w:r>
        <w:lastRenderedPageBreak/>
        <w:br w:type="page"/>
      </w:r>
    </w:p>
    <w:p w14:paraId="0971770D" w14:textId="77777777" w:rsidR="00123F88" w:rsidRDefault="00123F88">
      <w:r>
        <w:lastRenderedPageBreak/>
        <w:br w:type="page"/>
      </w:r>
    </w:p>
    <w:p w14:paraId="12FF3E95" w14:textId="77777777" w:rsidR="00123F88" w:rsidRDefault="00123F88">
      <w:r>
        <w:lastRenderedPageBreak/>
        <w:br w:type="page"/>
      </w:r>
    </w:p>
    <w:p w14:paraId="499EE7C1" w14:textId="77777777" w:rsidR="00123F88" w:rsidRDefault="00123F88">
      <w:r>
        <w:lastRenderedPageBreak/>
        <w:br w:type="page"/>
      </w:r>
    </w:p>
    <w:p w14:paraId="2240E574" w14:textId="77777777" w:rsidR="00123F88" w:rsidRDefault="00123F88">
      <w:r>
        <w:lastRenderedPageBreak/>
        <w:br w:type="page"/>
      </w:r>
    </w:p>
    <w:p w14:paraId="1A53B21A" w14:textId="77777777" w:rsidR="00123F88" w:rsidRDefault="00123F88">
      <w:r>
        <w:lastRenderedPageBreak/>
        <w:br w:type="page"/>
      </w:r>
    </w:p>
    <w:p w14:paraId="2AEDE926" w14:textId="77777777" w:rsidR="00123F88" w:rsidRDefault="00123F88">
      <w:r>
        <w:lastRenderedPageBreak/>
        <w:br w:type="page"/>
      </w:r>
    </w:p>
    <w:p w14:paraId="61078A9D" w14:textId="77777777" w:rsidR="00123F88" w:rsidRDefault="00123F88">
      <w:r>
        <w:lastRenderedPageBreak/>
        <w:br w:type="page"/>
      </w:r>
    </w:p>
    <w:p w14:paraId="1607BF4E" w14:textId="77777777" w:rsidR="00123F88" w:rsidRDefault="00123F88">
      <w:r>
        <w:lastRenderedPageBreak/>
        <w:br w:type="page"/>
      </w:r>
    </w:p>
    <w:p w14:paraId="186FD89D" w14:textId="77777777" w:rsidR="00123F88" w:rsidRDefault="00123F88">
      <w:r>
        <w:lastRenderedPageBreak/>
        <w:br w:type="page"/>
      </w:r>
    </w:p>
    <w:p w14:paraId="452ABADC" w14:textId="77777777" w:rsidR="00123F88" w:rsidRDefault="00123F88">
      <w:r>
        <w:lastRenderedPageBreak/>
        <w:br w:type="page"/>
      </w:r>
    </w:p>
    <w:p w14:paraId="6A146618" w14:textId="77777777" w:rsidR="00123F88" w:rsidRDefault="00123F88">
      <w:r>
        <w:lastRenderedPageBreak/>
        <w:br w:type="page"/>
      </w:r>
    </w:p>
    <w:p w14:paraId="5595F165" w14:textId="77777777" w:rsidR="00123F88" w:rsidRDefault="00123F88">
      <w:r>
        <w:lastRenderedPageBreak/>
        <w:br w:type="page"/>
      </w:r>
    </w:p>
    <w:p w14:paraId="5157ECB2" w14:textId="77777777" w:rsidR="00123F88" w:rsidRDefault="00123F88">
      <w:r>
        <w:lastRenderedPageBreak/>
        <w:br w:type="page"/>
      </w:r>
    </w:p>
    <w:p w14:paraId="34BD7CD8" w14:textId="77777777" w:rsidR="00123F88" w:rsidRDefault="00123F88">
      <w:r>
        <w:lastRenderedPageBreak/>
        <w:br w:type="page"/>
      </w:r>
    </w:p>
    <w:p w14:paraId="7E5CC814" w14:textId="77777777" w:rsidR="00123F88" w:rsidRDefault="00123F88">
      <w:r>
        <w:lastRenderedPageBreak/>
        <w:br w:type="page"/>
      </w:r>
    </w:p>
    <w:p w14:paraId="3FFE64AF" w14:textId="77777777" w:rsidR="00123F88" w:rsidRDefault="00123F88">
      <w:r>
        <w:lastRenderedPageBreak/>
        <w:br w:type="page"/>
      </w:r>
    </w:p>
    <w:p w14:paraId="6EC849A7" w14:textId="77777777" w:rsidR="00123F88" w:rsidRDefault="00123F88">
      <w:r>
        <w:lastRenderedPageBreak/>
        <w:br w:type="page"/>
      </w:r>
    </w:p>
    <w:p w14:paraId="6B3FB03E" w14:textId="77777777" w:rsidR="00123F88" w:rsidRDefault="00123F88">
      <w:r>
        <w:lastRenderedPageBreak/>
        <w:br w:type="page"/>
      </w:r>
    </w:p>
    <w:p w14:paraId="4B935EDD" w14:textId="77777777" w:rsidR="00123F88" w:rsidRDefault="00123F88">
      <w:r>
        <w:lastRenderedPageBreak/>
        <w:br w:type="page"/>
      </w:r>
    </w:p>
    <w:p w14:paraId="16167C1D" w14:textId="77777777" w:rsidR="00123F88" w:rsidRDefault="00123F88">
      <w:r>
        <w:lastRenderedPageBreak/>
        <w:br w:type="page"/>
      </w:r>
    </w:p>
    <w:p w14:paraId="6FC39F88" w14:textId="77777777" w:rsidR="00123F88" w:rsidRDefault="00123F88">
      <w:r>
        <w:lastRenderedPageBreak/>
        <w:br w:type="page"/>
      </w:r>
    </w:p>
    <w:p w14:paraId="36FBD98F" w14:textId="77777777" w:rsidR="00123F88" w:rsidRDefault="00123F88">
      <w:r>
        <w:lastRenderedPageBreak/>
        <w:br w:type="page"/>
      </w:r>
    </w:p>
    <w:p w14:paraId="0F7FDE88" w14:textId="77777777" w:rsidR="00123F88" w:rsidRDefault="00123F88">
      <w:r>
        <w:lastRenderedPageBreak/>
        <w:br w:type="page"/>
      </w:r>
    </w:p>
    <w:p w14:paraId="14C97284" w14:textId="77777777" w:rsidR="00123F88" w:rsidRDefault="00123F88">
      <w:r>
        <w:lastRenderedPageBreak/>
        <w:br w:type="page"/>
      </w:r>
    </w:p>
    <w:p w14:paraId="634C69F0" w14:textId="77777777" w:rsidR="00123F88" w:rsidRDefault="00123F88">
      <w:r>
        <w:lastRenderedPageBreak/>
        <w:br w:type="page"/>
      </w:r>
    </w:p>
    <w:p w14:paraId="76EDC730" w14:textId="77777777" w:rsidR="00123F88" w:rsidRDefault="00123F88">
      <w:r>
        <w:lastRenderedPageBreak/>
        <w:br w:type="page"/>
      </w:r>
    </w:p>
    <w:p w14:paraId="560CF4F2" w14:textId="77777777" w:rsidR="00123F88" w:rsidRDefault="00123F88">
      <w:r>
        <w:lastRenderedPageBreak/>
        <w:br w:type="page"/>
      </w:r>
    </w:p>
    <w:p w14:paraId="73A46F03" w14:textId="77777777" w:rsidR="00123F88" w:rsidRDefault="00123F88">
      <w:r>
        <w:lastRenderedPageBreak/>
        <w:br w:type="page"/>
      </w:r>
    </w:p>
    <w:p w14:paraId="72544ED2" w14:textId="77777777" w:rsidR="00123F88" w:rsidRDefault="00123F88">
      <w:r>
        <w:lastRenderedPageBreak/>
        <w:br w:type="page"/>
      </w:r>
    </w:p>
    <w:p w14:paraId="43B9D951" w14:textId="77777777" w:rsidR="00123F88" w:rsidRDefault="00123F88">
      <w:r>
        <w:lastRenderedPageBreak/>
        <w:br w:type="page"/>
      </w:r>
    </w:p>
    <w:p w14:paraId="71CAED05" w14:textId="77777777" w:rsidR="00123F88" w:rsidRDefault="00123F88">
      <w:r>
        <w:lastRenderedPageBreak/>
        <w:br w:type="page"/>
      </w:r>
    </w:p>
    <w:p w14:paraId="731EE5E9" w14:textId="77777777" w:rsidR="00123F88" w:rsidRDefault="00123F88">
      <w:r>
        <w:lastRenderedPageBreak/>
        <w:br w:type="page"/>
      </w:r>
    </w:p>
    <w:p w14:paraId="262B3F94" w14:textId="77777777" w:rsidR="00123F88" w:rsidRDefault="00123F88">
      <w:r>
        <w:lastRenderedPageBreak/>
        <w:br w:type="page"/>
      </w:r>
    </w:p>
    <w:p w14:paraId="0C5CDC27" w14:textId="77777777" w:rsidR="00123F88" w:rsidRDefault="00123F88">
      <w:r>
        <w:lastRenderedPageBreak/>
        <w:br w:type="page"/>
      </w:r>
    </w:p>
    <w:p w14:paraId="1ACA103E" w14:textId="77777777" w:rsidR="00123F88" w:rsidRDefault="00123F88">
      <w:r>
        <w:lastRenderedPageBreak/>
        <w:br w:type="page"/>
      </w:r>
    </w:p>
    <w:p w14:paraId="5E87ACE6" w14:textId="77777777" w:rsidR="00123F88" w:rsidRDefault="00123F88">
      <w:r>
        <w:lastRenderedPageBreak/>
        <w:br w:type="page"/>
      </w:r>
    </w:p>
    <w:p w14:paraId="3C271B93" w14:textId="77777777" w:rsidR="00123F88" w:rsidRDefault="00123F88">
      <w:r>
        <w:lastRenderedPageBreak/>
        <w:br w:type="page"/>
      </w:r>
    </w:p>
    <w:p w14:paraId="60ABC4A3" w14:textId="77777777" w:rsidR="00123F88" w:rsidRDefault="00123F88">
      <w:r>
        <w:lastRenderedPageBreak/>
        <w:br w:type="page"/>
      </w:r>
    </w:p>
    <w:p w14:paraId="7460E67C" w14:textId="77777777" w:rsidR="00123F88" w:rsidRDefault="00123F88">
      <w:r>
        <w:lastRenderedPageBreak/>
        <w:br w:type="page"/>
      </w:r>
    </w:p>
    <w:p w14:paraId="2976413D" w14:textId="77777777" w:rsidR="00123F88" w:rsidRDefault="00123F88">
      <w:r>
        <w:lastRenderedPageBreak/>
        <w:br w:type="page"/>
      </w:r>
    </w:p>
    <w:p w14:paraId="0CA8EDCF" w14:textId="77777777" w:rsidR="00123F88" w:rsidRDefault="00123F88">
      <w:r>
        <w:lastRenderedPageBreak/>
        <w:br w:type="page"/>
      </w:r>
    </w:p>
    <w:p w14:paraId="74B3EBD5" w14:textId="77777777" w:rsidR="00123F88" w:rsidRDefault="00123F88">
      <w:r>
        <w:lastRenderedPageBreak/>
        <w:br w:type="page"/>
      </w:r>
    </w:p>
    <w:p w14:paraId="6E333DCE" w14:textId="77777777" w:rsidR="00123F88" w:rsidRDefault="00123F88">
      <w:r>
        <w:lastRenderedPageBreak/>
        <w:br w:type="page"/>
      </w:r>
    </w:p>
    <w:p w14:paraId="5784FA2C" w14:textId="77777777" w:rsidR="00123F88" w:rsidRDefault="00123F88">
      <w:r>
        <w:lastRenderedPageBreak/>
        <w:br w:type="page"/>
      </w:r>
    </w:p>
    <w:p w14:paraId="4107C447" w14:textId="77777777" w:rsidR="00123F88" w:rsidRDefault="00123F88">
      <w:r>
        <w:lastRenderedPageBreak/>
        <w:br w:type="page"/>
      </w:r>
    </w:p>
    <w:p w14:paraId="75534DAB" w14:textId="77777777" w:rsidR="00123F88" w:rsidRDefault="00123F88">
      <w:r>
        <w:lastRenderedPageBreak/>
        <w:br w:type="page"/>
      </w:r>
    </w:p>
    <w:p w14:paraId="43BA8724" w14:textId="77777777" w:rsidR="00123F88" w:rsidRDefault="00123F88">
      <w:r>
        <w:lastRenderedPageBreak/>
        <w:br w:type="page"/>
      </w:r>
    </w:p>
    <w:p w14:paraId="40DEBCA8" w14:textId="77777777" w:rsidR="00123F88" w:rsidRDefault="00123F88">
      <w:r>
        <w:lastRenderedPageBreak/>
        <w:br w:type="page"/>
      </w:r>
    </w:p>
    <w:p w14:paraId="414ADE47" w14:textId="77777777" w:rsidR="00123F88" w:rsidRDefault="00123F88">
      <w:r>
        <w:lastRenderedPageBreak/>
        <w:br w:type="page"/>
      </w:r>
    </w:p>
    <w:p w14:paraId="1AF26F23" w14:textId="77777777" w:rsidR="00123F88" w:rsidRDefault="00123F88">
      <w:r>
        <w:lastRenderedPageBreak/>
        <w:br w:type="page"/>
      </w:r>
    </w:p>
    <w:p w14:paraId="13A84E3F" w14:textId="77777777" w:rsidR="00123F88" w:rsidRDefault="00123F88">
      <w:r>
        <w:lastRenderedPageBreak/>
        <w:br w:type="page"/>
      </w:r>
    </w:p>
    <w:p w14:paraId="1FA902E8" w14:textId="77777777" w:rsidR="00123F88" w:rsidRDefault="00123F88">
      <w:r>
        <w:lastRenderedPageBreak/>
        <w:br w:type="page"/>
      </w:r>
    </w:p>
    <w:p w14:paraId="289D615F" w14:textId="77777777" w:rsidR="00123F88" w:rsidRDefault="00123F88">
      <w:r>
        <w:lastRenderedPageBreak/>
        <w:br w:type="page"/>
      </w:r>
    </w:p>
    <w:p w14:paraId="6BB6FD20" w14:textId="77777777" w:rsidR="00123F88" w:rsidRDefault="00123F88">
      <w:r>
        <w:lastRenderedPageBreak/>
        <w:br w:type="page"/>
      </w:r>
    </w:p>
    <w:p w14:paraId="7FF96043" w14:textId="77777777" w:rsidR="00123F88" w:rsidRDefault="00123F88">
      <w:r>
        <w:lastRenderedPageBreak/>
        <w:br w:type="page"/>
      </w:r>
    </w:p>
    <w:p w14:paraId="1682F2D5" w14:textId="77777777" w:rsidR="00123F88" w:rsidRDefault="00123F88">
      <w:r>
        <w:lastRenderedPageBreak/>
        <w:br w:type="page"/>
      </w:r>
    </w:p>
    <w:p w14:paraId="02D519C7" w14:textId="77777777" w:rsidR="00123F88" w:rsidRDefault="00123F88">
      <w:r>
        <w:lastRenderedPageBreak/>
        <w:br w:type="page"/>
      </w:r>
    </w:p>
    <w:p w14:paraId="7A2C4B40" w14:textId="77777777" w:rsidR="00123F88" w:rsidRDefault="00123F88">
      <w:r>
        <w:lastRenderedPageBreak/>
        <w:br w:type="page"/>
      </w:r>
    </w:p>
    <w:p w14:paraId="60F73C7E" w14:textId="77777777" w:rsidR="00123F88" w:rsidRDefault="00123F88">
      <w:r>
        <w:lastRenderedPageBreak/>
        <w:br w:type="page"/>
      </w:r>
    </w:p>
    <w:p w14:paraId="18B7C522" w14:textId="77777777" w:rsidR="00123F88" w:rsidRDefault="00123F88">
      <w:r>
        <w:lastRenderedPageBreak/>
        <w:br w:type="page"/>
      </w:r>
    </w:p>
    <w:p w14:paraId="257A1770" w14:textId="77777777" w:rsidR="00123F88" w:rsidRDefault="00123F88">
      <w:r>
        <w:lastRenderedPageBreak/>
        <w:br w:type="page"/>
      </w:r>
    </w:p>
    <w:p w14:paraId="11B9ED62" w14:textId="77777777" w:rsidR="00123F88" w:rsidRDefault="00123F88">
      <w:r>
        <w:lastRenderedPageBreak/>
        <w:br w:type="page"/>
      </w:r>
    </w:p>
    <w:p w14:paraId="0A605222" w14:textId="77777777" w:rsidR="00123F88" w:rsidRDefault="00123F88">
      <w:r>
        <w:lastRenderedPageBreak/>
        <w:br w:type="page"/>
      </w:r>
    </w:p>
    <w:p w14:paraId="076AFB1C" w14:textId="77777777" w:rsidR="00123F88" w:rsidRDefault="00123F88">
      <w:r>
        <w:lastRenderedPageBreak/>
        <w:br w:type="page"/>
      </w:r>
    </w:p>
    <w:p w14:paraId="0702058E" w14:textId="77777777" w:rsidR="00123F88" w:rsidRDefault="00123F88">
      <w:r>
        <w:lastRenderedPageBreak/>
        <w:br w:type="page"/>
      </w:r>
    </w:p>
    <w:p w14:paraId="3CED1C98" w14:textId="77777777" w:rsidR="00123F88" w:rsidRDefault="00123F88">
      <w:r>
        <w:lastRenderedPageBreak/>
        <w:br w:type="page"/>
      </w:r>
    </w:p>
    <w:p w14:paraId="089B0BAD" w14:textId="77777777" w:rsidR="00123F88" w:rsidRDefault="00123F88">
      <w:r>
        <w:lastRenderedPageBreak/>
        <w:br w:type="page"/>
      </w:r>
    </w:p>
    <w:p w14:paraId="2359F234" w14:textId="77777777" w:rsidR="00123F88" w:rsidRDefault="00123F88">
      <w:r>
        <w:lastRenderedPageBreak/>
        <w:br w:type="page"/>
      </w:r>
    </w:p>
    <w:p w14:paraId="36864D6C" w14:textId="77777777" w:rsidR="00123F88" w:rsidRDefault="00123F88">
      <w:r>
        <w:lastRenderedPageBreak/>
        <w:br w:type="page"/>
      </w:r>
    </w:p>
    <w:p w14:paraId="29DF0B60" w14:textId="77777777" w:rsidR="00123F88" w:rsidRDefault="00123F88">
      <w:r>
        <w:lastRenderedPageBreak/>
        <w:br w:type="page"/>
      </w:r>
    </w:p>
    <w:p w14:paraId="3AB02124" w14:textId="77777777" w:rsidR="00123F88" w:rsidRDefault="00123F88">
      <w:r>
        <w:lastRenderedPageBreak/>
        <w:br w:type="page"/>
      </w:r>
    </w:p>
    <w:p w14:paraId="62A86CA9" w14:textId="77777777" w:rsidR="00123F88" w:rsidRDefault="00123F88">
      <w:r>
        <w:lastRenderedPageBreak/>
        <w:br w:type="page"/>
      </w:r>
    </w:p>
    <w:p w14:paraId="07AE910A" w14:textId="77777777" w:rsidR="00123F88" w:rsidRDefault="00123F88">
      <w:r>
        <w:lastRenderedPageBreak/>
        <w:br w:type="page"/>
      </w:r>
    </w:p>
    <w:p w14:paraId="20590155" w14:textId="77777777" w:rsidR="00123F88" w:rsidRDefault="00123F88">
      <w:r>
        <w:lastRenderedPageBreak/>
        <w:br w:type="page"/>
      </w:r>
    </w:p>
    <w:p w14:paraId="175A0DEB" w14:textId="77777777" w:rsidR="00123F88" w:rsidRDefault="00123F88">
      <w:r>
        <w:lastRenderedPageBreak/>
        <w:br w:type="page"/>
      </w:r>
    </w:p>
    <w:p w14:paraId="1FDA6843" w14:textId="77777777" w:rsidR="00123F88" w:rsidRDefault="00123F88">
      <w:r>
        <w:lastRenderedPageBreak/>
        <w:br w:type="page"/>
      </w:r>
    </w:p>
    <w:p w14:paraId="2C10F0FA" w14:textId="77777777" w:rsidR="00123F88" w:rsidRDefault="00123F88">
      <w:r>
        <w:lastRenderedPageBreak/>
        <w:br w:type="page"/>
      </w:r>
    </w:p>
    <w:p w14:paraId="1EACE65D" w14:textId="77777777" w:rsidR="00123F88" w:rsidRDefault="00123F88">
      <w:r>
        <w:lastRenderedPageBreak/>
        <w:br w:type="page"/>
      </w:r>
    </w:p>
    <w:p w14:paraId="3DE0A4E0" w14:textId="77777777" w:rsidR="00123F88" w:rsidRDefault="00123F88">
      <w:r>
        <w:lastRenderedPageBreak/>
        <w:br w:type="page"/>
      </w:r>
    </w:p>
    <w:p w14:paraId="26B39066" w14:textId="77777777" w:rsidR="00123F88" w:rsidRDefault="00123F88">
      <w:r>
        <w:lastRenderedPageBreak/>
        <w:br w:type="page"/>
      </w:r>
    </w:p>
    <w:p w14:paraId="03FF210B" w14:textId="77777777" w:rsidR="00123F88" w:rsidRDefault="00123F88">
      <w:r>
        <w:lastRenderedPageBreak/>
        <w:br w:type="page"/>
      </w:r>
    </w:p>
    <w:p w14:paraId="2CC38271" w14:textId="77777777" w:rsidR="00123F88" w:rsidRDefault="00123F88">
      <w:r>
        <w:lastRenderedPageBreak/>
        <w:br w:type="page"/>
      </w:r>
    </w:p>
    <w:p w14:paraId="5AE6B99A" w14:textId="77777777" w:rsidR="00123F88" w:rsidRDefault="00123F88">
      <w:r>
        <w:lastRenderedPageBreak/>
        <w:br w:type="page"/>
      </w:r>
    </w:p>
    <w:p w14:paraId="0C63E531" w14:textId="77777777" w:rsidR="00123F88" w:rsidRDefault="00123F88">
      <w:r>
        <w:lastRenderedPageBreak/>
        <w:br w:type="page"/>
      </w:r>
    </w:p>
    <w:p w14:paraId="3F8FCC54" w14:textId="77777777" w:rsidR="00123F88" w:rsidRDefault="00123F88">
      <w:r>
        <w:lastRenderedPageBreak/>
        <w:br w:type="page"/>
      </w:r>
    </w:p>
    <w:p w14:paraId="7F924FB1" w14:textId="77777777" w:rsidR="00123F88" w:rsidRDefault="00123F88">
      <w:r>
        <w:lastRenderedPageBreak/>
        <w:br w:type="page"/>
      </w:r>
    </w:p>
    <w:p w14:paraId="76509312" w14:textId="77777777" w:rsidR="00123F88" w:rsidRDefault="00123F88">
      <w:r>
        <w:lastRenderedPageBreak/>
        <w:br w:type="page"/>
      </w:r>
    </w:p>
    <w:p w14:paraId="53893A64" w14:textId="77777777" w:rsidR="00123F88" w:rsidRDefault="00123F88">
      <w:r>
        <w:lastRenderedPageBreak/>
        <w:br w:type="page"/>
      </w:r>
    </w:p>
    <w:p w14:paraId="45E004A0" w14:textId="77777777" w:rsidR="00123F88" w:rsidRDefault="00123F88">
      <w:r>
        <w:lastRenderedPageBreak/>
        <w:br w:type="page"/>
      </w:r>
    </w:p>
    <w:p w14:paraId="29FB0912" w14:textId="77777777" w:rsidR="00123F88" w:rsidRDefault="00123F88">
      <w:r>
        <w:lastRenderedPageBreak/>
        <w:br w:type="page"/>
      </w:r>
    </w:p>
    <w:p w14:paraId="3C999DD7" w14:textId="77777777" w:rsidR="00123F88" w:rsidRDefault="00123F88">
      <w:r>
        <w:lastRenderedPageBreak/>
        <w:br w:type="page"/>
      </w:r>
    </w:p>
    <w:p w14:paraId="4A5C75F1" w14:textId="77777777" w:rsidR="00123F88" w:rsidRDefault="00123F88">
      <w:r>
        <w:lastRenderedPageBreak/>
        <w:br w:type="page"/>
      </w:r>
    </w:p>
    <w:p w14:paraId="3009EBB1" w14:textId="77777777" w:rsidR="00123F88" w:rsidRDefault="00123F88">
      <w:r>
        <w:lastRenderedPageBreak/>
        <w:br w:type="page"/>
      </w:r>
    </w:p>
    <w:p w14:paraId="2E44ECA2" w14:textId="77777777" w:rsidR="00123F88" w:rsidRDefault="00123F88">
      <w:r>
        <w:lastRenderedPageBreak/>
        <w:br w:type="page"/>
      </w:r>
    </w:p>
    <w:p w14:paraId="42DA59B3" w14:textId="77777777" w:rsidR="00123F88" w:rsidRDefault="00123F88">
      <w:r>
        <w:lastRenderedPageBreak/>
        <w:br w:type="page"/>
      </w:r>
    </w:p>
    <w:p w14:paraId="747830FD" w14:textId="77777777" w:rsidR="00123F88" w:rsidRDefault="00123F88">
      <w:r>
        <w:lastRenderedPageBreak/>
        <w:br w:type="page"/>
      </w:r>
    </w:p>
    <w:p w14:paraId="096A58AA" w14:textId="77777777" w:rsidR="00123F88" w:rsidRDefault="00123F88">
      <w:r>
        <w:lastRenderedPageBreak/>
        <w:br w:type="page"/>
      </w:r>
    </w:p>
    <w:p w14:paraId="3307D5BC" w14:textId="77777777" w:rsidR="00123F88" w:rsidRDefault="00123F88">
      <w:r>
        <w:lastRenderedPageBreak/>
        <w:br w:type="page"/>
      </w:r>
    </w:p>
    <w:p w14:paraId="54AED69A" w14:textId="77777777" w:rsidR="00123F88" w:rsidRDefault="00123F88">
      <w:r>
        <w:lastRenderedPageBreak/>
        <w:br w:type="page"/>
      </w:r>
    </w:p>
    <w:p w14:paraId="07BE2ECA" w14:textId="0CB2C49A" w:rsidR="00123F88" w:rsidRDefault="00123F88"/>
    <w:p w14:paraId="2A3DCFF2" w14:textId="77777777" w:rsidR="00123F88" w:rsidRDefault="00123F88">
      <w:r>
        <w:br w:type="page"/>
      </w:r>
    </w:p>
    <w:p w14:paraId="039B6E70" w14:textId="77777777" w:rsidR="00123F88" w:rsidRDefault="00123F88">
      <w:r>
        <w:lastRenderedPageBreak/>
        <w:br w:type="page"/>
      </w:r>
    </w:p>
    <w:p w14:paraId="79B6065A" w14:textId="77777777" w:rsidR="00123F88" w:rsidRDefault="00123F88">
      <w:r>
        <w:lastRenderedPageBreak/>
        <w:br w:type="page"/>
      </w:r>
    </w:p>
    <w:p w14:paraId="4F190518" w14:textId="77777777" w:rsidR="00123F88" w:rsidRDefault="00123F88">
      <w:r>
        <w:lastRenderedPageBreak/>
        <w:br w:type="page"/>
      </w:r>
    </w:p>
    <w:p w14:paraId="2F71B5B8" w14:textId="77777777" w:rsidR="00123F88" w:rsidRDefault="00123F88">
      <w:r>
        <w:lastRenderedPageBreak/>
        <w:br w:type="page"/>
      </w:r>
    </w:p>
    <w:p w14:paraId="326276D0" w14:textId="77777777" w:rsidR="00123F88" w:rsidRDefault="00123F88">
      <w:r>
        <w:lastRenderedPageBreak/>
        <w:br w:type="page"/>
      </w:r>
    </w:p>
    <w:p w14:paraId="4D3658BC" w14:textId="77777777" w:rsidR="00123F88" w:rsidRDefault="00123F88">
      <w:r>
        <w:lastRenderedPageBreak/>
        <w:br w:type="page"/>
      </w:r>
    </w:p>
    <w:p w14:paraId="79859398" w14:textId="77777777" w:rsidR="00123F88" w:rsidRDefault="00123F88">
      <w:r>
        <w:lastRenderedPageBreak/>
        <w:br w:type="page"/>
      </w:r>
    </w:p>
    <w:p w14:paraId="7B94D0F9" w14:textId="77777777" w:rsidR="00123F88" w:rsidRDefault="00123F88">
      <w:r>
        <w:lastRenderedPageBreak/>
        <w:br w:type="page"/>
      </w:r>
    </w:p>
    <w:p w14:paraId="0B72112D" w14:textId="77777777" w:rsidR="00123F88" w:rsidRDefault="00123F88">
      <w:r>
        <w:lastRenderedPageBreak/>
        <w:br w:type="page"/>
      </w:r>
    </w:p>
    <w:p w14:paraId="34670A1D" w14:textId="77777777" w:rsidR="00123F88" w:rsidRDefault="00123F88">
      <w:r>
        <w:lastRenderedPageBreak/>
        <w:br w:type="page"/>
      </w:r>
    </w:p>
    <w:p w14:paraId="75155C33" w14:textId="3209935C" w:rsidR="00523B55" w:rsidRDefault="00A71C2B">
      <w:r>
        <w:lastRenderedPageBreak/>
        <w:br w:type="page"/>
      </w:r>
      <w:r w:rsidR="00523B55">
        <w:lastRenderedPageBreak/>
        <w:br w:type="page"/>
      </w:r>
    </w:p>
    <w:p w14:paraId="782FEDDF" w14:textId="290A1D89" w:rsidR="001F1EE2" w:rsidRDefault="00A71C2B" w:rsidP="00A71C2B">
      <w:pPr>
        <w:pStyle w:val="1"/>
      </w:pPr>
      <w:bookmarkStart w:id="1" w:name="_Toc207600955"/>
      <w:r>
        <w:rPr>
          <w:lang w:val="ru-RU"/>
        </w:rPr>
        <w:lastRenderedPageBreak/>
        <w:t>Схема АСУ Здания теплообменников</w:t>
      </w:r>
      <w:r w:rsidRPr="00A71C2B">
        <w:rPr>
          <w:lang w:val="ru-RU"/>
        </w:rPr>
        <w:t xml:space="preserve"> </w:t>
      </w:r>
      <w:r>
        <w:rPr>
          <w:lang w:val="en-US"/>
        </w:rPr>
        <w:t>N</w:t>
      </w:r>
      <w:r w:rsidRPr="00A71C2B">
        <w:rPr>
          <w:lang w:val="ru-RU"/>
        </w:rPr>
        <w:t>1</w:t>
      </w:r>
      <w:r>
        <w:rPr>
          <w:lang w:val="en-US"/>
        </w:rPr>
        <w:t>CJU</w:t>
      </w:r>
      <w:r w:rsidRPr="00A71C2B">
        <w:rPr>
          <w:lang w:val="ru-RU"/>
        </w:rPr>
        <w:t>01</w:t>
      </w:r>
      <w:bookmarkEnd w:id="1"/>
    </w:p>
    <w:p w14:paraId="4F7F0963" w14:textId="7FB6F1C3" w:rsidR="00123F88" w:rsidRDefault="00A71C2B">
      <w:r>
        <w:br w:type="page"/>
      </w:r>
      <w:r w:rsidR="00123F88">
        <w:lastRenderedPageBreak/>
        <w:br w:type="page"/>
      </w:r>
    </w:p>
    <w:p w14:paraId="2865C84B" w14:textId="63C1A1DC" w:rsidR="00123F88" w:rsidRDefault="00123F88">
      <w:r>
        <w:lastRenderedPageBreak/>
        <w:br w:type="page"/>
      </w:r>
    </w:p>
    <w:p w14:paraId="166B731B" w14:textId="1F3E6C1C" w:rsidR="00123F88" w:rsidRDefault="00123F88">
      <w:r>
        <w:lastRenderedPageBreak/>
        <w:br w:type="page"/>
      </w:r>
    </w:p>
    <w:p w14:paraId="38C63102" w14:textId="2B20A369" w:rsidR="00123F88" w:rsidRDefault="00123F88">
      <w:r>
        <w:lastRenderedPageBreak/>
        <w:br w:type="page"/>
      </w:r>
    </w:p>
    <w:p w14:paraId="1E29C21F" w14:textId="6C4BA402" w:rsidR="00123F88" w:rsidRDefault="00123F88">
      <w:r>
        <w:lastRenderedPageBreak/>
        <w:br w:type="page"/>
      </w:r>
    </w:p>
    <w:p w14:paraId="2CDFC6A1" w14:textId="4938FAEB" w:rsidR="00123F88" w:rsidRDefault="00123F88">
      <w:r>
        <w:lastRenderedPageBreak/>
        <w:br w:type="page"/>
      </w:r>
    </w:p>
    <w:p w14:paraId="29FEF711" w14:textId="69E847AB" w:rsidR="00123F88" w:rsidRDefault="00123F88">
      <w:r>
        <w:lastRenderedPageBreak/>
        <w:br w:type="page"/>
      </w:r>
    </w:p>
    <w:p w14:paraId="0F126316" w14:textId="679BB490" w:rsidR="00123F88" w:rsidRDefault="00123F88">
      <w:r>
        <w:lastRenderedPageBreak/>
        <w:br w:type="page"/>
      </w:r>
    </w:p>
    <w:p w14:paraId="5B6ADE10" w14:textId="41C9DA61" w:rsidR="00123F88" w:rsidRDefault="00123F88">
      <w:r>
        <w:lastRenderedPageBreak/>
        <w:br w:type="page"/>
      </w:r>
    </w:p>
    <w:p w14:paraId="77CB90CE" w14:textId="4D98DE08" w:rsidR="00123F88" w:rsidRDefault="00123F88"/>
    <w:p w14:paraId="5935FBAE" w14:textId="13D6A884" w:rsidR="00123F88" w:rsidRDefault="00123F88">
      <w:r>
        <w:br w:type="page"/>
      </w:r>
    </w:p>
    <w:p w14:paraId="2D0B9304" w14:textId="299E63DF" w:rsidR="00123F88" w:rsidRDefault="00123F88">
      <w:r>
        <w:lastRenderedPageBreak/>
        <w:br w:type="page"/>
      </w:r>
    </w:p>
    <w:p w14:paraId="3C6A20CD" w14:textId="1504830D" w:rsidR="00123F88" w:rsidRDefault="00123F88">
      <w:r>
        <w:lastRenderedPageBreak/>
        <w:br w:type="page"/>
      </w:r>
    </w:p>
    <w:p w14:paraId="69244B82" w14:textId="4A8AC7AF" w:rsidR="00123F88" w:rsidRDefault="00123F88">
      <w:r>
        <w:lastRenderedPageBreak/>
        <w:br w:type="page"/>
      </w:r>
    </w:p>
    <w:p w14:paraId="491B5D4A" w14:textId="17B2D089" w:rsidR="00123F88" w:rsidRDefault="00123F88">
      <w:r>
        <w:lastRenderedPageBreak/>
        <w:br w:type="page"/>
      </w:r>
    </w:p>
    <w:p w14:paraId="41F6D55C" w14:textId="37AB7B32" w:rsidR="00123F88" w:rsidRDefault="00123F88">
      <w:r>
        <w:lastRenderedPageBreak/>
        <w:br w:type="page"/>
      </w:r>
    </w:p>
    <w:p w14:paraId="48A1EDC1" w14:textId="29416C67" w:rsidR="00123F88" w:rsidRDefault="00123F88">
      <w:r>
        <w:lastRenderedPageBreak/>
        <w:br w:type="page"/>
      </w:r>
    </w:p>
    <w:p w14:paraId="4DE8822F" w14:textId="2C9FC7F9" w:rsidR="00123F88" w:rsidRDefault="00123F88">
      <w:r>
        <w:lastRenderedPageBreak/>
        <w:br w:type="page"/>
      </w:r>
    </w:p>
    <w:p w14:paraId="08C7753A" w14:textId="26727397" w:rsidR="00123F88" w:rsidRDefault="00123F88">
      <w:r>
        <w:lastRenderedPageBreak/>
        <w:br w:type="page"/>
      </w:r>
    </w:p>
    <w:p w14:paraId="0FC92D51" w14:textId="5B10C3EC" w:rsidR="00123F88" w:rsidRDefault="00123F88">
      <w:r>
        <w:lastRenderedPageBreak/>
        <w:br w:type="page"/>
      </w:r>
    </w:p>
    <w:p w14:paraId="2D391C5D" w14:textId="6AB284C4" w:rsidR="00123F88" w:rsidRDefault="00123F88">
      <w:r>
        <w:lastRenderedPageBreak/>
        <w:br w:type="page"/>
      </w:r>
    </w:p>
    <w:p w14:paraId="5D9C3F53" w14:textId="7B5D7F6F" w:rsidR="00123F88" w:rsidRDefault="00123F88">
      <w:r>
        <w:lastRenderedPageBreak/>
        <w:br w:type="page"/>
      </w:r>
    </w:p>
    <w:p w14:paraId="4CEEB737" w14:textId="478AB4E8" w:rsidR="00123F88" w:rsidRDefault="00123F88">
      <w:r>
        <w:lastRenderedPageBreak/>
        <w:br w:type="page"/>
      </w:r>
    </w:p>
    <w:p w14:paraId="2F4AF8C1" w14:textId="1D244F58" w:rsidR="00123F88" w:rsidRDefault="00123F88">
      <w:r>
        <w:lastRenderedPageBreak/>
        <w:br w:type="page"/>
      </w:r>
    </w:p>
    <w:p w14:paraId="1504ADAD" w14:textId="6459F049" w:rsidR="00123F88" w:rsidRDefault="00123F88">
      <w:r>
        <w:lastRenderedPageBreak/>
        <w:br w:type="page"/>
      </w:r>
    </w:p>
    <w:p w14:paraId="69641A5A" w14:textId="1706A472" w:rsidR="00123F88" w:rsidRDefault="00123F88">
      <w:r>
        <w:lastRenderedPageBreak/>
        <w:br w:type="page"/>
      </w:r>
    </w:p>
    <w:p w14:paraId="74DF6E3C" w14:textId="18CD2943" w:rsidR="00123F88" w:rsidRDefault="00123F88">
      <w:r>
        <w:lastRenderedPageBreak/>
        <w:br w:type="page"/>
      </w:r>
    </w:p>
    <w:p w14:paraId="11B4BE18" w14:textId="16105174" w:rsidR="00123F88" w:rsidRDefault="00123F88">
      <w:r>
        <w:lastRenderedPageBreak/>
        <w:br w:type="page"/>
      </w:r>
    </w:p>
    <w:p w14:paraId="0B11907B" w14:textId="05057D04" w:rsidR="00123F88" w:rsidRDefault="00123F88">
      <w:r>
        <w:lastRenderedPageBreak/>
        <w:br w:type="page"/>
      </w:r>
    </w:p>
    <w:p w14:paraId="3E99B448" w14:textId="7B9E1982" w:rsidR="00123F88" w:rsidRDefault="00123F88">
      <w:r>
        <w:lastRenderedPageBreak/>
        <w:br w:type="page"/>
      </w:r>
    </w:p>
    <w:p w14:paraId="7B458FC0" w14:textId="0EE23285" w:rsidR="00123F88" w:rsidRDefault="00123F88">
      <w:r>
        <w:lastRenderedPageBreak/>
        <w:br w:type="page"/>
      </w:r>
    </w:p>
    <w:p w14:paraId="16B8E0E3" w14:textId="73899BAB" w:rsidR="00123F88" w:rsidRDefault="00123F88">
      <w:r>
        <w:lastRenderedPageBreak/>
        <w:br w:type="page"/>
      </w:r>
    </w:p>
    <w:p w14:paraId="0125E882" w14:textId="27EC3F75" w:rsidR="00123F88" w:rsidRDefault="00123F88">
      <w:r>
        <w:lastRenderedPageBreak/>
        <w:br w:type="page"/>
      </w:r>
    </w:p>
    <w:p w14:paraId="2D4B29D9" w14:textId="740CFEB7" w:rsidR="00123F88" w:rsidRDefault="00123F88">
      <w:r>
        <w:lastRenderedPageBreak/>
        <w:br w:type="page"/>
      </w:r>
    </w:p>
    <w:p w14:paraId="31949B02" w14:textId="00822338" w:rsidR="00123F88" w:rsidRDefault="00123F88">
      <w:r>
        <w:lastRenderedPageBreak/>
        <w:br w:type="page"/>
      </w:r>
    </w:p>
    <w:p w14:paraId="1B8DDCE9" w14:textId="2A5C4343" w:rsidR="00123F88" w:rsidRDefault="00123F88">
      <w:r>
        <w:lastRenderedPageBreak/>
        <w:br w:type="page"/>
      </w:r>
    </w:p>
    <w:p w14:paraId="308D284C" w14:textId="7C5B018E" w:rsidR="00123F88" w:rsidRDefault="00123F88">
      <w:r>
        <w:lastRenderedPageBreak/>
        <w:br w:type="page"/>
      </w:r>
    </w:p>
    <w:p w14:paraId="4A57974D" w14:textId="720A321E" w:rsidR="00123F88" w:rsidRDefault="00123F88">
      <w:r>
        <w:lastRenderedPageBreak/>
        <w:br w:type="page"/>
      </w:r>
    </w:p>
    <w:p w14:paraId="0C31B099" w14:textId="31665F28" w:rsidR="00123F88" w:rsidRDefault="00123F88">
      <w:r>
        <w:lastRenderedPageBreak/>
        <w:br w:type="page"/>
      </w:r>
    </w:p>
    <w:p w14:paraId="3F5D3E39" w14:textId="36C58A51" w:rsidR="00123F88" w:rsidRDefault="00123F88">
      <w:r>
        <w:lastRenderedPageBreak/>
        <w:br w:type="page"/>
      </w:r>
    </w:p>
    <w:p w14:paraId="53580B2F" w14:textId="5A0889F6" w:rsidR="00123F88" w:rsidRDefault="00123F88">
      <w:r>
        <w:lastRenderedPageBreak/>
        <w:br w:type="page"/>
      </w:r>
    </w:p>
    <w:p w14:paraId="14A17F48" w14:textId="0CED4250" w:rsidR="00123F88" w:rsidRDefault="00123F88">
      <w:r>
        <w:lastRenderedPageBreak/>
        <w:br w:type="page"/>
      </w:r>
    </w:p>
    <w:p w14:paraId="0515A094" w14:textId="577F3A28" w:rsidR="00123F88" w:rsidRDefault="00123F88">
      <w:r>
        <w:lastRenderedPageBreak/>
        <w:br w:type="page"/>
      </w:r>
    </w:p>
    <w:p w14:paraId="46E6E979" w14:textId="4EFE5CDD" w:rsidR="00123F88" w:rsidRDefault="00123F88">
      <w:r>
        <w:lastRenderedPageBreak/>
        <w:br w:type="page"/>
      </w:r>
    </w:p>
    <w:p w14:paraId="0F3D6062" w14:textId="0115E7C5" w:rsidR="00123F88" w:rsidRDefault="00123F88">
      <w:r>
        <w:lastRenderedPageBreak/>
        <w:br w:type="page"/>
      </w:r>
    </w:p>
    <w:p w14:paraId="40692ADC" w14:textId="50DFFBFF" w:rsidR="00123F88" w:rsidRDefault="00123F88">
      <w:r>
        <w:lastRenderedPageBreak/>
        <w:br w:type="page"/>
      </w:r>
    </w:p>
    <w:p w14:paraId="3BD33E94" w14:textId="2365573B" w:rsidR="00123F88" w:rsidRDefault="00123F88">
      <w:r>
        <w:lastRenderedPageBreak/>
        <w:br w:type="page"/>
      </w:r>
    </w:p>
    <w:p w14:paraId="01D02AC9" w14:textId="7159C8D7" w:rsidR="00123F88" w:rsidRDefault="00123F88">
      <w:r>
        <w:lastRenderedPageBreak/>
        <w:br w:type="page"/>
      </w:r>
    </w:p>
    <w:p w14:paraId="1C7AD90B" w14:textId="6EF8CF86" w:rsidR="00123F88" w:rsidRDefault="00123F88">
      <w:r>
        <w:lastRenderedPageBreak/>
        <w:br w:type="page"/>
      </w:r>
    </w:p>
    <w:p w14:paraId="5A3E2F74" w14:textId="01595C2C" w:rsidR="00123F88" w:rsidRDefault="00123F88">
      <w:r>
        <w:lastRenderedPageBreak/>
        <w:br w:type="page"/>
      </w:r>
    </w:p>
    <w:p w14:paraId="5C31B463" w14:textId="2C2A167F" w:rsidR="00123F88" w:rsidRDefault="00123F88">
      <w:r>
        <w:lastRenderedPageBreak/>
        <w:br w:type="page"/>
      </w:r>
    </w:p>
    <w:p w14:paraId="65ADD9D4" w14:textId="4392B91C" w:rsidR="00123F88" w:rsidRDefault="00123F88">
      <w:r>
        <w:lastRenderedPageBreak/>
        <w:br w:type="page"/>
      </w:r>
    </w:p>
    <w:p w14:paraId="6ED4456E" w14:textId="02EC8D1A" w:rsidR="00123F88" w:rsidRDefault="00123F88">
      <w:r>
        <w:lastRenderedPageBreak/>
        <w:br w:type="page"/>
      </w:r>
    </w:p>
    <w:p w14:paraId="47EDC569" w14:textId="639E6DF7" w:rsidR="00123F88" w:rsidRDefault="00123F88">
      <w:r>
        <w:lastRenderedPageBreak/>
        <w:br w:type="page"/>
      </w:r>
    </w:p>
    <w:p w14:paraId="4FED904F" w14:textId="1014DC8D" w:rsidR="00123F88" w:rsidRDefault="00123F88">
      <w:r>
        <w:lastRenderedPageBreak/>
        <w:br w:type="page"/>
      </w:r>
    </w:p>
    <w:p w14:paraId="0B5DB444" w14:textId="0F6E17DC" w:rsidR="00123F88" w:rsidRDefault="00123F88">
      <w:r>
        <w:lastRenderedPageBreak/>
        <w:br w:type="page"/>
      </w:r>
    </w:p>
    <w:p w14:paraId="0D95FA90" w14:textId="7F241453" w:rsidR="00123F88" w:rsidRDefault="00123F88">
      <w:r>
        <w:lastRenderedPageBreak/>
        <w:br w:type="page"/>
      </w:r>
    </w:p>
    <w:p w14:paraId="262CB541" w14:textId="0B066167" w:rsidR="00123F88" w:rsidRDefault="00123F88">
      <w:r>
        <w:lastRenderedPageBreak/>
        <w:br w:type="page"/>
      </w:r>
    </w:p>
    <w:p w14:paraId="0ED36897" w14:textId="6E791158" w:rsidR="00123F88" w:rsidRDefault="00123F88">
      <w:r>
        <w:lastRenderedPageBreak/>
        <w:br w:type="page"/>
      </w:r>
    </w:p>
    <w:p w14:paraId="359B4BF0" w14:textId="61BB1A0F" w:rsidR="00123F88" w:rsidRDefault="00123F88">
      <w:r>
        <w:lastRenderedPageBreak/>
        <w:br w:type="page"/>
      </w:r>
    </w:p>
    <w:p w14:paraId="61E38BE3" w14:textId="7B00FF6E" w:rsidR="00123F88" w:rsidRDefault="00123F88">
      <w:r>
        <w:lastRenderedPageBreak/>
        <w:br w:type="page"/>
      </w:r>
    </w:p>
    <w:p w14:paraId="7054169E" w14:textId="2BF4B3AE" w:rsidR="00123F88" w:rsidRDefault="00123F88">
      <w:r>
        <w:lastRenderedPageBreak/>
        <w:br w:type="page"/>
      </w:r>
    </w:p>
    <w:p w14:paraId="659DE5F6" w14:textId="70D30F4C" w:rsidR="00123F88" w:rsidRDefault="00123F88">
      <w:r>
        <w:lastRenderedPageBreak/>
        <w:br w:type="page"/>
      </w:r>
    </w:p>
    <w:p w14:paraId="6BFEB983" w14:textId="35972271" w:rsidR="00123F88" w:rsidRDefault="00123F88">
      <w:r>
        <w:lastRenderedPageBreak/>
        <w:br w:type="page"/>
      </w:r>
    </w:p>
    <w:p w14:paraId="02112272" w14:textId="34119B49" w:rsidR="00123F88" w:rsidRDefault="00123F88">
      <w:r>
        <w:lastRenderedPageBreak/>
        <w:br w:type="page"/>
      </w:r>
    </w:p>
    <w:p w14:paraId="227F1D8F" w14:textId="2E03C5B8" w:rsidR="00123F88" w:rsidRDefault="00123F88">
      <w:r>
        <w:lastRenderedPageBreak/>
        <w:br w:type="page"/>
      </w:r>
    </w:p>
    <w:p w14:paraId="61C4E734" w14:textId="118358D5" w:rsidR="00123F88" w:rsidRDefault="00123F88">
      <w:r>
        <w:lastRenderedPageBreak/>
        <w:br w:type="page"/>
      </w:r>
    </w:p>
    <w:p w14:paraId="76F3AC22" w14:textId="24CA55B7" w:rsidR="00123F88" w:rsidRDefault="00123F88">
      <w:r>
        <w:lastRenderedPageBreak/>
        <w:br w:type="page"/>
      </w:r>
    </w:p>
    <w:p w14:paraId="01471DF5" w14:textId="4CA4E130" w:rsidR="00123F88" w:rsidRDefault="00123F88">
      <w:r>
        <w:lastRenderedPageBreak/>
        <w:br w:type="page"/>
      </w:r>
    </w:p>
    <w:p w14:paraId="6C5FDB75" w14:textId="5DDC401E" w:rsidR="00123F88" w:rsidRDefault="00123F88">
      <w:r>
        <w:lastRenderedPageBreak/>
        <w:br w:type="page"/>
      </w:r>
    </w:p>
    <w:p w14:paraId="6594A7B9" w14:textId="52022088" w:rsidR="00123F88" w:rsidRDefault="00123F88">
      <w:r>
        <w:lastRenderedPageBreak/>
        <w:br w:type="page"/>
      </w:r>
    </w:p>
    <w:p w14:paraId="36A6D2DB" w14:textId="21335D14" w:rsidR="00123F88" w:rsidRDefault="00123F88">
      <w:r>
        <w:lastRenderedPageBreak/>
        <w:br w:type="page"/>
      </w:r>
    </w:p>
    <w:p w14:paraId="4A8695E4" w14:textId="3C3218D9" w:rsidR="000161C0" w:rsidRDefault="000161C0">
      <w:r>
        <w:lastRenderedPageBreak/>
        <w:br w:type="page"/>
      </w:r>
    </w:p>
    <w:p w14:paraId="68F01B64" w14:textId="5E57AE02" w:rsidR="000161C0" w:rsidRDefault="000161C0">
      <w:r>
        <w:lastRenderedPageBreak/>
        <w:br w:type="page"/>
      </w:r>
    </w:p>
    <w:p w14:paraId="64BB6508" w14:textId="124AD89D" w:rsidR="000161C0" w:rsidRDefault="000161C0">
      <w:r>
        <w:lastRenderedPageBreak/>
        <w:br w:type="page"/>
      </w:r>
    </w:p>
    <w:p w14:paraId="5C64C2C5" w14:textId="615F23AB" w:rsidR="000161C0" w:rsidRDefault="000161C0">
      <w:r>
        <w:lastRenderedPageBreak/>
        <w:br w:type="page"/>
      </w:r>
    </w:p>
    <w:p w14:paraId="19E83250" w14:textId="4FD31B92" w:rsidR="000161C0" w:rsidRDefault="000161C0">
      <w:r>
        <w:lastRenderedPageBreak/>
        <w:br w:type="page"/>
      </w:r>
    </w:p>
    <w:p w14:paraId="70D58A7A" w14:textId="63CAD90F" w:rsidR="000161C0" w:rsidRDefault="000161C0">
      <w:r>
        <w:lastRenderedPageBreak/>
        <w:br w:type="page"/>
      </w:r>
    </w:p>
    <w:p w14:paraId="77F6019E" w14:textId="447CEE57" w:rsidR="000161C0" w:rsidRDefault="000161C0">
      <w:r>
        <w:lastRenderedPageBreak/>
        <w:br w:type="page"/>
      </w:r>
    </w:p>
    <w:p w14:paraId="07D053FA" w14:textId="5D29625F" w:rsidR="000161C0" w:rsidRDefault="000161C0">
      <w:r>
        <w:lastRenderedPageBreak/>
        <w:br w:type="page"/>
      </w:r>
    </w:p>
    <w:p w14:paraId="17AFADF5" w14:textId="37D58D11" w:rsidR="000161C0" w:rsidRDefault="000161C0">
      <w:r>
        <w:lastRenderedPageBreak/>
        <w:br w:type="page"/>
      </w:r>
    </w:p>
    <w:p w14:paraId="16919726" w14:textId="5D135B97" w:rsidR="000161C0" w:rsidRDefault="000161C0">
      <w:r>
        <w:lastRenderedPageBreak/>
        <w:br w:type="page"/>
      </w:r>
    </w:p>
    <w:p w14:paraId="4AAD8593" w14:textId="62CF8706" w:rsidR="000161C0" w:rsidRDefault="000161C0">
      <w:r>
        <w:lastRenderedPageBreak/>
        <w:br w:type="page"/>
      </w:r>
    </w:p>
    <w:p w14:paraId="4E7BD0CA" w14:textId="6E3711A1" w:rsidR="000161C0" w:rsidRDefault="000161C0">
      <w:r>
        <w:lastRenderedPageBreak/>
        <w:br w:type="page"/>
      </w:r>
    </w:p>
    <w:p w14:paraId="51AC4EE4" w14:textId="1D5A835A" w:rsidR="000161C0" w:rsidRDefault="000161C0">
      <w:r>
        <w:lastRenderedPageBreak/>
        <w:br w:type="page"/>
      </w:r>
    </w:p>
    <w:p w14:paraId="346DD64F" w14:textId="46F71581" w:rsidR="000161C0" w:rsidRDefault="000161C0">
      <w:r>
        <w:lastRenderedPageBreak/>
        <w:br w:type="page"/>
      </w:r>
    </w:p>
    <w:p w14:paraId="1000C777" w14:textId="45A3DF85" w:rsidR="000161C0" w:rsidRDefault="000161C0">
      <w:r>
        <w:lastRenderedPageBreak/>
        <w:br w:type="page"/>
      </w:r>
    </w:p>
    <w:p w14:paraId="3AC2D712" w14:textId="63589675" w:rsidR="000161C0" w:rsidRDefault="000161C0">
      <w:r>
        <w:lastRenderedPageBreak/>
        <w:br w:type="page"/>
      </w:r>
    </w:p>
    <w:p w14:paraId="355434EE" w14:textId="25FE54EE" w:rsidR="00A71C2B" w:rsidRDefault="000161C0">
      <w:r>
        <w:lastRenderedPageBreak/>
        <w:br w:type="page"/>
      </w:r>
    </w:p>
    <w:p w14:paraId="13A4C949" w14:textId="1B223EE6" w:rsidR="0082002C" w:rsidRDefault="00A71C2B" w:rsidP="00A71C2B">
      <w:pPr>
        <w:pStyle w:val="1"/>
        <w:rPr>
          <w:lang w:val="ru-RU"/>
        </w:rPr>
      </w:pPr>
      <w:bookmarkStart w:id="2" w:name="_Toc207600956"/>
      <w:r>
        <w:rPr>
          <w:lang w:val="ru-RU"/>
        </w:rPr>
        <w:lastRenderedPageBreak/>
        <w:t>Схема АСУ ТП НАБ</w:t>
      </w:r>
      <w:r w:rsidRPr="00A71C2B">
        <w:rPr>
          <w:lang w:val="ru-RU"/>
        </w:rPr>
        <w:t xml:space="preserve"> </w:t>
      </w:r>
      <w:r>
        <w:rPr>
          <w:lang w:val="en-US"/>
        </w:rPr>
        <w:t>N</w:t>
      </w:r>
      <w:r w:rsidRPr="00A71C2B">
        <w:rPr>
          <w:lang w:val="ru-RU"/>
        </w:rPr>
        <w:t>2</w:t>
      </w:r>
      <w:r>
        <w:rPr>
          <w:lang w:val="en-US"/>
        </w:rPr>
        <w:t>CJU</w:t>
      </w:r>
      <w:r w:rsidRPr="00A71C2B">
        <w:rPr>
          <w:lang w:val="ru-RU"/>
        </w:rPr>
        <w:t>01</w:t>
      </w:r>
      <w:bookmarkEnd w:id="2"/>
    </w:p>
    <w:p w14:paraId="02F83755" w14:textId="009BFD6E" w:rsidR="00123F88" w:rsidRDefault="00A71C2B">
      <w:r>
        <w:br w:type="page"/>
      </w:r>
      <w:r w:rsidR="00123F88">
        <w:lastRenderedPageBreak/>
        <w:br w:type="page"/>
      </w:r>
    </w:p>
    <w:p w14:paraId="7B561D61" w14:textId="19199330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0530592E" w14:textId="032A2CFF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040CD4E2" w14:textId="01C7765D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5C148348" w14:textId="554BEE1A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5CFA4385" w14:textId="3C0A6AC9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76AF6CEB" w14:textId="4C21EBA5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4C5A0297" w14:textId="29285697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0B8E9B8D" w14:textId="271ECF20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63FCC462" w14:textId="415CCC19" w:rsidR="00123F88" w:rsidRDefault="00123F88">
      <w:pPr>
        <w:rPr>
          <w:lang w:eastAsia="x-none"/>
        </w:rPr>
      </w:pPr>
    </w:p>
    <w:p w14:paraId="067E6A3F" w14:textId="61561486" w:rsidR="00123F88" w:rsidRDefault="00123F88">
      <w:pPr>
        <w:rPr>
          <w:lang w:eastAsia="x-none"/>
        </w:rPr>
      </w:pPr>
      <w:r>
        <w:rPr>
          <w:lang w:eastAsia="x-none"/>
        </w:rPr>
        <w:br w:type="page"/>
      </w:r>
    </w:p>
    <w:p w14:paraId="3E5E45A0" w14:textId="60AAECE9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184F8B63" w14:textId="10558DDC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3D2FF4A8" w14:textId="5CE4A6D3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4AE0C884" w14:textId="334894AB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027C2636" w14:textId="3EECE3B5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20E8707C" w14:textId="7D9E6E69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41FEA4DD" w14:textId="5149DD8F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19C5A852" w14:textId="3F0D7DD5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03A11FFC" w14:textId="41C9E8AF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79F067EC" w14:textId="63C3DE0E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6C2AAAAE" w14:textId="7E527F5D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3DED01AE" w14:textId="5F99C5EC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294AD23E" w14:textId="785E218B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4E39BCCB" w14:textId="52CF288B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70533C67" w14:textId="37E42624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4697F670" w14:textId="32871CD4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0469C0BE" w14:textId="477335E7" w:rsidR="00123F88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29E7B131" w14:textId="290CE636" w:rsidR="000161C0" w:rsidRDefault="00123F88">
      <w:pPr>
        <w:rPr>
          <w:lang w:eastAsia="x-none"/>
        </w:rPr>
      </w:pPr>
      <w:r>
        <w:rPr>
          <w:lang w:eastAsia="x-none"/>
        </w:rPr>
        <w:lastRenderedPageBreak/>
        <w:br w:type="page"/>
      </w:r>
      <w:r w:rsidR="000161C0">
        <w:rPr>
          <w:lang w:eastAsia="x-none"/>
        </w:rPr>
        <w:lastRenderedPageBreak/>
        <w:br w:type="page"/>
      </w:r>
    </w:p>
    <w:p w14:paraId="6EE85E7C" w14:textId="637DB614" w:rsidR="000161C0" w:rsidRDefault="000161C0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7015D438" w14:textId="358F81E5" w:rsidR="00A71C2B" w:rsidRDefault="000161C0">
      <w:pPr>
        <w:rPr>
          <w:lang w:eastAsia="x-none"/>
        </w:rPr>
      </w:pPr>
      <w:r>
        <w:rPr>
          <w:lang w:eastAsia="x-none"/>
        </w:rPr>
        <w:lastRenderedPageBreak/>
        <w:br w:type="page"/>
      </w:r>
    </w:p>
    <w:p w14:paraId="572322FE" w14:textId="40E03035" w:rsidR="00A71C2B" w:rsidRDefault="00A71C2B" w:rsidP="00A71C2B">
      <w:pPr>
        <w:pStyle w:val="1"/>
        <w:rPr>
          <w:lang w:val="ru-RU"/>
        </w:rPr>
      </w:pPr>
      <w:bookmarkStart w:id="3" w:name="_Toc207600957"/>
      <w:r>
        <w:rPr>
          <w:lang w:val="ru-RU"/>
        </w:rPr>
        <w:lastRenderedPageBreak/>
        <w:t>Схема АСУ ГРП-1</w:t>
      </w:r>
      <w:r>
        <w:rPr>
          <w:lang w:val="en-US"/>
        </w:rPr>
        <w:t xml:space="preserve"> E1CJU01</w:t>
      </w:r>
      <w:bookmarkEnd w:id="3"/>
    </w:p>
    <w:p w14:paraId="20EF60E7" w14:textId="5C4E8D81" w:rsidR="00123F88" w:rsidRDefault="00A71C2B">
      <w:r>
        <w:br w:type="page"/>
      </w:r>
    </w:p>
    <w:p w14:paraId="5C4CD709" w14:textId="4B0256DA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33CAD7DE" w14:textId="27BD14F0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1BD8F735" w14:textId="1A708841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6A27F8B5" w14:textId="3FD08CBC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3EB3D2DA" w14:textId="4BC324DB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1869B5E2" w14:textId="48E69D0A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52236F65" w14:textId="36403D7E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5983CC2F" w14:textId="42D82C5A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7A2A6111" w14:textId="064244BB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3753695D" w14:textId="41037E10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3E080294" w14:textId="77777777" w:rsidR="00A71C2B" w:rsidRDefault="00A71C2B">
      <w:pPr>
        <w:rPr>
          <w:b/>
          <w:sz w:val="36"/>
          <w:szCs w:val="28"/>
          <w:lang w:eastAsia="x-none"/>
        </w:rPr>
      </w:pPr>
    </w:p>
    <w:p w14:paraId="6B5C0DD7" w14:textId="0D8D3B08" w:rsidR="00A71C2B" w:rsidRDefault="00A71C2B" w:rsidP="00A71C2B">
      <w:pPr>
        <w:pStyle w:val="1"/>
        <w:rPr>
          <w:lang w:val="ru-RU"/>
        </w:rPr>
      </w:pPr>
      <w:bookmarkStart w:id="4" w:name="_Toc207600958"/>
      <w:r>
        <w:rPr>
          <w:lang w:val="ru-RU"/>
        </w:rPr>
        <w:lastRenderedPageBreak/>
        <w:t>Схема АСУ ГРП-2</w:t>
      </w:r>
      <w:r>
        <w:rPr>
          <w:lang w:val="en-US"/>
        </w:rPr>
        <w:t xml:space="preserve"> E2CJU01</w:t>
      </w:r>
      <w:bookmarkEnd w:id="4"/>
    </w:p>
    <w:p w14:paraId="0CF42C60" w14:textId="4C977976" w:rsidR="00123F88" w:rsidRDefault="00A71C2B">
      <w:r>
        <w:br w:type="page"/>
      </w:r>
    </w:p>
    <w:p w14:paraId="7F096CBD" w14:textId="034AAFD9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6348C037" w14:textId="625F9ACA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08C21AF7" w14:textId="573A9E90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7EE1F1AB" w14:textId="55997E09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7C84FF36" w14:textId="178CB3D4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0BDB8E7B" w14:textId="1C70DC97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30CB590F" w14:textId="5B9F7461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0F40A32E" w14:textId="35E0BC36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09A13644" w14:textId="37C07A63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6E23F66A" w14:textId="6A91962C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6E3B08EC" w14:textId="4B3182DC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4576168D" w14:textId="4F919654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1F40F4F3" w14:textId="01B5412F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219251BD" w14:textId="0A4EF254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11B32802" w14:textId="5DE2BF9E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5EDE0775" w14:textId="5E411FB7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036A9E61" w14:textId="31428E87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61628E2F" w14:textId="20503A66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40DD1FFD" w14:textId="4E146862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7FF554A9" w14:textId="13CB0B4F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6F7D94A3" w14:textId="2CD5F8B4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27B2E52A" w14:textId="77777777" w:rsidR="00A71C2B" w:rsidRDefault="00A71C2B">
      <w:pPr>
        <w:rPr>
          <w:b/>
          <w:sz w:val="36"/>
          <w:szCs w:val="28"/>
          <w:lang w:eastAsia="x-none"/>
        </w:rPr>
      </w:pPr>
    </w:p>
    <w:p w14:paraId="2DA85B35" w14:textId="25BFE3D3" w:rsidR="00A71C2B" w:rsidRDefault="00A71C2B" w:rsidP="00A71C2B">
      <w:pPr>
        <w:pStyle w:val="1"/>
        <w:rPr>
          <w:lang w:val="ru-RU"/>
        </w:rPr>
      </w:pPr>
      <w:bookmarkStart w:id="5" w:name="_Toc207600959"/>
      <w:r>
        <w:rPr>
          <w:lang w:val="ru-RU"/>
        </w:rPr>
        <w:lastRenderedPageBreak/>
        <w:t>Схема АСУ ЭТО</w:t>
      </w:r>
      <w:r>
        <w:rPr>
          <w:lang w:val="en-US"/>
        </w:rPr>
        <w:t xml:space="preserve"> E3CJU01</w:t>
      </w:r>
      <w:bookmarkEnd w:id="5"/>
    </w:p>
    <w:p w14:paraId="2B610B35" w14:textId="6A1B7769" w:rsidR="00123F88" w:rsidRDefault="00A71C2B">
      <w:r>
        <w:br w:type="page"/>
      </w:r>
    </w:p>
    <w:p w14:paraId="080AB114" w14:textId="19A61F13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1502E51C" w14:textId="3904A38B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0202E869" w14:textId="52577F97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01C69981" w14:textId="2C597D99" w:rsidR="00123F88" w:rsidRDefault="00123F88">
      <w:pPr>
        <w:rPr>
          <w:b/>
          <w:sz w:val="36"/>
          <w:szCs w:val="28"/>
          <w:lang w:eastAsia="x-none"/>
        </w:rPr>
      </w:pPr>
      <w:r>
        <w:rPr>
          <w:b/>
          <w:sz w:val="36"/>
          <w:szCs w:val="28"/>
          <w:lang w:eastAsia="x-none"/>
        </w:rPr>
        <w:lastRenderedPageBreak/>
        <w:br w:type="page"/>
      </w:r>
    </w:p>
    <w:p w14:paraId="5797F45A" w14:textId="77777777" w:rsidR="0082002C" w:rsidRDefault="0082002C" w:rsidP="009B5EB3">
      <w:pPr>
        <w:pStyle w:val="34fffa"/>
      </w:pPr>
    </w:p>
    <w:p w14:paraId="7B861548" w14:textId="77777777" w:rsidR="0082002C" w:rsidRDefault="0082002C" w:rsidP="009B5EB3">
      <w:pPr>
        <w:pStyle w:val="34fffa"/>
        <w:sectPr w:rsidR="0082002C" w:rsidSect="001F1EE2">
          <w:headerReference w:type="default" r:id="rId20"/>
          <w:footerReference w:type="default" r:id="rId21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14:paraId="7890A86D" w14:textId="77777777" w:rsidR="008804C5" w:rsidRPr="00BB426D" w:rsidRDefault="008804C5" w:rsidP="008804C5">
      <w:pPr>
        <w:pStyle w:val="3418"/>
      </w:pPr>
      <w:bookmarkStart w:id="6" w:name="_Toc397971534"/>
      <w:bookmarkStart w:id="7" w:name="_Toc398225599"/>
      <w:bookmarkEnd w:id="6"/>
      <w:bookmarkEnd w:id="7"/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060351" w:rsidRPr="005F1B2E" w14:paraId="7994054C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609A5FAC" w14:textId="77777777" w:rsidR="00060351" w:rsidRPr="00A86232" w:rsidRDefault="00060351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1D552FEA" w14:textId="77777777" w:rsidR="00060351" w:rsidRPr="005F1B2E" w:rsidRDefault="00060351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681BE318" w14:textId="77777777" w:rsidR="00060351" w:rsidRPr="005F1B2E" w:rsidRDefault="00060351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10E40DAD" w14:textId="77777777" w:rsidR="00060351" w:rsidRPr="005F1B2E" w:rsidRDefault="00060351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17ED664A" w14:textId="77777777" w:rsidR="00060351" w:rsidRPr="005F1B2E" w:rsidRDefault="00060351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0979E074" w14:textId="77777777" w:rsidR="00060351" w:rsidRPr="005F1B2E" w:rsidRDefault="00060351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23A48521" w14:textId="77777777" w:rsidR="00060351" w:rsidRPr="005F1B2E" w:rsidRDefault="00060351" w:rsidP="006877E2">
            <w:pPr>
              <w:pStyle w:val="34ff8"/>
            </w:pPr>
            <w:r w:rsidRPr="005F1B2E">
              <w:t>Дата</w:t>
            </w:r>
          </w:p>
        </w:tc>
      </w:tr>
      <w:tr w:rsidR="00060351" w:rsidRPr="005F1B2E" w14:paraId="69DD3C5E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3E9C2B4C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0835D1AA" w14:textId="77777777" w:rsidR="00060351" w:rsidRPr="005F1B2E" w:rsidRDefault="00060351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13B90C13" w14:textId="77777777" w:rsidR="00060351" w:rsidRPr="005F1B2E" w:rsidRDefault="00060351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3D10F9E9" w14:textId="77777777" w:rsidR="00060351" w:rsidRPr="005F1B2E" w:rsidRDefault="00060351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4F5044A6" w14:textId="77777777" w:rsidR="00060351" w:rsidRPr="005F1B2E" w:rsidRDefault="00060351" w:rsidP="006877E2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55666873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54C1DCF1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2C45E93C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11117AEA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66A52DDC" w14:textId="77777777" w:rsidR="00060351" w:rsidRPr="005F1B2E" w:rsidRDefault="00060351" w:rsidP="006877E2">
            <w:pPr>
              <w:pStyle w:val="34ff8"/>
            </w:pPr>
          </w:p>
        </w:tc>
      </w:tr>
      <w:tr w:rsidR="00060351" w14:paraId="10EF900B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6761CE1E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E2D4B49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AAE0910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19E609D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3ED2A8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860996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D2A995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49238C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EE5B19C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CDBA255" w14:textId="77777777" w:rsidR="00060351" w:rsidRDefault="00060351" w:rsidP="00FB3899">
            <w:pPr>
              <w:pStyle w:val="34ff6"/>
            </w:pPr>
          </w:p>
        </w:tc>
      </w:tr>
      <w:tr w:rsidR="00060351" w14:paraId="3B5E0E08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1759E88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84FAB83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3738DD8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315555C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478859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AA8DAF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00A4E8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672CC8F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D1E630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1CA5CFC" w14:textId="77777777" w:rsidR="00060351" w:rsidRDefault="00060351" w:rsidP="00FB3899">
            <w:pPr>
              <w:pStyle w:val="34ff6"/>
            </w:pPr>
          </w:p>
        </w:tc>
      </w:tr>
      <w:tr w:rsidR="00060351" w14:paraId="1CE11ACB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24D249F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482A7D4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36D2F1B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EB4F667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F5D8DD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317EC7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7D860D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307BB19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AA18154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0EB45CA" w14:textId="77777777" w:rsidR="00060351" w:rsidRDefault="00060351" w:rsidP="00FB3899">
            <w:pPr>
              <w:pStyle w:val="34ff6"/>
            </w:pPr>
          </w:p>
        </w:tc>
      </w:tr>
      <w:tr w:rsidR="00060351" w14:paraId="51805D1D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02CDB15F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81A31E6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FF91ABA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28317B4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A312ED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DE5E13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CCBB75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E44BC5F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DFB84D2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232CF4" w14:textId="77777777" w:rsidR="00060351" w:rsidRDefault="00060351" w:rsidP="00FB3899">
            <w:pPr>
              <w:pStyle w:val="34ff6"/>
            </w:pPr>
          </w:p>
        </w:tc>
      </w:tr>
      <w:tr w:rsidR="00060351" w14:paraId="101FF341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480FE85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3B11E1E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CDD2AA8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BBA4CFE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5287D93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D6626F4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2F11B1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6A9CB0E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ADF8F75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D8F5E42" w14:textId="77777777" w:rsidR="00060351" w:rsidRDefault="00060351" w:rsidP="00FB3899">
            <w:pPr>
              <w:pStyle w:val="34ff6"/>
            </w:pPr>
          </w:p>
        </w:tc>
      </w:tr>
      <w:tr w:rsidR="00060351" w14:paraId="1B5F22EB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34C3BFF5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4A7EE72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9738074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F13B156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873038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51B77A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BF882B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BB4D39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78E33AA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560BDD2" w14:textId="77777777" w:rsidR="00060351" w:rsidRDefault="00060351" w:rsidP="00FB3899">
            <w:pPr>
              <w:pStyle w:val="34ff6"/>
            </w:pPr>
          </w:p>
        </w:tc>
      </w:tr>
      <w:tr w:rsidR="00060351" w14:paraId="34F5E5E2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BCB4E24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1817A78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F441AB2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C0F4FC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F83249D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520764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9673B9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86604F8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CD97443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D4E03D4" w14:textId="77777777" w:rsidR="00060351" w:rsidRDefault="00060351" w:rsidP="00FB3899">
            <w:pPr>
              <w:pStyle w:val="34ff6"/>
            </w:pPr>
          </w:p>
        </w:tc>
      </w:tr>
      <w:tr w:rsidR="00060351" w14:paraId="245739B2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880F155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5B728BC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EA2B2DA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B42705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449ABC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4FDDA5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7F6C01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33C7DC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D8721D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42AADB7" w14:textId="77777777" w:rsidR="00060351" w:rsidRDefault="00060351" w:rsidP="00FB3899">
            <w:pPr>
              <w:pStyle w:val="34ff6"/>
            </w:pPr>
          </w:p>
        </w:tc>
      </w:tr>
      <w:tr w:rsidR="00060351" w14:paraId="104F78E4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14D3103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95E27A4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C239977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CC350BC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BFD025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503088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3629238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904CC0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5DD5CDC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840281B" w14:textId="77777777" w:rsidR="00060351" w:rsidRDefault="00060351" w:rsidP="00FB3899">
            <w:pPr>
              <w:pStyle w:val="34ff6"/>
            </w:pPr>
          </w:p>
        </w:tc>
      </w:tr>
      <w:tr w:rsidR="00060351" w14:paraId="2A9D1DC8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3DD7794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2413DCE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BED0E42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048CEB8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42F536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69F0869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E1258E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E91E3C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A39C3D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1B7D28" w14:textId="77777777" w:rsidR="00060351" w:rsidRDefault="00060351" w:rsidP="00FB3899">
            <w:pPr>
              <w:pStyle w:val="34ff6"/>
            </w:pPr>
          </w:p>
        </w:tc>
      </w:tr>
      <w:tr w:rsidR="00060351" w14:paraId="00A84D56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688C489C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8CA8966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D05EA24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F449FC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4C7196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261127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06D00B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0C1A73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038423E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9522D80" w14:textId="77777777" w:rsidR="00060351" w:rsidRDefault="00060351" w:rsidP="00FB3899">
            <w:pPr>
              <w:pStyle w:val="34ff6"/>
            </w:pPr>
          </w:p>
        </w:tc>
      </w:tr>
      <w:tr w:rsidR="00060351" w14:paraId="44CD90F1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3AB9ACE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95EC460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3A07FA0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F4CF490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64F378A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8129374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BAFBFAE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593754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AC3F12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FFC8029" w14:textId="77777777" w:rsidR="00060351" w:rsidRDefault="00060351" w:rsidP="00FB3899">
            <w:pPr>
              <w:pStyle w:val="34ff6"/>
            </w:pPr>
          </w:p>
        </w:tc>
      </w:tr>
      <w:tr w:rsidR="00060351" w14:paraId="1B3E67B6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1D3E44B2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8DE1DA7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C248A52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0DB7955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ECA6A01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6515DB6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A84F58C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CCBAF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E2CD3D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8C8D274" w14:textId="77777777" w:rsidR="00060351" w:rsidRDefault="00060351" w:rsidP="00FB3899">
            <w:pPr>
              <w:pStyle w:val="34ff6"/>
            </w:pPr>
          </w:p>
        </w:tc>
      </w:tr>
      <w:tr w:rsidR="00060351" w14:paraId="47F2CD74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41D741A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8FBF21F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4845F96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553CC8A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ADABC2D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471CF5C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D2CBB10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81128F5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55D182C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F75094D" w14:textId="77777777" w:rsidR="00060351" w:rsidRDefault="00060351" w:rsidP="00FB3899">
            <w:pPr>
              <w:pStyle w:val="34ff6"/>
            </w:pPr>
          </w:p>
        </w:tc>
      </w:tr>
      <w:tr w:rsidR="00060351" w14:paraId="340479D6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8C0A5FE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1ACECB9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2023AD2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A9733F3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5B0CAD3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A61A717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F53FE2A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4A5ED0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42404F8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4DF426E" w14:textId="77777777" w:rsidR="00060351" w:rsidRDefault="00060351" w:rsidP="00FB3899">
            <w:pPr>
              <w:pStyle w:val="34ff6"/>
            </w:pPr>
          </w:p>
        </w:tc>
      </w:tr>
      <w:tr w:rsidR="00060351" w14:paraId="058578E1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AC2D498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F629A7F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4CDB45B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28CE611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263004E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B0F79F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BC7CDF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34EAD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8216AA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0680BC" w14:textId="77777777" w:rsidR="00060351" w:rsidRDefault="00060351" w:rsidP="00FB3899">
            <w:pPr>
              <w:pStyle w:val="34ff6"/>
            </w:pPr>
          </w:p>
        </w:tc>
      </w:tr>
      <w:tr w:rsidR="00060351" w14:paraId="5D7E2640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6C7AF546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4207EB5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DA9BE65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3F9FDF5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89094F8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DAFB653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8F26BE3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21C639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5BE3B9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E01FE1A" w14:textId="77777777" w:rsidR="00060351" w:rsidRDefault="00060351" w:rsidP="00FB3899">
            <w:pPr>
              <w:pStyle w:val="34ff6"/>
            </w:pPr>
          </w:p>
        </w:tc>
      </w:tr>
      <w:tr w:rsidR="00060351" w14:paraId="06D4DEB6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B8E5A5D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F2D77F4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E5FA121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5B578DB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DEA4BC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06A633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C6E19B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6DD5360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3D4782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912F1D9" w14:textId="77777777" w:rsidR="00060351" w:rsidRDefault="00060351" w:rsidP="00FB3899">
            <w:pPr>
              <w:pStyle w:val="34ff6"/>
            </w:pPr>
          </w:p>
        </w:tc>
      </w:tr>
      <w:tr w:rsidR="00060351" w14:paraId="1EE0B353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F70AD88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0BE03D7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4A602E1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FC95F48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B593C6C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6FF153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689BAD1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CD0D09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1DE596A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A191253" w14:textId="77777777" w:rsidR="00060351" w:rsidRDefault="00060351" w:rsidP="00FB3899">
            <w:pPr>
              <w:pStyle w:val="34ff6"/>
            </w:pPr>
          </w:p>
        </w:tc>
      </w:tr>
      <w:tr w:rsidR="00060351" w14:paraId="09B5F2BC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D4C4155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1732CF9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A913728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FFDC62F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A8CBF2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7A4D8B5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A1A70C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650751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5D6686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D70C157" w14:textId="77777777" w:rsidR="00060351" w:rsidRDefault="00060351" w:rsidP="00FB3899">
            <w:pPr>
              <w:pStyle w:val="34ff6"/>
            </w:pPr>
          </w:p>
        </w:tc>
      </w:tr>
      <w:tr w:rsidR="00060351" w14:paraId="6DA7D9F2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42DDEC1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EC75E65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17CF8B9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5E953F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19042A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5A571E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2CCDED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8D35ED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C5A9904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AAD1913" w14:textId="77777777" w:rsidR="00060351" w:rsidRDefault="00060351" w:rsidP="00FB3899">
            <w:pPr>
              <w:pStyle w:val="34ff6"/>
            </w:pPr>
          </w:p>
        </w:tc>
      </w:tr>
      <w:tr w:rsidR="00060351" w14:paraId="1EA11247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B611645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6A02A8F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98D9374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75EAB60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E13A5F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C8926B4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49E993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6893F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E0070F8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1FAD3ED" w14:textId="77777777" w:rsidR="00060351" w:rsidRDefault="00060351" w:rsidP="00FB3899">
            <w:pPr>
              <w:pStyle w:val="34ff6"/>
            </w:pPr>
          </w:p>
        </w:tc>
      </w:tr>
      <w:tr w:rsidR="00060351" w14:paraId="70BE6482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446E5D7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EEC3DD9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80D9861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C9BA652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A484C8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2AD1F2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691E168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5812760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6D06A7D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492045F" w14:textId="77777777" w:rsidR="00060351" w:rsidRDefault="00060351" w:rsidP="00FB3899">
            <w:pPr>
              <w:pStyle w:val="34ff6"/>
            </w:pPr>
          </w:p>
        </w:tc>
      </w:tr>
      <w:tr w:rsidR="00060351" w14:paraId="0800039E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322D1AD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9D2BCD3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4A2E8D5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CB08BA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01A76C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4B7467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3BD718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B92748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24A377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79FC973" w14:textId="77777777" w:rsidR="00060351" w:rsidRDefault="00060351" w:rsidP="00FB3899">
            <w:pPr>
              <w:pStyle w:val="34ff6"/>
            </w:pPr>
          </w:p>
        </w:tc>
      </w:tr>
      <w:tr w:rsidR="00060351" w14:paraId="3FF541EF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039778C7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5011C7E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6AF026F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2FD5569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BC26500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A99242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35CBEFA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8173DDC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EACEDD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B2E72C1" w14:textId="77777777" w:rsidR="00060351" w:rsidRDefault="00060351" w:rsidP="00FB3899">
            <w:pPr>
              <w:pStyle w:val="34ff6"/>
            </w:pPr>
          </w:p>
        </w:tc>
      </w:tr>
    </w:tbl>
    <w:p w14:paraId="3EEF5659" w14:textId="77777777"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22"/>
      <w:headerReference w:type="first" r:id="rId23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3786F" w14:textId="77777777" w:rsidR="00F726EB" w:rsidRDefault="00F726EB" w:rsidP="00AD0715">
      <w:r>
        <w:separator/>
      </w:r>
    </w:p>
    <w:p w14:paraId="35A00A20" w14:textId="77777777" w:rsidR="00F726EB" w:rsidRDefault="00F726EB" w:rsidP="00AD0715"/>
  </w:endnote>
  <w:endnote w:type="continuationSeparator" w:id="0">
    <w:p w14:paraId="43E1F680" w14:textId="77777777" w:rsidR="00F726EB" w:rsidRDefault="00F726EB" w:rsidP="00AD0715">
      <w:r>
        <w:continuationSeparator/>
      </w:r>
    </w:p>
    <w:p w14:paraId="4EBA7540" w14:textId="77777777" w:rsidR="00F726EB" w:rsidRDefault="00F726EB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8BA25" w14:textId="77777777" w:rsidR="00123F88" w:rsidRDefault="00123F8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759F3" w14:textId="4E70B85C" w:rsidR="00A71C2B" w:rsidRDefault="00A71C2B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EF692" w14:textId="77777777" w:rsidR="00123F88" w:rsidRDefault="00123F88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4796D" w14:textId="77777777" w:rsidR="0082002C" w:rsidRDefault="0082002C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A354B" w14:textId="77777777" w:rsidR="0082002C" w:rsidRDefault="0082002C">
    <w:pPr>
      <w:pStyle w:val="ab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D9631" w14:textId="77777777" w:rsidR="0082002C" w:rsidRDefault="0082002C" w:rsidP="00CF3E46">
    <w:pPr>
      <w:pStyle w:val="341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C7BDD" w14:textId="77777777" w:rsidR="0082002C" w:rsidRDefault="0082002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A5FF9" w14:textId="77777777" w:rsidR="00F726EB" w:rsidRDefault="00F726EB" w:rsidP="00AD0715">
      <w:r>
        <w:separator/>
      </w:r>
    </w:p>
    <w:p w14:paraId="0F40B701" w14:textId="77777777" w:rsidR="00F726EB" w:rsidRDefault="00F726EB" w:rsidP="00AD0715"/>
  </w:footnote>
  <w:footnote w:type="continuationSeparator" w:id="0">
    <w:p w14:paraId="1FE1BA53" w14:textId="77777777" w:rsidR="00F726EB" w:rsidRDefault="00F726EB" w:rsidP="00AD0715">
      <w:r>
        <w:continuationSeparator/>
      </w:r>
    </w:p>
    <w:p w14:paraId="31B5C54A" w14:textId="77777777" w:rsidR="00F726EB" w:rsidRDefault="00F726EB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5CDAB" w14:textId="77777777" w:rsidR="00123F88" w:rsidRDefault="00123F88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2C4C6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75EA841D" wp14:editId="40DB36D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92EA93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C15F8B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88D6CF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163F59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B6E4E4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3C5DC9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E51D6E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17CEAB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1CCDC1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8716DF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EA841D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7292EA93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AC15F8B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788D6CF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37163F59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05B6E4E4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103C5DC9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08E51D6E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1217CEAB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241CCDC1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98716DF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7852F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34D4662C" wp14:editId="53606E1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6E5B02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E09EAE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6D69442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9902DA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AC377F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A64403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5A4426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51C3AE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A76525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E9D1B2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D4662C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76E5B02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34E09EAE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76D69442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7D9902DA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52AC377F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46A64403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5C5A4426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851C3AE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2DA76525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6FE9D1B2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B7DDD" w14:textId="77777777" w:rsidR="0082002C" w:rsidRDefault="0082002C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6324C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356B51FA" wp14:editId="7134A87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86937C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D5D7D7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AB921A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6DEB85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8B83D6B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8C83A7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9F6C3E7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49FF50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2381BA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130DF2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4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0" name="Группа 650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1" name="Группа 651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2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41D927D" w14:textId="77777777" w:rsidR="0082002C" w:rsidRPr="00CB1016" w:rsidRDefault="0082002C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624AF99" w14:textId="77777777" w:rsidR="0082002C" w:rsidRPr="005374BE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F1EE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4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4FF442" w14:textId="77777777" w:rsidR="0082002C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54C42">
                                      <w:t>A.B.XXX.XX.XX.</w:t>
                                    </w:r>
                                    <w:proofErr w:type="gramStart"/>
                                    <w:r w:rsidR="00E54C42">
                                      <w:t>X-X</w:t>
                                    </w:r>
                                    <w:proofErr w:type="gramEnd"/>
                                    <w:r w:rsidR="00E54C42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5" name="Группа 655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3B29FC4" w14:textId="77777777" w:rsidR="0082002C" w:rsidRPr="00945CCC" w:rsidRDefault="0082002C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4CACBAF" w14:textId="77777777" w:rsidR="0082002C" w:rsidRDefault="0082002C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8F35352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3F494E1" w14:textId="77777777" w:rsidR="0082002C" w:rsidRPr="000411E6" w:rsidRDefault="0082002C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DD43571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75D28BA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A101612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B944904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E6EE259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C012DDD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561F35E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8EFCEA9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6DDE57E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9" name="Группа 669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640F79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5BA8D8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56B51FA" id="Группа 611" o:spid="_x0000_s1076" style="position:absolute;left:0;text-align:left;margin-left:22.7pt;margin-top:14.2pt;width:558.45pt;height:826.3pt;z-index:25169612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">
              <v:group id="Группа 612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<v:group id="Группа 613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V+T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CJE7idCUdA7v8AAAD//wMAUEsBAi0AFAAGAAgAAAAhANvh9svuAAAAhQEAABMAAAAAAAAA&#10;AAAAAAAAAAAAAFtDb250ZW50X1R5cGVzXS54bWxQSwECLQAUAAYACAAAACEAWvQsW78AAAAVAQAA&#10;CwAAAAAAAAAAAAAAAAAfAQAAX3JlbHMvLnJlbHNQSwECLQAUAAYACAAAACEA/mVfk8YAAADcAAAA&#10;DwAAAAAAAAAAAAAAAAAHAgAAZHJzL2Rvd25yZXYueG1sUEsFBgAAAAADAAMAtwAAAPoCAAAAAA==&#10;">
                  <v:group id="Группа 61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Mfn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1jFL/B3JhwBufkFAAD//wMAUEsBAi0AFAAGAAgAAAAhANvh9svuAAAAhQEAABMAAAAAAAAA&#10;AAAAAAAAAAAAAFtDb250ZW50X1R5cGVzXS54bWxQSwECLQAUAAYACAAAACEAWvQsW78AAAAVAQAA&#10;CwAAAAAAAAAAAAAAAAAfAQAAX3JlbHMvLnJlbHNQSwECLQAUAAYACAAAACEAcYzH58YAAADcAAAA&#10;DwAAAAAAAAAAAAAAAAAHAgAAZHJzL2Rvd25yZXYueG1sUEsFBgAAAAADAAMAtwAAAPoCAAAAAA==&#10;">
                    <v:group id="Группа 61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J8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mWygN8z4QjI7Q8AAAD//wMAUEsBAi0AFAAGAAgAAAAhANvh9svuAAAAhQEAABMAAAAAAAAA&#10;AAAAAAAAAAAAAFtDb250ZW50X1R5cGVzXS54bWxQSwECLQAUAAYACAAAACEAWvQsW78AAAAVAQAA&#10;CwAAAAAAAAAAAAAAAAAfAQAAX3JlbHMvLnJlbHNQSwECLQAUAAYACAAAACEAHsBifMYAAADcAAAA&#10;DwAAAAAAAAAAAAAAAAAHAgAAZHJzL2Rvd25yZXYueG1sUEsFBgAAAAADAAMAtwAAAPoCAAAAAA==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" filled="f" strokeweight="1.5pt">
                        <v:textbox inset=",1mm"/>
                      </v:rect>
                      <v:group id="Группа 617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      <v:group id="Группа 618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c3i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FYG86EIyDTJwAAAP//AwBQSwECLQAUAAYACAAAACEA2+H2y+4AAACFAQAAEwAAAAAAAAAAAAAA&#10;AAAAAAAAW0NvbnRlbnRfVHlwZXNdLnhtbFBLAQItABQABgAIAAAAIQBa9CxbvwAAABUBAAALAAAA&#10;AAAAAAAAAAAAAB8BAABfcmVscy8ucmVsc1BLAQItABQABgAIAAAAIQDwwc3iwgAAANw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oW+wwAAANw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PIf7mXQE5OofAAD//wMAUEsBAi0AFAAGAAgAAAAhANvh9svuAAAAhQEAABMAAAAAAAAAAAAA&#10;AAAAAAAAAFtDb250ZW50X1R5cGVzXS54bWxQSwECLQAUAAYACAAAACEAWvQsW78AAAAVAQAACwAA&#10;AAAAAAAAAAAAAAAfAQAAX3JlbHMvLnJlbHNQSwECLQAUAAYACAAAACEAZkaFvsMAAADc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" strokeweight="1.5pt"/>
                      </v:group>
                    </v:group>
                    <v:group id="Группа 624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1a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">
                      <v:group id="Группа 625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jB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uEridCUdAbq4AAAD//wMAUEsBAi0AFAAGAAgAAAAhANvh9svuAAAAhQEAABMAAAAAAAAA&#10;AAAAAAAAAAAAAFtDb250ZW50X1R5cGVzXS54bWxQSwECLQAUAAYACAAAACEAWvQsW78AAAAVAQAA&#10;CwAAAAAAAAAAAAAAAAAfAQAAX3JlbHMvLnJlbHNQSwECLQAUAAYACAAAACEA0Kyowc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586937C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40D5D7D7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BAB921A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016DEB85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68B83D6B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jgf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BJYridCUdA7v8AAAD//wMAUEsBAi0AFAAGAAgAAAAhANvh9svuAAAAhQEAABMAAAAAAAAA&#10;AAAAAAAAAAAAAFtDb250ZW50X1R5cGVzXS54bWxQSwECLQAUAAYACAAAACEAWvQsW78AAAAVAQAA&#10;CwAAAAAAAAAAAAAAAAAfAQAAX3JlbHMvLnJlbHNQSwECLQAUAAYACAAAACEAKk44H8YAAADcAAAA&#10;DwAAAAAAAAAAAAAAAAAHAgAAZHJzL2Rvd25yZXYueG1sUEsFBgAAAAADAAMAtwAAAPoCAAAAAA=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08C83A7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9F6C3E7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B49FF50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82381BA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30130DF2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" filled="f" strokeweight="1.5pt">
                    <v:textbox inset=",1mm"/>
                  </v:rect>
                </v:group>
                <v:group id="Группа 638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GC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rA1nwhGQmz8AAAD//wMAUEsBAi0AFAAGAAgAAAAhANvh9svuAAAAhQEAABMAAAAAAAAAAAAA&#10;AAAAAAAAAFtDb250ZW50X1R5cGVzXS54bWxQSwECLQAUAAYACAAAACEAWvQsW78AAAAVAQAACwAA&#10;AAAAAAAAAAAAAAAfAQAAX3JlbHMvLnJlbHNQSwECLQAUAAYACAAAACEAu3SRgsMAAADcAAAADwAA&#10;AAAAAAAAAAAAAAAHAgAAZHJzL2Rvd25yZXYueG1sUEsFBgAAAAADAAMAtwAAAPcCAAAAAA==&#10;">
                  <v:group id="Группа 639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DQZ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egbnmfCEZCLBwAAAP//AwBQSwECLQAUAAYACAAAACEA2+H2y+4AAACFAQAAEwAAAAAAAAAA&#10;AAAAAAAAAAAAW0NvbnRlbnRfVHlwZXNdLnhtbFBLAQItABQABgAIAAAAIQBa9CxbvwAAABUBAAAL&#10;AAAAAAAAAAAAAAAAAB8BAABfcmVscy8ucmVsc1BLAQItABQABgAIAAAAIQDUODQZxQAAANw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60J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TBPY/g9k46AXvwAAAD//wMAUEsBAi0AFAAGAAgAAAAhANvh9svuAAAAhQEAABMAAAAAAAAA&#10;AAAAAAAAAAAAAFtDb250ZW50X1R5cGVzXS54bWxQSwECLQAUAAYACAAAACEAWvQsW78AAAAVAQAA&#10;CwAAAAAAAAAAAAAAAAAfAQAAX3JlbHMvLnJlbHNQSwECLQAUAAYACAAAACEAWU+t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TN+xgAAANw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DNzOpCOgZ78AAAD//wMAUEsBAi0AFAAGAAgAAAAhANvh9svuAAAAhQEAABMAAAAAAAAA&#10;AAAAAAAAAAAAAFtDb250ZW50X1R5cGVzXS54bWxQSwECLQAUAAYACAAAACEAWvQsW78AAAAVAQAA&#10;CwAAAAAAAAAAAAAAAAAfAQAAX3JlbHMvLnJlbHNQSwECLQAUAAYACAAAACEAqZ0zf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qcM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TCPU/g9k46AXvwAAAD//wMAUEsBAi0AFAAGAAgAAAAhANvh9svuAAAAhQEAABMAAAAAAAAA&#10;AAAAAAAAAAAAAFtDb250ZW50X1R5cGVzXS54bWxQSwECLQAUAAYACAAAACEAWvQsW78AAAAVAQAA&#10;CwAAAAAAAAAAAAAAAAAfAQAAX3JlbHMvLnJlbHNQSwECLQAUAAYACAAAACEA2AKn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</v:group>
                  <v:group id="Группа 650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>
                    <v:group id="Группа 651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2/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igd8z4QjI7Q8AAAD//wMAUEsBAi0AFAAGAAgAAAAhANvh9svuAAAAhQEAABMAAAAAAAAA&#10;AAAAAAAAAAAAAFtDb250ZW50X1R5cGVzXS54bWxQSwECLQAUAAYACAAAACEAWvQsW78AAAAVAQAA&#10;CwAAAAAAAAAAAAAAAAAfAQAAX3JlbHMvLnJlbHNQSwECLQAUAAYACAAAACEA95Hdv8YAAADc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" filled="f" stroked="f">
                        <v:textbox inset="1pt,.4mm,1pt,1pt">
                          <w:txbxContent>
                            <w:p w14:paraId="441D927D" w14:textId="77777777" w:rsidR="0082002C" w:rsidRPr="00CB1016" w:rsidRDefault="0082002C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zm1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IyjObXHAAAA3AAA&#10;AA8AAAAAAAAAAAAAAAAABwIAAGRycy9kb3ducmV2LnhtbFBLBQYAAAAAAwADALcAAAD7AgAAAAA=&#10;" filled="f" stroked="f">
                        <v:textbox inset="1pt,.4mm,1pt,1pt">
                          <w:txbxContent>
                            <w:p w14:paraId="6624AF99" w14:textId="77777777" w:rsidR="0082002C" w:rsidRPr="005374BE" w:rsidRDefault="0082002C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F1EE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HBxwAAANwAAAAPAAAAZHJzL2Rvd25yZXYueG1sRI9Ba8JA&#10;FITvgv9heYVeSt1YNN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ANKocHHAAAA3AAA&#10;AA8AAAAAAAAAAAAAAAAABwIAAGRycy9kb3ducmV2LnhtbFBLBQYAAAAAAwADALcAAAD7AgAAAAA=&#10;" filled="f" stroked="f">
                        <v:textbox inset="1pt,.4mm,1pt,1pt">
                          <w:txbxContent>
                            <w:p w14:paraId="224FF442" w14:textId="77777777" w:rsidR="0082002C" w:rsidRDefault="0082002C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54C42">
                                <w:t>A.B.XXX.XX.XX.</w:t>
                              </w:r>
                              <w:proofErr w:type="gramStart"/>
                              <w:r w:rsidR="00E54C42">
                                <w:t>X-X</w:t>
                              </w:r>
                              <w:proofErr w:type="gramEnd"/>
                              <w:r w:rsidR="00E54C42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5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u8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zJME/s6EIyBXvwAAAP//AwBQSwECLQAUAAYACAAAACEA2+H2y+4AAACFAQAAEwAAAAAAAAAA&#10;AAAAAAAAAAAAW0NvbnRlbnRfVHlwZXNdLnhtbFBLAQItABQABgAIAAAAIQBa9CxbvwAAABUBAAAL&#10;AAAAAAAAAAAAAAAAAB8BAABfcmVscy8ucmVsc1BLAQItABQABgAIAAAAIQCIqtu8xQAAANwAAAAP&#10;AAAAAAAAAAAAAAAAAAcCAABkcnMvZG93bnJldi54bWxQSwUGAAAAAAMAAwC3AAAA+QIAAAAA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VMf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jFB5n4hGQizsAAAD//wMAUEsBAi0AFAAGAAgAAAAhANvh9svuAAAAhQEAABMAAAAAAAAA&#10;AAAAAAAAAAAAAFtDb250ZW50X1R5cGVzXS54bWxQSwECLQAUAAYACAAAACEAWvQsW78AAAAVAQAA&#10;CwAAAAAAAAAAAAAAAAAfAQAAX3JlbHMvLnJlbHNQSwECLQAUAAYACAAAACEAbMFTH8YAAADcAAAA&#10;DwAAAAAAAAAAAAAAAAAHAgAAZHJzL2Rvd25yZXYueG1sUEsFBgAAAAADAAMAtwAAAPoCAAAAAA==&#10;" filled="f" stroked="f">
                        <v:textbox inset="0,0,0,0">
                          <w:txbxContent>
                            <w:p w14:paraId="53B29FC4" w14:textId="77777777" w:rsidR="0082002C" w:rsidRPr="00945CCC" w:rsidRDefault="0082002C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" filled="f" stroked="f">
                        <v:textbox inset="0,0,0,0">
                          <w:txbxContent>
                            <w:p w14:paraId="74CACBAF" w14:textId="77777777" w:rsidR="0082002C" w:rsidRDefault="0082002C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" filled="f" stroked="f">
                        <v:textbox inset="0,0,0,0">
                          <w:txbxContent>
                            <w:p w14:paraId="28F35352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sdt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" filled="f" stroked="f">
                        <v:textbox inset="0,0,0,0">
                          <w:txbxContent>
                            <w:p w14:paraId="63F494E1" w14:textId="77777777" w:rsidR="0082002C" w:rsidRPr="000411E6" w:rsidRDefault="0082002C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RN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" filled="f" stroked="f">
                        <v:textbox inset="0,0,0,0">
                          <w:txbxContent>
                            <w:p w14:paraId="5DD43571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" filled="f" stroked="f">
                        <v:textbox inset="0,0,0,0">
                          <w:txbxContent>
                            <w:p w14:paraId="475D28BA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" filled="f" stroked="f">
                        <v:textbox inset="0,0,0,0">
                          <w:txbxContent>
                            <w:p w14:paraId="2A101612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jo6xgAAANwAAAAPAAAAZHJzL2Rvd25yZXYueG1sRI9Pa8JA&#10;FMTvhX6H5RV6KbqxQj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sto6OsYAAADcAAAA&#10;DwAAAAAAAAAAAAAAAAAHAgAAZHJzL2Rvd25yZXYueG1sUEsFBgAAAAADAAMAtwAAAPoCAAAAAA==&#10;" filled="f" stroked="f">
                        <v:textbox inset="0,0,0,0">
                          <w:txbxContent>
                            <w:p w14:paraId="0B944904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6JOxgAAANwAAAAPAAAAZHJzL2Rvd25yZXYueG1sRI9Pa8JA&#10;FMTvhX6H5RV6KbqxS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PTOiTsYAAADcAAAA&#10;DwAAAAAAAAAAAAAAAAAHAgAAZHJzL2Rvd25yZXYueG1sUEsFBgAAAAADAAMAtwAAAPoCAAAAAA==&#10;" filled="f" stroked="f">
                        <v:textbox inset="0,0,0,0">
                          <w:txbxContent>
                            <w:p w14:paraId="6E6EE259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fV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Un8H1cYAAADcAAAA&#10;DwAAAAAAAAAAAAAAAAAHAgAAZHJzL2Rvd25yZXYueG1sUEsFBgAAAAADAAMAtwAAAPoCAAAAAA==&#10;" filled="f" stroked="f">
                        <v:textbox inset="0,0,0,0">
                          <w:txbxContent>
                            <w:p w14:paraId="0C012DDD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Zmi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" filled="f" stroked="f">
                        <v:textbox inset="0,0,0,0">
                          <w:txbxContent>
                            <w:p w14:paraId="2561F35E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" filled="f" stroked="f">
                        <v:textbox inset="0,0,0,0">
                          <w:txbxContent>
                            <w:p w14:paraId="68EFCEA9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qhL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" filled="f" stroked="f">
                        <v:textbox inset="0,0,0,0">
                          <w:txbxContent>
                            <w:p w14:paraId="46DDE57E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9" o:spid="_x0000_s1134" style="position:absolute;left:33862;top:10329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sE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iSZwu+ZcATk4gcAAP//AwBQSwECLQAUAAYACAAAACEA2+H2y+4AAACFAQAAEwAAAAAAAAAA&#10;AAAAAAAAAAAAW0NvbnRlbnRfVHlwZXNdLnhtbFBLAQItABQABgAIAAAAIQBa9CxbvwAAABUBAAAL&#10;AAAAAAAAAAAAAAAAAB8BAABfcmVscy8ucmVsc1BLAQItABQABgAIAAAAIQDHixsExQAAANwAAAAP&#10;AAAAAAAAAAAAAAAAAAcCAABkcnMvZG93bnJldi54bWxQSwUGAAAAAAMAAwC3AAAA+QIAAAAA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" filled="f" stroked="f">
                  <v:textbox inset="1pt,.4mm,1pt,1pt">
                    <w:txbxContent>
                      <w:p w14:paraId="7A640F79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" filled="f" stroked="f">
                  <v:textbox inset="1pt,.4mm,1pt,1pt">
                    <w:txbxContent>
                      <w:p w14:paraId="3E5BA8D8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25D1C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9200" behindDoc="0" locked="1" layoutInCell="1" allowOverlap="1" wp14:anchorId="0C2F52AB" wp14:editId="79621016">
              <wp:simplePos x="0" y="0"/>
              <wp:positionH relativeFrom="page">
                <wp:posOffset>284480</wp:posOffset>
              </wp:positionH>
              <wp:positionV relativeFrom="page">
                <wp:posOffset>180975</wp:posOffset>
              </wp:positionV>
              <wp:extent cx="7091680" cy="10497185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1680" cy="10497185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D4E85F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963525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B88224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EAD4E3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56A340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C600BC4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D51C87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CA6626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7F154A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C617C1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AFEC6A" w14:textId="77777777" w:rsidR="0082002C" w:rsidRPr="00945CCC" w:rsidRDefault="0082002C" w:rsidP="0082002C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EAFC2F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63E581" w14:textId="77777777" w:rsidR="0082002C" w:rsidRDefault="0082002C" w:rsidP="0082002C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5A207C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A49F69" w14:textId="77777777" w:rsidR="0082002C" w:rsidRPr="000411E6" w:rsidRDefault="0082002C" w:rsidP="0082002C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8E2FD2" w14:textId="77777777" w:rsidR="0082002C" w:rsidRDefault="0082002C" w:rsidP="008200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76801A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CDAD5C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04AEE2" w14:textId="77777777" w:rsidR="0082002C" w:rsidRPr="00931BF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A71189" w14:textId="0155111E" w:rsidR="0082002C" w:rsidRPr="00A32665" w:rsidRDefault="0082002C" w:rsidP="0082002C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CB9AB5" w14:textId="453256E1" w:rsidR="0082002C" w:rsidRPr="005E4A3B" w:rsidRDefault="00A71C2B" w:rsidP="0082002C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9167DB" w14:textId="7240F9E8" w:rsidR="0082002C" w:rsidRPr="005E4A3B" w:rsidRDefault="00A71C2B" w:rsidP="0082002C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616EB6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841920" w14:textId="6895A1EC" w:rsidR="0082002C" w:rsidRPr="005E4A3B" w:rsidRDefault="00A71C2B" w:rsidP="0082002C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D12B57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84A8D8" w14:textId="2BDCC50F" w:rsidR="0082002C" w:rsidRPr="000411E6" w:rsidRDefault="00A71C2B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840BA9" w14:textId="49BBA1B3" w:rsidR="0082002C" w:rsidRPr="000411E6" w:rsidRDefault="00A71C2B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3CC229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678760" w14:textId="3196E1DA" w:rsidR="0082002C" w:rsidRPr="000411E6" w:rsidRDefault="00A71C2B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4BC9D0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C8B488" w14:textId="6A1119FA" w:rsidR="0082002C" w:rsidRPr="0079077B" w:rsidRDefault="00A71C2B" w:rsidP="0082002C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3B705A" w14:textId="2381CC70" w:rsidR="0082002C" w:rsidRPr="00A32665" w:rsidRDefault="00A71C2B" w:rsidP="0082002C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33F115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D082FC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9675F7" w14:textId="75213D28" w:rsidR="0082002C" w:rsidRPr="005374BE" w:rsidRDefault="0082002C" w:rsidP="0082002C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0161C0" w:rsidRPr="000161C0">
                                    <w:rPr>
                                      <w:noProof/>
                                    </w:rPr>
                                    <w:instrText>284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0161C0">
                                    <w:rPr>
                                      <w:noProof/>
                                    </w:rPr>
                                    <w:t>284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777C67" w14:textId="77777777" w:rsidR="0082002C" w:rsidRPr="005374BE" w:rsidRDefault="0082002C" w:rsidP="0082002C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54C42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38AC7C" w14:textId="7CCF9991" w:rsidR="0082002C" w:rsidRDefault="00A71C2B" w:rsidP="0082002C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FA9811" w14:textId="2DC8B121" w:rsidR="0082002C" w:rsidRDefault="0082002C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123F88">
                                    <w:t>878.2023-АСУ ТП.СБ.2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80890" y="557164"/>
                                <a:ext cx="2372136" cy="842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1EF880" w14:textId="5319AB61" w:rsidR="0082002C" w:rsidRDefault="00E54C42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A71C2B">
                                    <w:t xml:space="preserve">Строительство водогрейной котельной 400 </w:t>
                                  </w:r>
                                  <w:proofErr w:type="spellStart"/>
                                  <w:r w:rsidR="00A71C2B">
                                    <w:t>гкал</w:t>
                                  </w:r>
                                  <w:proofErr w:type="spellEnd"/>
                                  <w:r w:rsidR="00A71C2B">
                                    <w:t>/час на территории ивановской ТЭЦ-2</w:t>
                                  </w:r>
                                  <w:r>
                                    <w:fldChar w:fldCharType="end"/>
                                  </w:r>
                                  <w:r w:rsidR="0082002C">
                                    <w:t>.</w:t>
                                  </w:r>
                                </w:p>
                                <w:p w14:paraId="6C2FFE3F" w14:textId="169449E7" w:rsidR="0082002C" w:rsidRPr="00050AC2" w:rsidRDefault="00A71C2B" w:rsidP="0082002C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Схемы электрические принципиальные электроснабжения электроприёмников от основного, дополнительного и резервного источников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40F802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6957B9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C211B4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1C257D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40DA2D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FF716A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CBD6E9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AA30A4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1B0ACA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58B782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2F52AB" id="Группа 9" o:spid="_x0000_s1137" style="position:absolute;left:0;text-align:left;margin-left:22.4pt;margin-top:14.25pt;width:558.4pt;height:826.55pt;z-index:25169920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9D4E85F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8963525" w14:textId="77777777"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7B88224" w14:textId="77777777"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CEAD4E3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E56A340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6C600BC4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6D51C87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69CA6626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C7F154A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0DC617C1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5EAFEC6A" w14:textId="77777777" w:rsidR="0082002C" w:rsidRPr="00945CCC" w:rsidRDefault="0082002C" w:rsidP="0082002C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08EAFC2F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6163E581" w14:textId="77777777" w:rsidR="0082002C" w:rsidRDefault="0082002C" w:rsidP="0082002C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505A207C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1EA49F69" w14:textId="77777777" w:rsidR="0082002C" w:rsidRPr="000411E6" w:rsidRDefault="0082002C" w:rsidP="0082002C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668E2FD2" w14:textId="77777777" w:rsidR="0082002C" w:rsidRDefault="0082002C" w:rsidP="0082002C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1F76801A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16CDAD5C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3504AEE2" w14:textId="77777777" w:rsidR="0082002C" w:rsidRPr="00931BF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50A71189" w14:textId="0155111E" w:rsidR="0082002C" w:rsidRPr="00A32665" w:rsidRDefault="0082002C" w:rsidP="0082002C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42CB9AB5" w14:textId="453256E1" w:rsidR="0082002C" w:rsidRPr="005E4A3B" w:rsidRDefault="00A71C2B" w:rsidP="0082002C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119167DB" w14:textId="7240F9E8" w:rsidR="0082002C" w:rsidRPr="005E4A3B" w:rsidRDefault="00A71C2B" w:rsidP="0082002C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3D616EB6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20841920" w14:textId="6895A1EC" w:rsidR="0082002C" w:rsidRPr="005E4A3B" w:rsidRDefault="00A71C2B" w:rsidP="0082002C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3FD12B57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6784A8D8" w14:textId="2BDCC50F" w:rsidR="0082002C" w:rsidRPr="000411E6" w:rsidRDefault="00A71C2B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42840BA9" w14:textId="49BBA1B3" w:rsidR="0082002C" w:rsidRPr="000411E6" w:rsidRDefault="00A71C2B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0E3CC229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05678760" w14:textId="3196E1DA" w:rsidR="0082002C" w:rsidRPr="000411E6" w:rsidRDefault="00A71C2B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5F4BC9D0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43C8B488" w14:textId="6A1119FA" w:rsidR="0082002C" w:rsidRPr="0079077B" w:rsidRDefault="00A71C2B" w:rsidP="0082002C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183B705A" w14:textId="2381CC70" w:rsidR="0082002C" w:rsidRPr="00A32665" w:rsidRDefault="00A71C2B" w:rsidP="0082002C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5133F115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3CD082FC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2E9675F7" w14:textId="75213D28" w:rsidR="0082002C" w:rsidRPr="005374BE" w:rsidRDefault="0082002C" w:rsidP="0082002C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0161C0" w:rsidRPr="000161C0">
                              <w:rPr>
                                <w:noProof/>
                              </w:rPr>
                              <w:instrText>284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0161C0">
                              <w:rPr>
                                <w:noProof/>
                              </w:rPr>
                              <w:t>284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53777C67" w14:textId="77777777" w:rsidR="0082002C" w:rsidRPr="005374BE" w:rsidRDefault="0082002C" w:rsidP="0082002C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54C42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6E38AC7C" w14:textId="7CCF9991" w:rsidR="0082002C" w:rsidRDefault="00A71C2B" w:rsidP="0082002C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5AFA9811" w14:textId="2DC8B121" w:rsidR="0082002C" w:rsidRDefault="0082002C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123F88">
                              <w:t>878.2023-АСУ ТП.СБ.2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3808;top:5571;width:23722;height:84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111EF880" w14:textId="5319AB61" w:rsidR="0082002C" w:rsidRDefault="00E54C42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A71C2B">
                              <w:t xml:space="preserve">Строительство водогрейной котельной 400 </w:t>
                            </w:r>
                            <w:proofErr w:type="spellStart"/>
                            <w:r w:rsidR="00A71C2B">
                              <w:t>гкал</w:t>
                            </w:r>
                            <w:proofErr w:type="spellEnd"/>
                            <w:r w:rsidR="00A71C2B">
                              <w:t>/час на территории ивановской ТЭЦ-2</w:t>
                            </w:r>
                            <w:r>
                              <w:fldChar w:fldCharType="end"/>
                            </w:r>
                            <w:r w:rsidR="0082002C">
                              <w:t>.</w:t>
                            </w:r>
                          </w:p>
                          <w:p w14:paraId="6C2FFE3F" w14:textId="169449E7" w:rsidR="0082002C" w:rsidRPr="00050AC2" w:rsidRDefault="00A71C2B" w:rsidP="0082002C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Схемы электрические принципиальные электроснабжения электроприёмников от основного, дополнительного и резервного источников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2440F802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556957B9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3CC211B4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0C1C257D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0440DA2D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30FF716A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12CBD6E9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74AA30A4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171B0ACA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6E58B782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DD2C7" w14:textId="77777777" w:rsidR="0082002C" w:rsidRDefault="001F1EE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1248" behindDoc="0" locked="1" layoutInCell="1" allowOverlap="1" wp14:anchorId="59522E63" wp14:editId="40CA792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5" name="Группа 5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" name="Группа 6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8" name="Группа 8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1" name="Группа 21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24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0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1" name="Группа 3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35" name="Группа 3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3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088A77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A4CDB9" w14:textId="77777777"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560EC7" w14:textId="77777777"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2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B31979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3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79A91F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4" name="Группа 44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4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2276A1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7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74365D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8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2C00D4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9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D06FD4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60738A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" name="Группа 54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56" name="Группа 56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57" name="Группа 57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58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2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8" name="Группа 68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69" name="Группа 69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70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1A8586" w14:textId="77777777" w:rsidR="001F1EE2" w:rsidRPr="00CB1016" w:rsidRDefault="001F1EE2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AB574B" w14:textId="77777777" w:rsidR="001F1EE2" w:rsidRPr="005374BE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E54C42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2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28113C" w14:textId="21540C97" w:rsidR="001F1EE2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123F88">
                                        <w:t>878.2023-АСУ ТП.СБ.2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4" name="Группа 74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8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A4B707" w14:textId="77777777" w:rsidR="001F1EE2" w:rsidRPr="00945CCC" w:rsidRDefault="001F1EE2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6DA44C" w14:textId="77777777" w:rsidR="001F1EE2" w:rsidRDefault="001F1EE2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0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AB96E7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2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5B3E3C" w14:textId="77777777" w:rsidR="001F1EE2" w:rsidRPr="000411E6" w:rsidRDefault="001F1EE2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3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2AD120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85A7CC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6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8FD464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C4FF10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1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E9F06A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FD614D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7DE14E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8CA7A3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7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25B186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5" name="Группа 135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13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709AD0" w14:textId="77777777" w:rsidR="001F1EE2" w:rsidRPr="006C5C53" w:rsidRDefault="001F1EE2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39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462CE8" w14:textId="77777777" w:rsidR="001F1EE2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323586B7" w14:textId="77777777" w:rsidR="001F1EE2" w:rsidRPr="001F58C5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0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734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9522E63" id="Группа 1" o:spid="_x0000_s1228" style="position:absolute;left:0;text-align:left;margin-left:22.7pt;margin-top:14.2pt;width:1154pt;height:825.75pt;z-index:251701248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">
              <v:group id="Группа 5" o:spid="_x0000_s1229" style="position:absolute;top:51126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group id="Группа 6" o:spid="_x0000_s12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91" o:spid="_x0000_s123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" filled="f" strokeweight="1.5pt">
                    <v:textbox inset=",1mm"/>
                  </v:rect>
                  <v:group id="Группа 8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group id="Группа 21" o:spid="_x0000_s123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line id="Line 76" o:spid="_x0000_s123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LKwwAAANsAAAAPAAAAZHJzL2Rvd25yZXYueG1sRI/NasMw&#10;EITvhbyD2EBvjRxT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k3LSysMAAADbAAAADwAA&#10;AAAAAAAAAAAAAAAHAgAAZHJzL2Rvd25yZXYueG1sUEsFBgAAAAADAAMAtwAAAPcCAAAAAA==&#10;" strokeweight="1.5pt"/>
                      <v:line id="Line 77" o:spid="_x0000_s123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ndRwwAAANsAAAAPAAAAZHJzL2Rvd25yZXYueG1sRI/NasMw&#10;EITvhbyD2EBvjRxDQ3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/D53UcMAAADbAAAADwAA&#10;AAAAAAAAAAAAAAAHAgAAZHJzL2Rvd25yZXYueG1sUEsFBgAAAAADAAMAtwAAAPcCAAAAAA==&#10;" strokeweight="1.5pt"/>
                      <v:line id="Line 78" o:spid="_x0000_s123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        <v:line id="Line 79" o:spid="_x0000_s123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" strokeweight="1.5pt"/>
                    </v:group>
                    <v:line id="Line 92" o:spid="_x0000_s123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  </v:group>
                </v:group>
                <v:group id="Группа 31" o:spid="_x0000_s123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Группа 35" o:spid="_x0000_s124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24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NeexAAAANsAAAAPAAAAZHJzL2Rvd25yZXYueG1sRI/RasJA&#10;FETfC/2H5Rb6UsxGh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AUo157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74088A77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24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0PswwAAANsAAAAPAAAAZHJzL2Rvd25yZXYueG1sRI/disIw&#10;FITvF3yHcARvljVVQd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dLdD7M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7A4CDB9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24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5kM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uvjl/gD5PIfAAD//wMAUEsBAi0AFAAGAAgAAAAhANvh9svuAAAAhQEAABMAAAAAAAAAAAAAAAAA&#10;AAAAAFtDb250ZW50X1R5cGVzXS54bWxQSwECLQAUAAYACAAAACEAWvQsW78AAAAVAQAACwAAAAAA&#10;AAAAAAAAAAAfAQAAX3JlbHMvLnJlbHNQSwECLQAUAAYACAAAACEAvYuZDMAAAADbAAAADwAAAAAA&#10;AAAAAAAAAAAHAgAAZHJzL2Rvd25yZXYueG1sUEsFBgAAAAADAAMAtwAAAPQCAAAAAA==&#10;" filled="f" stroked="f" strokeweight="1.5pt">
                      <v:textbox style="layout-flow:vertical;mso-layout-flow-alt:bottom-to-top" inset=".4mm,.4mm,.4mm,.4mm">
                        <w:txbxContent>
                          <w:p w14:paraId="7E560EC7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24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aLgxAAAANsAAAAPAAAAZHJzL2Rvd25yZXYueG1sRI/disIw&#10;FITvF3yHcARvFk2Vx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CIVouD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7EB31979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24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d7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eJvC40v8AXJxBwAA//8DAFBLAQItABQABgAIAAAAIQDb4fbL7gAAAIUBAAATAAAAAAAAAAAA&#10;AAAAAAAAAABbQ29udGVudF9UeXBlc10ueG1sUEsBAi0AFAAGAAgAAAAhAFr0LFu/AAAAFQEAAAsA&#10;AAAAAAAAAAAAAAAAHwEAAF9yZWxzLy5yZWxzUEsBAi0AFAAGAAgAAAAhAE1ZB3v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6D79A91F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4" o:spid="_x0000_s124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shape id="Text Box 87" o:spid="_x0000_s124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6B2276A1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24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1174365D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24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" filled="f" stroked="f" strokeweight="1.5pt">
                      <v:textbox style="layout-flow:vertical;mso-layout-flow-alt:bottom-to-top" inset="0,0,0,0">
                        <w:txbxContent>
                          <w:p w14:paraId="342C00D4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25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BaU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Zgv4/ZJ+gFz/AAAA//8DAFBLAQItABQABgAIAAAAIQDb4fbL7gAAAIUBAAATAAAAAAAAAAAA&#10;AAAAAAAAAABbQ29udGVudF9UeXBlc10ueG1sUEsBAi0AFAAGAAgAAAAhAFr0LFu/AAAAFQEAAAsA&#10;AAAAAAAAAAAAAAAAHwEAAF9yZWxzLy5yZWxzUEsBAi0AFAAGAAgAAAAhAAi8FpT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0BD06FD4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25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U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tanL+kHyPkTAAD//wMAUEsBAi0AFAAGAAgAAAAhANvh9svuAAAAhQEAABMAAAAAAAAAAAAAAAAA&#10;AAAAAFtDb250ZW50X1R5cGVzXS54bWxQSwECLQAUAAYACAAAACEAWvQsW78AAAAVAQAACwAAAAAA&#10;AAAAAAAAAAAfAQAAX3JlbHMvLnJlbHNQSwECLQAUAAYACAAAACEAHF8p1MAAAADbAAAADwAAAAAA&#10;AAAAAAAAAAAHAgAAZHJzL2Rvd25yZXYueG1sUEsFBgAAAAADAAMAtwAAAPQCAAAAAA==&#10;" filled="f" stroked="f" strokeweight="1.5pt">
                      <v:textbox style="layout-flow:vertical;mso-layout-flow-alt:bottom-to-top" inset="0,0,0,0">
                        <w:txbxContent>
                          <w:p w14:paraId="1060738A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54" o:spid="_x0000_s1252" style="position:absolute;left:79910;top:97880;width:66600;height:6984" coordsize="66600,6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Группа 55" o:spid="_x0000_s1253" style="position:absolute;width:66600;height:6984" coordsize="66599,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group id="Группа 56" o:spid="_x0000_s1254" style="position:absolute;width:66599;height:5398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group id="Группа 57" o:spid="_x0000_s1255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line id="Line 102" o:spid="_x0000_s1256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" strokeweight="1.5pt">
                        <v:stroke startarrowwidth="narrow" startarrowlength="short" endarrowwidth="narrow" endarrowlength="short"/>
                      </v:line>
                      <v:line id="Line 112" o:spid="_x0000_s1257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13" o:spid="_x0000_s1258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z5a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T16Uv6AXr+CwAA//8DAFBLAQItABQABgAIAAAAIQDb4fbL7gAAAIUBAAATAAAAAAAAAAAAAAAA&#10;AAAAAABbQ29udGVudF9UeXBlc10ueG1sUEsBAi0AFAAGAAgAAAAhAFr0LFu/AAAAFQEAAAsAAAAA&#10;AAAAAAAAAAAAHwEAAF9yZWxzLy5yZWxzUEsBAi0AFAAGAAgAAAAhAGeXPlrBAAAA2wAAAA8AAAAA&#10;AAAAAAAAAAAABwIAAGRycy9kb3ducmV2LnhtbFBLBQYAAAAAAwADALcAAAD1Ag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5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" strokecolor="windowText" strokeweight="1.5pt"/>
                      <v:line id="Line 98" o:spid="_x0000_s1260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99" o:spid="_x0000_s1261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0" o:spid="_x0000_s1262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1" o:spid="_x0000_s1263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03" o:spid="_x0000_s1264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">
                        <v:stroke startarrowwidth="narrow" startarrowlength="short" endarrowwidth="narrow" endarrowlength="short"/>
                      </v:line>
                      <v:line id="Line 133" o:spid="_x0000_s1265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</v:group>
                    <v:group id="Группа 68" o:spid="_x0000_s1266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group id="Группа 69" o:spid="_x0000_s1267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rect id="Rectangle 123" o:spid="_x0000_s1268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" filled="f" stroked="f">
                          <v:textbox inset="1pt,.4mm,1pt,1pt">
                            <w:txbxContent>
                              <w:p w14:paraId="4A1A8586" w14:textId="77777777" w:rsidR="001F1EE2" w:rsidRPr="00CB1016" w:rsidRDefault="001F1EE2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69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" filled="f" stroked="f">
                          <v:textbox inset="1pt,.4mm,1pt,1pt">
                            <w:txbxContent>
                              <w:p w14:paraId="55AB574B" w14:textId="77777777" w:rsidR="001F1EE2" w:rsidRPr="005374BE" w:rsidRDefault="001F1EE2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E54C42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70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" filled="f" stroked="f">
                          <v:textbox inset="1pt,.4mm,1pt,1pt">
                            <w:txbxContent>
                              <w:p w14:paraId="3128113C" w14:textId="21540C97" w:rsidR="001F1EE2" w:rsidRDefault="001F1EE2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123F88">
                                  <w:t>878.2023-АСУ ТП.СБ.2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4" o:spid="_x0000_s1271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<v:rect id="Rectangle 119" o:spid="_x0000_s127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0BHxQAAANsAAAAPAAAAZHJzL2Rvd25yZXYueG1sRI9Pa8JA&#10;FMTvhX6H5RW8SN1UoT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CWE0BHxQAAANsAAAAP&#10;AAAAAAAAAAAAAAAAAAcCAABkcnMvZG93bnJldi54bWxQSwUGAAAAAAMAAwC3AAAA+QIAAAAA&#10;" filled="f" stroked="f">
                          <v:textbox inset="0,0,0,0">
                            <w:txbxContent>
                              <w:p w14:paraId="0BA4B707" w14:textId="77777777" w:rsidR="001F1EE2" w:rsidRPr="00945CCC" w:rsidRDefault="001F1EE2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3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" filled="f" stroked="f">
                          <v:textbox inset="0,0,0,0">
                            <w:txbxContent>
                              <w:p w14:paraId="446DA44C" w14:textId="77777777" w:rsidR="001F1EE2" w:rsidRDefault="001F1EE2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4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" filled="f" stroked="f">
                          <v:textbox inset="0,0,0,0">
                            <w:txbxContent>
                              <w:p w14:paraId="11AB96E7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5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" filled="f" stroked="f">
                          <v:textbox inset="0,0,0,0">
                            <w:txbxContent>
                              <w:p w14:paraId="7C5B3E3C" w14:textId="77777777" w:rsidR="001F1EE2" w:rsidRPr="000411E6" w:rsidRDefault="001F1EE2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6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  <v:textbox inset="0,0,0,0">
                            <w:txbxContent>
                              <w:p w14:paraId="772AD120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  <v:textbox inset="0,0,0,0">
                            <w:txbxContent>
                              <w:p w14:paraId="2E85A7CC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8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  <v:textbox inset="0,0,0,0">
                            <w:txbxContent>
                              <w:p w14:paraId="388FD464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  <v:textbox inset="0,0,0,0">
                            <w:txbxContent>
                              <w:p w14:paraId="56C4FF10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80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  <v:textbox inset="0,0,0,0">
                            <w:txbxContent>
                              <w:p w14:paraId="08E9F06A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1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  <v:textbox inset="0,0,0,0">
                            <w:txbxContent>
                              <w:p w14:paraId="78FD614D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2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  <v:textbox inset="0,0,0,0">
                            <w:txbxContent>
                              <w:p w14:paraId="057DE14E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  <v:textbox inset="0,0,0,0">
                            <w:txbxContent>
                              <w:p w14:paraId="318CA7A3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4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  <v:textbox inset="0,0,0,0">
                            <w:txbxContent>
                              <w:p w14:paraId="5825B186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135" o:spid="_x0000_s1285" style="position:absolute;left:29553;top:5340;width:32400;height:1655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<v:rect id="Rectangle 122" o:spid="_x0000_s128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" filled="f" stroked="f">
                      <v:textbox inset="1pt,.4mm,1pt,1pt">
                        <w:txbxContent>
                          <w:p w14:paraId="73709AD0" w14:textId="77777777" w:rsidR="001F1EE2" w:rsidRPr="006C5C53" w:rsidRDefault="001F1EE2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28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" filled="f" stroked="f">
                      <v:textbox inset="1pt,.4mm,1pt,1pt">
                        <w:txbxContent>
                          <w:p w14:paraId="2F462CE8" w14:textId="77777777" w:rsidR="001F1EE2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14:paraId="323586B7" w14:textId="77777777" w:rsidR="001F1EE2" w:rsidRPr="001F58C5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288" style="position:absolute;visibility:visible;mso-wrap-style:square" from="0,0" to="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" strokeweight="1.5pt">
                  <v:stroke startarrowwidth="narrow" startarrowlength="short" endarrowwidth="narrow" endarrowlength="short"/>
                </v:line>
              </v:group>
              <v:rect id="Rectangle 74" o:spid="_x0000_s1289" style="position:absolute;left:4373;width:1422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L/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Nh9PYOv2fSEZDzHwAAAP//AwBQSwECLQAUAAYACAAAACEA2+H2y+4AAACFAQAAEwAAAAAAAAAA&#10;AAAAAAAAAAAAW0NvbnRlbnRfVHlwZXNdLnhtbFBLAQItABQABgAIAAAAIQBa9CxbvwAAABUBAAAL&#10;AAAAAAAAAAAAAAAAAB8BAABfcmVscy8ucmVsc1BLAQItABQABgAIAAAAIQBLuQL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F0D65" w14:textId="77777777"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32960025" wp14:editId="3F90496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975088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BFB670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64DD44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955C48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5FE209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979536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244F8FC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ECA39C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E04213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2B6853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2E25656" w14:textId="77777777"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894D561" w14:textId="77777777"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E54C42">
                                      <w:rPr>
                                        <w:noProof/>
                                        <w:lang w:val="en-US"/>
                                      </w:rPr>
                                      <w:t>11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07F980" w14:textId="77777777"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54C42">
                                      <w:t>A.B.XXX.XX.XX.</w:t>
                                    </w:r>
                                    <w:proofErr w:type="gramStart"/>
                                    <w:r w:rsidR="00E54C42">
                                      <w:t>X-X</w:t>
                                    </w:r>
                                    <w:proofErr w:type="gramEnd"/>
                                    <w:r w:rsidR="00E54C42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368DFC1" w14:textId="77777777"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3269D66" w14:textId="77777777"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580845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FE6D2CB" w14:textId="77777777"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EF2DEE3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1BEE4D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E2BEF5F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CC1D55E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788C967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12CB7A0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E8CCDF3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FC8401A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0F991C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A7FCDA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FCA05D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960025" id="Группа 550" o:spid="_x0000_s1290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">
              <v:group id="Группа 551" o:spid="_x0000_s1291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92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93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9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95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96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97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98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99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300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301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302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303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304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5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B975088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6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5BFB670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7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064DD44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8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6B955C48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9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85FE209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310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311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6979536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2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244F8FC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3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55ECA39C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4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FE04213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5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72B6853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6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317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318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319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320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321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2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323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4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25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26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327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328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329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330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331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02E25656" w14:textId="77777777"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32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4894D561" w14:textId="77777777"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E54C42">
                                <w:rPr>
                                  <w:noProof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33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4C07F980" w14:textId="77777777"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54C42">
                                <w:t>A.B.XXX.XX.XX.</w:t>
                              </w:r>
                              <w:proofErr w:type="gramStart"/>
                              <w:r w:rsidR="00E54C42">
                                <w:t>X-X</w:t>
                              </w:r>
                              <w:proofErr w:type="gramEnd"/>
                              <w:r w:rsidR="00E54C42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334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335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1368DFC1" w14:textId="77777777"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36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33269D66" w14:textId="77777777"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37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6C580845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38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6FE6D2CB" w14:textId="77777777"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39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5EF2DEE3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40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701BEE4D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41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4E2BEF5F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2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1CC1D55E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3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0788C967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4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012CB7A0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5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5E8CCDF3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6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6FC8401A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7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490F991C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348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349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00A7FCDA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50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42FCA05D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EC5BB" w14:textId="77777777"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D5CFCF1" wp14:editId="13605B15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BBF370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64C9A0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9F6218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688500F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86AE68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FA468B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A0E2447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A7D402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F38D0D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5E7A76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11360D" w14:textId="77777777"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128BAD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7E1831" w14:textId="77777777"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0FDA8B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907242" w14:textId="77777777"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75C3A0" w14:textId="77777777"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BFD78D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467E05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9E7C88" w14:textId="77777777"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1FE1FE" w14:textId="77777777"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3757CB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90E31C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F11BCBA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8D1311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0DCCBC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B07D02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3092117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35A0E3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20FAA5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B9F1B4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8D7DC9" w14:textId="77777777" w:rsidR="00441C13" w:rsidRPr="0079077B" w:rsidRDefault="00E54C42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3D28AE" w14:textId="77777777"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40CD28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FBE0B0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D22FA7" w14:textId="77777777"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54C42" w:rsidRPr="00E54C42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54C42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524316" w14:textId="77777777"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B84780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4CD632" w14:textId="77777777"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54C42">
                                    <w:t>A.B.XXX.XX.XX.</w:t>
                                  </w:r>
                                  <w:proofErr w:type="gramStart"/>
                                  <w:r w:rsidR="00E54C42">
                                    <w:t>X-X</w:t>
                                  </w:r>
                                  <w:proofErr w:type="gramEnd"/>
                                  <w:r w:rsidR="00E54C42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211513" w14:textId="77777777" w:rsidR="00441C13" w:rsidRDefault="00E54C42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441C13">
                                    <w:t>.</w:t>
                                  </w:r>
                                </w:p>
                                <w:p w14:paraId="19324AE7" w14:textId="77777777"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E54C42">
                                    <w:rPr>
                                      <w:rStyle w:val="34fe"/>
                                    </w:rPr>
                                    <w:t>Схема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78C3F5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AB8D947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ED0393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98B2A5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36473E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94715C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E83177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0AC806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40FE46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D29433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D5CFCF1" id="Группа 10" o:spid="_x0000_s1351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">
              <v:group id="Группа 11" o:spid="_x0000_s1352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group id="Группа 12" o:spid="_x0000_s1353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Группа 13" o:spid="_x0000_s1354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Группа 14" o:spid="_x0000_s13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91" o:spid="_x0000_s1356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" filled="f" strokeweight="1.5pt">
                        <v:textbox inset=",1mm"/>
                      </v:rect>
                      <v:group id="Группа 16" o:spid="_x0000_s1357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group id="Группа 17" o:spid="_x0000_s1358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line id="Line 76" o:spid="_x0000_s1359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  <v:line id="Line 77" o:spid="_x0000_s1360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    <v:line id="Line 78" o:spid="_x0000_s1361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 strokeweight="1.5pt"/>
                          <v:line id="Line 79" o:spid="_x0000_s1362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          </v:group>
                        <v:line id="Line 92" o:spid="_x0000_s1363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q+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HJtKvsMAAADbAAAADwAA&#10;AAAAAAAAAAAAAAAHAgAAZHJzL2Rvd25yZXYueG1sUEsFBgAAAAADAAMAtwAAAPcCAAAAAA==&#10;" strokeweight="1.5pt"/>
                      </v:group>
                    </v:group>
                    <v:group id="Группа 26" o:spid="_x0000_s1364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Группа 28" o:spid="_x0000_s1365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66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ABBF370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67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B64C9A0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68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xy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mL7B40v8AXJxBwAA//8DAFBLAQItABQABgAIAAAAIQDb4fbL7gAAAIUBAAATAAAAAAAAAAAA&#10;AAAAAAAAAABbQ29udGVudF9UeXBlc10ueG1sUEsBAi0AFAAGAAgAAAAhAFr0LFu/AAAAFQEAAAsA&#10;AAAAAAAAAAAAAAAAHwEAAF9yZWxzLy5yZWxzUEsBAi0AFAAGAAgAAAAhAJq27HL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E9F6218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69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IF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amRyB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688500F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70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+Z3wAAAANsAAAAPAAAAZHJzL2Rvd25yZXYueG1sRE/NisIw&#10;EL4L+w5hFrzImuqC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G/vmd8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E86AE68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71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shape id="Text Box 87" o:spid="_x0000_s1372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0FA468B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73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A0E2447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74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2FA7D402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75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0F38D0D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76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85E7A76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77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0I3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" filled="f" strokeweight="1.5pt">
                    <v:textbox inset=",1mm"/>
                  </v:rect>
                </v:group>
                <v:group id="Группа 474" o:spid="_x0000_s1378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<v:group id="Группа 475" o:spid="_x0000_s1379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<v:line id="Line 102" o:spid="_x0000_s1380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381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reryAAAANwAAAAPAAAAZHJzL2Rvd25yZXYueG1sRI9PS8NA&#10;FMTvgt9heYIXaTdNp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DV+rer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09" o:spid="_x0000_s1382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0" o:spid="_x0000_s1383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384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85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SdxgAAANwAAAAPAAAAZHJzL2Rvd25yZXYueG1sRI9Ra8JA&#10;EITfC/0Pxxb6UvTSWk5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75dEn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386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tzpxgAAANwAAAAPAAAAZHJzL2Rvd25yZXYueG1sRI9Ra8JA&#10;EITfC/0Pxwp9KfXSI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YH7c6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87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"/>
                    <v:line id="Line 135" o:spid="_x0000_s1388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Z3vxgAAANw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vC4SOH/TDwCcvUHAAD//wMAUEsBAi0AFAAGAAgAAAAhANvh9svuAAAAhQEAABMAAAAAAAAA&#10;AAAAAAAAAAAAAFtDb250ZW50X1R5cGVzXS54bWxQSwECLQAUAAYACAAAACEAWvQsW78AAAAVAQAA&#10;CwAAAAAAAAAAAAAAAAAfAQAAX3JlbHMvLnJlbHNQSwECLQAUAAYACAAAACEAduGd78YAAADcAAAA&#10;DwAAAAAAAAAAAAAAAAAHAgAAZHJzL2Rvd25yZXYueG1sUEsFBgAAAAADAAMAtwAAAPoCAAAAAA==&#10;"/>
                    <v:line id="Прямая соединительная линия 18" o:spid="_x0000_s138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" strokecolor="windowText" strokeweight="1.5pt"/>
                    <v:line id="Line 98" o:spid="_x0000_s1390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99" o:spid="_x0000_s1391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92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1" o:spid="_x0000_s1393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394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95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96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97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08" o:spid="_x0000_s1398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99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dRD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NITLmXQE9OQMAAD//wMAUEsBAi0AFAAGAAgAAAAhANvh9svuAAAAhQEAABMAAAAAAAAA&#10;AAAAAAAAAAAAAFtDb250ZW50X1R5cGVzXS54bWxQSwECLQAUAAYACAAAACEAWvQsW78AAAAVAQAA&#10;CwAAAAAAAAAAAAAAAAAfAQAAX3JlbHMvLnJlbHNQSwECLQAUAAYACAAAACEAFXXUQ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400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401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40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1411360D" w14:textId="77777777"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03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5F128BAD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04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487E1831" w14:textId="77777777"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05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5A0FDA8B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06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09907242" w14:textId="77777777"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07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0275C3A0" w14:textId="77777777"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08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45BFD78D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09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4F467E05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410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3F9E7C88" w14:textId="77777777"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411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5C1FE1FE" w14:textId="77777777"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412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483757CB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3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5E90E31C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4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0F11BCBA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5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308D1311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6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280DCCBC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7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64B07D02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8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03092117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9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1335A0E3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0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7520FAA5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1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64B9F1B4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422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118D7DC9" w14:textId="77777777" w:rsidR="00441C13" w:rsidRPr="0079077B" w:rsidRDefault="00E54C42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423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553D28AE" w14:textId="77777777"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424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A40CD28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425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30FBE0B0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426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55D22FA7" w14:textId="77777777"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54C42" w:rsidRPr="00E54C42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54C42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427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38524316" w14:textId="77777777"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428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46B84780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429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414CD632" w14:textId="77777777"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54C42">
                              <w:t>A.B.XXX.XX.XX.</w:t>
                            </w:r>
                            <w:proofErr w:type="gramStart"/>
                            <w:r w:rsidR="00E54C42">
                              <w:t>X-X</w:t>
                            </w:r>
                            <w:proofErr w:type="gramEnd"/>
                            <w:r w:rsidR="00E54C42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430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1D211513" w14:textId="77777777" w:rsidR="00441C13" w:rsidRDefault="00E54C42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441C13">
                              <w:t>.</w:t>
                            </w:r>
                          </w:p>
                          <w:p w14:paraId="19324AE7" w14:textId="77777777"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E54C42">
                              <w:rPr>
                                <w:rStyle w:val="34fe"/>
                              </w:rPr>
                              <w:t>Схема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431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2278C3F5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432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0AB8D947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3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33ED0393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4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2198B2A5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5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7436473E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6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0894715C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7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04E83177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8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510AC806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439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440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4840FE46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1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21D29433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805804">
    <w:abstractNumId w:val="31"/>
  </w:num>
  <w:num w:numId="2" w16cid:durableId="260458882">
    <w:abstractNumId w:val="28"/>
  </w:num>
  <w:num w:numId="3" w16cid:durableId="240649209">
    <w:abstractNumId w:val="10"/>
  </w:num>
  <w:num w:numId="4" w16cid:durableId="1550647842">
    <w:abstractNumId w:val="4"/>
  </w:num>
  <w:num w:numId="5" w16cid:durableId="60174907">
    <w:abstractNumId w:val="32"/>
  </w:num>
  <w:num w:numId="6" w16cid:durableId="441073652">
    <w:abstractNumId w:val="26"/>
  </w:num>
  <w:num w:numId="7" w16cid:durableId="2091344546">
    <w:abstractNumId w:val="3"/>
  </w:num>
  <w:num w:numId="8" w16cid:durableId="729117602">
    <w:abstractNumId w:val="16"/>
  </w:num>
  <w:num w:numId="9" w16cid:durableId="1153254464">
    <w:abstractNumId w:val="6"/>
  </w:num>
  <w:num w:numId="10" w16cid:durableId="393165725">
    <w:abstractNumId w:val="17"/>
  </w:num>
  <w:num w:numId="11" w16cid:durableId="403259052">
    <w:abstractNumId w:val="27"/>
  </w:num>
  <w:num w:numId="12" w16cid:durableId="444274748">
    <w:abstractNumId w:val="23"/>
  </w:num>
  <w:num w:numId="13" w16cid:durableId="334111274">
    <w:abstractNumId w:val="1"/>
  </w:num>
  <w:num w:numId="14" w16cid:durableId="1042290598">
    <w:abstractNumId w:val="21"/>
  </w:num>
  <w:num w:numId="15" w16cid:durableId="91824041">
    <w:abstractNumId w:val="15"/>
  </w:num>
  <w:num w:numId="16" w16cid:durableId="782262833">
    <w:abstractNumId w:val="29"/>
  </w:num>
  <w:num w:numId="17" w16cid:durableId="479924747">
    <w:abstractNumId w:val="20"/>
  </w:num>
  <w:num w:numId="18" w16cid:durableId="203757404">
    <w:abstractNumId w:val="25"/>
  </w:num>
  <w:num w:numId="19" w16cid:durableId="1682469769">
    <w:abstractNumId w:val="0"/>
  </w:num>
  <w:num w:numId="20" w16cid:durableId="621375624">
    <w:abstractNumId w:val="14"/>
  </w:num>
  <w:num w:numId="21" w16cid:durableId="935750376">
    <w:abstractNumId w:val="33"/>
  </w:num>
  <w:num w:numId="22" w16cid:durableId="240144566">
    <w:abstractNumId w:val="33"/>
    <w:lvlOverride w:ilvl="0">
      <w:startOverride w:val="1"/>
    </w:lvlOverride>
  </w:num>
  <w:num w:numId="23" w16cid:durableId="1661999719">
    <w:abstractNumId w:val="4"/>
    <w:lvlOverride w:ilvl="0">
      <w:startOverride w:val="1"/>
    </w:lvlOverride>
  </w:num>
  <w:num w:numId="24" w16cid:durableId="1149442098">
    <w:abstractNumId w:val="27"/>
    <w:lvlOverride w:ilvl="0">
      <w:startOverride w:val="1"/>
    </w:lvlOverride>
  </w:num>
  <w:num w:numId="25" w16cid:durableId="214276845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87266949">
    <w:abstractNumId w:val="13"/>
  </w:num>
  <w:num w:numId="27" w16cid:durableId="1774282425">
    <w:abstractNumId w:val="5"/>
  </w:num>
  <w:num w:numId="28" w16cid:durableId="863858969">
    <w:abstractNumId w:val="18"/>
  </w:num>
  <w:num w:numId="29" w16cid:durableId="301663557">
    <w:abstractNumId w:val="24"/>
  </w:num>
  <w:num w:numId="30" w16cid:durableId="800851305">
    <w:abstractNumId w:val="2"/>
  </w:num>
  <w:num w:numId="31" w16cid:durableId="834884005">
    <w:abstractNumId w:val="30"/>
  </w:num>
  <w:num w:numId="32" w16cid:durableId="162164179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08300091">
    <w:abstractNumId w:val="30"/>
    <w:lvlOverride w:ilvl="0">
      <w:startOverride w:val="1"/>
    </w:lvlOverride>
  </w:num>
  <w:num w:numId="34" w16cid:durableId="776020037">
    <w:abstractNumId w:val="8"/>
  </w:num>
  <w:num w:numId="35" w16cid:durableId="1828545231">
    <w:abstractNumId w:val="12"/>
  </w:num>
  <w:num w:numId="36" w16cid:durableId="629749715">
    <w:abstractNumId w:val="7"/>
  </w:num>
  <w:num w:numId="37" w16cid:durableId="1560826170">
    <w:abstractNumId w:val="34"/>
  </w:num>
  <w:num w:numId="38" w16cid:durableId="794956038">
    <w:abstractNumId w:val="19"/>
  </w:num>
  <w:num w:numId="39" w16cid:durableId="3286927">
    <w:abstractNumId w:val="19"/>
    <w:lvlOverride w:ilvl="0">
      <w:startOverride w:val="1"/>
    </w:lvlOverride>
  </w:num>
  <w:num w:numId="40" w16cid:durableId="1539077560">
    <w:abstractNumId w:val="11"/>
  </w:num>
  <w:num w:numId="41" w16cid:durableId="1178429242">
    <w:abstractNumId w:val="9"/>
  </w:num>
  <w:num w:numId="42" w16cid:durableId="1550189488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0C7"/>
    <w:rsid w:val="000015AE"/>
    <w:rsid w:val="00002A63"/>
    <w:rsid w:val="00002BD9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53F1"/>
    <w:rsid w:val="000161C0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71B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AC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035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27A"/>
    <w:rsid w:val="000D293B"/>
    <w:rsid w:val="000D4199"/>
    <w:rsid w:val="000D4C77"/>
    <w:rsid w:val="000E164A"/>
    <w:rsid w:val="000E1994"/>
    <w:rsid w:val="000E1F0B"/>
    <w:rsid w:val="000E1FB6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1284"/>
    <w:rsid w:val="001230E9"/>
    <w:rsid w:val="00123EF2"/>
    <w:rsid w:val="00123F88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29D4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520C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1EE2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10AF4"/>
    <w:rsid w:val="00210D89"/>
    <w:rsid w:val="0021189F"/>
    <w:rsid w:val="002138C8"/>
    <w:rsid w:val="00213CD6"/>
    <w:rsid w:val="002149B7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176FD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6E48"/>
    <w:rsid w:val="0032763C"/>
    <w:rsid w:val="003313FE"/>
    <w:rsid w:val="00333863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4605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0EE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530E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306"/>
    <w:rsid w:val="00515D6C"/>
    <w:rsid w:val="00516371"/>
    <w:rsid w:val="00516E56"/>
    <w:rsid w:val="00520601"/>
    <w:rsid w:val="00520668"/>
    <w:rsid w:val="0052307A"/>
    <w:rsid w:val="00523B55"/>
    <w:rsid w:val="00526E2E"/>
    <w:rsid w:val="00526E4C"/>
    <w:rsid w:val="00527D16"/>
    <w:rsid w:val="00530359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337"/>
    <w:rsid w:val="00554988"/>
    <w:rsid w:val="00555D04"/>
    <w:rsid w:val="00556E81"/>
    <w:rsid w:val="005652DC"/>
    <w:rsid w:val="00565F5A"/>
    <w:rsid w:val="00566370"/>
    <w:rsid w:val="00566B48"/>
    <w:rsid w:val="005701FE"/>
    <w:rsid w:val="00570FA7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6E1"/>
    <w:rsid w:val="00657CBE"/>
    <w:rsid w:val="00660278"/>
    <w:rsid w:val="006616C5"/>
    <w:rsid w:val="006644C9"/>
    <w:rsid w:val="0066598D"/>
    <w:rsid w:val="00665F35"/>
    <w:rsid w:val="0066604C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278E2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2AB8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74B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002C"/>
    <w:rsid w:val="0082444C"/>
    <w:rsid w:val="008246F8"/>
    <w:rsid w:val="008258E8"/>
    <w:rsid w:val="00825AEF"/>
    <w:rsid w:val="008268BF"/>
    <w:rsid w:val="00826F34"/>
    <w:rsid w:val="00827CA9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41229"/>
    <w:rsid w:val="00843A33"/>
    <w:rsid w:val="008451E9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09FB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5D31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2D12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11A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B5EB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C6474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421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22E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57745"/>
    <w:rsid w:val="00A60977"/>
    <w:rsid w:val="00A60C32"/>
    <w:rsid w:val="00A62277"/>
    <w:rsid w:val="00A632FA"/>
    <w:rsid w:val="00A6406D"/>
    <w:rsid w:val="00A64B2B"/>
    <w:rsid w:val="00A652DF"/>
    <w:rsid w:val="00A6578A"/>
    <w:rsid w:val="00A65A5A"/>
    <w:rsid w:val="00A65EC1"/>
    <w:rsid w:val="00A6759D"/>
    <w:rsid w:val="00A714D1"/>
    <w:rsid w:val="00A71C2B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4D53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1728C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353F7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4E84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768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4A25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2C5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3E46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62B3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09D5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913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4C42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0806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0A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44E56"/>
    <w:rsid w:val="00F50AF2"/>
    <w:rsid w:val="00F50C5C"/>
    <w:rsid w:val="00F50E15"/>
    <w:rsid w:val="00F5117F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26EB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6BEE"/>
    <w:rsid w:val="00FA73CD"/>
    <w:rsid w:val="00FB226E"/>
    <w:rsid w:val="00FB2346"/>
    <w:rsid w:val="00FB3737"/>
    <w:rsid w:val="00FB3846"/>
    <w:rsid w:val="00FB3899"/>
    <w:rsid w:val="00FB4081"/>
    <w:rsid w:val="00FB5B38"/>
    <w:rsid w:val="00FC01FB"/>
    <w:rsid w:val="00FC0E09"/>
    <w:rsid w:val="00FC23CE"/>
    <w:rsid w:val="00FC2B1B"/>
    <w:rsid w:val="00FC3300"/>
    <w:rsid w:val="00FC33E3"/>
    <w:rsid w:val="00FC4C62"/>
    <w:rsid w:val="00FC5827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71D"/>
    <w:rsid w:val="00FF09A2"/>
    <w:rsid w:val="00FF111F"/>
    <w:rsid w:val="00FF1B91"/>
    <w:rsid w:val="00FF46AC"/>
    <w:rsid w:val="00FF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E5ADAC"/>
  <w15:docId w15:val="{74D4D948-E6FE-4871-9A87-C3BA37E6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54C42"/>
    <w:rPr>
      <w:sz w:val="24"/>
    </w:rPr>
  </w:style>
  <w:style w:type="paragraph" w:styleId="1">
    <w:name w:val="heading 1"/>
    <w:next w:val="34b"/>
    <w:link w:val="10"/>
    <w:qFormat/>
    <w:rsid w:val="00E54C42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E54C42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E54C42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E54C42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E54C42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E54C42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E54C42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E54C42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E54C42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E54C42"/>
    <w:rPr>
      <w:rFonts w:ascii="Calibri" w:hAnsi="Calibri"/>
    </w:rPr>
  </w:style>
  <w:style w:type="paragraph" w:customStyle="1" w:styleId="34b">
    <w:name w:val="34_Абзац_Обычный"/>
    <w:link w:val="34d"/>
    <w:qFormat/>
    <w:rsid w:val="00E54C4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E54C42"/>
    <w:rPr>
      <w:sz w:val="24"/>
      <w:lang w:eastAsia="x-none"/>
    </w:rPr>
  </w:style>
  <w:style w:type="character" w:customStyle="1" w:styleId="10">
    <w:name w:val="Заголовок 1 Знак"/>
    <w:link w:val="1"/>
    <w:rsid w:val="00E54C4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E54C42"/>
    <w:rPr>
      <w:b/>
      <w:sz w:val="32"/>
    </w:rPr>
  </w:style>
  <w:style w:type="character" w:customStyle="1" w:styleId="30">
    <w:name w:val="Заголовок 3 Знак"/>
    <w:link w:val="3"/>
    <w:rsid w:val="00E54C42"/>
    <w:rPr>
      <w:b/>
      <w:bCs/>
      <w:sz w:val="28"/>
    </w:rPr>
  </w:style>
  <w:style w:type="character" w:customStyle="1" w:styleId="40">
    <w:name w:val="Заголовок 4 Знак"/>
    <w:link w:val="4"/>
    <w:rsid w:val="00E54C42"/>
    <w:rPr>
      <w:b/>
      <w:sz w:val="24"/>
    </w:rPr>
  </w:style>
  <w:style w:type="character" w:customStyle="1" w:styleId="50">
    <w:name w:val="Заголовок 5 Знак"/>
    <w:link w:val="5"/>
    <w:rsid w:val="00E54C4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E54C4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E54C4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E54C4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E54C4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E54C42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E54C42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E54C42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E54C42"/>
    <w:rPr>
      <w:u w:val="single"/>
    </w:rPr>
  </w:style>
  <w:style w:type="paragraph" w:customStyle="1" w:styleId="349">
    <w:name w:val="34_Список_Библиография"/>
    <w:basedOn w:val="34b"/>
    <w:rsid w:val="00E54C4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050AC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E54C4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E54C4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E54C4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E54C4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E54C4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050AC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E54C4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050AC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E54C4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E54C4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E54C4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E54C42"/>
    <w:rPr>
      <w:b w:val="0"/>
      <w:i/>
    </w:rPr>
  </w:style>
  <w:style w:type="character" w:customStyle="1" w:styleId="34fc">
    <w:name w:val="34_Знак_Название_файла"/>
    <w:qFormat/>
    <w:rsid w:val="00E54C42"/>
    <w:rPr>
      <w:rFonts w:ascii="Calibri" w:hAnsi="Calibri"/>
    </w:rPr>
  </w:style>
  <w:style w:type="character" w:customStyle="1" w:styleId="34fd">
    <w:name w:val="34_Знак_Термин"/>
    <w:rsid w:val="00E54C42"/>
    <w:rPr>
      <w:i/>
    </w:rPr>
  </w:style>
  <w:style w:type="character" w:customStyle="1" w:styleId="34fe">
    <w:name w:val="34_Знак_Полужирный"/>
    <w:rsid w:val="00E54C42"/>
    <w:rPr>
      <w:b/>
    </w:rPr>
  </w:style>
  <w:style w:type="character" w:customStyle="1" w:styleId="34ff">
    <w:name w:val="34_Знак_Верхний_индекс"/>
    <w:rsid w:val="00E54C42"/>
    <w:rPr>
      <w:vertAlign w:val="superscript"/>
    </w:rPr>
  </w:style>
  <w:style w:type="character" w:customStyle="1" w:styleId="3424">
    <w:name w:val="34_Список_Марк_2 Знак"/>
    <w:link w:val="3423"/>
    <w:rsid w:val="007278E2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E54C42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E54C4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E54C4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E54C42"/>
    <w:pPr>
      <w:numPr>
        <w:numId w:val="31"/>
      </w:numPr>
    </w:pPr>
  </w:style>
  <w:style w:type="character" w:customStyle="1" w:styleId="3419">
    <w:name w:val="34_Список_Марк_1 Знак"/>
    <w:link w:val="3413"/>
    <w:rsid w:val="00050AC2"/>
    <w:rPr>
      <w:sz w:val="24"/>
      <w:lang w:eastAsia="x-none"/>
    </w:rPr>
  </w:style>
  <w:style w:type="paragraph" w:styleId="a4">
    <w:name w:val="footnote text"/>
    <w:basedOn w:val="34b"/>
    <w:link w:val="a5"/>
    <w:rsid w:val="00E54C4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E54C42"/>
    <w:pPr>
      <w:numPr>
        <w:numId w:val="30"/>
      </w:numPr>
    </w:pPr>
  </w:style>
  <w:style w:type="character" w:customStyle="1" w:styleId="341a">
    <w:name w:val="34_Список_Нум_1 Знак"/>
    <w:link w:val="341"/>
    <w:rsid w:val="00050AC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E54C42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050AC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E54C42"/>
    <w:pPr>
      <w:keepNext/>
    </w:pPr>
  </w:style>
  <w:style w:type="paragraph" w:customStyle="1" w:styleId="34f1">
    <w:name w:val="34_Рамка_Основной"/>
    <w:basedOn w:val="34b"/>
    <w:link w:val="34f0"/>
    <w:rsid w:val="00E54C4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E54C4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E54C4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E54C4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E54C4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E54C4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E54C4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E54C4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E54C4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E54C4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E54C4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E54C4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E54C4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E54C4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E54C42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050AC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E54C42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E54C4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E54C4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E54C4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E54C4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E54C42"/>
    <w:rPr>
      <w:sz w:val="18"/>
      <w:lang w:eastAsia="x-none"/>
    </w:rPr>
  </w:style>
  <w:style w:type="paragraph" w:customStyle="1" w:styleId="34fff1">
    <w:name w:val="34_Листинг"/>
    <w:basedOn w:val="34b"/>
    <w:rsid w:val="00E54C4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E54C42"/>
    <w:rPr>
      <w:b/>
    </w:rPr>
  </w:style>
  <w:style w:type="paragraph" w:customStyle="1" w:styleId="3440">
    <w:name w:val="34_Заголовок_4_Приложение"/>
    <w:basedOn w:val="4"/>
    <w:next w:val="34b"/>
    <w:rsid w:val="00E54C42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E54C42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E54C4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E54C42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E54C42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E54C4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E54C42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E54C42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E54C4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E54C4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E54C42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E54C4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E54C4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E54C42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E54C4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E54C42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E54C4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E54C42"/>
  </w:style>
  <w:style w:type="paragraph" w:customStyle="1" w:styleId="34fffb">
    <w:name w:val="34_Пример_Заголовок"/>
    <w:basedOn w:val="34f8"/>
    <w:next w:val="34f8"/>
    <w:rsid w:val="00E54C42"/>
    <w:pPr>
      <w:keepNext/>
      <w:spacing w:after="120"/>
    </w:pPr>
    <w:rPr>
      <w:b/>
      <w:lang w:eastAsia="ru-RU"/>
    </w:rPr>
  </w:style>
  <w:style w:type="character" w:styleId="a7">
    <w:name w:val="FollowedHyperlink"/>
    <w:rsid w:val="00E54C42"/>
    <w:rPr>
      <w:color w:val="auto"/>
    </w:rPr>
  </w:style>
  <w:style w:type="character" w:customStyle="1" w:styleId="34fffc">
    <w:name w:val="34_Знак_Нижний_индекс"/>
    <w:rsid w:val="00E54C42"/>
    <w:rPr>
      <w:vertAlign w:val="subscript"/>
    </w:rPr>
  </w:style>
  <w:style w:type="character" w:styleId="a8">
    <w:name w:val="footnote reference"/>
    <w:basedOn w:val="a1"/>
    <w:semiHidden/>
    <w:rsid w:val="00E54C42"/>
    <w:rPr>
      <w:vertAlign w:val="superscript"/>
    </w:rPr>
  </w:style>
  <w:style w:type="paragraph" w:styleId="a9">
    <w:name w:val="header"/>
    <w:basedOn w:val="34b"/>
    <w:link w:val="aa"/>
    <w:rsid w:val="00E54C4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E54C42"/>
    <w:rPr>
      <w:lang w:eastAsia="x-none"/>
    </w:rPr>
  </w:style>
  <w:style w:type="paragraph" w:styleId="ab">
    <w:name w:val="footer"/>
    <w:basedOn w:val="34b"/>
    <w:link w:val="ac"/>
    <w:rsid w:val="00E54C4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E54C42"/>
    <w:rPr>
      <w:lang w:eastAsia="x-none"/>
    </w:rPr>
  </w:style>
  <w:style w:type="numbering" w:customStyle="1" w:styleId="a">
    <w:name w:val="Приложение"/>
    <w:uiPriority w:val="99"/>
    <w:rsid w:val="00E54C42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E54C42"/>
    <w:pPr>
      <w:keepNext/>
    </w:pPr>
  </w:style>
  <w:style w:type="character" w:customStyle="1" w:styleId="3434">
    <w:name w:val="34_Список_Марк_3 Знак"/>
    <w:basedOn w:val="34d"/>
    <w:link w:val="3432"/>
    <w:rsid w:val="007278E2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E54C4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E54C4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050AC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050AC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050AC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E54C4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E54C42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E54C42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050AC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E54C42"/>
    <w:pPr>
      <w:keepNext/>
    </w:pPr>
  </w:style>
  <w:style w:type="character" w:customStyle="1" w:styleId="34ffff0">
    <w:name w:val="34_Процедура_Подшаг Знак"/>
    <w:basedOn w:val="34d"/>
    <w:link w:val="344"/>
    <w:rsid w:val="00050AC2"/>
    <w:rPr>
      <w:sz w:val="24"/>
      <w:lang w:eastAsia="x-none"/>
    </w:rPr>
  </w:style>
  <w:style w:type="character" w:customStyle="1" w:styleId="34ffff2">
    <w:name w:val="34_Знак_Клавиши"/>
    <w:rsid w:val="00E54C4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E54C4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E54C42"/>
  </w:style>
  <w:style w:type="paragraph" w:styleId="ad">
    <w:name w:val="caption"/>
    <w:basedOn w:val="34b"/>
    <w:next w:val="34b"/>
    <w:rsid w:val="00A65A5A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E54C42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E54C4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E54C4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050AC2"/>
    <w:rPr>
      <w:sz w:val="24"/>
      <w:lang w:eastAsia="x-none"/>
    </w:rPr>
  </w:style>
  <w:style w:type="character" w:customStyle="1" w:styleId="ae">
    <w:name w:val="Основной текст Знак"/>
    <w:semiHidden/>
    <w:rsid w:val="00E54C4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E54C42"/>
    <w:rPr>
      <w:rFonts w:ascii="Arial" w:hAnsi="Arial"/>
    </w:rPr>
  </w:style>
  <w:style w:type="character" w:customStyle="1" w:styleId="af0">
    <w:name w:val="Тема примечания Знак"/>
    <w:semiHidden/>
    <w:rsid w:val="00E54C4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E54C4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E54C4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E54C42"/>
  </w:style>
  <w:style w:type="character" w:styleId="af3">
    <w:name w:val="annotation reference"/>
    <w:semiHidden/>
    <w:rsid w:val="00E54C42"/>
    <w:rPr>
      <w:sz w:val="16"/>
      <w:szCs w:val="16"/>
    </w:rPr>
  </w:style>
  <w:style w:type="character" w:styleId="af4">
    <w:name w:val="page number"/>
    <w:rsid w:val="00E54C42"/>
  </w:style>
  <w:style w:type="paragraph" w:styleId="af5">
    <w:name w:val="Body Text"/>
    <w:basedOn w:val="a0"/>
    <w:link w:val="13"/>
    <w:semiHidden/>
    <w:unhideWhenUsed/>
    <w:rsid w:val="00E54C4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E54C42"/>
    <w:rPr>
      <w:sz w:val="24"/>
    </w:rPr>
  </w:style>
  <w:style w:type="paragraph" w:styleId="af6">
    <w:name w:val="annotation subject"/>
    <w:basedOn w:val="af2"/>
    <w:next w:val="af2"/>
    <w:link w:val="14"/>
    <w:semiHidden/>
    <w:rsid w:val="00E54C4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E54C42"/>
    <w:rPr>
      <w:b/>
      <w:bCs/>
    </w:rPr>
  </w:style>
  <w:style w:type="paragraph" w:styleId="af7">
    <w:name w:val="Balloon Text"/>
    <w:basedOn w:val="a0"/>
    <w:link w:val="15"/>
    <w:semiHidden/>
    <w:rsid w:val="00E54C4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E54C4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E54C42"/>
  </w:style>
  <w:style w:type="paragraph" w:customStyle="1" w:styleId="34ffff9">
    <w:name w:val="34_ТЛ_Подпись"/>
    <w:basedOn w:val="34f6"/>
    <w:rsid w:val="00E54C42"/>
  </w:style>
  <w:style w:type="paragraph" w:customStyle="1" w:styleId="34ffffa">
    <w:name w:val="34_ТЛ_Подпись_скрытый"/>
    <w:basedOn w:val="34ffff9"/>
    <w:rsid w:val="00E54C42"/>
    <w:rPr>
      <w:vanish/>
    </w:rPr>
  </w:style>
  <w:style w:type="paragraph" w:customStyle="1" w:styleId="34ffffb">
    <w:name w:val="34_Комментарий_Философта"/>
    <w:basedOn w:val="34b"/>
    <w:rsid w:val="00E54C4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E54C4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E54C4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E54C42"/>
    <w:rPr>
      <w:b/>
    </w:rPr>
  </w:style>
  <w:style w:type="paragraph" w:customStyle="1" w:styleId="34ffffe">
    <w:name w:val="34_Таблица_Сноска_Линия"/>
    <w:basedOn w:val="34fff7"/>
    <w:next w:val="34fff7"/>
    <w:rsid w:val="00E54C42"/>
    <w:pPr>
      <w:keepNext/>
    </w:pPr>
  </w:style>
  <w:style w:type="paragraph" w:customStyle="1" w:styleId="34fffff">
    <w:name w:val="34_Таблица_Примечание"/>
    <w:basedOn w:val="34fff7"/>
    <w:rsid w:val="00E54C42"/>
  </w:style>
  <w:style w:type="character" w:customStyle="1" w:styleId="34fffff0">
    <w:name w:val="34_Знак_Значение"/>
    <w:qFormat/>
    <w:rsid w:val="00E54C42"/>
    <w:rPr>
      <w:rFonts w:ascii="Calibri" w:hAnsi="Calibri"/>
    </w:rPr>
  </w:style>
  <w:style w:type="character" w:styleId="af8">
    <w:name w:val="Hyperlink"/>
    <w:uiPriority w:val="99"/>
    <w:rsid w:val="00E54C42"/>
    <w:rPr>
      <w:color w:val="0000FF"/>
      <w:u w:val="single"/>
    </w:rPr>
  </w:style>
  <w:style w:type="paragraph" w:customStyle="1" w:styleId="34fffff1">
    <w:name w:val="34_Рисунок_Подпись"/>
    <w:basedOn w:val="34b"/>
    <w:rsid w:val="00E54C4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E54C42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E54C4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E54C42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E54C4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E54C4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E54C4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FB3899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E54C4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E54C4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E54C4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E54C4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E54C4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E54C4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E54C4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E54C4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E54C4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E54C4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E54C4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E54C4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E54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A65A5A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E54C4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E54C4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E54C42"/>
    <w:pPr>
      <w:jc w:val="center"/>
    </w:pPr>
  </w:style>
  <w:style w:type="paragraph" w:customStyle="1" w:styleId="3411">
    <w:name w:val="34_Таблица_Список_Марк_1_без_отступа"/>
    <w:basedOn w:val="34ff6"/>
    <w:rsid w:val="00E54C42"/>
    <w:pPr>
      <w:numPr>
        <w:numId w:val="41"/>
      </w:numPr>
    </w:pPr>
  </w:style>
  <w:style w:type="paragraph" w:customStyle="1" w:styleId="34fffff9">
    <w:name w:val="34_Формула"/>
    <w:basedOn w:val="a0"/>
    <w:rsid w:val="00E54C4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E54C4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E54C42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0A1A52-C401-4414-B37F-D4AC1E23C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106</TotalTime>
  <Pages>284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Схемы принципиальные управления</vt:lpstr>
    </vt:vector>
  </TitlesOfParts>
  <Company>ООО НПП «ЭСН»</Company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Схемы принципиальные управления</dc:title>
  <dc:creator>Oksana</dc:creator>
  <cp:lastModifiedBy>Илья Чураков</cp:lastModifiedBy>
  <cp:revision>13</cp:revision>
  <cp:lastPrinted>2014-09-08T01:50:00Z</cp:lastPrinted>
  <dcterms:created xsi:type="dcterms:W3CDTF">2025-08-26T11:58:00Z</dcterms:created>
  <dcterms:modified xsi:type="dcterms:W3CDTF">2025-12-03T20:48:00Z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ТП.СБ.2</vt:lpwstr>
  </property>
  <property fmtid="{D5CDD505-2E9C-101B-9397-08002B2CF9AE}" pid="8" name="год_издания">
    <vt:lpwstr>2025</vt:lpwstr>
  </property>
</Properties>
</file>