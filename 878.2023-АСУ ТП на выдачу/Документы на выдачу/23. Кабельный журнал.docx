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2ED1" w14:textId="6C6BFB8E" w:rsidR="001E242D" w:rsidRDefault="001E242D" w:rsidP="001239E7">
      <w:pPr>
        <w:pStyle w:val="34ffffc"/>
      </w:pPr>
      <w:fldSimple w:instr=" DOCPROPERTY  Company  \* MERGEFORMAT ">
        <w:r w:rsidR="005B1385">
          <w:t>ООО НПП «ЭСН»</w:t>
        </w:r>
      </w:fldSimple>
    </w:p>
    <w:p w14:paraId="4EF2AED0" w14:textId="77777777" w:rsidR="001E242D" w:rsidRPr="00C816E8" w:rsidRDefault="001E242D" w:rsidP="001239E7">
      <w:pPr>
        <w:pStyle w:val="34f5"/>
      </w:pPr>
    </w:p>
    <w:p w14:paraId="381E1F64" w14:textId="77777777" w:rsidR="001E242D" w:rsidRPr="00C816E8" w:rsidRDefault="001E242D" w:rsidP="001239E7">
      <w:pPr>
        <w:pStyle w:val="34f5"/>
      </w:pPr>
    </w:p>
    <w:p w14:paraId="76A70F6C" w14:textId="77777777" w:rsidR="001E242D" w:rsidRDefault="001E242D" w:rsidP="001239E7">
      <w:pPr>
        <w:pStyle w:val="34f5"/>
      </w:pPr>
    </w:p>
    <w:p w14:paraId="0207A91C" w14:textId="77777777" w:rsidR="001E242D" w:rsidRPr="008343CE" w:rsidRDefault="001E242D" w:rsidP="001239E7">
      <w:pPr>
        <w:pStyle w:val="34f5"/>
      </w:pPr>
    </w:p>
    <w:p w14:paraId="7AEF48D9" w14:textId="77777777" w:rsidR="005252B4" w:rsidRPr="008343CE" w:rsidRDefault="005252B4" w:rsidP="001239E7">
      <w:pPr>
        <w:pStyle w:val="34f5"/>
      </w:pPr>
    </w:p>
    <w:p w14:paraId="48CA9715" w14:textId="77777777" w:rsidR="001E242D" w:rsidRPr="00C816E8" w:rsidRDefault="001E242D" w:rsidP="001239E7">
      <w:pPr>
        <w:pStyle w:val="34f5"/>
      </w:pPr>
    </w:p>
    <w:p w14:paraId="1F12E0EA" w14:textId="29DE64F7" w:rsidR="001E242D" w:rsidRPr="00C816E8" w:rsidRDefault="005B1385" w:rsidP="001239E7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324B3425" w14:textId="09E6D49C" w:rsidR="001E242D" w:rsidRPr="00C816E8" w:rsidRDefault="001E242D" w:rsidP="001239E7">
      <w:pPr>
        <w:pStyle w:val="34ffc"/>
      </w:pPr>
      <w:r w:rsidRPr="00C816E8">
        <w:t>(</w:t>
      </w:r>
      <w:fldSimple w:instr=" DOCPROPERTY  краткое_название_системы  \* MERGEFORMAT ">
        <w:r w:rsidR="005B1385">
          <w:t>878.2023</w:t>
        </w:r>
      </w:fldSimple>
      <w:r w:rsidRPr="00C816E8">
        <w:t>)</w:t>
      </w:r>
    </w:p>
    <w:p w14:paraId="0A1C3FB1" w14:textId="2E762086" w:rsidR="001E242D" w:rsidRPr="00C816E8" w:rsidRDefault="005B1385" w:rsidP="001239E7">
      <w:pPr>
        <w:pStyle w:val="34ffd"/>
      </w:pPr>
      <w:fldSimple w:instr=" DOCPROPERTY  Title  \* MERGEFORMAT ">
        <w:r>
          <w:t>Кабельный журнал</w:t>
        </w:r>
      </w:fldSimple>
    </w:p>
    <w:p w14:paraId="78C43161" w14:textId="65130C4E" w:rsidR="001E242D" w:rsidRDefault="001E242D" w:rsidP="001239E7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5B1385">
        <w:t>878.2023-АСУ ТП.В8</w:t>
      </w:r>
      <w:r w:rsidRPr="00C816E8">
        <w:fldChar w:fldCharType="end"/>
      </w:r>
    </w:p>
    <w:p w14:paraId="19A74C67" w14:textId="77777777" w:rsidR="001E242D" w:rsidRDefault="001E242D" w:rsidP="001239E7">
      <w:pPr>
        <w:pStyle w:val="34f5"/>
      </w:pPr>
    </w:p>
    <w:p w14:paraId="422AD021" w14:textId="77777777" w:rsidR="001E242D" w:rsidRDefault="001E242D" w:rsidP="001239E7">
      <w:pPr>
        <w:pStyle w:val="34f5"/>
      </w:pPr>
    </w:p>
    <w:p w14:paraId="7F7F4B1D" w14:textId="18F31132" w:rsidR="001E242D" w:rsidRPr="001422AB" w:rsidRDefault="008343CE" w:rsidP="001239E7">
      <w:pPr>
        <w:pStyle w:val="34f5"/>
      </w:pPr>
      <w:r>
        <w:t>Том 42</w:t>
      </w:r>
    </w:p>
    <w:p w14:paraId="5171A287" w14:textId="77777777" w:rsidR="005252B4" w:rsidRPr="001422AB" w:rsidRDefault="005252B4" w:rsidP="001239E7">
      <w:pPr>
        <w:pStyle w:val="34f5"/>
      </w:pPr>
    </w:p>
    <w:p w14:paraId="0F74ECCA" w14:textId="77777777" w:rsidR="005252B4" w:rsidRPr="001422AB" w:rsidRDefault="005252B4" w:rsidP="001239E7">
      <w:pPr>
        <w:pStyle w:val="34f5"/>
      </w:pPr>
    </w:p>
    <w:p w14:paraId="60FD968B" w14:textId="77777777" w:rsidR="001E242D" w:rsidRPr="005B1385" w:rsidRDefault="001E242D" w:rsidP="001239E7">
      <w:pPr>
        <w:pStyle w:val="34f5"/>
      </w:pPr>
    </w:p>
    <w:p w14:paraId="7B852C42" w14:textId="77777777" w:rsidR="00E3465E" w:rsidRPr="00E3465E" w:rsidRDefault="00E3465E" w:rsidP="00264594">
      <w:pPr>
        <w:pStyle w:val="34f5"/>
      </w:pPr>
    </w:p>
    <w:p w14:paraId="3EFFD10B" w14:textId="77777777" w:rsidR="0069117E" w:rsidRDefault="0069117E" w:rsidP="003F38DF">
      <w:pPr>
        <w:pStyle w:val="34b"/>
        <w:sectPr w:rsidR="0069117E" w:rsidSect="00BA437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7037094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6F25AA11" w14:textId="2FEF361E" w:rsidR="00337939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8800040" w:history="1">
        <w:r w:rsidR="00337939" w:rsidRPr="00246453">
          <w:rPr>
            <w:rStyle w:val="af8"/>
          </w:rPr>
          <w:t>1 Общие положения</w:t>
        </w:r>
        <w:r w:rsidR="00337939">
          <w:rPr>
            <w:webHidden/>
          </w:rPr>
          <w:tab/>
        </w:r>
        <w:r w:rsidR="00337939">
          <w:rPr>
            <w:webHidden/>
          </w:rPr>
          <w:fldChar w:fldCharType="begin"/>
        </w:r>
        <w:r w:rsidR="00337939">
          <w:rPr>
            <w:webHidden/>
          </w:rPr>
          <w:instrText xml:space="preserve"> PAGEREF _Toc208800040 \h </w:instrText>
        </w:r>
        <w:r w:rsidR="00337939">
          <w:rPr>
            <w:webHidden/>
          </w:rPr>
        </w:r>
        <w:r w:rsidR="00337939">
          <w:rPr>
            <w:webHidden/>
          </w:rPr>
          <w:fldChar w:fldCharType="separate"/>
        </w:r>
        <w:r w:rsidR="00337939">
          <w:rPr>
            <w:webHidden/>
          </w:rPr>
          <w:t>3</w:t>
        </w:r>
        <w:r w:rsidR="00337939">
          <w:rPr>
            <w:webHidden/>
          </w:rPr>
          <w:fldChar w:fldCharType="end"/>
        </w:r>
      </w:hyperlink>
    </w:p>
    <w:p w14:paraId="05DDEB1F" w14:textId="12FA53B3" w:rsidR="00BA4372" w:rsidRDefault="00380491" w:rsidP="00E10079">
      <w:pPr>
        <w:pStyle w:val="34b"/>
        <w:rPr>
          <w:lang w:val="en-US"/>
        </w:rPr>
      </w:pPr>
      <w:r>
        <w:fldChar w:fldCharType="end"/>
      </w:r>
    </w:p>
    <w:p w14:paraId="2D91BFE8" w14:textId="77777777" w:rsidR="00E3465E" w:rsidRDefault="00E3465E" w:rsidP="008232D4">
      <w:pPr>
        <w:pStyle w:val="34fffa"/>
      </w:pPr>
    </w:p>
    <w:p w14:paraId="4B7BF13C" w14:textId="77777777" w:rsidR="00FC32E6" w:rsidRDefault="00FC32E6" w:rsidP="008232D4">
      <w:pPr>
        <w:pStyle w:val="34fffa"/>
        <w:sectPr w:rsidR="00FC32E6" w:rsidSect="008E77B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00C17563" w14:textId="28F122BC" w:rsidR="00171179" w:rsidRDefault="00337939" w:rsidP="005B1385">
      <w:pPr>
        <w:pStyle w:val="1"/>
        <w:rPr>
          <w:lang w:val="ru-RU"/>
        </w:rPr>
      </w:pPr>
      <w:bookmarkStart w:id="0" w:name="_Toc397971534"/>
      <w:bookmarkStart w:id="1" w:name="_Toc398225599"/>
      <w:bookmarkStart w:id="2" w:name="_Toc208800040"/>
      <w:bookmarkEnd w:id="0"/>
      <w:bookmarkEnd w:id="1"/>
      <w:r>
        <w:rPr>
          <w:lang w:val="ru-RU"/>
        </w:rPr>
        <w:lastRenderedPageBreak/>
        <w:t>Общие положения</w:t>
      </w:r>
      <w:bookmarkEnd w:id="2"/>
    </w:p>
    <w:p w14:paraId="15DB6A1C" w14:textId="1D827E5A" w:rsidR="005B1385" w:rsidRDefault="005B1385">
      <w:pPr>
        <w:rPr>
          <w:lang w:eastAsia="x-none"/>
        </w:rPr>
      </w:pPr>
      <w:r>
        <w:br w:type="page"/>
      </w:r>
    </w:p>
    <w:p w14:paraId="323615CB" w14:textId="2D6FEE15" w:rsidR="00337939" w:rsidRDefault="00337939">
      <w:pPr>
        <w:rPr>
          <w:lang w:eastAsia="x-none"/>
        </w:rPr>
      </w:pPr>
      <w:r>
        <w:lastRenderedPageBreak/>
        <w:br w:type="page"/>
      </w:r>
    </w:p>
    <w:p w14:paraId="3A0D78B1" w14:textId="56DB1BFE" w:rsidR="00337939" w:rsidRDefault="00337939">
      <w:pPr>
        <w:rPr>
          <w:lang w:eastAsia="x-none"/>
        </w:rPr>
      </w:pPr>
      <w:r>
        <w:lastRenderedPageBreak/>
        <w:br w:type="page"/>
      </w:r>
    </w:p>
    <w:p w14:paraId="2ECDB43E" w14:textId="77777777" w:rsidR="005B1385" w:rsidRPr="005B1385" w:rsidRDefault="005B1385" w:rsidP="005B1385">
      <w:pPr>
        <w:pStyle w:val="34b"/>
      </w:pPr>
    </w:p>
    <w:p w14:paraId="62D2AB37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56875" w:rsidRPr="005F1B2E" w14:paraId="47EC5465" w14:textId="77777777" w:rsidTr="001239E7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6FF417F" w14:textId="77777777" w:rsidR="00456875" w:rsidRPr="00A86232" w:rsidRDefault="00456875" w:rsidP="001239E7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4980857F" w14:textId="77777777" w:rsidR="00456875" w:rsidRPr="005F1B2E" w:rsidRDefault="00456875" w:rsidP="001239E7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28E233D" w14:textId="77777777" w:rsidR="00456875" w:rsidRPr="005F1B2E" w:rsidRDefault="00456875" w:rsidP="001239E7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EACDA8" w14:textId="77777777" w:rsidR="00456875" w:rsidRPr="005F1B2E" w:rsidRDefault="00456875" w:rsidP="001239E7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27E04820" w14:textId="77777777" w:rsidR="00456875" w:rsidRPr="005F1B2E" w:rsidRDefault="00456875" w:rsidP="001239E7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23BBFE7" w14:textId="77777777" w:rsidR="00456875" w:rsidRPr="005F1B2E" w:rsidRDefault="00456875" w:rsidP="001239E7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93DEE51" w14:textId="77777777" w:rsidR="00456875" w:rsidRPr="005F1B2E" w:rsidRDefault="00456875" w:rsidP="001239E7">
            <w:pPr>
              <w:pStyle w:val="34ff8"/>
            </w:pPr>
            <w:r w:rsidRPr="005F1B2E">
              <w:t>Дата</w:t>
            </w:r>
          </w:p>
        </w:tc>
      </w:tr>
      <w:tr w:rsidR="00456875" w:rsidRPr="005F1B2E" w14:paraId="60F9D35A" w14:textId="77777777" w:rsidTr="001239E7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506E7EA8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9FDD650" w14:textId="77777777" w:rsidR="00456875" w:rsidRPr="005F1B2E" w:rsidRDefault="00456875" w:rsidP="001239E7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5A138863" w14:textId="77777777" w:rsidR="00456875" w:rsidRPr="005F1B2E" w:rsidRDefault="00456875" w:rsidP="001239E7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3A642930" w14:textId="77777777" w:rsidR="00456875" w:rsidRPr="005F1B2E" w:rsidRDefault="00456875" w:rsidP="001239E7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F8CED81" w14:textId="77777777" w:rsidR="00456875" w:rsidRPr="005F1B2E" w:rsidRDefault="00456875" w:rsidP="001239E7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4C804A40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134" w:type="dxa"/>
            <w:vMerge/>
          </w:tcPr>
          <w:p w14:paraId="70AD51AA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76" w:type="dxa"/>
            <w:vMerge/>
          </w:tcPr>
          <w:p w14:paraId="4422CD7C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46" w:type="dxa"/>
            <w:vMerge/>
          </w:tcPr>
          <w:p w14:paraId="0631E917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882" w:type="dxa"/>
            <w:vMerge/>
          </w:tcPr>
          <w:p w14:paraId="43C7BF11" w14:textId="77777777" w:rsidR="00456875" w:rsidRPr="005F1B2E" w:rsidRDefault="00456875" w:rsidP="001239E7">
            <w:pPr>
              <w:pStyle w:val="34ff8"/>
            </w:pPr>
          </w:p>
        </w:tc>
      </w:tr>
      <w:tr w:rsidR="00456875" w14:paraId="75880874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B2E1E4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4C69ED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8884BD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58FFC1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5878B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1ACF2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689F57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9BB2F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12CD56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033152" w14:textId="77777777" w:rsidR="00456875" w:rsidRDefault="00456875" w:rsidP="00D908EB">
            <w:pPr>
              <w:pStyle w:val="34ff6"/>
            </w:pPr>
          </w:p>
        </w:tc>
      </w:tr>
      <w:tr w:rsidR="00456875" w14:paraId="45E2294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B9390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CDE18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51574C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8EF0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CA77C3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54595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EF51E6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9C12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A727AD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DEE41F" w14:textId="77777777" w:rsidR="00456875" w:rsidRDefault="00456875" w:rsidP="00D908EB">
            <w:pPr>
              <w:pStyle w:val="34ff6"/>
            </w:pPr>
          </w:p>
        </w:tc>
      </w:tr>
      <w:tr w:rsidR="00456875" w14:paraId="0F6ABEEC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056E64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CD2F4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A9C59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342D2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B5E60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46436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93B9D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4DC353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4B2CE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068D62" w14:textId="77777777" w:rsidR="00456875" w:rsidRDefault="00456875" w:rsidP="00D908EB">
            <w:pPr>
              <w:pStyle w:val="34ff6"/>
            </w:pPr>
          </w:p>
        </w:tc>
      </w:tr>
      <w:tr w:rsidR="00456875" w14:paraId="261492C6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D2B20CE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9633B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F4B964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1D0F99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04AB0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218E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52404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7934F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F2D382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A8F6E6" w14:textId="77777777" w:rsidR="00456875" w:rsidRDefault="00456875" w:rsidP="00D908EB">
            <w:pPr>
              <w:pStyle w:val="34ff6"/>
            </w:pPr>
          </w:p>
        </w:tc>
      </w:tr>
      <w:tr w:rsidR="00456875" w14:paraId="76814A6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4F78C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D8D1F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DFAE33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EAA41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A5152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28CE5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7F8A6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EEA71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8C938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04F6EA" w14:textId="77777777" w:rsidR="00456875" w:rsidRDefault="00456875" w:rsidP="00D908EB">
            <w:pPr>
              <w:pStyle w:val="34ff6"/>
            </w:pPr>
          </w:p>
        </w:tc>
      </w:tr>
      <w:tr w:rsidR="00456875" w14:paraId="190EF7B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910DBC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CCA40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BDA3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482BA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4BF4EE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41E3D6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CCE30E8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36F58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76B75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64DA13" w14:textId="77777777" w:rsidR="00456875" w:rsidRDefault="00456875" w:rsidP="00D908EB">
            <w:pPr>
              <w:pStyle w:val="34ff6"/>
            </w:pPr>
          </w:p>
        </w:tc>
      </w:tr>
      <w:tr w:rsidR="00456875" w14:paraId="032165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E415DF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BF126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3166C3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74017E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E2340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F2464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7F27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12909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416A0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8DC73E" w14:textId="77777777" w:rsidR="00456875" w:rsidRDefault="00456875" w:rsidP="00D908EB">
            <w:pPr>
              <w:pStyle w:val="34ff6"/>
            </w:pPr>
          </w:p>
        </w:tc>
      </w:tr>
      <w:tr w:rsidR="00456875" w14:paraId="0165DA3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3418566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A7763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6F1CDB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3B2E79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6B19D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CC3237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AF36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C23AE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59919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33558D" w14:textId="77777777" w:rsidR="00456875" w:rsidRDefault="00456875" w:rsidP="00D908EB">
            <w:pPr>
              <w:pStyle w:val="34ff6"/>
            </w:pPr>
          </w:p>
        </w:tc>
      </w:tr>
      <w:tr w:rsidR="00456875" w14:paraId="4C6ACF2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B7046B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55CE2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D33E4F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0A2BC0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3D306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77B0F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CCFF2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66161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56A922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74B5AF" w14:textId="77777777" w:rsidR="00456875" w:rsidRDefault="00456875" w:rsidP="00D908EB">
            <w:pPr>
              <w:pStyle w:val="34ff6"/>
            </w:pPr>
          </w:p>
        </w:tc>
      </w:tr>
      <w:tr w:rsidR="00456875" w14:paraId="4F9BC89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89A813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5CA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EB64379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477B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627C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403BA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3D716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33457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FBEA86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160F4CB" w14:textId="77777777" w:rsidR="00456875" w:rsidRDefault="00456875" w:rsidP="00D908EB">
            <w:pPr>
              <w:pStyle w:val="34ff6"/>
            </w:pPr>
          </w:p>
        </w:tc>
      </w:tr>
      <w:tr w:rsidR="00456875" w14:paraId="5C692AE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66C2A1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96B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62E225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E731CE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A6E5E0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1A73EF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DE818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CBD17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8EDE0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E918CC" w14:textId="77777777" w:rsidR="00456875" w:rsidRDefault="00456875" w:rsidP="00D908EB">
            <w:pPr>
              <w:pStyle w:val="34ff6"/>
            </w:pPr>
          </w:p>
        </w:tc>
      </w:tr>
      <w:tr w:rsidR="00456875" w14:paraId="2806299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49A046E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CDA58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52EA35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EFAA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68FF4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15D7B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017A6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C0DD3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F2DCB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08FE07" w14:textId="77777777" w:rsidR="00456875" w:rsidRDefault="00456875" w:rsidP="00D908EB">
            <w:pPr>
              <w:pStyle w:val="34ff6"/>
            </w:pPr>
          </w:p>
        </w:tc>
      </w:tr>
      <w:tr w:rsidR="00456875" w14:paraId="540CE8C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75B2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3DCCF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EDB4F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44444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FBCB0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A9B6B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D39A7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DAB1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E9EA4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CDA3AD" w14:textId="77777777" w:rsidR="00456875" w:rsidRDefault="00456875" w:rsidP="00D908EB">
            <w:pPr>
              <w:pStyle w:val="34ff6"/>
            </w:pPr>
          </w:p>
        </w:tc>
      </w:tr>
      <w:tr w:rsidR="00456875" w14:paraId="4978867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E4B1EB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E5449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084477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B6838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DE005E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4FCD3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81279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D815C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C787E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B63768" w14:textId="77777777" w:rsidR="00456875" w:rsidRDefault="00456875" w:rsidP="00D908EB">
            <w:pPr>
              <w:pStyle w:val="34ff6"/>
            </w:pPr>
          </w:p>
        </w:tc>
      </w:tr>
      <w:tr w:rsidR="00456875" w14:paraId="70BEE36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FCC775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20A860A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C5142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A248C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BCEA77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FBBB1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145AEB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4D376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253C48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A78C52" w14:textId="77777777" w:rsidR="00456875" w:rsidRDefault="00456875" w:rsidP="00D908EB">
            <w:pPr>
              <w:pStyle w:val="34ff6"/>
            </w:pPr>
          </w:p>
        </w:tc>
      </w:tr>
      <w:tr w:rsidR="00456875" w14:paraId="0D7F891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625E5EB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F2458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615D9A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D509A7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427F9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251B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8A68F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E946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36687E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653876F" w14:textId="77777777" w:rsidR="00456875" w:rsidRDefault="00456875" w:rsidP="00D908EB">
            <w:pPr>
              <w:pStyle w:val="34ff6"/>
            </w:pPr>
          </w:p>
        </w:tc>
      </w:tr>
      <w:tr w:rsidR="00456875" w14:paraId="75B4EF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0BBE491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3C700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A1D4C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6C4D8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E7044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9C795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E75B51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A6F70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460E2F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F05335" w14:textId="77777777" w:rsidR="00456875" w:rsidRDefault="00456875" w:rsidP="00D908EB">
            <w:pPr>
              <w:pStyle w:val="34ff6"/>
            </w:pPr>
          </w:p>
        </w:tc>
      </w:tr>
      <w:tr w:rsidR="00456875" w14:paraId="2073F18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95C588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6BD1D5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1C6F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DE78444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C9F89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53D663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B5459A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000C4D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E4951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638E9F4" w14:textId="77777777" w:rsidR="00456875" w:rsidRDefault="00456875" w:rsidP="00D908EB">
            <w:pPr>
              <w:pStyle w:val="34ff6"/>
            </w:pPr>
          </w:p>
        </w:tc>
      </w:tr>
      <w:tr w:rsidR="00456875" w14:paraId="3A590EF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B04FE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994877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1E4C5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6319C5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E0599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D979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0A5A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80990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7C0181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5288DB" w14:textId="77777777" w:rsidR="00456875" w:rsidRDefault="00456875" w:rsidP="00D908EB">
            <w:pPr>
              <w:pStyle w:val="34ff6"/>
            </w:pPr>
          </w:p>
        </w:tc>
      </w:tr>
      <w:tr w:rsidR="00456875" w14:paraId="7E80024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5A0695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5F6AE68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8DD0A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898C4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1D746D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C4EDFC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EAB48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1BE8D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C18057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654E77" w14:textId="77777777" w:rsidR="00456875" w:rsidRDefault="00456875" w:rsidP="00D908EB">
            <w:pPr>
              <w:pStyle w:val="34ff6"/>
            </w:pPr>
          </w:p>
        </w:tc>
      </w:tr>
      <w:tr w:rsidR="00456875" w14:paraId="326490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E4FA00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57842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74AD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29F9A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A835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6D38A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36AA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BEAE61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349DC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967DCB" w14:textId="77777777" w:rsidR="00456875" w:rsidRDefault="00456875" w:rsidP="00D908EB">
            <w:pPr>
              <w:pStyle w:val="34ff6"/>
            </w:pPr>
          </w:p>
        </w:tc>
      </w:tr>
      <w:tr w:rsidR="00456875" w14:paraId="610D334F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70F95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BF1544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3AD3A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D584EF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59763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18774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A4456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06F76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4EF23C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AF8EFC" w14:textId="77777777" w:rsidR="00456875" w:rsidRDefault="00456875" w:rsidP="00D908EB">
            <w:pPr>
              <w:pStyle w:val="34ff6"/>
            </w:pPr>
          </w:p>
        </w:tc>
      </w:tr>
      <w:tr w:rsidR="00456875" w14:paraId="014228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2764E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FB892B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E1445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07402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34F8C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37BC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51449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C1B7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EBB476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AF6854" w14:textId="77777777" w:rsidR="00456875" w:rsidRDefault="00456875" w:rsidP="00D908EB">
            <w:pPr>
              <w:pStyle w:val="34ff6"/>
            </w:pPr>
          </w:p>
        </w:tc>
      </w:tr>
      <w:tr w:rsidR="00456875" w14:paraId="717B3B0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21A480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49B465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9A5E1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1737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B3194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DD079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78128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6C9325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55F02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8EB99E2" w14:textId="77777777" w:rsidR="00456875" w:rsidRDefault="00456875" w:rsidP="00D908EB">
            <w:pPr>
              <w:pStyle w:val="34ff6"/>
            </w:pPr>
          </w:p>
        </w:tc>
      </w:tr>
      <w:tr w:rsidR="00456875" w14:paraId="3D0D5C30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F948A2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84074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41903B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B06F2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A505A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D7CE3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0FAE7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A4B678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F8C5B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7C649E2" w14:textId="77777777" w:rsidR="00456875" w:rsidRDefault="00456875" w:rsidP="00D908EB">
            <w:pPr>
              <w:pStyle w:val="34ff6"/>
            </w:pPr>
          </w:p>
        </w:tc>
      </w:tr>
    </w:tbl>
    <w:p w14:paraId="4496654B" w14:textId="77777777" w:rsidR="00AB28D5" w:rsidRPr="00AB28D5" w:rsidRDefault="00AB28D5" w:rsidP="002C35B5">
      <w:pPr>
        <w:pStyle w:val="34fffa"/>
      </w:pPr>
    </w:p>
    <w:sectPr w:rsidR="00AB28D5" w:rsidRPr="00AB28D5" w:rsidSect="00FC32E6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040A6" w14:textId="77777777" w:rsidR="005D7B7F" w:rsidRDefault="005D7B7F" w:rsidP="00AD0715">
      <w:r>
        <w:separator/>
      </w:r>
    </w:p>
    <w:p w14:paraId="2B9D11AC" w14:textId="77777777" w:rsidR="005D7B7F" w:rsidRDefault="005D7B7F" w:rsidP="00AD0715"/>
  </w:endnote>
  <w:endnote w:type="continuationSeparator" w:id="0">
    <w:p w14:paraId="15BE0677" w14:textId="77777777" w:rsidR="005D7B7F" w:rsidRDefault="005D7B7F" w:rsidP="00AD0715">
      <w:r>
        <w:continuationSeparator/>
      </w:r>
    </w:p>
    <w:p w14:paraId="360ACFE2" w14:textId="77777777" w:rsidR="005D7B7F" w:rsidRDefault="005D7B7F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4573E" w14:textId="77777777" w:rsidR="00394E59" w:rsidRDefault="00394E5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3686" w14:textId="000037C8" w:rsidR="008343CE" w:rsidRDefault="008343CE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C114" w14:textId="77777777" w:rsidR="00394E59" w:rsidRDefault="00394E59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6874" w14:textId="77777777" w:rsidR="00D51317" w:rsidRDefault="00D51317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4491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D77E4" w14:textId="77777777" w:rsidR="005D7B7F" w:rsidRDefault="005D7B7F" w:rsidP="00AD0715">
      <w:r>
        <w:separator/>
      </w:r>
    </w:p>
    <w:p w14:paraId="2F5D30FC" w14:textId="77777777" w:rsidR="005D7B7F" w:rsidRDefault="005D7B7F" w:rsidP="00AD0715"/>
  </w:footnote>
  <w:footnote w:type="continuationSeparator" w:id="0">
    <w:p w14:paraId="47B8B691" w14:textId="77777777" w:rsidR="005D7B7F" w:rsidRDefault="005D7B7F" w:rsidP="00AD0715">
      <w:r>
        <w:continuationSeparator/>
      </w:r>
    </w:p>
    <w:p w14:paraId="1440AA33" w14:textId="77777777" w:rsidR="005D7B7F" w:rsidRDefault="005D7B7F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2DAA6" w14:textId="77777777" w:rsidR="00394E59" w:rsidRDefault="00394E5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03F6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78C802A" wp14:editId="541D8D0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A80708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420FD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A04B96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8DB001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1BE89D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CEA4F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C62D23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B2B64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AF8A3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0AF51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8C802A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8A80708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1420FD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8A04B96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8DB001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C1BE89D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CCEA4F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9C62D23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DB2B64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3AF8A3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E0AF51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8B6B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CB8CB45" wp14:editId="285ADB9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084D54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43AC77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8C0959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74CB8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D151F5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95C81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0FCB8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4BCA68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18181F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04C2C9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B8CB45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084D54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A43AC77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E8C0959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974CB8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9D151F5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4695C81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F0FCB8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D4BCA68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718181F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104C2C9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DDA4" w14:textId="77777777" w:rsidR="00E3465E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0A76C00" wp14:editId="71E719A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AD4953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9FB7D5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68F266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A70261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9E5287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8DD219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F899B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907B8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7145F0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2C40B2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948691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6CBA05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C32E6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DEB053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A7BD8">
                                      <w:t>A.B.XXX.В7.XX.</w:t>
                                    </w:r>
                                    <w:proofErr w:type="gramStart"/>
                                    <w:r w:rsidR="00FA7BD8">
                                      <w:t>X-X</w:t>
                                    </w:r>
                                    <w:proofErr w:type="gramEnd"/>
                                    <w:r w:rsidR="00FA7BD8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A138C1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7986E5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992CC8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5B00AF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117F1B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961332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00DF2C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C73821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CFA7ED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B809F3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3620F4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BD8715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1C8E6B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BEC37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05E81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A76C00"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8tW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7l+jTyIcVwpolfnsILc2mE&#10;j21dp79Ksl0kwEqYKkE+pVbsE4RzUNvEniEaF790ReGCt5c2xgiLeeD7ljuoGKvLKyPTglF3lFeu&#10;mbC8vAebhByXYC57ltexDo3Kf+wVY3U55k7BRGOppre1+nIwDWn9amXlHr1WzDo0PH9ELBU0hWpX&#10;ysv4TUJW9yp+P5H+6KF6zj5V/Mrjq/8D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6HLvLVkLAAAtcgAADgAAAAAA&#10;AAAAAAAAAAAuAgAAZHJzL2Uyb0RvYy54bWxQSwECLQAUAAYACAAAACEAWUWeJeEAAAALAQAADwAA&#10;AAAAAAAAAAAAAACzDQAAZHJzL2Rvd25yZXYueG1sUEsFBgAAAAAEAAQA8wAAAMEO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6AD4953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29FB7D5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68F266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8A70261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29E5287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B8DD219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85F899B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88907B8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27145F0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3D2C40B2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4A948691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4A6CBA05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C32E6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6CDEB053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A7BD8">
                                <w:t>A.B.XXX.В7.XX.</w:t>
                              </w:r>
                              <w:proofErr w:type="gramStart"/>
                              <w:r w:rsidR="00FA7BD8">
                                <w:t>X-X</w:t>
                              </w:r>
                              <w:proofErr w:type="gramEnd"/>
                              <w:r w:rsidR="00FA7BD8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69A138C1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707986E5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03992CC8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0E5B00AF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5117F1B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46961332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5B00DF2C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4FC73821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17CFA7ED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40B809F3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313620F4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47BD8715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4C1C8E6B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05BEC37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3E05E81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DAC0" w14:textId="77777777" w:rsidR="00947B34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9D0442E" wp14:editId="55D4862E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565B20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F9146C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B46131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9FD68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ED49E4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AFDC7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AD98F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74DF5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40C396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B2F380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6D12EE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287913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144DCE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A30EAE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EDB933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ADA62C" w14:textId="77777777"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B415A7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952F12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01CB07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53DE1A" w14:textId="61F9F810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9E626" w14:textId="7BF854C1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3CE22" w14:textId="385B87CB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225C86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0C4994" w14:textId="50E48C74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3A458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073ED6" w14:textId="7DFD9039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3A1BEE" w14:textId="7068D812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F93B07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76BC7" w14:textId="1585DB0A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E2178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D7F80C" w14:textId="4F5C9B56" w:rsidR="008E77B3" w:rsidRPr="0079077B" w:rsidRDefault="008343CE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F97918" w14:textId="152073F7" w:rsidR="008E77B3" w:rsidRPr="00A32665" w:rsidRDefault="008343CE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984F76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D0C3FA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E7A7B" w14:textId="4869CAB2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37939" w:rsidRPr="00337939">
                                    <w:rPr>
                                      <w:noProof/>
                                    </w:rPr>
                                    <w:instrText>7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37939">
                                    <w:rPr>
                                      <w:noProof/>
                                    </w:rPr>
                                    <w:t>7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55E65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490BBB" w14:textId="672FCD35" w:rsidR="008E77B3" w:rsidRDefault="008343CE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A1208E" w14:textId="4719DA1A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94E59">
                                    <w:t>878.2023-АСУ ТП.В8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62C6C" w14:textId="2C50DE95" w:rsidR="008E77B3" w:rsidRDefault="008343CE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14:paraId="3272D558" w14:textId="3D65A078" w:rsidR="008E77B3" w:rsidRPr="00F9048A" w:rsidRDefault="00394E59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Кабельный журнал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DA1371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EE322A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6AD4B7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C3029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24EFB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D8797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FFCA5A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519E3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CDDA34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F7881A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D0442E" id="Группа 5" o:spid="_x0000_s1137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yHfyQ4AAOe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565B20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FF9146C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BB46131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99FD68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7ED49E4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246AFDC7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AD98F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F74DF5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40C396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9B2F380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E6D12EE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C287913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9144DCE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4AA30EAE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2CEDB933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6ADA62C" w14:textId="77777777"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5FB415A7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9952F12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4B01CB07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D53DE1A" w14:textId="61F9F810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0BD9E626" w14:textId="7BF854C1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7473CE22" w14:textId="385B87CB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F225C86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6E0C4994" w14:textId="50E48C74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03A458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D073ED6" w14:textId="7DFD9039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173A1BEE" w14:textId="7068D812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1F93B07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6476BC7" w14:textId="1585DB0A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457E2178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56D7F80C" w14:textId="4F5C9B56" w:rsidR="008E77B3" w:rsidRPr="0079077B" w:rsidRDefault="008343CE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5F97918" w14:textId="152073F7" w:rsidR="008E77B3" w:rsidRPr="00A32665" w:rsidRDefault="008343CE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9984F76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BD0C3FA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47E7A7B" w14:textId="4869CAB2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37939" w:rsidRPr="00337939">
                              <w:rPr>
                                <w:noProof/>
                              </w:rPr>
                              <w:instrText>7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37939">
                              <w:rPr>
                                <w:noProof/>
                              </w:rPr>
                              <w:t>7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7E955E65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A490BBB" w14:textId="672FCD35" w:rsidR="008E77B3" w:rsidRDefault="008343CE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2A1208E" w14:textId="4719DA1A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94E59">
                              <w:t>878.2023-АСУ ТП.В8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BD62C6C" w14:textId="2C50DE95" w:rsidR="008E77B3" w:rsidRDefault="008343CE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14:paraId="3272D558" w14:textId="3D65A078" w:rsidR="008E77B3" w:rsidRPr="00F9048A" w:rsidRDefault="00394E59" w:rsidP="008E77B3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Кабельный журнал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FDA1371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CEE322A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116AD4B7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261C3029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924EFB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7A1D8797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27FFCA5A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51519E3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3BCDDA34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14F7881A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13CB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52C7B03" wp14:editId="2677F5F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BB84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A9945F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E83804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CAAF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B544A0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9143C8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1CA1C9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D50E6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5A809A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AF8CC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8BE3A9" w14:textId="77777777" w:rsidR="00FC32E6" w:rsidRPr="00CB1016" w:rsidRDefault="00FC32E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1CEE54" w14:textId="77777777" w:rsidR="00FC32E6" w:rsidRPr="005374BE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A7BD8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35FFD0" w14:textId="69CA5116" w:rsidR="00FC32E6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94E59">
                                      <w:t>878.2023-АСУ ТП.В8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85864E" w14:textId="77777777" w:rsidR="00FC32E6" w:rsidRPr="00945CCC" w:rsidRDefault="00FC32E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054428" w14:textId="77777777" w:rsidR="00FC32E6" w:rsidRDefault="00FC32E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00CE31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4D7B52" w14:textId="77777777" w:rsidR="00FC32E6" w:rsidRPr="000411E6" w:rsidRDefault="00FC32E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13466A4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CCC052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6004A3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0B6CD9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3412C8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F735563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C00BD5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590BB2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9EBE0F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36573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8B3102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2C7B03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68BB84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3A9945F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E83804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88CAAF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FB544A0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9143C8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71CA1C9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ED50E6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F5A809A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AAF8CC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B8BE3A9" w14:textId="77777777" w:rsidR="00FC32E6" w:rsidRPr="00CB1016" w:rsidRDefault="00FC32E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61CEE54" w14:textId="77777777" w:rsidR="00FC32E6" w:rsidRPr="005374BE" w:rsidRDefault="00FC32E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A7BD8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A35FFD0" w14:textId="69CA5116" w:rsidR="00FC32E6" w:rsidRDefault="00FC32E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94E59">
                                <w:t>878.2023-АСУ ТП.В8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0885864E" w14:textId="77777777" w:rsidR="00FC32E6" w:rsidRPr="00945CCC" w:rsidRDefault="00FC32E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1054428" w14:textId="77777777" w:rsidR="00FC32E6" w:rsidRDefault="00FC32E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7900CE31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3E4D7B52" w14:textId="77777777" w:rsidR="00FC32E6" w:rsidRPr="000411E6" w:rsidRDefault="00FC32E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113466A4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49CCC052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0A6004A3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00B6CD9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393412C8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1F735563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4EC00BD5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71590BB2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499EBE0F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6E336573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18B3102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843A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322B57A" wp14:editId="4598F97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2988B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3D93FA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E7CEAE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3272FC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5A903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D7E4BE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DC737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C4B53B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95DC72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041610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D2BAEE" w14:textId="77777777" w:rsidR="00FC32E6" w:rsidRPr="00945CCC" w:rsidRDefault="00FC32E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4D3F3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F09C1B" w14:textId="77777777" w:rsidR="00FC32E6" w:rsidRDefault="00FC32E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531011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ACD01" w14:textId="77777777" w:rsidR="00FC32E6" w:rsidRPr="000411E6" w:rsidRDefault="00FC32E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C80399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10F84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95940A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E11E5E" w14:textId="77777777" w:rsidR="00FC32E6" w:rsidRPr="00931BF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1A669" w14:textId="77777777" w:rsidR="00FC32E6" w:rsidRPr="00A32665" w:rsidRDefault="00FC32E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F201E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189FBF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BDFDD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10AF01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AA96A7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78877B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1FBF88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AB3AB2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60EF8C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804145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DBD2E3" w14:textId="77777777" w:rsidR="00FC32E6" w:rsidRPr="0079077B" w:rsidRDefault="00FA7BD8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9A7D22" w14:textId="77777777" w:rsidR="00FC32E6" w:rsidRPr="00A32665" w:rsidRDefault="00FC32E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73AB7C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B93DC0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13D1FD" w14:textId="77777777" w:rsidR="00FC32E6" w:rsidRPr="005374BE" w:rsidRDefault="00FC32E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 w:rsidRPr="00FA7BD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92CC01" w14:textId="77777777" w:rsidR="00FC32E6" w:rsidRPr="005374BE" w:rsidRDefault="00FC32E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043684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BCA715" w14:textId="77777777" w:rsidR="00FC32E6" w:rsidRDefault="00FC32E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A7BD8">
                                    <w:t>A.B.XXX.В7.XX.</w:t>
                                  </w:r>
                                  <w:proofErr w:type="gramStart"/>
                                  <w:r w:rsidR="00FA7BD8">
                                    <w:t>X-X</w:t>
                                  </w:r>
                                  <w:proofErr w:type="gramEnd"/>
                                  <w:r w:rsidR="00FA7BD8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906617" w14:textId="77777777" w:rsidR="00FC32E6" w:rsidRDefault="00FA7BD8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FC32E6">
                                    <w:t>.</w:t>
                                  </w:r>
                                </w:p>
                                <w:p w14:paraId="73A944D6" w14:textId="77777777" w:rsidR="00FC32E6" w:rsidRPr="00F9048A" w:rsidRDefault="00FC32E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rStyle w:val="34fe"/>
                                    </w:rPr>
                                    <w:t>Описание базы данных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D655E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57B53F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26627A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199A4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9C6E43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5E9BB5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FC225F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2F566D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6C77A4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F873BB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22B57A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NIOOdLAOAAACtgAADgAAAAAA&#10;AAAAAAAAAAAuAgAAZHJzL2Uyb0RvYy54bWxQSwECLQAUAAYACAAAACEAWUWeJeEAAAALAQAADwAA&#10;AAAAAAAAAAAAAAAKEQAAZHJzL2Rvd25yZXYueG1sUEsFBgAAAAAEAAQA8wAAABgSAAAAAA==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92988B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C3D93FA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61E7CEAE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43272FC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D5A903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DD7E4BE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59DC737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CC4B53B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A95DC72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041610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0D2BAEE" w14:textId="77777777" w:rsidR="00FC32E6" w:rsidRPr="00945CCC" w:rsidRDefault="00FC32E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7E94D3F3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02F09C1B" w14:textId="77777777" w:rsidR="00FC32E6" w:rsidRDefault="00FC32E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1531011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457ACD01" w14:textId="77777777" w:rsidR="00FC32E6" w:rsidRPr="000411E6" w:rsidRDefault="00FC32E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7C80399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46610F84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6795940A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1E11E5E" w14:textId="77777777" w:rsidR="00FC32E6" w:rsidRPr="00931BF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4181A669" w14:textId="77777777" w:rsidR="00FC32E6" w:rsidRPr="00A32665" w:rsidRDefault="00FC32E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33F201E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0E189FBF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7CBDFDD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110AF01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0AA96A7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0078877B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291FBF88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1FAB3AB2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5F60EF8C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44804145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5DDBD2E3" w14:textId="77777777" w:rsidR="00FC32E6" w:rsidRPr="0079077B" w:rsidRDefault="00FA7BD8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1D9A7D22" w14:textId="77777777" w:rsidR="00FC32E6" w:rsidRPr="00A32665" w:rsidRDefault="00FC32E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873AB7C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5BB93DC0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113D1FD" w14:textId="77777777" w:rsidR="00FC32E6" w:rsidRPr="005374BE" w:rsidRDefault="00FC32E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 w:rsidRPr="00FA7BD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392CC01" w14:textId="77777777" w:rsidR="00FC32E6" w:rsidRPr="005374BE" w:rsidRDefault="00FC32E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24043684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7BCA715" w14:textId="77777777" w:rsidR="00FC32E6" w:rsidRDefault="00FC32E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A7BD8">
                              <w:t>A.B.XXX.В7.XX.</w:t>
                            </w:r>
                            <w:proofErr w:type="gramStart"/>
                            <w:r w:rsidR="00FA7BD8">
                              <w:t>X-X</w:t>
                            </w:r>
                            <w:proofErr w:type="gramEnd"/>
                            <w:r w:rsidR="00FA7BD8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9906617" w14:textId="77777777" w:rsidR="00FC32E6" w:rsidRDefault="00FA7BD8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FC32E6">
                              <w:t>.</w:t>
                            </w:r>
                          </w:p>
                          <w:p w14:paraId="73A944D6" w14:textId="77777777" w:rsidR="00FC32E6" w:rsidRPr="00F9048A" w:rsidRDefault="00FC32E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A7BD8">
                              <w:rPr>
                                <w:rStyle w:val="34fe"/>
                              </w:rPr>
                              <w:t>Описание базы данных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E4D655E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4D57B53F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526627A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4B199A4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4D9C6E43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585E9BB5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9FC225F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12F566D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5E6C77A4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09F873BB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70120"/>
    <w:multiLevelType w:val="multilevel"/>
    <w:tmpl w:val="977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5622F"/>
    <w:multiLevelType w:val="multilevel"/>
    <w:tmpl w:val="F78C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FA84DB9"/>
    <w:multiLevelType w:val="multilevel"/>
    <w:tmpl w:val="0DB0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4" w15:restartNumberingAfterBreak="0">
    <w:nsid w:val="199937F7"/>
    <w:multiLevelType w:val="multilevel"/>
    <w:tmpl w:val="A140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7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8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74150C"/>
    <w:multiLevelType w:val="multilevel"/>
    <w:tmpl w:val="216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4" w15:restartNumberingAfterBreak="0">
    <w:nsid w:val="2EA072CC"/>
    <w:multiLevelType w:val="multilevel"/>
    <w:tmpl w:val="73B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B5345E"/>
    <w:multiLevelType w:val="multilevel"/>
    <w:tmpl w:val="4BDA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8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9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3" w15:restartNumberingAfterBreak="0">
    <w:nsid w:val="53A40C01"/>
    <w:multiLevelType w:val="multilevel"/>
    <w:tmpl w:val="58C6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7A1420C8"/>
    <w:multiLevelType w:val="multilevel"/>
    <w:tmpl w:val="987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734374">
    <w:abstractNumId w:val="39"/>
  </w:num>
  <w:num w:numId="2" w16cid:durableId="2118717021">
    <w:abstractNumId w:val="36"/>
  </w:num>
  <w:num w:numId="3" w16cid:durableId="1635215291">
    <w:abstractNumId w:val="13"/>
  </w:num>
  <w:num w:numId="4" w16cid:durableId="1930036392">
    <w:abstractNumId w:val="4"/>
  </w:num>
  <w:num w:numId="5" w16cid:durableId="2012221521">
    <w:abstractNumId w:val="41"/>
  </w:num>
  <w:num w:numId="6" w16cid:durableId="636296378">
    <w:abstractNumId w:val="34"/>
  </w:num>
  <w:num w:numId="7" w16cid:durableId="222182901">
    <w:abstractNumId w:val="3"/>
  </w:num>
  <w:num w:numId="8" w16cid:durableId="526456437">
    <w:abstractNumId w:val="20"/>
  </w:num>
  <w:num w:numId="9" w16cid:durableId="1623150224">
    <w:abstractNumId w:val="9"/>
  </w:num>
  <w:num w:numId="10" w16cid:durableId="2055109305">
    <w:abstractNumId w:val="22"/>
  </w:num>
  <w:num w:numId="11" w16cid:durableId="140656074">
    <w:abstractNumId w:val="35"/>
  </w:num>
  <w:num w:numId="12" w16cid:durableId="1325090880">
    <w:abstractNumId w:val="30"/>
  </w:num>
  <w:num w:numId="13" w16cid:durableId="845552962">
    <w:abstractNumId w:val="1"/>
  </w:num>
  <w:num w:numId="14" w16cid:durableId="2076736388">
    <w:abstractNumId w:val="28"/>
  </w:num>
  <w:num w:numId="15" w16cid:durableId="142236072">
    <w:abstractNumId w:val="19"/>
  </w:num>
  <w:num w:numId="16" w16cid:durableId="133758993">
    <w:abstractNumId w:val="37"/>
  </w:num>
  <w:num w:numId="17" w16cid:durableId="1660694670">
    <w:abstractNumId w:val="27"/>
  </w:num>
  <w:num w:numId="18" w16cid:durableId="1203052129">
    <w:abstractNumId w:val="32"/>
  </w:num>
  <w:num w:numId="19" w16cid:durableId="528034004">
    <w:abstractNumId w:val="0"/>
  </w:num>
  <w:num w:numId="20" w16cid:durableId="1136677580">
    <w:abstractNumId w:val="18"/>
  </w:num>
  <w:num w:numId="21" w16cid:durableId="1561671514">
    <w:abstractNumId w:val="42"/>
  </w:num>
  <w:num w:numId="22" w16cid:durableId="934897224">
    <w:abstractNumId w:val="42"/>
    <w:lvlOverride w:ilvl="0">
      <w:startOverride w:val="1"/>
    </w:lvlOverride>
  </w:num>
  <w:num w:numId="23" w16cid:durableId="487399957">
    <w:abstractNumId w:val="4"/>
    <w:lvlOverride w:ilvl="0">
      <w:startOverride w:val="1"/>
    </w:lvlOverride>
  </w:num>
  <w:num w:numId="24" w16cid:durableId="686442975">
    <w:abstractNumId w:val="35"/>
    <w:lvlOverride w:ilvl="0">
      <w:startOverride w:val="1"/>
    </w:lvlOverride>
  </w:num>
  <w:num w:numId="25" w16cid:durableId="12124971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43344361">
    <w:abstractNumId w:val="17"/>
  </w:num>
  <w:num w:numId="27" w16cid:durableId="1297833258">
    <w:abstractNumId w:val="7"/>
  </w:num>
  <w:num w:numId="28" w16cid:durableId="261379291">
    <w:abstractNumId w:val="23"/>
  </w:num>
  <w:num w:numId="29" w16cid:durableId="1105855173">
    <w:abstractNumId w:val="31"/>
  </w:num>
  <w:num w:numId="30" w16cid:durableId="190995353">
    <w:abstractNumId w:val="2"/>
  </w:num>
  <w:num w:numId="31" w16cid:durableId="192161268">
    <w:abstractNumId w:val="38"/>
  </w:num>
  <w:num w:numId="32" w16cid:durableId="170324095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48852422">
    <w:abstractNumId w:val="38"/>
    <w:lvlOverride w:ilvl="0">
      <w:startOverride w:val="1"/>
    </w:lvlOverride>
  </w:num>
  <w:num w:numId="34" w16cid:durableId="710230616">
    <w:abstractNumId w:val="11"/>
  </w:num>
  <w:num w:numId="35" w16cid:durableId="1180200991">
    <w:abstractNumId w:val="16"/>
  </w:num>
  <w:num w:numId="36" w16cid:durableId="953438976">
    <w:abstractNumId w:val="10"/>
  </w:num>
  <w:num w:numId="37" w16cid:durableId="2051227956">
    <w:abstractNumId w:val="43"/>
  </w:num>
  <w:num w:numId="38" w16cid:durableId="1500265377">
    <w:abstractNumId w:val="26"/>
  </w:num>
  <w:num w:numId="39" w16cid:durableId="989400963">
    <w:abstractNumId w:val="26"/>
    <w:lvlOverride w:ilvl="0">
      <w:startOverride w:val="1"/>
    </w:lvlOverride>
  </w:num>
  <w:num w:numId="40" w16cid:durableId="465316637">
    <w:abstractNumId w:val="15"/>
  </w:num>
  <w:num w:numId="41" w16cid:durableId="278921550">
    <w:abstractNumId w:val="12"/>
  </w:num>
  <w:num w:numId="42" w16cid:durableId="398098144">
    <w:abstractNumId w:val="29"/>
  </w:num>
  <w:num w:numId="43" w16cid:durableId="1915387880">
    <w:abstractNumId w:val="21"/>
  </w:num>
  <w:num w:numId="44" w16cid:durableId="1996107919">
    <w:abstractNumId w:val="6"/>
  </w:num>
  <w:num w:numId="45" w16cid:durableId="1837266093">
    <w:abstractNumId w:val="8"/>
  </w:num>
  <w:num w:numId="46" w16cid:durableId="297807794">
    <w:abstractNumId w:val="33"/>
  </w:num>
  <w:num w:numId="47" w16cid:durableId="1399094506">
    <w:abstractNumId w:val="14"/>
  </w:num>
  <w:num w:numId="48" w16cid:durableId="664698712">
    <w:abstractNumId w:val="24"/>
  </w:num>
  <w:num w:numId="49" w16cid:durableId="708143240">
    <w:abstractNumId w:val="25"/>
  </w:num>
  <w:num w:numId="50" w16cid:durableId="980110029">
    <w:abstractNumId w:val="40"/>
  </w:num>
  <w:num w:numId="51" w16cid:durableId="843281706">
    <w:abstractNumId w:val="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13A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4BC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53F"/>
    <w:rsid w:val="001076CB"/>
    <w:rsid w:val="00111EE5"/>
    <w:rsid w:val="00112438"/>
    <w:rsid w:val="001146F6"/>
    <w:rsid w:val="001149C9"/>
    <w:rsid w:val="00115B8B"/>
    <w:rsid w:val="001174EB"/>
    <w:rsid w:val="0011798F"/>
    <w:rsid w:val="00120549"/>
    <w:rsid w:val="00120D35"/>
    <w:rsid w:val="00120F79"/>
    <w:rsid w:val="001230E9"/>
    <w:rsid w:val="001239E7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979"/>
    <w:rsid w:val="001351B8"/>
    <w:rsid w:val="00135CB3"/>
    <w:rsid w:val="00136239"/>
    <w:rsid w:val="00136323"/>
    <w:rsid w:val="0014018E"/>
    <w:rsid w:val="001422AB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592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5907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42D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0178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A7F4B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2F7CF7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04A4"/>
    <w:rsid w:val="003313FE"/>
    <w:rsid w:val="00335A84"/>
    <w:rsid w:val="00337939"/>
    <w:rsid w:val="00337B8E"/>
    <w:rsid w:val="00342AF8"/>
    <w:rsid w:val="00342C00"/>
    <w:rsid w:val="00343090"/>
    <w:rsid w:val="003438E1"/>
    <w:rsid w:val="00345028"/>
    <w:rsid w:val="003454B5"/>
    <w:rsid w:val="003473F4"/>
    <w:rsid w:val="00347838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3BD9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4E59"/>
    <w:rsid w:val="003956C6"/>
    <w:rsid w:val="0039642C"/>
    <w:rsid w:val="00396759"/>
    <w:rsid w:val="00396F04"/>
    <w:rsid w:val="003A22BC"/>
    <w:rsid w:val="003A2500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875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AFA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4758"/>
    <w:rsid w:val="004D5984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52B4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0C9"/>
    <w:rsid w:val="005652DC"/>
    <w:rsid w:val="00565F5A"/>
    <w:rsid w:val="00566370"/>
    <w:rsid w:val="00566B48"/>
    <w:rsid w:val="005701FE"/>
    <w:rsid w:val="005712E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967"/>
    <w:rsid w:val="005963DD"/>
    <w:rsid w:val="0059702E"/>
    <w:rsid w:val="00597AF4"/>
    <w:rsid w:val="005A0095"/>
    <w:rsid w:val="005A130E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385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D62"/>
    <w:rsid w:val="005D4D23"/>
    <w:rsid w:val="005D6C98"/>
    <w:rsid w:val="005D7B7F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5D5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A62"/>
    <w:rsid w:val="00641E95"/>
    <w:rsid w:val="0064277A"/>
    <w:rsid w:val="006430BB"/>
    <w:rsid w:val="006434F6"/>
    <w:rsid w:val="00645508"/>
    <w:rsid w:val="00650080"/>
    <w:rsid w:val="00650C07"/>
    <w:rsid w:val="00650C72"/>
    <w:rsid w:val="006510CF"/>
    <w:rsid w:val="00651C0A"/>
    <w:rsid w:val="00652E71"/>
    <w:rsid w:val="00652E9A"/>
    <w:rsid w:val="00654670"/>
    <w:rsid w:val="00654B1A"/>
    <w:rsid w:val="006557B4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82D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3E40"/>
    <w:rsid w:val="00714F99"/>
    <w:rsid w:val="00715D42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2D14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4749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0CB"/>
    <w:rsid w:val="007D748C"/>
    <w:rsid w:val="007E1202"/>
    <w:rsid w:val="007E5D84"/>
    <w:rsid w:val="007E63EC"/>
    <w:rsid w:val="007E6B44"/>
    <w:rsid w:val="007F18BD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32D4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3CE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6890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3CC"/>
    <w:rsid w:val="009A3C96"/>
    <w:rsid w:val="009A551B"/>
    <w:rsid w:val="009A68F9"/>
    <w:rsid w:val="009B0083"/>
    <w:rsid w:val="009B0098"/>
    <w:rsid w:val="009B1048"/>
    <w:rsid w:val="009B168F"/>
    <w:rsid w:val="009B242D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5B6"/>
    <w:rsid w:val="009D29DA"/>
    <w:rsid w:val="009D450F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DDB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17048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815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DAC"/>
    <w:rsid w:val="00A972F4"/>
    <w:rsid w:val="00AA0295"/>
    <w:rsid w:val="00AA029B"/>
    <w:rsid w:val="00AA0AB0"/>
    <w:rsid w:val="00AA1689"/>
    <w:rsid w:val="00AA184B"/>
    <w:rsid w:val="00AA25C8"/>
    <w:rsid w:val="00AA39CE"/>
    <w:rsid w:val="00AA3F74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0EA5"/>
    <w:rsid w:val="00B119FA"/>
    <w:rsid w:val="00B11CA0"/>
    <w:rsid w:val="00B12478"/>
    <w:rsid w:val="00B1366F"/>
    <w:rsid w:val="00B13A34"/>
    <w:rsid w:val="00B1459D"/>
    <w:rsid w:val="00B150E6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3625"/>
    <w:rsid w:val="00BB426D"/>
    <w:rsid w:val="00BB6E46"/>
    <w:rsid w:val="00BB6EE7"/>
    <w:rsid w:val="00BB7351"/>
    <w:rsid w:val="00BB7A35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BB9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1090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4A0E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C5B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08E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7FC"/>
    <w:rsid w:val="00DD7891"/>
    <w:rsid w:val="00DE2580"/>
    <w:rsid w:val="00DE3316"/>
    <w:rsid w:val="00DE3CA0"/>
    <w:rsid w:val="00DE631A"/>
    <w:rsid w:val="00DE651F"/>
    <w:rsid w:val="00DF1231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0F35"/>
    <w:rsid w:val="00E32473"/>
    <w:rsid w:val="00E32508"/>
    <w:rsid w:val="00E32FA8"/>
    <w:rsid w:val="00E33B89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F2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87A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96F"/>
    <w:rsid w:val="00F31B42"/>
    <w:rsid w:val="00F336E2"/>
    <w:rsid w:val="00F34D38"/>
    <w:rsid w:val="00F37A19"/>
    <w:rsid w:val="00F41155"/>
    <w:rsid w:val="00F4146E"/>
    <w:rsid w:val="00F420F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BD8"/>
    <w:rsid w:val="00FB226E"/>
    <w:rsid w:val="00FB2346"/>
    <w:rsid w:val="00FB3846"/>
    <w:rsid w:val="00FB4081"/>
    <w:rsid w:val="00FB5B38"/>
    <w:rsid w:val="00FC0E09"/>
    <w:rsid w:val="00FC23CE"/>
    <w:rsid w:val="00FC2B1B"/>
    <w:rsid w:val="00FC32E6"/>
    <w:rsid w:val="00FC3300"/>
    <w:rsid w:val="00FC33E3"/>
    <w:rsid w:val="00FC4C62"/>
    <w:rsid w:val="00FC6188"/>
    <w:rsid w:val="00FC74D8"/>
    <w:rsid w:val="00FD06D0"/>
    <w:rsid w:val="00FD0FDC"/>
    <w:rsid w:val="00FD1DFD"/>
    <w:rsid w:val="00FD361F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2A56"/>
    <w:rsid w:val="00FF46AC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A19B60"/>
  <w15:docId w15:val="{F7FB6761-6054-41FA-B1F8-786599FB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A7BD8"/>
    <w:rPr>
      <w:sz w:val="24"/>
    </w:rPr>
  </w:style>
  <w:style w:type="paragraph" w:styleId="1">
    <w:name w:val="heading 1"/>
    <w:next w:val="34b"/>
    <w:link w:val="10"/>
    <w:qFormat/>
    <w:rsid w:val="00FA7BD8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7BD8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7BD8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7BD8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7BD8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7BD8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7BD8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7BD8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7BD8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FA7BD8"/>
    <w:rPr>
      <w:rFonts w:ascii="Calibri" w:hAnsi="Calibri"/>
    </w:rPr>
  </w:style>
  <w:style w:type="paragraph" w:customStyle="1" w:styleId="34b">
    <w:name w:val="34_Абзац_Обычный"/>
    <w:link w:val="34d"/>
    <w:qFormat/>
    <w:rsid w:val="00FA7BD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7BD8"/>
    <w:rPr>
      <w:sz w:val="24"/>
      <w:lang w:eastAsia="x-none"/>
    </w:rPr>
  </w:style>
  <w:style w:type="character" w:customStyle="1" w:styleId="10">
    <w:name w:val="Заголовок 1 Знак"/>
    <w:link w:val="1"/>
    <w:rsid w:val="00FA7BD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7BD8"/>
    <w:rPr>
      <w:b/>
      <w:sz w:val="32"/>
    </w:rPr>
  </w:style>
  <w:style w:type="character" w:customStyle="1" w:styleId="30">
    <w:name w:val="Заголовок 3 Знак"/>
    <w:link w:val="3"/>
    <w:rsid w:val="00FA7BD8"/>
    <w:rPr>
      <w:b/>
      <w:bCs/>
      <w:sz w:val="28"/>
    </w:rPr>
  </w:style>
  <w:style w:type="character" w:customStyle="1" w:styleId="40">
    <w:name w:val="Заголовок 4 Знак"/>
    <w:link w:val="4"/>
    <w:rsid w:val="00FA7BD8"/>
    <w:rPr>
      <w:b/>
      <w:sz w:val="24"/>
    </w:rPr>
  </w:style>
  <w:style w:type="character" w:customStyle="1" w:styleId="50">
    <w:name w:val="Заголовок 5 Знак"/>
    <w:link w:val="5"/>
    <w:rsid w:val="00FA7BD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7BD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7BD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7BD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7BD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7BD8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7BD8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7BD8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FA7BD8"/>
    <w:rPr>
      <w:u w:val="single"/>
    </w:rPr>
  </w:style>
  <w:style w:type="paragraph" w:customStyle="1" w:styleId="349">
    <w:name w:val="34_Список_Библиография"/>
    <w:basedOn w:val="34b"/>
    <w:rsid w:val="00FA7BD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EA7F2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7BD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7BD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7BD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7BD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7BD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EA7F2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A7BD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EA7F2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7BD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7BD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7BD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7BD8"/>
    <w:rPr>
      <w:b w:val="0"/>
      <w:i/>
    </w:rPr>
  </w:style>
  <w:style w:type="character" w:customStyle="1" w:styleId="34fc">
    <w:name w:val="34_Знак_Название_файла"/>
    <w:qFormat/>
    <w:rsid w:val="00FA7BD8"/>
    <w:rPr>
      <w:rFonts w:ascii="Calibri" w:hAnsi="Calibri"/>
    </w:rPr>
  </w:style>
  <w:style w:type="character" w:customStyle="1" w:styleId="34fd">
    <w:name w:val="34_Знак_Термин"/>
    <w:rsid w:val="00FA7BD8"/>
    <w:rPr>
      <w:i/>
    </w:rPr>
  </w:style>
  <w:style w:type="character" w:customStyle="1" w:styleId="34fe">
    <w:name w:val="34_Знак_Полужирный"/>
    <w:rsid w:val="00FA7BD8"/>
    <w:rPr>
      <w:b/>
    </w:rPr>
  </w:style>
  <w:style w:type="character" w:customStyle="1" w:styleId="34ff">
    <w:name w:val="34_Знак_Верхний_индекс"/>
    <w:rsid w:val="00FA7BD8"/>
    <w:rPr>
      <w:vertAlign w:val="superscript"/>
    </w:rPr>
  </w:style>
  <w:style w:type="character" w:customStyle="1" w:styleId="3424">
    <w:name w:val="34_Список_Марк_2 Знак"/>
    <w:link w:val="3423"/>
    <w:rsid w:val="00FF76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7BD8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FA7BD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7BD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7BD8"/>
    <w:pPr>
      <w:numPr>
        <w:numId w:val="31"/>
      </w:numPr>
    </w:pPr>
  </w:style>
  <w:style w:type="character" w:customStyle="1" w:styleId="3419">
    <w:name w:val="34_Список_Марк_1 Знак"/>
    <w:link w:val="3413"/>
    <w:rsid w:val="00EA7F2D"/>
    <w:rPr>
      <w:sz w:val="24"/>
      <w:lang w:eastAsia="x-none"/>
    </w:rPr>
  </w:style>
  <w:style w:type="paragraph" w:styleId="a4">
    <w:name w:val="footnote text"/>
    <w:basedOn w:val="34b"/>
    <w:link w:val="a5"/>
    <w:rsid w:val="00FA7BD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7BD8"/>
    <w:pPr>
      <w:numPr>
        <w:numId w:val="30"/>
      </w:numPr>
    </w:pPr>
  </w:style>
  <w:style w:type="character" w:customStyle="1" w:styleId="341a">
    <w:name w:val="34_Список_Нум_1 Знак"/>
    <w:link w:val="341"/>
    <w:rsid w:val="00EA7F2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7BD8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EA7F2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7BD8"/>
    <w:pPr>
      <w:keepNext/>
    </w:pPr>
  </w:style>
  <w:style w:type="paragraph" w:customStyle="1" w:styleId="34f1">
    <w:name w:val="34_Рамка_Основной"/>
    <w:basedOn w:val="34b"/>
    <w:link w:val="34f0"/>
    <w:rsid w:val="00FA7BD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7BD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7BD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7BD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7BD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7BD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7BD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7BD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7BD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A7BD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7BD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7BD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7BD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7BD8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EA7F2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7BD8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FA7BD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7BD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7BD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7BD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7BD8"/>
    <w:rPr>
      <w:sz w:val="18"/>
      <w:lang w:eastAsia="x-none"/>
    </w:rPr>
  </w:style>
  <w:style w:type="paragraph" w:customStyle="1" w:styleId="34fff1">
    <w:name w:val="34_Листинг"/>
    <w:basedOn w:val="34b"/>
    <w:rsid w:val="00FA7BD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7BD8"/>
    <w:rPr>
      <w:b/>
    </w:rPr>
  </w:style>
  <w:style w:type="paragraph" w:customStyle="1" w:styleId="3440">
    <w:name w:val="34_Заголовок_4_Приложение"/>
    <w:basedOn w:val="4"/>
    <w:next w:val="34b"/>
    <w:rsid w:val="00FA7BD8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FA7BD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A7BD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7BD8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FA7BD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7BD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7BD8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7BD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7BD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7BD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7BD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7BD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7BD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7BD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7BD8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FA7BD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7BD8"/>
  </w:style>
  <w:style w:type="paragraph" w:customStyle="1" w:styleId="34fffb">
    <w:name w:val="34_Пример_Заголовок"/>
    <w:basedOn w:val="34f8"/>
    <w:next w:val="34f8"/>
    <w:rsid w:val="00FA7BD8"/>
    <w:pPr>
      <w:keepNext/>
      <w:spacing w:after="120"/>
    </w:pPr>
    <w:rPr>
      <w:b/>
      <w:lang w:eastAsia="ru-RU"/>
    </w:rPr>
  </w:style>
  <w:style w:type="character" w:styleId="a7">
    <w:name w:val="FollowedHyperlink"/>
    <w:rsid w:val="00FA7BD8"/>
    <w:rPr>
      <w:color w:val="auto"/>
    </w:rPr>
  </w:style>
  <w:style w:type="character" w:customStyle="1" w:styleId="34fffc">
    <w:name w:val="34_Знак_Нижний_индекс"/>
    <w:rsid w:val="00FA7BD8"/>
    <w:rPr>
      <w:vertAlign w:val="subscript"/>
    </w:rPr>
  </w:style>
  <w:style w:type="character" w:styleId="a8">
    <w:name w:val="footnote reference"/>
    <w:basedOn w:val="a1"/>
    <w:semiHidden/>
    <w:rsid w:val="00FA7BD8"/>
    <w:rPr>
      <w:vertAlign w:val="superscript"/>
    </w:rPr>
  </w:style>
  <w:style w:type="paragraph" w:styleId="a9">
    <w:name w:val="header"/>
    <w:basedOn w:val="34b"/>
    <w:link w:val="aa"/>
    <w:rsid w:val="00FA7BD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7BD8"/>
    <w:rPr>
      <w:lang w:eastAsia="x-none"/>
    </w:rPr>
  </w:style>
  <w:style w:type="paragraph" w:styleId="ab">
    <w:name w:val="footer"/>
    <w:basedOn w:val="34b"/>
    <w:link w:val="ac"/>
    <w:rsid w:val="00FA7BD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7BD8"/>
    <w:rPr>
      <w:lang w:eastAsia="x-none"/>
    </w:rPr>
  </w:style>
  <w:style w:type="numbering" w:customStyle="1" w:styleId="a">
    <w:name w:val="Приложение"/>
    <w:uiPriority w:val="99"/>
    <w:rsid w:val="00FA7BD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7BD8"/>
    <w:pPr>
      <w:keepNext/>
    </w:pPr>
  </w:style>
  <w:style w:type="character" w:customStyle="1" w:styleId="3434">
    <w:name w:val="34_Список_Марк_3 Знак"/>
    <w:basedOn w:val="34d"/>
    <w:link w:val="3432"/>
    <w:rsid w:val="00FF76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7BD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7BD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EA7F2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EA7F2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EA7F2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7BD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7BD8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FA7BD8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EA7F2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7BD8"/>
    <w:pPr>
      <w:keepNext/>
    </w:pPr>
  </w:style>
  <w:style w:type="character" w:customStyle="1" w:styleId="34ffff0">
    <w:name w:val="34_Процедура_Подшаг Знак"/>
    <w:basedOn w:val="34d"/>
    <w:link w:val="344"/>
    <w:rsid w:val="00EA7F2D"/>
    <w:rPr>
      <w:sz w:val="24"/>
      <w:lang w:eastAsia="x-none"/>
    </w:rPr>
  </w:style>
  <w:style w:type="character" w:customStyle="1" w:styleId="34ffff2">
    <w:name w:val="34_Знак_Клавиши"/>
    <w:rsid w:val="00FA7BD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7BD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7BD8"/>
  </w:style>
  <w:style w:type="paragraph" w:styleId="ad">
    <w:name w:val="caption"/>
    <w:basedOn w:val="34b"/>
    <w:next w:val="34b"/>
    <w:rsid w:val="009D25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7BD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7BD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7BD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EA7F2D"/>
    <w:rPr>
      <w:sz w:val="24"/>
      <w:lang w:eastAsia="x-none"/>
    </w:rPr>
  </w:style>
  <w:style w:type="character" w:customStyle="1" w:styleId="ae">
    <w:name w:val="Основной текст Знак"/>
    <w:semiHidden/>
    <w:rsid w:val="00FA7BD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7BD8"/>
    <w:rPr>
      <w:rFonts w:ascii="Arial" w:hAnsi="Arial"/>
    </w:rPr>
  </w:style>
  <w:style w:type="character" w:customStyle="1" w:styleId="af0">
    <w:name w:val="Тема примечания Знак"/>
    <w:semiHidden/>
    <w:rsid w:val="00FA7BD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7BD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7BD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7BD8"/>
  </w:style>
  <w:style w:type="character" w:styleId="af3">
    <w:name w:val="annotation reference"/>
    <w:semiHidden/>
    <w:rsid w:val="00FA7BD8"/>
    <w:rPr>
      <w:sz w:val="16"/>
      <w:szCs w:val="16"/>
    </w:rPr>
  </w:style>
  <w:style w:type="character" w:styleId="af4">
    <w:name w:val="page number"/>
    <w:rsid w:val="00FA7BD8"/>
  </w:style>
  <w:style w:type="paragraph" w:styleId="af5">
    <w:name w:val="Body Text"/>
    <w:basedOn w:val="a0"/>
    <w:link w:val="13"/>
    <w:semiHidden/>
    <w:unhideWhenUsed/>
    <w:rsid w:val="00FA7BD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7BD8"/>
    <w:rPr>
      <w:sz w:val="24"/>
    </w:rPr>
  </w:style>
  <w:style w:type="paragraph" w:styleId="af6">
    <w:name w:val="annotation subject"/>
    <w:basedOn w:val="af2"/>
    <w:next w:val="af2"/>
    <w:link w:val="14"/>
    <w:semiHidden/>
    <w:rsid w:val="00FA7BD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7BD8"/>
    <w:rPr>
      <w:b/>
      <w:bCs/>
    </w:rPr>
  </w:style>
  <w:style w:type="paragraph" w:styleId="af7">
    <w:name w:val="Balloon Text"/>
    <w:basedOn w:val="a0"/>
    <w:link w:val="15"/>
    <w:semiHidden/>
    <w:rsid w:val="00FA7BD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7BD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7BD8"/>
  </w:style>
  <w:style w:type="paragraph" w:customStyle="1" w:styleId="34ffff9">
    <w:name w:val="34_ТЛ_Подпись"/>
    <w:basedOn w:val="34f6"/>
    <w:rsid w:val="00FA7BD8"/>
  </w:style>
  <w:style w:type="paragraph" w:customStyle="1" w:styleId="34ffffa">
    <w:name w:val="34_ТЛ_Подпись_скрытый"/>
    <w:basedOn w:val="34ffff9"/>
    <w:rsid w:val="00FA7BD8"/>
    <w:rPr>
      <w:vanish/>
    </w:rPr>
  </w:style>
  <w:style w:type="paragraph" w:customStyle="1" w:styleId="34ffffb">
    <w:name w:val="34_Комментарий_Философта"/>
    <w:basedOn w:val="34b"/>
    <w:rsid w:val="00FA7BD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7BD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7BD8"/>
    <w:rPr>
      <w:b/>
    </w:rPr>
  </w:style>
  <w:style w:type="paragraph" w:customStyle="1" w:styleId="34ffffe">
    <w:name w:val="34_Таблица_Сноска_Линия"/>
    <w:basedOn w:val="34fff7"/>
    <w:next w:val="34fff7"/>
    <w:rsid w:val="00FA7BD8"/>
    <w:pPr>
      <w:keepNext/>
    </w:pPr>
  </w:style>
  <w:style w:type="paragraph" w:customStyle="1" w:styleId="34fffff">
    <w:name w:val="34_Таблица_Примечание"/>
    <w:basedOn w:val="34fff7"/>
    <w:rsid w:val="00FA7BD8"/>
  </w:style>
  <w:style w:type="character" w:customStyle="1" w:styleId="34fffff0">
    <w:name w:val="34_Знак_Значение"/>
    <w:qFormat/>
    <w:rsid w:val="00FA7BD8"/>
    <w:rPr>
      <w:rFonts w:ascii="Calibri" w:hAnsi="Calibri"/>
    </w:rPr>
  </w:style>
  <w:style w:type="character" w:styleId="af8">
    <w:name w:val="Hyperlink"/>
    <w:uiPriority w:val="99"/>
    <w:rsid w:val="00FA7BD8"/>
    <w:rPr>
      <w:color w:val="0000FF"/>
      <w:u w:val="single"/>
    </w:rPr>
  </w:style>
  <w:style w:type="paragraph" w:customStyle="1" w:styleId="34fffff1">
    <w:name w:val="34_Рисунок_Подпись"/>
    <w:basedOn w:val="34b"/>
    <w:rsid w:val="00FA7BD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7BD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A7BD8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FA7BD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7BD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7BD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908E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7BD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7BD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7BD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7BD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7BD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7BD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7BD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7BD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7BD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7BD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7BD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7BD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7B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9D25B6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FA7BD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7BD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7BD8"/>
    <w:pPr>
      <w:jc w:val="center"/>
    </w:pPr>
  </w:style>
  <w:style w:type="paragraph" w:customStyle="1" w:styleId="3411">
    <w:name w:val="34_Таблица_Список_Марк_1_без_отступа"/>
    <w:basedOn w:val="34ff6"/>
    <w:rsid w:val="00FA7BD8"/>
    <w:pPr>
      <w:numPr>
        <w:numId w:val="41"/>
      </w:numPr>
    </w:pPr>
  </w:style>
  <w:style w:type="paragraph" w:customStyle="1" w:styleId="34fffff9">
    <w:name w:val="34_Формула"/>
    <w:basedOn w:val="a0"/>
    <w:rsid w:val="00FA7BD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7BD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7BD8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BB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B51CF-7EE0-4904-A663-67634C67B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480</TotalTime>
  <Pages>7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Кабельный журнал</vt:lpstr>
    </vt:vector>
  </TitlesOfParts>
  <Company>ООО НПП «ЭСН»</Company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Кабельный журнал</dc:title>
  <dc:subject/>
  <dc:creator>Oksana</dc:creator>
  <cp:keywords/>
  <dc:description/>
  <cp:lastModifiedBy>Илья Чураков</cp:lastModifiedBy>
  <cp:revision>6</cp:revision>
  <cp:lastPrinted>2014-09-08T01:50:00Z</cp:lastPrinted>
  <dcterms:created xsi:type="dcterms:W3CDTF">2025-09-03T05:16:00Z</dcterms:created>
  <dcterms:modified xsi:type="dcterms:W3CDTF">2025-09-14T23:40:00Z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ТП.В8</vt:lpwstr>
  </property>
  <property fmtid="{D5CDD505-2E9C-101B-9397-08002B2CF9AE}" pid="8" name="год_издания">
    <vt:lpwstr>2025</vt:lpwstr>
  </property>
</Properties>
</file>