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CBAB8" w14:textId="21B5E46E" w:rsidR="00075E44" w:rsidRDefault="00816B60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>
        <w:t>ООО НПП «ЭСН»</w:t>
      </w:r>
      <w:r>
        <w:fldChar w:fldCharType="end"/>
      </w:r>
    </w:p>
    <w:p w14:paraId="36C3E343" w14:textId="77777777" w:rsidR="00075E44" w:rsidRPr="00C816E8" w:rsidRDefault="00075E44" w:rsidP="00801734">
      <w:pPr>
        <w:pStyle w:val="34f5"/>
      </w:pPr>
    </w:p>
    <w:p w14:paraId="2A3A50EB" w14:textId="77777777" w:rsidR="00075E44" w:rsidRPr="00C816E8" w:rsidRDefault="00075E44" w:rsidP="00801734">
      <w:pPr>
        <w:pStyle w:val="34f5"/>
      </w:pPr>
    </w:p>
    <w:p w14:paraId="1A3F0809" w14:textId="77777777" w:rsidR="00075E44" w:rsidRDefault="00075E44" w:rsidP="00801734">
      <w:pPr>
        <w:pStyle w:val="34f5"/>
      </w:pPr>
    </w:p>
    <w:p w14:paraId="7F2411BD" w14:textId="77777777" w:rsidR="00075E44" w:rsidRDefault="00075E44" w:rsidP="00801734">
      <w:pPr>
        <w:pStyle w:val="34f5"/>
      </w:pPr>
    </w:p>
    <w:p w14:paraId="25C98303" w14:textId="77777777" w:rsidR="00075E44" w:rsidRPr="00C816E8" w:rsidRDefault="00075E44" w:rsidP="00801734">
      <w:pPr>
        <w:pStyle w:val="34f5"/>
      </w:pPr>
    </w:p>
    <w:p w14:paraId="3EB3CD9A" w14:textId="77777777" w:rsidR="00075E44" w:rsidRPr="00C816E8" w:rsidRDefault="00075E44" w:rsidP="00801734">
      <w:pPr>
        <w:pStyle w:val="34f5"/>
      </w:pPr>
    </w:p>
    <w:p w14:paraId="12E359AD" w14:textId="2BC67875" w:rsidR="00075E44" w:rsidRPr="00C816E8" w:rsidRDefault="00816B60" w:rsidP="00801734">
      <w:pPr>
        <w:pStyle w:val="34ffb"/>
      </w:pPr>
      <w:fldSimple w:instr=" DOCPROPERTY  полное_название_системы  \* MERGEFORMAT ">
        <w:r>
          <w:t>Строительство водогрейной котельной 400 Гкал/час на территории Ивановской ТЭЦ-2</w:t>
        </w:r>
      </w:fldSimple>
    </w:p>
    <w:p w14:paraId="36F3F553" w14:textId="6383A601" w:rsidR="00075E44" w:rsidRPr="00C816E8" w:rsidRDefault="00075E44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816B60">
          <w:t>878.2023</w:t>
        </w:r>
      </w:fldSimple>
      <w:r w:rsidRPr="00C816E8">
        <w:t>)</w:t>
      </w:r>
    </w:p>
    <w:p w14:paraId="481742D3" w14:textId="0C1D6288" w:rsidR="00075E44" w:rsidRPr="00C816E8" w:rsidRDefault="00816B60" w:rsidP="00801734">
      <w:pPr>
        <w:pStyle w:val="34ffd"/>
      </w:pPr>
      <w:fldSimple w:instr=" DOCPROPERTY  Title  \* MERGEFORMAT ">
        <w:r>
          <w:t>Спецификация оборудования</w:t>
        </w:r>
      </w:fldSimple>
    </w:p>
    <w:p w14:paraId="3F6B720B" w14:textId="2FAE3BC3" w:rsidR="00075E44" w:rsidRDefault="00075E44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816B60">
        <w:t>878.2023-АСУ ТП.В4</w:t>
      </w:r>
      <w:r w:rsidRPr="00C816E8">
        <w:fldChar w:fldCharType="end"/>
      </w:r>
    </w:p>
    <w:p w14:paraId="1802DE39" w14:textId="77777777" w:rsidR="00075E44" w:rsidRDefault="00075E44" w:rsidP="00801734">
      <w:pPr>
        <w:pStyle w:val="34f5"/>
      </w:pPr>
    </w:p>
    <w:p w14:paraId="4113FC76" w14:textId="77777777" w:rsidR="00075E44" w:rsidRPr="00323C59" w:rsidRDefault="00075E44" w:rsidP="00801734">
      <w:pPr>
        <w:pStyle w:val="34f5"/>
      </w:pPr>
    </w:p>
    <w:p w14:paraId="36C906D8" w14:textId="60247705" w:rsidR="000F0B85" w:rsidRPr="00323C59" w:rsidRDefault="00B20F8D" w:rsidP="00801734">
      <w:pPr>
        <w:pStyle w:val="34f5"/>
      </w:pPr>
      <w:r>
        <w:t>Том 42</w:t>
      </w:r>
    </w:p>
    <w:p w14:paraId="59186D5A" w14:textId="77777777" w:rsidR="00075E44" w:rsidRDefault="00075E44" w:rsidP="00801734">
      <w:pPr>
        <w:pStyle w:val="34f5"/>
      </w:pPr>
    </w:p>
    <w:p w14:paraId="1927EA38" w14:textId="77777777" w:rsidR="00075E44" w:rsidRDefault="00075E44" w:rsidP="00801734">
      <w:pPr>
        <w:pStyle w:val="34f5"/>
      </w:pPr>
    </w:p>
    <w:p w14:paraId="3E97A757" w14:textId="77777777" w:rsidR="00075E44" w:rsidRPr="0092637A" w:rsidRDefault="00075E44" w:rsidP="00801734">
      <w:pPr>
        <w:pStyle w:val="34f5"/>
      </w:pPr>
    </w:p>
    <w:p w14:paraId="5AFB91E4" w14:textId="77777777" w:rsidR="00DA4442" w:rsidRDefault="00DA4442" w:rsidP="00323C59">
      <w:pPr>
        <w:pStyle w:val="34f5"/>
      </w:pPr>
    </w:p>
    <w:p w14:paraId="0018B724" w14:textId="77777777" w:rsidR="00DA4442" w:rsidRDefault="00DA4442" w:rsidP="000611C2">
      <w:pPr>
        <w:pStyle w:val="34b"/>
        <w:rPr>
          <w:lang w:eastAsia="ru-RU"/>
        </w:rPr>
        <w:sectPr w:rsidR="00DA4442" w:rsidSect="003865F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tbl>
      <w:tblPr>
        <w:tblStyle w:val="af9"/>
        <w:tblW w:w="22397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7377"/>
        <w:gridCol w:w="3401"/>
        <w:gridCol w:w="1988"/>
        <w:gridCol w:w="2548"/>
        <w:gridCol w:w="1133"/>
        <w:gridCol w:w="1134"/>
        <w:gridCol w:w="1414"/>
        <w:gridCol w:w="2160"/>
      </w:tblGrid>
      <w:tr w:rsidR="000B43B4" w14:paraId="17CF8C95" w14:textId="77777777" w:rsidTr="006534D3">
        <w:trPr>
          <w:trHeight w:val="876"/>
        </w:trPr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4F36955A" w14:textId="77777777" w:rsidR="000B43B4" w:rsidRPr="00781A1A" w:rsidRDefault="000B43B4" w:rsidP="0085041B">
            <w:pPr>
              <w:pStyle w:val="34ff8"/>
            </w:pPr>
            <w:r w:rsidRPr="00781A1A">
              <w:lastRenderedPageBreak/>
              <w:t>Позиция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C0C7D27" w14:textId="77777777" w:rsidR="000B43B4" w:rsidRPr="00781A1A" w:rsidRDefault="000B43B4" w:rsidP="0085041B">
            <w:pPr>
              <w:pStyle w:val="34ff8"/>
            </w:pPr>
            <w:r w:rsidRPr="00781A1A">
              <w:t>Наименование и техническая характеристика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62A3862" w14:textId="77777777" w:rsidR="000B43B4" w:rsidRPr="00781A1A" w:rsidRDefault="0091215D" w:rsidP="0091215D">
            <w:pPr>
              <w:pStyle w:val="34ff8"/>
            </w:pPr>
            <w:r w:rsidRPr="00781A1A">
              <w:t>Тип, марка, обозначение документа, опросного листа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1CC1BAC8" w14:textId="77777777" w:rsidR="000B43B4" w:rsidRPr="00781A1A" w:rsidRDefault="000B43B4" w:rsidP="00234B2F">
            <w:pPr>
              <w:pStyle w:val="34ff8"/>
            </w:pPr>
            <w:r w:rsidRPr="00781A1A">
              <w:t>Код оборудования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4F274074" w14:textId="77777777" w:rsidR="000B43B4" w:rsidRPr="00781A1A" w:rsidRDefault="0091215D" w:rsidP="0085041B">
            <w:pPr>
              <w:pStyle w:val="34ff8"/>
            </w:pPr>
            <w:r w:rsidRPr="00781A1A">
              <w:t>Поставщик</w:t>
            </w:r>
          </w:p>
        </w:tc>
        <w:tc>
          <w:tcPr>
            <w:tcW w:w="1133" w:type="dxa"/>
            <w:vAlign w:val="center"/>
          </w:tcPr>
          <w:p w14:paraId="2FE08C04" w14:textId="77777777" w:rsidR="000B43B4" w:rsidRPr="00781A1A" w:rsidRDefault="000B43B4" w:rsidP="00407721">
            <w:pPr>
              <w:pStyle w:val="34ff8"/>
            </w:pPr>
            <w:proofErr w:type="spellStart"/>
            <w:r w:rsidRPr="00781A1A">
              <w:t>Ед</w:t>
            </w:r>
            <w:r w:rsidR="00407721" w:rsidRPr="00781A1A">
              <w:t>и</w:t>
            </w:r>
            <w:proofErr w:type="spellEnd"/>
            <w:r w:rsidR="00407721" w:rsidRPr="00781A1A">
              <w:t>-</w:t>
            </w:r>
            <w:r w:rsidR="00407721" w:rsidRPr="00781A1A">
              <w:br/>
            </w:r>
            <w:proofErr w:type="spellStart"/>
            <w:r w:rsidR="00407721" w:rsidRPr="00781A1A">
              <w:t>ница</w:t>
            </w:r>
            <w:proofErr w:type="spellEnd"/>
            <w:r w:rsidRPr="00781A1A">
              <w:t>. изм</w:t>
            </w:r>
            <w:r w:rsidR="00407721" w:rsidRPr="00781A1A">
              <w:t>е-</w:t>
            </w:r>
            <w:r w:rsidR="00407721" w:rsidRPr="00781A1A">
              <w:br/>
              <w:t>рения</w:t>
            </w:r>
          </w:p>
        </w:tc>
        <w:tc>
          <w:tcPr>
            <w:tcW w:w="1134" w:type="dxa"/>
            <w:vAlign w:val="center"/>
          </w:tcPr>
          <w:p w14:paraId="5468422E" w14:textId="77777777" w:rsidR="000B43B4" w:rsidRPr="00781A1A" w:rsidRDefault="000B43B4" w:rsidP="00066FF3">
            <w:pPr>
              <w:pStyle w:val="34ff8"/>
            </w:pPr>
            <w:proofErr w:type="gramStart"/>
            <w:r w:rsidRPr="00781A1A">
              <w:t>Кол</w:t>
            </w:r>
            <w:r w:rsidR="00066FF3" w:rsidRPr="00781A1A">
              <w:t>и-</w:t>
            </w:r>
            <w:proofErr w:type="spellStart"/>
            <w:r w:rsidR="00066FF3" w:rsidRPr="00781A1A">
              <w:t>чество</w:t>
            </w:r>
            <w:proofErr w:type="spellEnd"/>
            <w:proofErr w:type="gramEnd"/>
          </w:p>
        </w:tc>
        <w:tc>
          <w:tcPr>
            <w:tcW w:w="1414" w:type="dxa"/>
            <w:tcMar>
              <w:top w:w="113" w:type="dxa"/>
              <w:bottom w:w="113" w:type="dxa"/>
            </w:tcMar>
            <w:vAlign w:val="center"/>
          </w:tcPr>
          <w:p w14:paraId="3EBFB88D" w14:textId="77777777" w:rsidR="000B43B4" w:rsidRPr="00781A1A" w:rsidRDefault="000B43B4" w:rsidP="0091215D">
            <w:pPr>
              <w:pStyle w:val="34ff8"/>
            </w:pPr>
            <w:r w:rsidRPr="00781A1A">
              <w:t>Масса</w:t>
            </w:r>
            <w:r w:rsidR="0091215D" w:rsidRPr="00781A1A">
              <w:br/>
            </w:r>
            <w:r w:rsidR="0091215D" w:rsidRPr="00781A1A">
              <w:rPr>
                <w:lang w:val="en-US"/>
              </w:rPr>
              <w:t>1 </w:t>
            </w:r>
            <w:r w:rsidR="00066FF3" w:rsidRPr="00781A1A">
              <w:t>ед</w:t>
            </w:r>
            <w:r w:rsidR="0091215D" w:rsidRPr="00781A1A">
              <w:t>.</w:t>
            </w:r>
            <w:r w:rsidRPr="00781A1A">
              <w:t>,</w:t>
            </w:r>
            <w:r w:rsidR="0091215D" w:rsidRPr="00781A1A">
              <w:br/>
            </w:r>
            <w:r w:rsidRPr="00781A1A">
              <w:t>кг</w:t>
            </w:r>
          </w:p>
        </w:tc>
        <w:tc>
          <w:tcPr>
            <w:tcW w:w="2160" w:type="dxa"/>
            <w:vAlign w:val="center"/>
          </w:tcPr>
          <w:p w14:paraId="5C17CAE5" w14:textId="77777777" w:rsidR="000B43B4" w:rsidRPr="00781A1A" w:rsidRDefault="000B43B4" w:rsidP="00887B23">
            <w:pPr>
              <w:pStyle w:val="34ff8"/>
            </w:pPr>
            <w:r w:rsidRPr="00781A1A">
              <w:t>Примечани</w:t>
            </w:r>
            <w:r w:rsidR="00887B23" w:rsidRPr="00781A1A">
              <w:t>е</w:t>
            </w:r>
          </w:p>
        </w:tc>
      </w:tr>
      <w:tr w:rsidR="00DA255B" w:rsidRPr="00480946" w14:paraId="7594E80F" w14:textId="77777777" w:rsidTr="00CB152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1050FE5B" w14:textId="77777777" w:rsidR="00DA255B" w:rsidRPr="00781A1A" w:rsidRDefault="00DA255B" w:rsidP="00CB152A">
            <w:pPr>
              <w:pStyle w:val="34ff6"/>
              <w:rPr>
                <w:b/>
                <w:bCs/>
                <w:sz w:val="22"/>
                <w:szCs w:val="22"/>
              </w:rPr>
            </w:pPr>
            <w:r w:rsidRPr="00B007FF">
              <w:rPr>
                <w:b/>
                <w:bCs/>
                <w:sz w:val="28"/>
                <w:szCs w:val="28"/>
              </w:rPr>
              <w:fldChar w:fldCharType="begin"/>
            </w:r>
            <w:r w:rsidRPr="00B007FF">
              <w:rPr>
                <w:b/>
                <w:bCs/>
                <w:sz w:val="28"/>
                <w:szCs w:val="28"/>
              </w:rPr>
              <w:instrText xml:space="preserve"> AUTONUM  \* Arabic \s " " </w:instrText>
            </w:r>
            <w:r w:rsidRPr="00B007FF">
              <w:rPr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E3AB4D1" w14:textId="395FF03A" w:rsidR="00DA255B" w:rsidRPr="00781A1A" w:rsidRDefault="00DA255B" w:rsidP="00CB152A">
            <w:pPr>
              <w:pStyle w:val="34ff6"/>
              <w:rPr>
                <w:b/>
                <w:bCs/>
                <w:sz w:val="28"/>
                <w:szCs w:val="28"/>
              </w:rPr>
            </w:pPr>
            <w:r w:rsidRPr="00781A1A">
              <w:rPr>
                <w:b/>
                <w:bCs/>
                <w:sz w:val="28"/>
                <w:szCs w:val="28"/>
              </w:rPr>
              <w:t>Шкаф АСУ ТП ВК в составе: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14:paraId="7D375B89" w14:textId="77777777" w:rsidR="00DA255B" w:rsidRPr="00781A1A" w:rsidRDefault="00DA255B" w:rsidP="00DA255B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4FBF9E04" w14:textId="77777777" w:rsidR="00DA255B" w:rsidRPr="00781A1A" w:rsidRDefault="00DA255B" w:rsidP="00DA255B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051DD40D" w14:textId="70F1E288" w:rsidR="00DA255B" w:rsidRPr="00781A1A" w:rsidRDefault="00DA255B" w:rsidP="00DA255B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1133" w:type="dxa"/>
            <w:vAlign w:val="center"/>
          </w:tcPr>
          <w:p w14:paraId="645CACF8" w14:textId="1BDADCFC" w:rsidR="00DA255B" w:rsidRPr="00781A1A" w:rsidRDefault="00DA255B" w:rsidP="00DA255B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264936A" w14:textId="365C62B9" w:rsidR="00DA255B" w:rsidRPr="00781A1A" w:rsidRDefault="00DA255B" w:rsidP="00DA255B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77823DE" w14:textId="4CE665E6" w:rsidR="00DA255B" w:rsidRPr="00781A1A" w:rsidRDefault="00BE0FB0" w:rsidP="00DA255B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≈ 1020 (оценочно)</w:t>
            </w:r>
          </w:p>
        </w:tc>
        <w:tc>
          <w:tcPr>
            <w:tcW w:w="2160" w:type="dxa"/>
          </w:tcPr>
          <w:p w14:paraId="5704FE19" w14:textId="77777777" w:rsidR="00DA255B" w:rsidRPr="00781A1A" w:rsidRDefault="00DA255B" w:rsidP="00DA255B">
            <w:pPr>
              <w:pStyle w:val="34ff6"/>
              <w:rPr>
                <w:sz w:val="22"/>
                <w:szCs w:val="22"/>
              </w:rPr>
            </w:pPr>
          </w:p>
        </w:tc>
      </w:tr>
      <w:tr w:rsidR="00DF123D" w14:paraId="6FFA951F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6C9785A0" w14:textId="6E1BB2D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BEE46D6" w14:textId="0C6E0B6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Стойки вертикальные, для шкафов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nCQE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высотой 2000 мм, 4 шт. RAL7035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F202F05" w14:textId="41CBD3C6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R5NKMN20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20B8C443" w14:textId="43881CE2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B4DF1F7" w14:textId="527873B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8487057" w14:textId="0271C44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E0A8AC0" w14:textId="39AC369D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579DD16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5F238037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63CE9A02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B37A99D" w14:textId="2A3BB577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2172E6D8" w14:textId="11C29FA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Комплект, крыша и основание, для шкафов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nCQE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>, 800 x 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500EBB38" w14:textId="0059627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R5NKTB86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0312982" w14:textId="00244A1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9125C15" w14:textId="6058095B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30637523" w14:textId="3C86B37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2917B94" w14:textId="7327B367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23EE1FD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51707F40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6483A46B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07F71DD0" w14:textId="3F6726D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2E3F7B4C" w14:textId="6F6B8FC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Комплект, крыша и основание, для шкафов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nCQE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>, 600 x 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5469D811" w14:textId="7A2B4F4E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R5NKTB66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7B92EC9F" w14:textId="6A8E4FAE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4E8C97E8" w14:textId="6E35B8F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02AC7AC6" w14:textId="38FF87CD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DEEA917" w14:textId="107D87E7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7D9A2D0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3347CCAC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6FBA68FE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9479715" w14:textId="2B8E2FE7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3A7BBDEC" w14:textId="5BF0A4D1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Дверь сплошная для шкафов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ВхШ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2000х800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3831D08A" w14:textId="3E3AACC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R5NCPE2080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A1A14BF" w14:textId="6C0291C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059AE2B2" w14:textId="0A45FF16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1F76B15" w14:textId="509BB4C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BD3C2BF" w14:textId="5159F4F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5E2E31D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1C2FC58D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2204C557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D5AD002" w14:textId="1450C56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FEAC0C1" w14:textId="127CE93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Дверь сплошная для шкафов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ВхШ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2000х600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BF198C2" w14:textId="781A8186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R5NCPE2060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2E7E3301" w14:textId="2BE7F64E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3A776FD3" w14:textId="5863789C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1309CFEA" w14:textId="35F2B92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A7A0AD0" w14:textId="219E766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6FDC05B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3FC92106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1B9D38EE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C134C22" w14:textId="16C33BD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B5C90A9" w14:textId="7F8009B1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Панели боковые для шкафов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2000х600 мм, комплект 2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29269B35" w14:textId="2D08029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R5NLE2062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91D04D0" w14:textId="2757CA9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94E811E" w14:textId="2E51A17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53BC48C5" w14:textId="32268F6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940848E" w14:textId="1F40431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B2A375E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5D9AEDAF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1F5307B6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99DBA94" w14:textId="2EBFA74B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330BC1D8" w14:textId="7F6B498C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Плата 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монтажная  для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 xml:space="preserve"> шкафов CQE N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ВхШ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 x 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5183B88" w14:textId="38913A26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R5NPCE2060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DB0B5DB" w14:textId="3670837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F3D9084" w14:textId="39BFC89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7DDD877" w14:textId="578CC9A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4C63621" w14:textId="1457877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03177538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35F8A808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4F20A86D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4F5BA290" w14:textId="61B7E69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978592A" w14:textId="4298D9C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Плата 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монтажная  для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 xml:space="preserve"> шкафов CQE N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ВхШ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 x 800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901547B" w14:textId="3274FB1D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R5NPCE2080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7312E3AC" w14:textId="4CD24367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36B53A64" w14:textId="31816CFC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18DE05F" w14:textId="7DF2EA7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AE598BF" w14:textId="61F04CFC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5219101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23C4C75B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39269398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2EA4A8B" w14:textId="2125D33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13A9461" w14:textId="064BA65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 угловых элементов с пластиковыми заглушками, В =100 мм, 1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кмп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= 4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F5B3DEF" w14:textId="52AE47B2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R5NBP01B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A63B47F" w14:textId="03015481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E10283B" w14:textId="3A4953C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3CE42CD6" w14:textId="3166DF12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898D993" w14:textId="5CF4024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ADF88FC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2C97084F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555C29F0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17F90058" w14:textId="39474E4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468EE671" w14:textId="04A302B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 панелей цоколя, Ш/Г=600 мм, В=100 мм, 1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кмп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= 2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32B58E9" w14:textId="17F5736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R5NFPB60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0FED702" w14:textId="3E58669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B8B4504" w14:textId="3748923C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18E36367" w14:textId="1764772D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6691BB1" w14:textId="2A84C0D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695834C2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77ECE00C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557F8093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4BC1C683" w14:textId="3375D29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3E95FC3" w14:textId="7C73B7D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 панелей цоколя, Ш/Г=800 мм, В=100 мм, 1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кмп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= 2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B0BA352" w14:textId="6914B8FB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R5NFPB80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58852E58" w14:textId="5B096CB1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084FD098" w14:textId="57E0D34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79021CE6" w14:textId="664662B7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11BA0E8" w14:textId="5A27DCF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BF8E022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15BB8239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0BAB7402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17746644" w14:textId="1B62A682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783F087" w14:textId="6C5BFF2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Рейка боковая, широкая, для шкафов CQE глубиной 600 мм, 1 упаковка - 4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BAF633A" w14:textId="627514E1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R5NPDL600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227E8F66" w14:textId="40AEDA9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C500209" w14:textId="4CA238C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546B0622" w14:textId="5F97963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8D731BA" w14:textId="26C06E0D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629B6B35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7F6CCAC2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75F0C819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4B8E2A32" w14:textId="7D59AE1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27F5A638" w14:textId="2CF81AF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Уплотнитель для ввода кабеля для шкафов CQE &amp; CQE N, Ш=800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5F674F5" w14:textId="3764ABF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R5NFPC800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2AF1A0D7" w14:textId="2C25760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12B416AC" w14:textId="300EC1E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1D691AA" w14:textId="7ECF4D2C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F9EDDAE" w14:textId="6B053D3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CAB3B85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601738F4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310083A4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13950A8" w14:textId="007D67D2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ED81452" w14:textId="2C9F531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Уплотнитель для ввода кабеля для шкафов CQE &amp; CQE N, Ш=600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2907F15" w14:textId="563E728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R5NFPC600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3C6814AF" w14:textId="34BC3A1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FEE3F0F" w14:textId="0B9F4EB2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71F61935" w14:textId="3DC08678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93202B7" w14:textId="2056DE66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E9ECEB7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0D6D3114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5B66CB02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BC6E6F8" w14:textId="1AAEBD4B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897A15F" w14:textId="4463865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Рым-болты, М12, 1 упаковка - 4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C1674EF" w14:textId="04D8F2CE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R5A33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5490A9DF" w14:textId="11E776EC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4CD1C0EE" w14:textId="173E6F9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5E33A09" w14:textId="361B495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936415D" w14:textId="3B75712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1765B4F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4499CD53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6CD8C0B5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1186EE1C" w14:textId="750F2CC8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0696E9C" w14:textId="5799143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Ограничитель угла открытия двери, 90 градусов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7C50041" w14:textId="33B3DC22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R5RAE02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BA7B68D" w14:textId="1610C1D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3C130787" w14:textId="04B3D3AE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4114AABF" w14:textId="1AA16A3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0E74005" w14:textId="46D1E7A6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28FE977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75FC586A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45030227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265D6AA" w14:textId="1FB5103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27E91BCA" w14:textId="7D6E8617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Концевой выключатель с двумя контактами, нормально открытый + нормально закрытый (NO+NC). Исполнение с кнопкой.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34DBDAAB" w14:textId="719FC9F7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R5MC101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71609421" w14:textId="1A140DA8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11FB72B" w14:textId="12D2D262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58C2A5CA" w14:textId="1FD5637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E5F26ED" w14:textId="721CE72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63652531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3A50B380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6BD1D94F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1F76650A" w14:textId="3C0A6146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C0F066E" w14:textId="5D40F1E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Стойка верт. для уст.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внутр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панелй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В=2000 1кмп=2шт. RAM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power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7765C9E" w14:textId="15DEBC18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R5TE20M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2CBC4C8" w14:textId="1CE2B01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3E490D04" w14:textId="3F26E941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13851C8F" w14:textId="723B0C3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4A56613" w14:textId="6271F67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0849D5BA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1398E690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2F6CA2B3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6C8A91F9" w14:textId="016527BC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B0EFB6A" w14:textId="0A616F4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Полка дверная для корпусов CQE &amp; CQE N, Ш=600 мм RAM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block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28CFD206" w14:textId="4757EDAC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R5NRL600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7B8F2B7" w14:textId="1345BFB2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1D443BB6" w14:textId="72B37EB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5DB377CD" w14:textId="391E42A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907E6A3" w14:textId="731A48A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F27DC06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47309FBB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655710EE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5AA77BA" w14:textId="799B711E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27C01E72" w14:textId="0DAF53E7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Карман для документов пластиковый для корпусов CQE &amp;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ШхВхГ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222х230х30 мм RAM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block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05CC945" w14:textId="1D5B6B3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R5A32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52A204FA" w14:textId="572C5E31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CA5CB68" w14:textId="44C0CE7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F790D6D" w14:textId="18C69B8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204F4BA" w14:textId="6EBEC81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632D4D39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5BF872C0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25EA21AF" w14:textId="77777777" w:rsidTr="005369A5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8316ADA" w14:textId="13A6F5FC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ADD18B7" w14:textId="1364AC6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Светильник светодиодный линейный ДБО 3001 4Вт 4000K IP20 311мм пластик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F0A176C" w14:textId="79C10D5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LDBO0-3001-4-4000-K01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1131564A" w14:textId="7E29FAA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CC8165F" w14:textId="07CC7D06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130F0AEA" w14:textId="4F86CE7C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32262AA" w14:textId="4BBE48E6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192FDB51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</w:tcPr>
          <w:p w14:paraId="5BFD77CF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428127F8" w14:textId="77777777" w:rsidTr="005369A5">
        <w:tc>
          <w:tcPr>
            <w:tcW w:w="1242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21AF61E" w14:textId="4BA7809B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lastRenderedPageBreak/>
              <w:t>22</w:t>
            </w:r>
          </w:p>
        </w:tc>
        <w:tc>
          <w:tcPr>
            <w:tcW w:w="7377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F609192" w14:textId="2F118726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Автоматический выключатель 2П 16А 6кА</w:t>
            </w:r>
          </w:p>
        </w:tc>
        <w:tc>
          <w:tcPr>
            <w:tcW w:w="340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6BD827B" w14:textId="4ED2968C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AR-M06N-2-C016</w:t>
            </w:r>
          </w:p>
        </w:tc>
        <w:tc>
          <w:tcPr>
            <w:tcW w:w="1988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F4366A7" w14:textId="7FE6485B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7C5D075" w14:textId="0D518D82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bottom w:val="single" w:sz="4" w:space="0" w:color="auto"/>
            </w:tcBorders>
            <w:vAlign w:val="center"/>
          </w:tcPr>
          <w:p w14:paraId="7ADB16C1" w14:textId="1BCFBEE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204ECDD" w14:textId="0E51F66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414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1FFB2C6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597A43A0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7E182F52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FE71C93" w14:textId="3AFA42D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040182F" w14:textId="7ED2EEE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Автоматический выключатель 2П 10А 6кА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5EC8264" w14:textId="6038045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MVA20-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2-010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>-C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52FC76" w14:textId="600BD446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3AC154E" w14:textId="3C967D3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BA3465" w14:textId="13BF258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78BF1E" w14:textId="0742939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0488CC3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A4CC46C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3A8AC2B2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C073380" w14:textId="179360E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4FA930" w14:textId="2B72BE82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Автоматический выключатель 1П 6А 4,5кА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1A81A8" w14:textId="5D3890C8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MVA20-1–006-C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5ED078A" w14:textId="11693F8E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146F620" w14:textId="61D77D18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5CFDEB" w14:textId="11560286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60779" w14:textId="6FBB128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CD98465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FB915EC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1191F63D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6B38F31" w14:textId="4C991738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1893DAA" w14:textId="30BB5B7D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Контактор КМИ-11810 18А 230В/АС3 1NO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90F8E21" w14:textId="1F0587C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KKM11-018-230-10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4CC6CFF" w14:textId="3237044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17E206C" w14:textId="23AA7BF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E8209" w14:textId="7311058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F72F4" w14:textId="7A1DA9A7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6A9DE39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DBEF38B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750F86B1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8D4B5AC" w14:textId="3DFEE52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34A84B1" w14:textId="7B92148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Приставка ПКИ-11 дополнительные контакты 1NO+1NC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CD141DC" w14:textId="1944845B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KPK10-11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D85A4D" w14:textId="7496455D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0D43D1" w14:textId="6518AD0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EF8EE8" w14:textId="5990A4F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4A1601" w14:textId="6A488C3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63ACEEC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921142B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11B9DD13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05E7D27" w14:textId="5C53ADA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3F40D85" w14:textId="7D6B5CE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Механизм блокировки для 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КМИ(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>09А-32А)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B784AE" w14:textId="574C1362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KKM10D-MB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F69C71F" w14:textId="1C9075C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808EE25" w14:textId="1516A0D6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A4BAEA" w14:textId="44B94D27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A362B3" w14:textId="6AC01E3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A0E2FA4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D466C68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77993171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525EAC3" w14:textId="09DA59C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ABE4A6" w14:textId="4BCD8F2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Блок питания "ECO POWER", однофазный, 75Вт, 24В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F6F9BC7" w14:textId="17F25B9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DPSL075W24V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7B81B93" w14:textId="47B1B43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D06C106" w14:textId="52B70008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7EF3B" w14:textId="1533051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5B0F" w14:textId="705981FC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EDF4A3C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72F95F8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656A4746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FB411AF" w14:textId="28F6C19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176A39" w14:textId="0AD9C7EC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Блок питания "MODULAR POWER", однофазный, 15Вт, 0.6А, 24В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F52EC18" w14:textId="6588E35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XCSD1015W024VAA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3810F6" w14:textId="4F85501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0EF88B4" w14:textId="5055411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5C4B57" w14:textId="47193EFD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C31C4D" w14:textId="3D80184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B218BB0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0F8D75A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3FE061DC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7C788D3" w14:textId="385A1EE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CD8EBE2" w14:textId="3B70B2D7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Блок питания "ECO POWER", однофазный, 240Вт, 10А, 24В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8DDFFDC" w14:textId="563B98C2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DPSL240W24V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7AD950F" w14:textId="47604117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93C16C6" w14:textId="722EB37C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4277DB" w14:textId="5051998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FCE2CE" w14:textId="4AED9F78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995AEEF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E64E635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589841C6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01BA90C" w14:textId="022915A8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030FACA" w14:textId="6AA7A5BB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Вентиляционная решетка с фильтром RF 112x112 мм, IP54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211F185" w14:textId="29A8956B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R5RF08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56B68DC" w14:textId="4378FFE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4A2AF30" w14:textId="0258BC5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7BA86" w14:textId="7653A877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2B8AB6" w14:textId="09867598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4752E66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E81E76D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6539F251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F467811" w14:textId="5FA3DE6D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D791D08" w14:textId="431CFB38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Вентилятор с фильтром RV 10/12 м3/ч, 230 В, 112x112 мм, IP54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A5BBBA9" w14:textId="772CF16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R5RV08230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C3B10B2" w14:textId="123580EB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0FC4F63" w14:textId="633D5F3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7E50D3" w14:textId="431E8F4B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EF698C" w14:textId="7C21A4C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DB0F0DB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814E8F6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115859C3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0A3A0E7" w14:textId="2D4E0F6E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0606D6B" w14:textId="644DC847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Розетка РАр10-3-ОПс заземлением на DIN-рейку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E52A838" w14:textId="591A39CD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MRD10-16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40C3A0C" w14:textId="5E2854B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41B9FB2" w14:textId="6006A51D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A587E" w14:textId="685E4E0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B191AB" w14:textId="73CB1A72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22E3A4A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27F1BBF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26C7D4B0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98BF372" w14:textId="788551F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9075952" w14:textId="2BE86C08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Термостат NO (охлаждение) на DIN-рейку 10А 230В IP20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9FA70C2" w14:textId="2653A67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TNO10M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7C4B7BD" w14:textId="72257E37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0C9B1C3" w14:textId="6442413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EKF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B57975" w14:textId="0E00469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13B65" w14:textId="0FE770E1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7506CE2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36DCFC1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6533E6BA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26DDF47" w14:textId="648E3FD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1B7923" w14:textId="4B71252D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Зуммер с подсветкой, 80дБ, красный, 220V AС, IP40, пластик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5032575" w14:textId="37E9739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MT22-SM220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4C0C902" w14:textId="1205634C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EBFA7C" w14:textId="028F3F0C" w:rsidR="00DF123D" w:rsidRPr="00781A1A" w:rsidRDefault="00DF123D" w:rsidP="00DF123D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meyertec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F5600E" w14:textId="5DD5DFEE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72E06A" w14:textId="236C404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B18087D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40A9646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77EF77E7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2A04AEF" w14:textId="4AB7017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A67A95D" w14:textId="16E541E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Кнопка управления D8-11 d=22мм 1NO+1NC черная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5D915E6" w14:textId="4CB6E1E8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BBT30-11-3-22-K02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429EC79" w14:textId="1F056DB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761C895" w14:textId="10A6901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8C1D0" w14:textId="628DCF8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101F8F" w14:textId="5497449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2976001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44AE2E6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20E55F72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A855C03" w14:textId="3C70266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927EBE1" w14:textId="7E13B8A6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Модуль резервирования 20А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B90FC44" w14:textId="6BC6A15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DPSRED20A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42A9B43" w14:textId="3E28D9C1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1933C06" w14:textId="091FDD1C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26E1F" w14:textId="0723949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F78117" w14:textId="7462D341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A202380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DFEBEAB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57C533DA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7E8A669" w14:textId="0DF823A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344F960" w14:textId="16180078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Сигнальный индикатор со встроенным диодом 220В, зеленый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81FB755" w14:textId="16C197C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ALIL2L220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3C92174" w14:textId="1BE8CF71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615365B" w14:textId="16F5E91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32B62" w14:textId="1915268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341EDA" w14:textId="15362F9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0905948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CBDC898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42F78A17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E567B1F" w14:textId="52AB6B8F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6BE233C" w14:textId="1C4CABB7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Панель оператора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75A9FE0" w14:textId="560680B5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Weintek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cMT2128X, 12.1″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AB3F724" w14:textId="5284886E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51D04B5" w14:textId="687B2391" w:rsidR="00DF123D" w:rsidRPr="00781A1A" w:rsidRDefault="00DF123D" w:rsidP="00DF123D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Weintek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4A6B6B" w14:textId="2ACE4EDB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07D5A3" w14:textId="5B9306AC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E9BD264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AE309B1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64527C4C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E4F82F1" w14:textId="1B8FF051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B5F2EEA" w14:textId="1FA538FE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Карта мониторинга IC-RS232/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Dry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contacts</w:t>
            </w:r>
            <w:proofErr w:type="spellEnd"/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D97BF44" w14:textId="205B4966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IC-RS232/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Dry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contacts</w:t>
            </w:r>
            <w:proofErr w:type="spellEnd"/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9181FF" w14:textId="691B932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634FBDC" w14:textId="3229DCF6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AF1A3C" w14:textId="4B8C7A71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8E5E9D" w14:textId="707592D2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9D09FAD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38A8664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63D774CB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36781C7" w14:textId="5B8E08EB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EA5788" w14:textId="1B30ED86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Онлайн ИБП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 xml:space="preserve">   (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 xml:space="preserve">3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кВА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/ 2,7 кВт)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D2CC4A4" w14:textId="2008A1F4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SR1103L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9807EF3" w14:textId="0639D9C6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1931309" w14:textId="40A0697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4E032E" w14:textId="79A8925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DCDD6B" w14:textId="2538D77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5272650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9F5C019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37D7EF91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4B3A050" w14:textId="7DAD9BCD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A19E645" w14:textId="2732CB7C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Комплект для монтажа в стойку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EA3AA4C" w14:textId="56308E60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7C91F85" w14:textId="1FD2E69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9CAF92D" w14:textId="6859B69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C5EE3E" w14:textId="251EA7A1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19186" w14:textId="4EC4D574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24882B7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2CB99CB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402A3272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D895096" w14:textId="1C131C98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7E550D9" w14:textId="070117C1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Батарейный модуль 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35B842C" w14:textId="2013A91D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BMR-96-09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8EA890A" w14:textId="2D4B7941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898248A" w14:textId="5AFDFF3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EAF28" w14:textId="386051BD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525006" w14:textId="617D1287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DD4BC64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54C035F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329248CC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CC2BBC0" w14:textId="4B49E798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5A96C6B" w14:textId="30CD1D13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Промышленный гигабитный SFP трансивер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FB1437F" w14:textId="23B2BCBF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N2010-IGMSX850-055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E775E70" w14:textId="1AFFA2B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46EDFE7" w14:textId="10BB89D2" w:rsidR="00DF123D" w:rsidRPr="00781A1A" w:rsidRDefault="00DF123D" w:rsidP="00DF123D">
            <w:pPr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908C5E" w14:textId="581AD3F1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5B7C3" w14:textId="29D063B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8,00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9475D80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1DAD10A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3A10AB94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E6314BD" w14:textId="1079429C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A1F8794" w14:textId="6F2EED19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Коммутатор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6A1086A" w14:textId="30B9F5DF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N2100-4SFP24T-P5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ACCA792" w14:textId="691A336B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8455672" w14:textId="290395F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12150E" w14:textId="3A9316E7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BE720E" w14:textId="0476548B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42A773A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C2CB460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6C3E8583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8B1C035" w14:textId="183559D4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627A6E4" w14:textId="7805D042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Интерфейсный модуль электромеханического реле 6А; 220В AC/DC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A3A596A" w14:textId="0CD057BE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38.51.7.220.0050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B84F028" w14:textId="2FC2D5D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5FDEE4B" w14:textId="4215B17E" w:rsidR="00DF123D" w:rsidRPr="00781A1A" w:rsidRDefault="00DF123D" w:rsidP="00DF123D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Finder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BA331" w14:textId="1E9E5DAE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A05084" w14:textId="11EBE14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422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93D96E4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AD298D9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122EAABE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F0BE653" w14:textId="035A33EA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68FCEDA" w14:textId="58ADAF4F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Интерфейсный модуль электромеханического реле 6А; 24В AC/DC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5FF4CB8" w14:textId="0A350683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38.51.7.024.0050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E2F32A4" w14:textId="2F479473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3B6AAE6" w14:textId="4F3CF8DB" w:rsidR="00DF123D" w:rsidRPr="00781A1A" w:rsidRDefault="00DF123D" w:rsidP="00DF123D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Finder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C713EC" w14:textId="03D5543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53FA75" w14:textId="12F2A89D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202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9BC3D69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58CB5FE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78E21191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551EF35" w14:textId="470D6270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352B39A" w14:textId="38001B6A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Клемма винтовая проходная, 2.5 мм², серая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6C0CB46" w14:textId="6A683324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scr-ut-2,5-g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D431C57" w14:textId="3A7EE1F1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2A2FC43" w14:textId="37B0247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EKF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B47B32" w14:textId="4D50148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E6F360" w14:textId="4A6DE5D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1530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E1364EA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9136A4D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7E098ABE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67648BF" w14:textId="041FC1AC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2D1C2B8" w14:textId="0D7A8DD0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Короб перфорированный, серый RL6 60x60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27E616" w14:textId="3E78942B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01108RL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9B29A47" w14:textId="32D90FE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3D59026" w14:textId="6F5C49DD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07F379" w14:textId="5A47746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14317D" w14:textId="4EECBF7A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8BB5BA8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6B80E4E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2486E8AC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B53530F" w14:textId="3B4BB074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6A671BE" w14:textId="570E3629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Короб перфорированный, серый RL6 40x60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A665345" w14:textId="693BF6C1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01107RL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9588AF" w14:textId="3C763530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DA97CE9" w14:textId="31710E4E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9E097" w14:textId="524053C5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9FB10" w14:textId="42FB6E99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5417878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BB75D66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13EA6FB1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9A2C7DE" w14:textId="1FFAAF68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51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44DA4572" w14:textId="11F7B662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Провод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ПуГВнг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1х0,75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04A7104B" w14:textId="4A3A9D54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1828B39D" w14:textId="45B27097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6C7F4182" w14:textId="3E449F1E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011042" w14:textId="2F3A90D2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D9B3E1" w14:textId="4CA6000F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2D69AE7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E01536D" w14:textId="77777777" w:rsidR="00DF123D" w:rsidRPr="00781A1A" w:rsidRDefault="00DF123D" w:rsidP="00DF123D">
            <w:pPr>
              <w:pStyle w:val="34ff6"/>
            </w:pPr>
          </w:p>
        </w:tc>
      </w:tr>
      <w:tr w:rsidR="00DF123D" w14:paraId="79DFEB31" w14:textId="77777777" w:rsidTr="005369A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0B26812" w14:textId="20D7119C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  <w:r w:rsidRPr="00781A1A">
              <w:rPr>
                <w:color w:val="000000"/>
                <w:sz w:val="22"/>
                <w:szCs w:val="22"/>
                <w:lang w:val="en-US"/>
              </w:rPr>
              <w:t>52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774F386D" w14:textId="175D2EDF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Провод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ПуГВнг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1х2,5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534AF26" w14:textId="6CDBD84E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413020E4" w14:textId="49062A7C" w:rsidR="00DF123D" w:rsidRPr="00781A1A" w:rsidRDefault="00DF123D" w:rsidP="00DF123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6E6AADBB" w14:textId="0C98C485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97D626" w14:textId="5BB7E440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FF22FC" w14:textId="38BC6575" w:rsidR="00DF123D" w:rsidRPr="00781A1A" w:rsidRDefault="00DF123D" w:rsidP="00DF123D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AEDD359" w14:textId="77777777" w:rsidR="00DF123D" w:rsidRPr="00781A1A" w:rsidRDefault="00DF123D" w:rsidP="00DF123D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0D1C0D8" w14:textId="77777777" w:rsidR="00DF123D" w:rsidRPr="00781A1A" w:rsidRDefault="00DF123D" w:rsidP="00DF123D">
            <w:pPr>
              <w:pStyle w:val="34ff6"/>
            </w:pPr>
          </w:p>
        </w:tc>
      </w:tr>
      <w:tr w:rsidR="00C54BD0" w14:paraId="621E32C5" w14:textId="77777777" w:rsidTr="0097124E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FF44D58" w14:textId="088E1524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lastRenderedPageBreak/>
              <w:t>53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1A480369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Шина медная 3Х20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57B78FD6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815E387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AC68344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A69DA5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FAA9E4" w14:textId="4ED548A3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1547FDA" w14:textId="77777777" w:rsidR="00C54BD0" w:rsidRPr="00781A1A" w:rsidRDefault="00C54BD0" w:rsidP="0097124E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1B97084" w14:textId="77777777" w:rsidR="00C54BD0" w:rsidRPr="00781A1A" w:rsidRDefault="00C54BD0" w:rsidP="0097124E">
            <w:pPr>
              <w:pStyle w:val="34ff6"/>
            </w:pPr>
          </w:p>
        </w:tc>
      </w:tr>
      <w:tr w:rsidR="00C54BD0" w14:paraId="36F5B371" w14:textId="77777777" w:rsidTr="0097124E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B8EAB76" w14:textId="6634790F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54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6B54A1A2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Изолятор SM35 (М8) силовой с болтом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28C9C6E7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5FE059EB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CE66995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6D5178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DB4859" w14:textId="3AC57AFF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17383ED" w14:textId="77777777" w:rsidR="00C54BD0" w:rsidRPr="00781A1A" w:rsidRDefault="00C54BD0" w:rsidP="0097124E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7991635" w14:textId="77777777" w:rsidR="00C54BD0" w:rsidRPr="00781A1A" w:rsidRDefault="00C54BD0" w:rsidP="0097124E">
            <w:pPr>
              <w:pStyle w:val="34ff6"/>
            </w:pPr>
          </w:p>
        </w:tc>
      </w:tr>
      <w:tr w:rsidR="00DA255B" w14:paraId="2BDE41B2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D6191EA" w14:textId="18DE0A4D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5</w:t>
            </w:r>
            <w:r w:rsidR="00C54BD0" w:rsidRPr="00781A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32797EC" w14:textId="2D209859" w:rsidR="00DA255B" w:rsidRPr="00781A1A" w:rsidRDefault="00DA255B" w:rsidP="00DA255B">
            <w:pPr>
              <w:pStyle w:val="34ff6"/>
              <w:rPr>
                <w:b/>
                <w:bCs/>
                <w:color w:val="000000"/>
                <w:sz w:val="22"/>
                <w:szCs w:val="22"/>
              </w:rPr>
            </w:pPr>
            <w:r w:rsidRPr="00781A1A">
              <w:rPr>
                <w:b/>
                <w:bCs/>
                <w:color w:val="000000"/>
                <w:sz w:val="24"/>
                <w:szCs w:val="24"/>
              </w:rPr>
              <w:t>Контроллерные сборки ТРЭИ в составе: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10FC1161" w14:textId="7777777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1336525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BBC0B0B" w14:textId="024D9CAE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НПФ "КРУГ"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006D3B" w14:textId="3A8C2333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6B27CE" w14:textId="5276F693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0E2EC98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C9B4621" w14:textId="77777777" w:rsidR="00DA255B" w:rsidRPr="00781A1A" w:rsidRDefault="00DA255B" w:rsidP="00DA255B">
            <w:pPr>
              <w:pStyle w:val="34ff6"/>
            </w:pPr>
          </w:p>
        </w:tc>
      </w:tr>
      <w:tr w:rsidR="00094EB5" w14:paraId="36F66271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64C8A7F" w14:textId="61918157" w:rsidR="00094EB5" w:rsidRPr="00781A1A" w:rsidRDefault="00094EB5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169FC68" w14:textId="73E70AB2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Соединитель 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A050C8E" w14:textId="6178D3F8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CSB-1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EBF7734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4CFB01" w14:textId="693837B3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62B9C" w14:textId="0516E7B8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3B5C6" w14:textId="3206FB16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10,00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A6125F2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BF9BDE1" w14:textId="77777777" w:rsidR="00094EB5" w:rsidRPr="00781A1A" w:rsidRDefault="00094EB5" w:rsidP="00094EB5">
            <w:pPr>
              <w:pStyle w:val="34ff6"/>
            </w:pPr>
          </w:p>
        </w:tc>
      </w:tr>
      <w:tr w:rsidR="00094EB5" w14:paraId="1E87256B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7C93C8" w14:textId="2BDEA001" w:rsidR="00094EB5" w:rsidRPr="00781A1A" w:rsidRDefault="00094EB5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33E5298" w14:textId="11AECD3F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Кабель соединения каркасов 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8F383A3" w14:textId="211827CD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C401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10DC5B4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8665ACB" w14:textId="06332502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5CD67" w14:textId="176C3365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95AFFA" w14:textId="697501F2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8,00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F8CCF35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7F5DF60" w14:textId="77777777" w:rsidR="00094EB5" w:rsidRPr="00781A1A" w:rsidRDefault="00094EB5" w:rsidP="00094EB5">
            <w:pPr>
              <w:pStyle w:val="34ff6"/>
            </w:pPr>
          </w:p>
        </w:tc>
      </w:tr>
      <w:tr w:rsidR="00094EB5" w14:paraId="3F8D69F8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50A6A85" w14:textId="2647881D" w:rsidR="00094EB5" w:rsidRPr="00781A1A" w:rsidRDefault="00094EB5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A541E9" w14:textId="56C5AC80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резервирования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DE806E" w14:textId="1B0E9B70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CUTP-1R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BF1CE4F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6847814" w14:textId="362EB5AA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FF66C4" w14:textId="3598B254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163C53" w14:textId="58CA20C8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F153528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BA54D25" w14:textId="77777777" w:rsidR="00094EB5" w:rsidRPr="00781A1A" w:rsidRDefault="00094EB5" w:rsidP="00094EB5">
            <w:pPr>
              <w:pStyle w:val="34ff6"/>
            </w:pPr>
          </w:p>
        </w:tc>
      </w:tr>
      <w:tr w:rsidR="00094EB5" w14:paraId="4DE87F76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1CCAF72" w14:textId="7FBB90CF" w:rsidR="00094EB5" w:rsidRPr="00781A1A" w:rsidRDefault="00094EB5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473882C" w14:textId="0196563E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резервирования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F3BF612" w14:textId="1DC6CC59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CUTP-1G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A5BF491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C24B53" w14:textId="257240B5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07151" w14:textId="642F34F2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7F2D1" w14:textId="173B7E56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74AECDA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06D587D" w14:textId="77777777" w:rsidR="00094EB5" w:rsidRPr="00781A1A" w:rsidRDefault="00094EB5" w:rsidP="00094EB5">
            <w:pPr>
              <w:pStyle w:val="34ff6"/>
            </w:pPr>
          </w:p>
        </w:tc>
      </w:tr>
      <w:tr w:rsidR="00094EB5" w14:paraId="0CDF585E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227EDCE" w14:textId="0C8C757F" w:rsidR="00094EB5" w:rsidRPr="00781A1A" w:rsidRDefault="00094EB5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0DACBE7" w14:textId="2A0E0EDB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для соединения панелей и модулей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4CD557B" w14:textId="183DC5B2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CIDC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4550D34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DE83C3C" w14:textId="6D7F0FFB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5BBA6B" w14:textId="730ACCAE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0B4EA6" w14:textId="411D9689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39,00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7D4FD7D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10D78C7" w14:textId="77777777" w:rsidR="00094EB5" w:rsidRPr="00781A1A" w:rsidRDefault="00094EB5" w:rsidP="00094EB5">
            <w:pPr>
              <w:pStyle w:val="34ff6"/>
            </w:pPr>
          </w:p>
        </w:tc>
      </w:tr>
      <w:tr w:rsidR="00094EB5" w14:paraId="068FCA16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B311794" w14:textId="75DB6D7A" w:rsidR="00094EB5" w:rsidRPr="00781A1A" w:rsidRDefault="00094EB5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5625830" w14:textId="71FA9C6F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для соединения панелей и модулей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8DE17F6" w14:textId="3E0A4F05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CIDCS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B49E8C5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D73B471" w14:textId="4A1C80D4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E3BF4" w14:textId="54E86708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AEBE82" w14:textId="1D7E4154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37,00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CCF43E9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66D34CF" w14:textId="77777777" w:rsidR="00094EB5" w:rsidRPr="00781A1A" w:rsidRDefault="00094EB5" w:rsidP="00094EB5">
            <w:pPr>
              <w:pStyle w:val="34ff6"/>
            </w:pPr>
          </w:p>
        </w:tc>
      </w:tr>
      <w:tr w:rsidR="00094EB5" w14:paraId="58892482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E553869" w14:textId="202E7645" w:rsidR="00094EB5" w:rsidRPr="00781A1A" w:rsidRDefault="00094EB5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661ED63" w14:textId="36B080C8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Каркас CR6 MR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5DCAF40" w14:textId="1425415B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CR6 MR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E3C249C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4553FF9" w14:textId="11C3AB09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842259" w14:textId="01621645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6A9F1" w14:textId="49124499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B5254D2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08CE710" w14:textId="77777777" w:rsidR="00094EB5" w:rsidRPr="00781A1A" w:rsidRDefault="00094EB5" w:rsidP="00094EB5">
            <w:pPr>
              <w:pStyle w:val="34ff6"/>
            </w:pPr>
          </w:p>
        </w:tc>
      </w:tr>
      <w:tr w:rsidR="00094EB5" w14:paraId="08D50957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EAE1EDF" w14:textId="6E017976" w:rsidR="00094EB5" w:rsidRPr="00781A1A" w:rsidRDefault="00094EB5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8E34FB6" w14:textId="2D6603EF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Каркас CR6 IOR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375FF50" w14:textId="66BE6FAB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CR6 IOR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0D08631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AB8CF61" w14:textId="60246981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F8A451" w14:textId="745194D5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C47671" w14:textId="1DFE4C05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3009DAC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9ADBA69" w14:textId="77777777" w:rsidR="00094EB5" w:rsidRPr="00781A1A" w:rsidRDefault="00094EB5" w:rsidP="00094EB5">
            <w:pPr>
              <w:pStyle w:val="34ff6"/>
            </w:pPr>
          </w:p>
        </w:tc>
      </w:tr>
      <w:tr w:rsidR="00094EB5" w14:paraId="2B52FC62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0939D84" w14:textId="638849C0" w:rsidR="00094EB5" w:rsidRPr="00781A1A" w:rsidRDefault="00094EB5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A0E88EC" w14:textId="485F4891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Сервер 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AA7B9DF" w14:textId="7A5274A0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S343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F928EAF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4788DFE" w14:textId="6D39FD43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EC0884" w14:textId="2E3F6771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0F6F1E" w14:textId="55B203F6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426B076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B4C5B30" w14:textId="77777777" w:rsidR="00094EB5" w:rsidRPr="00781A1A" w:rsidRDefault="00094EB5" w:rsidP="00094EB5">
            <w:pPr>
              <w:pStyle w:val="34ff6"/>
            </w:pPr>
          </w:p>
        </w:tc>
      </w:tr>
      <w:tr w:rsidR="00094EB5" w14:paraId="17ED77E5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BB0777E" w14:textId="34B83EC2" w:rsidR="00094EB5" w:rsidRPr="00781A1A" w:rsidRDefault="00094EB5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BE4D711" w14:textId="67DAB2BB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Терминальная панель дискретного ввода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51B8D26" w14:textId="5AE683F3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TP-D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D02F32D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537CF4E" w14:textId="4F01BC29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18A187" w14:textId="550BD591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F988BF" w14:textId="05C93F6A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20,00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FFFAC8C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E8B7AAA" w14:textId="77777777" w:rsidR="00094EB5" w:rsidRPr="00781A1A" w:rsidRDefault="00094EB5" w:rsidP="00094EB5">
            <w:pPr>
              <w:pStyle w:val="34ff6"/>
            </w:pPr>
          </w:p>
        </w:tc>
      </w:tr>
      <w:tr w:rsidR="00094EB5" w14:paraId="11A96E30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9486DB8" w14:textId="500E2401" w:rsidR="00094EB5" w:rsidRPr="00781A1A" w:rsidRDefault="00094EB5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AA6253B" w14:textId="19CDDC87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Терминальная панель дискретного вывода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EF05CC" w14:textId="3AC3DA23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TP-О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6BE5A3F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F98F588" w14:textId="52018FAD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1049A9" w14:textId="749884AB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69769" w14:textId="51800F14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24B67C5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1D8B521" w14:textId="77777777" w:rsidR="00094EB5" w:rsidRPr="00781A1A" w:rsidRDefault="00094EB5" w:rsidP="00094EB5">
            <w:pPr>
              <w:pStyle w:val="34ff6"/>
            </w:pPr>
          </w:p>
        </w:tc>
      </w:tr>
      <w:tr w:rsidR="00094EB5" w14:paraId="764AF763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3CD3BA5" w14:textId="3F66B7D4" w:rsidR="00094EB5" w:rsidRPr="00781A1A" w:rsidRDefault="00094EB5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375FC6A" w14:textId="0095AB6D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Универсальные терминальные панели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0612F52" w14:textId="50187707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TP-U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B613B33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C28E846" w14:textId="0520088B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63899D" w14:textId="13FCDAB1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A3311D" w14:textId="52D77ABE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45,00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8A000A7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D45B558" w14:textId="77777777" w:rsidR="00094EB5" w:rsidRPr="00781A1A" w:rsidRDefault="00094EB5" w:rsidP="00094EB5">
            <w:pPr>
              <w:pStyle w:val="34ff6"/>
            </w:pPr>
          </w:p>
        </w:tc>
      </w:tr>
      <w:tr w:rsidR="00094EB5" w14:paraId="4B75D163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ACA0750" w14:textId="19CA22FF" w:rsidR="00094EB5" w:rsidRPr="00781A1A" w:rsidRDefault="00094EB5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3875085" w14:textId="3DB3D346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Заглушка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928CA99" w14:textId="08938FD9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FP-04R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CF0FF9C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48AEE12" w14:textId="44F33D8C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DBFFAE" w14:textId="36692824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EC9991" w14:textId="557C80D0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9CC2420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79287EF" w14:textId="77777777" w:rsidR="00094EB5" w:rsidRPr="00781A1A" w:rsidRDefault="00094EB5" w:rsidP="00094EB5">
            <w:pPr>
              <w:pStyle w:val="34ff6"/>
            </w:pPr>
          </w:p>
        </w:tc>
      </w:tr>
      <w:tr w:rsidR="00094EB5" w14:paraId="22B7D8BC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90127C" w14:textId="4FABC55C" w:rsidR="00094EB5" w:rsidRPr="00781A1A" w:rsidRDefault="00094EB5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1220E2B" w14:textId="1112E70B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Модуль аналогового ввода тока и напряжения с изолированными каналами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286497B" w14:textId="46B11ED6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M1234A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4BDE6EC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450D383" w14:textId="100C6492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CF1204" w14:textId="753995FC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F323F4" w14:textId="39DB1881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37,00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7B73542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A831B37" w14:textId="77777777" w:rsidR="00094EB5" w:rsidRPr="00781A1A" w:rsidRDefault="00094EB5" w:rsidP="00094EB5">
            <w:pPr>
              <w:pStyle w:val="34ff6"/>
            </w:pPr>
          </w:p>
        </w:tc>
      </w:tr>
      <w:tr w:rsidR="00094EB5" w14:paraId="58685855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14B1FF1" w14:textId="6D08BEB7" w:rsidR="00094EB5" w:rsidRPr="00781A1A" w:rsidRDefault="00094EB5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A1534B2" w14:textId="49BB67C0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Модули дискретного ввода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A9369D5" w14:textId="4149FAAA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M1252D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44FC9B3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3F9B025" w14:textId="4FD816AD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E7464B" w14:textId="5FE99EAE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8096B1" w14:textId="6D36E011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20,00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321F06D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8113D45" w14:textId="77777777" w:rsidR="00094EB5" w:rsidRPr="00781A1A" w:rsidRDefault="00094EB5" w:rsidP="00094EB5">
            <w:pPr>
              <w:pStyle w:val="34ff6"/>
            </w:pPr>
          </w:p>
        </w:tc>
      </w:tr>
      <w:tr w:rsidR="00094EB5" w14:paraId="05E4B9A9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A52183E" w14:textId="6E6D3F07" w:rsidR="00094EB5" w:rsidRPr="00781A1A" w:rsidRDefault="00094EB5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A78C9A1" w14:textId="0C2F111B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Модули дискретного вывода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6DC0DCB" w14:textId="6D9AEC15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M1251O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309D23A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D2DEB9" w14:textId="2201F6C8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74F60" w14:textId="0455D192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CEC91" w14:textId="4CD499EA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ABC5696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6527F26" w14:textId="77777777" w:rsidR="00094EB5" w:rsidRPr="00781A1A" w:rsidRDefault="00094EB5" w:rsidP="00094EB5">
            <w:pPr>
              <w:pStyle w:val="34ff6"/>
            </w:pPr>
          </w:p>
        </w:tc>
      </w:tr>
      <w:tr w:rsidR="00094EB5" w14:paraId="0972EF76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99B7946" w14:textId="135B73B9" w:rsidR="00094EB5" w:rsidRPr="00781A1A" w:rsidRDefault="00094EB5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886704" w14:textId="581CBD7D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Модуль аналогового ввода температуры и сопротивления с изолированными каналами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7E4F691" w14:textId="0E933141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M1231TR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5D40B05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2B7797C" w14:textId="08017032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BC6C80" w14:textId="5B07D170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9B5E43" w14:textId="08837E2B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8,00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97C2288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A458E5A" w14:textId="77777777" w:rsidR="00094EB5" w:rsidRPr="00781A1A" w:rsidRDefault="00094EB5" w:rsidP="00094EB5">
            <w:pPr>
              <w:pStyle w:val="34ff6"/>
            </w:pPr>
          </w:p>
        </w:tc>
      </w:tr>
      <w:tr w:rsidR="00094EB5" w14:paraId="51AE6E98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FD155DB" w14:textId="5162DEE5" w:rsidR="00094EB5" w:rsidRPr="00781A1A" w:rsidRDefault="00094EB5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CD77A30" w14:textId="7248CF33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Программируемый модуль ПЛК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1777628" w14:textId="6AE1E203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M1201Е-0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EFC939A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AB76831" w14:textId="0C0C43AC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24F359" w14:textId="31471BDD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98651E" w14:textId="2104B78F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66BE3D3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40FEAC5" w14:textId="77777777" w:rsidR="00094EB5" w:rsidRPr="00781A1A" w:rsidRDefault="00094EB5" w:rsidP="00094EB5">
            <w:pPr>
              <w:pStyle w:val="34ff6"/>
            </w:pPr>
          </w:p>
        </w:tc>
      </w:tr>
      <w:tr w:rsidR="00094EB5" w14:paraId="24725464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1E03B9E" w14:textId="48356510" w:rsidR="00094EB5" w:rsidRPr="00781A1A" w:rsidRDefault="00094EB5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5C0380" w14:textId="385029E1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ПО контроллера (СРВК) для ОС LINUX (количество точек ввода/вывода до 5000) Модули: Проф-1 с «горячим» резервированием процессоров на 1-ом контроллере (TM-канал, модуль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межконтроллерного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обмена УСО), резервирование сети, драйвер протокола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ModBus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RTU (сервер/клиент), драйвер протокола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ModBus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TСР (сервер/клиент), OPC UA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EFF2868" w14:textId="5CDACAB3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DBDEEA1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786FF3" w14:textId="7C09274C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НПФ "КРУГ"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BB8D6" w14:textId="4CA0F6BE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9EB160" w14:textId="28D417FF" w:rsidR="00094EB5" w:rsidRPr="00781A1A" w:rsidRDefault="00094EB5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7077C39" w14:textId="77777777" w:rsidR="00094EB5" w:rsidRPr="00781A1A" w:rsidRDefault="00094EB5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5359A6E" w14:textId="77777777" w:rsidR="00094EB5" w:rsidRPr="00781A1A" w:rsidRDefault="00094EB5" w:rsidP="00094EB5">
            <w:pPr>
              <w:pStyle w:val="34ff6"/>
            </w:pPr>
          </w:p>
        </w:tc>
      </w:tr>
      <w:tr w:rsidR="0092637A" w14:paraId="6F0A35E8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8785D76" w14:textId="44203C3A" w:rsidR="0092637A" w:rsidRPr="00781A1A" w:rsidRDefault="0092637A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CA63A08" w14:textId="4E972F4C" w:rsidR="0092637A" w:rsidRPr="00781A1A" w:rsidRDefault="0092637A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Прикладное программное обеспечение АСУТП для ПЛК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00D074C" w14:textId="77777777" w:rsidR="0092637A" w:rsidRPr="00781A1A" w:rsidRDefault="0092637A" w:rsidP="00094EB5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EDD9F8A" w14:textId="77777777" w:rsidR="0092637A" w:rsidRPr="00781A1A" w:rsidRDefault="0092637A" w:rsidP="00094EB5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73E3C0F" w14:textId="77777777" w:rsidR="0092637A" w:rsidRPr="00781A1A" w:rsidRDefault="0092637A" w:rsidP="00094EB5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930B85" w14:textId="60FFD11A" w:rsidR="0092637A" w:rsidRPr="00781A1A" w:rsidRDefault="0092637A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2DCF8B" w14:textId="1137E548" w:rsidR="0092637A" w:rsidRPr="00781A1A" w:rsidRDefault="0092637A" w:rsidP="00094EB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D800CB7" w14:textId="77777777" w:rsidR="0092637A" w:rsidRPr="00781A1A" w:rsidRDefault="0092637A" w:rsidP="00094EB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474C72F" w14:textId="77777777" w:rsidR="0092637A" w:rsidRPr="00781A1A" w:rsidRDefault="0092637A" w:rsidP="00094EB5">
            <w:pPr>
              <w:pStyle w:val="34ff6"/>
            </w:pPr>
          </w:p>
        </w:tc>
      </w:tr>
      <w:tr w:rsidR="00DA255B" w:rsidRPr="00480946" w14:paraId="21FFD5E9" w14:textId="77777777" w:rsidTr="00CB152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140CAE2" w14:textId="77777777" w:rsidR="00DA255B" w:rsidRPr="00781A1A" w:rsidRDefault="00DA255B" w:rsidP="00CB152A">
            <w:pPr>
              <w:pStyle w:val="34ff6"/>
              <w:rPr>
                <w:b/>
                <w:bCs/>
                <w:sz w:val="22"/>
                <w:szCs w:val="22"/>
              </w:rPr>
            </w:pPr>
            <w:r w:rsidRPr="00781A1A">
              <w:rPr>
                <w:b/>
                <w:bCs/>
                <w:sz w:val="28"/>
                <w:szCs w:val="28"/>
              </w:rPr>
              <w:fldChar w:fldCharType="begin"/>
            </w:r>
            <w:r w:rsidRPr="00781A1A">
              <w:rPr>
                <w:b/>
                <w:bCs/>
                <w:sz w:val="28"/>
                <w:szCs w:val="28"/>
              </w:rPr>
              <w:instrText xml:space="preserve"> AUTONUM  \* Arabic \s " " </w:instrText>
            </w:r>
            <w:r w:rsidRPr="00781A1A">
              <w:rPr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4DB3FD64" w14:textId="794E6FDF" w:rsidR="00DA255B" w:rsidRPr="00781A1A" w:rsidRDefault="00DA255B" w:rsidP="00CB152A">
            <w:pPr>
              <w:pStyle w:val="34ff6"/>
              <w:rPr>
                <w:b/>
                <w:bCs/>
                <w:sz w:val="28"/>
                <w:szCs w:val="28"/>
              </w:rPr>
            </w:pPr>
            <w:r w:rsidRPr="00781A1A">
              <w:rPr>
                <w:b/>
                <w:bCs/>
                <w:sz w:val="28"/>
                <w:szCs w:val="28"/>
              </w:rPr>
              <w:t>Шкаф АСУ ТП Здания теплообменников в составе: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14:paraId="0D0CD580" w14:textId="77777777" w:rsidR="00DA255B" w:rsidRPr="00781A1A" w:rsidRDefault="00DA255B" w:rsidP="00DA255B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40673FC1" w14:textId="77777777" w:rsidR="00DA255B" w:rsidRPr="00781A1A" w:rsidRDefault="00DA255B" w:rsidP="00DA255B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405A80D" w14:textId="77777777" w:rsidR="00DA255B" w:rsidRPr="00781A1A" w:rsidRDefault="00DA255B" w:rsidP="00DA255B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1133" w:type="dxa"/>
            <w:vAlign w:val="center"/>
          </w:tcPr>
          <w:p w14:paraId="780CEBDC" w14:textId="34F48DF6" w:rsidR="00DA255B" w:rsidRPr="00781A1A" w:rsidRDefault="00DA255B" w:rsidP="00DA255B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2C161C4" w14:textId="24F6D7EE" w:rsidR="00DA255B" w:rsidRPr="00781A1A" w:rsidRDefault="00DA255B" w:rsidP="00DA255B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6FD06601" w14:textId="64A84B90" w:rsidR="00DA255B" w:rsidRPr="00781A1A" w:rsidRDefault="00BE0FB0" w:rsidP="00DA255B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≈ 635 (оценочно)</w:t>
            </w:r>
          </w:p>
        </w:tc>
        <w:tc>
          <w:tcPr>
            <w:tcW w:w="2160" w:type="dxa"/>
          </w:tcPr>
          <w:p w14:paraId="28E63158" w14:textId="77777777" w:rsidR="00DA255B" w:rsidRPr="00781A1A" w:rsidRDefault="00DA255B" w:rsidP="00DA255B">
            <w:pPr>
              <w:pStyle w:val="34ff6"/>
              <w:rPr>
                <w:sz w:val="22"/>
                <w:szCs w:val="22"/>
              </w:rPr>
            </w:pPr>
          </w:p>
        </w:tc>
      </w:tr>
      <w:tr w:rsidR="006534D3" w14:paraId="20086397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6EBE166C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D6F11B7" w14:textId="7F7D82B4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Стойки вертикальные, для шкафов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nCQE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высотой 2000 мм, 4 шт. RAL7035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9076348" w14:textId="2A0FA9ED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R5NKMN20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2B78BE23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2231DA7" w14:textId="142F2E36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83580D0" w14:textId="08486151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79B69AE" w14:textId="72141A78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103201F2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69814A33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6E139EAE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CE16242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D8365F9" w14:textId="56876406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Комплект, крыша и основание, для шкафов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nCQE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>, 800 x 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4EC0627" w14:textId="7A6BB876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R5NKTB86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4DB4FA62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32F650E0" w14:textId="591FB11A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E8981F5" w14:textId="5E5A988E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C4B7303" w14:textId="6AF2AC0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5882038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7248CDFF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7067B50A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01BB5A8C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B8D5E8A" w14:textId="6D7E532E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Комплект, крыша и основание, для шкафов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nCQE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>, 600 x 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9709805" w14:textId="0E55FAB8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R5NKTB66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7F84D803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65FE4B3" w14:textId="7A1AFE82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47D57960" w14:textId="157EFABF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39E2340" w14:textId="4375635E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4BB441D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5F30DBA8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0A1E5EC4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59927E2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F9BEEA0" w14:textId="36BE561B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Дверь сплошная для шкафов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ВхШ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2000х800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C1E750C" w14:textId="1AEEE33B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R5NCPE2080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477D3031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8AE91AF" w14:textId="713E8F03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4C179DCC" w14:textId="35DE3E1A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10D6FEE" w14:textId="0BE6090D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B8BC89D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7C9C0FFD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5BF77557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4A263070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lastRenderedPageBreak/>
              <w:t>5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361D0B1C" w14:textId="093804AF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Дверь сплошная для шкафов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ВхШ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2000х600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3400385" w14:textId="54D9CFAD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R5NCPE2060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19D3D0B2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DFA0C29" w14:textId="001EABC3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CB17662" w14:textId="04868A6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F176040" w14:textId="7ABB228E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ED43824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1E7A7C18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4DFF2FCB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F5D7587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F729D99" w14:textId="190734A3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Панели боковые для шкафов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2000х600 мм, комплект 2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B14E373" w14:textId="3EC32839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R5NLE2062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1B66B023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4D7FDDD8" w14:textId="70E5AC0E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3D6E8AF9" w14:textId="3338A50C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4D654B0" w14:textId="4001F4F3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D7BC2CC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4FECE44D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023475CB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1D96612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C2DACE3" w14:textId="51C6B0F0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Плата 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монтажная  для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 xml:space="preserve"> шкафов CQE N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ВхШ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 x 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F4E4CF8" w14:textId="6F94DD2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R5NPCE2060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19EB8B08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C416993" w14:textId="0B53F1B8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747C2B07" w14:textId="21A5CEEF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A8BAAD8" w14:textId="39FEBAD2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B2611B0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3E815206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5B67C607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1979668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F71ED53" w14:textId="20C0C5D9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Плата 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монтажная  для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 xml:space="preserve"> шкафов CQE N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ВхШ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 x 800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0AA55F4" w14:textId="36C6B4AC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R5NPCE2080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51B05272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457D353" w14:textId="6B5C26A9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8531747" w14:textId="52A4E08A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6B0F002" w14:textId="2EAB1CB5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CF4682C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274D4BF5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257B06B4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724D415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AE905CB" w14:textId="31BDB8DF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 угловых элементов с пластиковыми заглушками, В =100 мм, 1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кмп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= 4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8900041" w14:textId="40744FE9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R5NBP01B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4766B0B4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4995C33B" w14:textId="3FE1153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116F801C" w14:textId="1257A384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D926532" w14:textId="00EA2546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44123C0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02056EDF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2048F3E9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BBCE8E1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93EE724" w14:textId="7ABB5E4C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 панелей цоколя, Ш/Г=600 мм, В=100 мм, 1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кмп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= 2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D361D08" w14:textId="63AD3435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R5NFPB60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4004844A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0853D032" w14:textId="125D248C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1266C251" w14:textId="004845B5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B396117" w14:textId="714AC4A2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34E63A8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6151F5A0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1D602F03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9C203FE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31FF2A8" w14:textId="7B6BEBF0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 панелей цоколя, Ш/Г=800 мм, В=100 мм, 1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кмп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= 2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BACC02B" w14:textId="2AD83FEB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R5NFPB80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3D5500BF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010A7209" w14:textId="618EA536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08C58429" w14:textId="14E56AEC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C6BD7EA" w14:textId="7F980090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046E1C4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6A5015C6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5DE86F50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0DF85704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B2EEE87" w14:textId="69CAC85F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Рейка боковая, широкая, для шкафов CQE глубиной 600 мм, 1 упаковка - 4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22815BC1" w14:textId="7C4A185B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R5NPDL600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57A9C31E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6AF4518" w14:textId="0102E6A1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CFA727A" w14:textId="78AE2A41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F06741C" w14:textId="7B7AA67C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5A11C14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20BF172A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40C35D74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9032DB9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49FDEDFE" w14:textId="1AAFA185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Уплотнитель для ввода кабеля для шкафов CQE &amp; CQE N, Ш=800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2DA016AC" w14:textId="0BF2F4CF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R5NFPC800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71927F73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1C305D1C" w14:textId="7D34DAB0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0670B83E" w14:textId="4B5BD20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D58D76D" w14:textId="226DF14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44D2D37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5FCC6ECB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0FFF4424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1E500B6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9590A3A" w14:textId="4260D47A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Уплотнитель для ввода кабеля для шкафов CQE &amp; CQE N, Ш=600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7EA312F" w14:textId="5C772A5E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R5NFPC600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0E6D90F3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1C5E6896" w14:textId="6BA9BD83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CDEFFB5" w14:textId="279DB7CF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204ABF4" w14:textId="0D61CD5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8458A61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2EDA83CE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29D0A4D9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4EE5C56F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5FD4218B" w14:textId="5FB3A9CD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Рым-болты, М12, 1 упаковка - 4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817B2C0" w14:textId="52DA6DCD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R5A33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7031671C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324D8493" w14:textId="6E07FBE5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2E3C85A" w14:textId="0BD7979E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78A1370" w14:textId="7FA1D84F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67189B5B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360CF2F0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5E90BBE3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4450F37F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09A20BB" w14:textId="13553BF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Ограничитель угла открытия двери, 90 градусов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3E69EB7" w14:textId="7BA91DDB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R5RAE02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2163CB31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0C76E22F" w14:textId="7B47BF53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47CFCE36" w14:textId="7AACC5B4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A26BCBF" w14:textId="41915CB9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0B2397AC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6F7E625F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419624EA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184EA86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3260893" w14:textId="5B790E6F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Концевой выключатель с двумя контактами, нормально открытый + нормально закрытый (NO+NC). Исполнение с кнопкой.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3523A67A" w14:textId="788A8751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R5MC101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33B65D34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6226748" w14:textId="6D3871B6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0E13BBB" w14:textId="2DF93838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BBD3119" w14:textId="74D6DF58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41186D1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4F6DC7C8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4DE5B9B7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812F602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4A746BC4" w14:textId="4DF0F5F6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Стойка верт. для уст.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внутр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панелй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В=2000 1кмп=2шт. RAM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power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F570B27" w14:textId="40F208D2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R5TE20M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7953C5E9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1DDC6778" w14:textId="138B394A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B7A28C2" w14:textId="22FD3FA6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87A5CDE" w14:textId="7E94D5F6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9496193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6F3135B1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1E343CBA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01128969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3F2E3226" w14:textId="33FD1906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Полка дверная для корпусов CQE &amp; CQE N, Ш=600 мм RAM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block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A46ADB3" w14:textId="4C7800F9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R5NRL600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3482A5C9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131EF03B" w14:textId="10A34A61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4F2C39A" w14:textId="518752C4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046BF51" w14:textId="575F6643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05264E23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299041AC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5AF372D4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50A6BDC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BD8AAEC" w14:textId="10E235FE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Карман для документов пластиковый для корпусов CQE &amp;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ШхВхГ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222х230х30 мм RAM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block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221C49A" w14:textId="52CA911D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R5A32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34800982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EF99798" w14:textId="7A7A3FFE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3839741E" w14:textId="7A9EEE2E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F286AD5" w14:textId="157E20C9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1C972F3E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6EFC2A66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6C7552F4" w14:textId="77777777" w:rsidTr="0092637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48891EE2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4F72A535" w14:textId="393B8A6E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Светильник светодиодный линейный ДБО 3001 4Вт 4000K IP20 311мм пластик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C38CBAD" w14:textId="282FDADF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LDBO0-3001-4-4000-K01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29EA9B7E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85BFD21" w14:textId="36893562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6C0A91FC" w14:textId="300028E0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C8F56D2" w14:textId="02A10BFF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202B43E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</w:tcPr>
          <w:p w14:paraId="4CC99566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442A619C" w14:textId="77777777" w:rsidTr="0092637A">
        <w:tc>
          <w:tcPr>
            <w:tcW w:w="1242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FC3FDE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7377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72B10C6" w14:textId="60CC188A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Автоматический выключатель 2П 16А 6кА</w:t>
            </w:r>
          </w:p>
        </w:tc>
        <w:tc>
          <w:tcPr>
            <w:tcW w:w="340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A2F4FC6" w14:textId="06B18183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AR-M06N-2-C016</w:t>
            </w:r>
          </w:p>
        </w:tc>
        <w:tc>
          <w:tcPr>
            <w:tcW w:w="1988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4144295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84B3E4B" w14:textId="34364239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bottom w:val="single" w:sz="4" w:space="0" w:color="auto"/>
            </w:tcBorders>
            <w:vAlign w:val="center"/>
          </w:tcPr>
          <w:p w14:paraId="79A1C039" w14:textId="6680DBA8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D584A02" w14:textId="1F97D3DB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14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F1C1FF1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05024C00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73B525A3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8EF6DB2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4501F35" w14:textId="4EEAC924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Автоматический выключатель 1П 6А 4,5кА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0C9EA0E" w14:textId="6A1D5BE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MVA20-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1-006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>-C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D24DE99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A7C604E" w14:textId="1313F01C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87908B" w14:textId="37A7F5C0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0CFE1" w14:textId="22F325AB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EF3CB18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9C34830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2994C10B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771D402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DEF285" w14:textId="6C782DAD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Блок питания "ECO POWER", однофазный, 75Вт, 24В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80AAF15" w14:textId="3434C6A5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DPSL075W24V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CEB9F81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65300C3" w14:textId="3BB3F88A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11E11" w14:textId="3811D6A5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FB5B4C" w14:textId="6663112D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0EA6CBE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C5A91B6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24CBA26D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ABE993D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D0995A0" w14:textId="38D64C1D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Блок питания "MODULAR POWER", однофазный, 15Вт, 0.6А, 24В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3BDD425" w14:textId="07ED6D02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XCSD1015W024VAA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480720C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EA411B3" w14:textId="10C12C7B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47C39C" w14:textId="31531D01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831BB" w14:textId="142B1C14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C08A8A6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33AE0B7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2B4C4427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322F030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E652AF1" w14:textId="32DC4FA0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Блок питания "ECO POWER", однофазный, 240Вт, 10А, 24В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2D40A8" w14:textId="719C8CA8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DPSL240W24V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5165674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4FF8FC9" w14:textId="51DC500C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3BDE38" w14:textId="3BAD9653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C90022" w14:textId="22410170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416E082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CAFB1FE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35E9F489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7DF4EC8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CDE147D" w14:textId="59A0E5E4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Вентиляционная решетка с фильтром RF 112x112 мм, IP54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EC4E457" w14:textId="7AD2C04C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R5RF08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278AAC8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A3C97F0" w14:textId="796D759B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9DD7DD" w14:textId="4620E5D4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6EEE90" w14:textId="4B09F545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DC2C368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3CF61DC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014A6E98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570DC6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5B85540" w14:textId="56CDACEF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Вентилятор с фильтром RV 10/12 м3/ч, 230 В, 112x112 мм, IP54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BAB3685" w14:textId="0B70AEF1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R5RV08230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2573D9F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7E3C42C" w14:textId="7220F1F4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E9836E" w14:textId="112E1DB0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3FCB0" w14:textId="736A8166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AE1AABB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E5F83A8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474E0CC5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F81774A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4CA22F5" w14:textId="3856EDDF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Розетка РАр10-3-ОПс заземлением на DIN-рейку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9ABE484" w14:textId="147E4F2E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MRD10-16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26A4D1A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31CE4A4" w14:textId="22BCAA02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7C4DB5" w14:textId="424038C3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BDE268" w14:textId="6CCE532B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4A39ED3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410E5D5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6CF416A7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84CCD17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564B7EE" w14:textId="266E9201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Термостат NO (охлаждение) на DIN-рейку 10А 230В IP20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3F117BB" w14:textId="13D0BEF8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TNO10M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328147D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3A6B1B0" w14:textId="7DA57DE2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EKF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FB8235" w14:textId="05AA7FEA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EF9DB" w14:textId="25C7F681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4840ECB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938391F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154A46D0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15EDF1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3561855" w14:textId="530209A3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Зуммер, 80дБ, черный, 24V AC/DC, IP40, пластик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8F0505D" w14:textId="66616FBC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MT22-FM24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647F7AC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1F54CEF" w14:textId="1116E965" w:rsidR="006534D3" w:rsidRPr="00781A1A" w:rsidRDefault="006534D3" w:rsidP="006534D3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meyertec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569A8" w14:textId="41830E78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031D08" w14:textId="2C72AFC4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F7DB54B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4A0BB9D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15F105DD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8B45B2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FD96FB" w14:textId="374CABF8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Кнопка управления D8-11 d=22мм 1NO+1NC черная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595E271" w14:textId="7F2E6B4F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BBT30-11-3-22-K02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21CD8ED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7BAC7B4" w14:textId="5C1761D6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C026E" w14:textId="173FF76E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461F15" w14:textId="0F98A198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62362D6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6938F65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347B73D1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A7A9F9D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lastRenderedPageBreak/>
              <w:t>33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D4A29F2" w14:textId="17B238F2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Модуль резервирования 20А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137EF93" w14:textId="37179E0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DPSRED20A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9EE98E5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16C4F66" w14:textId="466D29C3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2EDD75" w14:textId="2FF93833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F2D6CD" w14:textId="68941BE0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A2755B4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20FD56D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4ED3F635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F16DBC3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AF9B995" w14:textId="0FB71D38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Сигнальный индикатор со встроенным диодом 220В, красный 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95158C7" w14:textId="406DE76E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ALIL1L220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0C7A75A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66C1877" w14:textId="7D2AE6AD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34EDE" w14:textId="4BE33336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578FC" w14:textId="6C4AB505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89F2952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D011D76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2D5D9AFB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992DE4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382471C" w14:textId="640CF5B6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Сигнальный индикатор со встроенным диодом 220В, зеленый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7EF01B8" w14:textId="578327A4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ALIL2L220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721D61F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8203AC7" w14:textId="2F1B1980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7BC421" w14:textId="5AB40F45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1FE5AE" w14:textId="3BDE2511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CBB06D3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E01927D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580AF4A0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B0F534A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5FB425C" w14:textId="2965CA02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Панель оператора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32D7C4A" w14:textId="3F057B13" w:rsidR="006534D3" w:rsidRPr="00781A1A" w:rsidRDefault="006534D3" w:rsidP="006534D3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Weintek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cMT2128X, 12.1″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3061DEA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CB67D96" w14:textId="5346CB80" w:rsidR="006534D3" w:rsidRPr="00781A1A" w:rsidRDefault="006534D3" w:rsidP="006534D3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Weintek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FCCCB0" w14:textId="52920414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457D0B" w14:textId="68906BBF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4DAC146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7356FB2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44682255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7578CCC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C12C73" w14:textId="0DF2E3E4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Карта мониторинга IC-RS232/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Dry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contacts</w:t>
            </w:r>
            <w:proofErr w:type="spellEnd"/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D31669" w14:textId="14B4481C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IC-RS232/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Dry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contacts</w:t>
            </w:r>
            <w:proofErr w:type="spellEnd"/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A0FA3CB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50B8114" w14:textId="2EE9D5F5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3D068" w14:textId="3A7BDC3C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EEE16" w14:textId="3205E63D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640A6B1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947D94D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54A3BA4E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9F9FC08" w14:textId="777777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646A0FD" w14:textId="08B0004D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Онлайн ИБП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 xml:space="preserve">   (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 xml:space="preserve">3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кВА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/ 2,7 кВт)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E9ADAD5" w14:textId="514392C1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SR1103L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5C9FDD0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11AE5A2" w14:textId="711F4E51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E86639" w14:textId="4BE86696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A66189" w14:textId="7CB44278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6F8B3E3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E19F39D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67C09D6C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82F2E3C" w14:textId="77777777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50D7CDA" w14:textId="4D67BECF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Комплект для монтажа в стойку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17B94DB" w14:textId="1E876EA6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D0A7158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4AB2A5C" w14:textId="4A9748CA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85131D" w14:textId="5B1DB24C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B3DF1" w14:textId="755393E3" w:rsidR="006534D3" w:rsidRPr="00781A1A" w:rsidRDefault="00C54BD0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4C40A70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FD133E5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24414B81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3643224" w14:textId="77777777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5E47D3A" w14:textId="15FA239E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Батарейный модуль 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9A4CDFE" w14:textId="6BCA110A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BMR-96-09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27F84C1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114C724" w14:textId="15565A8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28808E" w14:textId="017BB68D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D87E35" w14:textId="46412500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56EA10D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0255BD8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604CAC81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7FA6C20" w14:textId="77777777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1306C7" w14:textId="133AB99E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Промышленный гигабитный SFP трансивер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F7E393" w14:textId="5794ECB6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N2010-IGMSX850-055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9E24BBA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98009CB" w14:textId="34D9757D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0487D0" w14:textId="786A0256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DB12F3" w14:textId="168E3FF1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772CCB1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A238908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3EF5D320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882BE55" w14:textId="77777777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ACCAB2E" w14:textId="38992B64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Коммутатор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8CFD78F" w14:textId="2EB6B2A6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N2100-4SFP24T-P5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88D463E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ECC8253" w14:textId="77978FFA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0A722" w14:textId="74B66479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089C4B" w14:textId="7BC47139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F60B407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BE72EA9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2739F1EF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7B14245" w14:textId="77777777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648547D" w14:textId="6DBD56EE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Интерфейсный модуль электромеханического реле 6А; 24В AC/DC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FDE3053" w14:textId="5030FF33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38.51.7.024.0050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9F0D618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7520698" w14:textId="2500DBCF" w:rsidR="006534D3" w:rsidRPr="00781A1A" w:rsidRDefault="006534D3" w:rsidP="006534D3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Finder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D3F80C" w14:textId="0ECA05F5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F9D87" w14:textId="51AFF1BD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460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3AB3495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A0D31BD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27FD02B8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503223B" w14:textId="77777777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4452B6B" w14:textId="5EA01478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Клемма винтовая проходная, 2.5 мм², серая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C9F769F" w14:textId="6F4E80E7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scr-ut-2,5-g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C9687EE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5E98AF4" w14:textId="6EED1B4E" w:rsidR="006534D3" w:rsidRPr="00781A1A" w:rsidRDefault="006534D3" w:rsidP="006534D3">
            <w:pPr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EKF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849626" w14:textId="647883BA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80EBAD" w14:textId="1F515FB0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1117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4DE0458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4597C28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5C5F92B1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05E0DCF" w14:textId="77777777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344842F" w14:textId="631A3DDB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Короб перфорированный, серый RL6 60x60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68FCB94" w14:textId="7655E097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01108RL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581B1B4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B8AFE0F" w14:textId="4FEDB4C4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18415" w14:textId="4A2AB79D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74CC34" w14:textId="2DFBD303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5CAD808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1CE8F63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0796DB03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98B8650" w14:textId="77777777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8AC881F" w14:textId="30771C61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Короб перфорированный, серый RL6 40x60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DEEFE07" w14:textId="616517CC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01107RL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4943A8C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596C4D5" w14:textId="563DB7A3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09ED28" w14:textId="5328BCED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DBDFD6" w14:textId="4AC87453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D26F972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B3C690C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4EB00113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15CBA10" w14:textId="77777777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1D5AC597" w14:textId="2F9205AF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Провод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ПуГВнг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1х0,75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E5AFA29" w14:textId="24472CE9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33BDB99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6A645B37" w14:textId="77506325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0C36A2" w14:textId="170076F3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89CAD" w14:textId="3659D1D4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BBF58AF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6BA287D" w14:textId="77777777" w:rsidR="006534D3" w:rsidRPr="00781A1A" w:rsidRDefault="006534D3" w:rsidP="006534D3">
            <w:pPr>
              <w:pStyle w:val="34ff6"/>
            </w:pPr>
          </w:p>
        </w:tc>
      </w:tr>
      <w:tr w:rsidR="006534D3" w14:paraId="59384FC7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126228C" w14:textId="77777777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F083D3C" w14:textId="6B098815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Провод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ПуГВнг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1х2,5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A22019C" w14:textId="5FB709C8" w:rsidR="006534D3" w:rsidRPr="00781A1A" w:rsidRDefault="006534D3" w:rsidP="006534D3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5A49D35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572FC46F" w14:textId="05AEB677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8FA96B" w14:textId="3B339154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635892" w14:textId="781D0B3C" w:rsidR="006534D3" w:rsidRPr="00781A1A" w:rsidRDefault="006534D3" w:rsidP="006534D3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649A5B1" w14:textId="77777777" w:rsidR="006534D3" w:rsidRPr="00781A1A" w:rsidRDefault="006534D3" w:rsidP="006534D3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2664A2B" w14:textId="77777777" w:rsidR="006534D3" w:rsidRPr="00781A1A" w:rsidRDefault="006534D3" w:rsidP="006534D3">
            <w:pPr>
              <w:pStyle w:val="34ff6"/>
            </w:pPr>
          </w:p>
        </w:tc>
      </w:tr>
      <w:tr w:rsidR="00C54BD0" w14:paraId="79A58E09" w14:textId="77777777" w:rsidTr="0097124E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C926C6D" w14:textId="544A5A55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085652AD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Шина медная 3Х20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72AE7419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29A8E2F3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4F1749E3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7A597D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C7E9F3" w14:textId="761B1F74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366EB71" w14:textId="77777777" w:rsidR="00C54BD0" w:rsidRPr="00781A1A" w:rsidRDefault="00C54BD0" w:rsidP="0097124E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E631190" w14:textId="77777777" w:rsidR="00C54BD0" w:rsidRPr="00781A1A" w:rsidRDefault="00C54BD0" w:rsidP="0097124E">
            <w:pPr>
              <w:pStyle w:val="34ff6"/>
            </w:pPr>
          </w:p>
        </w:tc>
      </w:tr>
      <w:tr w:rsidR="00C54BD0" w14:paraId="438D50C2" w14:textId="77777777" w:rsidTr="0097124E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F46EF78" w14:textId="2ADF8BA2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F5DC6B4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Изолятор SM35 (М8) силовой с болтом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0B9CC7C0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18A7DADB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A83CFAF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35B65" w14:textId="77777777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95FE0B" w14:textId="7EF31ABC" w:rsidR="00C54BD0" w:rsidRPr="00781A1A" w:rsidRDefault="00C54BD0" w:rsidP="0097124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73FC95C" w14:textId="77777777" w:rsidR="00C54BD0" w:rsidRPr="00781A1A" w:rsidRDefault="00C54BD0" w:rsidP="0097124E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51C8E56" w14:textId="77777777" w:rsidR="00C54BD0" w:rsidRPr="00781A1A" w:rsidRDefault="00C54BD0" w:rsidP="0097124E">
            <w:pPr>
              <w:pStyle w:val="34ff6"/>
            </w:pPr>
          </w:p>
        </w:tc>
      </w:tr>
      <w:tr w:rsidR="00DA255B" w14:paraId="05D0FB09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8E6F5C5" w14:textId="6D5AE46D" w:rsidR="00DA255B" w:rsidRPr="00781A1A" w:rsidRDefault="00C54BD0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51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5F6F529E" w14:textId="77777777" w:rsidR="00DA255B" w:rsidRPr="00781A1A" w:rsidRDefault="00DA255B" w:rsidP="00DA255B">
            <w:pPr>
              <w:pStyle w:val="34ff6"/>
              <w:rPr>
                <w:b/>
                <w:bCs/>
                <w:color w:val="000000"/>
                <w:sz w:val="22"/>
                <w:szCs w:val="22"/>
              </w:rPr>
            </w:pPr>
            <w:r w:rsidRPr="00781A1A">
              <w:rPr>
                <w:b/>
                <w:bCs/>
                <w:color w:val="000000"/>
                <w:sz w:val="24"/>
                <w:szCs w:val="24"/>
              </w:rPr>
              <w:t>Контроллерные сборки ТРЭИ в составе: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4CC15F40" w14:textId="7777777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16FEAA6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D89B853" w14:textId="1FBB10D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НПФ "КРУГ"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710FB6" w14:textId="7777777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47E80" w14:textId="7777777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B25D5FA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58EE415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53A92624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3B300F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2AF743C" w14:textId="2D20445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Соединитель 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00AF1E5" w14:textId="3F3DE41E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CSB-1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EEEBEB2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816B112" w14:textId="02D9CCC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93C381" w14:textId="34CD58D3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BFD5AD" w14:textId="4897827C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6,00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E750EF6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BCBC749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0FAD0F6D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B291F34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39EC57E" w14:textId="7513C72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Кабель соединения каркасов 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D0B1DB5" w14:textId="1573C68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C401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E7F85AA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37AD97" w14:textId="7689AD6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B43BD" w14:textId="6956E82E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3260E1" w14:textId="59BD961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2BB92EB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10032E3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3E77B370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D357DB8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824F3BC" w14:textId="77C72DE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резервирования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CA71864" w14:textId="62CD5E7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CUTP-1R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15F6470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39CC154" w14:textId="2F9C3779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B18689" w14:textId="499E1392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8324F8" w14:textId="4E88CF8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A2DE07D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D09DD33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4CDE11AA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12B9539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00874C3" w14:textId="07025A4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резервирования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F743A7F" w14:textId="4D05AAE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CUTP-1G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8F51C49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E4B09FD" w14:textId="6EC3A0E2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CB1736" w14:textId="314530B1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464677" w14:textId="63D02D58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C0A0086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6C2DE7D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647872C3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E587FB2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427C0CF" w14:textId="775F44CB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для соединения панелей и модулей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41C8377" w14:textId="33EE20A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CIDC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4EC43E5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6F595F7" w14:textId="765271F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86DC41" w14:textId="7244C21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C73F1" w14:textId="29B9E96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EB8C595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180C7A9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406B4529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BD790E8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7DF0DF8" w14:textId="058CA88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для соединения панелей и модулей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32795F8" w14:textId="5C51E0A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CIDCS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0B131C0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8CE4062" w14:textId="2BAD6DC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8BAD6" w14:textId="085C101D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744A72" w14:textId="72ABB36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17,00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358B710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D73D97C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0D91EEF4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E490AF0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3357940" w14:textId="36C2F7E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Каркас CR6 MR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5793AA2" w14:textId="14AADB88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CR6 MR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6CB1D0B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925DE5A" w14:textId="03A1FDB1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CFF4BD" w14:textId="7EAB2B8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CF2E4" w14:textId="5FDA5C2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D2EF4F6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D785CED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205C0199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288CE0C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555802B" w14:textId="20E073B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Каркас CR6 IOR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C22DB57" w14:textId="38396A7B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CR6 IOR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045A41F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B61B7E" w14:textId="445F942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498FA1" w14:textId="626D9E1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8120C" w14:textId="63F6070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27901D2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7479640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1F7E10CA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4B61716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8A06BED" w14:textId="363422FE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Коммутатор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D594123" w14:textId="76015672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S304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4248D9F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959BF31" w14:textId="34244713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0877A4" w14:textId="739A917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E2BB4E" w14:textId="6F5911B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33841F4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0470455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3E9A2235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56DC0A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944507D" w14:textId="371A0469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Сервер 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CD0919E" w14:textId="23176822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S343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86F3BCF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E562CC4" w14:textId="03ED337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0060BA" w14:textId="40336ED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8B8D6B" w14:textId="0CB6440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CBD3782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20756D0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4830AF5D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A1F3162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9B6462E" w14:textId="02A5F56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Терминальная панель дискретного ввода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0AF3AC9" w14:textId="1887CBB9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TP-D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D6F1653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9B837CE" w14:textId="1A5B10F3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1C8E1" w14:textId="2490206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C440EB" w14:textId="31CEDB73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4FB67C4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BC88F5D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730E44A7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EC44EB1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C0B8FDB" w14:textId="7369B29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Терминальная панель дискретного вывода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29A76D7" w14:textId="2034232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TP-О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ACDC502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30BD2B1" w14:textId="22DC037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9EAF89" w14:textId="390318E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C0EF70" w14:textId="2AE51208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6,00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DAE7F44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A553CE7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4263BA49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56CB99A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lastRenderedPageBreak/>
              <w:t>13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718F108" w14:textId="71D7BDE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Универсальные терминальные панели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2E3A090" w14:textId="282E60B1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TP-U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1939A4B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692EAE4" w14:textId="3E78F75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49F6C9" w14:textId="6903585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8D46B6" w14:textId="72FA0DD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17,00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BDE9376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4CC0836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2CF18E70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6EE64FB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2A4983A" w14:textId="36AD9BF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Заглушка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F708E88" w14:textId="4F5C61E8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FP-04R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C18F0B8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3D79040" w14:textId="1DDB4113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C58CB6" w14:textId="0D61834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B41B6D" w14:textId="2480AD3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5,00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08D0170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C7CDB31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777A3517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9F23BE6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CF0BEE5" w14:textId="6F5E814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Модуль аналогового ввода тока и напряжения с изолированными каналами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D836F3" w14:textId="655E029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M1234A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3C0E784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A7E6156" w14:textId="5AA273F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68E46C" w14:textId="5DCB5182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100EAD" w14:textId="72AD82E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17,00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F0FDE09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EC5DB48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25798D7C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653AEB0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3616F2D" w14:textId="291F673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Модули дискретного ввода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BF2F7FF" w14:textId="75E9E08C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M1252D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320EC25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11020AF" w14:textId="20260EDC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C299DD" w14:textId="09F8DB7B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958747" w14:textId="081C7C9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973A062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3DCB786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3824048A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335A6E9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C5122D1" w14:textId="5ECA3C1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Модули дискретного вывода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FB19486" w14:textId="4E73310D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M1251O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A9BC865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563C439" w14:textId="1AA4A45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6BB060" w14:textId="2EF230E9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5A1B7B" w14:textId="0B20D69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6,00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8DD17E5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4EAA0B5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014136D4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8CEF23B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62FA1F2" w14:textId="54325D71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Модуль аналогового ввода температуры и сопротивления с изолированными каналами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C647298" w14:textId="0E0FC79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M1231TR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48CF51A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EA3D603" w14:textId="076D4F5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561CC3" w14:textId="6D0E9068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9A3F5A" w14:textId="01AB9ABB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07D49B8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181F282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6B0A76B9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E10F13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E0C1E3F" w14:textId="38A1E818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Программируемый модуль ПЛК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1F15418" w14:textId="79E760AD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M1201Е-0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233E447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C93D2D" w14:textId="6B9D836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3CC8D5" w14:textId="08A1F3D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F152FF" w14:textId="396C6D8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509BC48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188E01D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35F272F3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36B77D7" w14:textId="548CEC22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CE16D16" w14:textId="3C74C9D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ПО контроллера (СРВК) для ОС LINUX (количество точек ввода/вывода до 2000) Модули: Проф-1 с «горячим» резервированием процессоров на 1-ом контроллере (TM-канал, модуль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межконтроллерного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обмена УСО), резервирование сети, драйвер протокола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ModBus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RTU (сервер/клиент), драйвер протокола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ModBus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TСР (сервер/клиент), OPC UA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F22DA1A" w14:textId="676FA2F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716140E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50C1343" w14:textId="0FB27743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НПФ "КРУГ"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BB155" w14:textId="4C96070D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DEC1FF" w14:textId="3299630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9C555B7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2760D8B" w14:textId="77777777" w:rsidR="00DA255B" w:rsidRPr="00781A1A" w:rsidRDefault="00DA255B" w:rsidP="00DA255B">
            <w:pPr>
              <w:pStyle w:val="34ff6"/>
            </w:pPr>
          </w:p>
        </w:tc>
      </w:tr>
      <w:tr w:rsidR="0092637A" w14:paraId="596E5682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E677067" w14:textId="5BEE4409" w:rsidR="0092637A" w:rsidRPr="00781A1A" w:rsidRDefault="0092637A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14FE567" w14:textId="72DE63AA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Прикладное программное обеспечение АСУТП для ПЛК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1206CEB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3FF5EAB" w14:textId="77777777" w:rsidR="0092637A" w:rsidRPr="00781A1A" w:rsidRDefault="0092637A" w:rsidP="00593A9E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6DFA427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96ACC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72ECE5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5F716C3" w14:textId="77777777" w:rsidR="0092637A" w:rsidRPr="00781A1A" w:rsidRDefault="0092637A" w:rsidP="00593A9E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330FD33" w14:textId="77777777" w:rsidR="0092637A" w:rsidRPr="00781A1A" w:rsidRDefault="0092637A" w:rsidP="00593A9E">
            <w:pPr>
              <w:pStyle w:val="34ff6"/>
            </w:pPr>
          </w:p>
        </w:tc>
      </w:tr>
      <w:tr w:rsidR="00DA255B" w:rsidRPr="00480946" w14:paraId="366C2165" w14:textId="77777777" w:rsidTr="00CB152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C944A82" w14:textId="77777777" w:rsidR="00DA255B" w:rsidRPr="00B007FF" w:rsidRDefault="00DA255B" w:rsidP="00CB152A">
            <w:pPr>
              <w:pStyle w:val="34ff6"/>
              <w:rPr>
                <w:b/>
                <w:bCs/>
                <w:sz w:val="28"/>
                <w:szCs w:val="28"/>
              </w:rPr>
            </w:pPr>
            <w:r w:rsidRPr="00B007FF">
              <w:rPr>
                <w:b/>
                <w:bCs/>
                <w:sz w:val="28"/>
                <w:szCs w:val="28"/>
              </w:rPr>
              <w:fldChar w:fldCharType="begin"/>
            </w:r>
            <w:r w:rsidRPr="00B007FF">
              <w:rPr>
                <w:b/>
                <w:bCs/>
                <w:sz w:val="28"/>
                <w:szCs w:val="28"/>
              </w:rPr>
              <w:instrText xml:space="preserve"> AUTONUM  \* Arabic \s " " </w:instrText>
            </w:r>
            <w:r w:rsidRPr="00B007FF">
              <w:rPr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5FFB4A52" w14:textId="3EF815C0" w:rsidR="00DA255B" w:rsidRPr="00781A1A" w:rsidRDefault="00DA255B" w:rsidP="00CB152A">
            <w:pPr>
              <w:pStyle w:val="34ff6"/>
              <w:rPr>
                <w:b/>
                <w:bCs/>
                <w:sz w:val="28"/>
                <w:szCs w:val="28"/>
              </w:rPr>
            </w:pPr>
            <w:r w:rsidRPr="00781A1A">
              <w:rPr>
                <w:b/>
                <w:bCs/>
                <w:sz w:val="28"/>
                <w:szCs w:val="28"/>
              </w:rPr>
              <w:t>Шкаф АСУ НАБ в составе: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14:paraId="465F25FF" w14:textId="77777777" w:rsidR="00DA255B" w:rsidRPr="00781A1A" w:rsidRDefault="00DA255B" w:rsidP="00DA255B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4B418B4A" w14:textId="77777777" w:rsidR="00DA255B" w:rsidRPr="00781A1A" w:rsidRDefault="00DA255B" w:rsidP="00DA255B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C89860D" w14:textId="77777777" w:rsidR="00DA255B" w:rsidRPr="00781A1A" w:rsidRDefault="00DA255B" w:rsidP="00DA255B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1133" w:type="dxa"/>
            <w:vAlign w:val="center"/>
          </w:tcPr>
          <w:p w14:paraId="32E87757" w14:textId="6FDF4667" w:rsidR="00DA255B" w:rsidRPr="00781A1A" w:rsidRDefault="00DA255B" w:rsidP="00DA255B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B371D8C" w14:textId="1C6D361F" w:rsidR="00DA255B" w:rsidRPr="00781A1A" w:rsidRDefault="00DA255B" w:rsidP="00DA255B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C754EA4" w14:textId="55D94672" w:rsidR="00DA255B" w:rsidRPr="00781A1A" w:rsidRDefault="00BE0FB0" w:rsidP="00DA255B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≈ 310 (оценочно)</w:t>
            </w:r>
          </w:p>
        </w:tc>
        <w:tc>
          <w:tcPr>
            <w:tcW w:w="2160" w:type="dxa"/>
          </w:tcPr>
          <w:p w14:paraId="2B56A7B2" w14:textId="77777777" w:rsidR="00DA255B" w:rsidRPr="00781A1A" w:rsidRDefault="00DA255B" w:rsidP="00DA255B">
            <w:pPr>
              <w:pStyle w:val="34ff6"/>
              <w:rPr>
                <w:sz w:val="22"/>
                <w:szCs w:val="22"/>
              </w:rPr>
            </w:pPr>
          </w:p>
        </w:tc>
      </w:tr>
      <w:tr w:rsidR="005B311A" w14:paraId="2109C86B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6D49EF56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486FB9AB" w14:textId="03AE616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Стойки вертикальные, для шкафов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nCQE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высотой 2000 мм, 4 шт. RAL7035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1329FAE" w14:textId="04A677AB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R5NKMN20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E247F6D" w14:textId="01497E44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9392854" w14:textId="200D4BD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10CCF88C" w14:textId="254AA6FD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267BC69" w14:textId="40BFE690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00B3C40E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0B74F5E3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197B4F6E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0F5A6806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A5555AB" w14:textId="1A276E20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Комплект, крыша и основание, для шкафов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nCQE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>, 600 x 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56C45065" w14:textId="40E432F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R5NKTB66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44D1346" w14:textId="0D833C11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BE94370" w14:textId="78F7D976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1ECD05D1" w14:textId="7F516473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A64EC82" w14:textId="1D604E46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CD1F8F0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2E47F47E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66261EA4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AA2F7A5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49032FC3" w14:textId="61002CA5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Дверь сплошная для шкафов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ВхШ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2000х600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A4C15DF" w14:textId="2C247C18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R5NCPE2060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73EFD12B" w14:textId="0EB966CF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238518F" w14:textId="02685ED1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559DCD5D" w14:textId="36D775B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1DC50A3" w14:textId="6FC7215E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1C0E4D9E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6BC4560D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36405451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F726566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42A8E281" w14:textId="13E57A7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Панели боковые для шкафов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2000х600 мм, комплект 2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40650A5" w14:textId="21D2FB6B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R5NLE2062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150A55A" w14:textId="3603F5D6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DE45E9C" w14:textId="4691F37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D0E7C9B" w14:textId="2556FDC5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FCF42EA" w14:textId="0E5D8A3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D46E78C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142DA5DA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5F5D4B12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CEF8323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B86BC24" w14:textId="11C5CB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Плата </w:t>
            </w:r>
            <w:r w:rsidR="00CB152A" w:rsidRPr="00781A1A">
              <w:rPr>
                <w:color w:val="000000"/>
                <w:sz w:val="22"/>
                <w:szCs w:val="22"/>
              </w:rPr>
              <w:t>монтажная для</w:t>
            </w:r>
            <w:r w:rsidRPr="00781A1A">
              <w:rPr>
                <w:color w:val="000000"/>
                <w:sz w:val="22"/>
                <w:szCs w:val="22"/>
              </w:rPr>
              <w:t xml:space="preserve"> шкафов CQE N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ВхШ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 x 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2AEC9688" w14:textId="22036990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R5NPCE2060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5157B726" w14:textId="77F583F0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D19FB2E" w14:textId="6E8BE9C3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58C5ED66" w14:textId="1BB543A8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C314C27" w14:textId="285B62DB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A4355CD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143F66F4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1C6187DB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1915E6BB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8414AB4" w14:textId="2B21C4AC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 угловых элементов с пластиковыми заглушками, В =100 мм, 1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кмп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= 4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BDBD31F" w14:textId="3B5A62D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R5NBP01B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3B3F56A8" w14:textId="158F0C88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07EC3165" w14:textId="5BE464F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0B2F9250" w14:textId="3C6001B5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B0CB764" w14:textId="6F3E311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1E4573C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5FF385D1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2C833B0B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64A5A9BC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426D6E95" w14:textId="281977E8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 панелей цоколя, Ш/Г=600 мм, В=100 мм, 1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кмп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= 2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B38296F" w14:textId="1AABF9F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R5NFPB60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349A8953" w14:textId="52A1A849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79314B0" w14:textId="100B5E6E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508D6E1E" w14:textId="1BB0564C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CC647FE" w14:textId="1F794428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DC4C5F9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40EBAE1C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4A57A1A6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417CEACA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0482065" w14:textId="6843E406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Рейка боковая, широкая, для шкафов CQE глубиной 600 мм, 1 упаковка - 4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A0FBACE" w14:textId="133F6935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R5NPDL600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87E2AE7" w14:textId="02B3C16B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4B40D75A" w14:textId="09EA15D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11928611" w14:textId="0C8D763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D2E0302" w14:textId="470D6B7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9362C7C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1E5552D6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3416B851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1EE14934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43C218F2" w14:textId="6BDB53B4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Уплотнитель для ввода кабеля для шкафов CQE &amp; CQE N, Ш=600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843D994" w14:textId="6BF8688E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R5NFPC600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2DFEB831" w14:textId="33D00453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1FECF6D6" w14:textId="717F8AF1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0C62AB6" w14:textId="1C36BFB9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D616016" w14:textId="0E0DC508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0BAFE8EA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7686FFF8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1A201233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66A9D291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BFFE809" w14:textId="024361A4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Рым-болты, М12, 1 упаковка - 4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3754F33" w14:textId="6396CB0B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R5A33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66C3EA2" w14:textId="2AF85D4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01AB7DEF" w14:textId="4C77D08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B0AEC54" w14:textId="204504F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D191654" w14:textId="383832AC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67A6DC2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41D16BC4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3C8279DF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B66F9C1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888490B" w14:textId="6F1D4538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Ограничитель угла открытия двери, 90 градусов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3F66DC00" w14:textId="7135C9D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R5RAE02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812BDE5" w14:textId="378D9DBE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320BE87D" w14:textId="66F21BED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0DE2C547" w14:textId="08F061FD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FB6DB4E" w14:textId="5E1CB77E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508271D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14D14CF8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68C428C9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48A2731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30E7211" w14:textId="60E1817F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Концевой выключатель с двумя контактами, нормально открытый + нормально закрытый (NO+NC). Исполнение с кнопкой.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C3AEC57" w14:textId="7E97C18E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R5MC101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B898A50" w14:textId="1EE96E3B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68C0E8E" w14:textId="55DECF9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76174236" w14:textId="0FD4D5F6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5540FB8" w14:textId="5257F83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4EBFAA8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5BFBDFC3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431FC183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485D84E8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46C0829C" w14:textId="79232E4E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Стойка верт. для уст.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внутр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панелй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В=2000 1кмп=2шт. RAM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power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25F7BB4" w14:textId="0410D66B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R5TE20M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4198ADA" w14:textId="14FE8451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2F0743B" w14:textId="01F2553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3DA7EDA0" w14:textId="1C74686C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E53E611" w14:textId="1E995734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3AE1D4D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69A6E804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12F39801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44F932F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BCE4EAF" w14:textId="687FFB6E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Полка дверная для корпусов CQE &amp; CQE N, Ш=600 мм RAM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block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4AD7CE5" w14:textId="21A62B5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R5NRL600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E9D37A1" w14:textId="7ED8B9DC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06BFE8C" w14:textId="6AA6D526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A10F96E" w14:textId="0726E1A1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83DD01F" w14:textId="2073DACD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666602F6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728C7F11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464FAF8A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61B1656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834AF04" w14:textId="08FDF6DC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Карман для документов пластиковый для корпусов CQE &amp;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ШхВхГ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222х230х30 мм RAM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block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82B1B20" w14:textId="5CEADF44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R5A32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8BC590A" w14:textId="39840E84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CB0BA3B" w14:textId="67CB2E96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2E57554" w14:textId="325CFC00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7D2CFC9" w14:textId="0D2FAE5E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D7A3BAB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654FED4E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332666E5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A0E11AD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lastRenderedPageBreak/>
              <w:t>16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8C9242B" w14:textId="0BA139FB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Светильник светодиодный линейный ДБО 3001 4Вт 4000K IP20 311мм пластик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277D4516" w14:textId="21FE0CD4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LDBO0-3001-4-4000-K01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BD03111" w14:textId="2A3EF6CF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4CF70502" w14:textId="2E05DBBB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3B880188" w14:textId="098B381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BAF9625" w14:textId="46B2B9A9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A1FFE2E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4867048D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0A16FA1A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63463894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7F57A5B" w14:textId="5F9FCA90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Автоматический выключатель 2П 16А 6кА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3F63C0D0" w14:textId="5931EF4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AR-M06N-2-C016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70E8B78A" w14:textId="6BB5DC85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AD60A04" w14:textId="521CB803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704B100B" w14:textId="0DFB8EE3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AB378F9" w14:textId="0E726AD0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234AF6B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5A3A4FDF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64C74F6F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E8573FD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50BF81C2" w14:textId="5D5568C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Автоматический выключатель 1П 6А 4,5кА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5DE1C8F0" w14:textId="252BBFCF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MVA20-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1-006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>-C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39E69ABF" w14:textId="1A6A2B0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ECB5904" w14:textId="3F08CC4B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3A22E12B" w14:textId="6C72DEFD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7250BFB" w14:textId="1CD36EC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13498277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061EC063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7F3A7DAC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4D3F3B60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DD5BADA" w14:textId="3509B853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Блок питания "ECO POWER", однофазный, 75Вт, 24В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5B6E0307" w14:textId="49C3CC36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DPSL075W24V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26770879" w14:textId="777DFD91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3F8CD722" w14:textId="38B7CE11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192610A4" w14:textId="622F4713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4591C86" w14:textId="3FEECFD4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9A81C51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51532EE2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40560249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01F42D11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F71A924" w14:textId="2621D7C6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Блок питания "MODULAR POWER", однофазный, 15Вт, 0.6А, 24В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67273E5" w14:textId="1BEFD68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XCSD1015W024VAA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3FD4C9F2" w14:textId="5B061F0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15413C4" w14:textId="022A3B3D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718731A6" w14:textId="08EE451F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A889946" w14:textId="69D6317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156D08E5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12FAF357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28728E4E" w14:textId="77777777" w:rsidTr="005F2803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EA26E68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87254FC" w14:textId="1385261C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Блок питания "ECO POWER", однофазный, 240Вт, 10А, 24В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55333325" w14:textId="6FF3558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DPSL240W24V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283DE5FD" w14:textId="65257E40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9ACE2B0" w14:textId="639B263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8817A97" w14:textId="76362DDE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A48C7FA" w14:textId="3C749EE8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52C827C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</w:tcPr>
          <w:p w14:paraId="37969F85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53E1F080" w14:textId="77777777" w:rsidTr="005F2803">
        <w:tc>
          <w:tcPr>
            <w:tcW w:w="1242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DCA09C5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7377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AE5B6B0" w14:textId="12766DFC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Вентиляционная решетка с фильтром RF 112x112 мм, IP54</w:t>
            </w:r>
          </w:p>
        </w:tc>
        <w:tc>
          <w:tcPr>
            <w:tcW w:w="340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99E5BE6" w14:textId="3A8D0756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R5RF08</w:t>
            </w:r>
          </w:p>
        </w:tc>
        <w:tc>
          <w:tcPr>
            <w:tcW w:w="1988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B3857DB" w14:textId="4F5F3726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B8F231C" w14:textId="565D2B1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bottom w:val="single" w:sz="4" w:space="0" w:color="auto"/>
            </w:tcBorders>
            <w:vAlign w:val="center"/>
          </w:tcPr>
          <w:p w14:paraId="0D42A5A4" w14:textId="34023E6B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50D94E75" w14:textId="7C8D0D5D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BA3BC17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1373932D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28010F0F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DD43F76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9346FD" w14:textId="6E40797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Вентилятор с фильтром RV 10/12 м3/ч, 230 В, 112x112 мм, IP54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7174FCC" w14:textId="5D497F63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R5RV08230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45D108F" w14:textId="67A8E981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1513AC8" w14:textId="300D7B7D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48D5D0" w14:textId="65F21C5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3F4728" w14:textId="5C900169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B99A505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05C8256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0B149FE5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AB88FE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EB34A40" w14:textId="171833B0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Розетка РАр10-3-ОПс заземлением на DIN-рейку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F3421CA" w14:textId="512C6D2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MRD10-16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E01001F" w14:textId="3064B601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76E98E0" w14:textId="01389751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EBADA2" w14:textId="6D347D5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0D4AE" w14:textId="1028FB89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79BCCDD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F0EEFDC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17E37AA5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146C6EB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349FE17" w14:textId="06D4B443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Термостат NO (охлаждение) на DIN-рейку 10А 230В IP20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8A56E3B" w14:textId="041763F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TNO10M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D8297EB" w14:textId="1062A5D1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60ACB9D" w14:textId="51A921BB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EKF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323D8C" w14:textId="216B5D90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6FF2D5" w14:textId="71B08075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AC3C073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2BAEB59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2B0A8434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CE4C018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EAA1C61" w14:textId="27BDA1A4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Зуммер, 80дБ, черный, 24V AC/DC, IP40, пластик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F0F8FE7" w14:textId="57760A1F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MT22-FM24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3106284" w14:textId="666F2B5D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6A03461" w14:textId="069A6750" w:rsidR="005B311A" w:rsidRPr="00781A1A" w:rsidRDefault="005B311A" w:rsidP="005B311A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meyertec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061939" w14:textId="7A882C3D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026B16" w14:textId="4B04570E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BD2FA7D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7E082E5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49FDF5D3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D7E7FC7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8F8DAAD" w14:textId="23B30C7B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Кнопка управления D8-11 d=22мм 1NO+1NC черная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DE9C91B" w14:textId="402F38F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BBT30-11-3-22-K02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CD4FBBC" w14:textId="6EA87500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1CA167E" w14:textId="68475B80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CDA648" w14:textId="441C9D3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0EF12" w14:textId="643C380E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3907A59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8B2AF5B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6FB22408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ECC693C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EDE482" w14:textId="2D94AE93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Модуль резервирования 20А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B643488" w14:textId="0468D68D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DPSRED20A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E400F10" w14:textId="44FBA40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A8EA17E" w14:textId="2EBF6F29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D63FF5" w14:textId="51CF97D5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606409" w14:textId="486286C1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6EA726E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B34B28A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01B279D4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01D4730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E40AEB7" w14:textId="1CBF6E13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Сигнальный индикатор со встроенным диодом 220В, зеленый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27B77C0" w14:textId="3A4E3AE8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ALIL2L220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5ADCF5A" w14:textId="6636B883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7F877ED" w14:textId="37BB0BF8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1D9CD5" w14:textId="24CC3FCF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167A22" w14:textId="2CA84EED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A5853A0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98D02D6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074BC36A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6F86254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E0FFB7" w14:textId="7594CA55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Сигнальный индикатор со встроенным диодом 220В, красный 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FBF0019" w14:textId="23727CB9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ALIL1L220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739939" w14:textId="7A279813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6C9E6E4" w14:textId="55BBD18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AB81BB" w14:textId="3A839EE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9CD906" w14:textId="6848041E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C3E78D9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3AEE31E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672F0CF5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0947C9C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B7D2641" w14:textId="59032811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Панель оператора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3168EF" w14:textId="4C3E596C" w:rsidR="005B311A" w:rsidRPr="00781A1A" w:rsidRDefault="005B311A" w:rsidP="005B311A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Weintek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cMT2128X, 12.1″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1939A4C" w14:textId="0EF95E74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6935103" w14:textId="68A0823E" w:rsidR="005B311A" w:rsidRPr="00781A1A" w:rsidRDefault="005B311A" w:rsidP="005B311A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Weintek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97E684" w14:textId="45F99DB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730456" w14:textId="5F7CF340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97A1B6D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C7B09AE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20367906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3110E6A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062B235" w14:textId="63C7F60D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Карта мониторинга IC-RS232/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Dry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contacts</w:t>
            </w:r>
            <w:proofErr w:type="spellEnd"/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55B497C" w14:textId="29E368E0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IC-RS232/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Dry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contacts</w:t>
            </w:r>
            <w:proofErr w:type="spellEnd"/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A1EF6A9" w14:textId="143B2295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0E9785A" w14:textId="15188A55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BAEF0E" w14:textId="124C074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71EE89" w14:textId="24A83C9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2D8E0C1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532FD91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3D7F67FE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4CDA163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FB5345F" w14:textId="2320B59C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Онлайн ИБП</w:t>
            </w:r>
            <w:r w:rsidR="00CB152A" w:rsidRPr="00781A1A">
              <w:rPr>
                <w:color w:val="000000"/>
                <w:sz w:val="22"/>
                <w:szCs w:val="22"/>
              </w:rPr>
              <w:t xml:space="preserve"> (</w:t>
            </w:r>
            <w:r w:rsidRPr="00781A1A">
              <w:rPr>
                <w:color w:val="000000"/>
                <w:sz w:val="22"/>
                <w:szCs w:val="22"/>
              </w:rPr>
              <w:t xml:space="preserve">3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кВА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/ 2,7 кВт)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5A6FF73" w14:textId="72CC1653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SR1103L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2A29793" w14:textId="1A8164FE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29DB01B" w14:textId="78766CB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9BD25" w14:textId="0BE83470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5A1D45" w14:textId="78D7DA1A" w:rsidR="005B311A" w:rsidRPr="00781A1A" w:rsidRDefault="00C54BD0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721AEF8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2421DD7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4AC67598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BC55F87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EEB03C" w14:textId="225B3B1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Комплект для монтажа в стойку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8EBC0BF" w14:textId="31F45BCE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74E15C9" w14:textId="0672C9A0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9A694E9" w14:textId="3197CDDD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ABA721" w14:textId="73534B39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3779D2" w14:textId="240D23C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5496F83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D47E91A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3A98A126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A9A1878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4A97BAD" w14:textId="42D8AD6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Батарейный модуль 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FA6BA6" w14:textId="2B8DEC5C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BMR-96-09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60083F1" w14:textId="7EB158F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D276B6" w14:textId="754F10CF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210CDF" w14:textId="5D2A067D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F777F1" w14:textId="4D95AEDA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FC1237B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F7AF1BC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384E8086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C6AFF35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FCD43E8" w14:textId="6E201220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Модуль электромеханического реле 6А 230В AC/DC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0B30935" w14:textId="26630198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38.51.7.230.0050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F74D559" w14:textId="3F40E48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0299FC8" w14:textId="6FD30CEF" w:rsidR="005B311A" w:rsidRPr="00781A1A" w:rsidRDefault="005B311A" w:rsidP="005B311A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Finder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E3A8FB" w14:textId="0D694DE9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D65942" w14:textId="479A17F0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12B1C09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DDF3DB1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18BB4541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6A56AA0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2F83CB8" w14:textId="47BCE131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Интерфейсный модуль электромеханического реле 6А; 24В AC/DC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83E01FD" w14:textId="15057CEF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38.51.7.024.0050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DDF01A8" w14:textId="0E969F10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F4F6415" w14:textId="79372ECA" w:rsidR="005B311A" w:rsidRPr="00781A1A" w:rsidRDefault="005B311A" w:rsidP="005B311A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Finder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F7749" w14:textId="0FC808C6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4FF687" w14:textId="4CF039B2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DB145B4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4CBC7C3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677F0982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35C980B" w14:textId="7777777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41B822" w14:textId="1F34D455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Клемма винтовая проходная, 2.5 мм², серая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E41DDE5" w14:textId="6704F815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scr-ut-2,5-g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FEA899D" w14:textId="44AE28C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3AE0356" w14:textId="25EA1ED6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EKF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C2AFAB" w14:textId="4500CD86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9FA27" w14:textId="13FA4D3F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D5E8B80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F1A8577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349D0378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F9CB3FE" w14:textId="77777777" w:rsidR="005B311A" w:rsidRPr="00781A1A" w:rsidRDefault="005B311A" w:rsidP="005B311A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9B1E31B" w14:textId="240915E8" w:rsidR="005B311A" w:rsidRPr="00781A1A" w:rsidRDefault="005B311A" w:rsidP="005B311A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Короб перфорированный, серый RL6 40x60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8622F65" w14:textId="34F636A5" w:rsidR="005B311A" w:rsidRPr="00781A1A" w:rsidRDefault="005B311A" w:rsidP="005B311A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01107RL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9C0EC17" w14:textId="649B2B7C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92E0340" w14:textId="448C8C17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3F805F" w14:textId="7DEC939D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C9959" w14:textId="144D12B5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A03C732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DFD9729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5521DFD6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69AEAF0" w14:textId="77777777" w:rsidR="005B311A" w:rsidRPr="00781A1A" w:rsidRDefault="005B311A" w:rsidP="005B311A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0033B296" w14:textId="6448BFFB" w:rsidR="005B311A" w:rsidRPr="00781A1A" w:rsidRDefault="005B311A" w:rsidP="005B311A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Провод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ПуГВнг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1х0,75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5A56DD36" w14:textId="718657CD" w:rsidR="005B311A" w:rsidRPr="00781A1A" w:rsidRDefault="005B311A" w:rsidP="005B311A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51714DB7" w14:textId="49E33D45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02BF3954" w14:textId="30ED4B66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0708CE" w14:textId="4E9ACEDC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E9B702" w14:textId="79B089F1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86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E1E8EFC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560296D" w14:textId="77777777" w:rsidR="005B311A" w:rsidRPr="00781A1A" w:rsidRDefault="005B311A" w:rsidP="005B311A">
            <w:pPr>
              <w:pStyle w:val="34ff6"/>
            </w:pPr>
          </w:p>
        </w:tc>
      </w:tr>
      <w:tr w:rsidR="005B311A" w14:paraId="73EE68AD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F94F926" w14:textId="77777777" w:rsidR="005B311A" w:rsidRPr="00781A1A" w:rsidRDefault="005B311A" w:rsidP="005B311A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6126E990" w14:textId="2FDAAE9C" w:rsidR="005B311A" w:rsidRPr="00781A1A" w:rsidRDefault="005B311A" w:rsidP="005B311A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Провод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ПуГВнг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1х2,5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2CDB3372" w14:textId="2AA755F6" w:rsidR="005B311A" w:rsidRPr="00781A1A" w:rsidRDefault="005B311A" w:rsidP="005B311A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70517919" w14:textId="709975BD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009FA860" w14:textId="15D0E9EF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B1AC2" w14:textId="7C039734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E3A94" w14:textId="330D3AEC" w:rsidR="005B311A" w:rsidRPr="00781A1A" w:rsidRDefault="005B311A" w:rsidP="005B311A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84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5EA044A" w14:textId="77777777" w:rsidR="005B311A" w:rsidRPr="00781A1A" w:rsidRDefault="005B311A" w:rsidP="005B311A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DB355C6" w14:textId="77777777" w:rsidR="005B311A" w:rsidRPr="00781A1A" w:rsidRDefault="005B311A" w:rsidP="005B311A">
            <w:pPr>
              <w:pStyle w:val="34ff6"/>
            </w:pPr>
          </w:p>
        </w:tc>
      </w:tr>
      <w:tr w:rsidR="00C54BD0" w14:paraId="03506FF5" w14:textId="77777777" w:rsidTr="005F280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869C4A5" w14:textId="3A8D62AD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7CA9BA37" w14:textId="17D61CEC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Шина медная 3Х20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1659CCBD" w14:textId="0C204BE7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0E1032C6" w14:textId="4E0C8471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1E788DAE" w14:textId="5141C8FD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E00516" w14:textId="63C883A6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FCB4C" w14:textId="4A12A4F5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6970630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AD548A4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5CD60911" w14:textId="77777777" w:rsidTr="00230111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07EB022" w14:textId="66CA4FFF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1737B2EA" w14:textId="33BBD9BF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Изолятор SM35 (М8) силовой с болтом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4ED77514" w14:textId="489D4708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AB35CD7" w14:textId="54BAE528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DFD7ABA" w14:textId="20F614E9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59E425" w14:textId="1B8CFF45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925096" w14:textId="52A46393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F2A489C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4305267" w14:textId="77777777" w:rsidR="00C54BD0" w:rsidRPr="00781A1A" w:rsidRDefault="00C54BD0" w:rsidP="00C54BD0">
            <w:pPr>
              <w:pStyle w:val="34ff6"/>
            </w:pPr>
          </w:p>
        </w:tc>
      </w:tr>
      <w:tr w:rsidR="00DA255B" w14:paraId="7B9E018F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0689E26" w14:textId="6D882403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</w:t>
            </w:r>
            <w:r w:rsidR="00C54BD0"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5887F9A9" w14:textId="77777777" w:rsidR="00DA255B" w:rsidRPr="00781A1A" w:rsidRDefault="00DA255B" w:rsidP="00DA255B">
            <w:pPr>
              <w:pStyle w:val="34ff6"/>
              <w:rPr>
                <w:b/>
                <w:bCs/>
                <w:color w:val="000000"/>
                <w:sz w:val="22"/>
                <w:szCs w:val="22"/>
              </w:rPr>
            </w:pPr>
            <w:r w:rsidRPr="00781A1A">
              <w:rPr>
                <w:b/>
                <w:bCs/>
                <w:color w:val="000000"/>
                <w:sz w:val="24"/>
                <w:szCs w:val="24"/>
              </w:rPr>
              <w:t>Контроллерные сборки ТРЭИ в составе: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7381AAC6" w14:textId="7777777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0815ABA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D826186" w14:textId="56C10D82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НПФ "КРУГ"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E3FDE3" w14:textId="7777777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8FCDC0" w14:textId="7777777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DD501E3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FB631B7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4C6339BC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7AEC11C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6333A40" w14:textId="62D8C98C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Соединитель 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64E4C17" w14:textId="1C8B7DE8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CSB-1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4C9F9F4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386D930" w14:textId="708E526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46CE38" w14:textId="402C50D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6214A1" w14:textId="747B37E3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7BE5FF8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D749420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336908BC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5AABE49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lastRenderedPageBreak/>
              <w:t>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252B9F4" w14:textId="30503399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Кабель соединения каркасов 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AB4B1C3" w14:textId="73E4495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C401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11463CE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64580C5" w14:textId="67B0FCF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69E27A" w14:textId="72451CF8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24526" w14:textId="110F0CD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DC3B30C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7B8B0F1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0BDBD615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F80DF73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E091FBB" w14:textId="4F6CF4B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резервирования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F134AC8" w14:textId="3E185B5E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CUTP-1R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228D29E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324C9E6" w14:textId="1948193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22F82" w14:textId="42A5AC5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5557D" w14:textId="357D88E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76D5CED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992B2A1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2F8D3D7E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BB0A665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2EC1E1A" w14:textId="15A157A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резервирования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74B81C6" w14:textId="6F2BFE2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CUTP-1G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6BE307D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9572803" w14:textId="25BA6FD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A6FDFE" w14:textId="303C187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6AB956" w14:textId="7B6571ED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D54FDB1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0956D41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62CD6953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87CCD62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6E014CC" w14:textId="0092F10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для соединения панелей и модулей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D8ABB0A" w14:textId="37852E3E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CIDC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E363BCE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1A1517C" w14:textId="42AB680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BFE16F" w14:textId="6B60B2CB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381B92" w14:textId="6ABEED93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7,00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3866504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5DE0E09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163D9255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D4E914E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A295CB7" w14:textId="7496CAED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для соединения панелей и модулей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FD6AA3B" w14:textId="41333C9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CIDCS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94D536D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6866D12" w14:textId="4155B12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2F14D" w14:textId="57DC6E8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C005CA" w14:textId="1AF4843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8,00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CAB0919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888E171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4BEEA893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3237808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2C0AABE" w14:textId="14148F6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Каркас CR6 MR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462FAB7" w14:textId="38ED6552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CR6 MR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4390117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9EBBB8C" w14:textId="6840AA32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86F526" w14:textId="6694555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77A66B" w14:textId="4809A61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8383B20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04115D0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56BBAF05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DC5EB57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CE23D93" w14:textId="7CAAD5F9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Каркас CR6 IOR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E61097F" w14:textId="5D5118F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CR6 IOR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BB5FF7E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0173AA5" w14:textId="3BDA94F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31BCC8" w14:textId="272AB23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24339F" w14:textId="7A5C6B3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0DD5B6A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708C6B3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7A6791F5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9364587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2164FC5" w14:textId="487B28F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Коммутатор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CFEF8A2" w14:textId="0B93F9E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S304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C951DF0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FAA7E23" w14:textId="4BBF6B5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B611F4" w14:textId="618BB3CC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DBA69D" w14:textId="343F33F9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693C13C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D68D95D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084F5AE4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5767A6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E30510E" w14:textId="1E53027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Сервер 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EA24267" w14:textId="41A0B35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S343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1DA4BB9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E97DE08" w14:textId="2A26DE88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2DD36B" w14:textId="509D07D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462AD" w14:textId="1702CCDB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91A402B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F1CA0BC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0125B8FF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75E836A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FE46841" w14:textId="2FF66979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Терминальная панель дискретного ввода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8804AEB" w14:textId="79D441F8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TP-D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CC71A40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D46CCEA" w14:textId="150F0652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2FE14F" w14:textId="4348DD7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E3654D" w14:textId="32329A03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9B1E708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8F8F040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098D4F91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F36B7ED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13AB5CD" w14:textId="463AA28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Терминальная панель дискретного вывода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45D2905" w14:textId="7FDB3471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TP-О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4FB4EBD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8088768" w14:textId="1307CA2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F81BE" w14:textId="1C7DF9AE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10B26" w14:textId="623BCB2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2F58254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F959BF8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20348697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D321252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4F58072" w14:textId="6A3B1E6E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Универсальные терминальные панели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94D7924" w14:textId="435A6718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TP-U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C2D5136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1917D7A" w14:textId="61BBE7B2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878AA2" w14:textId="27B7D96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DE5679" w14:textId="05EA8F9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8,00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BA82FD5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E3FC9FB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5D9AF6EC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A1C119F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1DCAE2B" w14:textId="5C74ACF2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Заглушка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A12844F" w14:textId="54E652C9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FP-04R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36A98A0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6E085D" w14:textId="2E599ED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43DA9B" w14:textId="736DB97E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267236" w14:textId="5816C6F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13,00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AF82582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CC3C64A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35338CB3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CFFA71C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6BA9BD1" w14:textId="3BE91B6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Модуль аналогового ввода тока и напряжения с изолированными каналами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FF84EB6" w14:textId="4372051D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M1234A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3F04EEB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5106D0D" w14:textId="05965B98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48A34" w14:textId="028618C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A6B7BF" w14:textId="5950FA6B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8,00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AE3DF79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300EA90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51C4C72C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5A98892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3E8FED7" w14:textId="5C0B7F6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Модули дискретного ввода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C85419E" w14:textId="181CBF8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M1252D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F331720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60B0077" w14:textId="30101C7E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1DA6E7" w14:textId="30B3C43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98C54F" w14:textId="5204E899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2D635ED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EDF90DA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43194E6F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519C3DF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87BF02B" w14:textId="1345261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Модули дискретного вывода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5B97743" w14:textId="5C93930D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M1251O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72136C8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03F70A5" w14:textId="629201D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D1498C" w14:textId="4AD812C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FF7760" w14:textId="372D5218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A93468F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F06CDFD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6FD94F82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CE2C4FA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2AB7DB0" w14:textId="74C50F3D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Программируемый модуль ПЛК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801C517" w14:textId="1327CC2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M1201Е-0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6F302BC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3BCB80B" w14:textId="56A2D192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ED5E5C" w14:textId="4723B911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499329" w14:textId="799603B1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B9F7E63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0C0646D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44C5B0DE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ECC2AFB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999D531" w14:textId="2D28F7B1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ПО контроллера (СРВК) для ОС LINUX (количество точек ввода/вывода до 500) Модули: Проф-1 с «горячим» резервированием процессоров на 1-ом контроллере (TM-канал, модуль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межконтроллерного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обмена УСО), резервирование сети, драйвер протокола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ModBus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RTU (сервер/клиент), драйвер протокола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ModBus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TСР (сервер/клиент), OPC UA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D94BC4D" w14:textId="49D7EBC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E08A76B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0B9EB8" w14:textId="4A0333C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НПФ "КРУГ"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D4D396" w14:textId="2AC47A8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C5D3B1" w14:textId="7F59DBA9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C5721F7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5BED387" w14:textId="77777777" w:rsidR="00DA255B" w:rsidRPr="00781A1A" w:rsidRDefault="00DA255B" w:rsidP="00DA255B">
            <w:pPr>
              <w:pStyle w:val="34ff6"/>
            </w:pPr>
          </w:p>
        </w:tc>
      </w:tr>
      <w:tr w:rsidR="0092637A" w14:paraId="77938272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FDA8E44" w14:textId="77777777" w:rsidR="0092637A" w:rsidRPr="00781A1A" w:rsidRDefault="0092637A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E9090CF" w14:textId="77777777" w:rsidR="0092637A" w:rsidRPr="007E12EB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Прикладное программное обеспечение АСУТП для ПЛК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102153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4DB5BF9" w14:textId="77777777" w:rsidR="0092637A" w:rsidRPr="00781A1A" w:rsidRDefault="0092637A" w:rsidP="00593A9E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E642BBC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EEA1B0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BDC757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F950561" w14:textId="77777777" w:rsidR="0092637A" w:rsidRPr="00781A1A" w:rsidRDefault="0092637A" w:rsidP="00593A9E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2FC63F6" w14:textId="77777777" w:rsidR="0092637A" w:rsidRPr="00781A1A" w:rsidRDefault="0092637A" w:rsidP="00593A9E">
            <w:pPr>
              <w:pStyle w:val="34ff6"/>
            </w:pPr>
          </w:p>
        </w:tc>
      </w:tr>
      <w:tr w:rsidR="00DA255B" w:rsidRPr="00480946" w14:paraId="2AE4F271" w14:textId="77777777" w:rsidTr="00CB152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648C74C5" w14:textId="77777777" w:rsidR="00DA255B" w:rsidRPr="00B007FF" w:rsidRDefault="00DA255B" w:rsidP="00CB152A">
            <w:pPr>
              <w:pStyle w:val="34ff6"/>
              <w:rPr>
                <w:b/>
                <w:bCs/>
                <w:sz w:val="28"/>
                <w:szCs w:val="28"/>
              </w:rPr>
            </w:pPr>
            <w:r w:rsidRPr="00B007FF">
              <w:rPr>
                <w:b/>
                <w:bCs/>
                <w:sz w:val="28"/>
                <w:szCs w:val="28"/>
              </w:rPr>
              <w:fldChar w:fldCharType="begin"/>
            </w:r>
            <w:r w:rsidRPr="00B007FF">
              <w:rPr>
                <w:b/>
                <w:bCs/>
                <w:sz w:val="28"/>
                <w:szCs w:val="28"/>
              </w:rPr>
              <w:instrText xml:space="preserve"> AUTONUM  \* Arabic \s " " </w:instrText>
            </w:r>
            <w:r w:rsidRPr="00B007FF">
              <w:rPr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B68A0D9" w14:textId="0123EBBC" w:rsidR="00DA255B" w:rsidRPr="00781A1A" w:rsidRDefault="00DA255B" w:rsidP="00CB152A">
            <w:pPr>
              <w:pStyle w:val="34ff6"/>
              <w:rPr>
                <w:b/>
                <w:bCs/>
                <w:sz w:val="28"/>
                <w:szCs w:val="28"/>
              </w:rPr>
            </w:pPr>
            <w:r w:rsidRPr="00781A1A">
              <w:rPr>
                <w:b/>
                <w:bCs/>
                <w:sz w:val="28"/>
                <w:szCs w:val="28"/>
              </w:rPr>
              <w:t>Шкаф АСУ ГРП-1 в составе: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14:paraId="77EFABA0" w14:textId="77777777" w:rsidR="00DA255B" w:rsidRPr="00781A1A" w:rsidRDefault="00DA255B" w:rsidP="00C13012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409810A3" w14:textId="77777777" w:rsidR="00DA255B" w:rsidRPr="00781A1A" w:rsidRDefault="00DA255B" w:rsidP="00C13012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4C30C44" w14:textId="77777777" w:rsidR="00DA255B" w:rsidRPr="00781A1A" w:rsidRDefault="00DA255B" w:rsidP="00C13012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1133" w:type="dxa"/>
            <w:vAlign w:val="center"/>
          </w:tcPr>
          <w:p w14:paraId="69BA5861" w14:textId="77777777" w:rsidR="00DA255B" w:rsidRPr="00781A1A" w:rsidRDefault="00DA255B" w:rsidP="00C13012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CDD6C9D" w14:textId="77777777" w:rsidR="00DA255B" w:rsidRPr="00781A1A" w:rsidRDefault="00DA255B" w:rsidP="00C13012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59C81AD" w14:textId="20720EEC" w:rsidR="00DA255B" w:rsidRPr="00781A1A" w:rsidRDefault="00BE0FB0" w:rsidP="00C13012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≈ 200 (оценочно)</w:t>
            </w:r>
          </w:p>
        </w:tc>
        <w:tc>
          <w:tcPr>
            <w:tcW w:w="2160" w:type="dxa"/>
          </w:tcPr>
          <w:p w14:paraId="20279DFF" w14:textId="77777777" w:rsidR="00DA255B" w:rsidRPr="00781A1A" w:rsidRDefault="00DA255B" w:rsidP="00C13012">
            <w:pPr>
              <w:pStyle w:val="34ff6"/>
              <w:rPr>
                <w:sz w:val="22"/>
                <w:szCs w:val="22"/>
              </w:rPr>
            </w:pPr>
          </w:p>
        </w:tc>
      </w:tr>
      <w:tr w:rsidR="00C22FE5" w14:paraId="68FFD190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C35925F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E3D1EA1" w14:textId="390E19E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Стойки вертикальные, для шкафов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nCQE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высотой 2000 мм, 4 шт. RAL7035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29CCD158" w14:textId="7FCD4FC5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R5NKMN20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3187E20E" w14:textId="027A28E3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44F7F8B2" w14:textId="6562BF9A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780C94AF" w14:textId="4FA058CD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5B0FD7B" w14:textId="01F6F3E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1F90D8F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0A89F16E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2B02C44A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91781E4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55DED5FA" w14:textId="250F4C62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Комплект, крыша и основание, для шкафов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nCQE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>, 600 x 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0C3C2F7" w14:textId="21348181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R5NKTB66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511B7431" w14:textId="7658E8EF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5455C4F" w14:textId="5F0EB415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70F31ABD" w14:textId="1C42C139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955AEE9" w14:textId="1030D3E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723EA00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27D4D52C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7C48992F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431136A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9C29CC2" w14:textId="2947FEBF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Дверь сплошная для шкафов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ВхШ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2000х600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A046A63" w14:textId="2FCD6C69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R5NCPE2060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6721C5F" w14:textId="76C4D61A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42B7627F" w14:textId="2D8937C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104A70E4" w14:textId="7FD7B07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2D98AA3" w14:textId="12F6BA0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EA83E58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576C9979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38B5E2B9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0829A54D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40B72CF3" w14:textId="23523FB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Панели боковые для шкафов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2000х600 мм, комплект 2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E444609" w14:textId="0E6528A1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R5NLE2062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2C3FA65B" w14:textId="59D44E6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0DDB7CB" w14:textId="1DF63E9A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74E0AC34" w14:textId="5A5B7E9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A3B2F57" w14:textId="11EFD76A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B93FE89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7798B71E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260673FF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4C7B18B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BF2EF45" w14:textId="4261A05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Плата 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монтажная  для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 xml:space="preserve"> шкафов CQE N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ВхШ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 x 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1D218BC" w14:textId="7AD386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R5NPCE2060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540BC913" w14:textId="1FDA72E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32DC381" w14:textId="337C07EF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DB21163" w14:textId="67B9F92D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35207E3" w14:textId="5F81B1C3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D05724B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34FE977D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195147E8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609CD274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B429DA7" w14:textId="05E10DC3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 угловых элементов с пластиковыми заглушками, В =100 мм, 1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кмп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= 4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5A716FD" w14:textId="2B5152F5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R5NBP01B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3629C38C" w14:textId="69E85E4A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B3FB151" w14:textId="58245F7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55825A00" w14:textId="4B7A1404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4C3894C" w14:textId="3D45EE72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C76CD2C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54AA0366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1506243A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E405FAE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6A36C3A" w14:textId="339B70F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 панелей цоколя, Ш/Г=600 мм, В=100 мм, 1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кмп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= 2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267BDAFE" w14:textId="3EA593B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R5NFPB60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788D07A7" w14:textId="7120993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56B9983" w14:textId="40E951B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1BED1C92" w14:textId="11292989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26DC8AE" w14:textId="5BF91A9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8B8AB86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5F993EAC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1F340FB6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7A89372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lastRenderedPageBreak/>
              <w:t>8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92D561B" w14:textId="4A42C35B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Рейка боковая, широкая, для шкафов CQE глубиной 600 мм, 1 упаковка - 4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2B4D0D8C" w14:textId="7889E55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R5NPDL600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60D6F21" w14:textId="5D30F96D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0C6D1278" w14:textId="634DB61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4F6A3207" w14:textId="276625A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80E055E" w14:textId="5D77C24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0CF0C44A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0BA6F5E5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2338F8D2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B4B7177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84CAC7D" w14:textId="2430B33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Уплотнитель для ввода кабеля для шкафов CQE &amp; CQE N, Ш=600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081EB1D" w14:textId="734632D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R5NFPC600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132577C0" w14:textId="6719308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1F6FCDC8" w14:textId="63A8485F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1F362625" w14:textId="2E190D63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B622946" w14:textId="6ECCAE4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FD66417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5ECAC01D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09EBA9C4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BAE536C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49C34CD8" w14:textId="0886E35A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Рым-болты, М12, 1 упаковка - 4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467E8E9" w14:textId="7B38F48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R5A33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15F28D0" w14:textId="5309B44F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3AAD51D6" w14:textId="49D214BB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62940E8" w14:textId="042C7C1B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7ABD222" w14:textId="104272B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5A931A0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36E1A7B5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153DE9FA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0DC83F8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6BF8AAD" w14:textId="47B552B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Ограничитель угла открытия двери, 90 градусов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D37D08F" w14:textId="6ACA091B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R5RAE02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7148E340" w14:textId="63CC43A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1442FE45" w14:textId="5C599E8F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92165D2" w14:textId="201137A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14C1171" w14:textId="1B26C8B2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1E45E1F6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79FA5FE6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3914883D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0345D332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28C3E18F" w14:textId="7DFFC49F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Концевой выключатель с двумя контактами, нормально открытый + нормально закрытый (NO+NC). Исполнение с кнопкой.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DB0EDDC" w14:textId="6E12CD5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R5MC101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7A209A3" w14:textId="625C407F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E58574D" w14:textId="4714C2E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4E1A21CD" w14:textId="6C6C7989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B8FA6FD" w14:textId="6CBF5294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10618DE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51F4D823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2255C766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63BB579C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251CF881" w14:textId="7EF89BC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Стойка верт. для уст.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внутр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панелй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В=2000 1кмп=2шт. RAM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power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37637DD" w14:textId="5EBEB29D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R5TE20M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94A12AB" w14:textId="54D710F1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39BB0DDA" w14:textId="171AF7E5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580F34F8" w14:textId="4E28747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A6FE097" w14:textId="4599F01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1107DA2C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7549913D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1BD3CC1E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4FCF5FCE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19B542D" w14:textId="3FCFA5A9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Полка дверная для корпусов CQE &amp; CQE N, Ш=600 мм RAM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block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EF9233B" w14:textId="229E8AF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R5NRL600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56C962F4" w14:textId="3744EC22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06E6004A" w14:textId="764E7A6D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40A5BB99" w14:textId="27F9227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11AB692" w14:textId="323265B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68DADEA5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2F9C5774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6B4ABBD8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74A5F9C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B42ACCD" w14:textId="7281EE6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Карман для документов пластиковый для корпусов CQE &amp;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ШхВхГ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222х230х30 мм RAM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block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7EC1919" w14:textId="314EA14B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R5A32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378BD230" w14:textId="308E8EF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0A0B49E4" w14:textId="58D0EF95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E1E6A1F" w14:textId="7D56D99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FDA0D3E" w14:textId="07FC540B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0B3ABF3F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67C77E72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084CB9A3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D1544E8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24014070" w14:textId="4E2E3FCA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Светильник светодиодный линейный ДБО 3001 4Вт 4000K IP20 311мм пластик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5F11DF74" w14:textId="685FD40D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LDBO0-3001-4-4000-K01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BB64C04" w14:textId="3F56D2A9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B8F1E5B" w14:textId="241C32E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2C8C47ED" w14:textId="57B61E1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CB011C9" w14:textId="151158CA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9A718D3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0A70111A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178DE37B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027A559F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2A33591B" w14:textId="5AEDE812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Автоматический выключатель 2П 16А 6кА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EEE17F6" w14:textId="5EB38962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AR-M06N-2-C016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5F19F6DB" w14:textId="28AA68F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02201C22" w14:textId="3822FDE4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24E3FF66" w14:textId="21F7A094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9C9A4A0" w14:textId="039737F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7BD844A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2C88CF85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22F0B882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95CA812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32A891D5" w14:textId="581435E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Автоматический выключатель 2П 10А 4,5кА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7EF6350" w14:textId="420BCE5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MVA20-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1-010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>-C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5C199C1" w14:textId="59F86EFF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F344299" w14:textId="2FC08E7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42EBDE58" w14:textId="12C601D9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DBDAC0F" w14:textId="5D517AA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07EB057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373FBADE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309088C4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07E30F3F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2CCCAA52" w14:textId="65339542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Автоматический выключатель 1П 6А 4,5кА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2AEDBBD" w14:textId="08F4FE7B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MVA20-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1-006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>-C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930B43B" w14:textId="39D35E92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C7F1BB7" w14:textId="3119A81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635724FA" w14:textId="060C07D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132816F" w14:textId="5852C0A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99C4768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6B6C3094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4B6318D2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3DB895E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8319D8A" w14:textId="73163AF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Контактор КМИ-11810 18А 230В/АС3 1NO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275680F" w14:textId="18F31AD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KKM11-018-230-10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1D25F8BE" w14:textId="415A795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4C45D13" w14:textId="25E177C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0C3389C2" w14:textId="71629ABA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0388183" w14:textId="3FF5C4CD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02CD549D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1A33AC3B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673B6D9A" w14:textId="77777777" w:rsidTr="001D47A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3BC0269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4EB552FB" w14:textId="56860545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Приставка ПКИ-11 дополнительные контакты 1NO+1NC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D3D430C" w14:textId="0019EDC9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KPK10-11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5241F15C" w14:textId="7DC3DFC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46D533A2" w14:textId="355DBD6F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7C2AA630" w14:textId="710088B3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B368590" w14:textId="733CEB9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5AE9E2F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</w:tcPr>
          <w:p w14:paraId="56F745BE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0D24E735" w14:textId="77777777" w:rsidTr="001D47AA">
        <w:tc>
          <w:tcPr>
            <w:tcW w:w="1242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DE89624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7377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ED4E42F" w14:textId="0FF6EF3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Механизм блокировки для 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КМИ(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>09А-32А)</w:t>
            </w:r>
          </w:p>
        </w:tc>
        <w:tc>
          <w:tcPr>
            <w:tcW w:w="340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842915B" w14:textId="1039F64B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KKM10D-MB</w:t>
            </w:r>
          </w:p>
        </w:tc>
        <w:tc>
          <w:tcPr>
            <w:tcW w:w="1988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CCEFEF7" w14:textId="1AAA6235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C181855" w14:textId="5A357CB3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bottom w:val="single" w:sz="4" w:space="0" w:color="auto"/>
            </w:tcBorders>
            <w:vAlign w:val="center"/>
          </w:tcPr>
          <w:p w14:paraId="036A3D1D" w14:textId="3205BEA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DB738E9" w14:textId="799B307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90EFF0A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6F5AE58B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5EC0130D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BC68A55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B5D3EA" w14:textId="693CC235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Блок питания "ECO POWER", однофазный, 75Вт, 24В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8FAD92" w14:textId="4235955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DPSL075W24V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F0293A8" w14:textId="1CADF595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0E750CC" w14:textId="6843E9A2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1387DC" w14:textId="53FF8ED9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4FF68A" w14:textId="49BBA904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BB1CA19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EA3033D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5CC619F4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9A7B60A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1FF48B8" w14:textId="75ADC0F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Блок питания "MODULAR POWER", однофазный, 15Вт, 0.6А, 24В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9957F54" w14:textId="553E76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XCSD1015W024VAA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742941B" w14:textId="5853A3C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038B172" w14:textId="7E59EEE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FC0986" w14:textId="0DEBA14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652D8" w14:textId="6CCA47B1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EA4D0EE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3F01798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1AC13C65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6DE89AC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25451C5" w14:textId="0F7480D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Блок питания "ECO POWER", однофазный, 240Вт, 10А, 24В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7D1B494" w14:textId="675B563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DPSL240W24V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3096C94" w14:textId="36081902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B97494D" w14:textId="70247DE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3D926" w14:textId="75CE2931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0E8043" w14:textId="3D65669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45B7509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3A5CD49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6590AB37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2369E20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45CE448" w14:textId="3A5B8944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Вентиляционная решетка с фильтром RF 112x112 мм, IP54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AAE498A" w14:textId="7ADD5AB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R5RF08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B482A7D" w14:textId="18EE2953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92AF3C" w14:textId="3014739F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5988FC" w14:textId="0EF78B2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E8EC83" w14:textId="06D6102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BC62393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B4F8AE7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03F0DDC3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A053B03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5B5E0B8" w14:textId="301DDCB3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Вентилятор с фильтром RV 10/12 м3/ч, 230 В, 112x112 мм, IP54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D7ACBC9" w14:textId="50AD28F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R5RV08230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AE8A8CD" w14:textId="1E0943B4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AA07E97" w14:textId="48CD1FED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253096" w14:textId="6521B61B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5BA25" w14:textId="097B5C14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F82D423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911337B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7BB2E63D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A7840C8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25A0251" w14:textId="6E3283A2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Розетка РАр10-3-ОПс заземлением на DIN-рейку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2177FBE" w14:textId="088FE9F2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MRD10-16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8C7D35" w14:textId="140E91D4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AAC3B4A" w14:textId="4496D8C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6B41FA" w14:textId="5917994F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CEE139" w14:textId="25D7B83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0A3138A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B3141B8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5B226061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937B8EC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9BDF042" w14:textId="6EC8EDD2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Термостат NO (охлаждение) на DIN-рейку 10А 230В IP20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6B6C222" w14:textId="352C561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TNO10M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C4267FF" w14:textId="00EE6FF2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A9C6CB7" w14:textId="521CCE01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EKF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038278" w14:textId="4CB4ECB9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B11534" w14:textId="61BE904F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F873D0A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23D779C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211B9BEF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0D858BB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6D0E291" w14:textId="00D16A23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Зуммер с подсветкой, 80дБ, красный, 220V AС, IP40, пластик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69085FA" w14:textId="728C1271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MT22-SM220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170B597" w14:textId="02AC731D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F33FAA" w14:textId="2EB8B2C0" w:rsidR="00C22FE5" w:rsidRPr="00781A1A" w:rsidRDefault="00C22FE5" w:rsidP="00C22FE5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meyertec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DE467B" w14:textId="7BC64001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42C1EA" w14:textId="2C3C740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315F0C5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BC28956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043E32DF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B39E4AF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706E4A4" w14:textId="6AF0C60B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Кнопка управления D8-11 d=22мм 1NO+1NC черная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E7E43F8" w14:textId="0D9ACD6B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BBT30-11-3-22-K02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D023325" w14:textId="06C737F9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870F92C" w14:textId="58A79EED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13C1A8" w14:textId="670B1D45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F93E79" w14:textId="27B2D35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DDE65EB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7F8F0E4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091E8C91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13258E5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38938C2" w14:textId="6DFAD452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Модуль резервирования 20А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2535613" w14:textId="63D8D2A1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DPSRED20A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19EA72" w14:textId="10155231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744058E" w14:textId="7987BC99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961963" w14:textId="2EEA869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58CE06" w14:textId="55543AEA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DE4749A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05A092B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00476F9B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4035743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F379535" w14:textId="0C0B651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Сигнальный индикатор со встроенным диодом 220В, зеленый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263F36F" w14:textId="15946FC9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ALIL2L220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F7ED9B7" w14:textId="7A91377A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0732D01" w14:textId="113E068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924BF0" w14:textId="01A0C0BA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782873" w14:textId="3227B575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CB4C421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DD505AC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2EEF410D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F9131CC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0304A90" w14:textId="3417AD3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Панель оператора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7A923F2" w14:textId="204BFD0F" w:rsidR="00C22FE5" w:rsidRPr="00781A1A" w:rsidRDefault="00C22FE5" w:rsidP="00C22FE5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Weintek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cMT2128X, 12.1″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ED4C625" w14:textId="1E37E8E4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3C23B00" w14:textId="0976C20B" w:rsidR="00C22FE5" w:rsidRPr="00781A1A" w:rsidRDefault="00C22FE5" w:rsidP="00C22FE5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Weintek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E6CBB" w14:textId="6C3CC105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7E13D5" w14:textId="4D1EED3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1CB9A4F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AEBB0ED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12CF3F5E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B9F581B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B03C91F" w14:textId="1E31A143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Карта мониторинга IC-RS232/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Dry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contacts</w:t>
            </w:r>
            <w:proofErr w:type="spellEnd"/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B475E69" w14:textId="4EA6C3AD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IC-RS232/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Dry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contacts</w:t>
            </w:r>
            <w:proofErr w:type="spellEnd"/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BFDCC2A" w14:textId="6EADB1C4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28E685C" w14:textId="719726E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466A10" w14:textId="31722635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5FBD14" w14:textId="7ADE1A5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7E59D3B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ECDA8BD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228ABD3B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3BEB16C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5A93F85" w14:textId="2D23480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Онлайн ИБП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 xml:space="preserve">   (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 xml:space="preserve">3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кВА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/ 2,7 кВт)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8F6AF81" w14:textId="5C62E7E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SR1103L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B7A7B3" w14:textId="5967401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2A974F1" w14:textId="634ECDD1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7FF24" w14:textId="22D2793D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03EDC2" w14:textId="336BC5A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3C4F19D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575C81C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1DA642A3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F8A38DB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lastRenderedPageBreak/>
              <w:t>37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B3FAC8" w14:textId="26D7B3C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Комплект для монтажа в стойку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7A8A099" w14:textId="1CB398F9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B25F489" w14:textId="31003C3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A22F56D" w14:textId="16ADB61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2E1F47" w14:textId="3188A32B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72C7F9" w14:textId="2C55636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C6E8BD9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7F7EF5B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23C697D4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E57331F" w14:textId="7777777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50DFD0" w14:textId="62B2F7D4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Батарейный модуль 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3A70734" w14:textId="0564CDD1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BMR-96-09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9CC2B29" w14:textId="073874F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8A0927F" w14:textId="41B2B88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20DA5E" w14:textId="2584F14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625E1" w14:textId="72578B3A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FC831DC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E2D87FC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01C98E72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4BB6C38" w14:textId="77777777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5336FC4" w14:textId="45215BA1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Интерфейсный модуль электромеханического реле 6А; 24В AC/DC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153A0B9" w14:textId="3FE15A40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38.51.7.024.0050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049B00D" w14:textId="43501CDF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5F3AA34" w14:textId="39FCC002" w:rsidR="00C22FE5" w:rsidRPr="00781A1A" w:rsidRDefault="00C22FE5" w:rsidP="00C22FE5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Finder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D571AC" w14:textId="431F219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7692CC" w14:textId="08FA7915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27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1EA889C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D877CBF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1360B9BA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C6A63FD" w14:textId="77777777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88A99B6" w14:textId="07B9427C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Модуль электромеханического реле 6А 230В AC/DC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8379975" w14:textId="30F2029C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38.51.7.230.0050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806FC24" w14:textId="4F5AD8F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F03B45D" w14:textId="424806F7" w:rsidR="00C22FE5" w:rsidRPr="00781A1A" w:rsidRDefault="00C22FE5" w:rsidP="00C22FE5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Finder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2B31F9" w14:textId="14A3EABB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28DD4D" w14:textId="53E6706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ABE7D29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8D44B7C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178331DC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0C1DAB5" w14:textId="77777777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7F005D5" w14:textId="35F9BFDC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Клемма винтовая проходная, 2.5 мм², серая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E1C7913" w14:textId="09AA48A4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scr-ut-2,5-g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55D91D3" w14:textId="64B16310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1B02B8F" w14:textId="1991E65D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EKF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83F9F8" w14:textId="4D18001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1983F2" w14:textId="18B027E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92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5E7C7A2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7E28133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1655A3F9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F1C7E78" w14:textId="77777777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32C8841" w14:textId="0B23CC94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Короб перфорированный, серый RL6 40x60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E73E41A" w14:textId="080C809A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01107RL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F02A604" w14:textId="62AE37AF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3A7C8EF" w14:textId="6B367FA1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D45EBA" w14:textId="22E8668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42E09D" w14:textId="7982F522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CAF8EBE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6041990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27123013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E804844" w14:textId="77777777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4A615D7A" w14:textId="0381FC8B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Провод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ПуГВнг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1х0,75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144BE611" w14:textId="2E149727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EC5DE5C" w14:textId="66F78F2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47F05480" w14:textId="2DC4BC4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E68D9C" w14:textId="5BA2A10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D39514" w14:textId="27F531EC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C0B0052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D1844BE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69F0E868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FCB16E6" w14:textId="77777777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2D3A7921" w14:textId="14EC2AD2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Провод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ПуГВнг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1х2,5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745BF54" w14:textId="2B061BD6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09C9D947" w14:textId="2466B0D8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1FA13184" w14:textId="60A64713" w:rsidR="00C22FE5" w:rsidRPr="00781A1A" w:rsidRDefault="00C22FE5" w:rsidP="00C22FE5">
            <w:pPr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55BB0" w14:textId="64B7375F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CB3466" w14:textId="5C53BCB7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EA5EF23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ED419DC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4600BFE5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A10D5AA" w14:textId="77777777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52E1CC93" w14:textId="09B4226B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Шина медная 3Х20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B71F9DF" w14:textId="31460E27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1E8BAB04" w14:textId="6799BEA4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6F2C8B79" w14:textId="21585C1D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EF84B0" w14:textId="09103D36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C224C8" w14:textId="24415D23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0,5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00A0C7C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C8DC664" w14:textId="77777777" w:rsidR="00C22FE5" w:rsidRPr="00781A1A" w:rsidRDefault="00C22FE5" w:rsidP="00C22FE5">
            <w:pPr>
              <w:pStyle w:val="34ff6"/>
            </w:pPr>
          </w:p>
        </w:tc>
      </w:tr>
      <w:tr w:rsidR="00C22FE5" w14:paraId="7870D02E" w14:textId="77777777" w:rsidTr="001D47A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5CE9EAB" w14:textId="77777777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02A9BDDF" w14:textId="37D908F4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Изолятор SM35 (М8) силовой с болтом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44E5CCE2" w14:textId="5EB383A1" w:rsidR="00C22FE5" w:rsidRPr="00781A1A" w:rsidRDefault="00C22FE5" w:rsidP="00C22FE5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EF1CEC6" w14:textId="27CDA0C4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965626" w14:textId="28DBE14E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73CFEF" w14:textId="5E8E0E4A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FD05C0" w14:textId="10511945" w:rsidR="00C22FE5" w:rsidRPr="00781A1A" w:rsidRDefault="00C22FE5" w:rsidP="00C22FE5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9D26F65" w14:textId="77777777" w:rsidR="00C22FE5" w:rsidRPr="00781A1A" w:rsidRDefault="00C22FE5" w:rsidP="00C22FE5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9082498" w14:textId="77777777" w:rsidR="00C22FE5" w:rsidRPr="00781A1A" w:rsidRDefault="00C22FE5" w:rsidP="00C22FE5">
            <w:pPr>
              <w:pStyle w:val="34ff6"/>
            </w:pPr>
          </w:p>
        </w:tc>
      </w:tr>
      <w:tr w:rsidR="00DA255B" w14:paraId="17A42850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0D974AA" w14:textId="4C346978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615D90EC" w14:textId="77777777" w:rsidR="00DA255B" w:rsidRPr="00781A1A" w:rsidRDefault="00DA255B" w:rsidP="00DA255B">
            <w:pPr>
              <w:pStyle w:val="34ff6"/>
              <w:rPr>
                <w:b/>
                <w:bCs/>
                <w:color w:val="000000"/>
                <w:sz w:val="22"/>
                <w:szCs w:val="22"/>
              </w:rPr>
            </w:pPr>
            <w:r w:rsidRPr="00781A1A">
              <w:rPr>
                <w:b/>
                <w:bCs/>
                <w:color w:val="000000"/>
                <w:sz w:val="24"/>
                <w:szCs w:val="24"/>
              </w:rPr>
              <w:t>Контроллерные сборки ТРЭИ в составе: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5D8D8E9D" w14:textId="7777777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AA517EC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A936804" w14:textId="55F9DCB9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НПФ "КРУГ"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0A2C89" w14:textId="7777777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B3765" w14:textId="7777777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768FD4C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1CA4420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3DA17795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FAB50BE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A454E08" w14:textId="79FFE6A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резервирования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FCF6DEA" w14:textId="5D065FD9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CUTP-1R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3B857CB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0CB98B" w14:textId="4409728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370F8A" w14:textId="5382C178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5C1FAF" w14:textId="22CA75D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D3874D6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9E6FDBF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67979908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67557E2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EB96141" w14:textId="55CD744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резервирования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8D4C0AB" w14:textId="614D3561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CUTP-1G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4F059F5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3B7CCF7" w14:textId="4C316C8B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3F0C14" w14:textId="58D660D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F27C5" w14:textId="7FC3DFA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E657580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5598D89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56123BD8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D6C70F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39F6DA7" w14:textId="7566059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для соединения панелей и модулей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63E8C64" w14:textId="6C777EF9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CIDC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89CA162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BE80A43" w14:textId="79D6EEF9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DE8820" w14:textId="5C8AC150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192105" w14:textId="3BC0D29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A149E26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403EFC5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24D44ABE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48EC13C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397E6A0" w14:textId="58AC3D23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для соединения панелей и модулей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5775B12" w14:textId="6D47423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CIDCS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EED9E4D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CDEC4DE" w14:textId="211F2D6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334AC5" w14:textId="38F05FD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84467" w14:textId="2918B92D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0F4FF48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1F23B28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36167D14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F44335C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673568A" w14:textId="361E02CE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Каркас CR6 MR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1CBF1BB" w14:textId="16F56FF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CR6 MR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80567AD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2674266" w14:textId="63259A1C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6B01C6" w14:textId="7E7A0E7E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FBDAF" w14:textId="0CF0883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48C9141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FAD4AAB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0BACFE01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7C944F4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F671292" w14:textId="6C481322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Коммутатор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0401AEB" w14:textId="05C374DB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S304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65585D5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9FC1BC3" w14:textId="54388613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C1EA72" w14:textId="194AA531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BF2C1" w14:textId="012E164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DAC99B2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1913BBA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65D5BF6D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6991F05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B47AE33" w14:textId="1972C6D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Терминальная панель дискретного ввода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7F2BAE3" w14:textId="10E51CE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TP-D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5F86092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49D8D2A" w14:textId="41CA44B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D7315" w14:textId="26F1BDB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74928B" w14:textId="6BC95391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626B4E3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5F652DD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66CCC22C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41D9BF4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EF4B3F0" w14:textId="3CF2CBE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Терминальная панель дискретного вывода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A7BEED" w14:textId="0E2F42C2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TP-О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A54618A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22EC400" w14:textId="4E066EF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21F7CF" w14:textId="793BE398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CA8CD" w14:textId="08120021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554A0D5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AAAD57B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6828423F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84200CD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725AB1C" w14:textId="72C6D5EB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Универсальные терминальные панели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B224DED" w14:textId="795CE37E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TP-U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E146791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FD62A3A" w14:textId="2EC8BC2C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EB2FB" w14:textId="03BB183D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54511" w14:textId="24AAE843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4F756A6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FC3DDFF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6164FD1D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825715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253A590" w14:textId="6A05F3E9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Заглушка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E032C33" w14:textId="04B54DED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FP-04R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AC384C9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9C9DED8" w14:textId="653F2EB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76FDC7" w14:textId="5A646C1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F29820" w14:textId="1018671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7,00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8C305DA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CC44A59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6A9EFE68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A4F37FE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C241225" w14:textId="244B05D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Модуль аналогового ввода тока и напряжения с изолированными каналами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ED8ED7C" w14:textId="3601BB2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M1234A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31B71F0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EEEA707" w14:textId="4D0E110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8AA325" w14:textId="058A4B0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A186A0" w14:textId="5F276F8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0B68D34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653DF01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18FF63B3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092BBD6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83CFBB3" w14:textId="5F969B2C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Модули дискретного ввода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690DEB6" w14:textId="3769280C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M1252D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EBCE068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EF9CC07" w14:textId="745BA451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14DEA5" w14:textId="0D75195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E18F6" w14:textId="72D72A89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10077F9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A0766CB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51B03B7E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8A0775D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F0FDA23" w14:textId="18C9E4B3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Модули дискретного вывода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E30691F" w14:textId="7A93265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M1251O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23DC67F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6F4AFE8" w14:textId="4BD4E1C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0D32D7" w14:textId="5AA547DE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460F5" w14:textId="020A9DF8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AE884B3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5379DDE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3D740812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0E7358D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0FE47D3" w14:textId="1E9356D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Модуль аналогового ввода температуры и сопротивления с изолированными каналами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6164F2E" w14:textId="46A62BE4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M1231TR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0E87659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10F79D" w14:textId="748EB4C2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F84696" w14:textId="5EA9B565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B8B3F1" w14:textId="44F2B7C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DDC2162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0F977C1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370D5280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7667607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0CABC11" w14:textId="3137A6BA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Программируемый модуль ПЛК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C9DA3A2" w14:textId="146FC8EE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M1201Е-0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69B2DF4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3EDB01" w14:textId="5C5185F2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64AEC0" w14:textId="2FF9EBD3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0B91E" w14:textId="15A1FC07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01A84AB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4608CFA" w14:textId="77777777" w:rsidR="00DA255B" w:rsidRPr="00781A1A" w:rsidRDefault="00DA255B" w:rsidP="00DA255B">
            <w:pPr>
              <w:pStyle w:val="34ff6"/>
            </w:pPr>
          </w:p>
        </w:tc>
      </w:tr>
      <w:tr w:rsidR="00DA255B" w14:paraId="5D8C9E50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522BFC2" w14:textId="77777777" w:rsidR="00DA255B" w:rsidRPr="00781A1A" w:rsidRDefault="00DA255B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234559" w14:textId="73B1DD38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ПО контроллера (СРВК) для ОС LINUX (количество точек ввода/вывода до 300) Модули: Проф-1 с «горячим» резервированием процессоров на 1-ом контроллере (TM-канал, модуль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межконтроллерного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обмена УСО), резервирование сети, драйвер протокола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ModBus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RTU (сервер/клиент), драйвер протокола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ModBus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TСР (сервер/клиент), OPC UA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28594C" w14:textId="274CB418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3F69D17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6F5452A" w14:textId="1250FBC6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НПФ "КРУГ"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6B0C83" w14:textId="350EA27B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CBD687" w14:textId="6D3CCC3F" w:rsidR="00DA255B" w:rsidRPr="00781A1A" w:rsidRDefault="00DA255B" w:rsidP="00DA255B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1F1EA2F" w14:textId="77777777" w:rsidR="00DA255B" w:rsidRPr="00781A1A" w:rsidRDefault="00DA255B" w:rsidP="00DA255B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8B1F18D" w14:textId="77777777" w:rsidR="00DA255B" w:rsidRPr="00781A1A" w:rsidRDefault="00DA255B" w:rsidP="00DA255B">
            <w:pPr>
              <w:pStyle w:val="34ff6"/>
            </w:pPr>
          </w:p>
        </w:tc>
      </w:tr>
      <w:tr w:rsidR="0092637A" w14:paraId="236B2651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A604C1D" w14:textId="716E6F55" w:rsidR="0092637A" w:rsidRPr="00781A1A" w:rsidRDefault="0092637A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B54D831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Прикладное программное обеспечение АСУТП для ПЛК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0F6999B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F6FA5ED" w14:textId="77777777" w:rsidR="0092637A" w:rsidRPr="00781A1A" w:rsidRDefault="0092637A" w:rsidP="00593A9E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93D4E0B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E7A06A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01C0A0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24783DC" w14:textId="77777777" w:rsidR="0092637A" w:rsidRPr="00781A1A" w:rsidRDefault="0092637A" w:rsidP="00593A9E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C9A3835" w14:textId="77777777" w:rsidR="0092637A" w:rsidRPr="00781A1A" w:rsidRDefault="0092637A" w:rsidP="00593A9E">
            <w:pPr>
              <w:pStyle w:val="34ff6"/>
            </w:pPr>
          </w:p>
        </w:tc>
      </w:tr>
      <w:tr w:rsidR="00DA255B" w:rsidRPr="00480946" w14:paraId="4E6D504C" w14:textId="77777777" w:rsidTr="00CB152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6257E81C" w14:textId="77777777" w:rsidR="00DA255B" w:rsidRPr="00B007FF" w:rsidRDefault="00DA255B" w:rsidP="00CB152A">
            <w:pPr>
              <w:pStyle w:val="34ff6"/>
              <w:rPr>
                <w:b/>
                <w:bCs/>
                <w:sz w:val="28"/>
                <w:szCs w:val="28"/>
              </w:rPr>
            </w:pPr>
            <w:r w:rsidRPr="00B007FF">
              <w:rPr>
                <w:b/>
                <w:bCs/>
                <w:sz w:val="28"/>
                <w:szCs w:val="28"/>
              </w:rPr>
              <w:lastRenderedPageBreak/>
              <w:fldChar w:fldCharType="begin"/>
            </w:r>
            <w:r w:rsidRPr="00B007FF">
              <w:rPr>
                <w:b/>
                <w:bCs/>
                <w:sz w:val="28"/>
                <w:szCs w:val="28"/>
              </w:rPr>
              <w:instrText xml:space="preserve"> AUTONUM  \* Arabic \s " " </w:instrText>
            </w:r>
            <w:r w:rsidRPr="00B007FF">
              <w:rPr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170714E" w14:textId="16F42FD6" w:rsidR="00DA255B" w:rsidRPr="00781A1A" w:rsidRDefault="00DA255B" w:rsidP="00CB152A">
            <w:pPr>
              <w:pStyle w:val="34ff6"/>
              <w:rPr>
                <w:b/>
                <w:bCs/>
                <w:sz w:val="28"/>
                <w:szCs w:val="28"/>
              </w:rPr>
            </w:pPr>
            <w:r w:rsidRPr="00781A1A">
              <w:rPr>
                <w:b/>
                <w:bCs/>
                <w:sz w:val="28"/>
                <w:szCs w:val="28"/>
              </w:rPr>
              <w:t>Шкаф АСУ</w:t>
            </w:r>
            <w:r w:rsidR="004F7237" w:rsidRPr="00781A1A">
              <w:rPr>
                <w:b/>
                <w:bCs/>
                <w:sz w:val="28"/>
                <w:szCs w:val="28"/>
              </w:rPr>
              <w:t xml:space="preserve"> ГРП-2</w:t>
            </w:r>
            <w:r w:rsidRPr="00781A1A">
              <w:rPr>
                <w:b/>
                <w:bCs/>
                <w:sz w:val="28"/>
                <w:szCs w:val="28"/>
              </w:rPr>
              <w:t xml:space="preserve"> в составе: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14:paraId="31B7B632" w14:textId="77777777" w:rsidR="00DA255B" w:rsidRPr="00781A1A" w:rsidRDefault="00DA255B" w:rsidP="00C13012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6FD5757A" w14:textId="77777777" w:rsidR="00DA255B" w:rsidRPr="00781A1A" w:rsidRDefault="00DA255B" w:rsidP="00C13012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B08B6F0" w14:textId="77777777" w:rsidR="00DA255B" w:rsidRPr="00781A1A" w:rsidRDefault="00DA255B" w:rsidP="00C13012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1133" w:type="dxa"/>
            <w:vAlign w:val="center"/>
          </w:tcPr>
          <w:p w14:paraId="485F0B80" w14:textId="77777777" w:rsidR="00DA255B" w:rsidRPr="00781A1A" w:rsidRDefault="00DA255B" w:rsidP="00C13012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1490026" w14:textId="77777777" w:rsidR="00DA255B" w:rsidRPr="00781A1A" w:rsidRDefault="00DA255B" w:rsidP="00C13012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689772B1" w14:textId="08C0E5E8" w:rsidR="00DA255B" w:rsidRPr="00781A1A" w:rsidRDefault="00BE0FB0" w:rsidP="00C13012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≈ 200 (оценочно)</w:t>
            </w:r>
          </w:p>
        </w:tc>
        <w:tc>
          <w:tcPr>
            <w:tcW w:w="2160" w:type="dxa"/>
          </w:tcPr>
          <w:p w14:paraId="1517D5AF" w14:textId="77777777" w:rsidR="00DA255B" w:rsidRPr="00781A1A" w:rsidRDefault="00DA255B" w:rsidP="00C13012">
            <w:pPr>
              <w:pStyle w:val="34ff6"/>
              <w:rPr>
                <w:sz w:val="22"/>
                <w:szCs w:val="22"/>
              </w:rPr>
            </w:pPr>
          </w:p>
        </w:tc>
      </w:tr>
      <w:tr w:rsidR="0042005C" w14:paraId="5FDAC701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2AE5684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539D6CE" w14:textId="55EEA25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Стойки вертикальные, для шкафов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nCQE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высотой 2000 мм, 4 шт. RAL7035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6F24FF1" w14:textId="5BA99060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R5NKMN20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8F17F61" w14:textId="1A4F6D26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13B09A3C" w14:textId="4E14F9BD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7919BC25" w14:textId="251D91DE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B53DB2A" w14:textId="75DB42A8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0B0BC0B0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5CEBDF1A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148FB2FB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6711540B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ED20C4E" w14:textId="459AA78D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Комплект, крыша и основание, для шкафов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nCQE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>, 600 x 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B2ECBCC" w14:textId="6BD222F8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R5NKTB66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D4D4B8B" w14:textId="14A78BC3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957E5D8" w14:textId="4F1124E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C195AD9" w14:textId="2A55E1D3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3BF0654" w14:textId="1523D12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262BA01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10868B03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7ECAD28F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67D20632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F44A326" w14:textId="357E2A0C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Дверь сплошная для шкафов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ВхШ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2000х600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733D3BB" w14:textId="172CFD6D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R5NCPE2060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A4E6833" w14:textId="72077DCF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D00605D" w14:textId="557AF1BB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727DC8F1" w14:textId="3E5A6E05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E92BABD" w14:textId="3CC99FCD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E12C1CC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70A1807B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4741047E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45FCBD19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BEF3962" w14:textId="258C23C8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Панели боковые для шкафов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2000х600 мм, комплект 2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3791B26" w14:textId="60A4D6BB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R5NLE2062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81363A4" w14:textId="4C7B2D92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AE22E2B" w14:textId="2C2129E4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02120C2E" w14:textId="293EAF0D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969EB33" w14:textId="5A941BBC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F70B6A2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621B2AAC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4415216B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45620DB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7372530" w14:textId="2E542C03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Плата 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монтажная  для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 xml:space="preserve"> шкафов CQE N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ВхШ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 x 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399A5BAF" w14:textId="408F27C1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R5NPCE2060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71BC19B8" w14:textId="25CC9250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8339D2E" w14:textId="4650905E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4F21D8EF" w14:textId="10EA36E6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08C1FE4" w14:textId="78633D6B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AB04A36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581BF865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547C18B2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9AFE0D5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B5138D9" w14:textId="1044DBE5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 угловых элементов с пластиковыми заглушками, В =100 мм, 1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кмп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= 4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25FEC536" w14:textId="77A2EC81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R5NBP01B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39E05D25" w14:textId="0C547935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F621494" w14:textId="5427126D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0BC5E30" w14:textId="21A33B21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5762AFB" w14:textId="0424B836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15BCD54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49E0E9F4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39EB290B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7CC4373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32446400" w14:textId="2BBA696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 панелей цоколя, Ш/Г=600 мм, В=100 мм, 1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кмп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= 2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4BD29F2" w14:textId="7C8EBE7E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R5NFPB60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7FEE980" w14:textId="23635E1A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3950C35E" w14:textId="30237F0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A63CE41" w14:textId="4900894A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1EC7D0A" w14:textId="6C9E3C4D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885B1EA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7C072A35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478A20F9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0D925328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418CD5EF" w14:textId="73E3869C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Рейка боковая, широкая, для шкафов CQE глубиной 600 мм, 1 упаковка - 4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52F818B3" w14:textId="4D3AB016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R5NPDL600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12D873EE" w14:textId="1EA8C5BD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14E43054" w14:textId="3B5FF6E2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111EC934" w14:textId="67B1B99B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5199CB1" w14:textId="7B61702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29D131C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7EF2E6B8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20651CCE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191FBB50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161B125" w14:textId="26833F8A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Уплотнитель для ввода кабеля для шкафов CQE &amp; CQE N, Ш=600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BD5C46A" w14:textId="116D217D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R5NFPC600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2DCE69B" w14:textId="011EBC71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4F87A8D1" w14:textId="2DD385C4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26431F8" w14:textId="19ABB170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8DDBAFA" w14:textId="50AA2F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6D5AF863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55F7D9A3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483AF0D2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620ED576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E200CC5" w14:textId="0DB4E765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Панель задняя для корпусов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ВхШ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2000х600 мм RAM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block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5E96D9E6" w14:textId="4411D78E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R5NCRE2060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5C3241F7" w14:textId="0F06292F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0F1992C6" w14:textId="521E018B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3207AF0" w14:textId="5833145B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0192E30" w14:textId="488D15C1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110DE1F3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5CA1DA27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7281AF84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18357C49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56EDC7BF" w14:textId="783B60CA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Рым-болты, М12, 1 упаковка - 4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B14D24F" w14:textId="432776C6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R5A33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8D51E6D" w14:textId="2E4C3B8F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2FD3402" w14:textId="33DFD190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56C10698" w14:textId="7A721304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626D534" w14:textId="7D4794A2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ACDF984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2AEA1DB0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7329C8CB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4375F33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B4C184C" w14:textId="20D492D5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Ограничитель угла открытия двери, 90 градусов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14CDD53" w14:textId="42EB98AA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R5RAE02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7CD37817" w14:textId="0A801F2A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7B2FA60" w14:textId="37C04C2B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083C092C" w14:textId="41F2992D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2389DBA" w14:textId="61AA6DB2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10799A6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2B9E4E2C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1A1FF6E8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50919A5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9299931" w14:textId="2E1801F6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Концевой выключатель с двумя контактами, нормально открытый + нормально закрытый (NO+NC). Исполнение с кнопкой.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BE6ED39" w14:textId="06907F2C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R5MC101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527B0A5" w14:textId="61D8D4CD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3EB09D68" w14:textId="06134476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1893751A" w14:textId="32AAB824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C002382" w14:textId="3E829714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C5F33DA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4B551553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624AA331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74FEF62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309F58EC" w14:textId="72D26D0B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Стойка верт. для уст.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внутр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панелй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В=2000 1кмп=2шт. RAM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power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C2312CC" w14:textId="70D2583D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R5TE20M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18951DBD" w14:textId="3FA63B42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BA2986E" w14:textId="0C1FADA0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17BE735A" w14:textId="640FEFDD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05C10CD" w14:textId="778F427C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66FD386D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1B6A9108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44E88A38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64636CFC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5558E5C0" w14:textId="06B73DDE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Полка дверная для корпусов CQE &amp; CQE N, Ш=600 мм RAM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block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E72C74C" w14:textId="5C2F54CF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R5NRL600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24549291" w14:textId="7B53A7A8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B8783FD" w14:textId="4F738BF5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78DF6D67" w14:textId="3EFC1F94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E750939" w14:textId="5E917294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AEF8C79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32ECE3B6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23B2A948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80B5CAA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56EEA2D3" w14:textId="5B801F3E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Карман для документов пластиковый для корпусов CQE &amp;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ШхВхГ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222х230х30 мм RAM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block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BE953EB" w14:textId="4E7CE3FA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R5A32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1451AFD" w14:textId="270BF7E2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332933BA" w14:textId="3080BFD2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4EB23BEA" w14:textId="2E5FC7F8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6B15594" w14:textId="7CFB05E3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C2CD2DF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5EA2B97C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1E44BE7B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181503D4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940993B" w14:textId="22D78740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Светильник светодиодный линейный ДБО 3001 4Вт 4000K IP20 311мм пластик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3E4355A2" w14:textId="7560A3E2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LDBO0-3001-4-4000-K01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38390297" w14:textId="0EA8FEBE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E25336B" w14:textId="605EECD0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74328488" w14:textId="59139620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1134E91" w14:textId="63B64944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6CB9DF93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31C2EE82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13014EC8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4E4C3293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5C3D0C97" w14:textId="348A6774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Автоматический выключатель 2П 16А 6кА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2D18D8DE" w14:textId="35758D18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AR-M06N-2-C016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2D449896" w14:textId="56BFBADF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3B9E8776" w14:textId="47374325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4BBF92F5" w14:textId="5ED5B0E1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F7599B9" w14:textId="70363ACF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D970415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1584641C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6848DDDB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4380282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3C50360" w14:textId="6C93D848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Автоматический выключатель 2П 10А 4,5кА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81F6506" w14:textId="08FCD88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MVA20-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1-010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>-C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7736748" w14:textId="46B48BE3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14DEF4C" w14:textId="7300502E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55E23503" w14:textId="1774761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2189E69" w14:textId="47E573B8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658218AE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4AF9B2B0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431C1D8C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4E74052E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53F7A1C2" w14:textId="1FB00974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Автоматический выключатель 1П 6А 4,5кА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5E056678" w14:textId="7EFA43CD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MVA20-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1-006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>-C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1038DF04" w14:textId="6C8D17BA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0D052A0" w14:textId="1610C493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02FEAA7B" w14:textId="1200547A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EDEE8F4" w14:textId="1CD1B151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89BC24B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1A798626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6EAF2D35" w14:textId="77777777" w:rsidTr="00A56839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8A6511D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F82836E" w14:textId="23301C3F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Контактор КМИ-11810 18А 230В/АС3 1NO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CF8C7CA" w14:textId="47347755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KKM11-018-230-10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F154609" w14:textId="2E6DBE60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3E2C7CD8" w14:textId="3AE97234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4BBE3F70" w14:textId="2AB9EA81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C9484C7" w14:textId="1D03221F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8B69F02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</w:tcPr>
          <w:p w14:paraId="20FEEBF7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21F05843" w14:textId="77777777" w:rsidTr="00A56839">
        <w:tc>
          <w:tcPr>
            <w:tcW w:w="1242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1663939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7377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9AE19FF" w14:textId="7B8E31E1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Приставка ПКИ-11 дополнительные контакты 1NO+1NC</w:t>
            </w:r>
          </w:p>
        </w:tc>
        <w:tc>
          <w:tcPr>
            <w:tcW w:w="340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72820C2" w14:textId="72704DF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KPK10-11</w:t>
            </w:r>
          </w:p>
        </w:tc>
        <w:tc>
          <w:tcPr>
            <w:tcW w:w="1988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97D7324" w14:textId="2822234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CB6FC8D" w14:textId="4E009C5C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bottom w:val="single" w:sz="4" w:space="0" w:color="auto"/>
            </w:tcBorders>
            <w:vAlign w:val="center"/>
          </w:tcPr>
          <w:p w14:paraId="23038A36" w14:textId="00AD4BB6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59D9FD0D" w14:textId="531CA744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ACDC7D9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6378876D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0744436D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C76B8E4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19FBF4C" w14:textId="5F0A1F9A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Механизм блокировки для 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КМИ(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>09А-32А)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87A907D" w14:textId="04D9A518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KKM10D-MB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105E8FF" w14:textId="71EA90A1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C85374" w14:textId="0674D85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367AA9" w14:textId="4C7AA766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0C6011" w14:textId="553F2E06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8CE2845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7EBAC77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35DF3877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0DB592E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9F91679" w14:textId="61F4AEC4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Блок питания "ECO POWER", однофазный, 75Вт, 24В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3DFF4DA" w14:textId="221994DF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DPSL075W24V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1C12152" w14:textId="69686A2B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927FD42" w14:textId="3EB38BB4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2BCF34" w14:textId="5C8DF49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8E2E5" w14:textId="4FE7CA3C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CE53F57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1BB9F69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4D9C8402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F860558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387F22F" w14:textId="4576B8DC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Блок питания "MODULAR POWER", однофазный, 15Вт, 0.6А, 24В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62E085" w14:textId="3D3A2E2A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XCSD1015W024VAA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94C3A49" w14:textId="1DFC843A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C64F8FA" w14:textId="1514B1E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B095C4" w14:textId="72C03345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E5F4A" w14:textId="7630019E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A4A609D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26952DB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27BD7557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88122A9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1B7061" w14:textId="65CBD985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Блок питания "ECO POWER", однофазный, 240Вт, 10А, 24В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0B321EB" w14:textId="2888E6B6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DPSL240W24V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328DE54" w14:textId="6A845A60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1E631EF" w14:textId="003A32A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164EC0" w14:textId="1074E191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80D0C" w14:textId="28824091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4794220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AEAAB61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0BA065DF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A4B60ED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8D2212A" w14:textId="4B195814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Вентиляционная решетка с фильтром RF 112x112 мм, IP54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04F2386" w14:textId="2205E688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R5RF08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712884D" w14:textId="0B528180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03A36D" w14:textId="3DD806FE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161F1" w14:textId="0EF2723F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37301E" w14:textId="05C9830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93DD95F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4C8EFB2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7CAEA920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370C633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lastRenderedPageBreak/>
              <w:t>28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870501F" w14:textId="07922B75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Вентилятор с фильтром RV 10/12 м3/ч, 230 В, 112x112 мм, IP54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7BE7493" w14:textId="63305851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R5RV08230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08B17E5" w14:textId="67D047E2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320ACFF" w14:textId="2D934334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996F68" w14:textId="7CAD2DEB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53A82C" w14:textId="72F700AF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8676D15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2D0BB4F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65480B9F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39B3240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3E3A462" w14:textId="68344B75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Розетка РАр10-3-ОПс заземлением на DIN-рейку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F2602FE" w14:textId="5B20077D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MRD10-16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04D9761" w14:textId="145C369E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BB51431" w14:textId="39149B9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47F3C" w14:textId="7234CB0F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21E414" w14:textId="4DDA98B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237D7D1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35F2CD7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537C27DB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7F2C99A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82CCF91" w14:textId="6C06BF8B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Термостат NO (охлаждение) на DIN-рейку 10А 230В IP20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A23D779" w14:textId="46530124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TNO10M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0E2914" w14:textId="6343BFAC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64AC23A" w14:textId="2AF8431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EKF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09FC5F" w14:textId="69D4C64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237F10" w14:textId="642EE520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3CE4548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B44A509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0D7C10A2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11D160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F9A4165" w14:textId="34218B4C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Зуммер с подсветкой, 80дБ, красный, 220V AС, IP40, пластик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BCB7A49" w14:textId="71516C12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MT22-SM220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81F1E02" w14:textId="6AD3A4B8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CCF0440" w14:textId="7B0EA6D4" w:rsidR="0042005C" w:rsidRPr="00781A1A" w:rsidRDefault="0042005C" w:rsidP="0042005C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meyertec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E2D6B4" w14:textId="6993B26E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538DDC" w14:textId="0F56102E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175FBEC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64E861F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3BA90717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96C142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180F9D7" w14:textId="5DB79006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Кнопка управления D8-11 d=22мм 1NO+1NC черная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BFD6022" w14:textId="0463DCD6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BBT30-11-3-22-K02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25DC693" w14:textId="701CBAFF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97E785" w14:textId="14CEDE58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99A54B" w14:textId="7E3EC3EF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670F22" w14:textId="2E52B79A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1BC3982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CF705DE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79A7BC80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E81D758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62F2A94" w14:textId="449562A6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Модуль резервирования 20А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A8140EA" w14:textId="53852FE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DPSRED20A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BA41FFB" w14:textId="0EDE734B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6BCB42" w14:textId="3779C9D1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16C1B" w14:textId="75C15636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D2C71" w14:textId="6CE39DF8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D1E9C5A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A611677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53EBAEC2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2F782A5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5BCF6D" w14:textId="19E7EB0C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Сигнальный индикатор со встроенным диодом 220В, зеленый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931807C" w14:textId="7DB5E8D2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ALIL2L220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B1AE081" w14:textId="2BBF78B2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12364F8" w14:textId="103C4FD8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54918" w14:textId="6394F4A2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32171B" w14:textId="31D9E52D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4AD242D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151A31F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39F676C5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39C21CB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7C93000" w14:textId="358957E3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Панель оператора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C43663D" w14:textId="47AD70CD" w:rsidR="0042005C" w:rsidRPr="00781A1A" w:rsidRDefault="0042005C" w:rsidP="0042005C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Weintek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cMT2128X, 12.1″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0B5FDC4" w14:textId="5384539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0D5063E" w14:textId="77E3B621" w:rsidR="0042005C" w:rsidRPr="00781A1A" w:rsidRDefault="0042005C" w:rsidP="0042005C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Weintek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5D61A7" w14:textId="1FE72501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77F112" w14:textId="2661DA31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8684297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2CF68DC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4806C21A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F373BE8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502130A" w14:textId="73F550E0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Карта мониторинга IC-RS232/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Dry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contacts</w:t>
            </w:r>
            <w:proofErr w:type="spellEnd"/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BA145B7" w14:textId="398C2BA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IC-RS232/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Dry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contacts</w:t>
            </w:r>
            <w:proofErr w:type="spellEnd"/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4FC6A93" w14:textId="577C498F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291753A" w14:textId="7ACDA312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AF43B" w14:textId="1EDB46C6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88642E" w14:textId="1DC2DA4E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2783685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8D03ED1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4CCF4184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65138AF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F8783A" w14:textId="7260EA72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Онлайн ИБП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 xml:space="preserve">   (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 xml:space="preserve">3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кВА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/ 2,7 кВт)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B291D11" w14:textId="5A7797D6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SR1103L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34CE068" w14:textId="206F370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749B758" w14:textId="24D8AF71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B8256" w14:textId="589AB04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3EF24" w14:textId="0FE88F8E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C4A0003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DEF34F4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2D7E163A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6114CBB" w14:textId="7777777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0B96B5E" w14:textId="61FFCB8B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Комплект для монтажа в стойку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458A8EE" w14:textId="380A14F4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8555347" w14:textId="2FF5056A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68BA0F" w14:textId="7F0BA66F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B6C789" w14:textId="0BC45DE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11B6CC" w14:textId="2F00FD20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D9E9CC1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8F0807D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15B9E793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927683D" w14:textId="77777777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7D6DCB4" w14:textId="3A960582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Батарейный модуль 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8DDB87C" w14:textId="3F37A83A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BMR-96-09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CFB57BF" w14:textId="361D079C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620709" w14:textId="7C37001F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B4DD81" w14:textId="2E9F75B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273CF" w14:textId="1D7CCA2E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C418CC9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9C2EAE4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008F0E6E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7F5B577" w14:textId="77777777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83F5F83" w14:textId="5C37430F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Интерфейсный модуль электромеханического реле 6А; 24В AC/DC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3FF0CB" w14:textId="6088DD02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38.51.7.024.0050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A056B2C" w14:textId="1CC9F83D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CED3F24" w14:textId="6F22CC74" w:rsidR="0042005C" w:rsidRPr="00781A1A" w:rsidRDefault="0042005C" w:rsidP="0042005C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Finder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9C1ED9" w14:textId="1B9B6A61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582B59" w14:textId="7F00E6DD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37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583B7DF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931A4E0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78595441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B29388D" w14:textId="77777777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76B419B" w14:textId="503E58EA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Модуль электромеханического реле 6А 230В AC/DC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8C0A81E" w14:textId="4B756B63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38.51.7.230.0050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1FE701A" w14:textId="554D330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91F49D1" w14:textId="1060123A" w:rsidR="0042005C" w:rsidRPr="00781A1A" w:rsidRDefault="0042005C" w:rsidP="0042005C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Finder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5FD5DA" w14:textId="555A83D3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9C00DC" w14:textId="283B224F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74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6D9CAB8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C42C3AC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5E2748A5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602395A" w14:textId="77777777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E5EEF5C" w14:textId="372BFF8D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Клемма винтовая проходная, 2.5 мм², серая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118911" w14:textId="0DB731AA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scr-ut-2,5-g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AC439B3" w14:textId="342EF248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4E670C7" w14:textId="243C446A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EKF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159BC" w14:textId="6379B4B6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5C5A2A" w14:textId="329F6853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231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9FBC111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A2A91C6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50045C87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41ADB7A" w14:textId="77777777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562A2A0" w14:textId="3B3A4E2C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Короб перфорированный, серый RL6 40x60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4059CA8" w14:textId="0E99E6C8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01107RL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657AC48" w14:textId="7F36B69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C78F210" w14:textId="4E3716DB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B3A95" w14:textId="405A0250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336030" w14:textId="1BE7F68A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2FDE73C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19C9B72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00AF32EF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25E780A" w14:textId="77777777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0D2FFF0A" w14:textId="211A764F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Провод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ПуГВнг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1х0,75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0557C93A" w14:textId="298F0A50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13CF5817" w14:textId="525FA1F9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14732FAB" w14:textId="53F5E67D" w:rsidR="0042005C" w:rsidRPr="00781A1A" w:rsidRDefault="0042005C" w:rsidP="0042005C">
            <w:pPr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F86746" w14:textId="3761D65A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9EAC17" w14:textId="3D7F1ADB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150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F3CC905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9F89669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703FA1F7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41A6CE" w14:textId="77777777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5DA91E94" w14:textId="4626EE55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Провод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ПуГВнг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1х2,5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C06EEBB" w14:textId="22D3CDF8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7101430A" w14:textId="0D9EA61C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5875BEEF" w14:textId="1F6DAD15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2AAAAB" w14:textId="0379C080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E245C6" w14:textId="0F98B915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E9BAD1A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54C6EB3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0E77716B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43571DF" w14:textId="77777777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215E5CA5" w14:textId="4EAF88B0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Шина медная 3Х20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C14D73F" w14:textId="259AF89E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0692534C" w14:textId="58219BC0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692420F" w14:textId="4DA2690B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CFCD0" w14:textId="4BBB9BBD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B765A" w14:textId="3258AF2C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0,5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A783CC8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1C06F37" w14:textId="77777777" w:rsidR="0042005C" w:rsidRPr="00781A1A" w:rsidRDefault="0042005C" w:rsidP="0042005C">
            <w:pPr>
              <w:pStyle w:val="34ff6"/>
            </w:pPr>
          </w:p>
        </w:tc>
      </w:tr>
      <w:tr w:rsidR="0042005C" w14:paraId="550AC75A" w14:textId="77777777" w:rsidTr="00A56839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A05690F" w14:textId="220390F5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2C9C26C3" w14:textId="65CB64D7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Изолятор SM35 (М8) силовой с болтом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7D87D729" w14:textId="5F02EAE9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5F56354E" w14:textId="689D54B7" w:rsidR="0042005C" w:rsidRPr="00781A1A" w:rsidRDefault="0042005C" w:rsidP="0042005C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947E375" w14:textId="6F57FC05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EDA51F" w14:textId="5C90C5E0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E450C8" w14:textId="6B092377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9FBDD2D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E60DCFE" w14:textId="77777777" w:rsidR="0042005C" w:rsidRPr="00781A1A" w:rsidRDefault="0042005C" w:rsidP="0042005C">
            <w:pPr>
              <w:pStyle w:val="34ff6"/>
            </w:pPr>
          </w:p>
        </w:tc>
      </w:tr>
      <w:tr w:rsidR="00DA255B" w14:paraId="12F813CD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0C9E27F" w14:textId="69A5155D" w:rsidR="00DA255B" w:rsidRPr="00781A1A" w:rsidRDefault="00DA255B" w:rsidP="00C13012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</w:t>
            </w:r>
            <w:r w:rsidR="00EB7E3C" w:rsidRPr="00781A1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5C02D3E3" w14:textId="77777777" w:rsidR="00DA255B" w:rsidRPr="00781A1A" w:rsidRDefault="00DA255B" w:rsidP="00C13012">
            <w:pPr>
              <w:pStyle w:val="34ff6"/>
              <w:rPr>
                <w:b/>
                <w:bCs/>
                <w:color w:val="000000"/>
                <w:sz w:val="22"/>
                <w:szCs w:val="22"/>
              </w:rPr>
            </w:pPr>
            <w:r w:rsidRPr="00781A1A">
              <w:rPr>
                <w:b/>
                <w:bCs/>
                <w:color w:val="000000"/>
                <w:sz w:val="24"/>
                <w:szCs w:val="24"/>
              </w:rPr>
              <w:t>Контроллерные сборки ТРЭИ в составе: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73879CAE" w14:textId="77777777" w:rsidR="00DA255B" w:rsidRPr="00781A1A" w:rsidRDefault="00DA255B" w:rsidP="00C13012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492B620" w14:textId="77777777" w:rsidR="00DA255B" w:rsidRPr="00781A1A" w:rsidRDefault="00DA255B" w:rsidP="00C13012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7B61A74A" w14:textId="68FCB9CD" w:rsidR="00DA255B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НПФ "КРУГ"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5BAE87" w14:textId="77777777" w:rsidR="00DA255B" w:rsidRPr="00781A1A" w:rsidRDefault="00DA255B" w:rsidP="00C13012">
            <w:pPr>
              <w:pStyle w:val="34ff6"/>
              <w:rPr>
                <w:color w:val="000000"/>
                <w:sz w:val="22"/>
                <w:szCs w:val="22"/>
              </w:rPr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435992" w14:textId="77777777" w:rsidR="00DA255B" w:rsidRPr="00781A1A" w:rsidRDefault="00DA255B" w:rsidP="00C13012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6CFF87F" w14:textId="77777777" w:rsidR="00DA255B" w:rsidRPr="00781A1A" w:rsidRDefault="00DA255B" w:rsidP="00C13012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37D24C3" w14:textId="77777777" w:rsidR="00DA255B" w:rsidRPr="00781A1A" w:rsidRDefault="00DA255B" w:rsidP="00C13012">
            <w:pPr>
              <w:pStyle w:val="34ff6"/>
            </w:pPr>
          </w:p>
        </w:tc>
      </w:tr>
      <w:tr w:rsidR="004F7237" w14:paraId="01286366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21C5379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3BB250C" w14:textId="4604BD49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резервирования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88F9E6" w14:textId="745040DF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CUTP-1R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AE7E3C3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19AFAB" w14:textId="128B88CB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750877" w14:textId="6A2D1470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292CC" w14:textId="70EAC33B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2568696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C75E03D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1C34DC1B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579EE70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1BD02E0" w14:textId="2E86CC37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резервирования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B241596" w14:textId="51C08755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CUTP-1G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25CFD9C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47A3138" w14:textId="26BB9B60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BF32C0" w14:textId="0C7D5681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A9789" w14:textId="3812866F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9644DEB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80E0079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36EF8DCD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2ECA97D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C2EE44C" w14:textId="4FD71B9F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для соединения панелей и модулей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DF900D0" w14:textId="0FEBEF9C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CIDC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4A1172A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3025371" w14:textId="008277C4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47DDD4" w14:textId="372CB77E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160EAC" w14:textId="0718E40A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6,00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C3D8B50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0166A0F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5F26A53B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F1FCED6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24EA7A8" w14:textId="51535FEF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для соединения панелей и модулей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E82AF8C" w14:textId="007A23F9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CIDCS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6956DB2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D9E055B" w14:textId="1C0633B0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4036AB" w14:textId="691E09BA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E2A52" w14:textId="72A2FC47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72A4A5A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C73523C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6651FFFC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89DB5AD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54FA79C" w14:textId="11AF92D2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Каркас CR6 MR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BDDC584" w14:textId="779A791D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CR6 MR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5EF3B7B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5C9D86B" w14:textId="4BC340A1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804894" w14:textId="57D272F2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6D2917" w14:textId="268C8A99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DCE0A3B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46B6016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42B36CA5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D65823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4001EA4" w14:textId="3E29DD26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Коммутатор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3A45105" w14:textId="4B4C5275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S304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1C505AE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E77CE62" w14:textId="3FF54788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356E34" w14:textId="2A7775BC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D18A3F" w14:textId="5FED0AB8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AB1660F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2A518C0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7F8F597E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85BC92F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44208B5" w14:textId="1F2B665D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Сервер 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454F2AE" w14:textId="09173DD2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S343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9EEB87A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628142A" w14:textId="421D8D12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9A3BB1" w14:textId="2D291CA7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F0C421" w14:textId="4621ED6D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4A0DCC3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A41F636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580842DA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9693BD9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529BE17" w14:textId="5780ADA2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Терминальная панель дискретного ввода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D6E2C0D" w14:textId="40FC8EC9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TP-D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69CFBAB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F6F75DC" w14:textId="36CCBF33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094F3E" w14:textId="2CB24892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31BA97" w14:textId="0E22FC8F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0D00E1F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8BA8EE1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3E6F90ED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FF97B5D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0FE7448" w14:textId="44D00138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Терминальная панель дискретного вывода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CBFAB4D" w14:textId="6F94712D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TP-О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01B64D7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5F86AF7" w14:textId="7A9F0CBD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C5DEB" w14:textId="40C5F54B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1BF88E" w14:textId="51A5BFE1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F1B46E9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47C44FD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21AD2964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917A6F8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B6D4DE2" w14:textId="5E9BD313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Универсальные терминальные панели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B51D67B" w14:textId="08429357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TP-U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D9DFE6D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136A252" w14:textId="61742402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FDEE0C" w14:textId="0667C3C4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1F610" w14:textId="596A9449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7698406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5FACD92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49725822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B19A285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lastRenderedPageBreak/>
              <w:t>11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7C7CD7" w14:textId="1615E1DD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Заглушка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FCE2A9B" w14:textId="25FA16AF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FP-04R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34568BB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8CFA168" w14:textId="4AF50DDC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FD399" w14:textId="4192B877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154CA0" w14:textId="1B2AD8D7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529913C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6B56F0F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2B23F25A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ABE758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7D6F063" w14:textId="21B72CD2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Модуль аналогового ввода тока и напряжения с изолированными каналами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D0E280" w14:textId="14AB306D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M1234A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78E2EDA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A83FD5" w14:textId="45C52208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A591AA" w14:textId="33806F7C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D204F2" w14:textId="3098AB95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31477C1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342F7AA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05C8D92B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D152603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F600739" w14:textId="302F668F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Модули дискретного ввода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201F026" w14:textId="79778605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M1252D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F669E80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EDB4CEB" w14:textId="1EB126B7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2CAF4" w14:textId="296CA2B6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D0EEF2" w14:textId="0463C7C4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56BA0F1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D0A0E05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2ED795CE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5400A23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4D18715" w14:textId="0DF6E2BA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Модули дискретного вывода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537E41A" w14:textId="56C2C8E1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M1251O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C36B17A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9439539" w14:textId="4F7A1592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C087F2" w14:textId="5092FD1F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2C1965" w14:textId="154395F0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7D7004C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E333DD3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52E7C46E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F9AC49F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F75D7DD" w14:textId="0816C0DB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Модуль аналогового ввода температуры и сопротивления с изолированными каналами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6E6F36E" w14:textId="23ACE807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M1231TR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5159B00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8E83940" w14:textId="7934D280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E91575" w14:textId="14D8FB96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E8EEBC" w14:textId="046A66BC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21B9C34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844651C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5DBD15AC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06780F6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CB1E68" w14:textId="3E25DC01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Программируемый модуль ПЛК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5A48BC" w14:textId="3D0DB9EE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M1201Е-0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6A51CAE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74A0486" w14:textId="29B34E11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9C3CD5" w14:textId="0892495B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67B0A" w14:textId="0DF4CB6B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83B094C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BE07A35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17369613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9F56032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578298B" w14:textId="45F6A44D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ПО контроллера (СРВК) для ОС LINUX (количество точек ввода/вывода до 500) Модули: Проф-1 с «горячим» резервированием процессоров на 1-ом контроллере (TM-канал, модуль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межконтроллерного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обмена УСО), резервирование сети, драйвер протокола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ModBus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RTU (сервер/клиент), драйвер протокола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ModBus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TСР (сервер/клиент), OPC UA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DE88FF" w14:textId="75466348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D3A6DC3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591A47C" w14:textId="5F2B387B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НПФ "КРУГ"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60104D" w14:textId="071E3333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5E18FD" w14:textId="64542CC0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BF17289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8C3B654" w14:textId="77777777" w:rsidR="004F7237" w:rsidRPr="00781A1A" w:rsidRDefault="004F7237" w:rsidP="004F7237">
            <w:pPr>
              <w:pStyle w:val="34ff6"/>
            </w:pPr>
          </w:p>
        </w:tc>
      </w:tr>
      <w:tr w:rsidR="0092637A" w14:paraId="26C11951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586D65F" w14:textId="4846AEAF" w:rsidR="0092637A" w:rsidRPr="00781A1A" w:rsidRDefault="0092637A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0DAA691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Прикладное программное обеспечение АСУТП для ПЛК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F350163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F82FE6A" w14:textId="77777777" w:rsidR="0092637A" w:rsidRPr="00781A1A" w:rsidRDefault="0092637A" w:rsidP="00593A9E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F672556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1045C3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51046E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923F1D0" w14:textId="77777777" w:rsidR="0092637A" w:rsidRPr="00781A1A" w:rsidRDefault="0092637A" w:rsidP="00593A9E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3008A28" w14:textId="77777777" w:rsidR="0092637A" w:rsidRPr="00781A1A" w:rsidRDefault="0092637A" w:rsidP="00593A9E">
            <w:pPr>
              <w:pStyle w:val="34ff6"/>
            </w:pPr>
          </w:p>
        </w:tc>
      </w:tr>
      <w:tr w:rsidR="00DA255B" w:rsidRPr="00480946" w14:paraId="775FA7A4" w14:textId="77777777" w:rsidTr="00CB152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07719300" w14:textId="77777777" w:rsidR="00DA255B" w:rsidRPr="00B007FF" w:rsidRDefault="00DA255B" w:rsidP="00CB152A">
            <w:pPr>
              <w:pStyle w:val="34ff6"/>
              <w:rPr>
                <w:b/>
                <w:bCs/>
                <w:sz w:val="28"/>
                <w:szCs w:val="28"/>
              </w:rPr>
            </w:pPr>
            <w:r w:rsidRPr="00B007FF">
              <w:rPr>
                <w:b/>
                <w:bCs/>
                <w:sz w:val="28"/>
                <w:szCs w:val="28"/>
              </w:rPr>
              <w:fldChar w:fldCharType="begin"/>
            </w:r>
            <w:r w:rsidRPr="00B007FF">
              <w:rPr>
                <w:b/>
                <w:bCs/>
                <w:sz w:val="28"/>
                <w:szCs w:val="28"/>
              </w:rPr>
              <w:instrText xml:space="preserve"> AUTONUM  \* Arabic \s " " </w:instrText>
            </w:r>
            <w:r w:rsidRPr="00B007FF">
              <w:rPr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2B211755" w14:textId="0B56C4B1" w:rsidR="00DA255B" w:rsidRPr="00781A1A" w:rsidRDefault="00DA255B" w:rsidP="00CB152A">
            <w:pPr>
              <w:pStyle w:val="34ff6"/>
              <w:rPr>
                <w:b/>
                <w:bCs/>
                <w:sz w:val="28"/>
                <w:szCs w:val="28"/>
              </w:rPr>
            </w:pPr>
            <w:r w:rsidRPr="00781A1A">
              <w:rPr>
                <w:b/>
                <w:bCs/>
                <w:sz w:val="28"/>
                <w:szCs w:val="28"/>
              </w:rPr>
              <w:t xml:space="preserve">Шкаф АСУ </w:t>
            </w:r>
            <w:r w:rsidR="004F7237" w:rsidRPr="00781A1A">
              <w:rPr>
                <w:b/>
                <w:bCs/>
                <w:sz w:val="28"/>
                <w:szCs w:val="28"/>
              </w:rPr>
              <w:t>ЭТО</w:t>
            </w:r>
            <w:r w:rsidRPr="00781A1A">
              <w:rPr>
                <w:b/>
                <w:bCs/>
                <w:sz w:val="28"/>
                <w:szCs w:val="28"/>
              </w:rPr>
              <w:t xml:space="preserve"> в составе: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14:paraId="2F88D16D" w14:textId="77777777" w:rsidR="00DA255B" w:rsidRPr="00781A1A" w:rsidRDefault="00DA255B" w:rsidP="00C13012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2ED70942" w14:textId="77777777" w:rsidR="00DA255B" w:rsidRPr="00781A1A" w:rsidRDefault="00DA255B" w:rsidP="00C13012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0A8AE778" w14:textId="77777777" w:rsidR="00DA255B" w:rsidRPr="00781A1A" w:rsidRDefault="00DA255B" w:rsidP="00C13012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1133" w:type="dxa"/>
            <w:vAlign w:val="center"/>
          </w:tcPr>
          <w:p w14:paraId="0DDEACCE" w14:textId="77777777" w:rsidR="00DA255B" w:rsidRPr="00781A1A" w:rsidRDefault="00DA255B" w:rsidP="00C13012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29815E1" w14:textId="77777777" w:rsidR="00DA255B" w:rsidRPr="00781A1A" w:rsidRDefault="00DA255B" w:rsidP="00C13012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0F8C37AD" w14:textId="432F0256" w:rsidR="00DA255B" w:rsidRPr="00781A1A" w:rsidRDefault="00BE0FB0" w:rsidP="00C13012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≈ 220 (оценочно)</w:t>
            </w:r>
          </w:p>
        </w:tc>
        <w:tc>
          <w:tcPr>
            <w:tcW w:w="2160" w:type="dxa"/>
          </w:tcPr>
          <w:p w14:paraId="1140A0A5" w14:textId="77777777" w:rsidR="00DA255B" w:rsidRPr="00781A1A" w:rsidRDefault="00DA255B" w:rsidP="00C13012">
            <w:pPr>
              <w:pStyle w:val="34ff6"/>
              <w:rPr>
                <w:sz w:val="22"/>
                <w:szCs w:val="22"/>
              </w:rPr>
            </w:pPr>
          </w:p>
        </w:tc>
      </w:tr>
      <w:tr w:rsidR="00C54BD0" w14:paraId="7D7A3B6D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BAF2648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95C5A9D" w14:textId="286E0E3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Стойки вертикальные, для шкафов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nCQE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высотой 2000 мм, 4 шт. RAL7035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70D3DA8" w14:textId="58E37371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R5NKMN20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203435B" w14:textId="28D09E81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23BAE0F" w14:textId="2A8F8392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5691518A" w14:textId="378290C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FF1EEAE" w14:textId="4F5CB3A1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1F5E50FF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0055FA91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03BF25AE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546D1FD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8F2B5D9" w14:textId="43A4AD64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Комплект, крыша и основание, для шкафов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nCQE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>, 600 x 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3236FEA1" w14:textId="5A40878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R5NKTB66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2D33431" w14:textId="789CFC2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B85FD23" w14:textId="70398604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5E4D108A" w14:textId="019478FD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D807365" w14:textId="61810DF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3D7CDCB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18FED85D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31303D8A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7153909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439EA48" w14:textId="46B5926F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Дверь сплошная для шкафов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ВхШ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2000х600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CDDA819" w14:textId="54514D84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R5NCPE2060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7E8675AF" w14:textId="4E17A009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075DBA08" w14:textId="2F5AE99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31B67756" w14:textId="77BF1F2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00CDB16" w14:textId="5455F129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83DA15A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7F63C2AC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55909B0E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2B5B71E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303EC787" w14:textId="3B27C89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Панели боковые для шкафов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2000х600 мм, комплект 2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3794069" w14:textId="5ECFB1A9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R5NLE2062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DA8E918" w14:textId="60DF786F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402F564" w14:textId="6CDBCBC6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08CD599" w14:textId="00A013B5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5EB0102" w14:textId="3A759C88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3928CEF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1835732F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2CFD7140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7993EC8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3D0A3834" w14:textId="0061C0A3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Плата 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монтажная  для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 xml:space="preserve"> шкафов CQE N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ВхШ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2000 x 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C1AE98C" w14:textId="323FB3D6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R5NPCE2060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3F7E84B7" w14:textId="50E2EFB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3B626AF" w14:textId="6CD44D04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DF70F59" w14:textId="12765579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A1481E6" w14:textId="51F716B5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FC85A13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44347F1E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62D501C6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11EE6571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1B65494" w14:textId="19B79E8E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 угловых элементов с пластиковыми заглушками, В =100 мм, 1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кмп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= 4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AD771E7" w14:textId="25FE830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R5NBP01B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6399757" w14:textId="2FF569AD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A6FCF15" w14:textId="66EC8F93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1E681061" w14:textId="4B3A976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949121D" w14:textId="20DD1E9A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34890D8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31E96BB0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21239C93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0B1E3AC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377EFAF" w14:textId="37A7C00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Комплект панелей цоколя, Ш/Г=600 мм, В=100 мм, 1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кмп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= 2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B33013E" w14:textId="5EE6A743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R5NFPB60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3EC353E2" w14:textId="51AB99A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675CCF5" w14:textId="2610D6B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5044B443" w14:textId="40B57CEA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6C43F56" w14:textId="642B593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61BEADA4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6B185FE4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0F52347D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6E3A78DC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543B785F" w14:textId="3AD69C41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Рейка боковая, широкая, для шкафов CQE глубиной 600 мм, 1 упаковка - 4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885B672" w14:textId="52B49E78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R5NPDL600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CB4F667" w14:textId="76304791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155D8FBC" w14:textId="08F42C51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415FC942" w14:textId="44C6C719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2B8B807" w14:textId="1E9F9F1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378B038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580D3FB7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20C04189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FB44D31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230229F8" w14:textId="79E6387A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Уплотнитель для ввода кабеля для шкафов CQE &amp; CQE N, Ш=600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2510C86A" w14:textId="103F3B4F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R5NFPC600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FE562A0" w14:textId="64D2F68D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E055EFA" w14:textId="7762F008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5F198844" w14:textId="5EF56598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18D84D2" w14:textId="59B3122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D2D709C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3346087C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1C3F2790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0A9ED900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AF77945" w14:textId="1E89DE2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Рым-болты, М12, 1 упаковка - 4 шт.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52F3FC3F" w14:textId="3678CA3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R5A33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7520CEDB" w14:textId="52F32CA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06AC9CD3" w14:textId="326195C5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7090878" w14:textId="084566F1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096B7D1" w14:textId="0D113E72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11686B2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683A3639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74457B99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DDD86A5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6833EC8" w14:textId="218740EA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Ограничитель угла открытия двери, 90 градусов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240C6C81" w14:textId="023081A2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R5RAE02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BAB4F6F" w14:textId="19E9DD06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4612FC23" w14:textId="5AFB2885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15FA800" w14:textId="0890D2C2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DBCE74F" w14:textId="7E526135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3029D56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565ACBB3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586F462E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8A39A2A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275E0138" w14:textId="6C0D58C9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Концевой выключатель с двумя контактами, нормально открытый + нормально закрытый (NO+NC). Исполнение с кнопкой.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5C619184" w14:textId="348A4865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R5MC101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26185C6E" w14:textId="38081911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0F9EBBE2" w14:textId="58945A62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579A915C" w14:textId="448C2246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FC76278" w14:textId="0D8E41E6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F196C95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0D678BEA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7B79811E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FE43910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316DF94C" w14:textId="25BF26E4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Стойка верт. для уст.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внутр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панелй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В=2000 1кмп=2шт. RAM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power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301B452" w14:textId="0DB72CAE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R5TE20M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536F9437" w14:textId="4739D9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A95E76E" w14:textId="0BD817D4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3DC64EA" w14:textId="10D0D09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9184BE3" w14:textId="1CBD1A43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4240600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0507133B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6E241586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F5B4F0F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CF4F9B1" w14:textId="666FE7DA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Полка дверная для корпусов CQE &amp; CQE N, Ш=600 мм RAM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block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D1BF643" w14:textId="250129CD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R5NRL600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4C31EAB" w14:textId="38AD578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4C7C2DAF" w14:textId="572DE90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52F168D1" w14:textId="4892126D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24EF664" w14:textId="0B32BDC6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A4F1358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46A61FF0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3966935A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95A9FA0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24AAB756" w14:textId="0927F65E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Карман для документов пластиковый для корпусов CQE &amp; CQE N,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ШхВхГ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222х230х30 мм RAM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block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4481B9C" w14:textId="298E6CF8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R5A32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1D580072" w14:textId="57F7393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415E7E9" w14:textId="0AB8F85F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76EAEF5" w14:textId="74BCF29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C3ADAA0" w14:textId="0CCCC8A2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18E1FC00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308D579B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39283625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F2FA675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5211AA46" w14:textId="6A7C9205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Светильник светодиодный линейный ДБО 3001 4Вт 4000K IP20 311мм пластик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ABE1C1F" w14:textId="789E3095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LDBO0-3001-4-4000-K01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3A4978D3" w14:textId="67BACA66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FAD0CE5" w14:textId="331DF5C2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1CD489A8" w14:textId="3AD0EFF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0B1AB0E" w14:textId="3A4F110F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AFBF454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0ED915DB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5AB2EF97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6B1FD23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548FD70" w14:textId="021F6B4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Автоматический выключатель 2П 16А 6кА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5C2F5D5F" w14:textId="73EA4A9A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AR-M06N-2-C016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201DDB62" w14:textId="7E3CF31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3475F839" w14:textId="22BAC7D3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2CC07056" w14:textId="31EE77E5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DA24D9C" w14:textId="06869422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0688469F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3509F96F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6AACC5EF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1D9E4CA6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5CEF3925" w14:textId="7D4BB752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Автоматический выключатель 2П 10А 6кА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0702D29" w14:textId="023F279D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MVA20-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2-010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>-C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A816D3D" w14:textId="4BDF5D0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24893DA" w14:textId="74D55116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155CF21B" w14:textId="7EDFCF88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9C0BC78" w14:textId="3373AACD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620B0615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5BF54033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153951F0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013240C3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FEB31A2" w14:textId="0D6D8678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Автоматический выключатель 1П 6А 4,5кА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CDC07EA" w14:textId="63E1CFC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MVA20-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1-006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>-C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20288F53" w14:textId="68EDA431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4F0F2B9B" w14:textId="244DB504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1408CBF4" w14:textId="55249BC9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084FFAC" w14:textId="5F64D8FD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13,00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9512D84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3A4C1E75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66B9FFB7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3091916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F1443FA" w14:textId="0AE0DC02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Контактор КМИ-11810 18А 230В/АС3 1NO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7807F45" w14:textId="0C5C28D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KKM11-018-230-10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79F75C6" w14:textId="4698477A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4B76027F" w14:textId="6A1810A8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094AAC9D" w14:textId="1F65C5DD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0CCBAC9" w14:textId="102A169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192669E5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71B9247F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51C47BA6" w14:textId="77777777" w:rsidTr="00E658FF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0893F8C2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2FBAE5D2" w14:textId="78D7B963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Приставка ПКИ-11 дополнительные контакты 1NO+1NC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300F7DBC" w14:textId="422B5F78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KPK10-11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5D5763F8" w14:textId="14FA53DD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CA316A7" w14:textId="00B7B3B3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17A904A6" w14:textId="1357D8D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A241112" w14:textId="33924DD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64AFC54A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</w:tcPr>
          <w:p w14:paraId="46309B59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44C43A71" w14:textId="77777777" w:rsidTr="00E658FF">
        <w:tc>
          <w:tcPr>
            <w:tcW w:w="1242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9C872BB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7377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9E67190" w14:textId="75D05FB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Механизм блокировки для 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КМИ(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>09А-32А)</w:t>
            </w:r>
          </w:p>
        </w:tc>
        <w:tc>
          <w:tcPr>
            <w:tcW w:w="340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89F5E15" w14:textId="063FD63E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KKM10D-MB</w:t>
            </w:r>
          </w:p>
        </w:tc>
        <w:tc>
          <w:tcPr>
            <w:tcW w:w="1988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4E90B04" w14:textId="5A0ACF8E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B588BEC" w14:textId="26D81E5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bottom w:val="single" w:sz="4" w:space="0" w:color="auto"/>
            </w:tcBorders>
            <w:vAlign w:val="center"/>
          </w:tcPr>
          <w:p w14:paraId="5EFC8CB0" w14:textId="36BD1DBF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9AE1F5F" w14:textId="5E5FECF6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7F63469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4B458320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0BA69480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702D665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2E7B643" w14:textId="60EDCF78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Блок питания "ECO POWER", однофазный, 75Вт, 24В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E47EC74" w14:textId="28F77F4A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DPSL075W24V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846D5E3" w14:textId="39DAF2C1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0885BB3" w14:textId="4B679E3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32D425" w14:textId="484CAD6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015B6C" w14:textId="71B10159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E1CF8C0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87FD8A1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63C755F6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09B9738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C04F2F8" w14:textId="0C1C4CB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Блок питания "MODULAR POWER", однофазный, 15Вт, 0.6А, 24В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4E9F3B4" w14:textId="1FCE0204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XCSD1015W024VAA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E37118A" w14:textId="3D30147E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1A8AA1B" w14:textId="1F0291F4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2B8E2" w14:textId="3BD1BE88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CB7F3A" w14:textId="790F91D9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2DCDF11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E66408D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0C023F46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39AF22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D00935A" w14:textId="7450EF65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Блок питания "ECO POWER", однофазный, 240Вт, 10А, 24В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A21C208" w14:textId="06EDBE75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DPSL240W24V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C1D7AAE" w14:textId="69B037B6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1F853E1" w14:textId="0F84FEEE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6C384" w14:textId="0C92E811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77848E" w14:textId="20F7545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825211E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374342C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3F9ADFA0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D421840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BA93573" w14:textId="6FBA711F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Вентиляционная решетка с фильтром RF 112x112 мм, IP54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57473B1" w14:textId="3B82203D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R5RF08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F870AF7" w14:textId="0A1B9815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ABC9260" w14:textId="036EED84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485567" w14:textId="31CFD68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112E2" w14:textId="337E2A0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53E2000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B5E66D0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7D37C5D6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381E174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8B3014D" w14:textId="000E3866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Вентилятор с фильтром RV 10/12 м3/ч, 230 В, 112x112 мм, IP54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6459881" w14:textId="7018A15A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R5RV08230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6F842D0" w14:textId="7BF2DEE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D27F703" w14:textId="67B187C4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BF293" w14:textId="7361BAB9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D5CBFF" w14:textId="07EF3262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BFF99E7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7C00976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3B8EDD3A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FAD9801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1AD428B" w14:textId="232B43EF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Розетка РАр10-3-ОПс заземлением на DIN-рейку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EDEA2B8" w14:textId="3D17841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MRD10-16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E15269E" w14:textId="4A33D8C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773099" w14:textId="55C70785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03612" w14:textId="5970B0C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773E3C" w14:textId="21FF279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F9B5AA4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5F10D0F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1CE85890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C9DFBF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5998EE2" w14:textId="78A5F03F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Термостат NO (охлаждение) на DIN-рейку 10А 230В IP20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F0B4E8B" w14:textId="11A7F60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TNO10M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FD0E730" w14:textId="73952A46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C41FB38" w14:textId="24D7418D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EKF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4F8AEE" w14:textId="538C8A54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1A268" w14:textId="0A6F078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610305F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61C7604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77749D8C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89A4F60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E3DF27" w14:textId="3D71E19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Зуммер, 80дБ, черный, 24V AC/DC, IP40, пластик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AF4CDBC" w14:textId="6AF5819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MT22-FM24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C8574CD" w14:textId="677A38A1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6DE853B" w14:textId="375F6D46" w:rsidR="00C54BD0" w:rsidRPr="00781A1A" w:rsidRDefault="00C54BD0" w:rsidP="00C54BD0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meyertec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AA2171" w14:textId="29575EF3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D1D361" w14:textId="5F22CB3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AA6F639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240B536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755144B0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FCD0842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7C2A452" w14:textId="6AA9855F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Кнопка управления D8-11 d=22мм 1NO+1NC черная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126972F" w14:textId="1F53C1C2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BBT30-11-3-22-K02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082C528" w14:textId="6B3D0185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3D27CA0" w14:textId="5475A5FE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03F1F2" w14:textId="51BDD63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65B95E" w14:textId="2C435FD5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88506B8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25F83D5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69D019E0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9C50AA0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7356B2D" w14:textId="7BE1FD91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Модуль резервирования 20А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75D6906" w14:textId="7EC5F34A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DPSRED20A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592F68D" w14:textId="0B136641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209643A" w14:textId="68E4C03A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56D937" w14:textId="263AC2E2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D7EC26" w14:textId="0CDDE5A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18B2720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268CEBD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49965853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F7D91D2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F501143" w14:textId="6EB19E81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Сигнальный индикатор со встроенным диодом 220В, зеленый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DB3076F" w14:textId="2BB31919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ALIL2L220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8313432" w14:textId="10D6AD4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AC3A34" w14:textId="0B649E29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1C723" w14:textId="576AAE0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81796E" w14:textId="55FB02E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8,00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41C6A7E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12E5596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1007F750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7C73328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002588E" w14:textId="579531AA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Сигнальный индикатор со встроенным диодом 220В, красный 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50BFCF5" w14:textId="23198395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ALIL1L220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7F3ED6B" w14:textId="24D99E9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3E7CE01" w14:textId="4B6F8393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D6D5AD" w14:textId="6DAF283D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D03B77" w14:textId="00787589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9863A78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D7DD958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069274B4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CA772BC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EE95263" w14:textId="7E2CFF8E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Панель оператора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80A93BB" w14:textId="16C1B49D" w:rsidR="00C54BD0" w:rsidRPr="00781A1A" w:rsidRDefault="00C54BD0" w:rsidP="00C54BD0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Weintek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cMT2128X, 12.1″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8D238C4" w14:textId="203ABBF6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3D863CA" w14:textId="07B747C4" w:rsidR="00C54BD0" w:rsidRPr="00781A1A" w:rsidRDefault="00C54BD0" w:rsidP="00C54BD0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Weintek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78F2C8" w14:textId="0CC10CAA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06B78C" w14:textId="2340EFBE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2BC6E58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1E202CD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3D68926A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B93C52E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F003A7F" w14:textId="07CEC35D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Карта мониторинга IC-RS232/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Dry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contacts</w:t>
            </w:r>
            <w:proofErr w:type="spellEnd"/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6D0EA3C" w14:textId="29C04AF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IC-RS232/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Dry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contacts</w:t>
            </w:r>
            <w:proofErr w:type="spellEnd"/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7B6E04F" w14:textId="51095AF8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DC7E861" w14:textId="1985A1BF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2A9520" w14:textId="6BE0260F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A7B5D6" w14:textId="39976E2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9F7719E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4CE6795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04124B35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FC5AF0B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DD91E3A" w14:textId="253AD4BE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Онлайн ИБП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 xml:space="preserve">   (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 xml:space="preserve">3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кВА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/ 2,7 кВт)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6959D4" w14:textId="6B711A4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SR1103L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DA81426" w14:textId="6D08EA5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419D27E" w14:textId="2B4DF46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CF9B4" w14:textId="3F8BFA29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F41E45" w14:textId="02A48BD9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33A1988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6F22F6D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386EF262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CDBE53A" w14:textId="7777777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AF5CC05" w14:textId="7286B04E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Комплект для монтажа в стойку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2A0AF83" w14:textId="45128C1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97A0A4E" w14:textId="7395E47D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9EA4ABF" w14:textId="2D217D72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425741" w14:textId="4EAECDB2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1A3899" w14:textId="1D5C9085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0FA1349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4C298DC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52A5EB0D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35577DD" w14:textId="77777777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0E42017" w14:textId="2672162C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Батарейный модуль 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AB00525" w14:textId="2578357D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BMR-96-09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DC240C6" w14:textId="0FA8BBCE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03BA7BA" w14:textId="55AC7A04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9E3C19" w14:textId="101A2DF2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746764" w14:textId="4BA93A4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CAF5F23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EE1AC91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7E8385E7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372A4A" w14:textId="77777777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95E272F" w14:textId="63F3036E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Промышленный гигабитный SFP трансивер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C1208CC" w14:textId="750A65DE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N2010-IGMSX850-055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AE841F8" w14:textId="2AF2E691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B3781FD" w14:textId="3DA60537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297E9" w14:textId="44FA6C9A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0A86AF" w14:textId="6B6D4DEE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ADDB487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663676D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79C0AF17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6B4EFCC" w14:textId="77777777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66028C5" w14:textId="3019E0C5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Коммутатор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208E83B" w14:textId="3E4F585D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N2100-4SFP24T-P5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AC1F108" w14:textId="04FDC66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D489255" w14:textId="40FF2C8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2272DD" w14:textId="789C99EF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9D53AA" w14:textId="333CFAE8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69F7042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DA2631A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5ADBDBBF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009EC9B" w14:textId="77777777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7C6DBD6" w14:textId="5166D0E4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Интерфейсный модуль электромеханического реле 6А; 24В AC/DC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2EC7F61" w14:textId="789A8497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38.51.7.024.0050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5DF6F86" w14:textId="5ADD89AB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7C645DD" w14:textId="4C3FA924" w:rsidR="00C54BD0" w:rsidRPr="00781A1A" w:rsidRDefault="00C54BD0" w:rsidP="00C54BD0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Finder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3157C" w14:textId="1B6638CE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C2CF6" w14:textId="340A928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17,00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C259708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91FFA8D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004A333C" w14:textId="77777777" w:rsidTr="00E658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F8A1736" w14:textId="77777777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FA950E1" w14:textId="1114EC54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Клемма винтовая проходная, 2.5 мм², серая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D908E8D" w14:textId="2368F861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scr-ut-2,5-g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DB95D48" w14:textId="0D0D67E6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3C9DD9" w14:textId="7ACA0F9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EKF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80700F" w14:textId="60837790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7F4AC" w14:textId="32C825A9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102,00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25242D4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8DA7869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5A2262DC" w14:textId="77777777" w:rsidTr="00690FB1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99C252B" w14:textId="77777777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64AA815" w14:textId="2E1E69EB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Короб перфорированный, серый RL6 40x60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91EFE1A" w14:textId="1CA1FC5F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01107RL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507086E" w14:textId="0D5B8F19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9DB4DC2" w14:textId="281929A4" w:rsidR="00C54BD0" w:rsidRPr="00781A1A" w:rsidRDefault="00C54BD0" w:rsidP="00C54BD0">
            <w:pPr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2F799" w14:textId="273DDA58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21868B" w14:textId="6E9C1B56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A3353CC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E226FA9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333FC55A" w14:textId="77777777" w:rsidTr="00690FB1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4378229" w14:textId="77777777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108962D9" w14:textId="07AF1D10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Провод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ПуГВнг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1х0,75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01A1CD5E" w14:textId="21813EF0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7503AE8" w14:textId="76582FE9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1BF0B31F" w14:textId="2F162172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146D39" w14:textId="51E005C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AF100E" w14:textId="537F472C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300,00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507B5BC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3D3E688" w14:textId="77777777" w:rsidR="00C54BD0" w:rsidRPr="00781A1A" w:rsidRDefault="00C54BD0" w:rsidP="00C54BD0">
            <w:pPr>
              <w:pStyle w:val="34ff6"/>
            </w:pPr>
          </w:p>
        </w:tc>
      </w:tr>
      <w:tr w:rsidR="00C54BD0" w14:paraId="4C0C1C2C" w14:textId="77777777" w:rsidTr="00690FB1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3700CF1" w14:textId="2C20BB2B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2CAD781B" w14:textId="55562590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Провод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ПуГВнг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1х2,5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15E575B5" w14:textId="48556768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1EE168B0" w14:textId="0F6CECE8" w:rsidR="00C54BD0" w:rsidRPr="00781A1A" w:rsidRDefault="00C54BD0" w:rsidP="00C54BD0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4879E9CD" w14:textId="2271840A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B2A5A" w14:textId="60D6098A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4801C" w14:textId="377A9755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50,00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D937B9A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DF99D15" w14:textId="77777777" w:rsidR="00C54BD0" w:rsidRPr="00781A1A" w:rsidRDefault="00C54BD0" w:rsidP="00C54BD0">
            <w:pPr>
              <w:pStyle w:val="34ff6"/>
            </w:pPr>
          </w:p>
        </w:tc>
      </w:tr>
      <w:tr w:rsidR="0042005C" w14:paraId="70803C78" w14:textId="77777777" w:rsidTr="00690FB1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BDF1583" w14:textId="2EA8927A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584903B4" w14:textId="528E9485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Шина медная 3Х20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041FE450" w14:textId="42E4A615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56869552" w14:textId="58C43F75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041B56D7" w14:textId="7BC33E72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DF26BC" w14:textId="0C3F9E8B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DDCFB7" w14:textId="7FB1E92C" w:rsidR="0042005C" w:rsidRPr="00781A1A" w:rsidRDefault="0042005C" w:rsidP="0042005C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0,5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6767C04" w14:textId="77777777" w:rsidR="0042005C" w:rsidRPr="00781A1A" w:rsidRDefault="0042005C" w:rsidP="0042005C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A808BCE" w14:textId="77777777" w:rsidR="0042005C" w:rsidRPr="00781A1A" w:rsidRDefault="0042005C" w:rsidP="0042005C">
            <w:pPr>
              <w:pStyle w:val="34ff6"/>
            </w:pPr>
          </w:p>
        </w:tc>
      </w:tr>
      <w:tr w:rsidR="00C54BD0" w14:paraId="4A504B49" w14:textId="77777777" w:rsidTr="007B356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1E0A79A" w14:textId="26572E72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lastRenderedPageBreak/>
              <w:t>4</w:t>
            </w:r>
            <w:r w:rsidR="0042005C" w:rsidRPr="00781A1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228A6D2E" w14:textId="4FB9CB82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Изолятор SM35 (М8) силовой с болтом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38B33F6" w14:textId="25C12BE5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7E554253" w14:textId="7EBDB8B8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7DE61D1" w14:textId="4F646474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5B458D" w14:textId="596E887C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7F5A8" w14:textId="0076EECB" w:rsidR="00C54BD0" w:rsidRPr="00781A1A" w:rsidRDefault="00C54BD0" w:rsidP="00C54BD0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3E81A27" w14:textId="77777777" w:rsidR="00C54BD0" w:rsidRPr="00781A1A" w:rsidRDefault="00C54BD0" w:rsidP="00C54BD0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A402821" w14:textId="77777777" w:rsidR="00C54BD0" w:rsidRPr="00781A1A" w:rsidRDefault="00C54BD0" w:rsidP="00C54BD0">
            <w:pPr>
              <w:pStyle w:val="34ff6"/>
            </w:pPr>
          </w:p>
        </w:tc>
      </w:tr>
      <w:tr w:rsidR="00DA255B" w14:paraId="0B0F3D19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082CE49" w14:textId="64AD630B" w:rsidR="00DA255B" w:rsidRPr="00781A1A" w:rsidRDefault="00DA255B" w:rsidP="00C13012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</w:t>
            </w:r>
            <w:r w:rsidR="0042005C"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25309007" w14:textId="77777777" w:rsidR="00DA255B" w:rsidRPr="00781A1A" w:rsidRDefault="00DA255B" w:rsidP="00C13012">
            <w:pPr>
              <w:pStyle w:val="34ff6"/>
              <w:rPr>
                <w:b/>
                <w:bCs/>
                <w:color w:val="000000"/>
                <w:sz w:val="22"/>
                <w:szCs w:val="22"/>
              </w:rPr>
            </w:pPr>
            <w:r w:rsidRPr="00781A1A">
              <w:rPr>
                <w:b/>
                <w:bCs/>
                <w:color w:val="000000"/>
                <w:sz w:val="24"/>
                <w:szCs w:val="24"/>
              </w:rPr>
              <w:t>Контроллерные сборки ТРЭИ в составе: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53121749" w14:textId="77777777" w:rsidR="00DA255B" w:rsidRPr="00781A1A" w:rsidRDefault="00DA255B" w:rsidP="00C13012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81434F1" w14:textId="77777777" w:rsidR="00DA255B" w:rsidRPr="00781A1A" w:rsidRDefault="00DA255B" w:rsidP="00C13012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A3FF132" w14:textId="77777777" w:rsidR="00DA255B" w:rsidRPr="00781A1A" w:rsidRDefault="00DA255B" w:rsidP="00C13012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14D784" w14:textId="77777777" w:rsidR="00DA255B" w:rsidRPr="00781A1A" w:rsidRDefault="00DA255B" w:rsidP="00C13012">
            <w:pPr>
              <w:pStyle w:val="34ff6"/>
              <w:rPr>
                <w:color w:val="000000"/>
                <w:sz w:val="22"/>
                <w:szCs w:val="22"/>
              </w:rPr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9CC051" w14:textId="77777777" w:rsidR="00DA255B" w:rsidRPr="00781A1A" w:rsidRDefault="00DA255B" w:rsidP="00C13012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C8AA356" w14:textId="77777777" w:rsidR="00DA255B" w:rsidRPr="00781A1A" w:rsidRDefault="00DA255B" w:rsidP="00C13012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DA9181F" w14:textId="77777777" w:rsidR="00DA255B" w:rsidRPr="00781A1A" w:rsidRDefault="00DA255B" w:rsidP="00C13012">
            <w:pPr>
              <w:pStyle w:val="34ff6"/>
            </w:pPr>
          </w:p>
        </w:tc>
      </w:tr>
      <w:tr w:rsidR="004F7237" w14:paraId="0F1ECFF3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2A7A7D8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4DEF969" w14:textId="43DB761E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резервирования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9131939" w14:textId="5B49FE73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CUTP-1R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CBB5EA6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B2ACFF5" w14:textId="482B5DFC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78D90C" w14:textId="0E962BC1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2B82B2" w14:textId="0F9100DD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F419844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27B4BFC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4E6AEDDB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C1C691B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8F903C1" w14:textId="40355B60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резервирования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411DFDF" w14:textId="3156452C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CUTP-1G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CC66945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2C14E31" w14:textId="0F93C1A9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E16446" w14:textId="6B6D9EAD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D0AD4A" w14:textId="630785B8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994FB40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3779A64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5CB30A5C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733CA64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8E84462" w14:textId="3AAA419A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для соединения панелей и модулей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194265D" w14:textId="0EED3D3A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CIDC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B90918E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42CD147" w14:textId="0477B769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65385B" w14:textId="1A3D853D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2FD14D" w14:textId="716E3C05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97D5370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7F6A8B5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5149E7E6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BA146C2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5246A6D" w14:textId="00F2FB30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Кабель для соединения панелей и модулей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13AB4A" w14:textId="4E9C6F8E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CIDCS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A9F31F7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84CA2C6" w14:textId="2F31AFE4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0D8229" w14:textId="43A0A5F0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473EE1" w14:textId="0A7464B1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8,00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C440B5D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974CF85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4A9BAB68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B524071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7EF961" w14:textId="1291C650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Каркас CR6 MR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31DF45" w14:textId="0BCD5AF2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CR6 MR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34F3C85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1D1AE15" w14:textId="08C0CC5C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02776" w14:textId="4AE2305B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C68672" w14:textId="7E71405D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D20C68A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D6D712D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4E6C7709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10B8960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A2047D" w14:textId="460F3512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Коммутатор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92F65E" w14:textId="03EBA750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S304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D024E84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C8AD3AE" w14:textId="18C5D609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E776C0" w14:textId="306A7E0D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C39AF7" w14:textId="471FA7F7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11CA8D5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385C892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24E10335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21F609F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8CA911F" w14:textId="45200814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Терминальная панель дискретного ввода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E2E388B" w14:textId="306736D8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TP-D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E3BDDBA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9B5E901" w14:textId="34161073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B8D3A8" w14:textId="09C8E1CB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CBD75" w14:textId="3A7D3BE8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31CFAC8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9CDBD39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58B0BED8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744D760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70776E2" w14:textId="2C957F34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Терминальная панель дискретного вывода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468A35A" w14:textId="20EB1338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TP-О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D4F9913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1B03E88" w14:textId="73EAA1F7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5B859A" w14:textId="40624AEC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14682" w14:textId="75D022E5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A9AA061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90750B9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08AAF5EE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F96450E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2E3E2BC" w14:textId="25FB0E69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Универсальные терминальные панели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7E060F" w14:textId="4E71C7E0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TP-U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CBB5D65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AFAAD66" w14:textId="04B822D4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DB2DB8" w14:textId="1A228229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5DBDC" w14:textId="3BEFE2D8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8,00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080760B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B3D45C8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2BD6DD7C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1A970FF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C60AFB0" w14:textId="70E5D8B3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Заглушка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440F6F7" w14:textId="5C6C8399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FP-04R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B4F174D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43DE04E" w14:textId="798C80E9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D2E993" w14:textId="3F30BA76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57930F" w14:textId="5BD22E9A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CB15414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9F374DC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503A8183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CFBB569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F6B7568" w14:textId="313CCAA8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Модуль аналогового ввода тока и напряжения с изолированными каналами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883DECA" w14:textId="5D575DD4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M1234A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606B436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A3C6ABD" w14:textId="665E99C7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D79672" w14:textId="323DAE82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37FAF" w14:textId="1091F9E0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8,00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036488B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D89F2F6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60612865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F8756A1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61348BD" w14:textId="47CA1AB4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Модули дискретного ввода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CDA4404" w14:textId="596C895D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M1252D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C70209F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4A0656D" w14:textId="6A7F6F98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5FF591" w14:textId="47E73297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5C95F7" w14:textId="2F5A5E08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EF1F9DA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40AE0DB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233F3946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A5787D5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B02A163" w14:textId="7FE3B5D3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Модули дискретного вывода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EF636D9" w14:textId="282D89BE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M1251O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6A2DB2E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0BF3DF8" w14:textId="0D1AB2EA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906CB" w14:textId="61362E1A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468053" w14:textId="16E9AAF0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7B5C8A5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3DF2947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60FC48A1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84F9E9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774446C" w14:textId="79FAC535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Программируемый модуль ПЛК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271C8D6" w14:textId="70AAA1B3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M1201Е-0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2329F44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B14F8A1" w14:textId="0C89B61A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ТРЭИ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2F4F5" w14:textId="37AF2618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CC24E2" w14:textId="3EC36BDA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0AFCFB0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3BF67C3" w14:textId="77777777" w:rsidR="004F7237" w:rsidRPr="00781A1A" w:rsidRDefault="004F7237" w:rsidP="004F7237">
            <w:pPr>
              <w:pStyle w:val="34ff6"/>
            </w:pPr>
          </w:p>
        </w:tc>
      </w:tr>
      <w:tr w:rsidR="004F7237" w14:paraId="775AD7CB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97B2972" w14:textId="77777777" w:rsidR="004F7237" w:rsidRPr="00781A1A" w:rsidRDefault="004F7237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4F1D5E8" w14:textId="6BEC04D6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ПО контроллера (СРВК) для ОС LINUX (количество точек ввода/вывода до 500) Модули: Проф-1 с «горячим» резервированием процессоров на 1-ом контроллере (TM-канал, модуль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межконтроллерного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обмена УСО), резервирование сети, драйвер протокола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ModBus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RTU (сервер/клиент), драйвер протокола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ModBus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TСР (сервер/клиент), драйвер протокола OPC UA,  драйвер протокола МЭК 60870-5-104 (КП/ПУ), драйвер протокола МЭК60870-5-101 (КП/ПУ)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CA7D071" w14:textId="1FC7245B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CF44A80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DB0D54" w14:textId="1D31110D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НПФ "КРУГ"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9B4108" w14:textId="70465B63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1AB0F0" w14:textId="10699683" w:rsidR="004F7237" w:rsidRPr="00781A1A" w:rsidRDefault="004F7237" w:rsidP="004F7237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602C9A5" w14:textId="77777777" w:rsidR="004F7237" w:rsidRPr="00781A1A" w:rsidRDefault="004F7237" w:rsidP="004F7237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3FE8C58" w14:textId="77777777" w:rsidR="004F7237" w:rsidRPr="00781A1A" w:rsidRDefault="004F7237" w:rsidP="004F7237">
            <w:pPr>
              <w:pStyle w:val="34ff6"/>
            </w:pPr>
          </w:p>
        </w:tc>
      </w:tr>
      <w:tr w:rsidR="0092637A" w14:paraId="258B6631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56D039B" w14:textId="34C3B235" w:rsidR="0092637A" w:rsidRPr="00781A1A" w:rsidRDefault="0092637A" w:rsidP="00CB152A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3059E6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Прикладное программное обеспечение АСУТП для ПЛК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3F5D1DA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880776E" w14:textId="77777777" w:rsidR="0092637A" w:rsidRPr="00781A1A" w:rsidRDefault="0092637A" w:rsidP="00593A9E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3728BA2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38311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A80C5F" w14:textId="77777777" w:rsidR="0092637A" w:rsidRPr="00781A1A" w:rsidRDefault="0092637A" w:rsidP="00593A9E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9EF999C" w14:textId="77777777" w:rsidR="0092637A" w:rsidRPr="00781A1A" w:rsidRDefault="0092637A" w:rsidP="00593A9E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7E4F4AC" w14:textId="77777777" w:rsidR="0092637A" w:rsidRPr="00781A1A" w:rsidRDefault="0092637A" w:rsidP="00593A9E">
            <w:pPr>
              <w:pStyle w:val="34ff6"/>
            </w:pPr>
          </w:p>
        </w:tc>
      </w:tr>
      <w:tr w:rsidR="004F7237" w:rsidRPr="00480946" w14:paraId="044FC6FB" w14:textId="77777777" w:rsidTr="00CB152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C4CBD08" w14:textId="77777777" w:rsidR="004F7237" w:rsidRPr="00B007FF" w:rsidRDefault="004F7237" w:rsidP="00CB152A">
            <w:pPr>
              <w:pStyle w:val="34ff6"/>
              <w:rPr>
                <w:b/>
                <w:bCs/>
                <w:sz w:val="28"/>
                <w:szCs w:val="28"/>
              </w:rPr>
            </w:pPr>
            <w:r w:rsidRPr="00B007FF">
              <w:rPr>
                <w:b/>
                <w:bCs/>
                <w:sz w:val="28"/>
                <w:szCs w:val="28"/>
              </w:rPr>
              <w:fldChar w:fldCharType="begin"/>
            </w:r>
            <w:r w:rsidRPr="00B007FF">
              <w:rPr>
                <w:b/>
                <w:bCs/>
                <w:sz w:val="28"/>
                <w:szCs w:val="28"/>
              </w:rPr>
              <w:instrText xml:space="preserve"> AUTONUM  \* Arabic \s " " </w:instrText>
            </w:r>
            <w:r w:rsidRPr="00B007FF">
              <w:rPr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26FCD8BD" w14:textId="3984BB71" w:rsidR="004F7237" w:rsidRPr="00781A1A" w:rsidRDefault="004F7237" w:rsidP="00CB152A">
            <w:pPr>
              <w:pStyle w:val="34ff6"/>
              <w:rPr>
                <w:b/>
                <w:bCs/>
                <w:sz w:val="28"/>
                <w:szCs w:val="28"/>
              </w:rPr>
            </w:pPr>
            <w:r w:rsidRPr="00781A1A">
              <w:rPr>
                <w:b/>
                <w:bCs/>
                <w:sz w:val="28"/>
                <w:szCs w:val="28"/>
              </w:rPr>
              <w:t>Шкаф Серверный в составе: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14:paraId="4D1395D0" w14:textId="77777777" w:rsidR="004F7237" w:rsidRPr="00781A1A" w:rsidRDefault="004F7237" w:rsidP="00C13012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03672D86" w14:textId="77777777" w:rsidR="004F7237" w:rsidRPr="00781A1A" w:rsidRDefault="004F7237" w:rsidP="00C13012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84A22CE" w14:textId="77777777" w:rsidR="004F7237" w:rsidRPr="00781A1A" w:rsidRDefault="004F7237" w:rsidP="00C13012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1133" w:type="dxa"/>
            <w:vAlign w:val="center"/>
          </w:tcPr>
          <w:p w14:paraId="3F260A5C" w14:textId="77777777" w:rsidR="004F7237" w:rsidRPr="00781A1A" w:rsidRDefault="004F7237" w:rsidP="00C13012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16836E0" w14:textId="7D986F06" w:rsidR="004F7237" w:rsidRPr="00781A1A" w:rsidRDefault="004F7237" w:rsidP="00C13012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060E05D9" w14:textId="042B0249" w:rsidR="004F7237" w:rsidRPr="00781A1A" w:rsidRDefault="00BE0FB0" w:rsidP="00C13012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≈ 255 (оценочно)</w:t>
            </w:r>
          </w:p>
        </w:tc>
        <w:tc>
          <w:tcPr>
            <w:tcW w:w="2160" w:type="dxa"/>
          </w:tcPr>
          <w:p w14:paraId="6302FA78" w14:textId="77777777" w:rsidR="004F7237" w:rsidRPr="00781A1A" w:rsidRDefault="004F7237" w:rsidP="00C13012">
            <w:pPr>
              <w:pStyle w:val="34ff6"/>
              <w:rPr>
                <w:sz w:val="22"/>
                <w:szCs w:val="22"/>
              </w:rPr>
            </w:pPr>
          </w:p>
        </w:tc>
      </w:tr>
      <w:tr w:rsidR="007331AD" w14:paraId="72AB741A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0391488E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79919FE" w14:textId="2D56116B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Разобранный 19" IT-CQE 38U 600х1800х800, двери стекло + сплошная, RAL7011/7035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7871E22" w14:textId="0D5BACEF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R5IT3868GS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259BD7BE" w14:textId="11060DA4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6B0623F" w14:textId="092C42DF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17B5FD01" w14:textId="744F483D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BB7DB57" w14:textId="4E165256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1766797E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514F84EE" w14:textId="77777777" w:rsidR="007331AD" w:rsidRPr="00781A1A" w:rsidRDefault="007331AD" w:rsidP="007331AD">
            <w:pPr>
              <w:pStyle w:val="34ff6"/>
            </w:pPr>
          </w:p>
        </w:tc>
      </w:tr>
      <w:tr w:rsidR="007331AD" w14:paraId="41AB5CE0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691FAE3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952B09B" w14:textId="3E261B30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Ролики для напольных 19" IT-корпусов ДКС серии CQE, 4шт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44DF17E" w14:textId="7E518229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R5A41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D3637AF" w14:textId="17FB4F24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402DDEF" w14:textId="6F7E5188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D08FDDB" w14:textId="22356FFF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CFF80EA" w14:textId="2B6FB07E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0101805B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31A5D363" w14:textId="77777777" w:rsidR="007331AD" w:rsidRPr="00781A1A" w:rsidRDefault="007331AD" w:rsidP="007331AD">
            <w:pPr>
              <w:pStyle w:val="34ff6"/>
            </w:pPr>
          </w:p>
        </w:tc>
      </w:tr>
      <w:tr w:rsidR="007331AD" w14:paraId="643730FF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6616CF88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42487F3" w14:textId="0987894D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Заглушка сплошная 19" 1U RAL9005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58802C33" w14:textId="4C3F61D5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R5PRK1B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82C7FD6" w14:textId="3698FE79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E311061" w14:textId="60A1F44F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B4E38B2" w14:textId="1AB995F8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2E1EE64" w14:textId="0F9C37FF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0833132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64030DD9" w14:textId="77777777" w:rsidR="007331AD" w:rsidRPr="00781A1A" w:rsidRDefault="007331AD" w:rsidP="007331AD">
            <w:pPr>
              <w:pStyle w:val="34ff6"/>
            </w:pPr>
          </w:p>
        </w:tc>
      </w:tr>
      <w:tr w:rsidR="007331AD" w14:paraId="09EC18AA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45F8772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4FDBEDF7" w14:textId="297787C1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Заглушка сплошная 19" 2U RAL9005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344F67F" w14:textId="2FBBD95F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R5PRK2B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7B130D7" w14:textId="548ED579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3AB859D" w14:textId="4FA200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1631CC40" w14:textId="227E016E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F75829A" w14:textId="2717F6EF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A200F22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2AF1663E" w14:textId="77777777" w:rsidR="007331AD" w:rsidRPr="00781A1A" w:rsidRDefault="007331AD" w:rsidP="007331AD">
            <w:pPr>
              <w:pStyle w:val="34ff6"/>
            </w:pPr>
          </w:p>
        </w:tc>
      </w:tr>
      <w:tr w:rsidR="007331AD" w14:paraId="71A03F27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417AF7D1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2581E066" w14:textId="20D49B10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Модуль 3U с DIN рейкой для 19" IT-корпусов, RAL9005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028A69DF" w14:textId="1186BAF6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R5CMDIT3HEB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130C4810" w14:textId="78BF24B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9353C32" w14:textId="3CA8B7CF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A532559" w14:textId="36601B28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2CCC9B6" w14:textId="08AC8A93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56300B1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521E5B45" w14:textId="77777777" w:rsidR="007331AD" w:rsidRPr="00781A1A" w:rsidRDefault="007331AD" w:rsidP="007331AD">
            <w:pPr>
              <w:pStyle w:val="34ff6"/>
            </w:pPr>
          </w:p>
        </w:tc>
      </w:tr>
      <w:tr w:rsidR="007331AD" w14:paraId="55C53EEE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BA3BA3F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432CDF20" w14:textId="44E51F5E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Блок распределения питания (PDU) 19" 10A с выключателем, Вых:8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Schuko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, 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Вх:С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2B78991B" w14:textId="55BC3461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R519SH8OPSHC14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C96696A" w14:textId="303261FA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4156E1B9" w14:textId="5C729E53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3D1E445C" w14:textId="4C07677F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D314235" w14:textId="31F9B0A6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5C5BB59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3DB14C34" w14:textId="77777777" w:rsidR="007331AD" w:rsidRPr="00781A1A" w:rsidRDefault="007331AD" w:rsidP="007331AD">
            <w:pPr>
              <w:pStyle w:val="34ff6"/>
            </w:pPr>
          </w:p>
        </w:tc>
      </w:tr>
      <w:tr w:rsidR="007331AD" w14:paraId="6CE38D0E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0B0C1AB6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A698152" w14:textId="75DC996C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Уплотнитель для ввода кабеля в корпуса CQE шириной 600 мм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C931262" w14:textId="539C3F52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R5FPC600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1353382" w14:textId="2C35FE03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105F072" w14:textId="7CA20CDB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6BE626AB" w14:textId="3779BFC8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766657B" w14:textId="441875F8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E500729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4F2F83E3" w14:textId="77777777" w:rsidR="007331AD" w:rsidRPr="00781A1A" w:rsidRDefault="007331AD" w:rsidP="007331AD">
            <w:pPr>
              <w:pStyle w:val="34ff6"/>
            </w:pPr>
          </w:p>
        </w:tc>
      </w:tr>
      <w:tr w:rsidR="007331AD" w14:paraId="44993B92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0A73A02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lastRenderedPageBreak/>
              <w:t>8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5A695C88" w14:textId="36C7B480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Потолочный модуль 4 вентилятора с термостатом IT CQE 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70FA659" w14:textId="751E9CF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R5VSIT6004FT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E6D6F1C" w14:textId="3278A4FF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74C69A6" w14:textId="1AA59E5D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297DF566" w14:textId="7C969625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03C19B4" w14:textId="1A4A1305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CB2EB73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76FF8B8B" w14:textId="77777777" w:rsidR="007331AD" w:rsidRPr="00781A1A" w:rsidRDefault="007331AD" w:rsidP="007331AD">
            <w:pPr>
              <w:pStyle w:val="34ff6"/>
            </w:pPr>
          </w:p>
        </w:tc>
      </w:tr>
      <w:tr w:rsidR="007331AD" w14:paraId="068760C2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458F356B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22011A7F" w14:textId="24907F4C" w:rsidR="007331AD" w:rsidRPr="00B007FF" w:rsidRDefault="007331AD" w:rsidP="007331AD">
            <w:pPr>
              <w:pStyle w:val="34ff6"/>
              <w:rPr>
                <w:b/>
                <w:bCs/>
              </w:rPr>
            </w:pPr>
            <w:r w:rsidRPr="00B007FF">
              <w:rPr>
                <w:b/>
                <w:bCs/>
                <w:color w:val="000000"/>
                <w:sz w:val="22"/>
                <w:szCs w:val="22"/>
              </w:rPr>
              <w:t xml:space="preserve">Компактный отказоустойчивый 1U сервер </w:t>
            </w:r>
            <w:r w:rsidR="00B007FF" w:rsidRPr="00B007FF">
              <w:rPr>
                <w:b/>
                <w:bCs/>
                <w:color w:val="000000"/>
                <w:sz w:val="22"/>
                <w:szCs w:val="22"/>
              </w:rPr>
              <w:t>в составе: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F623EB3" w14:textId="3D3F31F6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GS-104-E1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170C1439" w14:textId="2AD94E43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GS-1824223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45709537" w14:textId="1C3D3639" w:rsidR="007331AD" w:rsidRPr="00781A1A" w:rsidRDefault="007331AD" w:rsidP="007331AD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AdvantiX</w:t>
            </w:r>
            <w:proofErr w:type="spellEnd"/>
          </w:p>
        </w:tc>
        <w:tc>
          <w:tcPr>
            <w:tcW w:w="1133" w:type="dxa"/>
            <w:vAlign w:val="center"/>
          </w:tcPr>
          <w:p w14:paraId="0B1935E7" w14:textId="42B5A8AC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1358701" w14:textId="0B8FB28D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D891205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6E852FCB" w14:textId="77777777" w:rsidR="007331AD" w:rsidRPr="00781A1A" w:rsidRDefault="007331AD" w:rsidP="007331AD">
            <w:pPr>
              <w:pStyle w:val="34ff6"/>
            </w:pPr>
          </w:p>
        </w:tc>
      </w:tr>
      <w:tr w:rsidR="00B007FF" w14:paraId="798A6498" w14:textId="77777777" w:rsidTr="00711F9C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47C85B2A" w14:textId="5AA370C6" w:rsidR="00B007FF" w:rsidRPr="00781A1A" w:rsidRDefault="00B007FF" w:rsidP="00B007FF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C5E43D4" w14:textId="3C5847DF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  <w:r w:rsidRPr="00B007FF">
              <w:rPr>
                <w:color w:val="000000"/>
                <w:sz w:val="22"/>
                <w:szCs w:val="22"/>
              </w:rPr>
              <w:t>90SF03A1-M00070 Серверная платформа/ RS300-E12-RS4/450W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75D1998" w14:textId="77777777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9ABC68B" w14:textId="77777777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DEC92BE" w14:textId="77777777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</w:tcPr>
          <w:p w14:paraId="57C67177" w14:textId="5F243634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  <w:r w:rsidRPr="009A54F1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2FBD864" w14:textId="66BFACBA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2A95F53" w14:textId="77777777" w:rsidR="00B007FF" w:rsidRPr="00781A1A" w:rsidRDefault="00B007FF" w:rsidP="00B007FF">
            <w:pPr>
              <w:pStyle w:val="34ff6"/>
            </w:pPr>
          </w:p>
        </w:tc>
        <w:tc>
          <w:tcPr>
            <w:tcW w:w="2160" w:type="dxa"/>
          </w:tcPr>
          <w:p w14:paraId="76BADBAD" w14:textId="77777777" w:rsidR="00B007FF" w:rsidRPr="00781A1A" w:rsidRDefault="00B007FF" w:rsidP="00B007FF">
            <w:pPr>
              <w:pStyle w:val="34ff6"/>
            </w:pPr>
          </w:p>
        </w:tc>
      </w:tr>
      <w:tr w:rsidR="00B007FF" w14:paraId="069DEFB5" w14:textId="77777777" w:rsidTr="00711F9C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8021340" w14:textId="6617FB51" w:rsidR="00B007FF" w:rsidRPr="00781A1A" w:rsidRDefault="00B007FF" w:rsidP="00B007FF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2A943C8" w14:textId="4F5379DB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  <w:r w:rsidRPr="00B007FF">
              <w:rPr>
                <w:color w:val="000000"/>
                <w:sz w:val="22"/>
                <w:szCs w:val="22"/>
              </w:rPr>
              <w:t xml:space="preserve">Центральный Процессор Intel Xeon E-2434 4 </w:t>
            </w:r>
            <w:proofErr w:type="spellStart"/>
            <w:r w:rsidRPr="00B007FF">
              <w:rPr>
                <w:color w:val="000000"/>
                <w:sz w:val="22"/>
                <w:szCs w:val="22"/>
              </w:rPr>
              <w:t>Cores</w:t>
            </w:r>
            <w:proofErr w:type="spellEnd"/>
            <w:r w:rsidRPr="00B007FF">
              <w:rPr>
                <w:color w:val="000000"/>
                <w:sz w:val="22"/>
                <w:szCs w:val="22"/>
              </w:rPr>
              <w:t xml:space="preserve">, 8 </w:t>
            </w:r>
            <w:proofErr w:type="spellStart"/>
            <w:r w:rsidRPr="00B007FF">
              <w:rPr>
                <w:color w:val="000000"/>
                <w:sz w:val="22"/>
                <w:szCs w:val="22"/>
              </w:rPr>
              <w:t>Threads</w:t>
            </w:r>
            <w:proofErr w:type="spellEnd"/>
            <w:r w:rsidRPr="00B007FF">
              <w:rPr>
                <w:color w:val="000000"/>
                <w:sz w:val="22"/>
                <w:szCs w:val="22"/>
              </w:rPr>
              <w:t>, 3.4/5.0GHz, 12M, DDR5-4800, 55W OEM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29A3F13" w14:textId="77777777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527299A3" w14:textId="77777777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117CE4F9" w14:textId="77777777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</w:tcPr>
          <w:p w14:paraId="7F68E75D" w14:textId="0B40565D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  <w:r w:rsidRPr="009A54F1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680E2DA" w14:textId="4A626468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98BC001" w14:textId="77777777" w:rsidR="00B007FF" w:rsidRPr="00781A1A" w:rsidRDefault="00B007FF" w:rsidP="00B007FF">
            <w:pPr>
              <w:pStyle w:val="34ff6"/>
            </w:pPr>
          </w:p>
        </w:tc>
        <w:tc>
          <w:tcPr>
            <w:tcW w:w="2160" w:type="dxa"/>
          </w:tcPr>
          <w:p w14:paraId="1151B51E" w14:textId="77777777" w:rsidR="00B007FF" w:rsidRPr="00781A1A" w:rsidRDefault="00B007FF" w:rsidP="00B007FF">
            <w:pPr>
              <w:pStyle w:val="34ff6"/>
            </w:pPr>
          </w:p>
        </w:tc>
      </w:tr>
      <w:tr w:rsidR="00B007FF" w:rsidRPr="00B007FF" w14:paraId="431E0840" w14:textId="77777777" w:rsidTr="00711F9C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76BE54B" w14:textId="2DC640F2" w:rsidR="00B007FF" w:rsidRPr="00781A1A" w:rsidRDefault="00B007FF" w:rsidP="00B007FF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1483B32" w14:textId="1AD4BDF3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  <w:r w:rsidRPr="00B007FF">
              <w:rPr>
                <w:color w:val="000000"/>
                <w:sz w:val="22"/>
                <w:szCs w:val="22"/>
              </w:rPr>
              <w:t>Модуль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B007FF">
              <w:rPr>
                <w:color w:val="000000"/>
                <w:sz w:val="22"/>
                <w:szCs w:val="22"/>
              </w:rPr>
              <w:t>памяти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 xml:space="preserve"> Original SAMSUNG DDR5 DIMM 16Gb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B13DBE8" w14:textId="77777777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3E83F1A" w14:textId="77777777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3FC9B0F8" w14:textId="77777777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</w:tcPr>
          <w:p w14:paraId="379702D8" w14:textId="3E3DEFB9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  <w:r w:rsidRPr="009A54F1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754EFC3" w14:textId="1EE06C0A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07ED6C4" w14:textId="77777777" w:rsidR="00B007FF" w:rsidRPr="00B007FF" w:rsidRDefault="00B007FF" w:rsidP="00B007FF">
            <w:pPr>
              <w:pStyle w:val="34ff6"/>
              <w:rPr>
                <w:lang w:val="en-US"/>
              </w:rPr>
            </w:pPr>
          </w:p>
        </w:tc>
        <w:tc>
          <w:tcPr>
            <w:tcW w:w="2160" w:type="dxa"/>
          </w:tcPr>
          <w:p w14:paraId="2D020F9F" w14:textId="77777777" w:rsidR="00B007FF" w:rsidRPr="00B007FF" w:rsidRDefault="00B007FF" w:rsidP="00B007FF">
            <w:pPr>
              <w:pStyle w:val="34ff6"/>
              <w:rPr>
                <w:lang w:val="en-US"/>
              </w:rPr>
            </w:pPr>
          </w:p>
        </w:tc>
      </w:tr>
      <w:tr w:rsidR="00B007FF" w:rsidRPr="00B007FF" w14:paraId="2CB1C0A3" w14:textId="77777777" w:rsidTr="00711F9C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1F3DE6C" w14:textId="48A7FDE5" w:rsidR="00B007FF" w:rsidRPr="00781A1A" w:rsidRDefault="00B007FF" w:rsidP="00B007FF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3A8B106" w14:textId="701C5246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  <w:r w:rsidRPr="00B007FF">
              <w:rPr>
                <w:color w:val="000000"/>
                <w:sz w:val="22"/>
                <w:szCs w:val="22"/>
              </w:rPr>
              <w:t>Жёсткий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B007FF">
              <w:rPr>
                <w:color w:val="000000"/>
                <w:sz w:val="22"/>
                <w:szCs w:val="22"/>
              </w:rPr>
              <w:t>диск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 xml:space="preserve"> HDD 4 Tb SAS 12Gb/s Seagate Exos 7E8 3.5" 7200rpm 256Mb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99BFA36" w14:textId="77777777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7FDACAF2" w14:textId="77777777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07A8A43F" w14:textId="77777777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</w:tcPr>
          <w:p w14:paraId="6BB1C1F3" w14:textId="6922600D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  <w:r w:rsidRPr="009A54F1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D6A88E8" w14:textId="5A28AA6A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1B12E90D" w14:textId="77777777" w:rsidR="00B007FF" w:rsidRPr="00B007FF" w:rsidRDefault="00B007FF" w:rsidP="00B007FF">
            <w:pPr>
              <w:pStyle w:val="34ff6"/>
              <w:rPr>
                <w:lang w:val="en-US"/>
              </w:rPr>
            </w:pPr>
          </w:p>
        </w:tc>
        <w:tc>
          <w:tcPr>
            <w:tcW w:w="2160" w:type="dxa"/>
          </w:tcPr>
          <w:p w14:paraId="3F83571D" w14:textId="77777777" w:rsidR="00B007FF" w:rsidRPr="00B007FF" w:rsidRDefault="00B007FF" w:rsidP="00B007FF">
            <w:pPr>
              <w:pStyle w:val="34ff6"/>
              <w:rPr>
                <w:lang w:val="en-US"/>
              </w:rPr>
            </w:pPr>
          </w:p>
        </w:tc>
      </w:tr>
      <w:tr w:rsidR="00B007FF" w:rsidRPr="00B007FF" w14:paraId="53CC63A8" w14:textId="77777777" w:rsidTr="00711F9C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028C9755" w14:textId="5E5BA968" w:rsidR="00B007FF" w:rsidRPr="00781A1A" w:rsidRDefault="00B007FF" w:rsidP="00B007FF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6963E2A" w14:textId="08809AD0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  <w:r w:rsidRPr="00B007FF">
              <w:rPr>
                <w:color w:val="000000"/>
                <w:sz w:val="22"/>
                <w:szCs w:val="22"/>
              </w:rPr>
              <w:t>Контроллер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 xml:space="preserve"> RAID LSI SAS9260-8i (OEM)</w:t>
            </w:r>
            <w:proofErr w:type="spellStart"/>
            <w:r w:rsidRPr="00B007FF">
              <w:rPr>
                <w:color w:val="000000"/>
                <w:sz w:val="22"/>
                <w:szCs w:val="22"/>
                <w:lang w:val="en-US"/>
              </w:rPr>
              <w:t>Megaraid</w:t>
            </w:r>
            <w:proofErr w:type="spellEnd"/>
            <w:r w:rsidRPr="00B007FF">
              <w:rPr>
                <w:color w:val="000000"/>
                <w:sz w:val="22"/>
                <w:szCs w:val="22"/>
                <w:lang w:val="en-US"/>
              </w:rPr>
              <w:t xml:space="preserve"> PCI-e x8 LP SAS RAID 0,1,10,5,6, 8port (2*intSFF8087),512MB, </w:t>
            </w:r>
            <w:proofErr w:type="spellStart"/>
            <w:r w:rsidRPr="00B007FF">
              <w:rPr>
                <w:color w:val="000000"/>
                <w:sz w:val="22"/>
                <w:szCs w:val="22"/>
              </w:rPr>
              <w:t>Каб</w:t>
            </w:r>
            <w:proofErr w:type="spellEnd"/>
            <w:r w:rsidRPr="00B007FF">
              <w:rPr>
                <w:color w:val="000000"/>
                <w:sz w:val="22"/>
                <w:szCs w:val="22"/>
                <w:lang w:val="en-US"/>
              </w:rPr>
              <w:t>.</w:t>
            </w:r>
            <w:r w:rsidRPr="00B007FF">
              <w:rPr>
                <w:color w:val="000000"/>
                <w:sz w:val="22"/>
                <w:szCs w:val="22"/>
              </w:rPr>
              <w:t>отдельно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2CDBCA7F" w14:textId="77777777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6F43093" w14:textId="77777777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0F820FC" w14:textId="77777777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</w:tcPr>
          <w:p w14:paraId="2A165C7C" w14:textId="66CBB660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  <w:r w:rsidRPr="009A54F1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6E6BAF8" w14:textId="4D9C12C5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C9F7F3B" w14:textId="77777777" w:rsidR="00B007FF" w:rsidRPr="00B007FF" w:rsidRDefault="00B007FF" w:rsidP="00B007FF">
            <w:pPr>
              <w:pStyle w:val="34ff6"/>
              <w:rPr>
                <w:lang w:val="en-US"/>
              </w:rPr>
            </w:pPr>
          </w:p>
        </w:tc>
        <w:tc>
          <w:tcPr>
            <w:tcW w:w="2160" w:type="dxa"/>
          </w:tcPr>
          <w:p w14:paraId="1DE0CAAF" w14:textId="77777777" w:rsidR="00B007FF" w:rsidRPr="00B007FF" w:rsidRDefault="00B007FF" w:rsidP="00B007FF">
            <w:pPr>
              <w:pStyle w:val="34ff6"/>
              <w:rPr>
                <w:lang w:val="en-US"/>
              </w:rPr>
            </w:pPr>
          </w:p>
        </w:tc>
      </w:tr>
      <w:tr w:rsidR="00B007FF" w:rsidRPr="00B007FF" w14:paraId="333ED277" w14:textId="77777777" w:rsidTr="00711F9C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6039941" w14:textId="2C0ED8E4" w:rsidR="00B007FF" w:rsidRPr="00781A1A" w:rsidRDefault="00B007FF" w:rsidP="00B007FF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31B149F" w14:textId="4ACEE183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  <w:r w:rsidRPr="00B007FF">
              <w:rPr>
                <w:color w:val="000000"/>
                <w:sz w:val="22"/>
                <w:szCs w:val="22"/>
              </w:rPr>
              <w:t>Кабель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 xml:space="preserve"> ACD-SFF8643-8087-08M, INT, SFF8643-SFF8087 </w:t>
            </w:r>
            <w:proofErr w:type="gramStart"/>
            <w:r w:rsidRPr="00B007FF">
              <w:rPr>
                <w:color w:val="000000"/>
                <w:sz w:val="22"/>
                <w:szCs w:val="22"/>
                <w:lang w:val="en-US"/>
              </w:rPr>
              <w:t xml:space="preserve">( </w:t>
            </w:r>
            <w:proofErr w:type="spellStart"/>
            <w:r w:rsidRPr="00B007FF">
              <w:rPr>
                <w:color w:val="000000"/>
                <w:sz w:val="22"/>
                <w:szCs w:val="22"/>
                <w:lang w:val="en-US"/>
              </w:rPr>
              <w:t>HDmSAS</w:t>
            </w:r>
            <w:proofErr w:type="spellEnd"/>
            <w:proofErr w:type="gramEnd"/>
            <w:r w:rsidRPr="00B007FF">
              <w:rPr>
                <w:color w:val="000000"/>
                <w:sz w:val="22"/>
                <w:szCs w:val="22"/>
                <w:lang w:val="en-US"/>
              </w:rPr>
              <w:t xml:space="preserve"> -to- </w:t>
            </w:r>
            <w:proofErr w:type="spellStart"/>
            <w:r w:rsidRPr="00B007FF">
              <w:rPr>
                <w:color w:val="000000"/>
                <w:sz w:val="22"/>
                <w:szCs w:val="22"/>
                <w:lang w:val="en-US"/>
              </w:rPr>
              <w:t>mSAS</w:t>
            </w:r>
            <w:proofErr w:type="spellEnd"/>
            <w:r w:rsidRPr="00B007FF">
              <w:rPr>
                <w:color w:val="000000"/>
                <w:sz w:val="22"/>
                <w:szCs w:val="22"/>
                <w:lang w:val="en-US"/>
              </w:rPr>
              <w:t xml:space="preserve"> internal cable), 75cm (</w:t>
            </w:r>
            <w:r w:rsidRPr="00B007FF">
              <w:rPr>
                <w:color w:val="000000"/>
                <w:sz w:val="22"/>
                <w:szCs w:val="22"/>
              </w:rPr>
              <w:t>аналог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 xml:space="preserve"> LSI00401, LSI00400, 2281200-R) (</w:t>
            </w:r>
            <w:proofErr w:type="gramStart"/>
            <w:r w:rsidRPr="00B007FF">
              <w:rPr>
                <w:color w:val="000000"/>
                <w:sz w:val="22"/>
                <w:szCs w:val="22"/>
                <w:lang w:val="en-US"/>
              </w:rPr>
              <w:t>6705048-75</w:t>
            </w:r>
            <w:proofErr w:type="gramEnd"/>
            <w:r w:rsidRPr="00B007FF">
              <w:rPr>
                <w:color w:val="000000"/>
                <w:sz w:val="22"/>
                <w:szCs w:val="22"/>
                <w:lang w:val="en-US"/>
              </w:rPr>
              <w:t>) (492334)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0F318EF" w14:textId="77777777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39108EB9" w14:textId="77777777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4B401976" w14:textId="77777777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</w:tcPr>
          <w:p w14:paraId="751D9DEE" w14:textId="3020710B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  <w:r w:rsidRPr="009A54F1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C409A0B" w14:textId="14F21425" w:rsidR="00B007FF" w:rsidRPr="00B007FF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5623EBC" w14:textId="77777777" w:rsidR="00B007FF" w:rsidRPr="00B007FF" w:rsidRDefault="00B007FF" w:rsidP="00B007FF">
            <w:pPr>
              <w:pStyle w:val="34ff6"/>
              <w:rPr>
                <w:lang w:val="en-US"/>
              </w:rPr>
            </w:pPr>
          </w:p>
        </w:tc>
        <w:tc>
          <w:tcPr>
            <w:tcW w:w="2160" w:type="dxa"/>
          </w:tcPr>
          <w:p w14:paraId="450D889D" w14:textId="77777777" w:rsidR="00B007FF" w:rsidRPr="00B007FF" w:rsidRDefault="00B007FF" w:rsidP="00B007FF">
            <w:pPr>
              <w:pStyle w:val="34ff6"/>
              <w:rPr>
                <w:lang w:val="en-US"/>
              </w:rPr>
            </w:pPr>
          </w:p>
        </w:tc>
      </w:tr>
      <w:tr w:rsidR="00B007FF" w14:paraId="5BF78AD4" w14:textId="77777777" w:rsidTr="00711F9C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103C6877" w14:textId="51366141" w:rsidR="00B007FF" w:rsidRPr="00781A1A" w:rsidRDefault="00B007FF" w:rsidP="00B007FF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8805918" w14:textId="00FE1CFD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  <w:r w:rsidRPr="00B007FF">
              <w:rPr>
                <w:color w:val="000000"/>
                <w:sz w:val="22"/>
                <w:szCs w:val="22"/>
              </w:rPr>
              <w:t xml:space="preserve">Лицензия на ОС спец. </w:t>
            </w:r>
            <w:proofErr w:type="spellStart"/>
            <w:r w:rsidRPr="00B007FF">
              <w:rPr>
                <w:color w:val="000000"/>
                <w:sz w:val="22"/>
                <w:szCs w:val="22"/>
              </w:rPr>
              <w:t>назнач</w:t>
            </w:r>
            <w:proofErr w:type="spellEnd"/>
            <w:r w:rsidRPr="00B007FF">
              <w:rPr>
                <w:color w:val="000000"/>
                <w:sz w:val="22"/>
                <w:szCs w:val="22"/>
              </w:rPr>
              <w:t xml:space="preserve">. "Astra Linux SE" для 64-х разряд платформы на базе процессорной </w:t>
            </w:r>
            <w:proofErr w:type="spellStart"/>
            <w:r w:rsidRPr="00B007FF">
              <w:rPr>
                <w:color w:val="000000"/>
                <w:sz w:val="22"/>
                <w:szCs w:val="22"/>
              </w:rPr>
              <w:t>архит-ры</w:t>
            </w:r>
            <w:proofErr w:type="spellEnd"/>
            <w:r w:rsidRPr="00B007FF">
              <w:rPr>
                <w:color w:val="000000"/>
                <w:sz w:val="22"/>
                <w:szCs w:val="22"/>
              </w:rPr>
              <w:t xml:space="preserve"> х86-64 (обнов 1.8.), "Максимальный" ("Смоленск"), РУСБ.10015-01 (ФСТЭК), OEM, для рабочей станции, бессрочная, с включенными обновлениями Тип 1 на 12 мес.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EE6F2F0" w14:textId="77777777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2D02DFE5" w14:textId="77777777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2540DA9" w14:textId="77777777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</w:tcPr>
          <w:p w14:paraId="4D9CF272" w14:textId="679D899C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  <w:r w:rsidRPr="009A54F1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90DE864" w14:textId="3F04AA56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5990A29" w14:textId="77777777" w:rsidR="00B007FF" w:rsidRPr="00781A1A" w:rsidRDefault="00B007FF" w:rsidP="00B007FF">
            <w:pPr>
              <w:pStyle w:val="34ff6"/>
            </w:pPr>
          </w:p>
        </w:tc>
        <w:tc>
          <w:tcPr>
            <w:tcW w:w="2160" w:type="dxa"/>
          </w:tcPr>
          <w:p w14:paraId="1B27ABD3" w14:textId="77777777" w:rsidR="00B007FF" w:rsidRPr="00781A1A" w:rsidRDefault="00B007FF" w:rsidP="00B007FF">
            <w:pPr>
              <w:pStyle w:val="34ff6"/>
            </w:pPr>
          </w:p>
        </w:tc>
      </w:tr>
      <w:tr w:rsidR="00B007FF" w14:paraId="0841A7B8" w14:textId="77777777" w:rsidTr="00711F9C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880F5C2" w14:textId="05FFC497" w:rsidR="00B007FF" w:rsidRPr="00781A1A" w:rsidRDefault="00B007FF" w:rsidP="00B007FF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7660CFA4" w14:textId="5407B169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  <w:r w:rsidRPr="00B007FF">
              <w:rPr>
                <w:color w:val="000000"/>
                <w:sz w:val="22"/>
                <w:szCs w:val="22"/>
              </w:rPr>
              <w:t xml:space="preserve">Кабель питания 1.8м, VDE(0.75мм), черный, с </w:t>
            </w:r>
            <w:proofErr w:type="spellStart"/>
            <w:r w:rsidRPr="00B007FF">
              <w:rPr>
                <w:color w:val="000000"/>
                <w:sz w:val="22"/>
                <w:szCs w:val="22"/>
              </w:rPr>
              <w:t>заземл</w:t>
            </w:r>
            <w:proofErr w:type="spellEnd"/>
            <w:r w:rsidRPr="00B007FF">
              <w:rPr>
                <w:color w:val="000000"/>
                <w:sz w:val="22"/>
                <w:szCs w:val="22"/>
              </w:rPr>
              <w:t xml:space="preserve">. пакет </w:t>
            </w:r>
            <w:proofErr w:type="gramStart"/>
            <w:r w:rsidRPr="00B007FF">
              <w:rPr>
                <w:color w:val="000000"/>
                <w:sz w:val="22"/>
                <w:szCs w:val="22"/>
              </w:rPr>
              <w:t>[ PC</w:t>
            </w:r>
            <w:proofErr w:type="gramEnd"/>
            <w:r w:rsidRPr="00B007FF">
              <w:rPr>
                <w:color w:val="000000"/>
                <w:sz w:val="22"/>
                <w:szCs w:val="22"/>
              </w:rPr>
              <w:t>-186-VDE / BXP-PC-186-</w:t>
            </w:r>
            <w:proofErr w:type="gramStart"/>
            <w:r w:rsidRPr="00B007FF">
              <w:rPr>
                <w:color w:val="000000"/>
                <w:sz w:val="22"/>
                <w:szCs w:val="22"/>
              </w:rPr>
              <w:t>VDE ]</w:t>
            </w:r>
            <w:proofErr w:type="gram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7B0AC14F" w14:textId="77777777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6A6E1EB" w14:textId="77777777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B35D5B4" w14:textId="77777777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</w:tcPr>
          <w:p w14:paraId="4B54325B" w14:textId="21B524FA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  <w:r w:rsidRPr="009A54F1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81CB056" w14:textId="457CDF51" w:rsidR="00B007FF" w:rsidRPr="00781A1A" w:rsidRDefault="00B007FF" w:rsidP="00B007FF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FA5C6EE" w14:textId="77777777" w:rsidR="00B007FF" w:rsidRPr="00781A1A" w:rsidRDefault="00B007FF" w:rsidP="00B007FF">
            <w:pPr>
              <w:pStyle w:val="34ff6"/>
            </w:pPr>
          </w:p>
        </w:tc>
        <w:tc>
          <w:tcPr>
            <w:tcW w:w="2160" w:type="dxa"/>
          </w:tcPr>
          <w:p w14:paraId="15CD83B0" w14:textId="77777777" w:rsidR="00B007FF" w:rsidRPr="00781A1A" w:rsidRDefault="00B007FF" w:rsidP="00B007FF">
            <w:pPr>
              <w:pStyle w:val="34ff6"/>
            </w:pPr>
          </w:p>
        </w:tc>
      </w:tr>
      <w:tr w:rsidR="007331AD" w14:paraId="0DC8482E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12979612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5C64EEBA" w14:textId="7226C1B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Промышленный управляемый коммутатор DKC монтируемый в 19 стойку, 4 порта 100Base X SFP, 24x10/100Base T X порта RJ45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27274CA2" w14:textId="3569C914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N2100-4SFP24T-P5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29B3AE62" w14:textId="3653E406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D359CAC" w14:textId="2D878C70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3CC85FBB" w14:textId="1DABF5E5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E0D5C7A" w14:textId="01E7F51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11A1A278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00E289AC" w14:textId="77777777" w:rsidR="007331AD" w:rsidRPr="00781A1A" w:rsidRDefault="007331AD" w:rsidP="007331AD">
            <w:pPr>
              <w:pStyle w:val="34ff6"/>
            </w:pPr>
          </w:p>
        </w:tc>
      </w:tr>
      <w:tr w:rsidR="007331AD" w14:paraId="5F7056FE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785C522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41E88613" w14:textId="5D3E256F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Промышленный гигабитный SFP трансивер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06C6B76" w14:textId="0A2FF4B2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N2010-IGMSX850-055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2A633834" w14:textId="6CCB12C0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3B6FEE6B" w14:textId="6DC809E4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vAlign w:val="center"/>
          </w:tcPr>
          <w:p w14:paraId="501A5C4E" w14:textId="1207A2F0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E540995" w14:textId="5D26E53F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19006C87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405030E3" w14:textId="7846E652" w:rsidR="007331AD" w:rsidRPr="00781A1A" w:rsidRDefault="007331AD" w:rsidP="007331AD">
            <w:pPr>
              <w:pStyle w:val="34ff6"/>
            </w:pPr>
          </w:p>
        </w:tc>
      </w:tr>
      <w:tr w:rsidR="007331AD" w14:paraId="74989C08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3C64901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18EB9970" w14:textId="7B9289CB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Межсетевой экран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216A0AB9" w14:textId="56AFDBBF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D500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7C2A150C" w14:textId="338E15A4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5767640" w14:textId="0CEDDED8" w:rsidR="007331AD" w:rsidRPr="00781A1A" w:rsidRDefault="007331AD" w:rsidP="007331AD">
            <w:pPr>
              <w:pStyle w:val="34ff6"/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UserGate</w:t>
            </w:r>
            <w:proofErr w:type="spellEnd"/>
          </w:p>
        </w:tc>
        <w:tc>
          <w:tcPr>
            <w:tcW w:w="1133" w:type="dxa"/>
            <w:vAlign w:val="center"/>
          </w:tcPr>
          <w:p w14:paraId="5CA3700E" w14:textId="134EF31A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50EBE34" w14:textId="2905518F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1A380B2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188D0229" w14:textId="77777777" w:rsidR="007331AD" w:rsidRPr="00781A1A" w:rsidRDefault="007331AD" w:rsidP="007331AD">
            <w:pPr>
              <w:pStyle w:val="34ff6"/>
            </w:pPr>
          </w:p>
        </w:tc>
      </w:tr>
      <w:tr w:rsidR="007331AD" w14:paraId="30189C19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1DA6E781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270BF870" w14:textId="1C6D8EB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8 Портовый переключатель с KVM консолью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146997C" w14:textId="150AF4BA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CL1308N-ATA-RG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5C7AF7BF" w14:textId="605B4D86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47F4216" w14:textId="5D8EB87E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ATEN</w:t>
            </w:r>
          </w:p>
        </w:tc>
        <w:tc>
          <w:tcPr>
            <w:tcW w:w="1133" w:type="dxa"/>
            <w:vAlign w:val="center"/>
          </w:tcPr>
          <w:p w14:paraId="51172ED1" w14:textId="49EE7631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16BE644" w14:textId="170256C2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36D661E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36F35535" w14:textId="77777777" w:rsidR="007331AD" w:rsidRPr="00781A1A" w:rsidRDefault="007331AD" w:rsidP="007331AD">
            <w:pPr>
              <w:pStyle w:val="34ff6"/>
            </w:pPr>
          </w:p>
        </w:tc>
      </w:tr>
      <w:tr w:rsidR="007331AD" w14:paraId="551C07A1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3B2931F7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366EA420" w14:textId="21E3CE52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Автоматический выключатель 2П 16А 6кА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4D9B3FD5" w14:textId="2A99909A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AR-M06N-2-C016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57ECB0E9" w14:textId="604D3744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2E4BAF04" w14:textId="05207835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2885F429" w14:textId="08366DB2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5F49C37" w14:textId="46F11370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0419C339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6B6321FE" w14:textId="77777777" w:rsidR="007331AD" w:rsidRPr="00781A1A" w:rsidRDefault="007331AD" w:rsidP="007331AD">
            <w:pPr>
              <w:pStyle w:val="34ff6"/>
            </w:pPr>
          </w:p>
        </w:tc>
      </w:tr>
      <w:tr w:rsidR="007331AD" w14:paraId="4E964DF2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F5D9D28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3562D010" w14:textId="350F1F6D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Автоматический выключатель 2П 10А 6кА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2AD4C90F" w14:textId="39DC2DBF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MVA20-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2-010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>-C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403216B9" w14:textId="4ED3B9CC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C9E7B9D" w14:textId="29F4960F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46F93005" w14:textId="184603C2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0B3FE90" w14:textId="2D06FD8F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7439D6D7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69F3F1F6" w14:textId="77777777" w:rsidR="007331AD" w:rsidRPr="00781A1A" w:rsidRDefault="007331AD" w:rsidP="007331AD">
            <w:pPr>
              <w:pStyle w:val="34ff6"/>
            </w:pPr>
          </w:p>
        </w:tc>
      </w:tr>
      <w:tr w:rsidR="007331AD" w14:paraId="509E735F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739261C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6780145" w14:textId="508048CF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Автоматический выключатель 1П 6А 4,5кА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24D5B312" w14:textId="1F1E4903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MVA20-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1-006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>-C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35438ECF" w14:textId="67E3BD79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7BCA69CC" w14:textId="472C2A9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1F49A5B5" w14:textId="0E03C845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766C820" w14:textId="6328FE52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6D185661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59B6B083" w14:textId="77777777" w:rsidR="007331AD" w:rsidRPr="00781A1A" w:rsidRDefault="007331AD" w:rsidP="007331AD">
            <w:pPr>
              <w:pStyle w:val="34ff6"/>
            </w:pPr>
          </w:p>
        </w:tc>
      </w:tr>
      <w:tr w:rsidR="007331AD" w14:paraId="74299F9A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69BCDEEC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0DC0F4A8" w14:textId="501F8C4C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Карта мониторинга IC-RS232/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Dry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contacts</w:t>
            </w:r>
            <w:proofErr w:type="spellEnd"/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3E767A3E" w14:textId="32E764C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IC-RS232/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Dry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contacts</w:t>
            </w:r>
            <w:proofErr w:type="spellEnd"/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623C729D" w14:textId="7211FD22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4405E5EC" w14:textId="386D3618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vAlign w:val="center"/>
          </w:tcPr>
          <w:p w14:paraId="3152765D" w14:textId="17BF457B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3938947" w14:textId="6B5E5420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0E064B2D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227EC3C8" w14:textId="77777777" w:rsidR="007331AD" w:rsidRPr="00781A1A" w:rsidRDefault="007331AD" w:rsidP="007331AD">
            <w:pPr>
              <w:pStyle w:val="34ff6"/>
            </w:pPr>
          </w:p>
        </w:tc>
      </w:tr>
      <w:tr w:rsidR="007331AD" w14:paraId="33D91EE3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BDCCFE0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11FCB2B" w14:textId="2CF1225B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Онлайн ИБП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 xml:space="preserve">   (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 xml:space="preserve">3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кВА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/ 2,7 кВт)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1BC22822" w14:textId="0B9655EB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SR1103L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028A6F54" w14:textId="216AC2EF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13DDAE3A" w14:textId="7C599643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vAlign w:val="center"/>
          </w:tcPr>
          <w:p w14:paraId="3A71B034" w14:textId="0B64ED0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6819029" w14:textId="403F57F3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384437F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241E275F" w14:textId="77777777" w:rsidR="007331AD" w:rsidRPr="00781A1A" w:rsidRDefault="007331AD" w:rsidP="007331AD">
            <w:pPr>
              <w:pStyle w:val="34ff6"/>
            </w:pPr>
          </w:p>
        </w:tc>
      </w:tr>
      <w:tr w:rsidR="007331AD" w14:paraId="0CF397EE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2B82A6DC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4E4808D5" w14:textId="67171553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Батарейный модуль 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3C87B516" w14:textId="5AFE4243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BMR-96-09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3D3AE170" w14:textId="6740F4F4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16E7545D" w14:textId="69BAB3C0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1133" w:type="dxa"/>
            <w:vAlign w:val="center"/>
          </w:tcPr>
          <w:p w14:paraId="439C42FC" w14:textId="116DF46E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CC29729" w14:textId="343849B2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302DE307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6B6B42EE" w14:textId="77777777" w:rsidR="007331AD" w:rsidRPr="00781A1A" w:rsidRDefault="007331AD" w:rsidP="007331AD">
            <w:pPr>
              <w:pStyle w:val="34ff6"/>
            </w:pPr>
          </w:p>
        </w:tc>
      </w:tr>
      <w:tr w:rsidR="007331AD" w14:paraId="46D84DE3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818357D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53C8E6CF" w14:textId="579C31E5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Светильник светодиодный линейный ДБО 3001 4Вт 4000K IP20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5D4B6A57" w14:textId="2370A772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LDBO0-3001-4-4000-K01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313B6EF6" w14:textId="33D4745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01CA7A9" w14:textId="61F55A3B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vAlign w:val="center"/>
          </w:tcPr>
          <w:p w14:paraId="7658E57E" w14:textId="61AF93EC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B691094" w14:textId="24F86AA5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18ADD6B5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6012A888" w14:textId="77777777" w:rsidR="007331AD" w:rsidRPr="00781A1A" w:rsidRDefault="007331AD" w:rsidP="007331AD">
            <w:pPr>
              <w:pStyle w:val="34ff6"/>
            </w:pPr>
          </w:p>
        </w:tc>
      </w:tr>
      <w:tr w:rsidR="007331AD" w14:paraId="331EB879" w14:textId="77777777" w:rsidTr="00BF325B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7330C731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315698D0" w14:textId="0947AC83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Клемма винтовая проходная, 2.5 мм², серая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  <w:vAlign w:val="center"/>
          </w:tcPr>
          <w:p w14:paraId="623140B2" w14:textId="4A6C0250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scr-ut-2,5-g</w:t>
            </w:r>
          </w:p>
        </w:tc>
        <w:tc>
          <w:tcPr>
            <w:tcW w:w="1988" w:type="dxa"/>
            <w:tcMar>
              <w:top w:w="113" w:type="dxa"/>
              <w:bottom w:w="113" w:type="dxa"/>
            </w:tcMar>
            <w:vAlign w:val="center"/>
          </w:tcPr>
          <w:p w14:paraId="168BE467" w14:textId="2CA18D02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0FC600F0" w14:textId="61B55AEE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EKF</w:t>
            </w:r>
          </w:p>
        </w:tc>
        <w:tc>
          <w:tcPr>
            <w:tcW w:w="1133" w:type="dxa"/>
            <w:vAlign w:val="center"/>
          </w:tcPr>
          <w:p w14:paraId="3A1EAF89" w14:textId="713CCD19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640E506" w14:textId="2921D6ED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29EF13E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</w:tcPr>
          <w:p w14:paraId="6699BE19" w14:textId="77777777" w:rsidR="007331AD" w:rsidRPr="00781A1A" w:rsidRDefault="007331AD" w:rsidP="007331AD">
            <w:pPr>
              <w:pStyle w:val="34ff6"/>
            </w:pPr>
          </w:p>
        </w:tc>
      </w:tr>
      <w:tr w:rsidR="007331AD" w14:paraId="3332E419" w14:textId="77777777" w:rsidTr="00BF325B">
        <w:tc>
          <w:tcPr>
            <w:tcW w:w="1242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C97C94E" w14:textId="77777777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7377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26129CE4" w14:textId="14E6F400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Провод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ПуГВнг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1х2,5</w:t>
            </w:r>
          </w:p>
        </w:tc>
        <w:tc>
          <w:tcPr>
            <w:tcW w:w="340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3198B5B" w14:textId="486E9900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7603E232" w14:textId="55F07B20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0E098497" w14:textId="5BF524C0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3" w:type="dxa"/>
            <w:tcBorders>
              <w:bottom w:val="single" w:sz="4" w:space="0" w:color="auto"/>
            </w:tcBorders>
            <w:vAlign w:val="center"/>
          </w:tcPr>
          <w:p w14:paraId="1E30420A" w14:textId="33A145BE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C62416A" w14:textId="2D5AA493" w:rsidR="007331AD" w:rsidRPr="00781A1A" w:rsidRDefault="007331AD" w:rsidP="007331AD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414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07459CC" w14:textId="77777777" w:rsidR="007331AD" w:rsidRPr="00781A1A" w:rsidRDefault="007331AD" w:rsidP="007331AD">
            <w:pPr>
              <w:pStyle w:val="34ff6"/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2AA5BC3B" w14:textId="77777777" w:rsidR="007331AD" w:rsidRPr="00781A1A" w:rsidRDefault="007331AD" w:rsidP="007331AD">
            <w:pPr>
              <w:pStyle w:val="34ff6"/>
            </w:pPr>
          </w:p>
        </w:tc>
      </w:tr>
      <w:tr w:rsidR="002257D1" w14:paraId="3B21CC7C" w14:textId="77777777" w:rsidTr="00BF325B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65638E" w14:textId="4B0763F5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6A91B92" w14:textId="0508187D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Контактор КМИ-11810 18А 230В/АС3 1NO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09399D6" w14:textId="7303DB06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KKM11-018-230-10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98192DE" w14:textId="75F67574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AEC063F" w14:textId="55647AC9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8702E" w14:textId="19EBD2F8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B497FD" w14:textId="05E3B658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4378161" w14:textId="77777777" w:rsidR="002257D1" w:rsidRPr="00781A1A" w:rsidRDefault="002257D1" w:rsidP="002257D1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06B301E" w14:textId="77777777" w:rsidR="002257D1" w:rsidRPr="00781A1A" w:rsidRDefault="002257D1" w:rsidP="002257D1">
            <w:pPr>
              <w:pStyle w:val="34ff6"/>
            </w:pPr>
          </w:p>
        </w:tc>
      </w:tr>
      <w:tr w:rsidR="002257D1" w14:paraId="259B799C" w14:textId="77777777" w:rsidTr="00BF325B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AAE85DE" w14:textId="7492BC40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5260CD" w14:textId="5198ED02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Приставка ПКИ-11 дополнительные контакты 1NO+1NC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758796E" w14:textId="2FE5B4D6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KPK10-11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8374C72" w14:textId="1A574E63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C7CA94C" w14:textId="5EE76B9C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7BA6D" w14:textId="0DB3C471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37BE23" w14:textId="1222BB33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E863D0E" w14:textId="77777777" w:rsidR="002257D1" w:rsidRPr="00781A1A" w:rsidRDefault="002257D1" w:rsidP="002257D1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EE0EAC5" w14:textId="77777777" w:rsidR="002257D1" w:rsidRPr="00781A1A" w:rsidRDefault="002257D1" w:rsidP="002257D1">
            <w:pPr>
              <w:pStyle w:val="34ff6"/>
            </w:pPr>
          </w:p>
        </w:tc>
      </w:tr>
      <w:tr w:rsidR="002257D1" w14:paraId="6574E380" w14:textId="77777777" w:rsidTr="00BF325B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8951AAE" w14:textId="694F1275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2D6A36" w14:textId="5D647C91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 xml:space="preserve">Механизм блокировки для 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КМИ(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>09А-32А)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8509420" w14:textId="23A610C3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KKM10D-MB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64F68DD" w14:textId="34DDBE1D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F76CCF0" w14:textId="77FE22D8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0E72F" w14:textId="69D3D4AE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D1C14D" w14:textId="6A861FBB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7F18EE5" w14:textId="77777777" w:rsidR="002257D1" w:rsidRPr="00781A1A" w:rsidRDefault="002257D1" w:rsidP="002257D1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903E4FF" w14:textId="77777777" w:rsidR="002257D1" w:rsidRPr="00781A1A" w:rsidRDefault="002257D1" w:rsidP="002257D1">
            <w:pPr>
              <w:pStyle w:val="34ff6"/>
            </w:pPr>
          </w:p>
        </w:tc>
      </w:tr>
      <w:tr w:rsidR="002257D1" w14:paraId="53869546" w14:textId="77777777" w:rsidTr="00BF325B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0109DF7" w14:textId="7B0AD8B5" w:rsidR="002257D1" w:rsidRPr="00781A1A" w:rsidRDefault="002257D1" w:rsidP="002257D1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lastRenderedPageBreak/>
              <w:t>26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8890896" w14:textId="367C3F3F" w:rsidR="002257D1" w:rsidRPr="00781A1A" w:rsidRDefault="002257D1" w:rsidP="002257D1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Лампа сигнальная ЛС-47 неон зеленая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C1B4612" w14:textId="57932675" w:rsidR="002257D1" w:rsidRPr="00781A1A" w:rsidRDefault="002257D1" w:rsidP="002257D1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MLS10-230-K06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D5C09BD" w14:textId="433736C9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EEE7266" w14:textId="383DA685" w:rsidR="002257D1" w:rsidRPr="00781A1A" w:rsidRDefault="002257D1" w:rsidP="002257D1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78B9E" w14:textId="302A0C91" w:rsidR="002257D1" w:rsidRPr="00781A1A" w:rsidRDefault="002257D1" w:rsidP="002257D1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A42110" w14:textId="5830DEC1" w:rsidR="002257D1" w:rsidRPr="00781A1A" w:rsidRDefault="002257D1" w:rsidP="002257D1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D95359C" w14:textId="77777777" w:rsidR="002257D1" w:rsidRPr="00781A1A" w:rsidRDefault="002257D1" w:rsidP="002257D1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036707F" w14:textId="77777777" w:rsidR="002257D1" w:rsidRPr="00781A1A" w:rsidRDefault="002257D1" w:rsidP="002257D1">
            <w:pPr>
              <w:pStyle w:val="34ff6"/>
            </w:pPr>
          </w:p>
        </w:tc>
      </w:tr>
      <w:tr w:rsidR="002257D1" w14:paraId="4F5D06A4" w14:textId="77777777" w:rsidTr="00BF325B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D66682D" w14:textId="30D0958B" w:rsidR="002257D1" w:rsidRPr="00781A1A" w:rsidRDefault="002257D1" w:rsidP="002257D1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CB7515A" w14:textId="65DE8846" w:rsidR="002257D1" w:rsidRPr="00781A1A" w:rsidRDefault="002257D1" w:rsidP="002257D1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Блок питания "MODULAR POWER", однофазный, 15Вт, 0.6А, 24В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FB8BCB8" w14:textId="251ED06E" w:rsidR="002257D1" w:rsidRPr="00781A1A" w:rsidRDefault="002257D1" w:rsidP="002257D1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XCSD1015W024VAA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2C9C35" w14:textId="2A2ECE20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3719465" w14:textId="60A66403" w:rsidR="002257D1" w:rsidRPr="00781A1A" w:rsidRDefault="002257D1" w:rsidP="002257D1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692D4" w14:textId="6A579E61" w:rsidR="002257D1" w:rsidRPr="00781A1A" w:rsidRDefault="002257D1" w:rsidP="002257D1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4B81F8" w14:textId="01EBE195" w:rsidR="002257D1" w:rsidRPr="00ED5233" w:rsidRDefault="002257D1" w:rsidP="002257D1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EC5CE5A" w14:textId="77777777" w:rsidR="002257D1" w:rsidRPr="00781A1A" w:rsidRDefault="002257D1" w:rsidP="002257D1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58A2291" w14:textId="77777777" w:rsidR="002257D1" w:rsidRPr="00781A1A" w:rsidRDefault="002257D1" w:rsidP="002257D1">
            <w:pPr>
              <w:pStyle w:val="34ff6"/>
            </w:pPr>
          </w:p>
        </w:tc>
      </w:tr>
      <w:tr w:rsidR="002257D1" w14:paraId="23A51B91" w14:textId="77777777" w:rsidTr="00BF325B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7574D02" w14:textId="73548363" w:rsidR="002257D1" w:rsidRPr="00781A1A" w:rsidRDefault="002257D1" w:rsidP="002257D1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B31F7EE" w14:textId="18A98D76" w:rsidR="002257D1" w:rsidRPr="00781A1A" w:rsidRDefault="002257D1" w:rsidP="002257D1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Модуль резервирования 20А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70133C4" w14:textId="3BA4A95B" w:rsidR="002257D1" w:rsidRPr="00781A1A" w:rsidRDefault="002257D1" w:rsidP="002257D1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DPSRED20A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42B928F" w14:textId="3701D875" w:rsidR="002257D1" w:rsidRPr="00781A1A" w:rsidRDefault="002257D1" w:rsidP="002257D1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6A2662C" w14:textId="5CD9D685" w:rsidR="002257D1" w:rsidRPr="00781A1A" w:rsidRDefault="002257D1" w:rsidP="002257D1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DKC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660E1" w14:textId="2C079A3D" w:rsidR="002257D1" w:rsidRPr="00781A1A" w:rsidRDefault="002257D1" w:rsidP="002257D1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2F68BD" w14:textId="3AB4DB8B" w:rsidR="002257D1" w:rsidRPr="00781A1A" w:rsidRDefault="002257D1" w:rsidP="002257D1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9D1DBB3" w14:textId="77777777" w:rsidR="002257D1" w:rsidRPr="00781A1A" w:rsidRDefault="002257D1" w:rsidP="002257D1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2E62EFB" w14:textId="77777777" w:rsidR="002257D1" w:rsidRPr="00781A1A" w:rsidRDefault="002257D1" w:rsidP="002257D1">
            <w:pPr>
              <w:pStyle w:val="34ff6"/>
            </w:pPr>
          </w:p>
        </w:tc>
      </w:tr>
      <w:tr w:rsidR="008A73D9" w14:paraId="54E42212" w14:textId="77777777" w:rsidTr="00BF325B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0674347" w14:textId="5DD62243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48CDD53" w14:textId="1F75151C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Принтер лазерный черно-белый А4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138D98" w14:textId="798BA9C0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8A73D9">
              <w:rPr>
                <w:color w:val="000000"/>
                <w:sz w:val="22"/>
                <w:szCs w:val="22"/>
              </w:rPr>
              <w:t>T1023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82BF541" w14:textId="7777777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96CB453" w14:textId="23E59565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ООО «</w:t>
            </w:r>
            <w:proofErr w:type="spellStart"/>
            <w:r w:rsidRPr="008A73D9">
              <w:rPr>
                <w:color w:val="000000"/>
                <w:sz w:val="22"/>
                <w:szCs w:val="22"/>
              </w:rPr>
              <w:t>Техноэволаб</w:t>
            </w:r>
            <w:proofErr w:type="spellEnd"/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4EBBB4" w14:textId="5E27BAF0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83C36E" w14:textId="353B6D84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EED2109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A193A74" w14:textId="77777777" w:rsidR="008A73D9" w:rsidRPr="00781A1A" w:rsidRDefault="008A73D9" w:rsidP="008A73D9">
            <w:pPr>
              <w:pStyle w:val="34ff6"/>
            </w:pPr>
          </w:p>
        </w:tc>
      </w:tr>
      <w:tr w:rsidR="008A73D9" w:rsidRPr="00480946" w14:paraId="51C99B9C" w14:textId="77777777" w:rsidTr="0092637A">
        <w:tc>
          <w:tcPr>
            <w:tcW w:w="1242" w:type="dxa"/>
            <w:tcMar>
              <w:top w:w="113" w:type="dxa"/>
              <w:bottom w:w="113" w:type="dxa"/>
            </w:tcMar>
          </w:tcPr>
          <w:p w14:paraId="24BDBFDD" w14:textId="77777777" w:rsidR="008A73D9" w:rsidRPr="00B007FF" w:rsidRDefault="008A73D9" w:rsidP="008A73D9">
            <w:pPr>
              <w:pStyle w:val="34ff6"/>
              <w:rPr>
                <w:b/>
                <w:bCs/>
                <w:sz w:val="28"/>
                <w:szCs w:val="28"/>
              </w:rPr>
            </w:pPr>
            <w:r w:rsidRPr="00B007FF">
              <w:rPr>
                <w:b/>
                <w:bCs/>
                <w:sz w:val="28"/>
                <w:szCs w:val="28"/>
              </w:rPr>
              <w:fldChar w:fldCharType="begin"/>
            </w:r>
            <w:r w:rsidRPr="00B007FF">
              <w:rPr>
                <w:b/>
                <w:bCs/>
                <w:sz w:val="28"/>
                <w:szCs w:val="28"/>
              </w:rPr>
              <w:instrText xml:space="preserve"> AUTONUM  \* Arabic \s " " </w:instrText>
            </w:r>
            <w:r w:rsidRPr="00B007FF">
              <w:rPr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</w:tcPr>
          <w:p w14:paraId="1E763D74" w14:textId="57F5DBF4" w:rsidR="008A73D9" w:rsidRPr="00781A1A" w:rsidRDefault="008A73D9" w:rsidP="008A73D9">
            <w:pPr>
              <w:pStyle w:val="34ff6"/>
              <w:rPr>
                <w:b/>
                <w:bCs/>
                <w:sz w:val="28"/>
                <w:szCs w:val="28"/>
              </w:rPr>
            </w:pPr>
            <w:r w:rsidRPr="00781A1A">
              <w:rPr>
                <w:b/>
                <w:bCs/>
                <w:sz w:val="28"/>
                <w:szCs w:val="28"/>
              </w:rPr>
              <w:t>ПО для АРМ и сервера в составе: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14:paraId="39205F83" w14:textId="77777777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29FCEC4C" w14:textId="77777777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6701F2ED" w14:textId="3E95BA31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vAlign w:val="center"/>
          </w:tcPr>
          <w:p w14:paraId="50D16DB3" w14:textId="77777777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D6A52AF" w14:textId="22C9F212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42F2B135" w14:textId="77777777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7385097B" w14:textId="77777777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</w:p>
        </w:tc>
      </w:tr>
      <w:tr w:rsidR="008A73D9" w14:paraId="2A9FC0B1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C795EFB" w14:textId="7777777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73D93A8" w14:textId="28D456B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СРВ "Станция оператора/архивирования-сервер". (устанавливается на сервер АБД) </w:t>
            </w:r>
            <w:r w:rsidRPr="00781A1A">
              <w:rPr>
                <w:color w:val="000000"/>
                <w:sz w:val="22"/>
                <w:szCs w:val="22"/>
              </w:rPr>
              <w:br/>
              <w:t>Количество точек ввода-вывода до 10000</w:t>
            </w:r>
            <w:r w:rsidRPr="00781A1A">
              <w:rPr>
                <w:color w:val="000000"/>
                <w:sz w:val="22"/>
                <w:szCs w:val="22"/>
              </w:rPr>
              <w:br/>
              <w:t xml:space="preserve">Модули: Сервер АБД, графический интерфейс с управлением, просмотр архивов, </w:t>
            </w:r>
            <w:proofErr w:type="spellStart"/>
            <w:r w:rsidRPr="00781A1A">
              <w:rPr>
                <w:color w:val="000000"/>
                <w:sz w:val="22"/>
                <w:szCs w:val="22"/>
              </w:rPr>
              <w:t>зеркализация</w:t>
            </w:r>
            <w:proofErr w:type="spellEnd"/>
            <w:r w:rsidRPr="00781A1A">
              <w:rPr>
                <w:color w:val="000000"/>
                <w:sz w:val="22"/>
                <w:szCs w:val="22"/>
              </w:rPr>
              <w:t xml:space="preserve"> АБД, сервис печати, резервирование сети, сервер событий, OPC-UA.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0567105" w14:textId="6DB34236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RTSTN007U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F3A9041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4BCD35E" w14:textId="2702C252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НПФ "КРУГ"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05C17A" w14:textId="12B56B04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DC1067" w14:textId="5C362CB8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36E2A43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4584D70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25628D20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DB01B92" w14:textId="7777777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81E7EA3" w14:textId="483A53BF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СРВ "Станция оператора/архивирования-клиент". (устанавливается на АРМ </w:t>
            </w:r>
            <w:proofErr w:type="gramStart"/>
            <w:r w:rsidRPr="00781A1A">
              <w:rPr>
                <w:color w:val="000000"/>
                <w:sz w:val="22"/>
                <w:szCs w:val="22"/>
              </w:rPr>
              <w:t>№1-4</w:t>
            </w:r>
            <w:proofErr w:type="gramEnd"/>
            <w:r w:rsidRPr="00781A1A">
              <w:rPr>
                <w:color w:val="000000"/>
                <w:sz w:val="22"/>
                <w:szCs w:val="22"/>
              </w:rPr>
              <w:t xml:space="preserve">, АРМ ЭТО) </w:t>
            </w:r>
            <w:r w:rsidRPr="00781A1A">
              <w:rPr>
                <w:color w:val="000000"/>
                <w:sz w:val="22"/>
                <w:szCs w:val="22"/>
              </w:rPr>
              <w:br/>
              <w:t>Количество точек ввода-вывода до 10000</w:t>
            </w:r>
            <w:r w:rsidRPr="00781A1A">
              <w:rPr>
                <w:color w:val="000000"/>
                <w:sz w:val="22"/>
                <w:szCs w:val="22"/>
              </w:rPr>
              <w:br/>
              <w:t>Модули: графический интерфейс с управлением, просмотр архивов, сервис печати, резервирование сети, 2-х мониторный менеджер, сервер событий.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4ED21CF" w14:textId="53488194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RTSTN008U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836DFEF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C39B694" w14:textId="35526BAC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НПФ "КРУГ"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1E350A" w14:textId="4042DD11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E5A256" w14:textId="6AD15C63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5,00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691B80E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F4E997A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0DCE4949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0CCDA1E" w14:textId="7777777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D89467" w14:textId="54318A05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 xml:space="preserve">СРВ "Станция оператора/архивирования-клиент". (устанавливается на АРМ РЗА, АРМ инженера АСУТП) </w:t>
            </w:r>
            <w:r w:rsidRPr="00781A1A">
              <w:rPr>
                <w:color w:val="000000"/>
                <w:sz w:val="22"/>
                <w:szCs w:val="22"/>
              </w:rPr>
              <w:br/>
              <w:t>Количество точек ввода-вывода до 10000</w:t>
            </w:r>
            <w:r w:rsidRPr="00781A1A">
              <w:rPr>
                <w:color w:val="000000"/>
                <w:sz w:val="22"/>
                <w:szCs w:val="22"/>
              </w:rPr>
              <w:br/>
              <w:t>Модули: графический интерфейс с управлением, просмотр архивов, сервис печати, резервирование сети, сервер событий.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8C215A6" w14:textId="1B038622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RTSTN008U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8C5602A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7070373" w14:textId="2439774F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НПФ "КРУГ"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1C249A" w14:textId="40280D5D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4E8E9" w14:textId="0FCCDC4E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C57F8A0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5EA04FD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7412C406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DE3429" w14:textId="7777777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083DD0B" w14:textId="5F2403ED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Станция инжиниринга (устанавливается на АРМ инженера)</w:t>
            </w:r>
            <w:r w:rsidRPr="00781A1A">
              <w:rPr>
                <w:color w:val="000000"/>
                <w:sz w:val="22"/>
                <w:szCs w:val="22"/>
              </w:rPr>
              <w:br/>
              <w:t>Количество процессоров - до 4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DC3A1CD" w14:textId="3332C8A6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DC000002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522EECB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82FB9DC" w14:textId="5A274571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НПФ "КРУГ"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FA1E24" w14:textId="25F1E969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631029" w14:textId="6BDBBBE9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26FE0DF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91274AD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2E6AA1CF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EF70D59" w14:textId="7777777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6C7C9DA" w14:textId="7965BD0F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Среда программирования контроллеров (устанавливается на АРМ инженера)</w:t>
            </w:r>
            <w:r w:rsidRPr="00781A1A">
              <w:rPr>
                <w:color w:val="000000"/>
                <w:sz w:val="22"/>
                <w:szCs w:val="22"/>
              </w:rPr>
              <w:br/>
              <w:t>Количество переменных до 5000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99784B7" w14:textId="230CA513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DC000001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4CB3620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E834B3" w14:textId="01292229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НПФ "КРУГ"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AB761" w14:textId="5F8C3929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99E3EC" w14:textId="58DAC7DC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EC9ACDA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9F8F20D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1CA38D33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CE47CF" w14:textId="7777777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3A5A039" w14:textId="347E6174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Электронный ключ защиты (USB)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400843F" w14:textId="55796A59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2DE410C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372533D" w14:textId="0C2C97FF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НПФ "КРУГ"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EFF186" w14:textId="2CB31343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17B85" w14:textId="52AF7774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9,00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4BC6EFD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BFAB94D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6DFC9A0B" w14:textId="77777777" w:rsidTr="00CB152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A144C2" w14:textId="5C45A70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4D7B0EB" w14:textId="743E62D1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Прикладное программное обеспечение АСУТП для сервера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1AAC87D" w14:textId="7777777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FDA4830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4103F0B" w14:textId="7777777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F482A" w14:textId="7777777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902B74" w14:textId="1BB7A6E5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FDFE3D2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B33D198" w14:textId="77777777" w:rsidR="008A73D9" w:rsidRPr="00781A1A" w:rsidRDefault="008A73D9" w:rsidP="008A73D9">
            <w:pPr>
              <w:pStyle w:val="34ff6"/>
            </w:pPr>
          </w:p>
        </w:tc>
      </w:tr>
      <w:tr w:rsidR="008A73D9" w:rsidRPr="00480946" w14:paraId="5761E753" w14:textId="77777777" w:rsidTr="00CB152A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52345180" w14:textId="77777777" w:rsidR="008A73D9" w:rsidRPr="00781A1A" w:rsidRDefault="008A73D9" w:rsidP="008A73D9">
            <w:pPr>
              <w:pStyle w:val="34ff6"/>
              <w:rPr>
                <w:b/>
                <w:bCs/>
                <w:sz w:val="22"/>
                <w:szCs w:val="22"/>
              </w:rPr>
            </w:pPr>
            <w:r w:rsidRPr="00B007FF">
              <w:rPr>
                <w:b/>
                <w:bCs/>
                <w:sz w:val="28"/>
                <w:szCs w:val="28"/>
              </w:rPr>
              <w:fldChar w:fldCharType="begin"/>
            </w:r>
            <w:r w:rsidRPr="00B007FF">
              <w:rPr>
                <w:b/>
                <w:bCs/>
                <w:sz w:val="28"/>
                <w:szCs w:val="28"/>
              </w:rPr>
              <w:instrText xml:space="preserve"> AUTONUM  \* Arabic \s " " </w:instrText>
            </w:r>
            <w:r w:rsidRPr="00B007FF">
              <w:rPr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3C2773B1" w14:textId="3FB92B89" w:rsidR="008A73D9" w:rsidRPr="00781A1A" w:rsidRDefault="008A73D9" w:rsidP="008A73D9">
            <w:pPr>
              <w:pStyle w:val="34ff6"/>
              <w:rPr>
                <w:b/>
                <w:bCs/>
                <w:sz w:val="28"/>
                <w:szCs w:val="28"/>
              </w:rPr>
            </w:pPr>
            <w:r w:rsidRPr="00781A1A">
              <w:rPr>
                <w:b/>
                <w:bCs/>
                <w:sz w:val="28"/>
                <w:szCs w:val="28"/>
              </w:rPr>
              <w:t>АРМ оператора в составе: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14:paraId="508E1F1F" w14:textId="77777777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774CCF96" w14:textId="77777777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58C499D6" w14:textId="77777777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vAlign w:val="center"/>
          </w:tcPr>
          <w:p w14:paraId="094E99C3" w14:textId="77777777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76D7A59" w14:textId="77777777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2DFB7E20" w14:textId="5719CBDA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≈ </w:t>
            </w:r>
            <w:r>
              <w:rPr>
                <w:sz w:val="22"/>
                <w:szCs w:val="22"/>
              </w:rPr>
              <w:t>650</w:t>
            </w:r>
            <w:r w:rsidRPr="00781A1A">
              <w:rPr>
                <w:sz w:val="22"/>
                <w:szCs w:val="22"/>
              </w:rPr>
              <w:t xml:space="preserve"> (оценочно)</w:t>
            </w:r>
          </w:p>
        </w:tc>
        <w:tc>
          <w:tcPr>
            <w:tcW w:w="2160" w:type="dxa"/>
          </w:tcPr>
          <w:p w14:paraId="24226AA4" w14:textId="77777777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</w:p>
        </w:tc>
      </w:tr>
      <w:tr w:rsidR="008A73D9" w14:paraId="18A8DC5E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96CA948" w14:textId="44D162D9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8A6FB22" w14:textId="306AB258" w:rsidR="008A73D9" w:rsidRPr="00B007FF" w:rsidRDefault="008A73D9" w:rsidP="008A73D9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B007FF">
              <w:rPr>
                <w:b/>
                <w:bCs/>
                <w:color w:val="000000"/>
                <w:sz w:val="22"/>
                <w:szCs w:val="22"/>
              </w:rPr>
              <w:t xml:space="preserve">Промышленная ЭВМ </w:t>
            </w:r>
            <w:proofErr w:type="spellStart"/>
            <w:r w:rsidRPr="00B007FF">
              <w:rPr>
                <w:b/>
                <w:bCs/>
                <w:color w:val="000000"/>
                <w:sz w:val="22"/>
                <w:szCs w:val="22"/>
              </w:rPr>
              <w:t>AdvantiX</w:t>
            </w:r>
            <w:proofErr w:type="spellEnd"/>
            <w:r w:rsidRPr="00B007FF">
              <w:rPr>
                <w:b/>
                <w:bCs/>
                <w:color w:val="000000"/>
                <w:sz w:val="22"/>
                <w:szCs w:val="22"/>
              </w:rPr>
              <w:t xml:space="preserve"> в составе: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8FD283B" w14:textId="784680F8" w:rsidR="008A73D9" w:rsidRPr="00781A1A" w:rsidRDefault="008A73D9" w:rsidP="008A73D9">
            <w:pPr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IPC-SYS1-2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2FD5A51" w14:textId="78DFC50F" w:rsidR="008A73D9" w:rsidRPr="00781A1A" w:rsidRDefault="008A73D9" w:rsidP="008A73D9">
            <w:pPr>
              <w:pStyle w:val="34ff6"/>
            </w:pPr>
            <w:r w:rsidRPr="00781A1A">
              <w:rPr>
                <w:lang w:val="en-US"/>
              </w:rPr>
              <w:t>IPC</w:t>
            </w:r>
            <w:r w:rsidRPr="00781A1A">
              <w:t>-1824224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7EAB11" w14:textId="265AF0DE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AdvantiX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759C9F" w14:textId="20FF9259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063362" w14:textId="56483F6C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9EE3C94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396BBA1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247708AC" w14:textId="77777777" w:rsidTr="00B007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C5E728F" w14:textId="6C0B1998" w:rsidR="008A73D9" w:rsidRPr="00781A1A" w:rsidRDefault="008A73D9" w:rsidP="008A73D9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E5D8848" w14:textId="2F7CE6AD" w:rsidR="008A73D9" w:rsidRPr="00781A1A" w:rsidRDefault="008A73D9" w:rsidP="008A73D9">
            <w:pPr>
              <w:rPr>
                <w:color w:val="000000"/>
                <w:sz w:val="22"/>
                <w:szCs w:val="22"/>
              </w:rPr>
            </w:pPr>
            <w:r w:rsidRPr="00B007FF">
              <w:rPr>
                <w:color w:val="000000"/>
                <w:sz w:val="22"/>
                <w:szCs w:val="22"/>
              </w:rPr>
              <w:t xml:space="preserve">4U корпус для </w:t>
            </w:r>
            <w:proofErr w:type="spellStart"/>
            <w:r w:rsidRPr="00B007FF">
              <w:rPr>
                <w:color w:val="000000"/>
                <w:sz w:val="22"/>
                <w:szCs w:val="22"/>
              </w:rPr>
              <w:t>пром</w:t>
            </w:r>
            <w:proofErr w:type="spellEnd"/>
            <w:r w:rsidRPr="00B007FF">
              <w:rPr>
                <w:color w:val="000000"/>
                <w:sz w:val="22"/>
                <w:szCs w:val="22"/>
              </w:rPr>
              <w:t xml:space="preserve"> ПК, версия для материнских плат, без МП, без БП, с логотипом </w:t>
            </w:r>
            <w:proofErr w:type="spellStart"/>
            <w:r w:rsidRPr="00B007FF">
              <w:rPr>
                <w:color w:val="000000"/>
                <w:sz w:val="22"/>
                <w:szCs w:val="22"/>
              </w:rPr>
              <w:t>Адвантикс</w:t>
            </w:r>
            <w:proofErr w:type="spellEnd"/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541EBB5" w14:textId="77777777" w:rsidR="008A73D9" w:rsidRPr="00781A1A" w:rsidRDefault="008A73D9" w:rsidP="008A73D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CFC1F0C" w14:textId="77777777" w:rsidR="008A73D9" w:rsidRPr="00B007FF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F3FF436" w14:textId="7777777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88A830" w14:textId="642F2642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304821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91AEB" w14:textId="6610E141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E7A8F46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ED74B77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7D734EF8" w14:textId="77777777" w:rsidTr="00B007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20BC9EF" w14:textId="4199EB5F" w:rsidR="008A73D9" w:rsidRPr="00781A1A" w:rsidRDefault="008A73D9" w:rsidP="008A73D9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94E8C26" w14:textId="1940D3B4" w:rsidR="008A73D9" w:rsidRPr="00781A1A" w:rsidRDefault="008A73D9" w:rsidP="008A73D9">
            <w:pPr>
              <w:rPr>
                <w:color w:val="000000"/>
                <w:sz w:val="22"/>
                <w:szCs w:val="22"/>
              </w:rPr>
            </w:pPr>
            <w:r w:rsidRPr="00B007FF">
              <w:rPr>
                <w:color w:val="000000"/>
                <w:sz w:val="22"/>
                <w:szCs w:val="22"/>
              </w:rPr>
              <w:t xml:space="preserve">Блок питания 400W ATX 12V, Active PFC, 8cm </w:t>
            </w:r>
            <w:proofErr w:type="spellStart"/>
            <w:r w:rsidRPr="00B007FF">
              <w:rPr>
                <w:color w:val="000000"/>
                <w:sz w:val="22"/>
                <w:szCs w:val="22"/>
              </w:rPr>
              <w:t>fan</w:t>
            </w:r>
            <w:proofErr w:type="spellEnd"/>
            <w:r w:rsidRPr="00B007FF">
              <w:rPr>
                <w:color w:val="000000"/>
                <w:sz w:val="22"/>
                <w:szCs w:val="22"/>
              </w:rPr>
              <w:t xml:space="preserve">, w/P4, w/P6, P1=20+4 </w:t>
            </w:r>
            <w:proofErr w:type="spellStart"/>
            <w:r w:rsidRPr="00B007FF">
              <w:rPr>
                <w:color w:val="000000"/>
                <w:sz w:val="22"/>
                <w:szCs w:val="22"/>
              </w:rPr>
              <w:t>pin</w:t>
            </w:r>
            <w:proofErr w:type="spellEnd"/>
            <w:r w:rsidRPr="00B007FF">
              <w:rPr>
                <w:color w:val="000000"/>
                <w:sz w:val="22"/>
                <w:szCs w:val="22"/>
              </w:rPr>
              <w:t>, w/SATA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5635BBB" w14:textId="77777777" w:rsidR="008A73D9" w:rsidRPr="00781A1A" w:rsidRDefault="008A73D9" w:rsidP="008A73D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FC3022D" w14:textId="77777777" w:rsidR="008A73D9" w:rsidRPr="00B007FF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7377241" w14:textId="7777777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2715D6" w14:textId="7FDBAB48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304821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D6DB5" w14:textId="254D5FA9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1E6B715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B0A83E9" w14:textId="77777777" w:rsidR="008A73D9" w:rsidRPr="00781A1A" w:rsidRDefault="008A73D9" w:rsidP="008A73D9">
            <w:pPr>
              <w:pStyle w:val="34ff6"/>
            </w:pPr>
          </w:p>
        </w:tc>
      </w:tr>
      <w:tr w:rsidR="008A73D9" w:rsidRPr="00B007FF" w14:paraId="61DCF278" w14:textId="77777777" w:rsidTr="00B007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335668A" w14:textId="7CB8D921" w:rsidR="008A73D9" w:rsidRPr="00781A1A" w:rsidRDefault="008A73D9" w:rsidP="008A73D9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AB9CDD" w14:textId="1EA59BC5" w:rsidR="008A73D9" w:rsidRPr="00B007FF" w:rsidRDefault="008A73D9" w:rsidP="008A73D9">
            <w:pPr>
              <w:rPr>
                <w:color w:val="000000"/>
                <w:sz w:val="22"/>
                <w:szCs w:val="22"/>
              </w:rPr>
            </w:pPr>
            <w:r w:rsidRPr="00B007FF">
              <w:rPr>
                <w:color w:val="000000"/>
                <w:sz w:val="22"/>
                <w:szCs w:val="22"/>
              </w:rPr>
              <w:t xml:space="preserve">Промышленная материнская плата формата ATX, чипсет 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Q</w:t>
            </w:r>
            <w:r w:rsidRPr="00B007FF">
              <w:rPr>
                <w:color w:val="000000"/>
                <w:sz w:val="22"/>
                <w:szCs w:val="22"/>
              </w:rPr>
              <w:t>670.2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HDMI</w:t>
            </w:r>
            <w:r w:rsidRPr="00B007FF">
              <w:rPr>
                <w:color w:val="000000"/>
                <w:sz w:val="22"/>
                <w:szCs w:val="22"/>
              </w:rPr>
              <w:t>,2</w:t>
            </w:r>
            <w:proofErr w:type="gramStart"/>
            <w:r w:rsidRPr="00B007FF">
              <w:rPr>
                <w:color w:val="000000"/>
                <w:sz w:val="22"/>
                <w:szCs w:val="22"/>
                <w:lang w:val="en-US"/>
              </w:rPr>
              <w:t>DP</w:t>
            </w:r>
            <w:r w:rsidRPr="00B007FF">
              <w:rPr>
                <w:color w:val="000000"/>
                <w:sz w:val="22"/>
                <w:szCs w:val="22"/>
              </w:rPr>
              <w:t>,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VGA</w:t>
            </w:r>
            <w:proofErr w:type="gramEnd"/>
            <w:r w:rsidRPr="00B007FF">
              <w:rPr>
                <w:color w:val="000000"/>
                <w:sz w:val="22"/>
                <w:szCs w:val="22"/>
              </w:rPr>
              <w:t>,4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DDR</w:t>
            </w:r>
            <w:r w:rsidRPr="00B007FF">
              <w:rPr>
                <w:color w:val="000000"/>
                <w:sz w:val="22"/>
                <w:szCs w:val="22"/>
              </w:rPr>
              <w:t>5.2</w:t>
            </w:r>
            <w:proofErr w:type="spellStart"/>
            <w:r w:rsidRPr="00B007FF">
              <w:rPr>
                <w:color w:val="000000"/>
                <w:sz w:val="22"/>
                <w:szCs w:val="22"/>
                <w:lang w:val="en-US"/>
              </w:rPr>
              <w:t>xGbE</w:t>
            </w:r>
            <w:proofErr w:type="spellEnd"/>
            <w:r w:rsidRPr="00B007FF">
              <w:rPr>
                <w:color w:val="000000"/>
                <w:sz w:val="22"/>
                <w:szCs w:val="22"/>
              </w:rPr>
              <w:t>.6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COM</w:t>
            </w:r>
            <w:r w:rsidRPr="00B007FF">
              <w:rPr>
                <w:color w:val="000000"/>
                <w:sz w:val="22"/>
                <w:szCs w:val="22"/>
              </w:rPr>
              <w:t>,2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USB</w:t>
            </w:r>
            <w:r w:rsidRPr="00B007FF">
              <w:rPr>
                <w:color w:val="000000"/>
                <w:sz w:val="22"/>
                <w:szCs w:val="22"/>
              </w:rPr>
              <w:t>3.1,4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USB</w:t>
            </w:r>
            <w:r w:rsidRPr="00B007FF">
              <w:rPr>
                <w:color w:val="000000"/>
                <w:sz w:val="22"/>
                <w:szCs w:val="22"/>
              </w:rPr>
              <w:t>3.0,3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USB</w:t>
            </w:r>
            <w:r w:rsidRPr="00B007FF">
              <w:rPr>
                <w:color w:val="000000"/>
                <w:sz w:val="22"/>
                <w:szCs w:val="22"/>
              </w:rPr>
              <w:t>2.8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SATA</w:t>
            </w:r>
            <w:r w:rsidRPr="00B007FF">
              <w:rPr>
                <w:color w:val="000000"/>
                <w:sz w:val="22"/>
                <w:szCs w:val="22"/>
              </w:rPr>
              <w:t>,2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M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key</w:t>
            </w:r>
            <w:r w:rsidRPr="00B007FF">
              <w:rPr>
                <w:color w:val="000000"/>
                <w:sz w:val="22"/>
                <w:szCs w:val="22"/>
              </w:rPr>
              <w:t>.2</w:t>
            </w:r>
            <w:proofErr w:type="spellStart"/>
            <w:r w:rsidRPr="00B007FF">
              <w:rPr>
                <w:color w:val="000000"/>
                <w:sz w:val="22"/>
                <w:szCs w:val="22"/>
                <w:lang w:val="en-US"/>
              </w:rPr>
              <w:t>PCIEx</w:t>
            </w:r>
            <w:proofErr w:type="spellEnd"/>
            <w:r w:rsidRPr="00B007FF">
              <w:rPr>
                <w:color w:val="000000"/>
                <w:sz w:val="22"/>
                <w:szCs w:val="22"/>
              </w:rPr>
              <w:t>16,1</w:t>
            </w:r>
            <w:proofErr w:type="spellStart"/>
            <w:r w:rsidRPr="00B007FF">
              <w:rPr>
                <w:color w:val="000000"/>
                <w:sz w:val="22"/>
                <w:szCs w:val="22"/>
                <w:lang w:val="en-US"/>
              </w:rPr>
              <w:t>PCIEx</w:t>
            </w:r>
            <w:proofErr w:type="spellEnd"/>
            <w:r w:rsidRPr="00B007FF">
              <w:rPr>
                <w:color w:val="000000"/>
                <w:sz w:val="22"/>
                <w:szCs w:val="22"/>
              </w:rPr>
              <w:t>4,1</w:t>
            </w:r>
            <w:proofErr w:type="spellStart"/>
            <w:r w:rsidRPr="00B007FF">
              <w:rPr>
                <w:color w:val="000000"/>
                <w:sz w:val="22"/>
                <w:szCs w:val="22"/>
                <w:lang w:val="en-US"/>
              </w:rPr>
              <w:t>PCIEx</w:t>
            </w:r>
            <w:proofErr w:type="spellEnd"/>
            <w:r w:rsidRPr="00B007FF">
              <w:rPr>
                <w:color w:val="000000"/>
                <w:sz w:val="22"/>
                <w:szCs w:val="22"/>
              </w:rPr>
              <w:t>1,3</w:t>
            </w:r>
            <w:proofErr w:type="gramStart"/>
            <w:r w:rsidRPr="00B007FF">
              <w:rPr>
                <w:color w:val="000000"/>
                <w:sz w:val="22"/>
                <w:szCs w:val="22"/>
                <w:lang w:val="en-US"/>
              </w:rPr>
              <w:t>PCI</w:t>
            </w:r>
            <w:r w:rsidRPr="00B007FF">
              <w:rPr>
                <w:color w:val="000000"/>
                <w:sz w:val="22"/>
                <w:szCs w:val="22"/>
              </w:rPr>
              <w:t>,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B</w:t>
            </w:r>
            <w:proofErr w:type="gramEnd"/>
            <w:r w:rsidRPr="00B007FF">
              <w:rPr>
                <w:color w:val="000000"/>
                <w:sz w:val="22"/>
                <w:szCs w:val="22"/>
              </w:rPr>
              <w:t>-</w:t>
            </w:r>
            <w:proofErr w:type="gramStart"/>
            <w:r w:rsidRPr="00B007FF">
              <w:rPr>
                <w:color w:val="000000"/>
                <w:sz w:val="22"/>
                <w:szCs w:val="22"/>
                <w:lang w:val="en-US"/>
              </w:rPr>
              <w:t>key</w:t>
            </w:r>
            <w:r w:rsidRPr="00B007FF">
              <w:rPr>
                <w:color w:val="000000"/>
                <w:sz w:val="22"/>
                <w:szCs w:val="22"/>
              </w:rPr>
              <w:t>,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MINIPCI</w:t>
            </w:r>
            <w:proofErr w:type="gramEnd"/>
            <w:r w:rsidRPr="00B007FF">
              <w:rPr>
                <w:color w:val="000000"/>
                <w:sz w:val="22"/>
                <w:szCs w:val="22"/>
              </w:rPr>
              <w:t>,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SIM</w:t>
            </w:r>
            <w:r w:rsidRPr="00B007FF">
              <w:rPr>
                <w:color w:val="000000"/>
                <w:sz w:val="22"/>
                <w:szCs w:val="22"/>
              </w:rPr>
              <w:t>.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ATX</w:t>
            </w:r>
            <w:r w:rsidRPr="00B007FF">
              <w:rPr>
                <w:color w:val="000000"/>
                <w:sz w:val="22"/>
                <w:szCs w:val="22"/>
              </w:rPr>
              <w:t>.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R</w:t>
            </w:r>
            <w:r w:rsidRPr="00B007FF">
              <w:rPr>
                <w:color w:val="000000"/>
                <w:sz w:val="22"/>
                <w:szCs w:val="22"/>
              </w:rPr>
              <w:t>1.01.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TPM</w:t>
            </w:r>
            <w:r w:rsidRPr="00B007FF">
              <w:rPr>
                <w:color w:val="000000"/>
                <w:sz w:val="22"/>
                <w:szCs w:val="22"/>
              </w:rPr>
              <w:t>2.0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CADB73B" w14:textId="77777777" w:rsidR="008A73D9" w:rsidRPr="00B007FF" w:rsidRDefault="008A73D9" w:rsidP="008A73D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F5B3077" w14:textId="77777777" w:rsidR="008A73D9" w:rsidRPr="00B007FF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85F43DD" w14:textId="77777777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B27DD" w14:textId="2946EC48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304821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F51410" w14:textId="3D23FADB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40F8E4B" w14:textId="77777777" w:rsidR="008A73D9" w:rsidRPr="00B007FF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3D29CFA" w14:textId="77777777" w:rsidR="008A73D9" w:rsidRPr="00B007FF" w:rsidRDefault="008A73D9" w:rsidP="008A73D9">
            <w:pPr>
              <w:pStyle w:val="34ff6"/>
            </w:pPr>
          </w:p>
        </w:tc>
      </w:tr>
      <w:tr w:rsidR="008A73D9" w:rsidRPr="00B007FF" w14:paraId="06131ADB" w14:textId="77777777" w:rsidTr="00B007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1C5E94" w14:textId="4F017766" w:rsidR="008A73D9" w:rsidRPr="00B007FF" w:rsidRDefault="008A73D9" w:rsidP="008A73D9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5651C1C" w14:textId="5B4E5E14" w:rsidR="008A73D9" w:rsidRPr="00B007FF" w:rsidRDefault="008A73D9" w:rsidP="008A73D9">
            <w:pPr>
              <w:rPr>
                <w:color w:val="000000"/>
                <w:sz w:val="22"/>
                <w:szCs w:val="22"/>
                <w:lang w:val="en-US"/>
              </w:rPr>
            </w:pPr>
            <w:r w:rsidRPr="00B007FF">
              <w:rPr>
                <w:color w:val="000000"/>
                <w:sz w:val="22"/>
                <w:szCs w:val="22"/>
              </w:rPr>
              <w:t>Процессор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 xml:space="preserve"> CPU Intel Core i5-12500 </w:t>
            </w:r>
            <w:proofErr w:type="gramStart"/>
            <w:r w:rsidRPr="00B007FF">
              <w:rPr>
                <w:color w:val="000000"/>
                <w:sz w:val="22"/>
                <w:szCs w:val="22"/>
                <w:lang w:val="en-US"/>
              </w:rPr>
              <w:t>3.0 - 4.6</w:t>
            </w:r>
            <w:proofErr w:type="gramEnd"/>
            <w:r w:rsidRPr="00B007FF">
              <w:rPr>
                <w:color w:val="000000"/>
                <w:sz w:val="22"/>
                <w:szCs w:val="22"/>
                <w:lang w:val="en-US"/>
              </w:rPr>
              <w:t xml:space="preserve"> Turbo Boost GHz/6PC/SVGA UHD Graphics 770/7.5+18Mb/117W/16 GT/s LGA1700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2F43325" w14:textId="77777777" w:rsidR="008A73D9" w:rsidRPr="00B007FF" w:rsidRDefault="008A73D9" w:rsidP="008A73D9">
            <w:pPr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D5AC52C" w14:textId="77777777" w:rsidR="008A73D9" w:rsidRPr="00B007FF" w:rsidRDefault="008A73D9" w:rsidP="008A73D9">
            <w:pPr>
              <w:pStyle w:val="34ff6"/>
              <w:rPr>
                <w:lang w:val="en-US"/>
              </w:rPr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E4ADB55" w14:textId="77777777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CD4E7B" w14:textId="20E35B34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  <w:r w:rsidRPr="00304821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488F3E" w14:textId="1D226858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5ABE6BD" w14:textId="77777777" w:rsidR="008A73D9" w:rsidRPr="00B007FF" w:rsidRDefault="008A73D9" w:rsidP="008A73D9">
            <w:pPr>
              <w:pStyle w:val="34ff6"/>
              <w:rPr>
                <w:lang w:val="en-US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EBF9064" w14:textId="77777777" w:rsidR="008A73D9" w:rsidRPr="00B007FF" w:rsidRDefault="008A73D9" w:rsidP="008A73D9">
            <w:pPr>
              <w:pStyle w:val="34ff6"/>
              <w:rPr>
                <w:lang w:val="en-US"/>
              </w:rPr>
            </w:pPr>
          </w:p>
        </w:tc>
      </w:tr>
      <w:tr w:rsidR="008A73D9" w:rsidRPr="00B007FF" w14:paraId="2718C76E" w14:textId="77777777" w:rsidTr="00B007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3AE7C65" w14:textId="45CDEE2B" w:rsidR="008A73D9" w:rsidRPr="00B007FF" w:rsidRDefault="008A73D9" w:rsidP="008A73D9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-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7E6FF16" w14:textId="0B6337B8" w:rsidR="008A73D9" w:rsidRPr="00B007FF" w:rsidRDefault="008A73D9" w:rsidP="008A73D9">
            <w:pPr>
              <w:rPr>
                <w:color w:val="000000"/>
                <w:sz w:val="22"/>
                <w:szCs w:val="22"/>
                <w:lang w:val="en-US"/>
              </w:rPr>
            </w:pPr>
            <w:proofErr w:type="spellStart"/>
            <w:r w:rsidRPr="00B007FF">
              <w:rPr>
                <w:color w:val="000000"/>
                <w:sz w:val="22"/>
                <w:szCs w:val="22"/>
                <w:lang w:val="en-US"/>
              </w:rPr>
              <w:t>Охладитель</w:t>
            </w:r>
            <w:proofErr w:type="spellEnd"/>
            <w:r w:rsidRPr="00B007FF">
              <w:rPr>
                <w:color w:val="000000"/>
                <w:sz w:val="22"/>
                <w:szCs w:val="22"/>
                <w:lang w:val="en-US"/>
              </w:rPr>
              <w:t xml:space="preserve"> Arctic &lt;ACALP00041A&gt; Alpine 17 CO (4пин, 1700, 250-2700об/</w:t>
            </w:r>
            <w:proofErr w:type="spellStart"/>
            <w:r w:rsidRPr="00B007FF">
              <w:rPr>
                <w:color w:val="000000"/>
                <w:sz w:val="22"/>
                <w:szCs w:val="22"/>
                <w:lang w:val="en-US"/>
              </w:rPr>
              <w:t>мин</w:t>
            </w:r>
            <w:proofErr w:type="spellEnd"/>
            <w:r w:rsidRPr="00B007FF">
              <w:rPr>
                <w:color w:val="000000"/>
                <w:sz w:val="22"/>
                <w:szCs w:val="22"/>
                <w:lang w:val="en-US"/>
              </w:rPr>
              <w:t>, Al)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3D4EB60" w14:textId="77777777" w:rsidR="008A73D9" w:rsidRPr="00B007FF" w:rsidRDefault="008A73D9" w:rsidP="008A73D9">
            <w:pPr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A56896F" w14:textId="77777777" w:rsidR="008A73D9" w:rsidRPr="00B007FF" w:rsidRDefault="008A73D9" w:rsidP="008A73D9">
            <w:pPr>
              <w:pStyle w:val="34ff6"/>
              <w:rPr>
                <w:lang w:val="en-US"/>
              </w:rPr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4E32CB6" w14:textId="77777777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36FD3C" w14:textId="4D2E9396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  <w:r w:rsidRPr="00304821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9DCCB2" w14:textId="52DA58B5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2C2CA11" w14:textId="77777777" w:rsidR="008A73D9" w:rsidRPr="00B007FF" w:rsidRDefault="008A73D9" w:rsidP="008A73D9">
            <w:pPr>
              <w:pStyle w:val="34ff6"/>
              <w:rPr>
                <w:lang w:val="en-US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5CEBC40" w14:textId="77777777" w:rsidR="008A73D9" w:rsidRPr="00B007FF" w:rsidRDefault="008A73D9" w:rsidP="008A73D9">
            <w:pPr>
              <w:pStyle w:val="34ff6"/>
              <w:rPr>
                <w:lang w:val="en-US"/>
              </w:rPr>
            </w:pPr>
          </w:p>
        </w:tc>
      </w:tr>
      <w:tr w:rsidR="008A73D9" w:rsidRPr="00B007FF" w14:paraId="46782FBB" w14:textId="77777777" w:rsidTr="00B007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142401C" w14:textId="232E48F9" w:rsidR="008A73D9" w:rsidRPr="00B007FF" w:rsidRDefault="008A73D9" w:rsidP="008A73D9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5A2323C" w14:textId="45BDFC84" w:rsidR="008A73D9" w:rsidRPr="00DD3D67" w:rsidRDefault="008A73D9" w:rsidP="008A73D9">
            <w:pPr>
              <w:rPr>
                <w:color w:val="000000"/>
                <w:sz w:val="22"/>
                <w:szCs w:val="22"/>
              </w:rPr>
            </w:pPr>
            <w:r w:rsidRPr="00DD3D67">
              <w:rPr>
                <w:color w:val="000000"/>
                <w:sz w:val="22"/>
                <w:szCs w:val="22"/>
              </w:rPr>
              <w:t xml:space="preserve">Оперативная память 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Kingston</w:t>
            </w:r>
            <w:r w:rsidRPr="00DD3D67">
              <w:rPr>
                <w:color w:val="000000"/>
                <w:sz w:val="22"/>
                <w:szCs w:val="22"/>
              </w:rPr>
              <w:t xml:space="preserve"> 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DDR</w:t>
            </w:r>
            <w:r w:rsidRPr="00DD3D67">
              <w:rPr>
                <w:color w:val="000000"/>
                <w:sz w:val="22"/>
                <w:szCs w:val="22"/>
              </w:rPr>
              <w:t>5 8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GB</w:t>
            </w:r>
            <w:r w:rsidRPr="00DD3D67">
              <w:rPr>
                <w:color w:val="000000"/>
                <w:sz w:val="22"/>
                <w:szCs w:val="22"/>
              </w:rPr>
              <w:t xml:space="preserve"> 4800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MT</w:t>
            </w:r>
            <w:r w:rsidRPr="00DD3D67">
              <w:rPr>
                <w:color w:val="000000"/>
                <w:sz w:val="22"/>
                <w:szCs w:val="22"/>
              </w:rPr>
              <w:t>/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s</w:t>
            </w:r>
            <w:r w:rsidRPr="00DD3D67">
              <w:rPr>
                <w:color w:val="000000"/>
                <w:sz w:val="22"/>
                <w:szCs w:val="22"/>
              </w:rPr>
              <w:t xml:space="preserve"> 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CL</w:t>
            </w:r>
            <w:r w:rsidRPr="00DD3D67">
              <w:rPr>
                <w:color w:val="000000"/>
                <w:sz w:val="22"/>
                <w:szCs w:val="22"/>
              </w:rPr>
              <w:t xml:space="preserve">40 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DIMM</w:t>
            </w:r>
            <w:r w:rsidRPr="00DD3D67">
              <w:rPr>
                <w:color w:val="000000"/>
                <w:sz w:val="22"/>
                <w:szCs w:val="22"/>
              </w:rPr>
              <w:t xml:space="preserve"> 1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Rx</w:t>
            </w:r>
            <w:r w:rsidRPr="00DD3D67">
              <w:rPr>
                <w:color w:val="000000"/>
                <w:sz w:val="22"/>
                <w:szCs w:val="22"/>
              </w:rPr>
              <w:t xml:space="preserve">16, 1 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year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A6E0D40" w14:textId="77777777" w:rsidR="008A73D9" w:rsidRPr="00DD3D67" w:rsidRDefault="008A73D9" w:rsidP="008A73D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AFF27D7" w14:textId="77777777" w:rsidR="008A73D9" w:rsidRPr="00DD3D67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9A849E9" w14:textId="77777777" w:rsidR="008A73D9" w:rsidRPr="00DD3D67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282B37" w14:textId="0EE0B617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  <w:r w:rsidRPr="00304821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0E9FF7" w14:textId="78E3DE3F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41BAF67" w14:textId="77777777" w:rsidR="008A73D9" w:rsidRPr="00B007FF" w:rsidRDefault="008A73D9" w:rsidP="008A73D9">
            <w:pPr>
              <w:pStyle w:val="34ff6"/>
              <w:rPr>
                <w:lang w:val="en-US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524F92F" w14:textId="77777777" w:rsidR="008A73D9" w:rsidRPr="00B007FF" w:rsidRDefault="008A73D9" w:rsidP="008A73D9">
            <w:pPr>
              <w:pStyle w:val="34ff6"/>
              <w:rPr>
                <w:lang w:val="en-US"/>
              </w:rPr>
            </w:pPr>
          </w:p>
        </w:tc>
      </w:tr>
      <w:tr w:rsidR="008A73D9" w:rsidRPr="00B007FF" w14:paraId="63BED3DB" w14:textId="77777777" w:rsidTr="00B007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31D68D0" w14:textId="2BBEFF30" w:rsidR="008A73D9" w:rsidRPr="00B007FF" w:rsidRDefault="008A73D9" w:rsidP="008A73D9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A4AC4A3" w14:textId="3E766953" w:rsidR="008A73D9" w:rsidRPr="00DD3D67" w:rsidRDefault="008A73D9" w:rsidP="008A73D9">
            <w:pPr>
              <w:rPr>
                <w:color w:val="000000"/>
                <w:sz w:val="22"/>
                <w:szCs w:val="22"/>
              </w:rPr>
            </w:pPr>
            <w:r w:rsidRPr="00DD3D67">
              <w:rPr>
                <w:color w:val="000000"/>
                <w:sz w:val="22"/>
                <w:szCs w:val="22"/>
              </w:rPr>
              <w:t xml:space="preserve">Накопитель 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HDD</w:t>
            </w:r>
            <w:r w:rsidRPr="00DD3D67">
              <w:rPr>
                <w:color w:val="000000"/>
                <w:sz w:val="22"/>
                <w:szCs w:val="22"/>
              </w:rPr>
              <w:t xml:space="preserve"> 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Seagate</w:t>
            </w:r>
            <w:r w:rsidRPr="00DD3D67">
              <w:rPr>
                <w:color w:val="000000"/>
                <w:sz w:val="22"/>
                <w:szCs w:val="22"/>
              </w:rPr>
              <w:t xml:space="preserve"> 1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TB</w:t>
            </w:r>
            <w:r w:rsidRPr="00DD3D67">
              <w:rPr>
                <w:color w:val="000000"/>
                <w:sz w:val="22"/>
                <w:szCs w:val="22"/>
              </w:rPr>
              <w:t xml:space="preserve"> 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SATA</w:t>
            </w:r>
            <w:r w:rsidRPr="00DD3D67">
              <w:rPr>
                <w:color w:val="000000"/>
                <w:sz w:val="22"/>
                <w:szCs w:val="22"/>
              </w:rPr>
              <w:t xml:space="preserve"> 7200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RPM</w:t>
            </w:r>
            <w:r w:rsidRPr="00DD3D67">
              <w:rPr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DD3D67">
              <w:rPr>
                <w:color w:val="000000"/>
                <w:sz w:val="22"/>
                <w:szCs w:val="22"/>
              </w:rPr>
              <w:t xml:space="preserve">&lt; 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HDD</w:t>
            </w:r>
            <w:proofErr w:type="gramEnd"/>
            <w:r w:rsidRPr="00DD3D67">
              <w:rPr>
                <w:color w:val="000000"/>
                <w:sz w:val="22"/>
                <w:szCs w:val="22"/>
              </w:rPr>
              <w:t>-1000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GB</w:t>
            </w:r>
            <w:r w:rsidRPr="00DD3D67">
              <w:rPr>
                <w:color w:val="000000"/>
                <w:sz w:val="22"/>
                <w:szCs w:val="22"/>
              </w:rPr>
              <w:t>-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SATA</w:t>
            </w:r>
            <w:r w:rsidRPr="00DD3D67">
              <w:rPr>
                <w:color w:val="000000"/>
                <w:sz w:val="22"/>
                <w:szCs w:val="22"/>
              </w:rPr>
              <w:t>&gt;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1666939" w14:textId="77777777" w:rsidR="008A73D9" w:rsidRPr="00DD3D67" w:rsidRDefault="008A73D9" w:rsidP="008A73D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0DF788A" w14:textId="77777777" w:rsidR="008A73D9" w:rsidRPr="00DD3D67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8200EE4" w14:textId="77777777" w:rsidR="008A73D9" w:rsidRPr="00DD3D67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E8029E" w14:textId="5DB6469A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  <w:r w:rsidRPr="00304821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B92D4F" w14:textId="354E9AE4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E0BF53C" w14:textId="77777777" w:rsidR="008A73D9" w:rsidRPr="00B007FF" w:rsidRDefault="008A73D9" w:rsidP="008A73D9">
            <w:pPr>
              <w:pStyle w:val="34ff6"/>
              <w:rPr>
                <w:lang w:val="en-US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BCBC7DA" w14:textId="77777777" w:rsidR="008A73D9" w:rsidRPr="00B007FF" w:rsidRDefault="008A73D9" w:rsidP="008A73D9">
            <w:pPr>
              <w:pStyle w:val="34ff6"/>
              <w:rPr>
                <w:lang w:val="en-US"/>
              </w:rPr>
            </w:pPr>
          </w:p>
        </w:tc>
      </w:tr>
      <w:tr w:rsidR="008A73D9" w:rsidRPr="00B007FF" w14:paraId="2E506BBB" w14:textId="77777777" w:rsidTr="00B007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8D37B91" w14:textId="3E580484" w:rsidR="008A73D9" w:rsidRPr="00B007FF" w:rsidRDefault="008A73D9" w:rsidP="008A73D9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4384923" w14:textId="00AD03B1" w:rsidR="008A73D9" w:rsidRPr="00B007FF" w:rsidRDefault="008A73D9" w:rsidP="008A73D9">
            <w:pPr>
              <w:rPr>
                <w:color w:val="000000"/>
                <w:sz w:val="22"/>
                <w:szCs w:val="22"/>
                <w:lang w:val="en-US"/>
              </w:rPr>
            </w:pPr>
            <w:proofErr w:type="spellStart"/>
            <w:r w:rsidRPr="00B007FF">
              <w:rPr>
                <w:color w:val="000000"/>
                <w:sz w:val="22"/>
                <w:szCs w:val="22"/>
                <w:lang w:val="en-US"/>
              </w:rPr>
              <w:t>Привод</w:t>
            </w:r>
            <w:proofErr w:type="spellEnd"/>
            <w:r w:rsidRPr="00B007FF">
              <w:rPr>
                <w:color w:val="000000"/>
                <w:sz w:val="22"/>
                <w:szCs w:val="22"/>
                <w:lang w:val="en-US"/>
              </w:rPr>
              <w:t xml:space="preserve"> DVD±RW </w:t>
            </w:r>
            <w:proofErr w:type="gramStart"/>
            <w:r w:rsidRPr="00B007FF">
              <w:rPr>
                <w:color w:val="000000"/>
                <w:sz w:val="22"/>
                <w:szCs w:val="22"/>
                <w:lang w:val="en-US"/>
              </w:rPr>
              <w:t>SATA  &lt;</w:t>
            </w:r>
            <w:proofErr w:type="gramEnd"/>
            <w:r w:rsidRPr="00B007FF">
              <w:rPr>
                <w:color w:val="000000"/>
                <w:sz w:val="22"/>
                <w:szCs w:val="22"/>
                <w:lang w:val="en-US"/>
              </w:rPr>
              <w:t>black&gt;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E5A86ED" w14:textId="77777777" w:rsidR="008A73D9" w:rsidRPr="00B007FF" w:rsidRDefault="008A73D9" w:rsidP="008A73D9">
            <w:pPr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1F70951" w14:textId="77777777" w:rsidR="008A73D9" w:rsidRPr="00B007FF" w:rsidRDefault="008A73D9" w:rsidP="008A73D9">
            <w:pPr>
              <w:pStyle w:val="34ff6"/>
              <w:rPr>
                <w:lang w:val="en-US"/>
              </w:rPr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D2D2C62" w14:textId="77777777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0CA224" w14:textId="34BF6F44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  <w:r w:rsidRPr="00304821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B51746" w14:textId="7E0B1C2B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24A83E4" w14:textId="77777777" w:rsidR="008A73D9" w:rsidRPr="00B007FF" w:rsidRDefault="008A73D9" w:rsidP="008A73D9">
            <w:pPr>
              <w:pStyle w:val="34ff6"/>
              <w:rPr>
                <w:lang w:val="en-US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FB282CA" w14:textId="77777777" w:rsidR="008A73D9" w:rsidRPr="00B007FF" w:rsidRDefault="008A73D9" w:rsidP="008A73D9">
            <w:pPr>
              <w:pStyle w:val="34ff6"/>
              <w:rPr>
                <w:lang w:val="en-US"/>
              </w:rPr>
            </w:pPr>
          </w:p>
        </w:tc>
      </w:tr>
      <w:tr w:rsidR="008A73D9" w:rsidRPr="00B007FF" w14:paraId="4F3F2D05" w14:textId="77777777" w:rsidTr="00B007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D5BFFCB" w14:textId="659D171B" w:rsidR="008A73D9" w:rsidRPr="00B007FF" w:rsidRDefault="008A73D9" w:rsidP="008A73D9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70E763" w14:textId="5EE4AB56" w:rsidR="008A73D9" w:rsidRPr="00B007FF" w:rsidRDefault="008A73D9" w:rsidP="008A73D9">
            <w:pPr>
              <w:rPr>
                <w:color w:val="000000"/>
                <w:sz w:val="22"/>
                <w:szCs w:val="22"/>
                <w:lang w:val="en-US"/>
              </w:rPr>
            </w:pPr>
            <w:proofErr w:type="spellStart"/>
            <w:r w:rsidRPr="00B007FF">
              <w:rPr>
                <w:color w:val="000000"/>
                <w:sz w:val="22"/>
                <w:szCs w:val="22"/>
                <w:lang w:val="en-US"/>
              </w:rPr>
              <w:t>Кабель</w:t>
            </w:r>
            <w:proofErr w:type="spellEnd"/>
            <w:r w:rsidRPr="00B007FF">
              <w:rPr>
                <w:color w:val="000000"/>
                <w:sz w:val="22"/>
                <w:szCs w:val="22"/>
                <w:lang w:val="en-US"/>
              </w:rPr>
              <w:t xml:space="preserve"> DATA Serial ATA  7P-7P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F69963C" w14:textId="77777777" w:rsidR="008A73D9" w:rsidRPr="00B007FF" w:rsidRDefault="008A73D9" w:rsidP="008A73D9">
            <w:pPr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0B54A67" w14:textId="77777777" w:rsidR="008A73D9" w:rsidRPr="00B007FF" w:rsidRDefault="008A73D9" w:rsidP="008A73D9">
            <w:pPr>
              <w:pStyle w:val="34ff6"/>
              <w:rPr>
                <w:lang w:val="en-US"/>
              </w:rPr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5F3F349" w14:textId="77777777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C91542" w14:textId="2F1C5E11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  <w:r w:rsidRPr="00304821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414CD5" w14:textId="776AA763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72D68A3" w14:textId="77777777" w:rsidR="008A73D9" w:rsidRPr="00B007FF" w:rsidRDefault="008A73D9" w:rsidP="008A73D9">
            <w:pPr>
              <w:pStyle w:val="34ff6"/>
              <w:rPr>
                <w:lang w:val="en-US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4140636" w14:textId="77777777" w:rsidR="008A73D9" w:rsidRPr="00B007FF" w:rsidRDefault="008A73D9" w:rsidP="008A73D9">
            <w:pPr>
              <w:pStyle w:val="34ff6"/>
              <w:rPr>
                <w:lang w:val="en-US"/>
              </w:rPr>
            </w:pPr>
          </w:p>
        </w:tc>
      </w:tr>
      <w:tr w:rsidR="008A73D9" w:rsidRPr="00B007FF" w14:paraId="09A835F2" w14:textId="77777777" w:rsidTr="00B007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8353297" w14:textId="64AFA1C3" w:rsidR="008A73D9" w:rsidRPr="00B007FF" w:rsidRDefault="008A73D9" w:rsidP="008A73D9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BE2B7BA" w14:textId="39EF56A7" w:rsidR="008A73D9" w:rsidRPr="00B007FF" w:rsidRDefault="008A73D9" w:rsidP="008A73D9">
            <w:pPr>
              <w:rPr>
                <w:color w:val="000000"/>
                <w:sz w:val="22"/>
                <w:szCs w:val="22"/>
              </w:rPr>
            </w:pPr>
            <w:r w:rsidRPr="00B007FF">
              <w:rPr>
                <w:color w:val="000000"/>
                <w:sz w:val="22"/>
                <w:szCs w:val="22"/>
              </w:rPr>
              <w:t xml:space="preserve">Кабель питания 1.8м, 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VDE</w:t>
            </w:r>
            <w:r w:rsidRPr="00B007FF">
              <w:rPr>
                <w:color w:val="000000"/>
                <w:sz w:val="22"/>
                <w:szCs w:val="22"/>
              </w:rPr>
              <w:t xml:space="preserve">(0.75мм), черный, с </w:t>
            </w:r>
            <w:proofErr w:type="spellStart"/>
            <w:r w:rsidRPr="00B007FF">
              <w:rPr>
                <w:color w:val="000000"/>
                <w:sz w:val="22"/>
                <w:szCs w:val="22"/>
              </w:rPr>
              <w:t>заземл</w:t>
            </w:r>
            <w:proofErr w:type="spellEnd"/>
            <w:r w:rsidRPr="00B007FF">
              <w:rPr>
                <w:color w:val="000000"/>
                <w:sz w:val="22"/>
                <w:szCs w:val="22"/>
              </w:rPr>
              <w:t xml:space="preserve">. пакет </w:t>
            </w:r>
            <w:proofErr w:type="gramStart"/>
            <w:r w:rsidRPr="00B007FF">
              <w:rPr>
                <w:color w:val="000000"/>
                <w:sz w:val="22"/>
                <w:szCs w:val="22"/>
              </w:rPr>
              <w:t xml:space="preserve">[ 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PC</w:t>
            </w:r>
            <w:proofErr w:type="gramEnd"/>
            <w:r w:rsidRPr="00B007FF">
              <w:rPr>
                <w:color w:val="000000"/>
                <w:sz w:val="22"/>
                <w:szCs w:val="22"/>
              </w:rPr>
              <w:t>-186-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VDE</w:t>
            </w:r>
            <w:r w:rsidRPr="00B007FF">
              <w:rPr>
                <w:color w:val="000000"/>
                <w:sz w:val="22"/>
                <w:szCs w:val="22"/>
              </w:rPr>
              <w:t xml:space="preserve"> / 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BXP</w:t>
            </w:r>
            <w:r w:rsidRPr="00B007FF">
              <w:rPr>
                <w:color w:val="000000"/>
                <w:sz w:val="22"/>
                <w:szCs w:val="22"/>
              </w:rPr>
              <w:t>-</w:t>
            </w:r>
            <w:r w:rsidRPr="00B007FF">
              <w:rPr>
                <w:color w:val="000000"/>
                <w:sz w:val="22"/>
                <w:szCs w:val="22"/>
                <w:lang w:val="en-US"/>
              </w:rPr>
              <w:t>PC</w:t>
            </w:r>
            <w:r w:rsidRPr="00B007FF">
              <w:rPr>
                <w:color w:val="000000"/>
                <w:sz w:val="22"/>
                <w:szCs w:val="22"/>
              </w:rPr>
              <w:t>-186-</w:t>
            </w:r>
            <w:proofErr w:type="gramStart"/>
            <w:r w:rsidRPr="00B007FF">
              <w:rPr>
                <w:color w:val="000000"/>
                <w:sz w:val="22"/>
                <w:szCs w:val="22"/>
                <w:lang w:val="en-US"/>
              </w:rPr>
              <w:t>VDE</w:t>
            </w:r>
            <w:r w:rsidRPr="00B007FF">
              <w:rPr>
                <w:color w:val="000000"/>
                <w:sz w:val="22"/>
                <w:szCs w:val="22"/>
              </w:rPr>
              <w:t xml:space="preserve"> ]</w:t>
            </w:r>
            <w:proofErr w:type="gramEnd"/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3AF3190" w14:textId="77777777" w:rsidR="008A73D9" w:rsidRPr="00B007FF" w:rsidRDefault="008A73D9" w:rsidP="008A73D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30D36BB" w14:textId="77777777" w:rsidR="008A73D9" w:rsidRPr="00B007FF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CF98079" w14:textId="77777777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C261F2" w14:textId="6E518E43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304821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345F65" w14:textId="4A64B051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A3CA7C4" w14:textId="77777777" w:rsidR="008A73D9" w:rsidRPr="00B007FF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3FCF0A2" w14:textId="77777777" w:rsidR="008A73D9" w:rsidRPr="00B007FF" w:rsidRDefault="008A73D9" w:rsidP="008A73D9">
            <w:pPr>
              <w:pStyle w:val="34ff6"/>
            </w:pPr>
          </w:p>
        </w:tc>
      </w:tr>
      <w:tr w:rsidR="008A73D9" w:rsidRPr="00B007FF" w14:paraId="0D5E917F" w14:textId="77777777" w:rsidTr="00B007F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2AD5318" w14:textId="42C698F8" w:rsidR="008A73D9" w:rsidRPr="00B007FF" w:rsidRDefault="008A73D9" w:rsidP="008A73D9">
            <w:pPr>
              <w:pStyle w:val="34ff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BF07F57" w14:textId="77777777" w:rsidR="008A73D9" w:rsidRPr="00B007FF" w:rsidRDefault="008A73D9" w:rsidP="008A73D9">
            <w:pPr>
              <w:rPr>
                <w:color w:val="000000"/>
                <w:sz w:val="22"/>
                <w:szCs w:val="22"/>
              </w:rPr>
            </w:pPr>
            <w:r w:rsidRPr="00B007FF">
              <w:rPr>
                <w:color w:val="000000"/>
                <w:sz w:val="22"/>
                <w:szCs w:val="22"/>
              </w:rPr>
              <w:t xml:space="preserve">Лицензия на ОС спец. </w:t>
            </w:r>
            <w:proofErr w:type="spellStart"/>
            <w:r w:rsidRPr="00B007FF">
              <w:rPr>
                <w:color w:val="000000"/>
                <w:sz w:val="22"/>
                <w:szCs w:val="22"/>
              </w:rPr>
              <w:t>назнач</w:t>
            </w:r>
            <w:proofErr w:type="spellEnd"/>
            <w:r w:rsidRPr="00B007FF">
              <w:rPr>
                <w:color w:val="000000"/>
                <w:sz w:val="22"/>
                <w:szCs w:val="22"/>
              </w:rPr>
              <w:t xml:space="preserve">. "Astra Linux SE" для 64-х разряд платформы на базе процессорной </w:t>
            </w:r>
            <w:proofErr w:type="spellStart"/>
            <w:r w:rsidRPr="00B007FF">
              <w:rPr>
                <w:color w:val="000000"/>
                <w:sz w:val="22"/>
                <w:szCs w:val="22"/>
              </w:rPr>
              <w:t>архит-ры</w:t>
            </w:r>
            <w:proofErr w:type="spellEnd"/>
            <w:r w:rsidRPr="00B007FF">
              <w:rPr>
                <w:color w:val="000000"/>
                <w:sz w:val="22"/>
                <w:szCs w:val="22"/>
              </w:rPr>
              <w:t xml:space="preserve"> х86-64</w:t>
            </w:r>
          </w:p>
          <w:p w14:paraId="54523460" w14:textId="77777777" w:rsidR="008A73D9" w:rsidRPr="00B007FF" w:rsidRDefault="008A73D9" w:rsidP="008A73D9">
            <w:pPr>
              <w:rPr>
                <w:color w:val="000000"/>
                <w:sz w:val="22"/>
                <w:szCs w:val="22"/>
              </w:rPr>
            </w:pPr>
            <w:r w:rsidRPr="00B007FF">
              <w:rPr>
                <w:color w:val="000000"/>
                <w:sz w:val="22"/>
                <w:szCs w:val="22"/>
              </w:rPr>
              <w:t xml:space="preserve"> (обнов 1.8.), "Максимальный" ("Смоленск"), РУСБ.10015-01 (ФСТЭК), OEM, для рабочей станции, бессрочная, с</w:t>
            </w:r>
          </w:p>
          <w:p w14:paraId="2E59BC53" w14:textId="70B025CE" w:rsidR="008A73D9" w:rsidRPr="00B007FF" w:rsidRDefault="008A73D9" w:rsidP="008A73D9">
            <w:pPr>
              <w:rPr>
                <w:color w:val="000000"/>
                <w:sz w:val="22"/>
                <w:szCs w:val="22"/>
              </w:rPr>
            </w:pPr>
            <w:r w:rsidRPr="00B007FF">
              <w:rPr>
                <w:color w:val="000000"/>
                <w:sz w:val="22"/>
                <w:szCs w:val="22"/>
              </w:rPr>
              <w:t xml:space="preserve"> включенными обновлениями Тип 1 на 12 мес.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39A989D" w14:textId="77777777" w:rsidR="008A73D9" w:rsidRPr="00B007FF" w:rsidRDefault="008A73D9" w:rsidP="008A73D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CDD9E6C" w14:textId="77777777" w:rsidR="008A73D9" w:rsidRPr="00B007FF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D135179" w14:textId="77777777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2990A8" w14:textId="49CB833F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304821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9F670D" w14:textId="2333843B" w:rsidR="008A73D9" w:rsidRPr="00B007F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0415EC0" w14:textId="77777777" w:rsidR="008A73D9" w:rsidRPr="00B007FF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6DCBD7E" w14:textId="77777777" w:rsidR="008A73D9" w:rsidRPr="00B007FF" w:rsidRDefault="008A73D9" w:rsidP="008A73D9">
            <w:pPr>
              <w:pStyle w:val="34ff6"/>
            </w:pPr>
          </w:p>
        </w:tc>
      </w:tr>
      <w:tr w:rsidR="008A73D9" w14:paraId="6E336B98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11AC390" w14:textId="6473409B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ACD34BF" w14:textId="4DC87D66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Комплект мебели для пульта оператора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D6D3729" w14:textId="1AD09C61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1EA0D70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B1270F5" w14:textId="3C72759D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8436CD" w14:textId="7777777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374178" w14:textId="1A6DCAC8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6D7811F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48144A7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504B7CC3" w14:textId="77777777" w:rsidTr="000C749C">
        <w:tc>
          <w:tcPr>
            <w:tcW w:w="1242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AED3F47" w14:textId="4178F67F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377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4AA12B65" w14:textId="77777777" w:rsidR="008A73D9" w:rsidRPr="002257D1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Кабель «витая пара» (</w:t>
            </w:r>
            <w:r>
              <w:rPr>
                <w:color w:val="000000"/>
                <w:sz w:val="22"/>
                <w:szCs w:val="22"/>
                <w:lang w:val="en-US"/>
              </w:rPr>
              <w:t>LAN</w:t>
            </w:r>
            <w:r w:rsidRPr="002257D1">
              <w:rPr>
                <w:color w:val="000000"/>
                <w:sz w:val="22"/>
                <w:szCs w:val="22"/>
              </w:rPr>
              <w:t xml:space="preserve">) </w:t>
            </w:r>
            <w:r>
              <w:rPr>
                <w:color w:val="000000"/>
                <w:sz w:val="22"/>
                <w:szCs w:val="22"/>
                <w:lang w:val="en-US"/>
              </w:rPr>
              <w:t>Cat</w:t>
            </w:r>
            <w:r w:rsidRPr="002257D1">
              <w:rPr>
                <w:color w:val="000000"/>
                <w:sz w:val="22"/>
                <w:szCs w:val="22"/>
              </w:rPr>
              <w:t xml:space="preserve"> 5</w:t>
            </w:r>
            <w:r>
              <w:rPr>
                <w:color w:val="000000"/>
                <w:sz w:val="22"/>
                <w:szCs w:val="22"/>
                <w:lang w:val="en-US"/>
              </w:rPr>
              <w:t>e</w:t>
            </w:r>
            <w:r w:rsidRPr="002257D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нг</w:t>
            </w:r>
            <w:proofErr w:type="spellEnd"/>
            <w:r>
              <w:rPr>
                <w:color w:val="000000"/>
                <w:sz w:val="22"/>
                <w:szCs w:val="22"/>
              </w:rPr>
              <w:t>(А)-</w:t>
            </w:r>
            <w:r>
              <w:rPr>
                <w:color w:val="000000"/>
                <w:sz w:val="22"/>
                <w:szCs w:val="22"/>
                <w:lang w:val="en-US"/>
              </w:rPr>
              <w:t>LS</w:t>
            </w:r>
          </w:p>
        </w:tc>
        <w:tc>
          <w:tcPr>
            <w:tcW w:w="340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240AA469" w14:textId="77777777" w:rsidR="008A73D9" w:rsidRPr="002257D1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UTP</w:t>
            </w:r>
            <w:r w:rsidRPr="002257D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нг</w:t>
            </w:r>
            <w:proofErr w:type="spellEnd"/>
            <w:r>
              <w:rPr>
                <w:color w:val="000000"/>
                <w:sz w:val="22"/>
                <w:szCs w:val="22"/>
              </w:rPr>
              <w:t>(А)-</w:t>
            </w:r>
            <w:r>
              <w:rPr>
                <w:color w:val="000000"/>
                <w:sz w:val="22"/>
                <w:szCs w:val="22"/>
                <w:lang w:val="en-US"/>
              </w:rPr>
              <w:t>LS</w:t>
            </w:r>
            <w:r w:rsidRPr="002257D1">
              <w:rPr>
                <w:color w:val="000000"/>
                <w:sz w:val="22"/>
                <w:szCs w:val="22"/>
              </w:rPr>
              <w:t xml:space="preserve"> 4</w:t>
            </w:r>
            <w:r>
              <w:rPr>
                <w:color w:val="000000"/>
                <w:sz w:val="22"/>
                <w:szCs w:val="22"/>
                <w:lang w:val="en-US"/>
              </w:rPr>
              <w:t>x</w:t>
            </w:r>
            <w:r w:rsidRPr="002257D1"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  <w:lang w:val="en-US"/>
              </w:rPr>
              <w:t>x</w:t>
            </w:r>
            <w:r w:rsidRPr="002257D1">
              <w:rPr>
                <w:color w:val="000000"/>
                <w:sz w:val="22"/>
                <w:szCs w:val="22"/>
              </w:rPr>
              <w:t>0,52</w:t>
            </w:r>
          </w:p>
        </w:tc>
        <w:tc>
          <w:tcPr>
            <w:tcW w:w="1988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475222B7" w14:textId="7777777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2548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350AA6C4" w14:textId="7777777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  <w:vAlign w:val="center"/>
          </w:tcPr>
          <w:p w14:paraId="74AC7056" w14:textId="77777777" w:rsidR="008A73D9" w:rsidRPr="002257D1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65E89DB" w14:textId="1495201E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150</w:t>
            </w:r>
          </w:p>
        </w:tc>
        <w:tc>
          <w:tcPr>
            <w:tcW w:w="1414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3DB5EB7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51CD693F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257B49F6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667398B" w14:textId="72BB34DB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177BAF" w14:textId="4BD55097" w:rsidR="008A73D9" w:rsidRPr="00B75192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Монитор </w:t>
            </w:r>
            <w:r w:rsidRPr="00B75192">
              <w:rPr>
                <w:color w:val="000000"/>
                <w:sz w:val="22"/>
                <w:szCs w:val="22"/>
              </w:rPr>
              <w:t>27’’ Full HD (1920 × 1080) 75 Гц с антибликовым покрытием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CF0E1E2" w14:textId="488C9DE5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B75192">
              <w:rPr>
                <w:color w:val="000000"/>
                <w:sz w:val="22"/>
                <w:szCs w:val="22"/>
              </w:rPr>
              <w:t>B27F1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01677F0" w14:textId="25ACB04B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9040E0C" w14:textId="7665D94F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B75192">
              <w:rPr>
                <w:color w:val="000000"/>
                <w:sz w:val="22"/>
                <w:szCs w:val="22"/>
              </w:rPr>
              <w:t>Aquarius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9BD6B9" w14:textId="0A123384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546C" w14:textId="6A0756F2" w:rsidR="008A73D9" w:rsidRPr="00E51C7B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3786537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CCFA860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5B71A16C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9286A38" w14:textId="5F4B9EF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E7FA5D0" w14:textId="05290994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Комплект клавиатура + мышь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208CA45" w14:textId="213C732C" w:rsidR="008A73D9" w:rsidRPr="004D6A67" w:rsidRDefault="008A73D9" w:rsidP="008A73D9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 xml:space="preserve">Desktop </w:t>
            </w:r>
            <w:r w:rsidRPr="00E51C7B">
              <w:rPr>
                <w:color w:val="000000"/>
                <w:sz w:val="22"/>
                <w:szCs w:val="22"/>
              </w:rPr>
              <w:t>MK120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6448B43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E9F6D24" w14:textId="7863C8B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51C7B">
              <w:rPr>
                <w:color w:val="000000"/>
                <w:sz w:val="22"/>
                <w:szCs w:val="22"/>
              </w:rPr>
              <w:t>Logitech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2AFC2F" w14:textId="31F9FFF3" w:rsidR="008A73D9" w:rsidRPr="004D6A67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196587" w14:textId="2C9CBB36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258A656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DF21738" w14:textId="77777777" w:rsidR="008A73D9" w:rsidRPr="00781A1A" w:rsidRDefault="008A73D9" w:rsidP="008A73D9">
            <w:pPr>
              <w:pStyle w:val="34ff6"/>
            </w:pPr>
          </w:p>
        </w:tc>
      </w:tr>
      <w:tr w:rsidR="008A73D9" w:rsidRPr="00480946" w14:paraId="241AEA21" w14:textId="77777777" w:rsidTr="000C749C">
        <w:tc>
          <w:tcPr>
            <w:tcW w:w="1242" w:type="dxa"/>
            <w:tcMar>
              <w:top w:w="113" w:type="dxa"/>
              <w:bottom w:w="113" w:type="dxa"/>
            </w:tcMar>
            <w:vAlign w:val="center"/>
          </w:tcPr>
          <w:p w14:paraId="605CF53F" w14:textId="77777777" w:rsidR="008A73D9" w:rsidRPr="00781A1A" w:rsidRDefault="008A73D9" w:rsidP="008A73D9">
            <w:pPr>
              <w:pStyle w:val="34ff6"/>
              <w:rPr>
                <w:b/>
                <w:bCs/>
                <w:sz w:val="22"/>
                <w:szCs w:val="22"/>
              </w:rPr>
            </w:pPr>
            <w:r w:rsidRPr="00B007FF">
              <w:rPr>
                <w:b/>
                <w:bCs/>
                <w:sz w:val="28"/>
                <w:szCs w:val="28"/>
              </w:rPr>
              <w:fldChar w:fldCharType="begin"/>
            </w:r>
            <w:r w:rsidRPr="00B007FF">
              <w:rPr>
                <w:b/>
                <w:bCs/>
                <w:sz w:val="28"/>
                <w:szCs w:val="28"/>
              </w:rPr>
              <w:instrText xml:space="preserve"> AUTONUM  \* Arabic \s " " </w:instrText>
            </w:r>
            <w:r w:rsidRPr="00B007FF">
              <w:rPr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7377" w:type="dxa"/>
            <w:tcMar>
              <w:top w:w="113" w:type="dxa"/>
              <w:bottom w:w="113" w:type="dxa"/>
            </w:tcMar>
            <w:vAlign w:val="center"/>
          </w:tcPr>
          <w:p w14:paraId="69395C22" w14:textId="21EC75DE" w:rsidR="008A73D9" w:rsidRPr="00781A1A" w:rsidRDefault="008A73D9" w:rsidP="008A73D9">
            <w:pPr>
              <w:pStyle w:val="34ff6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ЗИП</w:t>
            </w:r>
            <w:r w:rsidRPr="00781A1A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401" w:type="dxa"/>
            <w:tcMar>
              <w:top w:w="113" w:type="dxa"/>
              <w:bottom w:w="113" w:type="dxa"/>
            </w:tcMar>
          </w:tcPr>
          <w:p w14:paraId="589073EB" w14:textId="77777777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1988" w:type="dxa"/>
            <w:tcMar>
              <w:top w:w="113" w:type="dxa"/>
              <w:bottom w:w="113" w:type="dxa"/>
            </w:tcMar>
          </w:tcPr>
          <w:p w14:paraId="38BBE9F8" w14:textId="77777777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2548" w:type="dxa"/>
            <w:tcMar>
              <w:top w:w="113" w:type="dxa"/>
              <w:bottom w:w="113" w:type="dxa"/>
            </w:tcMar>
            <w:vAlign w:val="center"/>
          </w:tcPr>
          <w:p w14:paraId="1C0BA2A4" w14:textId="7A2CA934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</w:p>
        </w:tc>
        <w:tc>
          <w:tcPr>
            <w:tcW w:w="1133" w:type="dxa"/>
            <w:vAlign w:val="center"/>
          </w:tcPr>
          <w:p w14:paraId="056B355D" w14:textId="77777777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CEAE4B5" w14:textId="77777777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  <w:r w:rsidRPr="00781A1A">
              <w:rPr>
                <w:sz w:val="22"/>
                <w:szCs w:val="22"/>
              </w:rPr>
              <w:t>1</w:t>
            </w:r>
          </w:p>
        </w:tc>
        <w:tc>
          <w:tcPr>
            <w:tcW w:w="1414" w:type="dxa"/>
            <w:tcMar>
              <w:top w:w="113" w:type="dxa"/>
              <w:bottom w:w="113" w:type="dxa"/>
            </w:tcMar>
          </w:tcPr>
          <w:p w14:paraId="5A54EF3C" w14:textId="5B71E4C5" w:rsidR="008A73D9" w:rsidRPr="0036453B" w:rsidRDefault="008A73D9" w:rsidP="008A73D9">
            <w:pPr>
              <w:pStyle w:val="34ff6"/>
              <w:rPr>
                <w:sz w:val="22"/>
                <w:szCs w:val="22"/>
                <w:lang w:val="en-US"/>
              </w:rPr>
            </w:pPr>
            <w:r w:rsidRPr="00781A1A">
              <w:rPr>
                <w:sz w:val="22"/>
                <w:szCs w:val="22"/>
              </w:rPr>
              <w:t>≈ </w:t>
            </w:r>
            <w:r>
              <w:rPr>
                <w:sz w:val="22"/>
                <w:szCs w:val="22"/>
                <w:lang w:val="en-US"/>
              </w:rPr>
              <w:t>20</w:t>
            </w:r>
            <w:r w:rsidRPr="00781A1A">
              <w:rPr>
                <w:sz w:val="22"/>
                <w:szCs w:val="22"/>
              </w:rPr>
              <w:t xml:space="preserve"> (оценочно)</w:t>
            </w:r>
          </w:p>
        </w:tc>
        <w:tc>
          <w:tcPr>
            <w:tcW w:w="2160" w:type="dxa"/>
          </w:tcPr>
          <w:p w14:paraId="076AB7D4" w14:textId="77777777" w:rsidR="008A73D9" w:rsidRPr="00781A1A" w:rsidRDefault="008A73D9" w:rsidP="008A73D9">
            <w:pPr>
              <w:pStyle w:val="34ff6"/>
              <w:rPr>
                <w:sz w:val="22"/>
                <w:szCs w:val="22"/>
              </w:rPr>
            </w:pPr>
          </w:p>
        </w:tc>
      </w:tr>
      <w:tr w:rsidR="008A73D9" w14:paraId="44AAA281" w14:textId="77777777" w:rsidTr="007D165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BB89B21" w14:textId="70F0140A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423EA6C" w14:textId="453DC5C9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Каркас основной для размещения резервированных мастеров и модулей ввода/вывода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0E51C3C" w14:textId="6DD97720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CR6 MR-0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078EBF5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A00FEC2" w14:textId="072F0224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A0968" w14:textId="6607DCBC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87A5B5" w14:textId="5B747088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2ED032B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99F707A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69C5DA0E" w14:textId="77777777" w:rsidTr="007D165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DA6DDFE" w14:textId="26C9CDF2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59F3342" w14:textId="26EE7A35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Каркас основной для размещения модулей ввода/вывода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77E70F2" w14:textId="25D30D0F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CR6 IOR-0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8BFEB6D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5B783A7" w14:textId="3171D82D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4242FB" w14:textId="56ABF967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10828E" w14:textId="1D0E082C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56D66AB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10862DE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051DC0B0" w14:textId="77777777" w:rsidTr="007D165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D191E44" w14:textId="631C981D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7AB0CC9" w14:textId="5B0481AD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Соединитель STBUS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8168569" w14:textId="56EFAE53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CSB-1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308F9DE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A6682B4" w14:textId="777EF98E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1110D" w14:textId="1E8BCDD8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E7FB83" w14:textId="3E5C2FA4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6A8979F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CCD9018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24C54A3F" w14:textId="77777777" w:rsidTr="007D165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39F5A6D" w14:textId="3F33BE89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35CDA8B" w14:textId="3F216AD5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  <w:lang w:val="en-US"/>
              </w:rPr>
            </w:pPr>
            <w:r w:rsidRPr="00E012DF">
              <w:rPr>
                <w:sz w:val="22"/>
                <w:szCs w:val="22"/>
              </w:rPr>
              <w:t>Мастер</w:t>
            </w:r>
            <w:r w:rsidRPr="00E012DF">
              <w:rPr>
                <w:sz w:val="22"/>
                <w:szCs w:val="22"/>
                <w:lang w:val="en-US"/>
              </w:rPr>
              <w:t>-</w:t>
            </w:r>
            <w:r w:rsidRPr="00E012DF">
              <w:rPr>
                <w:sz w:val="22"/>
                <w:szCs w:val="22"/>
              </w:rPr>
              <w:t>модуль</w:t>
            </w:r>
            <w:r w:rsidRPr="00E012DF">
              <w:rPr>
                <w:sz w:val="22"/>
                <w:szCs w:val="22"/>
                <w:lang w:val="en-US"/>
              </w:rPr>
              <w:t xml:space="preserve"> Cortex-A17, 1GHz, SRAM-512MB, FLASH-4GB, 4×Ethernet, RS-485/232/422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C38E343" w14:textId="000C37C9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M1201E-0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D732FDE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7005022" w14:textId="5D38BA2A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F052F" w14:textId="7464A0BF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46DE4D" w14:textId="53BE18F6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ACAFE1F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883D668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24FA2B94" w14:textId="77777777" w:rsidTr="007D165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840388A" w14:textId="6FC4DBA7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2C5B81D" w14:textId="6E2B9A5D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 xml:space="preserve">Модуль аналогового ввода тока </w:t>
            </w:r>
            <w:proofErr w:type="gramStart"/>
            <w:r w:rsidRPr="00E012DF">
              <w:rPr>
                <w:sz w:val="22"/>
                <w:szCs w:val="22"/>
              </w:rPr>
              <w:t>0-20</w:t>
            </w:r>
            <w:proofErr w:type="gramEnd"/>
            <w:r w:rsidRPr="00E012DF">
              <w:rPr>
                <w:sz w:val="22"/>
                <w:szCs w:val="22"/>
              </w:rPr>
              <w:t xml:space="preserve"> мА, </w:t>
            </w:r>
            <w:proofErr w:type="gramStart"/>
            <w:r w:rsidRPr="00E012DF">
              <w:rPr>
                <w:sz w:val="22"/>
                <w:szCs w:val="22"/>
              </w:rPr>
              <w:t>4-20</w:t>
            </w:r>
            <w:proofErr w:type="gramEnd"/>
            <w:r w:rsidRPr="00E012DF">
              <w:rPr>
                <w:sz w:val="22"/>
                <w:szCs w:val="22"/>
              </w:rPr>
              <w:t xml:space="preserve"> мА, напряжения </w:t>
            </w:r>
            <w:proofErr w:type="gramStart"/>
            <w:r w:rsidRPr="00E012DF">
              <w:rPr>
                <w:sz w:val="22"/>
                <w:szCs w:val="22"/>
              </w:rPr>
              <w:t>0-10</w:t>
            </w:r>
            <w:proofErr w:type="gramEnd"/>
            <w:r w:rsidRPr="00E012DF">
              <w:rPr>
                <w:sz w:val="22"/>
                <w:szCs w:val="22"/>
              </w:rPr>
              <w:t xml:space="preserve"> В, 8 изолированных каналов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634E9EF" w14:textId="19CDE3A3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M1234A-0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6FF2E8C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6A97798" w14:textId="644AC794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5DC7AE" w14:textId="5377B1F4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C2204C" w14:textId="1939FA1A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7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85DE564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53608BE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7FC26E21" w14:textId="77777777" w:rsidTr="007D165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A568F72" w14:textId="0AA2B5D1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5C9F9B5" w14:textId="1F25BEFC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Модуль аналогового ввода сопротивления (3-х или 4- проводные схемы), 8 каналов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07D60CE" w14:textId="061C9BE6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M1231TR-0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4F7A6B1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BC27E7B" w14:textId="23D76F4E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7B3F00" w14:textId="31F2AD24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CC8D3" w14:textId="603C72B6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F214129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9CD9B10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027B1EB1" w14:textId="77777777" w:rsidTr="007D165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01E04F8" w14:textId="12956B93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AB1692D" w14:textId="094C8F8B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Модуль дискретного ввода с 32 каналами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31CA55C" w14:textId="592B7042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M1252D-0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D00953D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69FE54" w14:textId="1AD5C474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4ECD0E" w14:textId="45E90D34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1D8B8C" w14:textId="0A09A3F6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4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17F3E45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984B0B0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4F8FC6F5" w14:textId="77777777" w:rsidTr="007D165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309ED86" w14:textId="727E669F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EE9F05E" w14:textId="7633C903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Модуль дискретного вывода с 32 каналами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FB712F3" w14:textId="3BB35D9E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M1251O-0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D5EEC17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D93F2D8" w14:textId="15DE43B3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D7FCB1" w14:textId="18AC568A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6034C" w14:textId="2EE3C0CD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DB92ACA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3AB595B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5BD838DB" w14:textId="77777777" w:rsidTr="007D165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350F235" w14:textId="6B1B5508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368C833" w14:textId="1299FD8F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Заглушка резервных мест в каркасе (фальш-панель)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5D52A6A" w14:textId="38A10EEC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5TE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DC8EED7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07F68C6" w14:textId="0AD7EE4A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E35662" w14:textId="2680AD06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75E15E" w14:textId="7268474B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3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3539F0D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A098FA2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48E9CB8A" w14:textId="77777777" w:rsidTr="007D165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6C26AF8" w14:textId="15C64183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B8E77EC" w14:textId="71CC06E5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Ethernet сервер последовательных интерфейсов (RS-232/485)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39B6BAF" w14:textId="3B3163E5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S343-0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C7ECEF9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7D6FB5A" w14:textId="18DD5292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757DD1" w14:textId="317A7E32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897C3" w14:textId="25840BBF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A92EFB3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2029A64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5CF1A6BF" w14:textId="77777777" w:rsidTr="007D165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DB831A4" w14:textId="70D226D3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E551A80" w14:textId="4928564D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Управляемый коммутатор TREI 8-портовый Ethernet 10/100/1000 RJ-45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1E663A2" w14:textId="2B83A64F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S304-0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E893477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0AE8162" w14:textId="7DB55BAA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A689BC" w14:textId="434814C9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FEB1D0" w14:textId="55C36FD5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1F83B1A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B00134F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3FD4051D" w14:textId="77777777" w:rsidTr="007D165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B6A9571" w14:textId="748FF279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2F3EACA" w14:textId="5155FAA0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SFP-модуль дальность 20 км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2831FF2" w14:textId="6A7CB0E7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SFP-SM-20-0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B6D7B94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22AAF90" w14:textId="318A848A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9DF623" w14:textId="3F524DF1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F879D9" w14:textId="45A6293A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F677191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E7CABB4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6291EFAB" w14:textId="77777777" w:rsidTr="007D165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597EBF0" w14:textId="4C9B7385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0430DB6" w14:textId="02AB9AD9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Терминальная панель дискретного ввода 32 канала, =24 В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771C973" w14:textId="0C602F08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TP-D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349FB73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84026DF" w14:textId="2A0B7EAC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0066A" w14:textId="5384F81B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A2F357" w14:textId="128870A9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4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15E1A7C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22AE4A2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4B4D2F85" w14:textId="77777777" w:rsidTr="007D165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54FB081" w14:textId="60F90239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lastRenderedPageBreak/>
              <w:t>14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D330DB2" w14:textId="4BD73E02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Терминальная панель дискретного вывода 32 канала, 0.35 А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AA12E6B" w14:textId="1B72A034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TP-O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47EA706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9DA5717" w14:textId="16074C7A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4BD2E4" w14:textId="2F2F10AE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E63DE2" w14:textId="1756CE07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EE0E4C3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4B4E8A1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7E15715A" w14:textId="77777777" w:rsidTr="007D165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5ED24F2" w14:textId="1778BDB0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15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5AF2B63" w14:textId="0E11D7C4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Терминальная панель универсальная (для модулей M1234A, M1231TR и др.)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C2035C6" w14:textId="5D8F30F9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TP-U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ABBF1B3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7345B23" w14:textId="310D9C71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9911F9" w14:textId="3B9FBA21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536980" w14:textId="782A92B8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8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80350DB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241B6FB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3D3F6719" w14:textId="77777777" w:rsidTr="007D165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56A97BC" w14:textId="5956B831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16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54BF3CB" w14:textId="6EE513AD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Кабель Ethernet красный (1м)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DD48D30" w14:textId="6530D8EB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CUTP-1/R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E392721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19EFBC5" w14:textId="723776C3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DAC27" w14:textId="79B4526F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22A1D" w14:textId="144B952E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9865B20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262A422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699FF622" w14:textId="77777777" w:rsidTr="007D165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9A4D5D3" w14:textId="1DFE9FFE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17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3AC0BB2" w14:textId="4C4C86F9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Кабель Ethernet зеленый (1м)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A4971DF" w14:textId="2EE2E509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CUTP-1/G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EA2596B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54D3CCF" w14:textId="54D3FD44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2289FF" w14:textId="15CB7359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14C957" w14:textId="32A6D4C3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77CCFF2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A423960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7CB5CE84" w14:textId="77777777" w:rsidTr="007D165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7A740DF" w14:textId="5179574C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18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6708AEB" w14:textId="3716CDF6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Кабель ST-BUS (2м)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68E4664" w14:textId="00E8178F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C401-2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B2F4F2E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0FD8448" w14:textId="63A7FF3B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C89FA3" w14:textId="3914DD19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A1161E" w14:textId="453D0884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5DA57F0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46C6043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250F7713" w14:textId="77777777" w:rsidTr="007D165F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35707E6" w14:textId="62DC7D79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19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CD6CA30" w14:textId="3FC67176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Кабель соединения модуль-терминальная панель (6м)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7175FCA" w14:textId="3AFB8D64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CIDC-6-3-3-3-3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6C2A5BE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45D504D" w14:textId="3EF758FE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НПФ «Круг»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DE717E" w14:textId="7072D1A9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B4A83E" w14:textId="517C9B53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sz w:val="22"/>
                <w:szCs w:val="22"/>
              </w:rPr>
              <w:t>15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7A73893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5324860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56DDFCEB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2091992" w14:textId="03DACE89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226998E" w14:textId="435E731C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Комплект клавиатура + мышь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DDDBA2D" w14:textId="1972E1A0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 xml:space="preserve">Desktop </w:t>
            </w:r>
            <w:r w:rsidRPr="00E51C7B">
              <w:rPr>
                <w:color w:val="000000"/>
                <w:sz w:val="22"/>
                <w:szCs w:val="22"/>
              </w:rPr>
              <w:t>MK120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E3C15CF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21D684A" w14:textId="6746728B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51C7B">
              <w:rPr>
                <w:color w:val="000000"/>
                <w:sz w:val="22"/>
                <w:szCs w:val="22"/>
              </w:rPr>
              <w:t>Logitech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69A4D" w14:textId="14A519E9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CA5763" w14:textId="38CFB050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7873B85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A032CE4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2809BB52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30AFAFA" w14:textId="55DA84CC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74B46A0" w14:textId="1093090A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Монитор </w:t>
            </w:r>
            <w:r w:rsidRPr="00B75192">
              <w:rPr>
                <w:color w:val="000000"/>
                <w:sz w:val="22"/>
                <w:szCs w:val="22"/>
              </w:rPr>
              <w:t>27’’ Full HD (1920 × 1080) 75 Гц с антибликовым покрытием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E140FD" w14:textId="73CE787B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B75192">
              <w:rPr>
                <w:color w:val="000000"/>
                <w:sz w:val="22"/>
                <w:szCs w:val="22"/>
              </w:rPr>
              <w:t>B27F1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5871416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A1A523A" w14:textId="52F0FB32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B75192">
              <w:rPr>
                <w:color w:val="000000"/>
                <w:sz w:val="22"/>
                <w:szCs w:val="22"/>
              </w:rPr>
              <w:t>Aquarius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D16AC9" w14:textId="01E19864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A9A8D" w14:textId="468E73FE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308050B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5B6272D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1F89CC09" w14:textId="77777777" w:rsidTr="0092637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8082F17" w14:textId="529D6B17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D034E06" w14:textId="33389AA4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color w:val="000000"/>
                <w:sz w:val="22"/>
                <w:szCs w:val="22"/>
              </w:rPr>
              <w:t xml:space="preserve">Промышленная ЭВМ </w:t>
            </w:r>
            <w:proofErr w:type="spellStart"/>
            <w:r w:rsidRPr="00E012DF">
              <w:rPr>
                <w:color w:val="000000"/>
                <w:sz w:val="22"/>
                <w:szCs w:val="22"/>
              </w:rPr>
              <w:t>AdvantiX</w:t>
            </w:r>
            <w:proofErr w:type="spellEnd"/>
            <w:r w:rsidRPr="00E012DF">
              <w:rPr>
                <w:color w:val="000000"/>
                <w:sz w:val="22"/>
                <w:szCs w:val="22"/>
              </w:rPr>
              <w:t xml:space="preserve"> в составе: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2D53472" w14:textId="1D91493E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IPC-SYS1-2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8499B0F" w14:textId="69B383D2" w:rsidR="008A73D9" w:rsidRPr="00781A1A" w:rsidRDefault="008A73D9" w:rsidP="008A73D9">
            <w:pPr>
              <w:pStyle w:val="34ff6"/>
            </w:pPr>
            <w:r w:rsidRPr="00781A1A">
              <w:rPr>
                <w:lang w:val="en-US"/>
              </w:rPr>
              <w:t>IPC</w:t>
            </w:r>
            <w:r w:rsidRPr="00781A1A">
              <w:t>-1824224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ACE5748" w14:textId="26D50740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AdvantiX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F744EA" w14:textId="5583F4AC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1BA417" w14:textId="0FB0EB7B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C72F373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0F26E99" w14:textId="77777777" w:rsidR="008A73D9" w:rsidRPr="00781A1A" w:rsidRDefault="008A73D9" w:rsidP="008A73D9">
            <w:pPr>
              <w:pStyle w:val="34ff6"/>
            </w:pPr>
          </w:p>
        </w:tc>
      </w:tr>
      <w:tr w:rsidR="008A73D9" w14:paraId="45E89BBC" w14:textId="77777777" w:rsidTr="004D41EA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9887A9C" w14:textId="473DF05C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23</w:t>
            </w:r>
          </w:p>
        </w:tc>
        <w:tc>
          <w:tcPr>
            <w:tcW w:w="737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3D47968" w14:textId="79F1678C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E012DF">
              <w:rPr>
                <w:color w:val="000000"/>
                <w:sz w:val="22"/>
                <w:szCs w:val="22"/>
              </w:rPr>
              <w:t>Компактный отказоустойчивый 1U сервер в составе:</w:t>
            </w:r>
          </w:p>
        </w:tc>
        <w:tc>
          <w:tcPr>
            <w:tcW w:w="3401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942503E" w14:textId="3D1E4F36" w:rsidR="008A73D9" w:rsidRPr="00E012DF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GS-104-E1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00D1C9C" w14:textId="4ED18D14" w:rsidR="008A73D9" w:rsidRPr="00781A1A" w:rsidRDefault="008A73D9" w:rsidP="008A73D9">
            <w:pPr>
              <w:pStyle w:val="34ff6"/>
            </w:pPr>
            <w:r w:rsidRPr="00781A1A">
              <w:rPr>
                <w:color w:val="000000"/>
                <w:sz w:val="22"/>
                <w:szCs w:val="22"/>
              </w:rPr>
              <w:t>GS-1824223</w:t>
            </w:r>
          </w:p>
        </w:tc>
        <w:tc>
          <w:tcPr>
            <w:tcW w:w="2548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0F6E74" w14:textId="581E1686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proofErr w:type="spellStart"/>
            <w:r w:rsidRPr="00781A1A">
              <w:rPr>
                <w:color w:val="000000"/>
                <w:sz w:val="22"/>
                <w:szCs w:val="22"/>
              </w:rPr>
              <w:t>AdvantiX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0D33A0" w14:textId="1552FFDA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27903" w14:textId="2C2E1AA0" w:rsidR="008A73D9" w:rsidRPr="00781A1A" w:rsidRDefault="008A73D9" w:rsidP="008A73D9">
            <w:pPr>
              <w:pStyle w:val="34ff6"/>
              <w:rPr>
                <w:color w:val="000000"/>
                <w:sz w:val="22"/>
                <w:szCs w:val="22"/>
              </w:rPr>
            </w:pPr>
            <w:r w:rsidRPr="00781A1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669338C" w14:textId="77777777" w:rsidR="008A73D9" w:rsidRPr="00781A1A" w:rsidRDefault="008A73D9" w:rsidP="008A73D9">
            <w:pPr>
              <w:pStyle w:val="34ff6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CEB31F6" w14:textId="77777777" w:rsidR="008A73D9" w:rsidRPr="00781A1A" w:rsidRDefault="008A73D9" w:rsidP="008A73D9">
            <w:pPr>
              <w:pStyle w:val="34ff6"/>
            </w:pPr>
          </w:p>
        </w:tc>
      </w:tr>
    </w:tbl>
    <w:p w14:paraId="22FEC06B" w14:textId="77777777" w:rsidR="00DA255B" w:rsidRDefault="00DA255B" w:rsidP="008A3617">
      <w:pPr>
        <w:pStyle w:val="34fffa"/>
      </w:pPr>
    </w:p>
    <w:p w14:paraId="73390109" w14:textId="77777777" w:rsidR="00B20F8D" w:rsidRDefault="00B20F8D" w:rsidP="008A3617">
      <w:pPr>
        <w:pStyle w:val="34fffa"/>
      </w:pPr>
    </w:p>
    <w:p w14:paraId="20A630EC" w14:textId="77777777" w:rsidR="00DA4442" w:rsidRDefault="00DA4442" w:rsidP="008A3617">
      <w:pPr>
        <w:pStyle w:val="34fffa"/>
        <w:sectPr w:rsidR="00DA4442" w:rsidSect="00794468">
          <w:headerReference w:type="default" r:id="rId14"/>
          <w:footerReference w:type="default" r:id="rId15"/>
          <w:headerReference w:type="first" r:id="rId16"/>
          <w:footerReference w:type="first" r:id="rId17"/>
          <w:pgSz w:w="23814" w:h="16840" w:orient="landscape" w:code="8"/>
          <w:pgMar w:top="284" w:right="284" w:bottom="1134" w:left="1134" w:header="0" w:footer="340" w:gutter="0"/>
          <w:cols w:space="708"/>
          <w:titlePg/>
          <w:docGrid w:linePitch="360"/>
        </w:sectPr>
      </w:pPr>
    </w:p>
    <w:p w14:paraId="4430981E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323C59" w:rsidRPr="005F1B2E" w14:paraId="2F57C1C3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174899A8" w14:textId="77777777" w:rsidR="00323C59" w:rsidRPr="00A86232" w:rsidRDefault="00323C59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573B84F1" w14:textId="77777777" w:rsidR="00323C59" w:rsidRPr="005F1B2E" w:rsidRDefault="00323C59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2167F342" w14:textId="77777777" w:rsidR="00323C59" w:rsidRPr="005F1B2E" w:rsidRDefault="00323C59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2BEBFF6C" w14:textId="77777777" w:rsidR="00323C59" w:rsidRPr="005F1B2E" w:rsidRDefault="00323C59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17B2A0E9" w14:textId="77777777" w:rsidR="00323C59" w:rsidRPr="005F1B2E" w:rsidRDefault="00323C59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3AD3D9D8" w14:textId="77777777" w:rsidR="00323C59" w:rsidRPr="005F1B2E" w:rsidRDefault="00323C59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6C590D15" w14:textId="77777777" w:rsidR="00323C59" w:rsidRPr="005F1B2E" w:rsidRDefault="00323C59" w:rsidP="006877E2">
            <w:pPr>
              <w:pStyle w:val="34ff8"/>
            </w:pPr>
            <w:r w:rsidRPr="005F1B2E">
              <w:t>Дата</w:t>
            </w:r>
          </w:p>
        </w:tc>
      </w:tr>
      <w:tr w:rsidR="00323C59" w:rsidRPr="005F1B2E" w14:paraId="1793F13F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54B1154E" w14:textId="77777777" w:rsidR="00323C59" w:rsidRPr="005F1B2E" w:rsidRDefault="00323C59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288B2568" w14:textId="77777777" w:rsidR="00323C59" w:rsidRPr="005F1B2E" w:rsidRDefault="00323C59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7D26D8F9" w14:textId="77777777" w:rsidR="00323C59" w:rsidRPr="005F1B2E" w:rsidRDefault="00323C59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565ED2A0" w14:textId="77777777" w:rsidR="00323C59" w:rsidRPr="005F1B2E" w:rsidRDefault="00323C59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0EC31BDF" w14:textId="77777777" w:rsidR="00323C59" w:rsidRPr="005F1B2E" w:rsidRDefault="00323C59" w:rsidP="006877E2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6E10E205" w14:textId="77777777" w:rsidR="00323C59" w:rsidRPr="005F1B2E" w:rsidRDefault="00323C59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18BBD9DF" w14:textId="77777777" w:rsidR="00323C59" w:rsidRPr="005F1B2E" w:rsidRDefault="00323C59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79A203D2" w14:textId="77777777" w:rsidR="00323C59" w:rsidRPr="005F1B2E" w:rsidRDefault="00323C59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577977E3" w14:textId="77777777" w:rsidR="00323C59" w:rsidRPr="005F1B2E" w:rsidRDefault="00323C59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69F92F2E" w14:textId="77777777" w:rsidR="00323C59" w:rsidRPr="005F1B2E" w:rsidRDefault="00323C59" w:rsidP="006877E2">
            <w:pPr>
              <w:pStyle w:val="34ff8"/>
            </w:pPr>
          </w:p>
        </w:tc>
      </w:tr>
      <w:tr w:rsidR="00323C59" w14:paraId="3FD823D7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219AC931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A252555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E160121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D35FAE5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AE70DF8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D0F906D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9247B51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9BA47A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018BD3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B5DFDA2" w14:textId="77777777" w:rsidR="00323C59" w:rsidRDefault="00323C59" w:rsidP="008574AC">
            <w:pPr>
              <w:pStyle w:val="34ff6"/>
            </w:pPr>
          </w:p>
        </w:tc>
      </w:tr>
      <w:tr w:rsidR="00323C59" w14:paraId="6A021595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61E3CFD6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BA931AF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4E40AD3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B800B0E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A350016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E512A54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AD1A64A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E5538D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3C32CED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19F5EBB" w14:textId="77777777" w:rsidR="00323C59" w:rsidRDefault="00323C59" w:rsidP="008574AC">
            <w:pPr>
              <w:pStyle w:val="34ff6"/>
            </w:pPr>
          </w:p>
        </w:tc>
      </w:tr>
      <w:tr w:rsidR="00323C59" w14:paraId="4A21C0E9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6D02D350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0718A44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ED22340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E9F3235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C55DA91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AED92C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2CE476D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E96DD4A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CB43EAA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9D4F759" w14:textId="77777777" w:rsidR="00323C59" w:rsidRDefault="00323C59" w:rsidP="008574AC">
            <w:pPr>
              <w:pStyle w:val="34ff6"/>
            </w:pPr>
          </w:p>
        </w:tc>
      </w:tr>
      <w:tr w:rsidR="00323C59" w14:paraId="10972DC6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0BF29199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3C86415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9B48119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CC98581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A139581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C5B686F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9C21363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56E8520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BF5CD07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FC76C6C" w14:textId="77777777" w:rsidR="00323C59" w:rsidRDefault="00323C59" w:rsidP="008574AC">
            <w:pPr>
              <w:pStyle w:val="34ff6"/>
            </w:pPr>
          </w:p>
        </w:tc>
      </w:tr>
      <w:tr w:rsidR="00323C59" w14:paraId="3E412B5A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12C3C3CC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B3B2BCB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80BFDEA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F18B486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1D27390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1A830F5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C6AF215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DD5E99E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2703202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53B47E0" w14:textId="77777777" w:rsidR="00323C59" w:rsidRDefault="00323C59" w:rsidP="008574AC">
            <w:pPr>
              <w:pStyle w:val="34ff6"/>
            </w:pPr>
          </w:p>
        </w:tc>
      </w:tr>
      <w:tr w:rsidR="00323C59" w14:paraId="16043C55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6528E067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C35BEE9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4E9D545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9A7B62B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204845C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2569742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EF5B702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37AC7A1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84947BB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E51750C" w14:textId="77777777" w:rsidR="00323C59" w:rsidRDefault="00323C59" w:rsidP="008574AC">
            <w:pPr>
              <w:pStyle w:val="34ff6"/>
            </w:pPr>
          </w:p>
        </w:tc>
      </w:tr>
      <w:tr w:rsidR="00323C59" w14:paraId="41458333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3B8B3CCE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7A87FF4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6419AAB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DD76298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AEE3E35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D53AB1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F395E0F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6DA4369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E58E470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3409FF6" w14:textId="77777777" w:rsidR="00323C59" w:rsidRDefault="00323C59" w:rsidP="008574AC">
            <w:pPr>
              <w:pStyle w:val="34ff6"/>
            </w:pPr>
          </w:p>
        </w:tc>
      </w:tr>
      <w:tr w:rsidR="00323C59" w14:paraId="4BF383D8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22C70569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827445E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5769EF8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2BD5B3F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56260D8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A2A19F4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C329D86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CD20F7E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1A951AE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7AF5241" w14:textId="77777777" w:rsidR="00323C59" w:rsidRDefault="00323C59" w:rsidP="008574AC">
            <w:pPr>
              <w:pStyle w:val="34ff6"/>
            </w:pPr>
          </w:p>
        </w:tc>
      </w:tr>
      <w:tr w:rsidR="00323C59" w14:paraId="4FB7D1BE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5815D573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8AA90C4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2808FF0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91EB0C5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9705373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53E5379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31503A1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38F395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E56888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AE7F53C" w14:textId="77777777" w:rsidR="00323C59" w:rsidRDefault="00323C59" w:rsidP="008574AC">
            <w:pPr>
              <w:pStyle w:val="34ff6"/>
            </w:pPr>
          </w:p>
        </w:tc>
      </w:tr>
      <w:tr w:rsidR="00323C59" w14:paraId="7119589B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59F642C9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76CEDEA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8EFFC22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9A85AD2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AB12C84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05921B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2C2DA99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848C951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B6008EE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E4390DE" w14:textId="77777777" w:rsidR="00323C59" w:rsidRDefault="00323C59" w:rsidP="008574AC">
            <w:pPr>
              <w:pStyle w:val="34ff6"/>
            </w:pPr>
          </w:p>
        </w:tc>
      </w:tr>
      <w:tr w:rsidR="00323C59" w14:paraId="29DF398F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746928D8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150CE19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3FF50A7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4C5D9A8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53BCFD7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2A1707B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664DE72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B6AB5B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8D8AA22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B03BFBC" w14:textId="77777777" w:rsidR="00323C59" w:rsidRDefault="00323C59" w:rsidP="008574AC">
            <w:pPr>
              <w:pStyle w:val="34ff6"/>
            </w:pPr>
          </w:p>
        </w:tc>
      </w:tr>
      <w:tr w:rsidR="00323C59" w14:paraId="0E78C58B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73AFE781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E5147C9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F3BB0AD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FF5C1B4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214DC99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5FBAFE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4955AD8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0CAEFA1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457C130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59B3623" w14:textId="77777777" w:rsidR="00323C59" w:rsidRDefault="00323C59" w:rsidP="008574AC">
            <w:pPr>
              <w:pStyle w:val="34ff6"/>
            </w:pPr>
          </w:p>
        </w:tc>
      </w:tr>
      <w:tr w:rsidR="00323C59" w14:paraId="7F2CD137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4A3F1D64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257727F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FD064EE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8BCBC6E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B9583C2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1EC5B01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36C11AC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EEEB4C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FC5872B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7DF5E2D" w14:textId="77777777" w:rsidR="00323C59" w:rsidRDefault="00323C59" w:rsidP="008574AC">
            <w:pPr>
              <w:pStyle w:val="34ff6"/>
            </w:pPr>
          </w:p>
        </w:tc>
      </w:tr>
      <w:tr w:rsidR="00323C59" w14:paraId="4BCFA198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75632842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80C60C9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DEA061E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5F9738E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DD2F371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D1FC43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2C75162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89FB8A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F8395EE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61B9929" w14:textId="77777777" w:rsidR="00323C59" w:rsidRDefault="00323C59" w:rsidP="008574AC">
            <w:pPr>
              <w:pStyle w:val="34ff6"/>
            </w:pPr>
          </w:p>
        </w:tc>
      </w:tr>
      <w:tr w:rsidR="00323C59" w14:paraId="46EFB11F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77772D0A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207DD42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2BFF3EE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8FDF230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140F7AC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46A7254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2B0C91F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20847A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1870A78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4A988BF" w14:textId="77777777" w:rsidR="00323C59" w:rsidRDefault="00323C59" w:rsidP="008574AC">
            <w:pPr>
              <w:pStyle w:val="34ff6"/>
            </w:pPr>
          </w:p>
        </w:tc>
      </w:tr>
      <w:tr w:rsidR="00323C59" w14:paraId="7AD766B6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746AD2C4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124A79B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63ECFA2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2B04A07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014AFA7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A393F4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26FBBE6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3885299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FD5B4F0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48B30AE" w14:textId="77777777" w:rsidR="00323C59" w:rsidRDefault="00323C59" w:rsidP="008574AC">
            <w:pPr>
              <w:pStyle w:val="34ff6"/>
            </w:pPr>
          </w:p>
        </w:tc>
      </w:tr>
      <w:tr w:rsidR="00323C59" w14:paraId="125333CA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348C5CB6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7CD910E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4427EE1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60A71CE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9BCAD40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64F39AD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864A25A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B51DE1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A4809A5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8A6CEAA" w14:textId="77777777" w:rsidR="00323C59" w:rsidRDefault="00323C59" w:rsidP="008574AC">
            <w:pPr>
              <w:pStyle w:val="34ff6"/>
            </w:pPr>
          </w:p>
        </w:tc>
      </w:tr>
      <w:tr w:rsidR="00323C59" w14:paraId="6100FC2F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1CF692AB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A656C22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FF22F2A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9083DCA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C375EEC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3417D31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26CAB93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DFEFA1A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9CD66CE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7ED9885" w14:textId="77777777" w:rsidR="00323C59" w:rsidRDefault="00323C59" w:rsidP="008574AC">
            <w:pPr>
              <w:pStyle w:val="34ff6"/>
            </w:pPr>
          </w:p>
        </w:tc>
      </w:tr>
      <w:tr w:rsidR="00323C59" w14:paraId="5CDD8B85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7DD7770E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DFF4813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57CE1A2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2E8F0CC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D6A9FFF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88C3F7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FD2BBC4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27A0A5F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EECB2E2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9974FD0" w14:textId="77777777" w:rsidR="00323C59" w:rsidRDefault="00323C59" w:rsidP="008574AC">
            <w:pPr>
              <w:pStyle w:val="34ff6"/>
            </w:pPr>
          </w:p>
        </w:tc>
      </w:tr>
      <w:tr w:rsidR="00323C59" w14:paraId="10D8B9A4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3A3E468F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2259C3E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7E7A427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C915DC4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FC6DA7B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B875F4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191E03E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45472C0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6C333D9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9A8EEA9" w14:textId="77777777" w:rsidR="00323C59" w:rsidRDefault="00323C59" w:rsidP="008574AC">
            <w:pPr>
              <w:pStyle w:val="34ff6"/>
            </w:pPr>
          </w:p>
        </w:tc>
      </w:tr>
      <w:tr w:rsidR="00323C59" w14:paraId="0DE185B0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65567FCC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271B04B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E84F867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E3A4202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C034894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504275D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B66ED34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6A6DC9A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A69CB66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7ACDE87" w14:textId="77777777" w:rsidR="00323C59" w:rsidRDefault="00323C59" w:rsidP="008574AC">
            <w:pPr>
              <w:pStyle w:val="34ff6"/>
            </w:pPr>
          </w:p>
        </w:tc>
      </w:tr>
      <w:tr w:rsidR="00323C59" w14:paraId="100334E9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1FD25D99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45D73F2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036020C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2F97F38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89260BC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95DA86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9ED1270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6E8F84D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28A82DC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6CAE013" w14:textId="77777777" w:rsidR="00323C59" w:rsidRDefault="00323C59" w:rsidP="008574AC">
            <w:pPr>
              <w:pStyle w:val="34ff6"/>
            </w:pPr>
          </w:p>
        </w:tc>
      </w:tr>
      <w:tr w:rsidR="00323C59" w14:paraId="7FEBB27C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661199B8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C432832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769E5C6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4A0AE14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343043D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D06833C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DE55DEE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5131BB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CED843C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EF6DF92" w14:textId="77777777" w:rsidR="00323C59" w:rsidRDefault="00323C59" w:rsidP="008574AC">
            <w:pPr>
              <w:pStyle w:val="34ff6"/>
            </w:pPr>
          </w:p>
        </w:tc>
      </w:tr>
      <w:tr w:rsidR="00323C59" w14:paraId="10623899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102B4612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72BE04D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948D9EB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ADCCE16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3DAE0EF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EF3FA7B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0DD095E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BD15F9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3009520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865B1C9" w14:textId="77777777" w:rsidR="00323C59" w:rsidRDefault="00323C59" w:rsidP="008574AC">
            <w:pPr>
              <w:pStyle w:val="34ff6"/>
            </w:pPr>
          </w:p>
        </w:tc>
      </w:tr>
      <w:tr w:rsidR="00323C59" w14:paraId="5BF78B48" w14:textId="77777777" w:rsidTr="008574AC">
        <w:trPr>
          <w:trHeight w:val="454"/>
        </w:trPr>
        <w:tc>
          <w:tcPr>
            <w:tcW w:w="518" w:type="dxa"/>
            <w:vAlign w:val="center"/>
          </w:tcPr>
          <w:p w14:paraId="2322117D" w14:textId="77777777" w:rsidR="00323C59" w:rsidRDefault="00323C59" w:rsidP="008574AC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D059BF5" w14:textId="77777777" w:rsidR="00323C59" w:rsidRDefault="00323C59" w:rsidP="008574AC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B3D0503" w14:textId="77777777" w:rsidR="00323C59" w:rsidRDefault="00323C59" w:rsidP="008574AC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EF5F312" w14:textId="77777777" w:rsidR="00323C59" w:rsidRDefault="00323C59" w:rsidP="008574AC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C7ACF1B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E682949" w14:textId="77777777" w:rsidR="00323C59" w:rsidRDefault="00323C59" w:rsidP="008574AC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D048D57" w14:textId="77777777" w:rsidR="00323C59" w:rsidRDefault="00323C59" w:rsidP="008574AC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AF28CF" w14:textId="77777777" w:rsidR="00323C59" w:rsidRDefault="00323C59" w:rsidP="008574AC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4BD5DBF" w14:textId="77777777" w:rsidR="00323C59" w:rsidRDefault="00323C59" w:rsidP="008574AC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FC24C56" w14:textId="77777777" w:rsidR="00323C59" w:rsidRDefault="00323C59" w:rsidP="008574AC">
            <w:pPr>
              <w:pStyle w:val="34ff6"/>
            </w:pPr>
          </w:p>
        </w:tc>
      </w:tr>
    </w:tbl>
    <w:p w14:paraId="42A735BA" w14:textId="77777777" w:rsidR="00AB28D5" w:rsidRPr="00AB28D5" w:rsidRDefault="00AB28D5" w:rsidP="002C35B5">
      <w:pPr>
        <w:pStyle w:val="34fffa"/>
      </w:pPr>
    </w:p>
    <w:sectPr w:rsidR="00AB28D5" w:rsidRPr="00AB28D5" w:rsidSect="00DA4442">
      <w:headerReference w:type="default" r:id="rId18"/>
      <w:footerReference w:type="default" r:id="rId19"/>
      <w:headerReference w:type="first" r:id="rId20"/>
      <w:footerReference w:type="first" r:id="rId21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7A959" w14:textId="77777777" w:rsidR="00DB0D54" w:rsidRDefault="00DB0D54" w:rsidP="00AD0715">
      <w:r>
        <w:separator/>
      </w:r>
    </w:p>
    <w:p w14:paraId="17F89EFD" w14:textId="77777777" w:rsidR="00DB0D54" w:rsidRDefault="00DB0D54" w:rsidP="00AD0715"/>
  </w:endnote>
  <w:endnote w:type="continuationSeparator" w:id="0">
    <w:p w14:paraId="43FF5819" w14:textId="77777777" w:rsidR="00DB0D54" w:rsidRDefault="00DB0D54" w:rsidP="00AD0715">
      <w:r>
        <w:continuationSeparator/>
      </w:r>
    </w:p>
    <w:p w14:paraId="35E39006" w14:textId="77777777" w:rsidR="00DB0D54" w:rsidRDefault="00DB0D54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0607C" w14:textId="77777777" w:rsidR="00B20F8D" w:rsidRDefault="00B20F8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C5CF4" w14:textId="0E5C7219" w:rsidR="00B20F8D" w:rsidRDefault="00B20F8D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7AFB0" w14:textId="77777777" w:rsidR="00B20F8D" w:rsidRDefault="00B20F8D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BB6A2" w14:textId="77777777" w:rsidR="00DA4442" w:rsidRDefault="00DA4442" w:rsidP="00C07844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3F91E" w14:textId="77777777" w:rsidR="00C07844" w:rsidRDefault="00C07844" w:rsidP="00C07844">
    <w:pPr>
      <w:pStyle w:val="341f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C9C04" w14:textId="77777777" w:rsidR="00D51317" w:rsidRDefault="00D51317">
    <w:pPr>
      <w:pStyle w:val="ab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3ABF8" w14:textId="77777777"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ECE97" w14:textId="77777777" w:rsidR="00DB0D54" w:rsidRDefault="00DB0D54" w:rsidP="00AD0715">
      <w:r>
        <w:separator/>
      </w:r>
    </w:p>
    <w:p w14:paraId="3FC87748" w14:textId="77777777" w:rsidR="00DB0D54" w:rsidRDefault="00DB0D54" w:rsidP="00AD0715"/>
  </w:footnote>
  <w:footnote w:type="continuationSeparator" w:id="0">
    <w:p w14:paraId="542A1810" w14:textId="77777777" w:rsidR="00DB0D54" w:rsidRDefault="00DB0D54" w:rsidP="00AD0715">
      <w:r>
        <w:continuationSeparator/>
      </w:r>
    </w:p>
    <w:p w14:paraId="6DEA0B48" w14:textId="77777777" w:rsidR="00DB0D54" w:rsidRDefault="00DB0D54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CAFD3" w14:textId="77777777" w:rsidR="00B20F8D" w:rsidRDefault="00B20F8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E2794" w14:textId="77777777" w:rsidR="00DA4442" w:rsidRDefault="00950564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0224" behindDoc="0" locked="1" layoutInCell="1" allowOverlap="1" wp14:anchorId="4FE94B05" wp14:editId="43EFF10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690" name="Группа 6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91" name="Группа 69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92" name="Группа 692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93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94" name="Группа 694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95" name="Группа 695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96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7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8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9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700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1" name="Группа 701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02" name="Группа 70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0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217536" w14:textId="77777777" w:rsidR="00950564" w:rsidRDefault="00950564" w:rsidP="0095056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56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C897E6" w14:textId="77777777" w:rsidR="00950564" w:rsidRDefault="00950564" w:rsidP="0095056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57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C5DB80" w14:textId="77777777" w:rsidR="00950564" w:rsidRDefault="00950564" w:rsidP="0095056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58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41FBC5" w14:textId="77777777" w:rsidR="00950564" w:rsidRDefault="00950564" w:rsidP="00950564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59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C761DD" w14:textId="77777777" w:rsidR="00950564" w:rsidRDefault="00950564" w:rsidP="0095056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260" name="Группа 260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26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6B885E" w14:textId="77777777" w:rsidR="00950564" w:rsidRDefault="00950564" w:rsidP="0095056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62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67E9C7" w14:textId="77777777" w:rsidR="00950564" w:rsidRDefault="00950564" w:rsidP="0095056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63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BD9F9D" w14:textId="77777777" w:rsidR="00950564" w:rsidRDefault="00950564" w:rsidP="0095056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64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0C15F7" w14:textId="77777777" w:rsidR="00950564" w:rsidRDefault="00950564" w:rsidP="0095056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65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25578C" w14:textId="77777777" w:rsidR="00950564" w:rsidRDefault="00950564" w:rsidP="0095056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266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FE94B05" id="Группа 690" o:spid="_x0000_s1026" style="position:absolute;left:0;text-align:left;margin-left:22.7pt;margin-top:14.2pt;width:558.45pt;height:813.55pt;z-index:25170022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">
              <v:group id="Группа 691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GclxgAAANw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TOD3TDgCcn0HAAD//wMAUEsBAi0AFAAGAAgAAAAhANvh9svuAAAAhQEAABMAAAAAAAAA&#10;AAAAAAAAAAAAAFtDb250ZW50X1R5cGVzXS54bWxQSwECLQAUAAYACAAAACEAWvQsW78AAAAVAQAA&#10;CwAAAAAAAAAAAAAAAAAfAQAAX3JlbHMvLnJlbHNQSwECLQAUAAYACAAAACEADChnJcYAAADcAAAA&#10;DwAAAAAAAAAAAAAAAAAHAgAAZHJzL2Rvd25yZXYueG1sUEsFBgAAAAADAAMAtwAAAPoCAAAAAA==&#10;">
                <v:group id="Группа 692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vlS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pAuF/B7JhwBuf4BAAD//wMAUEsBAi0AFAAGAAgAAAAhANvh9svuAAAAhQEAABMAAAAAAAAA&#10;AAAAAAAAAAAAAFtDb250ZW50X1R5cGVzXS54bWxQSwECLQAUAAYACAAAACEAWvQsW78AAAAVAQAA&#10;CwAAAAAAAAAAAAAAAAAfAQAAX3JlbHMvLnJlbHNQSwECLQAUAAYACAAAACEA/Pr5UsYAAADcAAAA&#10;DwAAAAAAAAAAAAAAAAAHAgAAZHJzL2Rvd25yZXYueG1sUEsFBgAAAAADAAMAtwAAAPoCAAAAAA==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" filled="f" strokeweight="1.5pt">
                    <v:textbox inset=",1mm"/>
                  </v:rect>
                  <v:group id="Группа 694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8S9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Yv3OfydCUdArn4BAAD//wMAUEsBAi0AFAAGAAgAAAAhANvh9svuAAAAhQEAABMAAAAAAAAA&#10;AAAAAAAAAAAAAFtDb250ZW50X1R5cGVzXS54bWxQSwECLQAUAAYACAAAACEAWvQsW78AAAAVAQAA&#10;CwAAAAAAAAAAAAAAAAAfAQAAX3JlbHMvLnJlbHNQSwECLQAUAAYACAAAACEAHF/EvcYAAADcAAAA&#10;DwAAAAAAAAAAAAAAAAAHAgAAZHJzL2Rvd25yZXYueG1sUEsFBgAAAAADAAMAtwAAAPoCAAAAAA==&#10;">
                    <v:group id="Группа 695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2Em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8c8InmfCEZDzBwAAAP//AwBQSwECLQAUAAYACAAAACEA2+H2y+4AAACFAQAAEwAAAAAAAAAA&#10;AAAAAAAAAAAAW0NvbnRlbnRfVHlwZXNdLnhtbFBLAQItABQABgAIAAAAIQBa9CxbvwAAABUBAAAL&#10;AAAAAAAAAAAAAAAAAB8BAABfcmVscy8ucmVsc1BLAQItABQABgAIAAAAIQBzE2EmxQAAANwAAAAP&#10;AAAAAAAAAAAAAAAAAAcCAABkcnMvZG93bnJldi54bWxQSwUGAAAAAAMAAwC3AAAA+QIAAAAA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" strokeweight="1.5pt"/>
                  </v:group>
                </v:group>
                <v:group id="Группа 701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/0/xgAAANw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iNE/g9E46A3PwAAAD//wMAUEsBAi0AFAAGAAgAAAAhANvh9svuAAAAhQEAABMAAAAAAAAA&#10;AAAAAAAAAAAAAFtDb250ZW50X1R5cGVzXS54bWxQSwECLQAUAAYACAAAACEAWvQsW78AAAAVAQAA&#10;CwAAAAAAAAAAAAAAAAAfAQAAX3JlbHMvLnJlbHNQSwECLQAUAAYACAAAACEAksP9P8YAAADcAAAA&#10;DwAAAAAAAAAAAAAAAAAHAgAAZHJzL2Rvd25yZXYueG1sUEsFBgAAAAADAAMAtwAAAPoCAAAAAA==&#10;">
                  <v:group id="Группа 702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WNI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WAVJfB7JhwBufkBAAD//wMAUEsBAi0AFAAGAAgAAAAhANvh9svuAAAAhQEAABMAAAAAAAAA&#10;AAAAAAAAAAAAAFtDb250ZW50X1R5cGVzXS54bWxQSwECLQAUAAYACAAAACEAWvQsW78AAAAVAQAA&#10;CwAAAAAAAAAAAAAAAAAfAQAAX3JlbHMvLnJlbHNQSwECLQAUAAYACAAAACEAYhFjSMYAAADcAAAA&#10;DwAAAAAAAAAAAAAAAAAHAgAAZHJzL2Rvd25yZXYueG1sUEsFBgAAAAADAAMAtwAAAPo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7E217536" w14:textId="77777777" w:rsidR="00950564" w:rsidRDefault="00950564" w:rsidP="0095056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" filled="f" stroked="f" strokeweight="1.5pt">
                      <v:textbox style="layout-flow:vertical;mso-layout-flow-alt:bottom-to-top" inset=".4mm,.4mm,.4mm,.4mm">
                        <w:txbxContent>
                          <w:p w14:paraId="1AC897E6" w14:textId="77777777" w:rsidR="00950564" w:rsidRDefault="00950564" w:rsidP="00950564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42C5DB80" w14:textId="77777777" w:rsidR="00950564" w:rsidRDefault="00950564" w:rsidP="00950564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" filled="f" stroked="f" strokeweight="1.5pt">
                      <v:textbox style="layout-flow:vertical;mso-layout-flow-alt:bottom-to-top" inset=".4mm,.4mm,.4mm,.4mm">
                        <w:txbxContent>
                          <w:p w14:paraId="1E41FBC5" w14:textId="77777777" w:rsidR="00950564" w:rsidRDefault="00950564" w:rsidP="00950564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7AC761DD" w14:textId="77777777" w:rsidR="00950564" w:rsidRDefault="00950564" w:rsidP="0095056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260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6A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mB/OhCMgtw8AAAD//wMAUEsBAi0AFAAGAAgAAAAhANvh9svuAAAAhQEAABMAAAAAAAAAAAAA&#10;AAAAAAAAAFtDb250ZW50X1R5cGVzXS54bWxQSwECLQAUAAYACAAAACEAWvQsW78AAAAVAQAACwAA&#10;AAAAAAAAAAAAAAAfAQAAX3JlbHMvLnJlbHNQSwECLQAUAAYACAAAACEATT4egMMAAADcAAAADwAA&#10;AAAAAAAAAAAAAAAHAgAAZHJzL2Rvd25yZXYueG1sUEsFBgAAAAADAAMAtwAAAPcCAAAAAA=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4A6B885E" w14:textId="77777777" w:rsidR="00950564" w:rsidRDefault="00950564" w:rsidP="0095056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3E67E9C7" w14:textId="77777777" w:rsidR="00950564" w:rsidRDefault="00950564" w:rsidP="0095056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5EBD9F9D" w14:textId="77777777" w:rsidR="00950564" w:rsidRDefault="00950564" w:rsidP="0095056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630C15F7" w14:textId="77777777" w:rsidR="00950564" w:rsidRDefault="00950564" w:rsidP="0095056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3E25578C" w14:textId="77777777" w:rsidR="00950564" w:rsidRDefault="00950564" w:rsidP="0095056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  <w:r w:rsidR="00DA4442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6FDACAC" wp14:editId="2CD61F3F">
              <wp:simplePos x="0" y="0"/>
              <wp:positionH relativeFrom="column">
                <wp:posOffset>-671830</wp:posOffset>
              </wp:positionH>
              <wp:positionV relativeFrom="paragraph">
                <wp:posOffset>7313295</wp:posOffset>
              </wp:positionV>
              <wp:extent cx="6659880" cy="13976350"/>
              <wp:effectExtent l="0" t="635" r="26035" b="26035"/>
              <wp:wrapNone/>
              <wp:docPr id="10" name="Rectangl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6200000">
                        <a:off x="0" y="0"/>
                        <a:ext cx="6659880" cy="139763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3600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BFAA9A" id="Rectangle 74" o:spid="_x0000_s1026" style="position:absolute;margin-left:-52.9pt;margin-top:575.85pt;width:524.4pt;height:1100.5pt;rotation:-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" filled="f" strokeweight="1.5pt">
              <v:textbox inset=",1mm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95FB8" w14:textId="77777777" w:rsidR="00B20F8D" w:rsidRDefault="00B20F8D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91AF7" w14:textId="77777777" w:rsidR="00DA4442" w:rsidRDefault="00C07844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8176" behindDoc="0" locked="1" layoutInCell="1" allowOverlap="1" wp14:anchorId="2D7988C8" wp14:editId="2A8132C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48400" cy="10486800"/>
              <wp:effectExtent l="0" t="0" r="20320" b="0"/>
              <wp:wrapNone/>
              <wp:docPr id="583" name="Группа 5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48400" cy="10486800"/>
                        <a:chOff x="0" y="0"/>
                        <a:chExt cx="14651061" cy="10486456"/>
                      </a:xfrm>
                    </wpg:grpSpPr>
                    <wpg:grpSp>
                      <wpg:cNvPr id="584" name="Группа 584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585" name="Группа 585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586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587" name="Группа 58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88" name="Группа 58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589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0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1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2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593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94" name="Группа 594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595" name="Группа 59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59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959647" w14:textId="77777777" w:rsidR="00C07844" w:rsidRDefault="00C07844" w:rsidP="00C0784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597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4FB454" w14:textId="77777777" w:rsidR="00C07844" w:rsidRDefault="00C07844" w:rsidP="00C0784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598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45B1B2" w14:textId="77777777" w:rsidR="00C07844" w:rsidRDefault="00C07844" w:rsidP="00C0784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59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6CE21E" w14:textId="77777777" w:rsidR="00C07844" w:rsidRDefault="00C07844" w:rsidP="00C07844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60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824083" w14:textId="77777777" w:rsidR="00C07844" w:rsidRDefault="00C07844" w:rsidP="00C0784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601" name="Группа 60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60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C7929E" w14:textId="77777777" w:rsidR="00C07844" w:rsidRDefault="00C07844" w:rsidP="00C078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0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50925C" w14:textId="77777777" w:rsidR="00C07844" w:rsidRDefault="00C07844" w:rsidP="00C078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0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ED3DA4" w14:textId="77777777" w:rsidR="00C07844" w:rsidRDefault="00C07844" w:rsidP="00C078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0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FB690A" w14:textId="77777777" w:rsidR="00C07844" w:rsidRDefault="00C07844" w:rsidP="00C078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0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0547A8" w14:textId="77777777" w:rsidR="00C07844" w:rsidRDefault="00C07844" w:rsidP="00C078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607" name="Группа 607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608" name="Группа 608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609" name="Группа 609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610" name="Группа 610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611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2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3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4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15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6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7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8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9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0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21" name="Группа 621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622" name="Группа 622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623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05C826" w14:textId="77777777" w:rsidR="00C07844" w:rsidRPr="00CB1016" w:rsidRDefault="00C07844" w:rsidP="00C07844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624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FB3B05" w14:textId="77777777" w:rsidR="00C07844" w:rsidRPr="005374BE" w:rsidRDefault="00C07844" w:rsidP="00C07844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252199">
                                        <w:rPr>
                                          <w:noProof/>
                                          <w:lang w:val="en-US"/>
                                        </w:rPr>
                                        <w:t>4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625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71C8A4" w14:textId="537E05E3" w:rsidR="00C07844" w:rsidRDefault="00E51292" w:rsidP="00C07844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816B60">
                                        <w:t>878.2023-АСУ ТП.В4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26" name="Группа 626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627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56D3B6" w14:textId="77777777" w:rsidR="00C07844" w:rsidRPr="00945CCC" w:rsidRDefault="00C07844" w:rsidP="00C07844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28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BC1BD25" w14:textId="77777777" w:rsidR="00C07844" w:rsidRDefault="00C07844" w:rsidP="00C07844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29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EBBDC3E" w14:textId="77777777" w:rsidR="00C07844" w:rsidRPr="005E4A3B" w:rsidRDefault="00C07844" w:rsidP="00C07844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0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76C051" w14:textId="77777777" w:rsidR="00C07844" w:rsidRPr="000411E6" w:rsidRDefault="00C07844" w:rsidP="00C07844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1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095EA6" w14:textId="77777777" w:rsidR="00C07844" w:rsidRPr="005E4A3B" w:rsidRDefault="00C07844" w:rsidP="00C07844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2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5E3F95" w14:textId="77777777" w:rsidR="00C07844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E147C2D" w14:textId="77777777" w:rsidR="00C07844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60B73D" w14:textId="77777777" w:rsidR="00C07844" w:rsidRPr="00945CCC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55B756" w14:textId="77777777" w:rsidR="00C07844" w:rsidRPr="00945CCC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ADEEF9" w14:textId="77777777" w:rsidR="00C07844" w:rsidRPr="005E4A3B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7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D70EB5" w14:textId="77777777" w:rsidR="00C07844" w:rsidRPr="005E4A3B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8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3DA30E" w14:textId="77777777" w:rsidR="00C07844" w:rsidRPr="000411E6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9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8520FA" w14:textId="77777777" w:rsidR="00C07844" w:rsidRPr="000411E6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685" name="Группа 685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686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6447AC" w14:textId="77777777" w:rsidR="00C07844" w:rsidRPr="006C5C53" w:rsidRDefault="00C07844" w:rsidP="00C07844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7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ABCDF0" w14:textId="77777777" w:rsidR="00C07844" w:rsidRPr="006C5C53" w:rsidRDefault="00C07844" w:rsidP="00C07844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 w:rsidR="00EA2791">
                                    <w:rPr>
                                      <w:lang w:val="ru-RU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688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689" name="Rectangle 74"/>
                      <wps:cNvSpPr>
                        <a:spLocks noChangeArrowheads="1"/>
                      </wps:cNvSpPr>
                      <wps:spPr bwMode="auto">
                        <a:xfrm>
                          <a:off x="431851" y="0"/>
                          <a:ext cx="14218070" cy="1033166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7988C8" id="Группа 583" o:spid="_x0000_s1051" style="position:absolute;left:0;text-align:left;margin-left:22.7pt;margin-top:14.2pt;width:1153.4pt;height:825.75pt;z-index:251698176;mso-position-horizontal-relative:page;mso-position-vertical-relative:page;mso-width-relative:margin;mso-height-relative:margin" coordsize="146510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">
              <v:group id="Группа 584" o:spid="_x0000_s1052" style="position:absolute;top:51126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">
                <v:group id="Группа 585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" filled="f" strokeweight="1.5pt">
                    <v:textbox inset=",1mm"/>
                  </v:rect>
                  <v:group id="Группа 587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">
                    <v:group id="Группа 58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jkZ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iFteFMOAIyfQIAAP//AwBQSwECLQAUAAYACAAAACEA2+H2y+4AAACFAQAAEwAAAAAAAAAAAAAA&#10;AAAAAAAAW0NvbnRlbnRfVHlwZXNdLnhtbFBLAQItABQABgAIAAAAIQBa9CxbvwAAABUBAAALAAAA&#10;AAAAAAAAAAAAAB8BAABfcmVscy8ucmVsc1BLAQItABQABgAIAAAAIQDD7jkZwgAAANwAAAAPAAAA&#10;AAAAAAAAAAAAAAcCAABkcnMvZG93bnJldi54bWxQSwUGAAAAAAMAAwC3AAAA9gIAAAAA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" strokeweight="1.5pt"/>
                  </v:group>
                </v:group>
                <v:group id="Группа 594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<v:group id="Группа 595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EDC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" filled="f" stroked="f" strokeweight="1.5pt">
                      <v:textbox style="layout-flow:vertical;mso-layout-flow-alt:bottom-to-top" inset=".4mm,.4mm,.4mm,.4mm">
                        <w:txbxContent>
                          <w:p w14:paraId="41959647" w14:textId="77777777" w:rsidR="00C07844" w:rsidRDefault="00C07844" w:rsidP="00C0784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464FB454" w14:textId="77777777" w:rsidR="00C07844" w:rsidRDefault="00C07844" w:rsidP="00C07844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" filled="f" stroked="f" strokeweight="1.5pt">
                      <v:textbox style="layout-flow:vertical;mso-layout-flow-alt:bottom-to-top" inset=".4mm,.4mm,.4mm,.4mm">
                        <w:txbxContent>
                          <w:p w14:paraId="1045B1B2" w14:textId="77777777" w:rsidR="00C07844" w:rsidRDefault="00C07844" w:rsidP="00C07844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" filled="f" stroked="f" strokeweight="1.5pt">
                      <v:textbox style="layout-flow:vertical;mso-layout-flow-alt:bottom-to-top" inset=".4mm,.4mm,.4mm,.4mm">
                        <w:txbxContent>
                          <w:p w14:paraId="186CE21E" w14:textId="77777777" w:rsidR="00C07844" w:rsidRDefault="00C07844" w:rsidP="00C07844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2D824083" w14:textId="77777777" w:rsidR="00C07844" w:rsidRDefault="00C07844" w:rsidP="00C0784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601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vKixgAAANw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RRDLcz4QjI/R8AAAD//wMAUEsBAi0AFAAGAAgAAAAhANvh9svuAAAAhQEAABMAAAAAAAAA&#10;AAAAAAAAAAAAAFtDb250ZW50X1R5cGVzXS54bWxQSwECLQAUAAYACAAAACEAWvQsW78AAAAVAQAA&#10;CwAAAAAAAAAAAAAAAAAfAQAAX3JlbHMvLnJlbHNQSwECLQAUAAYACAAAACEA5CLyosYAAADcAAAA&#10;DwAAAAAAAAAAAAAAAAAHAgAAZHJzL2Rvd25yZXYueG1sUEsFBgAAAAADAAMAtwAAAPoCAAAAAA=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6AC7929E" w14:textId="77777777" w:rsidR="00C07844" w:rsidRDefault="00C07844" w:rsidP="00C078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0050925C" w14:textId="77777777" w:rsidR="00C07844" w:rsidRDefault="00C07844" w:rsidP="00C078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07ED3DA4" w14:textId="77777777" w:rsidR="00C07844" w:rsidRDefault="00C07844" w:rsidP="00C078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yxyxQAAANw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GcjeJ5JR0DOHwAAAP//AwBQSwECLQAUAAYACAAAACEA2+H2y+4AAACFAQAAEwAAAAAAAAAA&#10;AAAAAAAAAAAAW0NvbnRlbnRfVHlwZXNdLnhtbFBLAQItABQABgAIAAAAIQBa9CxbvwAAABUBAAAL&#10;AAAAAAAAAAAAAAAAAB8BAABfcmVscy8ucmVsc1BLAQItABQABgAIAAAAIQBovyxyxQAAANw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63FB690A" w14:textId="77777777" w:rsidR="00C07844" w:rsidRDefault="00C07844" w:rsidP="00C078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060547A8" w14:textId="77777777" w:rsidR="00C07844" w:rsidRDefault="00C07844" w:rsidP="00C078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607" o:spid="_x0000_s1075" style="position:absolute;left:79910;top:97880;width:66600;height:6984" coordsize="66600,6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89N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CI3+D3TDgCcn0HAAD//wMAUEsBAi0AFAAGAAgAAAAhANvh9svuAAAAhQEAABMAAAAAAAAA&#10;AAAAAAAAAAAAAFtDb250ZW50X1R5cGVzXS54bWxQSwECLQAUAAYACAAAACEAWvQsW78AAAAVAQAA&#10;CwAAAAAAAAAAAAAAAAAfAQAAX3JlbHMvLnJlbHNQSwECLQAUAAYACAAAACEABIfPTcYAAADcAAAA&#10;DwAAAAAAAAAAAAAAAAAHAgAAZHJzL2Rvd25yZXYueG1sUEsFBgAAAAADAAMAtwAAAPoCAAAAAA==&#10;">
                <v:group id="Группа 608" o:spid="_x0000_s1076" style="position:absolute;width:66600;height:6984" coordsize="66599,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  <v:group id="Группа 609" o:spid="_x0000_s1077" style="position:absolute;width:66599;height:5398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P6kxgAAANw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ARL+H3TDgCcn0HAAD//wMAUEsBAi0AFAAGAAgAAAAhANvh9svuAAAAhQEAABMAAAAAAAAA&#10;AAAAAAAAAAAAAFtDb250ZW50X1R5cGVzXS54bWxQSwECLQAUAAYACAAAACEAWvQsW78AAAAVAQAA&#10;CwAAAAAAAAAAAAAAAAAfAQAAX3JlbHMvLnJlbHNQSwECLQAUAAYACAAAACEAGlT+pMYAAADcAAAA&#10;DwAAAAAAAAAAAAAAAAAHAgAAZHJzL2Rvd25yZXYueG1sUEsFBgAAAAADAAMAtwAAAPoCAAAAAA==&#10;">
                    <v:group id="Группа 610" o:spid="_x0000_s1078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8Hk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">
                      <v:line id="Line 102" o:spid="_x0000_s1079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12" o:spid="_x0000_s1080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13" o:spid="_x0000_s1081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08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" strokecolor="windowText" strokeweight="1.5pt"/>
                      <v:line id="Line 98" o:spid="_x0000_s1083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" strokeweight="1.5pt">
                        <v:stroke startarrowwidth="narrow" startarrowlength="short" endarrowwidth="narrow" endarrowlength="short"/>
                      </v:line>
                      <v:line id="Line 99" o:spid="_x0000_s1084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0" o:spid="_x0000_s1085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01" o:spid="_x0000_s1086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" strokeweight="1.5pt">
                        <v:stroke startarrowwidth="narrow" startarrowlength="short" endarrowwidth="narrow" endarrowlength="short"/>
                      </v:line>
                      <v:line id="Line 103" o:spid="_x0000_s1087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">
                        <v:stroke startarrowwidth="narrow" startarrowlength="short" endarrowwidth="narrow" endarrowlength="short"/>
                      </v:line>
                      <v:line id="Line 133" o:spid="_x0000_s1088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" strokeweight="1.5pt">
                        <v:stroke startarrowwidth="narrow" startarrowlength="short" endarrowwidth="narrow" endarrowlength="short"/>
                      </v:line>
                    </v:group>
                    <v:group id="Группа 621" o:spid="_x0000_s1089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67C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hbD80w4AnL7DwAA//8DAFBLAQItABQABgAIAAAAIQDb4fbL7gAAAIUBAAATAAAAAAAAAAAA&#10;AAAAAAAAAABbQ29udGVudF9UeXBlc10ueG1sUEsBAi0AFAAGAAgAAAAhAFr0LFu/AAAAFQEAAAsA&#10;AAAAAAAAAAAAAAAAHwEAAF9yZWxzLy5yZWxzUEsBAi0AFAAGAAgAAAAhAK+XrsLEAAAA3AAAAA8A&#10;AAAAAAAAAAAAAAAABwIAAGRycy9kb3ducmV2LnhtbFBLBQYAAAAAAwADALcAAAD4AgAAAAA=&#10;">
                      <v:group id="Группа 622" o:spid="_x0000_s1090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C1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aZLA75lwBOTyDQAA//8DAFBLAQItABQABgAIAAAAIQDb4fbL7gAAAIUBAAATAAAAAAAAAAAA&#10;AAAAAAAAAABbQ29udGVudF9UeXBlc10ueG1sUEsBAi0AFAAGAAgAAAAhAFr0LFu/AAAAFQEAAAsA&#10;AAAAAAAAAAAAAAAAHwEAAF9yZWxzLy5yZWxzUEsBAi0AFAAGAAgAAAAhAF9FMLXEAAAA3AAAAA8A&#10;AAAAAAAAAAAAAAAABwIAAGRycy9kb3ducmV2LnhtbFBLBQYAAAAAAwADALcAAAD4AgAAAAA=&#10;">
                        <v:rect id="Rectangle 123" o:spid="_x0000_s1091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" filled="f" stroked="f">
                          <v:textbox inset="1pt,.4mm,1pt,1pt">
                            <w:txbxContent>
                              <w:p w14:paraId="3005C826" w14:textId="77777777" w:rsidR="00C07844" w:rsidRPr="00CB1016" w:rsidRDefault="00C07844" w:rsidP="00C07844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092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" filled="f" stroked="f">
                          <v:textbox inset="1pt,.4mm,1pt,1pt">
                            <w:txbxContent>
                              <w:p w14:paraId="61FB3B05" w14:textId="77777777" w:rsidR="00C07844" w:rsidRPr="005374BE" w:rsidRDefault="00C07844" w:rsidP="00C07844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252199">
                                  <w:rPr>
                                    <w:noProof/>
                                    <w:lang w:val="en-US"/>
                                  </w:rPr>
                                  <w:t>4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093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" filled="f" stroked="f">
                          <v:textbox inset="1pt,.4mm,1pt,1pt">
                            <w:txbxContent>
                              <w:p w14:paraId="6171C8A4" w14:textId="537E05E3" w:rsidR="00C07844" w:rsidRDefault="00E51292" w:rsidP="00C07844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816B60">
                                  <w:t>878.2023-АСУ ТП.В4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626" o:spid="_x0000_s1094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ja2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ZJzA60w4AnLxBwAA//8DAFBLAQItABQABgAIAAAAIQDb4fbL7gAAAIUBAAATAAAAAAAAAAAA&#10;AAAAAAAAAABbQ29udGVudF9UeXBlc10ueG1sUEsBAi0AFAAGAAgAAAAhAFr0LFu/AAAAFQEAAAsA&#10;AAAAAAAAAAAAAAAAHwEAAF9yZWxzLy5yZWxzUEsBAi0AFAAGAAgAAAAhACB+NrbEAAAA3AAAAA8A&#10;AAAAAAAAAAAAAAAABwIAAGRycy9kb3ducmV2LnhtbFBLBQYAAAAAAwADALcAAAD4AgAAAAA=&#10;">
                        <v:rect id="Rectangle 119" o:spid="_x0000_s1095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" filled="f" stroked="f">
                          <v:textbox inset="0,0,0,0">
                            <w:txbxContent>
                              <w:p w14:paraId="4456D3B6" w14:textId="77777777" w:rsidR="00C07844" w:rsidRPr="00945CCC" w:rsidRDefault="00C07844" w:rsidP="00C07844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096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" filled="f" stroked="f">
                          <v:textbox inset="0,0,0,0">
                            <w:txbxContent>
                              <w:p w14:paraId="1BC1BD25" w14:textId="77777777" w:rsidR="00C07844" w:rsidRDefault="00C07844" w:rsidP="00C07844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097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LQQ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tUyhb8z8QjIzS8AAAD//wMAUEsBAi0AFAAGAAgAAAAhANvh9svuAAAAhQEAABMAAAAAAAAA&#10;AAAAAAAAAAAAAFtDb250ZW50X1R5cGVzXS54bWxQSwECLQAUAAYACAAAACEAWvQsW78AAAAVAQAA&#10;CwAAAAAAAAAAAAAAAAAfAQAAX3JlbHMvLnJlbHNQSwECLQAUAAYACAAAACEARVi0EMYAAADcAAAA&#10;DwAAAAAAAAAAAAAAAAAHAgAAZHJzL2Rvd25yZXYueG1sUEsFBgAAAAADAAMAtwAAAPoCAAAAAA==&#10;" filled="f" stroked="f">
                          <v:textbox inset="0,0,0,0">
                            <w:txbxContent>
                              <w:p w14:paraId="7EBBDC3E" w14:textId="77777777" w:rsidR="00C07844" w:rsidRPr="005E4A3B" w:rsidRDefault="00C07844" w:rsidP="00C07844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098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" filled="f" stroked="f">
                          <v:textbox inset="0,0,0,0">
                            <w:txbxContent>
                              <w:p w14:paraId="1976C051" w14:textId="77777777" w:rsidR="00C07844" w:rsidRPr="000411E6" w:rsidRDefault="00C07844" w:rsidP="00C07844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099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" filled="f" stroked="f">
                          <v:textbox inset="0,0,0,0">
                            <w:txbxContent>
                              <w:p w14:paraId="11095EA6" w14:textId="77777777" w:rsidR="00C07844" w:rsidRPr="005E4A3B" w:rsidRDefault="00C07844" w:rsidP="00C07844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100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" filled="f" stroked="f">
                          <v:textbox inset="0,0,0,0">
                            <w:txbxContent>
                              <w:p w14:paraId="785E3F95" w14:textId="77777777" w:rsidR="00C07844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101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" filled="f" stroked="f">
                          <v:textbox inset="0,0,0,0">
                            <w:txbxContent>
                              <w:p w14:paraId="4E147C2D" w14:textId="77777777" w:rsidR="00C07844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102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" filled="f" stroked="f">
                          <v:textbox inset="0,0,0,0">
                            <w:txbxContent>
                              <w:p w14:paraId="4B60B73D" w14:textId="77777777" w:rsidR="00C07844" w:rsidRPr="00945CCC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103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" filled="f" stroked="f">
                          <v:textbox inset="0,0,0,0">
                            <w:txbxContent>
                              <w:p w14:paraId="5555B756" w14:textId="77777777" w:rsidR="00C07844" w:rsidRPr="00945CCC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104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" filled="f" stroked="f">
                          <v:textbox inset="0,0,0,0">
                            <w:txbxContent>
                              <w:p w14:paraId="19ADEEF9" w14:textId="77777777" w:rsidR="00C07844" w:rsidRPr="005E4A3B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105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" filled="f" stroked="f">
                          <v:textbox inset="0,0,0,0">
                            <w:txbxContent>
                              <w:p w14:paraId="0DD70EB5" w14:textId="77777777" w:rsidR="00C07844" w:rsidRPr="005E4A3B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106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" filled="f" stroked="f">
                          <v:textbox inset="0,0,0,0">
                            <w:txbxContent>
                              <w:p w14:paraId="753DA30E" w14:textId="77777777" w:rsidR="00C07844" w:rsidRPr="000411E6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107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" filled="f" stroked="f">
                          <v:textbox inset="0,0,0,0">
                            <w:txbxContent>
                              <w:p w14:paraId="558520FA" w14:textId="77777777" w:rsidR="00C07844" w:rsidRPr="000411E6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685" o:spid="_x0000_s1108" style="position:absolute;left:29553;top:5340;width:32400;height:1655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">
                    <v:rect id="Rectangle 122" o:spid="_x0000_s1109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" filled="f" stroked="f">
                      <v:textbox inset="1pt,.4mm,1pt,1pt">
                        <w:txbxContent>
                          <w:p w14:paraId="466447AC" w14:textId="77777777" w:rsidR="00C07844" w:rsidRPr="006C5C53" w:rsidRDefault="00C07844" w:rsidP="00C07844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110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" filled="f" stroked="f">
                      <v:textbox inset="1pt,.4mm,1pt,1pt">
                        <w:txbxContent>
                          <w:p w14:paraId="7BABCDF0" w14:textId="77777777" w:rsidR="00C07844" w:rsidRPr="006C5C53" w:rsidRDefault="00C07844" w:rsidP="00C07844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 w:rsidR="00EA2791">
                              <w:rPr>
                                <w:lang w:val="ru-RU"/>
                              </w:rPr>
                              <w:t>3</w:t>
                            </w:r>
                          </w:p>
                        </w:txbxContent>
                      </v:textbox>
                    </v:rect>
                  </v:group>
                </v:group>
                <v:line id="Line 99" o:spid="_x0000_s1111" style="position:absolute;visibility:visible;mso-wrap-style:square" from="0,0" to="0,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" strokeweight="1.5pt">
                  <v:stroke startarrowwidth="narrow" startarrowlength="short" endarrowwidth="narrow" endarrowlength="short"/>
                </v:line>
              </v:group>
              <v:rect id="Rectangle 74" o:spid="_x0000_s1112" style="position:absolute;left:4318;width:142181;height:103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CE343" w14:textId="77777777" w:rsidR="00E1027F" w:rsidRDefault="00E1027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1" layoutInCell="1" allowOverlap="1" wp14:anchorId="3985D921" wp14:editId="3346D54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2000" cy="10501200"/>
              <wp:effectExtent l="0" t="0" r="35560" b="0"/>
              <wp:wrapNone/>
              <wp:docPr id="883" name="Группа 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2000" cy="10501200"/>
                        <a:chOff x="0" y="0"/>
                        <a:chExt cx="14651475" cy="10501950"/>
                      </a:xfrm>
                    </wpg:grpSpPr>
                    <wpg:grpSp>
                      <wpg:cNvPr id="285" name="Группа 285"/>
                      <wpg:cNvGrpSpPr/>
                      <wpg:grpSpPr>
                        <a:xfrm>
                          <a:off x="0" y="5114925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86" name="Группа 286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8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88" name="Группа 288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89" name="Группа 28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29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9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95" name="Группа 29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296" name="Группа 29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29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58CE9E7" w14:textId="77777777" w:rsidR="00E1027F" w:rsidRDefault="00E1027F" w:rsidP="00E1027F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9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58D713" w14:textId="77777777" w:rsidR="00E1027F" w:rsidRDefault="00E1027F" w:rsidP="00E1027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9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9F0E5B" w14:textId="77777777" w:rsidR="00E1027F" w:rsidRDefault="00E1027F" w:rsidP="00E1027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0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F261C5" w14:textId="77777777" w:rsidR="00E1027F" w:rsidRDefault="00E1027F" w:rsidP="00E1027F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01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921577" w14:textId="77777777" w:rsidR="00E1027F" w:rsidRDefault="00E1027F" w:rsidP="00E1027F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302" name="Группа 30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30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C42475" w14:textId="77777777" w:rsidR="00E1027F" w:rsidRDefault="00E1027F" w:rsidP="00E1027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0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5038AC" w14:textId="77777777" w:rsidR="00E1027F" w:rsidRDefault="00E1027F" w:rsidP="00E1027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0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4921E6" w14:textId="77777777" w:rsidR="00E1027F" w:rsidRDefault="00E1027F" w:rsidP="00E1027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0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C3E2BC" w14:textId="77777777" w:rsidR="00E1027F" w:rsidRDefault="00E1027F" w:rsidP="00E1027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3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840768" w14:textId="77777777" w:rsidR="00E1027F" w:rsidRDefault="00E1027F" w:rsidP="00E1027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400" name="Rectangle 74"/>
                      <wps:cNvSpPr>
                        <a:spLocks noChangeArrowheads="1"/>
                      </wps:cNvSpPr>
                      <wps:spPr bwMode="auto">
                        <a:xfrm>
                          <a:off x="431769" y="0"/>
                          <a:ext cx="14215381" cy="1033273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  <wpg:grpSp>
                      <wpg:cNvPr id="426" name="Группа 426"/>
                      <wpg:cNvGrpSpPr/>
                      <wpg:grpSpPr>
                        <a:xfrm>
                          <a:off x="7991475" y="8896350"/>
                          <a:ext cx="6660000" cy="1605600"/>
                          <a:chOff x="0" y="0"/>
                          <a:chExt cx="6660000" cy="1604786"/>
                        </a:xfrm>
                      </wpg:grpSpPr>
                      <wpg:grpSp>
                        <wpg:cNvPr id="427" name="Группа 427"/>
                        <wpg:cNvGrpSpPr/>
                        <wpg:grpSpPr>
                          <a:xfrm>
                            <a:off x="2949934" y="1439186"/>
                            <a:ext cx="3240000" cy="165600"/>
                            <a:chOff x="-216376" y="0"/>
                            <a:chExt cx="3240772" cy="165600"/>
                          </a:xfrm>
                        </wpg:grpSpPr>
                        <wps:wsp>
                          <wps:cNvPr id="428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16376" y="0"/>
                              <a:ext cx="1296716" cy="16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8687032" w14:textId="77777777" w:rsidR="00E1027F" w:rsidRPr="006C5C53" w:rsidRDefault="00E1027F" w:rsidP="00E1027F">
                                <w:pPr>
                                  <w:pStyle w:val="34f3"/>
                                  <w:rPr>
                                    <w:lang w:val="ru-RU"/>
                                  </w:rPr>
                                </w:pPr>
                                <w:r>
                                  <w:rPr>
                                    <w:lang w:val="ru-RU"/>
                                  </w:rPr>
                                  <w:t>Копировал</w:t>
                                </w:r>
                              </w:p>
                            </w:txbxContent>
                          </wps:txbx>
                          <wps:bodyPr rot="0" vert="horz" wrap="square" lIns="12700" tIns="14400" rIns="12700" bIns="12700" anchor="ctr" anchorCtr="0" upright="1">
                            <a:noAutofit/>
                          </wps:bodyPr>
                        </wps:wsp>
                        <wps:wsp>
                          <wps:cNvPr id="429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396" y="0"/>
                              <a:ext cx="864000" cy="16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548E40F" w14:textId="77777777" w:rsidR="00E1027F" w:rsidRPr="009E2680" w:rsidRDefault="00E1027F" w:rsidP="00E1027F">
                                <w:pPr>
                                  <w:pStyle w:val="34f3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ru-RU"/>
                                  </w:rPr>
                                  <w:t>Формат А</w:t>
                                </w:r>
                                <w:r w:rsidR="009E2680">
                                  <w:rPr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12700" tIns="14400" rIns="12700" bIns="12700" anchor="ctr" anchorCtr="0" upright="1">
                            <a:noAutofit/>
                          </wps:bodyPr>
                        </wps:wsp>
                      </wpg:grpSp>
                      <wpg:grpSp>
                        <wpg:cNvPr id="430" name="Группа 430"/>
                        <wpg:cNvGrpSpPr/>
                        <wpg:grpSpPr>
                          <a:xfrm>
                            <a:off x="0" y="0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s:wsp>
                          <wps:cNvPr id="431" name="Line 99"/>
                          <wps:cNvCnPr/>
                          <wps:spPr bwMode="auto">
                            <a:xfrm>
                              <a:off x="0" y="0"/>
                              <a:ext cx="0" cy="14400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432" name="Группа 43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000" cy="1440000"/>
                            </a:xfrm>
                          </wpg:grpSpPr>
                          <wpg:grpSp>
                            <wpg:cNvPr id="433" name="Группа 433"/>
                            <wpg:cNvGrpSpPr/>
                            <wpg:grpSpPr>
                              <a:xfrm>
                                <a:off x="0" y="0"/>
                                <a:ext cx="6660000" cy="1440000"/>
                                <a:chOff x="0" y="0"/>
                                <a:chExt cx="6660937" cy="1440482"/>
                              </a:xfrm>
                            </wpg:grpSpPr>
                            <wps:wsp>
                              <wps:cNvPr id="434" name="Line 102"/>
                              <wps:cNvCnPr/>
                              <wps:spPr bwMode="auto">
                                <a:xfrm flipH="1">
                                  <a:off x="2338689" y="0"/>
                                  <a:ext cx="0" cy="14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5" name="Line 111"/>
                              <wps:cNvCnPr/>
                              <wps:spPr bwMode="auto">
                                <a:xfrm flipH="1">
                                  <a:off x="5401419" y="540482"/>
                                  <a:ext cx="0" cy="36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6" name="Line 109"/>
                              <wps:cNvCnPr/>
                              <wps:spPr bwMode="auto">
                                <a:xfrm>
                                  <a:off x="2338689" y="540482"/>
                                  <a:ext cx="432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7" name="Line 110"/>
                              <wps:cNvCnPr/>
                              <wps:spPr bwMode="auto">
                                <a:xfrm>
                                  <a:off x="4860937" y="540482"/>
                                  <a:ext cx="0" cy="90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8" name="Line 112"/>
                              <wps:cNvCnPr/>
                              <wps:spPr bwMode="auto">
                                <a:xfrm>
                                  <a:off x="5941901" y="540482"/>
                                  <a:ext cx="0" cy="36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9" name="Line 113"/>
                              <wps:cNvCnPr/>
                              <wps:spPr bwMode="auto">
                                <a:xfrm>
                                  <a:off x="4860937" y="720642"/>
                                  <a:ext cx="180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0" name="Line 130"/>
                              <wps:cNvCnPr/>
                              <wps:spPr bwMode="auto">
                                <a:xfrm>
                                  <a:off x="4860937" y="900803"/>
                                  <a:ext cx="180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1" name="Line 134"/>
                              <wps:cNvCnPr/>
                              <wps:spPr bwMode="auto">
                                <a:xfrm>
                                  <a:off x="5041098" y="720642"/>
                                  <a:ext cx="0" cy="18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2" name="Line 135"/>
                              <wps:cNvCnPr/>
                              <wps:spPr bwMode="auto">
                                <a:xfrm>
                                  <a:off x="5221258" y="720642"/>
                                  <a:ext cx="0" cy="18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3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44" name="Line 98"/>
                              <wps:cNvCnPr/>
                              <wps:spPr bwMode="auto">
                                <a:xfrm flipH="1">
                                  <a:off x="611867" y="0"/>
                                  <a:ext cx="0" cy="14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5" name="Line 99"/>
                              <wps:cNvCnPr/>
                              <wps:spPr bwMode="auto">
                                <a:xfrm>
                                  <a:off x="251545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6" name="Line 100"/>
                              <wps:cNvCnPr/>
                              <wps:spPr bwMode="auto">
                                <a:xfrm>
                                  <a:off x="1441285" y="0"/>
                                  <a:ext cx="0" cy="14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7" name="Line 101"/>
                              <wps:cNvCnPr/>
                              <wps:spPr bwMode="auto">
                                <a:xfrm flipH="1">
                                  <a:off x="1978368" y="0"/>
                                  <a:ext cx="0" cy="14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0" name="Line 103"/>
                              <wps:cNvCnPr/>
                              <wps:spPr bwMode="auto">
                                <a:xfrm>
                                  <a:off x="0" y="18016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1" name="Line 104"/>
                              <wps:cNvCnPr/>
                              <wps:spPr bwMode="auto">
                                <a:xfrm>
                                  <a:off x="0" y="540482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2" name="Line 105"/>
                              <wps:cNvCnPr/>
                              <wps:spPr bwMode="auto">
                                <a:xfrm>
                                  <a:off x="0" y="900803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3" name="Line 107"/>
                              <wps:cNvCnPr/>
                              <wps:spPr bwMode="auto">
                                <a:xfrm>
                                  <a:off x="0" y="720642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4" name="Line 108"/>
                              <wps:cNvCnPr/>
                              <wps:spPr bwMode="auto">
                                <a:xfrm>
                                  <a:off x="0" y="1080964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5" name="Line 133"/>
                              <wps:cNvCnPr/>
                              <wps:spPr bwMode="auto">
                                <a:xfrm>
                                  <a:off x="0" y="36032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6" name="Line 108"/>
                              <wps:cNvCnPr/>
                              <wps:spPr bwMode="auto">
                                <a:xfrm>
                                  <a:off x="0" y="1261124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47" name="Группа 647"/>
                            <wpg:cNvGrpSpPr/>
                            <wpg:grpSpPr>
                              <a:xfrm>
                                <a:off x="16997" y="6798"/>
                                <a:ext cx="6627600" cy="1425600"/>
                                <a:chOff x="0" y="0"/>
                                <a:chExt cx="6627600" cy="1426695"/>
                              </a:xfrm>
                            </wpg:grpSpPr>
                            <wps:wsp>
                              <wps:cNvPr id="648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2AD60F8" w14:textId="77777777" w:rsidR="00E1027F" w:rsidRPr="00945CCC" w:rsidRDefault="00E1027F" w:rsidP="00E1027F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49" name="Rectangle 1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097" y="1080198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C95A126" w14:textId="77777777" w:rsidR="00E1027F" w:rsidRDefault="00E1027F" w:rsidP="00E1027F">
                                    <w:pPr>
                                      <w:pStyle w:val="34f3"/>
                                    </w:pPr>
                                    <w:r>
                                      <w:t>Н. контр.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56716"/>
                                  <a:ext cx="235024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4AF4F3C" w14:textId="77777777" w:rsidR="00E1027F" w:rsidRDefault="00E1027F" w:rsidP="00E1027F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1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356716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24E158" w14:textId="77777777" w:rsidR="00E1027F" w:rsidRPr="005E4A3B" w:rsidRDefault="00E1027F" w:rsidP="00E1027F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2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56716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D80A5E3" w14:textId="77777777" w:rsidR="00E1027F" w:rsidRPr="000411E6" w:rsidRDefault="00E1027F" w:rsidP="00E1027F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3" name="Text Box 1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097" y="542611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2C56865" w14:textId="77777777" w:rsidR="00E1027F" w:rsidRDefault="00E1027F" w:rsidP="00E1027F">
                                    <w:pPr>
                                      <w:pStyle w:val="34f3"/>
                                    </w:pPr>
                                    <w:proofErr w:type="spellStart"/>
                                    <w:r>
                                      <w:t>Разраб</w:t>
                                    </w:r>
                                    <w:proofErr w:type="spellEnd"/>
                                    <w: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4" name="Text Box 1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097" y="723481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8504E14" w14:textId="77777777" w:rsidR="00E1027F" w:rsidRDefault="00E1027F" w:rsidP="00E1027F">
                                    <w:pPr>
                                      <w:pStyle w:val="34f3"/>
                                    </w:pPr>
                                    <w:r>
                                      <w:t>Пров.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5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62035" y="356716"/>
                                  <a:ext cx="468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7552EF" w14:textId="77777777" w:rsidR="00E1027F" w:rsidRPr="005E4A3B" w:rsidRDefault="00E1027F" w:rsidP="00E1027F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6" name="Text Box 1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097" y="899327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EA24B6D" w14:textId="77777777" w:rsidR="00E1027F" w:rsidRPr="00931BFC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Text Box 1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097" y="1261068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C02216F" w14:textId="6130522A" w:rsidR="00E1027F" w:rsidRPr="00A32665" w:rsidRDefault="00E1027F" w:rsidP="00E1027F">
                                    <w:pPr>
                                      <w:pStyle w:val="34f3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542611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F718907" w14:textId="160ADB5E" w:rsidR="00E1027F" w:rsidRPr="005E4A3B" w:rsidRDefault="00B20F8D" w:rsidP="00E1027F">
                                    <w:pPr>
                                      <w:pStyle w:val="34f1"/>
                                    </w:pPr>
                                    <w:r>
                                      <w:t>Чураков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723481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165F30B" w14:textId="4E33F230" w:rsidR="00E1027F" w:rsidRPr="005E4A3B" w:rsidRDefault="00B20F8D" w:rsidP="00E1027F">
                                    <w:pPr>
                                      <w:pStyle w:val="34f1"/>
                                    </w:pPr>
                                    <w:r>
                                      <w:t>Агафонов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899327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F3CA2BE" w14:textId="77777777" w:rsidR="00E1027F" w:rsidRPr="005E4A3B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1080198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5C5529D" w14:textId="247B0921" w:rsidR="00E1027F" w:rsidRPr="005E4A3B" w:rsidRDefault="00B20F8D" w:rsidP="00E1027F">
                                    <w:pPr>
                                      <w:pStyle w:val="34f1"/>
                                    </w:pPr>
                                    <w:r>
                                      <w:t>Корепанов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1261068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AFB2BA9" w14:textId="77777777" w:rsidR="00E1027F" w:rsidRPr="005E4A3B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542611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3850343" w14:textId="5DE3A855" w:rsidR="00E1027F" w:rsidRPr="000411E6" w:rsidRDefault="00B20F8D" w:rsidP="00E1027F">
                                    <w:pPr>
                                      <w:pStyle w:val="34f1"/>
                                    </w:pPr>
                                    <w:r>
                                      <w:t>08.25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723481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038738B" w14:textId="5CD2A91D" w:rsidR="00E1027F" w:rsidRPr="000411E6" w:rsidRDefault="00B20F8D" w:rsidP="00E1027F">
                                    <w:pPr>
                                      <w:pStyle w:val="34f1"/>
                                    </w:pPr>
                                    <w:r>
                                      <w:t>08.25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899327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4F16BA9" w14:textId="77777777" w:rsidR="00E1027F" w:rsidRPr="000411E6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080198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C92F0D" w14:textId="795BF557" w:rsidR="00E1027F" w:rsidRPr="000411E6" w:rsidRDefault="00B20F8D" w:rsidP="00E1027F">
                                    <w:pPr>
                                      <w:pStyle w:val="34f1"/>
                                    </w:pPr>
                                    <w:r>
                                      <w:t>08.25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261068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58A898E" w14:textId="77777777" w:rsidR="00E1027F" w:rsidRPr="000411E6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8" name="Rectangle 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18668" y="964641"/>
                                  <a:ext cx="1656000" cy="396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999B739" w14:textId="33639CD7" w:rsidR="00E1027F" w:rsidRPr="0079077B" w:rsidRDefault="00B20F8D" w:rsidP="00E1027F">
                                    <w:pPr>
                                      <w:pStyle w:val="34f1"/>
                                    </w:pPr>
                                    <w:fldSimple w:instr=" DOCPROPERTY  Company  \* MERGEFORMAT ">
                                      <w:r>
                                        <w:t>ООО НПП «ЭСН»</w:t>
                                      </w:r>
                                    </w:fldSimple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69" name="Rectangle 1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58378" y="54261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1FD1C53" w14:textId="1A266FF0" w:rsidR="00E1027F" w:rsidRPr="00A32665" w:rsidRDefault="00B20F8D" w:rsidP="00E1027F">
                                    <w:pPr>
                                      <w:pStyle w:val="34f3"/>
                                      <w:rPr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lang w:val="ru-RU"/>
                                      </w:rPr>
                                      <w:t>Стадия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0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00989" y="54261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CBAC95F" w14:textId="77777777" w:rsidR="00E1027F" w:rsidRPr="00CB1016" w:rsidRDefault="00E1027F" w:rsidP="00E1027F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1" name="Rectangle 1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943600" y="542611"/>
                                  <a:ext cx="68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165144" w14:textId="77777777" w:rsidR="00E1027F" w:rsidRPr="00CB1016" w:rsidRDefault="00E1027F" w:rsidP="00E1027F">
                                    <w:pPr>
                                      <w:pStyle w:val="34f3"/>
                                    </w:pPr>
                                    <w:r w:rsidRPr="00CB1016"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2" name="Rectangle 1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943600" y="723481"/>
                                  <a:ext cx="68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B5CE981" w14:textId="7E7F14B0" w:rsidR="00E1027F" w:rsidRPr="005374BE" w:rsidRDefault="00E1027F" w:rsidP="00E1027F">
                                    <w:pPr>
                                      <w:pStyle w:val="34f1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F85499">
                                      <w:instrText xml:space="preserve"> =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F85499">
                                      <w:instrText xml:space="preserve">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>NUMPAGES</w:instrText>
                                    </w:r>
                                    <w:r w:rsidRPr="00F85499">
                                      <w:instrText xml:space="preserve">   \*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>MERGEFORMAT</w:instrText>
                                    </w:r>
                                    <w:r w:rsidRPr="00F85499">
                                      <w:instrText xml:space="preserve">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8A73D9" w:rsidRPr="008A73D9">
                                      <w:rPr>
                                        <w:noProof/>
                                      </w:rPr>
                                      <w:instrText>21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8A73D9">
                                      <w:rPr>
                                        <w:noProof/>
                                      </w:rPr>
                                      <w:t>21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00989" y="72348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3CD5E4B" w14:textId="77777777" w:rsidR="00E1027F" w:rsidRPr="005374BE" w:rsidRDefault="00E1027F" w:rsidP="00E1027F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91215D">
                                      <w:rPr>
                                        <w:noProof/>
                                        <w:lang w:val="en-US"/>
                                      </w:rPr>
                                      <w:t>2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4" name="Rectangle 1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58378" y="72348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4CD8C4" w14:textId="0D1DC521" w:rsidR="00E1027F" w:rsidRDefault="00B20F8D" w:rsidP="00E1027F">
                                    <w:pPr>
                                      <w:pStyle w:val="34f1"/>
                                    </w:pPr>
                                    <w:r>
                                      <w:t>Р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5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82910" y="135652"/>
                                  <a:ext cx="3600000" cy="2520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C90C0B8" w14:textId="46FACA3C" w:rsidR="00E1027F" w:rsidRDefault="00950564" w:rsidP="00E1027F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B20F8D">
                                      <w:t>878.2023-АСУ ТП.В4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6" name="Rectangle 1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02039" y="610124"/>
                                  <a:ext cx="2160000" cy="7566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2597D5D" w14:textId="19176AA5" w:rsidR="00E1027F" w:rsidRPr="00CC48B7" w:rsidRDefault="00B20F8D" w:rsidP="00CC48B7">
                                    <w:pPr>
                                      <w:pStyle w:val="34f1"/>
                                    </w:pPr>
                                    <w:fldSimple w:instr=" DOCPROPERTY  полное_название_системы  \* MERGEFORMAT ">
                                      <w:r>
                                        <w:t>Строительство водогрейной котельной 400 Гкал/час на территории Ивановской ТЭЦ-2</w:t>
                                      </w:r>
                                    </w:fldSimple>
                                    <w:r w:rsidR="00E1027F" w:rsidRPr="00CC48B7">
                                      <w:t>.</w:t>
                                    </w:r>
                                  </w:p>
                                  <w:p w14:paraId="3E2B1A0C" w14:textId="31429DC8" w:rsidR="00E1027F" w:rsidRPr="00357198" w:rsidRDefault="00B20F8D" w:rsidP="00CC48B7">
                                    <w:pPr>
                                      <w:pStyle w:val="34f1"/>
                                    </w:pPr>
                                    <w:fldSimple w:instr=" DOCPROPERTY  Title  \* MERGEFORMAT ">
                                      <w:r>
                                        <w:t>Спецификация оборудования</w:t>
                                      </w:r>
                                    </w:fldSimple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547D75E" w14:textId="77777777" w:rsidR="00E1027F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7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75846"/>
                                  <a:ext cx="217098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7540EBA" w14:textId="77777777" w:rsidR="00E1027F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79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4990D7D" w14:textId="77777777" w:rsidR="00E1027F" w:rsidRPr="00945CCC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80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75846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6689CC7" w14:textId="77777777" w:rsidR="00E1027F" w:rsidRPr="00945CCC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81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0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067861" w14:textId="77777777" w:rsidR="00E1027F" w:rsidRPr="005E4A3B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82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175846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4AB658D" w14:textId="77777777" w:rsidR="00E1027F" w:rsidRPr="005E4A3B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83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6FF6C2D" w14:textId="77777777" w:rsidR="00E1027F" w:rsidRPr="000411E6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84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75846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8925199" w14:textId="77777777" w:rsidR="00E1027F" w:rsidRPr="000411E6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985D921" id="Группа 883" o:spid="_x0000_s1113" style="position:absolute;left:0;text-align:left;margin-left:22.7pt;margin-top:14.2pt;width:1153.7pt;height:826.85pt;z-index:251696128;mso-position-horizontal-relative:page;mso-position-vertical-relative:page;mso-width-relative:margin;mso-height-relative:margin" coordsize="146514,10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">
              <v:group id="Группа 285" o:spid="_x0000_s1114" style="position:absolute;top:51149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<v:group id="Группа 286" o:spid="_x0000_s111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WV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NJ3A/5lwBOT8BQAA//8DAFBLAQItABQABgAIAAAAIQDb4fbL7gAAAIUBAAATAAAAAAAAAAAA&#10;AAAAAAAAAABbQ29udGVudF9UeXBlc10ueG1sUEsBAi0AFAAGAAgAAAAhAFr0LFu/AAAAFQEAAAsA&#10;AAAAAAAAAAAAAAAAHwEAAF9yZWxzLy5yZWxzUEsBAi0AFAAGAAgAAAAhAB2XxZXEAAAA3AAAAA8A&#10;AAAAAAAAAAAAAAAABwIAAGRycy9kb3ducmV2LnhtbFBLBQYAAAAAAwADALcAAAD4AgAAAAA=&#10;">
                  <v:rect id="Rectangle 91" o:spid="_x0000_s1116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" filled="f" strokeweight="1.5pt">
                    <v:textbox inset=",1mm"/>
                  </v:rect>
                  <v:group id="Группа 288" o:spid="_x0000_s1117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  <v:group id="Группа 289" o:spid="_x0000_s1118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FHn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">
                      <v:line id="Line 76" o:spid="_x0000_s1119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" strokeweight="1.5pt"/>
                      <v:line id="Line 77" o:spid="_x0000_s1120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" strokeweight="1.5pt"/>
                      <v:line id="Line 78" o:spid="_x0000_s1121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" strokeweight="1.5pt"/>
                      <v:line id="Line 79" o:spid="_x0000_s1122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" strokeweight="1.5pt"/>
                    </v:group>
                    <v:line id="Line 92" o:spid="_x0000_s1123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" strokeweight="1.5pt"/>
                  </v:group>
                </v:group>
                <v:group id="Группа 295" o:spid="_x0000_s1124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M0/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">
                  <v:group id="Группа 296" o:spid="_x0000_s1125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lNI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YpvB7JhwBuf4BAAD//wMAUEsBAi0AFAAGAAgAAAAhANvh9svuAAAAhQEAABMAAAAAAAAA&#10;AAAAAAAAAAAAAFtDb250ZW50X1R5cGVzXS54bWxQSwECLQAUAAYACAAAACEAWvQsW78AAAAVAQAA&#10;CwAAAAAAAAAAAAAAAAAfAQAAX3JlbHMvLnJlbHNQSwECLQAUAAYACAAAACEAmE5TSMYAAADcAAAA&#10;DwAAAAAAAAAAAAAAAAAHAgAAZHJzL2Rvd25yZXYueG1sUEsFBgAAAAADAAMAtwAAAPo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126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" filled="f" stroked="f" strokeweight="1.5pt">
                      <v:textbox style="layout-flow:vertical;mso-layout-flow-alt:bottom-to-top" inset=".4mm,.4mm,.4mm,.4mm">
                        <w:txbxContent>
                          <w:p w14:paraId="258CE9E7" w14:textId="77777777" w:rsidR="00E1027F" w:rsidRDefault="00E1027F" w:rsidP="00E1027F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127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5E58D713" w14:textId="77777777" w:rsidR="00E1027F" w:rsidRDefault="00E1027F" w:rsidP="00E1027F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128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599F0E5B" w14:textId="77777777" w:rsidR="00E1027F" w:rsidRDefault="00E1027F" w:rsidP="00E1027F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129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20F261C5" w14:textId="77777777" w:rsidR="00E1027F" w:rsidRDefault="00E1027F" w:rsidP="00E1027F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130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" filled="f" stroked="f" strokeweight="1.5pt">
                      <v:textbox style="layout-flow:vertical;mso-layout-flow-alt:bottom-to-top" inset=".4mm,.4mm,.4mm,.4mm">
                        <w:txbxContent>
                          <w:p w14:paraId="6F921577" w14:textId="77777777" w:rsidR="00E1027F" w:rsidRDefault="00E1027F" w:rsidP="00E1027F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302" o:spid="_x0000_s1131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s9R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N4Bo8z4QjI9S8AAAD//wMAUEsBAi0AFAAGAAgAAAAhANvh9svuAAAAhQEAABMAAAAAAAAA&#10;AAAAAAAAAAAAAFtDb250ZW50X1R5cGVzXS54bWxQSwECLQAUAAYACAAAACEAWvQsW78AAAAVAQAA&#10;CwAAAAAAAAAAAAAAAAAfAQAAX3JlbHMvLnJlbHNQSwECLQAUAAYACAAAACEAeZ7PUcYAAADcAAAA&#10;DwAAAAAAAAAAAAAAAAAHAgAAZHJzL2Rvd25yZXYueG1sUEsFBgAAAAADAAMAtwAAAPoCAAAAAA==&#10;">
                    <v:shape id="Text Box 87" o:spid="_x0000_s1132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22C42475" w14:textId="77777777" w:rsidR="00E1027F" w:rsidRDefault="00E1027F" w:rsidP="00E1027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133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695038AC" w14:textId="77777777" w:rsidR="00E1027F" w:rsidRDefault="00E1027F" w:rsidP="00E1027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134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674921E6" w14:textId="77777777" w:rsidR="00E1027F" w:rsidRDefault="00E1027F" w:rsidP="00E1027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135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36C3E2BC" w14:textId="77777777" w:rsidR="00E1027F" w:rsidRDefault="00E1027F" w:rsidP="00E1027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136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49840768" w14:textId="77777777" w:rsidR="00E1027F" w:rsidRDefault="00E1027F" w:rsidP="00E1027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137" style="position:absolute;left:4317;width:142154;height:10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" filled="f" strokeweight="1.5pt">
                <v:textbox inset=",1mm"/>
              </v:rect>
              <v:group id="Группа 426" o:spid="_x0000_s1138" style="position:absolute;left:79914;top:88963;width:66600;height:16056" coordsize="66600,16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hX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">
                <v:group id="Группа 427" o:spid="_x0000_s1139" style="position:absolute;left:29499;top:14391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<v:rect id="Rectangle 122" o:spid="_x0000_s1140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" filled="f" stroked="f">
                    <v:textbox inset="1pt,.4mm,1pt,1pt">
                      <w:txbxContent>
                        <w:p w14:paraId="18687032" w14:textId="77777777" w:rsidR="00E1027F" w:rsidRPr="006C5C53" w:rsidRDefault="00E1027F" w:rsidP="00E1027F">
                          <w:pPr>
                            <w:pStyle w:val="34f3"/>
                            <w:rPr>
                              <w:lang w:val="ru-RU"/>
                            </w:rPr>
                          </w:pPr>
                          <w:r>
                            <w:rPr>
                              <w:lang w:val="ru-RU"/>
                            </w:rPr>
                            <w:t>Копировал</w:t>
                          </w:r>
                        </w:p>
                      </w:txbxContent>
                    </v:textbox>
                  </v:rect>
                  <v:rect id="Rectangle 122" o:spid="_x0000_s1141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" filled="f" stroked="f">
                    <v:textbox inset="1pt,.4mm,1pt,1pt">
                      <w:txbxContent>
                        <w:p w14:paraId="4548E40F" w14:textId="77777777" w:rsidR="00E1027F" w:rsidRPr="009E2680" w:rsidRDefault="00E1027F" w:rsidP="00E1027F">
                          <w:pPr>
                            <w:pStyle w:val="34f3"/>
                            <w:rPr>
                              <w:lang w:val="en-US"/>
                            </w:rPr>
                          </w:pPr>
                          <w:r>
                            <w:rPr>
                              <w:lang w:val="ru-RU"/>
                            </w:rPr>
                            <w:t>Формат А</w:t>
                          </w:r>
                          <w:r w:rsidR="009E2680">
                            <w:rPr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rect>
                </v:group>
                <v:group id="Группа 430" o:spid="_x0000_s1142" style="position:absolute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Nl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">
                  <v:line id="Line 99" o:spid="_x0000_s1143" style="position:absolute;visibility:visible;mso-wrap-style:square" from="0,0" to="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" strokeweight="1.5pt">
                    <v:stroke startarrowwidth="narrow" startarrowlength="short" endarrowwidth="narrow" endarrowlength="short"/>
                  </v:line>
                  <v:group id="Группа 432" o:spid="_x0000_s1144" style="position:absolute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MiJ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TeDvTDgCcv0LAAD//wMAUEsBAi0AFAAGAAgAAAAhANvh9svuAAAAhQEAABMAAAAAAAAA&#10;AAAAAAAAAAAAAFtDb250ZW50X1R5cGVzXS54bWxQSwECLQAUAAYACAAAACEAWvQsW78AAAAVAQAA&#10;CwAAAAAAAAAAAAAAAAAfAQAAX3JlbHMvLnJlbHNQSwECLQAUAAYACAAAACEAd1jIicYAAADcAAAA&#10;DwAAAAAAAAAAAAAAAAAHAgAAZHJzL2Rvd25yZXYueG1sUEsFBgAAAAADAAMAtwAAAPoCAAAAAA==&#10;">
                    <v:group id="Группа 433" o:spid="_x0000_s114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G0S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">
                      <v:line id="Line 102" o:spid="_x0000_s114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" strokeweight="1.5pt">
                        <v:stroke startarrowwidth="narrow" startarrowlength="short" endarrowwidth="narrow" endarrowlength="short"/>
                      </v:line>
                      <v:line id="Line 111" o:spid="_x0000_s114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" strokeweight="1.5pt">
                        <v:stroke startarrowwidth="narrow" startarrowlength="short" endarrowwidth="narrow" endarrowlength="short"/>
                      </v:line>
                      <v:line id="Line 109" o:spid="_x0000_s114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10" o:spid="_x0000_s114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12" o:spid="_x0000_s115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" strokeweight="1.5pt">
                        <v:stroke startarrowwidth="narrow" startarrowlength="short" endarrowwidth="narrow" endarrowlength="short"/>
                      </v:line>
                      <v:line id="Line 113" o:spid="_x0000_s115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30" o:spid="_x0000_s115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" strokeweight="1.5pt">
                        <v:stroke startarrowwidth="narrow" startarrowlength="short" endarrowwidth="narrow" endarrowlength="short"/>
                      </v:line>
                      <v:line id="Line 134" o:spid="_x0000_s115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"/>
                      <v:line id="Line 135" o:spid="_x0000_s115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"/>
                      <v:line id="Прямая соединительная линия 18" o:spid="_x0000_s115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" strokecolor="windowText" strokeweight="1.5pt"/>
                      <v:line id="Line 98" o:spid="_x0000_s115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" strokeweight="1.5pt">
                        <v:stroke startarrowwidth="narrow" startarrowlength="short" endarrowwidth="narrow" endarrowlength="short"/>
                      </v:line>
                      <v:line id="Line 99" o:spid="_x0000_s115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00" o:spid="_x0000_s115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01" o:spid="_x0000_s115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Uz/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bAF/Z+IRkOtfAAAA//8DAFBLAQItABQABgAIAAAAIQDb4fbL7gAAAIUBAAATAAAAAAAA&#10;AAAAAAAAAAAAAABbQ29udGVudF9UeXBlc10ueG1sUEsBAi0AFAAGAAgAAAAhAFr0LFu/AAAAFQEA&#10;AAsAAAAAAAAAAAAAAAAAHwEAAF9yZWxzLy5yZWxzUEsBAi0AFAAGAAgAAAAhAAVFTP/HAAAA3AAA&#10;AA8AAAAAAAAAAAAAAAAABwIAAGRycy9kb3ducmV2LnhtbFBLBQYAAAAAAwADALcAAAD7AgAAAAA=&#10;" strokeweight="1.5pt">
                        <v:stroke startarrowwidth="narrow" startarrowlength="short" endarrowwidth="narrow" endarrowlength="short"/>
                      </v:line>
                      <v:line id="Line 103" o:spid="_x0000_s116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">
                        <v:stroke startarrowwidth="narrow" startarrowlength="short" endarrowwidth="narrow" endarrowlength="short"/>
                      </v:line>
                      <v:line id="Line 104" o:spid="_x0000_s116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05" o:spid="_x0000_s116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">
                        <v:stroke startarrowwidth="narrow" startarrowlength="short" endarrowwidth="narrow" endarrowlength="short"/>
                      </v:line>
                      <v:line id="Line 107" o:spid="_x0000_s116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">
                        <v:stroke startarrowwidth="narrow" startarrowlength="short" endarrowwidth="narrow" endarrowlength="short"/>
                      </v:line>
                      <v:line id="Line 108" o:spid="_x0000_s116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">
                        <v:stroke startarrowwidth="narrow" startarrowlength="short" endarrowwidth="narrow" endarrowlength="short"/>
                      </v:line>
                      <v:line id="Line 133" o:spid="_x0000_s116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60J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TBPY/g9k46AXvwAAAD//wMAUEsBAi0AFAAGAAgAAAAhANvh9svuAAAAhQEAABMAAAAAAAAA&#10;AAAAAAAAAAAAAFtDb250ZW50X1R5cGVzXS54bWxQSwECLQAUAAYACAAAACEAWvQsW78AAAAVAQAA&#10;CwAAAAAAAAAAAAAAAAAfAQAAX3JlbHMvLnJlbHNQSwECLQAUAAYACAAAACEAWU+tCcYAAADc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08" o:spid="_x0000_s116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">
                        <v:stroke startarrowwidth="narrow" startarrowlength="short" endarrowwidth="narrow" endarrowlength="short"/>
                      </v:line>
                    </v:group>
                    <v:group id="Группа 647" o:spid="_x0000_s116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XaN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Yv5G/ydCUdArn4BAAD//wMAUEsBAi0AFAAGAAgAAAAhANvh9svuAAAAhQEAABMAAAAAAAAA&#10;AAAAAAAAAAAAAFtDb250ZW50X1R5cGVzXS54bWxQSwECLQAUAAYACAAAACEAWvQsW78AAAAVAQAA&#10;CwAAAAAAAAAAAAAAAAAfAQAAX3JlbHMvLnJlbHNQSwECLQAUAAYACAAAACEAku12jcYAAADcAAAA&#10;DwAAAAAAAAAAAAAAAAAHAgAAZHJzL2Rvd25yZXYueG1sUEsFBgAAAAADAAMAtwAAAPoCAAAAAA==&#10;">
                      <v:rect id="Rectangle 119" o:spid="_x0000_s116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" filled="f" stroked="f">
                        <v:textbox inset="0,0,0,0">
                          <w:txbxContent>
                            <w:p w14:paraId="02AD60F8" w14:textId="77777777" w:rsidR="00E1027F" w:rsidRPr="00945CCC" w:rsidRDefault="00E1027F" w:rsidP="00E1027F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4" o:spid="_x0000_s116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" filled="f" stroked="f">
                        <v:textbox inset="0,0,0,0">
                          <w:txbxContent>
                            <w:p w14:paraId="1C95A126" w14:textId="77777777" w:rsidR="00E1027F" w:rsidRDefault="00E1027F" w:rsidP="00E1027F">
                              <w:pPr>
                                <w:pStyle w:val="34f3"/>
                              </w:pPr>
                              <w:r>
                                <w:t>Н. контр.</w:t>
                              </w:r>
                            </w:p>
                          </w:txbxContent>
                        </v:textbox>
                      </v:rect>
                      <v:rect id="Rectangle 115" o:spid="_x0000_s117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" filled="f" stroked="f">
                        <v:textbox inset="0,0,0,0">
                          <w:txbxContent>
                            <w:p w14:paraId="34AF4F3C" w14:textId="77777777" w:rsidR="00E1027F" w:rsidRDefault="00E1027F" w:rsidP="00E1027F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7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" filled="f" stroked="f">
                        <v:textbox inset="0,0,0,0">
                          <w:txbxContent>
                            <w:p w14:paraId="6924E158" w14:textId="77777777" w:rsidR="00E1027F" w:rsidRPr="005E4A3B" w:rsidRDefault="00E1027F" w:rsidP="00E1027F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7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lUc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" filled="f" stroked="f">
                        <v:textbox inset="0,0,0,0">
                          <w:txbxContent>
                            <w:p w14:paraId="7D80A5E3" w14:textId="77777777" w:rsidR="00E1027F" w:rsidRPr="000411E6" w:rsidRDefault="00E1027F" w:rsidP="00E1027F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shape id="Text Box 131" o:spid="_x0000_s117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" filled="f" stroked="f">
                        <v:textbox inset="0,0,0,0">
                          <w:txbxContent>
                            <w:p w14:paraId="12C56865" w14:textId="77777777" w:rsidR="00E1027F" w:rsidRDefault="00E1027F" w:rsidP="00E1027F">
                              <w:pPr>
                                <w:pStyle w:val="34f3"/>
                              </w:pPr>
                              <w:proofErr w:type="spellStart"/>
                              <w:r>
                                <w:t>Разраб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v:textbox>
                      </v:shape>
                      <v:shape id="Text Box 132" o:spid="_x0000_s117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" filled="f" stroked="f">
                        <v:textbox inset="0,0,0,0">
                          <w:txbxContent>
                            <w:p w14:paraId="28504E14" w14:textId="77777777" w:rsidR="00E1027F" w:rsidRDefault="00E1027F" w:rsidP="00E1027F">
                              <w:pPr>
                                <w:pStyle w:val="34f3"/>
                              </w:pPr>
                              <w:r>
                                <w:t>Пров.</w:t>
                              </w:r>
                            </w:p>
                          </w:txbxContent>
                        </v:textbox>
                      </v:shape>
                      <v:rect id="Rectangle 143" o:spid="_x0000_s117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" filled="f" stroked="f">
                        <v:textbox inset="0,0,0,0">
                          <w:txbxContent>
                            <w:p w14:paraId="6C7552EF" w14:textId="77777777" w:rsidR="00E1027F" w:rsidRPr="005E4A3B" w:rsidRDefault="00E1027F" w:rsidP="00E1027F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shape id="Text Box 132" o:spid="_x0000_s117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" filled="f" stroked="f">
                        <v:textbox inset="0,0,0,0">
                          <w:txbxContent>
                            <w:p w14:paraId="2EA24B6D" w14:textId="77777777" w:rsidR="00E1027F" w:rsidRPr="00931BFC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shape>
                      <v:shape id="Text Box 132" o:spid="_x0000_s117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" filled="f" stroked="f">
                        <v:textbox inset="0,0,0,0">
                          <w:txbxContent>
                            <w:p w14:paraId="2C02216F" w14:textId="6130522A" w:rsidR="00E1027F" w:rsidRPr="00A32665" w:rsidRDefault="00E1027F" w:rsidP="00E1027F">
                              <w:pPr>
                                <w:pStyle w:val="34f3"/>
                              </w:pPr>
                            </w:p>
                          </w:txbxContent>
                        </v:textbox>
                      </v:shape>
                      <v:rect id="Rectangle 120" o:spid="_x0000_s117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" filled="f" stroked="f">
                        <v:textbox inset="0,0,0,0">
                          <w:txbxContent>
                            <w:p w14:paraId="0F718907" w14:textId="160ADB5E" w:rsidR="00E1027F" w:rsidRPr="005E4A3B" w:rsidRDefault="00B20F8D" w:rsidP="00E1027F">
                              <w:pPr>
                                <w:pStyle w:val="34f1"/>
                              </w:pPr>
                              <w:r>
                                <w:t>Чураков</w:t>
                              </w:r>
                            </w:p>
                          </w:txbxContent>
                        </v:textbox>
                      </v:rect>
                      <v:rect id="Rectangle 120" o:spid="_x0000_s117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sdt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" filled="f" stroked="f">
                        <v:textbox inset="0,0,0,0">
                          <w:txbxContent>
                            <w:p w14:paraId="2165F30B" w14:textId="4E33F230" w:rsidR="00E1027F" w:rsidRPr="005E4A3B" w:rsidRDefault="00B20F8D" w:rsidP="00E1027F">
                              <w:pPr>
                                <w:pStyle w:val="34f1"/>
                              </w:pPr>
                              <w:r>
                                <w:t>Агафонов</w:t>
                              </w:r>
                            </w:p>
                          </w:txbxContent>
                        </v:textbox>
                      </v:rect>
                      <v:rect id="Rectangle 120" o:spid="_x0000_s118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RN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" filled="f" stroked="f">
                        <v:textbox inset="0,0,0,0">
                          <w:txbxContent>
                            <w:p w14:paraId="5F3CA2BE" w14:textId="77777777" w:rsidR="00E1027F" w:rsidRPr="005E4A3B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8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" filled="f" stroked="f">
                        <v:textbox inset="0,0,0,0">
                          <w:txbxContent>
                            <w:p w14:paraId="05C5529D" w14:textId="247B0921" w:rsidR="00E1027F" w:rsidRPr="005E4A3B" w:rsidRDefault="00B20F8D" w:rsidP="00E1027F">
                              <w:pPr>
                                <w:pStyle w:val="34f1"/>
                              </w:pPr>
                              <w:r>
                                <w:t>Корепанов</w:t>
                              </w:r>
                            </w:p>
                          </w:txbxContent>
                        </v:textbox>
                      </v:rect>
                      <v:rect id="Rectangle 120" o:spid="_x0000_s118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" filled="f" stroked="f">
                        <v:textbox inset="0,0,0,0">
                          <w:txbxContent>
                            <w:p w14:paraId="3AFB2BA9" w14:textId="77777777" w:rsidR="00E1027F" w:rsidRPr="005E4A3B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8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jo6xgAAANwAAAAPAAAAZHJzL2Rvd25yZXYueG1sRI9Pa8JA&#10;FMTvhX6H5RV6KbqxQj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sto6OsYAAADcAAAA&#10;DwAAAAAAAAAAAAAAAAAHAgAAZHJzL2Rvd25yZXYueG1sUEsFBgAAAAADAAMAtwAAAPoCAAAAAA==&#10;" filled="f" stroked="f">
                        <v:textbox inset="0,0,0,0">
                          <w:txbxContent>
                            <w:p w14:paraId="73850343" w14:textId="5DE3A855" w:rsidR="00E1027F" w:rsidRPr="000411E6" w:rsidRDefault="00B20F8D" w:rsidP="00E1027F">
                              <w:pPr>
                                <w:pStyle w:val="34f1"/>
                              </w:pPr>
                              <w:r>
                                <w:t>08.25</w:t>
                              </w:r>
                            </w:p>
                          </w:txbxContent>
                        </v:textbox>
                      </v:rect>
                      <v:rect id="Rectangle 121" o:spid="_x0000_s118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6JOxgAAANwAAAAPAAAAZHJzL2Rvd25yZXYueG1sRI9Pa8JA&#10;FMTvhX6H5RV6KbqxS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PTOiTsYAAADcAAAA&#10;DwAAAAAAAAAAAAAAAAAHAgAAZHJzL2Rvd25yZXYueG1sUEsFBgAAAAADAAMAtwAAAPoCAAAAAA==&#10;" filled="f" stroked="f">
                        <v:textbox inset="0,0,0,0">
                          <w:txbxContent>
                            <w:p w14:paraId="0038738B" w14:textId="5CD2A91D" w:rsidR="00E1027F" w:rsidRPr="000411E6" w:rsidRDefault="00B20F8D" w:rsidP="00E1027F">
                              <w:pPr>
                                <w:pStyle w:val="34f1"/>
                              </w:pPr>
                              <w:r>
                                <w:t>08.25</w:t>
                              </w:r>
                            </w:p>
                          </w:txbxContent>
                        </v:textbox>
                      </v:rect>
                      <v:rect id="Rectangle 121" o:spid="_x0000_s118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fV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Un8H1cYAAADcAAAA&#10;DwAAAAAAAAAAAAAAAAAHAgAAZHJzL2Rvd25yZXYueG1sUEsFBgAAAAADAAMAtwAAAPoCAAAAAA==&#10;" filled="f" stroked="f">
                        <v:textbox inset="0,0,0,0">
                          <w:txbxContent>
                            <w:p w14:paraId="14F16BA9" w14:textId="77777777" w:rsidR="00E1027F" w:rsidRPr="000411E6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8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Zmi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" filled="f" stroked="f">
                        <v:textbox inset="0,0,0,0">
                          <w:txbxContent>
                            <w:p w14:paraId="22C92F0D" w14:textId="795BF557" w:rsidR="00E1027F" w:rsidRPr="000411E6" w:rsidRDefault="00B20F8D" w:rsidP="00E1027F">
                              <w:pPr>
                                <w:pStyle w:val="34f1"/>
                              </w:pPr>
                              <w:r>
                                <w:t>08.25</w:t>
                              </w:r>
                            </w:p>
                          </w:txbxContent>
                        </v:textbox>
                      </v:rect>
                      <v:rect id="Rectangle 121" o:spid="_x0000_s118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" filled="f" stroked="f">
                        <v:textbox inset="0,0,0,0">
                          <w:txbxContent>
                            <w:p w14:paraId="058A898E" w14:textId="77777777" w:rsidR="00E1027F" w:rsidRPr="000411E6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96" o:spid="_x0000_s118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" filled="f" stroked="f">
                        <v:textbox inset="1pt,.4mm,1pt,1pt">
                          <w:txbxContent>
                            <w:p w14:paraId="5999B739" w14:textId="33639CD7" w:rsidR="00E1027F" w:rsidRPr="0079077B" w:rsidRDefault="00B20F8D" w:rsidP="00E1027F">
                              <w:pPr>
                                <w:pStyle w:val="34f1"/>
                              </w:pPr>
                              <w:fldSimple w:instr=" DOCPROPERTY  Company  \* MERGEFORMAT ">
                                <w:r>
                                  <w:t>ООО НПП «ЭСН»</w:t>
                                </w:r>
                              </w:fldSimple>
                            </w:p>
                          </w:txbxContent>
                        </v:textbox>
                      </v:rect>
                      <v:rect id="Rectangle 122" o:spid="_x0000_s118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" filled="f" stroked="f">
                        <v:textbox inset="1pt,.4mm,1pt,1pt">
                          <w:txbxContent>
                            <w:p w14:paraId="01FD1C53" w14:textId="1A266FF0" w:rsidR="00E1027F" w:rsidRPr="00A32665" w:rsidRDefault="00B20F8D" w:rsidP="00E1027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v:textbox>
                      </v:rect>
                      <v:rect id="Rectangle 123" o:spid="_x0000_s119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" filled="f" stroked="f">
                        <v:textbox inset="1pt,.4mm,1pt,1pt">
                          <w:txbxContent>
                            <w:p w14:paraId="7CBAC95F" w14:textId="77777777" w:rsidR="00E1027F" w:rsidRPr="00CB1016" w:rsidRDefault="00E1027F" w:rsidP="00E1027F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4" o:spid="_x0000_s119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" filled="f" stroked="f">
                        <v:textbox inset="1pt,.4mm,1pt,1pt">
                          <w:txbxContent>
                            <w:p w14:paraId="49165144" w14:textId="77777777" w:rsidR="00E1027F" w:rsidRPr="00CB1016" w:rsidRDefault="00E1027F" w:rsidP="00E1027F">
                              <w:pPr>
                                <w:pStyle w:val="34f3"/>
                              </w:pPr>
                              <w:r w:rsidRPr="00CB1016">
                                <w:t>Листов</w:t>
                              </w:r>
                            </w:p>
                          </w:txbxContent>
                        </v:textbox>
                      </v:rect>
                      <v:rect id="Rectangle 125" o:spid="_x0000_s119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" filled="f" stroked="f">
                        <v:textbox inset="1pt,.4mm,1pt,1pt">
                          <w:txbxContent>
                            <w:p w14:paraId="2B5CE981" w14:textId="7E7F14B0" w:rsidR="00E1027F" w:rsidRPr="005374BE" w:rsidRDefault="00E1027F" w:rsidP="00E1027F">
                              <w:pPr>
                                <w:pStyle w:val="34f1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 w:rsidRPr="00F85499">
                                <w:instrText xml:space="preserve"> =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 w:rsidRPr="00F85499">
                                <w:instrText xml:space="preserve"> </w:instrText>
                              </w:r>
                              <w:r>
                                <w:rPr>
                                  <w:lang w:val="en-US"/>
                                </w:rPr>
                                <w:instrText>NUMPAGES</w:instrText>
                              </w:r>
                              <w:r w:rsidRPr="00F85499">
                                <w:instrText xml:space="preserve">   \* </w:instrText>
                              </w:r>
                              <w:r>
                                <w:rPr>
                                  <w:lang w:val="en-US"/>
                                </w:rPr>
                                <w:instrText>MERGEFORMAT</w:instrText>
                              </w:r>
                              <w:r w:rsidRPr="00F85499">
                                <w:instrText xml:space="preserve">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8A73D9" w:rsidRPr="008A73D9">
                                <w:rPr>
                                  <w:noProof/>
                                </w:rPr>
                                <w:instrText>21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8A73D9">
                                <w:rPr>
                                  <w:noProof/>
                                </w:rPr>
                                <w:t>21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6" o:spid="_x0000_s119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" filled="f" stroked="f">
                        <v:textbox inset="1pt,.4mm,1pt,1pt">
                          <w:txbxContent>
                            <w:p w14:paraId="33CD5E4B" w14:textId="77777777" w:rsidR="00E1027F" w:rsidRPr="005374BE" w:rsidRDefault="00E1027F" w:rsidP="00E1027F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91215D">
                                <w:rPr>
                                  <w:noProof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7" o:spid="_x0000_s119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" filled="f" stroked="f">
                        <v:textbox inset="1pt,.4mm,1pt,1pt">
                          <w:txbxContent>
                            <w:p w14:paraId="714CD8C4" w14:textId="0D1DC521" w:rsidR="00E1027F" w:rsidRDefault="00B20F8D" w:rsidP="00E1027F">
                              <w:pPr>
                                <w:pStyle w:val="34f1"/>
                              </w:pPr>
                              <w:r>
                                <w:t>Р</w:t>
                              </w:r>
                            </w:p>
                          </w:txbxContent>
                        </v:textbox>
                      </v:rect>
                      <v:rect id="Rectangle 128" o:spid="_x0000_s119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" filled="f" stroked="f">
                        <v:textbox inset="1pt,.4mm,1pt,1pt">
                          <w:txbxContent>
                            <w:p w14:paraId="1C90C0B8" w14:textId="46FACA3C" w:rsidR="00E1027F" w:rsidRDefault="00950564" w:rsidP="00E1027F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B20F8D">
                                <w:t>878.2023-АСУ ТП.В4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9" o:spid="_x0000_s1196" style="position:absolute;left:25020;top:6101;width:21600;height:7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" filled="f" stroked="f">
                        <v:textbox inset="1pt,.4mm,1pt,1pt">
                          <w:txbxContent>
                            <w:p w14:paraId="02597D5D" w14:textId="19176AA5" w:rsidR="00E1027F" w:rsidRPr="00CC48B7" w:rsidRDefault="00B20F8D" w:rsidP="00CC48B7">
                              <w:pPr>
                                <w:pStyle w:val="34f1"/>
                              </w:pPr>
                              <w:fldSimple w:instr=" DOCPROPERTY  полное_название_системы  \* MERGEFORMAT ">
                                <w:r>
                                  <w:t>Строительство водогрейной котельной 400 Гкал/час на территории Ивановской ТЭЦ-2</w:t>
                                </w:r>
                              </w:fldSimple>
                              <w:r w:rsidR="00E1027F" w:rsidRPr="00CC48B7">
                                <w:t>.</w:t>
                              </w:r>
                            </w:p>
                            <w:p w14:paraId="3E2B1A0C" w14:textId="31429DC8" w:rsidR="00E1027F" w:rsidRPr="00357198" w:rsidRDefault="00B20F8D" w:rsidP="00CC48B7">
                              <w:pPr>
                                <w:pStyle w:val="34f1"/>
                              </w:pPr>
                              <w:fldSimple w:instr=" DOCPROPERTY  Title  \* MERGEFORMAT ">
                                <w:r>
                                  <w:t>Спецификация оборудования</w:t>
                                </w:r>
                              </w:fldSimple>
                            </w:p>
                          </w:txbxContent>
                        </v:textbox>
                      </v:rect>
                      <v:rect id="Rectangle 115" o:spid="_x0000_s119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" filled="f" stroked="f">
                        <v:textbox inset="0,0,0,0">
                          <w:txbxContent>
                            <w:p w14:paraId="2547D75E" w14:textId="77777777" w:rsidR="00E1027F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9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" filled="f" stroked="f">
                        <v:textbox inset="0,0,0,0">
                          <w:txbxContent>
                            <w:p w14:paraId="27540EBA" w14:textId="77777777" w:rsidR="00E1027F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9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" filled="f" stroked="f">
                        <v:textbox inset="0,0,0,0">
                          <w:txbxContent>
                            <w:p w14:paraId="64990D7D" w14:textId="77777777" w:rsidR="00E1027F" w:rsidRPr="00945CCC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0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" filled="f" stroked="f">
                        <v:textbox inset="0,0,0,0">
                          <w:txbxContent>
                            <w:p w14:paraId="56689CC7" w14:textId="77777777" w:rsidR="00E1027F" w:rsidRPr="00945CCC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0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" filled="f" stroked="f">
                        <v:textbox inset="0,0,0,0">
                          <w:txbxContent>
                            <w:p w14:paraId="4A067861" w14:textId="77777777" w:rsidR="00E1027F" w:rsidRPr="005E4A3B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0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" filled="f" stroked="f">
                        <v:textbox inset="0,0,0,0">
                          <w:txbxContent>
                            <w:p w14:paraId="74AB658D" w14:textId="77777777" w:rsidR="00E1027F" w:rsidRPr="005E4A3B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0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" filled="f" stroked="f">
                        <v:textbox inset="0,0,0,0">
                          <w:txbxContent>
                            <w:p w14:paraId="06FF6C2D" w14:textId="77777777" w:rsidR="00E1027F" w:rsidRPr="000411E6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0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" filled="f" stroked="f">
                        <v:textbox inset="0,0,0,0">
                          <w:txbxContent>
                            <w:p w14:paraId="78925199" w14:textId="77777777" w:rsidR="00E1027F" w:rsidRPr="000411E6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AA264" w14:textId="77777777" w:rsidR="00E3465E" w:rsidRDefault="00FB373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775F5331" wp14:editId="1F07826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8" name="Группа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4B6BD1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C48539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FA12900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EC1E6F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64FD57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AFCA13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7A5EE0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B1D599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ECA6E8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F69B6BE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B615874" w14:textId="77777777"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BB143AD" w14:textId="77777777"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91215D">
                                      <w:rPr>
                                        <w:noProof/>
                                        <w:lang w:val="en-US"/>
                                      </w:rPr>
                                      <w:t>4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50BE62C" w14:textId="77777777"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91215D">
                                      <w:t>A.B.XXX.В4.XX.</w:t>
                                    </w:r>
                                    <w:proofErr w:type="gramStart"/>
                                    <w:r w:rsidR="0091215D">
                                      <w:t>X-X</w:t>
                                    </w:r>
                                    <w:proofErr w:type="gramEnd"/>
                                    <w:r w:rsidR="0091215D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FED027" w14:textId="77777777"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CEE660C" w14:textId="77777777"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3BF7E10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6A046E2" w14:textId="77777777"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B8DA395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4B11C1C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DE9AF71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3F0D06B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7D3F59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4288A3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8AB6807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7123903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2F29F23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" name="Группа 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36E2E02" w14:textId="77777777"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510E89" w14:textId="77777777"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5F5331" id="Группа 8" o:spid="_x0000_s1205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">
              <v:group id="Группа 1" o:spid="_x0000_s1206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group id="Группа 21" o:spid="_x0000_s1207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Группа 24" o:spid="_x0000_s1208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Группа 25" o:spid="_x0000_s1209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91" o:spid="_x0000_s1210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" filled="f" strokeweight="1.5pt">
                        <v:textbox inset=",1mm"/>
                      </v:rect>
                      <v:group id="Группа 29" o:spid="_x0000_s121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group id="Группа 30" o:spid="_x0000_s1212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line id="Line 76" o:spid="_x0000_s1213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    <v:line id="Line 77" o:spid="_x0000_s1214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    <v:line id="Line 78" o:spid="_x0000_s1215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      <v:line id="Line 79" o:spid="_x0000_s1216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      </v:group>
                        <v:line id="Line 92" o:spid="_x0000_s1217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Fp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AxljFpvwAAANsAAAAPAAAAAAAA&#10;AAAAAAAAAAcCAABkcnMvZG93bnJldi54bWxQSwUGAAAAAAMAAwC3AAAA8wIAAAAA&#10;" strokeweight="1.5pt"/>
                      </v:group>
                    </v:group>
                    <v:group id="Группа 42" o:spid="_x0000_s1218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group id="Группа 43" o:spid="_x0000_s1219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20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6B4B6BD1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21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4DC48539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22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FA12900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23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25EC1E6F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24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CRwwAAANsAAAAPAAAAZHJzL2Rvd25yZXYueG1sRI/disIw&#10;FITvF3yHcARvljVVRN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LLEwk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C64FD57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225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shape id="Text Box 87" o:spid="_x0000_s1226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7AFCA13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27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47A5EE0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28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2FB1D599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29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BECA6E8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30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XS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samL+kHyPkTAAD//wMAUEsBAi0AFAAGAAgAAAAhANvh9svuAAAAhQEAABMAAAAAAAAAAAAAAAAA&#10;AAAAAFtDb250ZW50X1R5cGVzXS54bWxQSwECLQAUAAYACAAAACEAWvQsW78AAAAVAQAACwAAAAAA&#10;AAAAAAAAAAAfAQAAX3JlbHMvLnJlbHNQSwECLQAUAAYACAAAACEA4ikl0sAAAADbAAAADwAAAAAA&#10;AAAAAAAAAAAHAgAAZHJzL2Rvd25yZXYueG1sUEsFBgAAAAADAAMAtwAAAPQCAAAAAA==&#10;" filled="f" stroked="f" strokeweight="1.5pt">
                          <v:textbox style="layout-flow:vertical;mso-layout-flow-alt:bottom-to-top" inset="0,0,0,0">
                            <w:txbxContent>
                              <w:p w14:paraId="5F69B6BE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31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" filled="f" strokeweight="1.5pt">
                    <v:textbox inset=",1mm"/>
                  </v:rect>
                </v:group>
                <v:group id="Группа 60" o:spid="_x0000_s1232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Группа 61" o:spid="_x0000_s1233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Line 102" o:spid="_x0000_s1234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2" o:spid="_x0000_s1235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236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3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" strokecolor="windowText" strokeweight="1.5pt"/>
                    <v:line id="Line 98" o:spid="_x0000_s1238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99" o:spid="_x0000_s1239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0" o:spid="_x0000_s1240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Jc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Sx6Uv6AXr+CwAA//8DAFBLAQItABQABgAIAAAAIQDb4fbL7gAAAIUBAAATAAAAAAAAAAAAAAAA&#10;AAAAAABbQ29udGVudF9UeXBlc10ueG1sUEsBAi0AFAAGAAgAAAAhAFr0LFu/AAAAFQEAAAsAAAAA&#10;AAAAAAAAAAAAHwEAAF9yZWxzLy5yZWxzUEsBAi0AFAAGAAgAAAAhAJnhMlzBAAAA2wAAAA8AAAAA&#10;AAAAAAAAAAAABwIAAGRycy9kb3ducmV2LnhtbFBLBQYAAAAAAwADALcAAAD1AgAAAAA=&#10;" strokeweight="1.5pt">
                      <v:stroke startarrowwidth="narrow" startarrowlength="short" endarrowwidth="narrow" endarrowlength="short"/>
                    </v:line>
                    <v:line id="Line 101" o:spid="_x0000_s1241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42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ir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34uLeIDe/QIAAP//AwBQSwECLQAUAAYACAAAACEA2+H2y+4AAACFAQAAEwAAAAAAAAAA&#10;AAAAAAAAAAAAW0NvbnRlbnRfVHlwZXNdLnhtbFBLAQItABQABgAIAAAAIQBa9CxbvwAAABUBAAAL&#10;AAAAAAAAAAAAAAAAAB8BAABfcmVscy8ucmVsc1BLAQItABQABgAIAAAAIQAAiAir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243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244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group id="Группа 74" o:spid="_x0000_s1245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rect id="Rectangle 123" o:spid="_x0000_s1246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" filled="f" stroked="f">
                        <v:textbox inset="1pt,.4mm,1pt,1pt">
                          <w:txbxContent>
                            <w:p w14:paraId="5B615874" w14:textId="77777777"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47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" filled="f" stroked="f">
                        <v:textbox inset="1pt,.4mm,1pt,1pt">
                          <w:txbxContent>
                            <w:p w14:paraId="3BB143AD" w14:textId="77777777"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91215D">
                                <w:rPr>
                                  <w:noProof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48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" filled="f" stroked="f">
                        <v:textbox inset="1pt,.4mm,1pt,1pt">
                          <w:txbxContent>
                            <w:p w14:paraId="750BE62C" w14:textId="77777777"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91215D">
                                <w:t>A.B.XXX.В4.XX.</w:t>
                              </w:r>
                              <w:proofErr w:type="gramStart"/>
                              <w:r w:rsidR="0091215D">
                                <w:t>X-X</w:t>
                              </w:r>
                              <w:proofErr w:type="gramEnd"/>
                              <w:r w:rsidR="0091215D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249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<v:rect id="Rectangle 119" o:spid="_x0000_s125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<v:textbox inset="0,0,0,0">
                          <w:txbxContent>
                            <w:p w14:paraId="22FED027" w14:textId="77777777"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51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<v:textbox inset="0,0,0,0">
                          <w:txbxContent>
                            <w:p w14:paraId="7CEE660C" w14:textId="77777777"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52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<v:textbox inset="0,0,0,0">
                          <w:txbxContent>
                            <w:p w14:paraId="53BF7E10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53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<v:textbox inset="0,0,0,0">
                          <w:txbxContent>
                            <w:p w14:paraId="56A046E2" w14:textId="77777777"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54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<v:textbox inset="0,0,0,0">
                          <w:txbxContent>
                            <w:p w14:paraId="7B8DA395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55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<v:textbox inset="0,0,0,0">
                          <w:txbxContent>
                            <w:p w14:paraId="64B11C1C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56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<v:textbox inset="0,0,0,0">
                          <w:txbxContent>
                            <w:p w14:paraId="2DE9AF71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57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<v:textbox inset="0,0,0,0">
                          <w:txbxContent>
                            <w:p w14:paraId="03F0D06B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58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<v:textbox inset="0,0,0,0">
                          <w:txbxContent>
                            <w:p w14:paraId="4A7D3F59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59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" filled="f" stroked="f">
                        <v:textbox inset="0,0,0,0">
                          <w:txbxContent>
                            <w:p w14:paraId="4C4288A3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60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oz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4RWnpEJ9PwKAAD//wMAUEsBAi0AFAAGAAgAAAAhANvh9svuAAAAhQEAABMAAAAAAAAA&#10;AAAAAAAAAAAAAFtDb250ZW50X1R5cGVzXS54bWxQSwECLQAUAAYACAAAACEAWvQsW78AAAAVAQAA&#10;CwAAAAAAAAAAAAAAAAAfAQAAX3JlbHMvLnJlbHNQSwECLQAUAAYACAAAACEAb2dKM8YAAADcAAAA&#10;DwAAAAAAAAAAAAAAAAAHAgAAZHJzL2Rvd25yZXYueG1sUEsFBgAAAAADAAMAtwAAAPoCAAAAAA==&#10;" filled="f" stroked="f">
                        <v:textbox inset="0,0,0,0">
                          <w:txbxContent>
                            <w:p w14:paraId="78AB6807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61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" filled="f" stroked="f">
                        <v:textbox inset="0,0,0,0">
                          <w:txbxContent>
                            <w:p w14:paraId="67123903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62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VIxgAAANwAAAAPAAAAZHJzL2Rvd25yZXYueG1sRI9Lb8Iw&#10;EITvlfofrK3USwVOK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yRc1SMYAAADcAAAA&#10;DwAAAAAAAAAAAAAAAAAHAgAAZHJzL2Rvd25yZXYueG1sUEsFBgAAAAADAAMAtwAAAPoCAAAAAA==&#10;" filled="f" stroked="f">
                        <v:textbox inset="0,0,0,0">
                          <w:txbxContent>
                            <w:p w14:paraId="52F29F23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" o:spid="_x0000_s1263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angle 122" o:spid="_x0000_s1264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" filled="f" stroked="f">
                  <v:textbox inset="1pt,.4mm,1pt,1pt">
                    <w:txbxContent>
                      <w:p w14:paraId="036E2E02" w14:textId="77777777"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65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" filled="f" stroked="f">
                  <v:textbox inset="1pt,.4mm,1pt,1pt">
                    <w:txbxContent>
                      <w:p w14:paraId="39510E89" w14:textId="77777777"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FA8F1" w14:textId="77777777" w:rsidR="00947B34" w:rsidRDefault="00947B3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342018">
    <w:abstractNumId w:val="31"/>
  </w:num>
  <w:num w:numId="2" w16cid:durableId="582028523">
    <w:abstractNumId w:val="28"/>
  </w:num>
  <w:num w:numId="3" w16cid:durableId="1097140942">
    <w:abstractNumId w:val="10"/>
  </w:num>
  <w:num w:numId="4" w16cid:durableId="1197960617">
    <w:abstractNumId w:val="4"/>
  </w:num>
  <w:num w:numId="5" w16cid:durableId="1710062128">
    <w:abstractNumId w:val="32"/>
  </w:num>
  <w:num w:numId="6" w16cid:durableId="755564741">
    <w:abstractNumId w:val="26"/>
  </w:num>
  <w:num w:numId="7" w16cid:durableId="1678268440">
    <w:abstractNumId w:val="3"/>
  </w:num>
  <w:num w:numId="8" w16cid:durableId="1732002299">
    <w:abstractNumId w:val="16"/>
  </w:num>
  <w:num w:numId="9" w16cid:durableId="750079037">
    <w:abstractNumId w:val="6"/>
  </w:num>
  <w:num w:numId="10" w16cid:durableId="1922593317">
    <w:abstractNumId w:val="17"/>
  </w:num>
  <w:num w:numId="11" w16cid:durableId="2113622863">
    <w:abstractNumId w:val="27"/>
  </w:num>
  <w:num w:numId="12" w16cid:durableId="59527699">
    <w:abstractNumId w:val="23"/>
  </w:num>
  <w:num w:numId="13" w16cid:durableId="1340935612">
    <w:abstractNumId w:val="1"/>
  </w:num>
  <w:num w:numId="14" w16cid:durableId="630860994">
    <w:abstractNumId w:val="21"/>
  </w:num>
  <w:num w:numId="15" w16cid:durableId="1038430343">
    <w:abstractNumId w:val="15"/>
  </w:num>
  <w:num w:numId="16" w16cid:durableId="1504780217">
    <w:abstractNumId w:val="29"/>
  </w:num>
  <w:num w:numId="17" w16cid:durableId="570117629">
    <w:abstractNumId w:val="20"/>
  </w:num>
  <w:num w:numId="18" w16cid:durableId="546141183">
    <w:abstractNumId w:val="25"/>
  </w:num>
  <w:num w:numId="19" w16cid:durableId="1574971595">
    <w:abstractNumId w:val="0"/>
  </w:num>
  <w:num w:numId="20" w16cid:durableId="1045174898">
    <w:abstractNumId w:val="14"/>
  </w:num>
  <w:num w:numId="21" w16cid:durableId="260652986">
    <w:abstractNumId w:val="33"/>
  </w:num>
  <w:num w:numId="22" w16cid:durableId="1426927256">
    <w:abstractNumId w:val="33"/>
    <w:lvlOverride w:ilvl="0">
      <w:startOverride w:val="1"/>
    </w:lvlOverride>
  </w:num>
  <w:num w:numId="23" w16cid:durableId="979194734">
    <w:abstractNumId w:val="4"/>
    <w:lvlOverride w:ilvl="0">
      <w:startOverride w:val="1"/>
    </w:lvlOverride>
  </w:num>
  <w:num w:numId="24" w16cid:durableId="1164206005">
    <w:abstractNumId w:val="27"/>
    <w:lvlOverride w:ilvl="0">
      <w:startOverride w:val="1"/>
    </w:lvlOverride>
  </w:num>
  <w:num w:numId="25" w16cid:durableId="78651110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14866982">
    <w:abstractNumId w:val="13"/>
  </w:num>
  <w:num w:numId="27" w16cid:durableId="43258480">
    <w:abstractNumId w:val="5"/>
  </w:num>
  <w:num w:numId="28" w16cid:durableId="1565675725">
    <w:abstractNumId w:val="18"/>
  </w:num>
  <w:num w:numId="29" w16cid:durableId="1683629046">
    <w:abstractNumId w:val="24"/>
  </w:num>
  <w:num w:numId="30" w16cid:durableId="1829976296">
    <w:abstractNumId w:val="2"/>
  </w:num>
  <w:num w:numId="31" w16cid:durableId="862330429">
    <w:abstractNumId w:val="30"/>
  </w:num>
  <w:num w:numId="32" w16cid:durableId="44053327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58656477">
    <w:abstractNumId w:val="30"/>
    <w:lvlOverride w:ilvl="0">
      <w:startOverride w:val="1"/>
    </w:lvlOverride>
  </w:num>
  <w:num w:numId="34" w16cid:durableId="57478317">
    <w:abstractNumId w:val="8"/>
  </w:num>
  <w:num w:numId="35" w16cid:durableId="1862469551">
    <w:abstractNumId w:val="12"/>
  </w:num>
  <w:num w:numId="36" w16cid:durableId="37628464">
    <w:abstractNumId w:val="7"/>
  </w:num>
  <w:num w:numId="37" w16cid:durableId="1005477859">
    <w:abstractNumId w:val="34"/>
  </w:num>
  <w:num w:numId="38" w16cid:durableId="1461724721">
    <w:abstractNumId w:val="19"/>
  </w:num>
  <w:num w:numId="39" w16cid:durableId="1052314626">
    <w:abstractNumId w:val="19"/>
    <w:lvlOverride w:ilvl="0">
      <w:startOverride w:val="1"/>
    </w:lvlOverride>
  </w:num>
  <w:num w:numId="40" w16cid:durableId="2000574202">
    <w:abstractNumId w:val="11"/>
  </w:num>
  <w:num w:numId="41" w16cid:durableId="847215744">
    <w:abstractNumId w:val="9"/>
  </w:num>
  <w:num w:numId="42" w16cid:durableId="1430809967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54F8"/>
    <w:rsid w:val="0002724A"/>
    <w:rsid w:val="00027336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6FF3"/>
    <w:rsid w:val="00067291"/>
    <w:rsid w:val="0007283C"/>
    <w:rsid w:val="00073100"/>
    <w:rsid w:val="00075C1C"/>
    <w:rsid w:val="00075E44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4EB5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3B4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0B85"/>
    <w:rsid w:val="000F154D"/>
    <w:rsid w:val="000F3C15"/>
    <w:rsid w:val="000F6136"/>
    <w:rsid w:val="000F636F"/>
    <w:rsid w:val="001000C2"/>
    <w:rsid w:val="0010060A"/>
    <w:rsid w:val="0010129B"/>
    <w:rsid w:val="001013FD"/>
    <w:rsid w:val="00101424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26C28"/>
    <w:rsid w:val="00130A7D"/>
    <w:rsid w:val="00130B1A"/>
    <w:rsid w:val="0013118C"/>
    <w:rsid w:val="00132C5D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1B9C"/>
    <w:rsid w:val="00152844"/>
    <w:rsid w:val="001530EB"/>
    <w:rsid w:val="00153965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6656F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622A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4AE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5FE4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3BDE"/>
    <w:rsid w:val="00225688"/>
    <w:rsid w:val="002257D1"/>
    <w:rsid w:val="002266E7"/>
    <w:rsid w:val="00230333"/>
    <w:rsid w:val="00231D51"/>
    <w:rsid w:val="00232ABC"/>
    <w:rsid w:val="00233AEC"/>
    <w:rsid w:val="00233D57"/>
    <w:rsid w:val="00234B2F"/>
    <w:rsid w:val="00234CEA"/>
    <w:rsid w:val="00234E2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199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61F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3529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3C59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2ADA"/>
    <w:rsid w:val="003539F4"/>
    <w:rsid w:val="00354AB2"/>
    <w:rsid w:val="00355890"/>
    <w:rsid w:val="00355C99"/>
    <w:rsid w:val="00356B00"/>
    <w:rsid w:val="00357198"/>
    <w:rsid w:val="00357F7F"/>
    <w:rsid w:val="003602D3"/>
    <w:rsid w:val="00361D3F"/>
    <w:rsid w:val="00363374"/>
    <w:rsid w:val="003640A9"/>
    <w:rsid w:val="0036435C"/>
    <w:rsid w:val="0036453B"/>
    <w:rsid w:val="0036481C"/>
    <w:rsid w:val="0036582E"/>
    <w:rsid w:val="00370F07"/>
    <w:rsid w:val="00374140"/>
    <w:rsid w:val="00375211"/>
    <w:rsid w:val="00376A22"/>
    <w:rsid w:val="0038024E"/>
    <w:rsid w:val="00380491"/>
    <w:rsid w:val="00381AD5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5F5B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41E"/>
    <w:rsid w:val="00400626"/>
    <w:rsid w:val="00401F8D"/>
    <w:rsid w:val="0040467C"/>
    <w:rsid w:val="00405E0F"/>
    <w:rsid w:val="00407721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005C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41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0946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6AB7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D6A67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237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0359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5740C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11A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E73F1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5995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17409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21F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32AE"/>
    <w:rsid w:val="006534D3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1341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B7844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2084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3617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1AD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531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1A1A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4468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7AF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C65A5"/>
    <w:rsid w:val="007D0522"/>
    <w:rsid w:val="007D1B61"/>
    <w:rsid w:val="007D4F13"/>
    <w:rsid w:val="007D5BE5"/>
    <w:rsid w:val="007D748C"/>
    <w:rsid w:val="007E1202"/>
    <w:rsid w:val="007E12EB"/>
    <w:rsid w:val="007E5D84"/>
    <w:rsid w:val="007E63EC"/>
    <w:rsid w:val="007E6B44"/>
    <w:rsid w:val="007F4719"/>
    <w:rsid w:val="007F4EB1"/>
    <w:rsid w:val="007F545B"/>
    <w:rsid w:val="007F5CE0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16B60"/>
    <w:rsid w:val="0082444C"/>
    <w:rsid w:val="008246F8"/>
    <w:rsid w:val="008258E8"/>
    <w:rsid w:val="008268BF"/>
    <w:rsid w:val="00826F34"/>
    <w:rsid w:val="00827CA9"/>
    <w:rsid w:val="00832128"/>
    <w:rsid w:val="00832370"/>
    <w:rsid w:val="00832D1C"/>
    <w:rsid w:val="0083428D"/>
    <w:rsid w:val="008343D3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4A5"/>
    <w:rsid w:val="0085599F"/>
    <w:rsid w:val="00856425"/>
    <w:rsid w:val="00856DE8"/>
    <w:rsid w:val="00856FA5"/>
    <w:rsid w:val="008574AC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0705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7B23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16BD"/>
    <w:rsid w:val="008A3617"/>
    <w:rsid w:val="008A4AF7"/>
    <w:rsid w:val="008A563B"/>
    <w:rsid w:val="008A6BFF"/>
    <w:rsid w:val="008A72E5"/>
    <w:rsid w:val="008A73D9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15D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37A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0564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2C0E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014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C675C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2680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65A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6527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715"/>
    <w:rsid w:val="00A90B7E"/>
    <w:rsid w:val="00A90DEA"/>
    <w:rsid w:val="00A922C9"/>
    <w:rsid w:val="00A93D8D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55C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06BA"/>
    <w:rsid w:val="00B007F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0F8D"/>
    <w:rsid w:val="00B21BD1"/>
    <w:rsid w:val="00B223D0"/>
    <w:rsid w:val="00B23511"/>
    <w:rsid w:val="00B236B4"/>
    <w:rsid w:val="00B23763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6F5B"/>
    <w:rsid w:val="00B6711A"/>
    <w:rsid w:val="00B6773B"/>
    <w:rsid w:val="00B70AF3"/>
    <w:rsid w:val="00B7192D"/>
    <w:rsid w:val="00B72AF5"/>
    <w:rsid w:val="00B74A7E"/>
    <w:rsid w:val="00B75192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0FB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07844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2FE5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59FD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4BD0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52A"/>
    <w:rsid w:val="00CB1B33"/>
    <w:rsid w:val="00CB2B1E"/>
    <w:rsid w:val="00CB3A59"/>
    <w:rsid w:val="00CB50D2"/>
    <w:rsid w:val="00CB6310"/>
    <w:rsid w:val="00CB6EF8"/>
    <w:rsid w:val="00CC1B49"/>
    <w:rsid w:val="00CC3CF7"/>
    <w:rsid w:val="00CC48B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03EB"/>
    <w:rsid w:val="00CE3542"/>
    <w:rsid w:val="00CE4716"/>
    <w:rsid w:val="00CE58E7"/>
    <w:rsid w:val="00CE5941"/>
    <w:rsid w:val="00CF0991"/>
    <w:rsid w:val="00CF1FBD"/>
    <w:rsid w:val="00CF4867"/>
    <w:rsid w:val="00CF60A6"/>
    <w:rsid w:val="00CF64A3"/>
    <w:rsid w:val="00CF79E9"/>
    <w:rsid w:val="00D007BE"/>
    <w:rsid w:val="00D01BD5"/>
    <w:rsid w:val="00D0293B"/>
    <w:rsid w:val="00D02E9A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441"/>
    <w:rsid w:val="00D30A61"/>
    <w:rsid w:val="00D318F5"/>
    <w:rsid w:val="00D31D3B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5373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09F7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55B"/>
    <w:rsid w:val="00DA267D"/>
    <w:rsid w:val="00DA2880"/>
    <w:rsid w:val="00DA3481"/>
    <w:rsid w:val="00DA4383"/>
    <w:rsid w:val="00DA4442"/>
    <w:rsid w:val="00DA5F9E"/>
    <w:rsid w:val="00DA6885"/>
    <w:rsid w:val="00DA7C11"/>
    <w:rsid w:val="00DA7E0D"/>
    <w:rsid w:val="00DB044A"/>
    <w:rsid w:val="00DB0D54"/>
    <w:rsid w:val="00DB1D0F"/>
    <w:rsid w:val="00DB2EF1"/>
    <w:rsid w:val="00DB665A"/>
    <w:rsid w:val="00DB66F8"/>
    <w:rsid w:val="00DB732F"/>
    <w:rsid w:val="00DB7350"/>
    <w:rsid w:val="00DB7D4D"/>
    <w:rsid w:val="00DB7F5B"/>
    <w:rsid w:val="00DC0123"/>
    <w:rsid w:val="00DC1922"/>
    <w:rsid w:val="00DC2970"/>
    <w:rsid w:val="00DC32D2"/>
    <w:rsid w:val="00DC4DF9"/>
    <w:rsid w:val="00DC6696"/>
    <w:rsid w:val="00DC7BDC"/>
    <w:rsid w:val="00DD05CE"/>
    <w:rsid w:val="00DD0DFA"/>
    <w:rsid w:val="00DD206A"/>
    <w:rsid w:val="00DD3A84"/>
    <w:rsid w:val="00DD3D67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23D"/>
    <w:rsid w:val="00DF15B5"/>
    <w:rsid w:val="00DF43F3"/>
    <w:rsid w:val="00DF4C62"/>
    <w:rsid w:val="00DF604E"/>
    <w:rsid w:val="00DF700E"/>
    <w:rsid w:val="00DF7580"/>
    <w:rsid w:val="00E00882"/>
    <w:rsid w:val="00E012DF"/>
    <w:rsid w:val="00E014A9"/>
    <w:rsid w:val="00E01C69"/>
    <w:rsid w:val="00E02DCE"/>
    <w:rsid w:val="00E06E27"/>
    <w:rsid w:val="00E07153"/>
    <w:rsid w:val="00E077E2"/>
    <w:rsid w:val="00E10079"/>
    <w:rsid w:val="00E1027F"/>
    <w:rsid w:val="00E1081E"/>
    <w:rsid w:val="00E10F88"/>
    <w:rsid w:val="00E14517"/>
    <w:rsid w:val="00E14F52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292"/>
    <w:rsid w:val="00E5199E"/>
    <w:rsid w:val="00E51C7B"/>
    <w:rsid w:val="00E52053"/>
    <w:rsid w:val="00E557F8"/>
    <w:rsid w:val="00E56896"/>
    <w:rsid w:val="00E56A59"/>
    <w:rsid w:val="00E57A9F"/>
    <w:rsid w:val="00E60A01"/>
    <w:rsid w:val="00E6257C"/>
    <w:rsid w:val="00E625D7"/>
    <w:rsid w:val="00E62775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2C1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2791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4A95"/>
    <w:rsid w:val="00EB5531"/>
    <w:rsid w:val="00EB67E2"/>
    <w:rsid w:val="00EB6D69"/>
    <w:rsid w:val="00EB7E3C"/>
    <w:rsid w:val="00EC0A6C"/>
    <w:rsid w:val="00EC104D"/>
    <w:rsid w:val="00EC172C"/>
    <w:rsid w:val="00EC4269"/>
    <w:rsid w:val="00EC591E"/>
    <w:rsid w:val="00EC68C4"/>
    <w:rsid w:val="00EC696B"/>
    <w:rsid w:val="00EC78ED"/>
    <w:rsid w:val="00ED19D6"/>
    <w:rsid w:val="00ED1A34"/>
    <w:rsid w:val="00ED3569"/>
    <w:rsid w:val="00ED4260"/>
    <w:rsid w:val="00ED4696"/>
    <w:rsid w:val="00ED5233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723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3A3A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737"/>
    <w:rsid w:val="00FB3846"/>
    <w:rsid w:val="00FB4081"/>
    <w:rsid w:val="00FB5995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2F0150"/>
  <w15:docId w15:val="{EAC05242-1031-4051-AD4D-ED40DF0A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012DF"/>
    <w:rPr>
      <w:sz w:val="24"/>
    </w:rPr>
  </w:style>
  <w:style w:type="paragraph" w:styleId="1">
    <w:name w:val="heading 1"/>
    <w:next w:val="34b"/>
    <w:link w:val="10"/>
    <w:qFormat/>
    <w:rsid w:val="0091215D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91215D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91215D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91215D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91215D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91215D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91215D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91215D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91215D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91215D"/>
    <w:rPr>
      <w:rFonts w:ascii="Calibri" w:hAnsi="Calibri"/>
    </w:rPr>
  </w:style>
  <w:style w:type="paragraph" w:customStyle="1" w:styleId="34b">
    <w:name w:val="34_Абзац_Обычный"/>
    <w:link w:val="34d"/>
    <w:qFormat/>
    <w:rsid w:val="0091215D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91215D"/>
    <w:rPr>
      <w:sz w:val="24"/>
      <w:lang w:eastAsia="x-none"/>
    </w:rPr>
  </w:style>
  <w:style w:type="character" w:customStyle="1" w:styleId="10">
    <w:name w:val="Заголовок 1 Знак"/>
    <w:link w:val="1"/>
    <w:rsid w:val="0091215D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91215D"/>
    <w:rPr>
      <w:b/>
      <w:sz w:val="32"/>
    </w:rPr>
  </w:style>
  <w:style w:type="character" w:customStyle="1" w:styleId="30">
    <w:name w:val="Заголовок 3 Знак"/>
    <w:link w:val="3"/>
    <w:rsid w:val="0091215D"/>
    <w:rPr>
      <w:b/>
      <w:bCs/>
      <w:sz w:val="28"/>
    </w:rPr>
  </w:style>
  <w:style w:type="character" w:customStyle="1" w:styleId="40">
    <w:name w:val="Заголовок 4 Знак"/>
    <w:link w:val="4"/>
    <w:rsid w:val="0091215D"/>
    <w:rPr>
      <w:b/>
      <w:sz w:val="24"/>
    </w:rPr>
  </w:style>
  <w:style w:type="character" w:customStyle="1" w:styleId="50">
    <w:name w:val="Заголовок 5 Знак"/>
    <w:link w:val="5"/>
    <w:rsid w:val="0091215D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91215D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91215D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91215D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91215D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91215D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91215D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91215D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91215D"/>
    <w:rPr>
      <w:u w:val="single"/>
    </w:rPr>
  </w:style>
  <w:style w:type="paragraph" w:customStyle="1" w:styleId="349">
    <w:name w:val="34_Список_Библиография"/>
    <w:basedOn w:val="34b"/>
    <w:rsid w:val="0091215D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357198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91215D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91215D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91215D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91215D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91215D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357198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91215D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357198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91215D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91215D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91215D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91215D"/>
    <w:rPr>
      <w:b w:val="0"/>
      <w:i/>
    </w:rPr>
  </w:style>
  <w:style w:type="character" w:customStyle="1" w:styleId="34fc">
    <w:name w:val="34_Знак_Название_файла"/>
    <w:qFormat/>
    <w:rsid w:val="0091215D"/>
    <w:rPr>
      <w:rFonts w:ascii="Calibri" w:hAnsi="Calibri"/>
    </w:rPr>
  </w:style>
  <w:style w:type="character" w:customStyle="1" w:styleId="34fd">
    <w:name w:val="34_Знак_Термин"/>
    <w:rsid w:val="0091215D"/>
    <w:rPr>
      <w:i/>
    </w:rPr>
  </w:style>
  <w:style w:type="character" w:customStyle="1" w:styleId="34fe">
    <w:name w:val="34_Знак_Полужирный"/>
    <w:rsid w:val="0091215D"/>
    <w:rPr>
      <w:b/>
    </w:rPr>
  </w:style>
  <w:style w:type="character" w:customStyle="1" w:styleId="34ff">
    <w:name w:val="34_Знак_Верхний_индекс"/>
    <w:rsid w:val="0091215D"/>
    <w:rPr>
      <w:vertAlign w:val="superscript"/>
    </w:rPr>
  </w:style>
  <w:style w:type="character" w:customStyle="1" w:styleId="3424">
    <w:name w:val="34_Список_Марк_2 Знак"/>
    <w:link w:val="3423"/>
    <w:rsid w:val="0025219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91215D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91215D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91215D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91215D"/>
    <w:pPr>
      <w:numPr>
        <w:numId w:val="31"/>
      </w:numPr>
    </w:pPr>
  </w:style>
  <w:style w:type="character" w:customStyle="1" w:styleId="3419">
    <w:name w:val="34_Список_Марк_1 Знак"/>
    <w:link w:val="3413"/>
    <w:rsid w:val="00357198"/>
    <w:rPr>
      <w:sz w:val="24"/>
      <w:lang w:eastAsia="x-none"/>
    </w:rPr>
  </w:style>
  <w:style w:type="paragraph" w:styleId="a4">
    <w:name w:val="footnote text"/>
    <w:basedOn w:val="34b"/>
    <w:link w:val="a5"/>
    <w:rsid w:val="0091215D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91215D"/>
    <w:pPr>
      <w:numPr>
        <w:numId w:val="30"/>
      </w:numPr>
    </w:pPr>
  </w:style>
  <w:style w:type="character" w:customStyle="1" w:styleId="341a">
    <w:name w:val="34_Список_Нум_1 Знак"/>
    <w:link w:val="341"/>
    <w:rsid w:val="00357198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91215D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357198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91215D"/>
    <w:pPr>
      <w:keepNext/>
    </w:pPr>
  </w:style>
  <w:style w:type="paragraph" w:customStyle="1" w:styleId="34f1">
    <w:name w:val="34_Рамка_Основной"/>
    <w:basedOn w:val="34b"/>
    <w:link w:val="34f0"/>
    <w:rsid w:val="0091215D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91215D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91215D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91215D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91215D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91215D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91215D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91215D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91215D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91215D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91215D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91215D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91215D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91215D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91215D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357198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91215D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91215D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91215D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91215D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91215D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91215D"/>
    <w:rPr>
      <w:sz w:val="18"/>
      <w:lang w:eastAsia="x-none"/>
    </w:rPr>
  </w:style>
  <w:style w:type="paragraph" w:customStyle="1" w:styleId="34fff1">
    <w:name w:val="34_Листинг"/>
    <w:basedOn w:val="34b"/>
    <w:rsid w:val="0091215D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91215D"/>
    <w:rPr>
      <w:b/>
    </w:rPr>
  </w:style>
  <w:style w:type="paragraph" w:customStyle="1" w:styleId="3440">
    <w:name w:val="34_Заголовок_4_Приложение"/>
    <w:basedOn w:val="4"/>
    <w:next w:val="34b"/>
    <w:rsid w:val="0091215D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91215D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91215D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91215D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91215D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91215D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91215D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91215D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91215D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91215D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91215D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91215D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91215D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91215D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91215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91215D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91215D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91215D"/>
  </w:style>
  <w:style w:type="paragraph" w:customStyle="1" w:styleId="34fffb">
    <w:name w:val="34_Пример_Заголовок"/>
    <w:basedOn w:val="34f8"/>
    <w:next w:val="34f8"/>
    <w:rsid w:val="0091215D"/>
    <w:pPr>
      <w:keepNext/>
      <w:spacing w:after="120"/>
    </w:pPr>
    <w:rPr>
      <w:b/>
      <w:lang w:eastAsia="ru-RU"/>
    </w:rPr>
  </w:style>
  <w:style w:type="character" w:styleId="a7">
    <w:name w:val="FollowedHyperlink"/>
    <w:rsid w:val="0091215D"/>
    <w:rPr>
      <w:color w:val="auto"/>
    </w:rPr>
  </w:style>
  <w:style w:type="character" w:customStyle="1" w:styleId="34fffc">
    <w:name w:val="34_Знак_Нижний_индекс"/>
    <w:rsid w:val="0091215D"/>
    <w:rPr>
      <w:vertAlign w:val="subscript"/>
    </w:rPr>
  </w:style>
  <w:style w:type="character" w:styleId="a8">
    <w:name w:val="footnote reference"/>
    <w:basedOn w:val="a1"/>
    <w:semiHidden/>
    <w:rsid w:val="0091215D"/>
    <w:rPr>
      <w:vertAlign w:val="superscript"/>
    </w:rPr>
  </w:style>
  <w:style w:type="paragraph" w:styleId="a9">
    <w:name w:val="header"/>
    <w:basedOn w:val="34b"/>
    <w:link w:val="aa"/>
    <w:rsid w:val="0091215D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91215D"/>
    <w:rPr>
      <w:lang w:eastAsia="x-none"/>
    </w:rPr>
  </w:style>
  <w:style w:type="paragraph" w:styleId="ab">
    <w:name w:val="footer"/>
    <w:basedOn w:val="34b"/>
    <w:link w:val="ac"/>
    <w:rsid w:val="0091215D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91215D"/>
    <w:rPr>
      <w:lang w:eastAsia="x-none"/>
    </w:rPr>
  </w:style>
  <w:style w:type="numbering" w:customStyle="1" w:styleId="a">
    <w:name w:val="Приложение"/>
    <w:uiPriority w:val="99"/>
    <w:rsid w:val="0091215D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91215D"/>
    <w:pPr>
      <w:keepNext/>
    </w:pPr>
  </w:style>
  <w:style w:type="character" w:customStyle="1" w:styleId="3434">
    <w:name w:val="34_Список_Марк_3 Знак"/>
    <w:basedOn w:val="34d"/>
    <w:link w:val="3432"/>
    <w:rsid w:val="0025219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91215D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91215D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357198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357198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357198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91215D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91215D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91215D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357198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91215D"/>
    <w:pPr>
      <w:keepNext/>
    </w:pPr>
  </w:style>
  <w:style w:type="character" w:customStyle="1" w:styleId="34ffff0">
    <w:name w:val="34_Процедура_Подшаг Знак"/>
    <w:basedOn w:val="34d"/>
    <w:link w:val="344"/>
    <w:rsid w:val="00357198"/>
    <w:rPr>
      <w:sz w:val="24"/>
      <w:lang w:eastAsia="x-none"/>
    </w:rPr>
  </w:style>
  <w:style w:type="character" w:customStyle="1" w:styleId="34ffff2">
    <w:name w:val="34_Знак_Клавиши"/>
    <w:rsid w:val="0091215D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91215D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91215D"/>
  </w:style>
  <w:style w:type="paragraph" w:styleId="ad">
    <w:name w:val="caption"/>
    <w:basedOn w:val="34b"/>
    <w:next w:val="34b"/>
    <w:rsid w:val="000254F8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91215D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91215D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91215D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357198"/>
    <w:rPr>
      <w:sz w:val="24"/>
      <w:lang w:eastAsia="x-none"/>
    </w:rPr>
  </w:style>
  <w:style w:type="character" w:customStyle="1" w:styleId="ae">
    <w:name w:val="Основной текст Знак"/>
    <w:semiHidden/>
    <w:rsid w:val="0091215D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91215D"/>
    <w:rPr>
      <w:rFonts w:ascii="Arial" w:hAnsi="Arial"/>
    </w:rPr>
  </w:style>
  <w:style w:type="character" w:customStyle="1" w:styleId="af0">
    <w:name w:val="Тема примечания Знак"/>
    <w:semiHidden/>
    <w:rsid w:val="0091215D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91215D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91215D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91215D"/>
  </w:style>
  <w:style w:type="character" w:styleId="af3">
    <w:name w:val="annotation reference"/>
    <w:semiHidden/>
    <w:rsid w:val="0091215D"/>
    <w:rPr>
      <w:sz w:val="16"/>
      <w:szCs w:val="16"/>
    </w:rPr>
  </w:style>
  <w:style w:type="character" w:styleId="af4">
    <w:name w:val="page number"/>
    <w:rsid w:val="0091215D"/>
  </w:style>
  <w:style w:type="paragraph" w:styleId="af5">
    <w:name w:val="Body Text"/>
    <w:basedOn w:val="a0"/>
    <w:link w:val="13"/>
    <w:semiHidden/>
    <w:unhideWhenUsed/>
    <w:rsid w:val="0091215D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91215D"/>
    <w:rPr>
      <w:sz w:val="24"/>
    </w:rPr>
  </w:style>
  <w:style w:type="paragraph" w:styleId="af6">
    <w:name w:val="annotation subject"/>
    <w:basedOn w:val="af2"/>
    <w:next w:val="af2"/>
    <w:link w:val="14"/>
    <w:semiHidden/>
    <w:rsid w:val="0091215D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91215D"/>
    <w:rPr>
      <w:b/>
      <w:bCs/>
    </w:rPr>
  </w:style>
  <w:style w:type="paragraph" w:styleId="af7">
    <w:name w:val="Balloon Text"/>
    <w:basedOn w:val="a0"/>
    <w:link w:val="15"/>
    <w:semiHidden/>
    <w:rsid w:val="0091215D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91215D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91215D"/>
  </w:style>
  <w:style w:type="paragraph" w:customStyle="1" w:styleId="34ffff9">
    <w:name w:val="34_ТЛ_Подпись"/>
    <w:basedOn w:val="34f6"/>
    <w:rsid w:val="0091215D"/>
  </w:style>
  <w:style w:type="paragraph" w:customStyle="1" w:styleId="34ffffa">
    <w:name w:val="34_ТЛ_Подпись_скрытый"/>
    <w:basedOn w:val="34ffff9"/>
    <w:rsid w:val="0091215D"/>
    <w:rPr>
      <w:vanish/>
    </w:rPr>
  </w:style>
  <w:style w:type="paragraph" w:customStyle="1" w:styleId="34ffffb">
    <w:name w:val="34_Комментарий_Философта"/>
    <w:basedOn w:val="34b"/>
    <w:rsid w:val="0091215D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91215D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91215D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91215D"/>
    <w:rPr>
      <w:b/>
    </w:rPr>
  </w:style>
  <w:style w:type="paragraph" w:customStyle="1" w:styleId="34ffffe">
    <w:name w:val="34_Таблица_Сноска_Линия"/>
    <w:basedOn w:val="34fff7"/>
    <w:next w:val="34fff7"/>
    <w:rsid w:val="0091215D"/>
    <w:pPr>
      <w:keepNext/>
    </w:pPr>
  </w:style>
  <w:style w:type="paragraph" w:customStyle="1" w:styleId="34fffff">
    <w:name w:val="34_Таблица_Примечание"/>
    <w:basedOn w:val="34fff7"/>
    <w:rsid w:val="0091215D"/>
  </w:style>
  <w:style w:type="character" w:customStyle="1" w:styleId="34fffff0">
    <w:name w:val="34_Знак_Значение"/>
    <w:qFormat/>
    <w:rsid w:val="0091215D"/>
    <w:rPr>
      <w:rFonts w:ascii="Calibri" w:hAnsi="Calibri"/>
    </w:rPr>
  </w:style>
  <w:style w:type="character" w:styleId="af8">
    <w:name w:val="Hyperlink"/>
    <w:rsid w:val="0091215D"/>
    <w:rPr>
      <w:color w:val="0000FF"/>
      <w:u w:val="single"/>
    </w:rPr>
  </w:style>
  <w:style w:type="paragraph" w:customStyle="1" w:styleId="34fffff1">
    <w:name w:val="34_Рисунок_Подпись"/>
    <w:basedOn w:val="34b"/>
    <w:rsid w:val="0091215D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91215D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91215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91215D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91215D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91215D"/>
    <w:pPr>
      <w:spacing w:before="1860"/>
    </w:pPr>
  </w:style>
  <w:style w:type="table" w:styleId="af9">
    <w:name w:val="Table Grid"/>
    <w:basedOn w:val="a2"/>
    <w:rsid w:val="009121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427">
    <w:name w:val="34_Список_Абзац_2 Знак"/>
    <w:basedOn w:val="341f0"/>
    <w:link w:val="3428"/>
    <w:rsid w:val="0091215D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8574AC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91215D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91215D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91215D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91215D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91215D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91215D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91215D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91215D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91215D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91215D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91215D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91215D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348">
    <w:name w:val="34_Список_Нумерованный"/>
    <w:basedOn w:val="a3"/>
    <w:uiPriority w:val="99"/>
    <w:rsid w:val="000254F8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91215D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91215D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91215D"/>
    <w:pPr>
      <w:jc w:val="center"/>
    </w:pPr>
  </w:style>
  <w:style w:type="paragraph" w:customStyle="1" w:styleId="3411">
    <w:name w:val="34_Таблица_Список_Марк_1_без_отступа"/>
    <w:basedOn w:val="34ff6"/>
    <w:rsid w:val="0091215D"/>
    <w:pPr>
      <w:numPr>
        <w:numId w:val="41"/>
      </w:numPr>
    </w:pPr>
  </w:style>
  <w:style w:type="paragraph" w:customStyle="1" w:styleId="34fffff9">
    <w:name w:val="34_Формула"/>
    <w:basedOn w:val="a0"/>
    <w:rsid w:val="0091215D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91215D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91215D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C6E784-95CA-41D3-A410-64AB6B30E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8390</TotalTime>
  <Pages>21</Pages>
  <Words>6139</Words>
  <Characters>34994</Characters>
  <Application>Microsoft Office Word</Application>
  <DocSecurity>0</DocSecurity>
  <Lines>291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Спецификация оборудования</vt:lpstr>
    </vt:vector>
  </TitlesOfParts>
  <Company>ООО НПП «ЭСН»</Company>
  <LinksUpToDate>false</LinksUpToDate>
  <CharactersWithSpaces>41051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оборудования</dc:title>
  <dc:creator>Oksana</dc:creator>
  <cp:lastModifiedBy>Илья Чураков</cp:lastModifiedBy>
  <cp:revision>13</cp:revision>
  <cp:lastPrinted>2014-09-08T01:50:00Z</cp:lastPrinted>
  <dcterms:created xsi:type="dcterms:W3CDTF">2025-09-01T04:24:00Z</dcterms:created>
  <dcterms:modified xsi:type="dcterms:W3CDTF">2025-12-02T05:10:00Z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ТП.В4</vt:lpwstr>
  </property>
  <property fmtid="{D5CDD505-2E9C-101B-9397-08002B2CF9AE}" pid="8" name="год_издания">
    <vt:lpwstr>2025</vt:lpwstr>
  </property>
</Properties>
</file>