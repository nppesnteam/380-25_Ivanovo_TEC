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D6BE6" w14:textId="3C5AA9AA" w:rsidR="003E6561" w:rsidRDefault="009D230F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8766DD">
        <w:t>ООО НПП «ЭСН»</w:t>
      </w:r>
      <w:r>
        <w:fldChar w:fldCharType="end"/>
      </w:r>
    </w:p>
    <w:p w14:paraId="41B15389" w14:textId="77777777" w:rsidR="003E6561" w:rsidRPr="00C816E8" w:rsidRDefault="003E6561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3E6561" w:rsidRPr="00C816E8" w14:paraId="7AEE81A0" w14:textId="77777777" w:rsidTr="00345A40">
        <w:trPr>
          <w:trHeight w:val="360"/>
        </w:trPr>
        <w:tc>
          <w:tcPr>
            <w:tcW w:w="5554" w:type="dxa"/>
            <w:vMerge w:val="restart"/>
          </w:tcPr>
          <w:p w14:paraId="368004AC" w14:textId="4ACEA47C" w:rsidR="003E6561" w:rsidRPr="00C816E8" w:rsidRDefault="003E6561" w:rsidP="00345A40">
            <w:pPr>
              <w:pStyle w:val="34ffff9"/>
            </w:pPr>
          </w:p>
        </w:tc>
        <w:tc>
          <w:tcPr>
            <w:tcW w:w="4563" w:type="dxa"/>
          </w:tcPr>
          <w:p w14:paraId="68400436" w14:textId="04018EC4" w:rsidR="003E6561" w:rsidRPr="00C816E8" w:rsidRDefault="003E6561" w:rsidP="00345A40">
            <w:pPr>
              <w:pStyle w:val="34ffff8"/>
            </w:pPr>
          </w:p>
        </w:tc>
      </w:tr>
      <w:tr w:rsidR="003E6561" w:rsidRPr="00C816E8" w14:paraId="6FA32ADD" w14:textId="77777777" w:rsidTr="00345A40">
        <w:trPr>
          <w:trHeight w:val="630"/>
        </w:trPr>
        <w:tc>
          <w:tcPr>
            <w:tcW w:w="5554" w:type="dxa"/>
            <w:vMerge/>
          </w:tcPr>
          <w:p w14:paraId="2AEFDA8D" w14:textId="77777777" w:rsidR="003E6561" w:rsidRPr="00C816E8" w:rsidRDefault="003E6561" w:rsidP="00345A40"/>
        </w:tc>
        <w:tc>
          <w:tcPr>
            <w:tcW w:w="4563" w:type="dxa"/>
          </w:tcPr>
          <w:p w14:paraId="4EA01DC7" w14:textId="7488FF9E" w:rsidR="003E6561" w:rsidRPr="00C816E8" w:rsidRDefault="003E6561" w:rsidP="00345A40">
            <w:pPr>
              <w:pStyle w:val="34ffff9"/>
            </w:pPr>
          </w:p>
        </w:tc>
      </w:tr>
      <w:tr w:rsidR="003E6561" w:rsidRPr="00C816E8" w14:paraId="366685CB" w14:textId="77777777" w:rsidTr="00345A40">
        <w:trPr>
          <w:trHeight w:val="353"/>
        </w:trPr>
        <w:tc>
          <w:tcPr>
            <w:tcW w:w="5554" w:type="dxa"/>
            <w:vMerge/>
          </w:tcPr>
          <w:p w14:paraId="61B05CBD" w14:textId="77777777" w:rsidR="003E6561" w:rsidRPr="00C816E8" w:rsidRDefault="003E6561" w:rsidP="00345A40"/>
        </w:tc>
        <w:tc>
          <w:tcPr>
            <w:tcW w:w="4563" w:type="dxa"/>
          </w:tcPr>
          <w:p w14:paraId="2511C95C" w14:textId="46C357CB" w:rsidR="003E6561" w:rsidRPr="00C816E8" w:rsidRDefault="003E6561" w:rsidP="00B617AD">
            <w:pPr>
              <w:pStyle w:val="34ffff9"/>
            </w:pPr>
          </w:p>
        </w:tc>
      </w:tr>
    </w:tbl>
    <w:p w14:paraId="16279F81" w14:textId="77777777" w:rsidR="003E6561" w:rsidRPr="00C816E8" w:rsidRDefault="003E6561" w:rsidP="00801734">
      <w:pPr>
        <w:pStyle w:val="34f5"/>
      </w:pPr>
    </w:p>
    <w:p w14:paraId="091EDAC7" w14:textId="77777777" w:rsidR="003E6561" w:rsidRDefault="003E6561" w:rsidP="00801734">
      <w:pPr>
        <w:pStyle w:val="34f5"/>
      </w:pPr>
    </w:p>
    <w:p w14:paraId="7FBBBFA2" w14:textId="77777777" w:rsidR="003E6561" w:rsidRDefault="003E6561" w:rsidP="00801734">
      <w:pPr>
        <w:pStyle w:val="34f5"/>
      </w:pPr>
    </w:p>
    <w:p w14:paraId="60B3A4A8" w14:textId="77777777" w:rsidR="003E6561" w:rsidRPr="00C816E8" w:rsidRDefault="003E6561" w:rsidP="00801734">
      <w:pPr>
        <w:pStyle w:val="34f5"/>
      </w:pPr>
    </w:p>
    <w:p w14:paraId="66C0B624" w14:textId="77777777" w:rsidR="003E6561" w:rsidRPr="00C816E8" w:rsidRDefault="003E6561" w:rsidP="00801734">
      <w:pPr>
        <w:pStyle w:val="34f5"/>
      </w:pPr>
    </w:p>
    <w:p w14:paraId="0A187F9D" w14:textId="0F364FB3" w:rsidR="003E6561" w:rsidRPr="00C816E8" w:rsidRDefault="009D230F" w:rsidP="00801734">
      <w:pPr>
        <w:pStyle w:val="34ffb"/>
      </w:pPr>
      <w:fldSimple w:instr=" DOCPROPERTY  полное_название_системы  \* MERGEFORMAT ">
        <w:r w:rsidR="008766DD">
          <w:t>Строительство водогрейной котельной 400 Гкал/час на территории Ивановской ТЭЦ-2</w:t>
        </w:r>
      </w:fldSimple>
    </w:p>
    <w:p w14:paraId="68E4592A" w14:textId="53060823" w:rsidR="003E6561" w:rsidRPr="00C816E8" w:rsidRDefault="003E6561" w:rsidP="00801734">
      <w:pPr>
        <w:pStyle w:val="34ffc"/>
      </w:pPr>
      <w:r w:rsidRPr="00C816E8">
        <w:t>(</w:t>
      </w:r>
      <w:fldSimple w:instr=" DOCPROPERTY  краткое_название_системы  \* MERGEFORMAT ">
        <w:r w:rsidR="008766DD">
          <w:t>878.2023</w:t>
        </w:r>
      </w:fldSimple>
      <w:r w:rsidRPr="00C816E8">
        <w:t>)</w:t>
      </w:r>
    </w:p>
    <w:p w14:paraId="1B3D83C4" w14:textId="3B312189" w:rsidR="003E6561" w:rsidRPr="00C816E8" w:rsidRDefault="009D230F" w:rsidP="00801734">
      <w:pPr>
        <w:pStyle w:val="34ffd"/>
      </w:pPr>
      <w:fldSimple w:instr=" DOCPROPERTY  Title  \* MERGEFORMAT ">
        <w:r w:rsidR="008766DD">
          <w:t>Чертежи общего вида</w:t>
        </w:r>
      </w:fldSimple>
    </w:p>
    <w:p w14:paraId="21F4B213" w14:textId="47D12165" w:rsidR="003E6561" w:rsidRDefault="003E6561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8766DD">
        <w:t>878.2023-АСУ ТП.ВО</w:t>
      </w:r>
      <w:r w:rsidRPr="00C816E8">
        <w:fldChar w:fldCharType="end"/>
      </w:r>
    </w:p>
    <w:p w14:paraId="43603B66" w14:textId="77777777" w:rsidR="003E6561" w:rsidRDefault="003E6561" w:rsidP="00801734">
      <w:pPr>
        <w:pStyle w:val="34f5"/>
      </w:pPr>
    </w:p>
    <w:p w14:paraId="5DD3903E" w14:textId="77777777" w:rsidR="003E6561" w:rsidRPr="00073FC7" w:rsidRDefault="003E6561" w:rsidP="00801734">
      <w:pPr>
        <w:pStyle w:val="34f5"/>
      </w:pPr>
    </w:p>
    <w:p w14:paraId="185192B6" w14:textId="10CEB512" w:rsidR="003F69A0" w:rsidRPr="00073FC7" w:rsidRDefault="00D26B20" w:rsidP="00801734">
      <w:pPr>
        <w:pStyle w:val="34f5"/>
      </w:pPr>
      <w:r>
        <w:t>Том 42</w:t>
      </w:r>
    </w:p>
    <w:p w14:paraId="0C761115" w14:textId="77777777" w:rsidR="003E6561" w:rsidRDefault="003E6561" w:rsidP="00801734">
      <w:pPr>
        <w:pStyle w:val="34f5"/>
      </w:pPr>
    </w:p>
    <w:p w14:paraId="287A189D" w14:textId="77777777" w:rsidR="003E6561" w:rsidRDefault="003E6561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3E6561" w:rsidRPr="00C816E8" w14:paraId="0277F3E3" w14:textId="77777777" w:rsidTr="00345A40">
        <w:trPr>
          <w:trHeight w:val="404"/>
        </w:trPr>
        <w:tc>
          <w:tcPr>
            <w:tcW w:w="4564" w:type="dxa"/>
            <w:vAlign w:val="center"/>
          </w:tcPr>
          <w:p w14:paraId="6F0F0B89" w14:textId="65051F38" w:rsidR="003E6561" w:rsidRPr="00C816E8" w:rsidRDefault="003E6561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14:paraId="2F3A7211" w14:textId="77777777" w:rsidR="003E6561" w:rsidRPr="00C816E8" w:rsidRDefault="003E6561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14:paraId="7036D435" w14:textId="77777777" w:rsidR="003E6561" w:rsidRPr="00C816E8" w:rsidRDefault="003E6561" w:rsidP="00345A40">
            <w:pPr>
              <w:pStyle w:val="34ffff9"/>
            </w:pPr>
          </w:p>
        </w:tc>
      </w:tr>
      <w:tr w:rsidR="003E6561" w:rsidRPr="00C816E8" w14:paraId="47FF342C" w14:textId="77777777" w:rsidTr="00345A40">
        <w:trPr>
          <w:trHeight w:val="868"/>
        </w:trPr>
        <w:tc>
          <w:tcPr>
            <w:tcW w:w="4564" w:type="dxa"/>
          </w:tcPr>
          <w:p w14:paraId="4ED3FE0A" w14:textId="580F1E62" w:rsidR="003E6561" w:rsidRPr="00C816E8" w:rsidRDefault="003E6561" w:rsidP="00345A40">
            <w:pPr>
              <w:pStyle w:val="34ffff9"/>
            </w:pPr>
          </w:p>
        </w:tc>
        <w:tc>
          <w:tcPr>
            <w:tcW w:w="990" w:type="dxa"/>
          </w:tcPr>
          <w:p w14:paraId="35C5B6C7" w14:textId="77777777" w:rsidR="003E6561" w:rsidRPr="00C816E8" w:rsidRDefault="003E6561" w:rsidP="00345A40">
            <w:pPr>
              <w:pStyle w:val="34ffff9"/>
            </w:pPr>
          </w:p>
        </w:tc>
        <w:tc>
          <w:tcPr>
            <w:tcW w:w="4563" w:type="dxa"/>
          </w:tcPr>
          <w:p w14:paraId="7D01C568" w14:textId="108BA394" w:rsidR="003E6561" w:rsidRPr="00C816E8" w:rsidRDefault="003E6561" w:rsidP="00345A40">
            <w:pPr>
              <w:pStyle w:val="34ffff9"/>
            </w:pPr>
          </w:p>
        </w:tc>
      </w:tr>
      <w:tr w:rsidR="003E6561" w:rsidRPr="00C816E8" w14:paraId="7B00F4F1" w14:textId="77777777" w:rsidTr="00345A40">
        <w:trPr>
          <w:trHeight w:val="404"/>
        </w:trPr>
        <w:tc>
          <w:tcPr>
            <w:tcW w:w="4564" w:type="dxa"/>
          </w:tcPr>
          <w:p w14:paraId="0F61E15D" w14:textId="3D644697" w:rsidR="003E6561" w:rsidRPr="00C816E8" w:rsidRDefault="003E6561" w:rsidP="00345A40">
            <w:pPr>
              <w:pStyle w:val="34ffff9"/>
            </w:pPr>
          </w:p>
        </w:tc>
        <w:tc>
          <w:tcPr>
            <w:tcW w:w="990" w:type="dxa"/>
          </w:tcPr>
          <w:p w14:paraId="390F6C1A" w14:textId="77777777" w:rsidR="003E6561" w:rsidRPr="00C816E8" w:rsidRDefault="003E6561" w:rsidP="00345A40">
            <w:pPr>
              <w:pStyle w:val="34ffff9"/>
            </w:pPr>
          </w:p>
        </w:tc>
        <w:tc>
          <w:tcPr>
            <w:tcW w:w="4563" w:type="dxa"/>
          </w:tcPr>
          <w:p w14:paraId="2D6AF335" w14:textId="570D8997" w:rsidR="003E6561" w:rsidRPr="00C816E8" w:rsidRDefault="003E6561" w:rsidP="00B617AD">
            <w:pPr>
              <w:pStyle w:val="34ffff9"/>
            </w:pPr>
          </w:p>
        </w:tc>
      </w:tr>
      <w:tr w:rsidR="003E6561" w:rsidRPr="00C816E8" w14:paraId="655DC383" w14:textId="77777777" w:rsidTr="00345A40">
        <w:trPr>
          <w:trHeight w:val="404"/>
        </w:trPr>
        <w:tc>
          <w:tcPr>
            <w:tcW w:w="4564" w:type="dxa"/>
            <w:vAlign w:val="center"/>
          </w:tcPr>
          <w:p w14:paraId="6EC1C6B2" w14:textId="77777777" w:rsidR="003E6561" w:rsidRPr="00C816E8" w:rsidRDefault="003E6561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14:paraId="1AF09254" w14:textId="77777777" w:rsidR="003E6561" w:rsidRPr="00C816E8" w:rsidRDefault="003E6561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14:paraId="1A2A5724" w14:textId="77777777" w:rsidR="003E6561" w:rsidRPr="00C816E8" w:rsidRDefault="003E6561" w:rsidP="00345A40">
            <w:pPr>
              <w:pStyle w:val="34ffff8"/>
            </w:pPr>
          </w:p>
        </w:tc>
      </w:tr>
      <w:tr w:rsidR="003E6561" w:rsidRPr="00C816E8" w14:paraId="21A5393A" w14:textId="77777777" w:rsidTr="00345A40">
        <w:trPr>
          <w:trHeight w:val="864"/>
        </w:trPr>
        <w:tc>
          <w:tcPr>
            <w:tcW w:w="4564" w:type="dxa"/>
          </w:tcPr>
          <w:p w14:paraId="592264B6" w14:textId="2DAD0793" w:rsidR="003E6561" w:rsidRPr="00C816E8" w:rsidRDefault="003E6561" w:rsidP="00345A40">
            <w:pPr>
              <w:pStyle w:val="34ffff9"/>
            </w:pPr>
          </w:p>
        </w:tc>
        <w:tc>
          <w:tcPr>
            <w:tcW w:w="990" w:type="dxa"/>
          </w:tcPr>
          <w:p w14:paraId="177E7814" w14:textId="77777777" w:rsidR="003E6561" w:rsidRPr="00C816E8" w:rsidRDefault="003E6561" w:rsidP="00345A40">
            <w:pPr>
              <w:pStyle w:val="34ffff9"/>
            </w:pPr>
          </w:p>
        </w:tc>
        <w:tc>
          <w:tcPr>
            <w:tcW w:w="4563" w:type="dxa"/>
          </w:tcPr>
          <w:p w14:paraId="69D16890" w14:textId="4AF4D570" w:rsidR="003E6561" w:rsidRPr="00C816E8" w:rsidRDefault="003E6561" w:rsidP="00345A40">
            <w:pPr>
              <w:pStyle w:val="34ffff9"/>
            </w:pPr>
          </w:p>
        </w:tc>
      </w:tr>
      <w:tr w:rsidR="003E6561" w:rsidRPr="00C816E8" w14:paraId="1D8AC864" w14:textId="77777777" w:rsidTr="00345A40">
        <w:trPr>
          <w:trHeight w:val="643"/>
        </w:trPr>
        <w:tc>
          <w:tcPr>
            <w:tcW w:w="4564" w:type="dxa"/>
          </w:tcPr>
          <w:p w14:paraId="0CE6D204" w14:textId="75DA52F6" w:rsidR="003E6561" w:rsidRPr="00C816E8" w:rsidRDefault="003E6561" w:rsidP="00B617AD">
            <w:pPr>
              <w:pStyle w:val="34ffff9"/>
            </w:pPr>
          </w:p>
        </w:tc>
        <w:tc>
          <w:tcPr>
            <w:tcW w:w="990" w:type="dxa"/>
          </w:tcPr>
          <w:p w14:paraId="0E139AAE" w14:textId="77777777" w:rsidR="003E6561" w:rsidRPr="00C816E8" w:rsidRDefault="003E6561" w:rsidP="00345A40">
            <w:pPr>
              <w:pStyle w:val="34ffff9"/>
            </w:pPr>
          </w:p>
        </w:tc>
        <w:tc>
          <w:tcPr>
            <w:tcW w:w="4563" w:type="dxa"/>
          </w:tcPr>
          <w:p w14:paraId="24F67247" w14:textId="62085CBB" w:rsidR="003E6561" w:rsidRPr="00C816E8" w:rsidRDefault="003E6561" w:rsidP="00B617AD">
            <w:pPr>
              <w:pStyle w:val="34ffff9"/>
            </w:pPr>
          </w:p>
        </w:tc>
      </w:tr>
    </w:tbl>
    <w:p w14:paraId="70365973" w14:textId="77777777" w:rsidR="003E6561" w:rsidRPr="00801734" w:rsidRDefault="003E6561" w:rsidP="00801734">
      <w:pPr>
        <w:pStyle w:val="34f5"/>
        <w:rPr>
          <w:lang w:val="en-US"/>
        </w:rPr>
      </w:pPr>
    </w:p>
    <w:p w14:paraId="701288A9" w14:textId="77777777" w:rsidR="00E3465E" w:rsidRPr="00E3465E" w:rsidRDefault="00E3465E" w:rsidP="00264594">
      <w:pPr>
        <w:pStyle w:val="34f5"/>
      </w:pPr>
    </w:p>
    <w:p w14:paraId="1211AD37" w14:textId="77777777" w:rsidR="0069117E" w:rsidRDefault="0069117E" w:rsidP="003F38DF">
      <w:pPr>
        <w:pStyle w:val="34b"/>
        <w:sectPr w:rsidR="0069117E" w:rsidSect="00BA437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14:paraId="4B2EC729" w14:textId="77777777" w:rsidR="00C53AC2" w:rsidRDefault="00E85E29" w:rsidP="00E85E29">
      <w:pPr>
        <w:pStyle w:val="3418"/>
      </w:pPr>
      <w:r>
        <w:lastRenderedPageBreak/>
        <w:t>Содержание</w:t>
      </w:r>
    </w:p>
    <w:p w14:paraId="570FABEE" w14:textId="7D599E3E" w:rsidR="000652D5" w:rsidRDefault="00380491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07730878" w:history="1">
        <w:r w:rsidR="000652D5" w:rsidRPr="00864DE4">
          <w:rPr>
            <w:rStyle w:val="af8"/>
          </w:rPr>
          <w:t>1 Чертёж АСУ ТП ВК F0CJU01</w:t>
        </w:r>
        <w:r w:rsidR="000652D5">
          <w:rPr>
            <w:webHidden/>
          </w:rPr>
          <w:tab/>
        </w:r>
        <w:r w:rsidR="000652D5">
          <w:rPr>
            <w:webHidden/>
          </w:rPr>
          <w:fldChar w:fldCharType="begin"/>
        </w:r>
        <w:r w:rsidR="000652D5">
          <w:rPr>
            <w:webHidden/>
          </w:rPr>
          <w:instrText xml:space="preserve"> PAGEREF _Toc207730878 \h </w:instrText>
        </w:r>
        <w:r w:rsidR="000652D5">
          <w:rPr>
            <w:webHidden/>
          </w:rPr>
        </w:r>
        <w:r w:rsidR="000652D5">
          <w:rPr>
            <w:webHidden/>
          </w:rPr>
          <w:fldChar w:fldCharType="separate"/>
        </w:r>
        <w:r w:rsidR="000652D5">
          <w:rPr>
            <w:webHidden/>
          </w:rPr>
          <w:t>3</w:t>
        </w:r>
        <w:r w:rsidR="000652D5">
          <w:rPr>
            <w:webHidden/>
          </w:rPr>
          <w:fldChar w:fldCharType="end"/>
        </w:r>
      </w:hyperlink>
    </w:p>
    <w:p w14:paraId="0F439F1B" w14:textId="3923CE1B" w:rsidR="000652D5" w:rsidRDefault="000652D5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730879" w:history="1">
        <w:r w:rsidRPr="00864DE4">
          <w:rPr>
            <w:rStyle w:val="af8"/>
          </w:rPr>
          <w:t>2 Чертёж АСУ Здания теплообменников N1CJU01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_Toc207730879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03B99E3" w14:textId="6D4F0572" w:rsidR="000652D5" w:rsidRDefault="000652D5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730880" w:history="1">
        <w:r w:rsidRPr="00864DE4">
          <w:rPr>
            <w:rStyle w:val="af8"/>
          </w:rPr>
          <w:t>3 Чертёж АСУ ТП НАБ N2CJU01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_Toc207730880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98B7373" w14:textId="4CCA3CBD" w:rsidR="000652D5" w:rsidRDefault="000652D5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730881" w:history="1">
        <w:r w:rsidRPr="00864DE4">
          <w:rPr>
            <w:rStyle w:val="af8"/>
          </w:rPr>
          <w:t>4 Чертёж АСУ ГРП-1 E1CJU01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_Toc207730881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75D908BF" w14:textId="70FA4BF5" w:rsidR="000652D5" w:rsidRDefault="000652D5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730882" w:history="1">
        <w:r w:rsidRPr="00864DE4">
          <w:rPr>
            <w:rStyle w:val="af8"/>
          </w:rPr>
          <w:t>5 Чертёж АСУ ГРП-2 E2CJU01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_Toc207730882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22317EE6" w14:textId="4CE22714" w:rsidR="000652D5" w:rsidRDefault="000652D5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730883" w:history="1">
        <w:r w:rsidRPr="00864DE4">
          <w:rPr>
            <w:rStyle w:val="af8"/>
          </w:rPr>
          <w:t>6 Чертёж АСУ ЭТО E3CJU01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_Toc207730883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5FDE0C9A" w14:textId="358A06D2" w:rsidR="000652D5" w:rsidRDefault="000652D5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730884" w:history="1">
        <w:r w:rsidRPr="00864DE4">
          <w:rPr>
            <w:rStyle w:val="af8"/>
          </w:rPr>
          <w:t>7 Чертёж серверного шкафа Z0CJU01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_Toc207730884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649661FC" w14:textId="767DB6AB" w:rsidR="000652D5" w:rsidRDefault="000652D5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730885" w:history="1">
        <w:r w:rsidRPr="00864DE4">
          <w:rPr>
            <w:rStyle w:val="af8"/>
          </w:rPr>
          <w:t>8 Чертёж серверного шкафа Z0CJU02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_Toc207730885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4B1BD6E0" w14:textId="7839EBEA" w:rsidR="00BA4372" w:rsidRDefault="00380491" w:rsidP="00E10079">
      <w:pPr>
        <w:pStyle w:val="34b"/>
      </w:pPr>
      <w:r>
        <w:fldChar w:fldCharType="end"/>
      </w:r>
    </w:p>
    <w:p w14:paraId="060F2B64" w14:textId="77777777" w:rsidR="0082002C" w:rsidRDefault="0082002C" w:rsidP="00EC68A8">
      <w:pPr>
        <w:pStyle w:val="34fffa"/>
      </w:pPr>
    </w:p>
    <w:p w14:paraId="0F0050E8" w14:textId="77777777" w:rsidR="0082002C" w:rsidRDefault="0082002C" w:rsidP="00EC68A8">
      <w:pPr>
        <w:pStyle w:val="34fffa"/>
        <w:sectPr w:rsidR="0082002C" w:rsidSect="00AA3EF8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14:paraId="1A2C82E4" w14:textId="427EC6D8" w:rsidR="009D230F" w:rsidRDefault="009D230F" w:rsidP="00F44E56">
      <w:pPr>
        <w:pStyle w:val="1"/>
        <w:rPr>
          <w:lang w:val="ru-RU"/>
        </w:rPr>
      </w:pPr>
      <w:bookmarkStart w:id="0" w:name="_Toc207730878"/>
      <w:r>
        <w:rPr>
          <w:lang w:val="ru-RU"/>
        </w:rPr>
        <w:lastRenderedPageBreak/>
        <w:t>Чертёж</w:t>
      </w:r>
      <w:r w:rsidRPr="009D230F">
        <w:rPr>
          <w:lang w:val="ru-RU"/>
        </w:rPr>
        <w:t xml:space="preserve"> АСУ ТП ВК F0CJU01</w:t>
      </w:r>
      <w:bookmarkEnd w:id="0"/>
    </w:p>
    <w:p w14:paraId="665FEBEC" w14:textId="4CC38709" w:rsidR="009D230F" w:rsidRDefault="009D230F">
      <w:pPr>
        <w:rPr>
          <w:b/>
          <w:sz w:val="36"/>
          <w:szCs w:val="28"/>
          <w:lang w:eastAsia="x-none"/>
        </w:rPr>
      </w:pPr>
    </w:p>
    <w:p w14:paraId="2CAD5F69" w14:textId="5908C3A6" w:rsidR="009D230F" w:rsidRDefault="009D230F">
      <w:r>
        <w:br w:type="page"/>
      </w:r>
    </w:p>
    <w:p w14:paraId="231B5994" w14:textId="359C9CF1" w:rsidR="009D230F" w:rsidRDefault="009D230F" w:rsidP="00F44E56">
      <w:pPr>
        <w:pStyle w:val="1"/>
        <w:rPr>
          <w:lang w:val="ru-RU"/>
        </w:rPr>
      </w:pPr>
      <w:bookmarkStart w:id="1" w:name="_Toc207730879"/>
      <w:r>
        <w:rPr>
          <w:lang w:val="ru-RU"/>
        </w:rPr>
        <w:lastRenderedPageBreak/>
        <w:t>Чертёж</w:t>
      </w:r>
      <w:r w:rsidRPr="009D230F">
        <w:rPr>
          <w:lang w:val="ru-RU"/>
        </w:rPr>
        <w:t xml:space="preserve"> АСУ Здания теплообменников N1CJU01</w:t>
      </w:r>
      <w:bookmarkEnd w:id="1"/>
    </w:p>
    <w:p w14:paraId="28DA80A7" w14:textId="77777777" w:rsidR="009D230F" w:rsidRDefault="009D230F">
      <w:r>
        <w:br w:type="page"/>
      </w:r>
    </w:p>
    <w:p w14:paraId="543D91A2" w14:textId="78BDEA82" w:rsidR="009D230F" w:rsidRDefault="009D230F">
      <w:pPr>
        <w:rPr>
          <w:b/>
          <w:sz w:val="36"/>
          <w:szCs w:val="28"/>
          <w:lang w:eastAsia="x-none"/>
        </w:rPr>
      </w:pPr>
      <w:r>
        <w:lastRenderedPageBreak/>
        <w:br w:type="page"/>
      </w:r>
    </w:p>
    <w:p w14:paraId="59E4B264" w14:textId="19F28857" w:rsidR="009D230F" w:rsidRDefault="009D230F" w:rsidP="00F44E56">
      <w:pPr>
        <w:pStyle w:val="1"/>
        <w:rPr>
          <w:lang w:val="ru-RU"/>
        </w:rPr>
      </w:pPr>
      <w:bookmarkStart w:id="2" w:name="_Toc207730880"/>
      <w:r>
        <w:rPr>
          <w:lang w:val="ru-RU"/>
        </w:rPr>
        <w:lastRenderedPageBreak/>
        <w:t>Чертёж</w:t>
      </w:r>
      <w:r w:rsidRPr="009D230F">
        <w:rPr>
          <w:lang w:val="ru-RU"/>
        </w:rPr>
        <w:t xml:space="preserve"> АСУ ТП НАБ N2CJU01</w:t>
      </w:r>
      <w:bookmarkEnd w:id="2"/>
    </w:p>
    <w:p w14:paraId="66E03975" w14:textId="4309280D" w:rsidR="009D230F" w:rsidRDefault="009D230F">
      <w:pPr>
        <w:rPr>
          <w:b/>
          <w:sz w:val="36"/>
          <w:szCs w:val="28"/>
          <w:lang w:eastAsia="x-none"/>
        </w:rPr>
      </w:pPr>
      <w:r>
        <w:br w:type="page"/>
      </w:r>
    </w:p>
    <w:p w14:paraId="51525FCD" w14:textId="60321695" w:rsidR="009D230F" w:rsidRDefault="009D230F">
      <w:pPr>
        <w:rPr>
          <w:b/>
          <w:sz w:val="36"/>
          <w:szCs w:val="28"/>
          <w:lang w:eastAsia="x-none"/>
        </w:rPr>
      </w:pPr>
      <w:r>
        <w:lastRenderedPageBreak/>
        <w:br w:type="page"/>
      </w:r>
    </w:p>
    <w:p w14:paraId="7C994D88" w14:textId="414D4800" w:rsidR="009D230F" w:rsidRDefault="009D230F" w:rsidP="00F44E56">
      <w:pPr>
        <w:pStyle w:val="1"/>
        <w:rPr>
          <w:lang w:val="ru-RU"/>
        </w:rPr>
      </w:pPr>
      <w:bookmarkStart w:id="3" w:name="_Toc207730881"/>
      <w:r>
        <w:rPr>
          <w:lang w:val="ru-RU"/>
        </w:rPr>
        <w:lastRenderedPageBreak/>
        <w:t>Чертёж</w:t>
      </w:r>
      <w:r w:rsidRPr="009D230F">
        <w:rPr>
          <w:lang w:val="ru-RU"/>
        </w:rPr>
        <w:t xml:space="preserve"> АСУ ГРП-1 E1CJU01</w:t>
      </w:r>
      <w:bookmarkEnd w:id="3"/>
    </w:p>
    <w:p w14:paraId="4CB881CF" w14:textId="5D58CB66" w:rsidR="009D230F" w:rsidRDefault="009D230F">
      <w:pPr>
        <w:rPr>
          <w:b/>
          <w:sz w:val="36"/>
          <w:szCs w:val="28"/>
          <w:lang w:eastAsia="x-none"/>
        </w:rPr>
      </w:pPr>
      <w:r>
        <w:br w:type="page"/>
      </w:r>
    </w:p>
    <w:p w14:paraId="327FE2CB" w14:textId="2EADD41E" w:rsidR="009D230F" w:rsidRDefault="009D230F" w:rsidP="00F44E56">
      <w:pPr>
        <w:pStyle w:val="1"/>
        <w:rPr>
          <w:lang w:val="ru-RU"/>
        </w:rPr>
      </w:pPr>
      <w:bookmarkStart w:id="4" w:name="_Toc207730882"/>
      <w:r>
        <w:rPr>
          <w:lang w:val="ru-RU"/>
        </w:rPr>
        <w:lastRenderedPageBreak/>
        <w:t>Чертёж</w:t>
      </w:r>
      <w:r w:rsidRPr="009D230F">
        <w:rPr>
          <w:lang w:val="ru-RU"/>
        </w:rPr>
        <w:t xml:space="preserve"> АСУ ГРП-2 E2CJU01</w:t>
      </w:r>
      <w:bookmarkEnd w:id="4"/>
    </w:p>
    <w:p w14:paraId="0288B7E8" w14:textId="5203FE99" w:rsidR="009D230F" w:rsidRDefault="009D230F">
      <w:pPr>
        <w:rPr>
          <w:b/>
          <w:sz w:val="36"/>
          <w:szCs w:val="28"/>
          <w:lang w:eastAsia="x-none"/>
        </w:rPr>
      </w:pPr>
      <w:r>
        <w:br w:type="page"/>
      </w:r>
    </w:p>
    <w:p w14:paraId="7E4B0536" w14:textId="456FD20F" w:rsidR="009D230F" w:rsidRDefault="009D230F" w:rsidP="00F44E56">
      <w:pPr>
        <w:pStyle w:val="1"/>
        <w:rPr>
          <w:lang w:val="ru-RU"/>
        </w:rPr>
      </w:pPr>
      <w:bookmarkStart w:id="5" w:name="_Toc207730883"/>
      <w:r>
        <w:rPr>
          <w:lang w:val="ru-RU"/>
        </w:rPr>
        <w:lastRenderedPageBreak/>
        <w:t>Чертёж</w:t>
      </w:r>
      <w:r w:rsidRPr="009D230F">
        <w:rPr>
          <w:lang w:val="ru-RU"/>
        </w:rPr>
        <w:t xml:space="preserve"> АСУ ЭТО E3CJU01</w:t>
      </w:r>
      <w:bookmarkEnd w:id="5"/>
    </w:p>
    <w:p w14:paraId="69366A0C" w14:textId="678F32B0" w:rsidR="009D230F" w:rsidRDefault="009D230F">
      <w:pPr>
        <w:rPr>
          <w:b/>
          <w:sz w:val="36"/>
          <w:szCs w:val="28"/>
          <w:lang w:eastAsia="x-none"/>
        </w:rPr>
      </w:pPr>
      <w:r>
        <w:br w:type="page"/>
      </w:r>
    </w:p>
    <w:p w14:paraId="7B986C17" w14:textId="33F2EED4" w:rsidR="009D230F" w:rsidRDefault="009D230F" w:rsidP="00F44E56">
      <w:pPr>
        <w:pStyle w:val="1"/>
        <w:rPr>
          <w:lang w:val="ru-RU"/>
        </w:rPr>
      </w:pPr>
      <w:bookmarkStart w:id="6" w:name="_Toc207730884"/>
      <w:r>
        <w:rPr>
          <w:lang w:val="ru-RU"/>
        </w:rPr>
        <w:lastRenderedPageBreak/>
        <w:t>Чертёж</w:t>
      </w:r>
      <w:r w:rsidRPr="009D230F">
        <w:rPr>
          <w:lang w:val="ru-RU"/>
        </w:rPr>
        <w:t xml:space="preserve"> серверного шкафа Z0CJU01</w:t>
      </w:r>
      <w:bookmarkEnd w:id="6"/>
    </w:p>
    <w:p w14:paraId="729BCB0D" w14:textId="119FB02A" w:rsidR="009D230F" w:rsidRDefault="009D230F">
      <w:pPr>
        <w:rPr>
          <w:b/>
          <w:sz w:val="36"/>
          <w:szCs w:val="28"/>
          <w:lang w:eastAsia="x-none"/>
        </w:rPr>
      </w:pPr>
      <w:r>
        <w:br w:type="page"/>
      </w:r>
    </w:p>
    <w:p w14:paraId="3635F46E" w14:textId="113D166A" w:rsidR="00F44E56" w:rsidRDefault="009D230F" w:rsidP="00F44E56">
      <w:pPr>
        <w:pStyle w:val="1"/>
        <w:rPr>
          <w:lang w:val="ru-RU"/>
        </w:rPr>
      </w:pPr>
      <w:bookmarkStart w:id="7" w:name="_Toc207730885"/>
      <w:r>
        <w:rPr>
          <w:lang w:val="ru-RU"/>
        </w:rPr>
        <w:lastRenderedPageBreak/>
        <w:t>Чертёж</w:t>
      </w:r>
      <w:r w:rsidRPr="009D230F">
        <w:rPr>
          <w:lang w:val="ru-RU"/>
        </w:rPr>
        <w:t xml:space="preserve"> серверного шкафа Z0CJU0</w:t>
      </w:r>
      <w:r>
        <w:rPr>
          <w:lang w:val="ru-RU"/>
        </w:rPr>
        <w:t>2</w:t>
      </w:r>
      <w:bookmarkEnd w:id="7"/>
    </w:p>
    <w:p w14:paraId="49A11536" w14:textId="77777777" w:rsidR="0082002C" w:rsidRDefault="0082002C" w:rsidP="00C056CD">
      <w:pPr>
        <w:pStyle w:val="34fffa"/>
      </w:pPr>
    </w:p>
    <w:p w14:paraId="43B78319" w14:textId="77777777" w:rsidR="0082002C" w:rsidRDefault="0082002C" w:rsidP="00C056CD">
      <w:pPr>
        <w:pStyle w:val="34fffa"/>
        <w:sectPr w:rsidR="0082002C" w:rsidSect="001F1EE2">
          <w:headerReference w:type="default" r:id="rId20"/>
          <w:footerReference w:type="default" r:id="rId21"/>
          <w:pgSz w:w="23814" w:h="16840" w:orient="landscape" w:code="8"/>
          <w:pgMar w:top="851" w:right="567" w:bottom="1701" w:left="1418" w:header="284" w:footer="340" w:gutter="0"/>
          <w:cols w:space="708"/>
          <w:docGrid w:linePitch="360"/>
        </w:sectPr>
      </w:pPr>
    </w:p>
    <w:p w14:paraId="6479E5DF" w14:textId="77777777" w:rsidR="008804C5" w:rsidRPr="00BB426D" w:rsidRDefault="008804C5" w:rsidP="008804C5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073FC7" w:rsidRPr="005F1B2E" w14:paraId="33E6B337" w14:textId="77777777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14:paraId="33747ACC" w14:textId="77777777" w:rsidR="00073FC7" w:rsidRPr="00A86232" w:rsidRDefault="00073FC7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14:paraId="1697B556" w14:textId="77777777" w:rsidR="00073FC7" w:rsidRPr="005F1B2E" w:rsidRDefault="00073FC7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14:paraId="551453D2" w14:textId="77777777" w:rsidR="00073FC7" w:rsidRPr="005F1B2E" w:rsidRDefault="00073FC7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14:paraId="07E0863F" w14:textId="77777777" w:rsidR="00073FC7" w:rsidRPr="005F1B2E" w:rsidRDefault="00073FC7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14:paraId="4B8AC207" w14:textId="77777777" w:rsidR="00073FC7" w:rsidRPr="005F1B2E" w:rsidRDefault="00073FC7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r w:rsidRPr="005F1B2E">
              <w:t>сопрово-дительного</w:t>
            </w:r>
            <w:proofErr w:type="spell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14:paraId="254267A7" w14:textId="77777777" w:rsidR="00073FC7" w:rsidRPr="005F1B2E" w:rsidRDefault="00073FC7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14:paraId="7F8F34BA" w14:textId="77777777" w:rsidR="00073FC7" w:rsidRPr="005F1B2E" w:rsidRDefault="00073FC7" w:rsidP="006877E2">
            <w:pPr>
              <w:pStyle w:val="34ff8"/>
            </w:pPr>
            <w:r w:rsidRPr="005F1B2E">
              <w:t>Дата</w:t>
            </w:r>
          </w:p>
        </w:tc>
      </w:tr>
      <w:tr w:rsidR="00073FC7" w:rsidRPr="005F1B2E" w14:paraId="5AECAFDD" w14:textId="77777777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14:paraId="34761155" w14:textId="77777777" w:rsidR="00073FC7" w:rsidRPr="005F1B2E" w:rsidRDefault="00073FC7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14:paraId="3083C73E" w14:textId="77777777" w:rsidR="00073FC7" w:rsidRPr="005F1B2E" w:rsidRDefault="00073FC7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14:paraId="4A7F5570" w14:textId="77777777" w:rsidR="00073FC7" w:rsidRPr="005F1B2E" w:rsidRDefault="00073FC7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11FD8135" w14:textId="77777777" w:rsidR="00073FC7" w:rsidRPr="005F1B2E" w:rsidRDefault="00073FC7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14:paraId="455287B9" w14:textId="77777777" w:rsidR="00073FC7" w:rsidRPr="005F1B2E" w:rsidRDefault="00073FC7" w:rsidP="006877E2">
            <w:pPr>
              <w:pStyle w:val="34ff8"/>
            </w:pPr>
            <w:proofErr w:type="spellStart"/>
            <w:r w:rsidRPr="005F1B2E">
              <w:t>аннули-рованных</w:t>
            </w:r>
            <w:proofErr w:type="spellEnd"/>
          </w:p>
        </w:tc>
        <w:tc>
          <w:tcPr>
            <w:tcW w:w="1276" w:type="dxa"/>
            <w:vMerge/>
          </w:tcPr>
          <w:p w14:paraId="0A2DAA43" w14:textId="77777777" w:rsidR="00073FC7" w:rsidRPr="005F1B2E" w:rsidRDefault="00073FC7" w:rsidP="006877E2">
            <w:pPr>
              <w:pStyle w:val="34ff8"/>
            </w:pPr>
          </w:p>
        </w:tc>
        <w:tc>
          <w:tcPr>
            <w:tcW w:w="1134" w:type="dxa"/>
            <w:vMerge/>
          </w:tcPr>
          <w:p w14:paraId="14E98EF4" w14:textId="77777777" w:rsidR="00073FC7" w:rsidRPr="005F1B2E" w:rsidRDefault="00073FC7" w:rsidP="006877E2">
            <w:pPr>
              <w:pStyle w:val="34ff8"/>
            </w:pPr>
          </w:p>
        </w:tc>
        <w:tc>
          <w:tcPr>
            <w:tcW w:w="1276" w:type="dxa"/>
            <w:vMerge/>
          </w:tcPr>
          <w:p w14:paraId="5F1DEC79" w14:textId="77777777" w:rsidR="00073FC7" w:rsidRPr="005F1B2E" w:rsidRDefault="00073FC7" w:rsidP="006877E2">
            <w:pPr>
              <w:pStyle w:val="34ff8"/>
            </w:pPr>
          </w:p>
        </w:tc>
        <w:tc>
          <w:tcPr>
            <w:tcW w:w="1246" w:type="dxa"/>
            <w:vMerge/>
          </w:tcPr>
          <w:p w14:paraId="1A05C2E3" w14:textId="77777777" w:rsidR="00073FC7" w:rsidRPr="005F1B2E" w:rsidRDefault="00073FC7" w:rsidP="006877E2">
            <w:pPr>
              <w:pStyle w:val="34ff8"/>
            </w:pPr>
          </w:p>
        </w:tc>
        <w:tc>
          <w:tcPr>
            <w:tcW w:w="882" w:type="dxa"/>
            <w:vMerge/>
          </w:tcPr>
          <w:p w14:paraId="6A124BA4" w14:textId="77777777" w:rsidR="00073FC7" w:rsidRPr="005F1B2E" w:rsidRDefault="00073FC7" w:rsidP="006877E2">
            <w:pPr>
              <w:pStyle w:val="34ff8"/>
            </w:pPr>
          </w:p>
        </w:tc>
      </w:tr>
      <w:tr w:rsidR="00073FC7" w14:paraId="2D51F40B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45239098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06EF2DC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B679B05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0B2D208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7303939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0102203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5F5B2EC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DDDB572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D868240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C3F8EB0" w14:textId="77777777" w:rsidR="00073FC7" w:rsidRDefault="00073FC7" w:rsidP="00724A53">
            <w:pPr>
              <w:pStyle w:val="34ff6"/>
            </w:pPr>
          </w:p>
        </w:tc>
      </w:tr>
      <w:tr w:rsidR="00073FC7" w14:paraId="7E3546AC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3C0C1872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712AE13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2ACCE84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A7B7FF6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EE8CA53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3A69059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7FC50AA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5AF7BA7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8276CBD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B837BE7" w14:textId="77777777" w:rsidR="00073FC7" w:rsidRDefault="00073FC7" w:rsidP="00724A53">
            <w:pPr>
              <w:pStyle w:val="34ff6"/>
            </w:pPr>
          </w:p>
        </w:tc>
      </w:tr>
      <w:tr w:rsidR="00073FC7" w14:paraId="00112FD8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5CE53B21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11A4A90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8AB4D87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ECA1E5D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AFBCC52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8DA4D6B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9D8BD5D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AE57B2A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0B2E70D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A56D409" w14:textId="77777777" w:rsidR="00073FC7" w:rsidRDefault="00073FC7" w:rsidP="00724A53">
            <w:pPr>
              <w:pStyle w:val="34ff6"/>
            </w:pPr>
          </w:p>
        </w:tc>
      </w:tr>
      <w:tr w:rsidR="00073FC7" w14:paraId="0A8284A5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2E652B64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A3E5E76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5BAD91E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C281E4E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A1F57FA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F7EC9CB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E103E85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03B62FC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1514254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56A4FC1" w14:textId="77777777" w:rsidR="00073FC7" w:rsidRDefault="00073FC7" w:rsidP="00724A53">
            <w:pPr>
              <w:pStyle w:val="34ff6"/>
            </w:pPr>
          </w:p>
        </w:tc>
      </w:tr>
      <w:tr w:rsidR="00073FC7" w14:paraId="1BA11145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4C276636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E890F45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B1B81E4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952C7AB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7C2BBAB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4A67313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0998595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CA66B43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76DC3C6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8FC8C59" w14:textId="77777777" w:rsidR="00073FC7" w:rsidRDefault="00073FC7" w:rsidP="00724A53">
            <w:pPr>
              <w:pStyle w:val="34ff6"/>
            </w:pPr>
          </w:p>
        </w:tc>
      </w:tr>
      <w:tr w:rsidR="00073FC7" w14:paraId="1B25391A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0D203CDE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8CBB7FD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A5E2640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8EE27B5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3764F60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CD00332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3176F87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51E6A22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ADA56E5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544600A" w14:textId="77777777" w:rsidR="00073FC7" w:rsidRDefault="00073FC7" w:rsidP="00724A53">
            <w:pPr>
              <w:pStyle w:val="34ff6"/>
            </w:pPr>
          </w:p>
        </w:tc>
      </w:tr>
      <w:tr w:rsidR="00073FC7" w14:paraId="30CC86C4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7E0C4946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863F06D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D0B51F2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653B4A3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445B7A5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1A2F407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378AE80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7CB2504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757CCFD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E5FEB24" w14:textId="77777777" w:rsidR="00073FC7" w:rsidRDefault="00073FC7" w:rsidP="00724A53">
            <w:pPr>
              <w:pStyle w:val="34ff6"/>
            </w:pPr>
          </w:p>
        </w:tc>
      </w:tr>
      <w:tr w:rsidR="00073FC7" w14:paraId="3C6FBA60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315ADA01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56A392D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7201A89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5A6D38A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C0DF978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F287477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E08ED71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789FDC4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3D90977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84CFC15" w14:textId="77777777" w:rsidR="00073FC7" w:rsidRDefault="00073FC7" w:rsidP="00724A53">
            <w:pPr>
              <w:pStyle w:val="34ff6"/>
            </w:pPr>
          </w:p>
        </w:tc>
      </w:tr>
      <w:tr w:rsidR="00073FC7" w14:paraId="59135837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254DBB62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21A7585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C1B3DC4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C1D68DB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F4CA5E7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A854AA4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68D2023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F16BF25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6AFE5E2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512B0BF" w14:textId="77777777" w:rsidR="00073FC7" w:rsidRDefault="00073FC7" w:rsidP="00724A53">
            <w:pPr>
              <w:pStyle w:val="34ff6"/>
            </w:pPr>
          </w:p>
        </w:tc>
      </w:tr>
      <w:tr w:rsidR="00073FC7" w14:paraId="542854D9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562C2519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698183B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3E67BB4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C24945C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25C83D0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23975BD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166AFD3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B73F529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A9118FD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B7860D9" w14:textId="77777777" w:rsidR="00073FC7" w:rsidRDefault="00073FC7" w:rsidP="00724A53">
            <w:pPr>
              <w:pStyle w:val="34ff6"/>
            </w:pPr>
          </w:p>
        </w:tc>
      </w:tr>
      <w:tr w:rsidR="00073FC7" w14:paraId="0D69880A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2A4BF7F4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F740D6E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233FADE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F2C028B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66A7DEA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E6D57BE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3CBF6C7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2C71991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B2CB162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C9DD10C" w14:textId="77777777" w:rsidR="00073FC7" w:rsidRDefault="00073FC7" w:rsidP="00724A53">
            <w:pPr>
              <w:pStyle w:val="34ff6"/>
            </w:pPr>
          </w:p>
        </w:tc>
      </w:tr>
      <w:tr w:rsidR="00073FC7" w14:paraId="26D35CCD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24949079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2772535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FDB4562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A01A66D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C5A9E08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B6D6B41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FB867FE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07A4AC7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E935D0D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665B4BC" w14:textId="77777777" w:rsidR="00073FC7" w:rsidRDefault="00073FC7" w:rsidP="00724A53">
            <w:pPr>
              <w:pStyle w:val="34ff6"/>
            </w:pPr>
          </w:p>
        </w:tc>
      </w:tr>
      <w:tr w:rsidR="00073FC7" w14:paraId="428E88F0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159BE969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95618D2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702E232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4AC4A97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0B66610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0763A2C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2A272F7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D21446C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04AC325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F2D2919" w14:textId="77777777" w:rsidR="00073FC7" w:rsidRDefault="00073FC7" w:rsidP="00724A53">
            <w:pPr>
              <w:pStyle w:val="34ff6"/>
            </w:pPr>
          </w:p>
        </w:tc>
      </w:tr>
      <w:tr w:rsidR="00073FC7" w14:paraId="7B457F00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71282565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C2F751A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3AC1F04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D2EBB9C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4E043BD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A936B13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47F8156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A917404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91CAB00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BD8E7E7" w14:textId="77777777" w:rsidR="00073FC7" w:rsidRDefault="00073FC7" w:rsidP="00724A53">
            <w:pPr>
              <w:pStyle w:val="34ff6"/>
            </w:pPr>
          </w:p>
        </w:tc>
      </w:tr>
      <w:tr w:rsidR="00073FC7" w14:paraId="045603D9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34262D65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7A8420D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CFAB5B4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9199115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4DFB289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4D11ECA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5971050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F599A3D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B7EF373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04E3BB8" w14:textId="77777777" w:rsidR="00073FC7" w:rsidRDefault="00073FC7" w:rsidP="00724A53">
            <w:pPr>
              <w:pStyle w:val="34ff6"/>
            </w:pPr>
          </w:p>
        </w:tc>
      </w:tr>
      <w:tr w:rsidR="00073FC7" w14:paraId="66465781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72DE5500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66FD18B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AC694BE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F450F4B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7689B05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30FE26F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36EB170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899EBEF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3FCE5ED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80D6E1E" w14:textId="77777777" w:rsidR="00073FC7" w:rsidRDefault="00073FC7" w:rsidP="00724A53">
            <w:pPr>
              <w:pStyle w:val="34ff6"/>
            </w:pPr>
          </w:p>
        </w:tc>
      </w:tr>
      <w:tr w:rsidR="00073FC7" w14:paraId="1940B5A9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3397CB34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15B4D79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6B81505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F0B102B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6783A08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D571AC7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1AAFDE9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7DBC7A1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5867295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1E6AB26" w14:textId="77777777" w:rsidR="00073FC7" w:rsidRDefault="00073FC7" w:rsidP="00724A53">
            <w:pPr>
              <w:pStyle w:val="34ff6"/>
            </w:pPr>
          </w:p>
        </w:tc>
      </w:tr>
      <w:tr w:rsidR="00073FC7" w14:paraId="23142E0B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6285DA9A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420275A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09286A2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043ADA6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F698702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E6D1910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A6763A3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B66428D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D13E900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FDE6D4E" w14:textId="77777777" w:rsidR="00073FC7" w:rsidRDefault="00073FC7" w:rsidP="00724A53">
            <w:pPr>
              <w:pStyle w:val="34ff6"/>
            </w:pPr>
          </w:p>
        </w:tc>
      </w:tr>
      <w:tr w:rsidR="00073FC7" w14:paraId="57DB4D77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58371444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4115E5A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95D80E2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3261DF1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8577718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E80DE09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0D2E519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5ABC426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990DE5D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5AF79AB" w14:textId="77777777" w:rsidR="00073FC7" w:rsidRDefault="00073FC7" w:rsidP="00724A53">
            <w:pPr>
              <w:pStyle w:val="34ff6"/>
            </w:pPr>
          </w:p>
        </w:tc>
      </w:tr>
      <w:tr w:rsidR="00073FC7" w14:paraId="111044FF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1337BEDA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CA164E5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6A88BC5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B06D197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FA38391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EFB394D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6D220D5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6424766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7B9DA7E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FFFBD5B" w14:textId="77777777" w:rsidR="00073FC7" w:rsidRDefault="00073FC7" w:rsidP="00724A53">
            <w:pPr>
              <w:pStyle w:val="34ff6"/>
            </w:pPr>
          </w:p>
        </w:tc>
      </w:tr>
      <w:tr w:rsidR="00073FC7" w14:paraId="5165808C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3833A4B5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04284D4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2EE8107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2D88C03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88017DA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51FB8A0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CFA8EF8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34B8674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371D91F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1A350F4" w14:textId="77777777" w:rsidR="00073FC7" w:rsidRDefault="00073FC7" w:rsidP="00724A53">
            <w:pPr>
              <w:pStyle w:val="34ff6"/>
            </w:pPr>
          </w:p>
        </w:tc>
      </w:tr>
      <w:tr w:rsidR="00073FC7" w14:paraId="0138D2B4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3E0167E1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6FB0797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75F186C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638EF02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135D84D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9B7BAC5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884E545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D5C4967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878DD3F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FCC71DC" w14:textId="77777777" w:rsidR="00073FC7" w:rsidRDefault="00073FC7" w:rsidP="00724A53">
            <w:pPr>
              <w:pStyle w:val="34ff6"/>
            </w:pPr>
          </w:p>
        </w:tc>
      </w:tr>
      <w:tr w:rsidR="00073FC7" w14:paraId="7393AB66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7BF7E554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025D295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60C884D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9D5DAA5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C31E2B3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0D2E969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65128B3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29346C7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70EFB69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4CFD10D" w14:textId="77777777" w:rsidR="00073FC7" w:rsidRDefault="00073FC7" w:rsidP="00724A53">
            <w:pPr>
              <w:pStyle w:val="34ff6"/>
            </w:pPr>
          </w:p>
        </w:tc>
      </w:tr>
      <w:tr w:rsidR="00073FC7" w14:paraId="4FAA0B49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0323536E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D4461AC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36404F7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F1F3D7C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C86C25F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8DB87F5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8FBACDB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A2301F0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C0E0663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117F8A1" w14:textId="77777777" w:rsidR="00073FC7" w:rsidRDefault="00073FC7" w:rsidP="00724A53">
            <w:pPr>
              <w:pStyle w:val="34ff6"/>
            </w:pPr>
          </w:p>
        </w:tc>
      </w:tr>
      <w:tr w:rsidR="00073FC7" w14:paraId="0C998390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497FBE58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4B6131B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807C42F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CFDFC96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6D00B91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65883ED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CCA1B86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08ECA42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0F21314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1D2BC96" w14:textId="77777777" w:rsidR="00073FC7" w:rsidRDefault="00073FC7" w:rsidP="00724A53">
            <w:pPr>
              <w:pStyle w:val="34ff6"/>
            </w:pPr>
          </w:p>
        </w:tc>
      </w:tr>
    </w:tbl>
    <w:p w14:paraId="7858E036" w14:textId="77777777" w:rsidR="00AB28D5" w:rsidRPr="00AB28D5" w:rsidRDefault="00AB28D5" w:rsidP="002C35B5">
      <w:pPr>
        <w:pStyle w:val="34fffa"/>
      </w:pPr>
    </w:p>
    <w:sectPr w:rsidR="00AB28D5" w:rsidRPr="00AB28D5" w:rsidSect="00441C13">
      <w:headerReference w:type="default" r:id="rId22"/>
      <w:headerReference w:type="first" r:id="rId23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B13FC" w14:textId="77777777" w:rsidR="0073335D" w:rsidRDefault="0073335D" w:rsidP="00AD0715">
      <w:r>
        <w:separator/>
      </w:r>
    </w:p>
    <w:p w14:paraId="341A6C7C" w14:textId="77777777" w:rsidR="0073335D" w:rsidRDefault="0073335D" w:rsidP="00AD0715"/>
  </w:endnote>
  <w:endnote w:type="continuationSeparator" w:id="0">
    <w:p w14:paraId="1D82A27C" w14:textId="77777777" w:rsidR="0073335D" w:rsidRDefault="0073335D" w:rsidP="00AD0715">
      <w:r>
        <w:continuationSeparator/>
      </w:r>
    </w:p>
    <w:p w14:paraId="37A03900" w14:textId="77777777" w:rsidR="0073335D" w:rsidRDefault="0073335D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BC586" w14:textId="77777777" w:rsidR="000652D5" w:rsidRDefault="000652D5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D0C25" w14:textId="48C29F62" w:rsidR="00D26B20" w:rsidRDefault="00D26B20">
    <w:pPr>
      <w:pStyle w:val="ab"/>
    </w:pPr>
    <w:r>
      <w:t>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32A7D" w14:textId="77777777" w:rsidR="000652D5" w:rsidRDefault="000652D5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E0CB2" w14:textId="77777777" w:rsidR="0082002C" w:rsidRDefault="0082002C">
    <w:pPr>
      <w:pStyle w:val="ab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1D5CD" w14:textId="77777777" w:rsidR="0082002C" w:rsidRDefault="0082002C">
    <w:pPr>
      <w:pStyle w:val="ab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5CFEB" w14:textId="77777777" w:rsidR="0082002C" w:rsidRDefault="0082002C" w:rsidP="00CF3E46">
    <w:pPr>
      <w:pStyle w:val="341e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C9DBA" w14:textId="77777777" w:rsidR="0082002C" w:rsidRDefault="0082002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CE6A8" w14:textId="77777777" w:rsidR="0073335D" w:rsidRDefault="0073335D" w:rsidP="00AD0715">
      <w:r>
        <w:separator/>
      </w:r>
    </w:p>
    <w:p w14:paraId="00197854" w14:textId="77777777" w:rsidR="0073335D" w:rsidRDefault="0073335D" w:rsidP="00AD0715"/>
  </w:footnote>
  <w:footnote w:type="continuationSeparator" w:id="0">
    <w:p w14:paraId="1B687AA0" w14:textId="77777777" w:rsidR="0073335D" w:rsidRDefault="0073335D" w:rsidP="00AD0715">
      <w:r>
        <w:continuationSeparator/>
      </w:r>
    </w:p>
    <w:p w14:paraId="12350C7E" w14:textId="77777777" w:rsidR="0073335D" w:rsidRDefault="0073335D" w:rsidP="00AD07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76843" w14:textId="77777777" w:rsidR="000652D5" w:rsidRDefault="000652D5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B9EE5" w14:textId="77777777" w:rsidR="00E85E29" w:rsidRDefault="00E3465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382F0AB7" wp14:editId="7FBAD33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41" name="Группа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43" name="Группа 143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44" name="Группа 14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7" name="Группа 14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5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5" name="Группа 15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56" name="Группа 15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5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904C030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87B040C" w14:textId="77777777"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F4AAE18" w14:textId="77777777"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409CB31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3DC16A2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1" name="Группа 1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7BA261F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1174028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E8B33F6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1D1B1D7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0516D32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87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82F0AB7" id="Группа 141" o:spid="_x0000_s1026" style="position:absolute;left:0;text-align:left;margin-left:22.7pt;margin-top:14.2pt;width:558.45pt;height:813.55pt;z-index:251683840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">
              <v:group id="Группа 143" o:spid="_x0000_s1027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<v:group id="Группа 144" o:spid="_x0000_s1028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">
                  <v:rect id="Rectangle 91" o:spid="_x0000_s1029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" filled="f" strokeweight="1.5pt">
                    <v:textbox inset=",1mm"/>
                  </v:rect>
                  <v:group id="Группа 147" o:spid="_x0000_s103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  <v:group id="Группа 149" o:spid="_x0000_s1031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IoB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twX8PhMukKsfAAAA//8DAFBLAQItABQABgAIAAAAIQDb4fbL7gAAAIUBAAATAAAAAAAAAAAA&#10;AAAAAAAAAABbQ29udGVudF9UeXBlc10ueG1sUEsBAi0AFAAGAAgAAAAhAFr0LFu/AAAAFQEAAAsA&#10;AAAAAAAAAAAAAAAAHwEAAF9yZWxzLy5yZWxzUEsBAi0AFAAGAAgAAAAhAEyUigHEAAAA3AAAAA8A&#10;AAAAAAAAAAAAAAAABwIAAGRycy9kb3ducmV2LnhtbFBLBQYAAAAAAwADALcAAAD4AgAAAAA=&#10;">
                      <v:line id="Line 76" o:spid="_x0000_s1032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" strokeweight="1.5pt"/>
                      <v:line id="Line 77" o:spid="_x0000_s1033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" strokeweight="1.5pt"/>
                      <v:line id="Line 78" o:spid="_x0000_s1034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" strokeweight="1.5pt"/>
                      <v:line id="Line 79" o:spid="_x0000_s1035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" strokeweight="1.5pt"/>
                  </v:group>
                </v:group>
                <v:group id="Группа 155" o:spid="_x0000_s1037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<v:group id="Группа 156" o:spid="_x0000_s1038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7904C030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387B040C" w14:textId="77777777"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3F4AAE18" w14:textId="77777777"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0409CB31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43DC16A2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81" o:spid="_x0000_s1044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    <v:shape id="Text Box 87" o:spid="_x0000_s1045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27BA261F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01174028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7E8B33F6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11D1B1D7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00516D32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F41CE" w14:textId="77777777" w:rsidR="00655B12" w:rsidRDefault="00655B1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3D44C7EE" wp14:editId="12B6DA18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34" name="Группа 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36" name="Группа 136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7" name="Группа 1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8" name="Группа 14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FD87663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422903F" w14:textId="77777777"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8FD91B6" w14:textId="77777777"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E9F8EE5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1A9E45E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3" name="Группа 17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74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A83FA37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6941B73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31216F3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AB6BC9A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4E4CC16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79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D44C7EE" id="Группа 134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">
              <v:group id="Группа 136" o:spid="_x0000_s105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<v:group id="Группа 137" o:spid="_x0000_s105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<v:rect id="Rectangle 91" o:spid="_x0000_s105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" filled="f" strokeweight="1.5pt">
                    <v:textbox inset=",1mm"/>
                  </v:rect>
                  <v:group id="Группа 146" o:spid="_x0000_s105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  <v:group id="Группа 148" o:spid="_x0000_s105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      <v:line id="Line 76" o:spid="_x0000_s105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" strokeweight="1.5pt"/>
                      <v:line id="Line 77" o:spid="_x0000_s105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" strokeweight="1.5pt"/>
                      <v:line id="Line 78" o:spid="_x0000_s105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lSAwQAAANwAAAAPAAAAZHJzL2Rvd25yZXYueG1sRE9Ni8Iw&#10;EL0v+B/CCN7WVBeK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F/KVIDBAAAA3AAAAA8AAAAA&#10;AAAAAAAAAAAABwIAAGRycy9kb3ducmV2LnhtbFBLBQYAAAAAAwADALcAAAD1AgAAAAA=&#10;" strokeweight="1.5pt"/>
                      <v:line id="Line 79" o:spid="_x0000_s106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8z0wQAAANwAAAAPAAAAZHJzL2Rvd25yZXYueG1sRE9Ni8Iw&#10;EL0v+B/CCN7WVFmK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NAjzPTBAAAA3AAAAA8AAAAA&#10;AAAAAAAAAAAABwIAAGRycy9kb3ducmV2LnhtbFBLBQYAAAAAAwADALcAAAD1AgAAAAA=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2lvwQAAANwAAAAPAAAAZHJzL2Rvd25yZXYueG1sRE9Ni8Iw&#10;EL0v+B/CCN7WVGGL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L9vaW/BAAAA3AAAAA8AAAAA&#10;AAAAAAAAAAAABwIAAGRycy9kb3ducmV2LnhtbFBLBQYAAAAAAwADALcAAAD1AgAAAAA=&#10;" strokeweight="1.5pt"/>
                  </v:group>
                </v:group>
                <v:group id="Группа 166" o:spid="_x0000_s106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<v:group id="Группа 167" o:spid="_x0000_s106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1FD87663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6422903F" w14:textId="77777777"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58FD91B6" w14:textId="77777777"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2E9F8EE5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51A9E45E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73" o:spid="_x0000_s106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dW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f03h9ky4QC6vAAAA//8DAFBLAQItABQABgAIAAAAIQDb4fbL7gAAAIUBAAATAAAAAAAAAAAA&#10;AAAAAAAAAABbQ29udGVudF9UeXBlc10ueG1sUEsBAi0AFAAGAAgAAAAhAFr0LFu/AAAAFQEAAAsA&#10;AAAAAAAAAAAAAAAAHwEAAF9yZWxzLy5yZWxzUEsBAi0AFAAGAAgAAAAhAOMQd1bEAAAA3AAAAA8A&#10;AAAAAAAAAAAAAAAABwIAAGRycy9kb3ducmV2LnhtbFBLBQYAAAAAAwADALcAAAD4AgAAAAA=&#10;">
                    <v:shape id="Text Box 87" o:spid="_x0000_s107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1A83FA37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56941B73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631216F3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5AB6BC9A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" filled="f" stroked="f" strokeweight="1.5pt">
                      <v:textbox style="layout-flow:vertical;mso-layout-flow-alt:bottom-to-top" inset="0,0,0,0">
                        <w:txbxContent>
                          <w:p w14:paraId="34E4CC16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FA5AB" w14:textId="77777777" w:rsidR="0082002C" w:rsidRDefault="0082002C">
    <w:pPr>
      <w:pStyle w:val="a9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0A44F" w14:textId="77777777" w:rsidR="0082002C" w:rsidRDefault="0082002C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6128" behindDoc="0" locked="1" layoutInCell="1" allowOverlap="1" wp14:anchorId="0BD97C06" wp14:editId="3177B996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611" name="Группа 6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5306"/>
                      </a:xfrm>
                    </wpg:grpSpPr>
                    <wpg:grpSp>
                      <wpg:cNvPr id="612" name="Группа 61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613" name="Группа 61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614" name="Группа 61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15" name="Группа 61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1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617" name="Группа 61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618" name="Группа 61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61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6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624" name="Группа 62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625" name="Группа 62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62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A2A6CAC" w14:textId="77777777"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78CCFA4" w14:textId="77777777" w:rsidR="0082002C" w:rsidRDefault="0082002C" w:rsidP="00694FF0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3B61A8F" w14:textId="77777777" w:rsidR="0082002C" w:rsidRDefault="0082002C" w:rsidP="00694FF0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F43E153" w14:textId="77777777"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3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74BAD60" w14:textId="77777777"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31" name="Группа 63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63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B2CFE3F" w14:textId="77777777"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3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275B178" w14:textId="77777777"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4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39797F8" w14:textId="77777777"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5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0CC6BDC" w14:textId="77777777"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A2E452C" w14:textId="77777777"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63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38" name="Группа 638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39" name="Группа 639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40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1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2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3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44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5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6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7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8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9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50" name="Группа 650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651" name="Группа 651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652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7CE98BC" w14:textId="77777777" w:rsidR="0082002C" w:rsidRPr="00CB1016" w:rsidRDefault="0082002C" w:rsidP="00694FF0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53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1783D4B" w14:textId="77777777" w:rsidR="0082002C" w:rsidRPr="005374BE" w:rsidRDefault="0082002C" w:rsidP="00694FF0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1F1EE2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54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C4591B1" w14:textId="77777777" w:rsidR="0082002C" w:rsidRDefault="0082002C" w:rsidP="00694FF0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C47086">
                                      <w:t>A.B.XXX.XX.XX.</w:t>
                                    </w:r>
                                    <w:proofErr w:type="gramStart"/>
                                    <w:r w:rsidR="00C47086">
                                      <w:t>X-X</w:t>
                                    </w:r>
                                    <w:proofErr w:type="gramEnd"/>
                                    <w:r w:rsidR="00C47086">
                                      <w:t>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55" name="Группа 655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65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4144D4C" w14:textId="77777777" w:rsidR="0082002C" w:rsidRPr="00945CCC" w:rsidRDefault="0082002C" w:rsidP="00694FF0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7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FEEC983" w14:textId="77777777" w:rsidR="0082002C" w:rsidRDefault="0082002C" w:rsidP="00694FF0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87AB6C3" w14:textId="77777777" w:rsidR="0082002C" w:rsidRPr="005E4A3B" w:rsidRDefault="0082002C" w:rsidP="00694FF0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DED0D45" w14:textId="77777777" w:rsidR="0082002C" w:rsidRPr="000411E6" w:rsidRDefault="0082002C" w:rsidP="00694FF0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0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7718698" w14:textId="77777777" w:rsidR="0082002C" w:rsidRPr="005E4A3B" w:rsidRDefault="0082002C" w:rsidP="00694FF0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0FCDAE3" w14:textId="77777777" w:rsidR="0082002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2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3315B36" w14:textId="77777777" w:rsidR="0082002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D792A5B" w14:textId="77777777" w:rsidR="0082002C" w:rsidRPr="00945CC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4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3BE683F" w14:textId="77777777" w:rsidR="0082002C" w:rsidRPr="00945CC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AF5AD37" w14:textId="77777777" w:rsidR="0082002C" w:rsidRPr="005E4A3B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7275D33" w14:textId="77777777" w:rsidR="0082002C" w:rsidRPr="005E4A3B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B6A62FD" w14:textId="77777777" w:rsidR="0082002C" w:rsidRPr="000411E6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111E717" w14:textId="77777777" w:rsidR="0082002C" w:rsidRPr="000411E6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69" name="Группа 669"/>
                      <wpg:cNvGrpSpPr/>
                      <wpg:grpSpPr>
                        <a:xfrm>
                          <a:off x="3386295" y="10329706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7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37F63B8" w14:textId="77777777" w:rsidR="0082002C" w:rsidRPr="006C5C53" w:rsidRDefault="0082002C" w:rsidP="00694FF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71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72F9ABB" w14:textId="77777777" w:rsidR="0082002C" w:rsidRPr="006C5C53" w:rsidRDefault="0082002C" w:rsidP="00694FF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D97C06" id="Группа 611" o:spid="_x0000_s1076" style="position:absolute;left:0;text-align:left;margin-left:22.7pt;margin-top:14.2pt;width:558.45pt;height:826.3pt;z-index:251696128;mso-position-horizontal-relative:page;mso-position-vertical-relative:page;mso-width-relative:margin;mso-height-relative:margin" coordsize="70920,10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">
              <v:group id="Группа 612" o:spid="_x0000_s1077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foI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Mp7B80w4AnL7DwAA//8DAFBLAQItABQABgAIAAAAIQDb4fbL7gAAAIUBAAATAAAAAAAAAAAA&#10;AAAAAAAAAABbQ29udGVudF9UeXBlc10ueG1sUEsBAi0AFAAGAAgAAAAhAFr0LFu/AAAAFQEAAAsA&#10;AAAAAAAAAAAAAAAAHwEAAF9yZWxzLy5yZWxzUEsBAi0AFAAGAAgAAAAhAJEp+gjEAAAA3AAAAA8A&#10;AAAAAAAAAAAAAAAABwIAAGRycy9kb3ducmV2LnhtbFBLBQYAAAAAAwADALcAAAD4AgAAAAA=&#10;">
                <v:group id="Группа 613" o:spid="_x0000_s1078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V+T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rCJE7idCUdA7v8AAAD//wMAUEsBAi0AFAAGAAgAAAAhANvh9svuAAAAhQEAABMAAAAAAAAA&#10;AAAAAAAAAAAAAFtDb250ZW50X1R5cGVzXS54bWxQSwECLQAUAAYACAAAACEAWvQsW78AAAAVAQAA&#10;CwAAAAAAAAAAAAAAAAAfAQAAX3JlbHMvLnJlbHNQSwECLQAUAAYACAAAACEA/mVfk8YAAADcAAAA&#10;DwAAAAAAAAAAAAAAAAAHAgAAZHJzL2Rvd25yZXYueG1sUEsFBgAAAAADAAMAtwAAAPoCAAAAAA==&#10;">
                  <v:group id="Группа 614" o:spid="_x0000_s1079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Mfn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1jFL/B3JhwBufkFAAD//wMAUEsBAi0AFAAGAAgAAAAhANvh9svuAAAAhQEAABMAAAAAAAAA&#10;AAAAAAAAAAAAAFtDb250ZW50X1R5cGVzXS54bWxQSwECLQAUAAYACAAAACEAWvQsW78AAAAVAQAA&#10;CwAAAAAAAAAAAAAAAAAfAQAAX3JlbHMvLnJlbHNQSwECLQAUAAYACAAAACEAcYzH58YAAADcAAAA&#10;DwAAAAAAAAAAAAAAAAAHAgAAZHJzL2Rvd25yZXYueG1sUEsFBgAAAAADAAMAtwAAAPoCAAAAAA==&#10;">
                    <v:group id="Группа 615" o:spid="_x0000_s108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GJ8xgAAANw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mWygN8z4QjI7Q8AAAD//wMAUEsBAi0AFAAGAAgAAAAhANvh9svuAAAAhQEAABMAAAAAAAAA&#10;AAAAAAAAAAAAAFtDb250ZW50X1R5cGVzXS54bWxQSwECLQAUAAYACAAAACEAWvQsW78AAAAVAQAA&#10;CwAAAAAAAAAAAAAAAAAfAQAAX3JlbHMvLnJlbHNQSwECLQAUAAYACAAAACEAHsBifMYAAADcAAAA&#10;DwAAAAAAAAAAAAAAAAAHAgAAZHJzL2Rvd25yZXYueG1sUEsFBgAAAAADAAMAtwAAAPoCAAAAAA==&#10;">
                      <v:rect id="Rectangle 91" o:spid="_x0000_s1081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" filled="f" strokeweight="1.5pt">
                        <v:textbox inset=",1mm"/>
                      </v:rect>
                      <v:group id="Группа 617" o:spid="_x0000_s108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lmQ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I3uD3TDgCcn0HAAD//wMAUEsBAi0AFAAGAAgAAAAhANvh9svuAAAAhQEAABMAAAAAAAAA&#10;AAAAAAAAAAAAAFtDb250ZW50X1R5cGVzXS54bWxQSwECLQAUAAYACAAAACEAWvQsW78AAAAVAQAA&#10;CwAAAAAAAAAAAAAAAAAfAQAAX3JlbHMvLnJlbHNQSwECLQAUAAYACAAAACEAgV5ZkMYAAADcAAAA&#10;DwAAAAAAAAAAAAAAAAAHAgAAZHJzL2Rvd25yZXYueG1sUEsFBgAAAAADAAMAtwAAAPoCAAAAAA==&#10;">
                        <v:group id="Группа 618" o:spid="_x0000_s1083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">
                          <v:line id="Line 76" o:spid="_x0000_s1084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" strokeweight="1.5pt"/>
                          <v:line id="Line 77" o:spid="_x0000_s1085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" strokeweight="1.5pt"/>
                          <v:line id="Line 78" o:spid="_x0000_s1086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" strokeweight="1.5pt"/>
                          <v:line id="Line 79" o:spid="_x0000_s1087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" strokeweight="1.5pt"/>
                      </v:group>
                    </v:group>
                    <v:group id="Группа 624" o:spid="_x0000_s1089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A1a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">
                      <v:group id="Группа 625" o:spid="_x0000_s1090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KjB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pCuEridCUdAbq4AAAD//wMAUEsBAi0AFAAGAAgAAAAhANvh9svuAAAAhQEAABMAAAAAAAAA&#10;AAAAAAAAAAAAAFtDb250ZW50X1R5cGVzXS54bWxQSwECLQAUAAYACAAAACEAWvQsW78AAAAVAQAA&#10;CwAAAAAAAAAAAAAAAAAfAQAAX3JlbHMvLnJlbHNQSwECLQAUAAYACAAAACEA0Kyowc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7A2A6CAC" w14:textId="77777777" w:rsidR="0082002C" w:rsidRDefault="0082002C" w:rsidP="00694FF0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078CCFA4" w14:textId="77777777" w:rsidR="0082002C" w:rsidRDefault="0082002C" w:rsidP="00694FF0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53B61A8F" w14:textId="77777777" w:rsidR="0082002C" w:rsidRDefault="0082002C" w:rsidP="00694FF0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1F43E153" w14:textId="77777777" w:rsidR="0082002C" w:rsidRDefault="0082002C" w:rsidP="00694FF0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374BAD60" w14:textId="77777777" w:rsidR="0082002C" w:rsidRDefault="0082002C" w:rsidP="00694FF0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631" o:spid="_x0000_s1096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jgf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rBJYridCUdA7v8AAAD//wMAUEsBAi0AFAAGAAgAAAAhANvh9svuAAAAhQEAABMAAAAAAAAA&#10;AAAAAAAAAAAAAFtDb250ZW50X1R5cGVzXS54bWxQSwECLQAUAAYACAAAACEAWvQsW78AAAAVAQAA&#10;CwAAAAAAAAAAAAAAAAAfAQAAX3JlbHMvLnJlbHNQSwECLQAUAAYACAAAACEAKk44H8YAAADcAAAA&#10;DwAAAAAAAAAAAAAAAAAHAgAAZHJzL2Rvd25yZXYueG1sUEsFBgAAAAADAAMAtwAAAPoCAAAAAA==&#10;">
                        <v:shape id="Text Box 87" o:spid="_x0000_s1097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B2CFE3F" w14:textId="77777777"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1275B178" w14:textId="77777777"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739797F8" w14:textId="77777777"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40CC6BDC" w14:textId="77777777"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6A2E452C" w14:textId="77777777"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" filled="f" strokeweight="1.5pt">
                    <v:textbox inset=",1mm"/>
                  </v:rect>
                </v:group>
                <v:group id="Группа 638" o:spid="_x0000_s1103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JGC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kyrA1nwhGQmz8AAAD//wMAUEsBAi0AFAAGAAgAAAAhANvh9svuAAAAhQEAABMAAAAAAAAAAAAA&#10;AAAAAAAAAFtDb250ZW50X1R5cGVzXS54bWxQSwECLQAUAAYACAAAACEAWvQsW78AAAAVAQAACwAA&#10;AAAAAAAAAAAAAAAfAQAAX3JlbHMvLnJlbHNQSwECLQAUAAYACAAAACEAu3SRgsMAAADcAAAADwAA&#10;AAAAAAAAAAAAAAAHAgAAZHJzL2Rvd25yZXYueG1sUEsFBgAAAAADAAMAtwAAAPcCAAAAAA==&#10;">
                  <v:group id="Группа 639" o:spid="_x0000_s1104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DQZxQAAANw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">
                    <v:line id="Line 102" o:spid="_x0000_s1105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" strokecolor="windowText" strokeweight="1.5pt"/>
                    <v:line id="Line 98" o:spid="_x0000_s1109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60JxgAAANw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TBPY/g9k46AXvwAAAD//wMAUEsBAi0AFAAGAAgAAAAhANvh9svuAAAAhQEAABMAAAAAAAAA&#10;AAAAAAAAAAAAAFtDb250ZW50X1R5cGVzXS54bWxQSwECLQAUAAYACAAAACEAWvQsW78AAAAVAQAA&#10;CwAAAAAAAAAAAAAAAAAfAQAAX3JlbHMvLnJlbHNQSwECLQAUAAYACAAAACEAWU+tC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</v:group>
                  <v:group id="Группа 650" o:spid="_x0000_s1115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">
                    <v:group id="Группа 651" o:spid="_x0000_s1116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d2/xgAAANw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igd8z4QjI7Q8AAAD//wMAUEsBAi0AFAAGAAgAAAAhANvh9svuAAAAhQEAABMAAAAAAAAA&#10;AAAAAAAAAAAAAFtDb250ZW50X1R5cGVzXS54bWxQSwECLQAUAAYACAAAACEAWvQsW78AAAAVAQAA&#10;CwAAAAAAAAAAAAAAAAAfAQAAX3JlbHMvLnJlbHNQSwECLQAUAAYACAAAACEA95Hdv8YAAADcAAAA&#10;DwAAAAAAAAAAAAAAAAAHAgAAZHJzL2Rvd25yZXYueG1sUEsFBgAAAAADAAMAtwAAAPoCAAAAAA==&#10;">
                      <v:rect id="Rectangle 123" o:spid="_x0000_s1117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" filled="f" stroked="f">
                        <v:textbox inset="1pt,.4mm,1pt,1pt">
                          <w:txbxContent>
                            <w:p w14:paraId="57CE98BC" w14:textId="77777777" w:rsidR="0082002C" w:rsidRPr="00CB1016" w:rsidRDefault="0082002C" w:rsidP="00694FF0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" filled="f" stroked="f">
                        <v:textbox inset="1pt,.4mm,1pt,1pt">
                          <w:txbxContent>
                            <w:p w14:paraId="71783D4B" w14:textId="77777777" w:rsidR="0082002C" w:rsidRPr="005374BE" w:rsidRDefault="0082002C" w:rsidP="00694FF0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1F1EE2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" filled="f" stroked="f">
                        <v:textbox inset="1pt,.4mm,1pt,1pt">
                          <w:txbxContent>
                            <w:p w14:paraId="6C4591B1" w14:textId="77777777" w:rsidR="0082002C" w:rsidRDefault="0082002C" w:rsidP="00694FF0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C47086">
                                <w:t>A.B.XXX.XX.XX.</w:t>
                              </w:r>
                              <w:proofErr w:type="gramStart"/>
                              <w:r w:rsidR="00C47086">
                                <w:t>X-X</w:t>
                              </w:r>
                              <w:proofErr w:type="gramEnd"/>
                              <w:r w:rsidR="00C47086">
                                <w:t>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655" o:spid="_x0000_s1120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tu8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">
                      <v:rect id="Rectangle 119" o:spid="_x0000_s1121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" filled="f" stroked="f">
                        <v:textbox inset="0,0,0,0">
                          <w:txbxContent>
                            <w:p w14:paraId="64144D4C" w14:textId="77777777" w:rsidR="0082002C" w:rsidRPr="00945CCC" w:rsidRDefault="0082002C" w:rsidP="00694FF0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" filled="f" stroked="f">
                        <v:textbox inset="0,0,0,0">
                          <w:txbxContent>
                            <w:p w14:paraId="0FEEC983" w14:textId="77777777" w:rsidR="0082002C" w:rsidRDefault="0082002C" w:rsidP="00694FF0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" filled="f" stroked="f">
                        <v:textbox inset="0,0,0,0">
                          <w:txbxContent>
                            <w:p w14:paraId="087AB6C3" w14:textId="77777777" w:rsidR="0082002C" w:rsidRPr="005E4A3B" w:rsidRDefault="0082002C" w:rsidP="00694FF0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" filled="f" stroked="f">
                        <v:textbox inset="0,0,0,0">
                          <w:txbxContent>
                            <w:p w14:paraId="3DED0D45" w14:textId="77777777" w:rsidR="0082002C" w:rsidRPr="000411E6" w:rsidRDefault="0082002C" w:rsidP="00694FF0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" filled="f" stroked="f">
                        <v:textbox inset="0,0,0,0">
                          <w:txbxContent>
                            <w:p w14:paraId="37718698" w14:textId="77777777" w:rsidR="0082002C" w:rsidRPr="005E4A3B" w:rsidRDefault="0082002C" w:rsidP="00694FF0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" filled="f" stroked="f">
                        <v:textbox inset="0,0,0,0">
                          <w:txbxContent>
                            <w:p w14:paraId="10FCDAE3" w14:textId="77777777" w:rsidR="0082002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" filled="f" stroked="f">
                        <v:textbox inset="0,0,0,0">
                          <w:txbxContent>
                            <w:p w14:paraId="13315B36" w14:textId="77777777" w:rsidR="0082002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" filled="f" stroked="f">
                        <v:textbox inset="0,0,0,0">
                          <w:txbxContent>
                            <w:p w14:paraId="6D792A5B" w14:textId="77777777" w:rsidR="0082002C" w:rsidRPr="00945CC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" filled="f" stroked="f">
                        <v:textbox inset="0,0,0,0">
                          <w:txbxContent>
                            <w:p w14:paraId="23BE683F" w14:textId="77777777" w:rsidR="0082002C" w:rsidRPr="00945CC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" filled="f" stroked="f">
                        <v:textbox inset="0,0,0,0">
                          <w:txbxContent>
                            <w:p w14:paraId="7AF5AD37" w14:textId="77777777" w:rsidR="0082002C" w:rsidRPr="005E4A3B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" filled="f" stroked="f">
                        <v:textbox inset="0,0,0,0">
                          <w:txbxContent>
                            <w:p w14:paraId="17275D33" w14:textId="77777777" w:rsidR="0082002C" w:rsidRPr="005E4A3B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" filled="f" stroked="f">
                        <v:textbox inset="0,0,0,0">
                          <w:txbxContent>
                            <w:p w14:paraId="1B6A62FD" w14:textId="77777777" w:rsidR="0082002C" w:rsidRPr="000411E6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" filled="f" stroked="f">
                        <v:textbox inset="0,0,0,0">
                          <w:txbxContent>
                            <w:p w14:paraId="3111E717" w14:textId="77777777" w:rsidR="0082002C" w:rsidRPr="000411E6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69" o:spid="_x0000_s1134" style="position:absolute;left:33862;top:10329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">
                <v:rect id="Rectangle 122" o:spid="_x0000_s1135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" filled="f" stroked="f">
                  <v:textbox inset="1pt,.4mm,1pt,1pt">
                    <w:txbxContent>
                      <w:p w14:paraId="737F63B8" w14:textId="77777777" w:rsidR="0082002C" w:rsidRPr="006C5C53" w:rsidRDefault="0082002C" w:rsidP="00694FF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" filled="f" stroked="f">
                  <v:textbox inset="1pt,.4mm,1pt,1pt">
                    <w:txbxContent>
                      <w:p w14:paraId="172F9ABB" w14:textId="77777777" w:rsidR="0082002C" w:rsidRPr="006C5C53" w:rsidRDefault="0082002C" w:rsidP="00694FF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487F3" w14:textId="77777777" w:rsidR="0082002C" w:rsidRDefault="0082002C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9200" behindDoc="0" locked="1" layoutInCell="1" allowOverlap="1" wp14:anchorId="59178D4D" wp14:editId="5596BF73">
              <wp:simplePos x="0" y="0"/>
              <wp:positionH relativeFrom="page">
                <wp:posOffset>285750</wp:posOffset>
              </wp:positionH>
              <wp:positionV relativeFrom="page">
                <wp:posOffset>180975</wp:posOffset>
              </wp:positionV>
              <wp:extent cx="7091680" cy="10497185"/>
              <wp:effectExtent l="0" t="0" r="33020" b="0"/>
              <wp:wrapNone/>
              <wp:docPr id="9" name="Группа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1680" cy="10497185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6CE0605" w14:textId="77777777"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E9E997C" w14:textId="77777777" w:rsidR="0082002C" w:rsidRDefault="0082002C" w:rsidP="0082002C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3332924" w14:textId="77777777" w:rsidR="0082002C" w:rsidRDefault="0082002C" w:rsidP="0082002C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A3D48F3" w14:textId="77777777"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DA1FD92" w14:textId="77777777"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AA91FB5" w14:textId="77777777"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33465EE" w14:textId="77777777"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664A8F3" w14:textId="77777777"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8EDB2C2" w14:textId="77777777"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E04E302" w14:textId="77777777"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862EA3D" w14:textId="77777777" w:rsidR="0082002C" w:rsidRPr="00945CCC" w:rsidRDefault="0082002C" w:rsidP="0082002C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D797480" w14:textId="77777777" w:rsidR="0082002C" w:rsidRDefault="0082002C" w:rsidP="0082002C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2F26B82" w14:textId="77777777" w:rsidR="0082002C" w:rsidRDefault="0082002C" w:rsidP="0082002C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1FA93C1" w14:textId="77777777" w:rsidR="0082002C" w:rsidRPr="005E4A3B" w:rsidRDefault="0082002C" w:rsidP="0082002C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1BBAE0A" w14:textId="77777777" w:rsidR="0082002C" w:rsidRPr="000411E6" w:rsidRDefault="0082002C" w:rsidP="0082002C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678218C" w14:textId="77777777" w:rsidR="0082002C" w:rsidRDefault="0082002C" w:rsidP="0082002C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033CAB8" w14:textId="77777777" w:rsidR="0082002C" w:rsidRDefault="0082002C" w:rsidP="0082002C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EFE170C" w14:textId="77777777" w:rsidR="0082002C" w:rsidRPr="005E4A3B" w:rsidRDefault="0082002C" w:rsidP="0082002C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FAE6869" w14:textId="77777777" w:rsidR="0082002C" w:rsidRPr="00931BF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25B859" w14:textId="7A789889" w:rsidR="0082002C" w:rsidRPr="00A32665" w:rsidRDefault="0082002C" w:rsidP="0082002C">
                                  <w:pPr>
                                    <w:pStyle w:val="34f3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0A0A891" w14:textId="64F63AD6" w:rsidR="0082002C" w:rsidRPr="005E4A3B" w:rsidRDefault="00D26B20" w:rsidP="0082002C">
                                  <w:pPr>
                                    <w:pStyle w:val="34f1"/>
                                  </w:pPr>
                                  <w:r>
                                    <w:t>Чураков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6173C34" w14:textId="39B64BE5" w:rsidR="0082002C" w:rsidRPr="005E4A3B" w:rsidRDefault="00D26B20" w:rsidP="0082002C">
                                  <w:pPr>
                                    <w:pStyle w:val="34f1"/>
                                  </w:pPr>
                                  <w:r>
                                    <w:t>Агафонов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1A2349C" w14:textId="77777777"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EC680B1" w14:textId="0653998E" w:rsidR="0082002C" w:rsidRPr="005E4A3B" w:rsidRDefault="00D26B20" w:rsidP="0082002C">
                                  <w:pPr>
                                    <w:pStyle w:val="34f1"/>
                                  </w:pPr>
                                  <w:r>
                                    <w:t>Корепанов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48DB2AE" w14:textId="77777777"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3EAD053" w14:textId="00A6AA5C" w:rsidR="0082002C" w:rsidRPr="000411E6" w:rsidRDefault="00D26B20" w:rsidP="0082002C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FDE5CB4" w14:textId="4983FEF4" w:rsidR="0082002C" w:rsidRPr="000411E6" w:rsidRDefault="00D26B20" w:rsidP="0082002C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D2C726E" w14:textId="77777777"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350665E" w14:textId="7FA3789D" w:rsidR="0082002C" w:rsidRPr="000411E6" w:rsidRDefault="00D26B20" w:rsidP="0082002C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CC50B11" w14:textId="77777777"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AEF1B08" w14:textId="4FF41911" w:rsidR="0082002C" w:rsidRPr="0079077B" w:rsidRDefault="002A1D28" w:rsidP="0082002C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ООО НПП «ЭСН»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A88542A" w14:textId="67D2B481" w:rsidR="0082002C" w:rsidRPr="00A32665" w:rsidRDefault="002A1D28" w:rsidP="0082002C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Стадия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D8B8D07" w14:textId="77777777" w:rsidR="0082002C" w:rsidRPr="00CB1016" w:rsidRDefault="0082002C" w:rsidP="0082002C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393ACAA" w14:textId="77777777" w:rsidR="0082002C" w:rsidRPr="00CB1016" w:rsidRDefault="0082002C" w:rsidP="0082002C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3441BC1" w14:textId="24F29337" w:rsidR="0082002C" w:rsidRPr="005374BE" w:rsidRDefault="0082002C" w:rsidP="0082002C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0652D5" w:rsidRPr="000652D5">
                                    <w:rPr>
                                      <w:noProof/>
                                    </w:rPr>
                                    <w:instrText>13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0652D5">
                                    <w:rPr>
                                      <w:noProof/>
                                    </w:rPr>
                                    <w:t>13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F954DF" w14:textId="77777777" w:rsidR="0082002C" w:rsidRPr="005374BE" w:rsidRDefault="0082002C" w:rsidP="0082002C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C47086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6E6FB60" w14:textId="7CF2E103" w:rsidR="0082002C" w:rsidRDefault="002A1D28" w:rsidP="0082002C">
                                  <w:pPr>
                                    <w:pStyle w:val="34f1"/>
                                  </w:pPr>
                                  <w:r>
                                    <w:t>Р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F07F494" w14:textId="6EED5230" w:rsidR="0082002C" w:rsidRDefault="0082002C" w:rsidP="0082002C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8766DD">
                                    <w:t>878.2023-АСУ ТП.ВО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27978" y="612573"/>
                                <a:ext cx="2314446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005851C" w14:textId="62BA136E" w:rsidR="0082002C" w:rsidRDefault="00D26B20" w:rsidP="0082002C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Строительство водогрейной котельной 400 Гкал/час на территории Ивановской ТЭЦ-2</w:t>
                                    </w:r>
                                  </w:fldSimple>
                                  <w:r w:rsidR="0082002C">
                                    <w:t>.</w:t>
                                  </w:r>
                                </w:p>
                                <w:p w14:paraId="6ED02AA8" w14:textId="4C321451" w:rsidR="0082002C" w:rsidRPr="008E69F6" w:rsidRDefault="009D230F" w:rsidP="0082002C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 w:rsidR="008766DD">
                                      <w:t>Чертежи общего вида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77FE2A4" w14:textId="77777777" w:rsidR="0082002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0B00AD9" w14:textId="77777777" w:rsidR="0082002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AB4803F" w14:textId="77777777" w:rsidR="0082002C" w:rsidRPr="00945CC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D1F801B" w14:textId="77777777" w:rsidR="0082002C" w:rsidRPr="00945CC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C46DF3F" w14:textId="77777777"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30AE95B" w14:textId="77777777"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682D49" w14:textId="77777777"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477F7DB" w14:textId="77777777"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2" name="Группа 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0AC5144" w14:textId="77777777" w:rsidR="0082002C" w:rsidRPr="006C5C53" w:rsidRDefault="0082002C" w:rsidP="0082002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9E45A64" w14:textId="77777777" w:rsidR="0082002C" w:rsidRPr="006C5C53" w:rsidRDefault="0082002C" w:rsidP="0082002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9178D4D" id="Группа 9" o:spid="_x0000_s1137" style="position:absolute;left:0;text-align:left;margin-left:22.5pt;margin-top:14.25pt;width:558.4pt;height:826.55pt;z-index:25169920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">
              <v:group id="Группа 448" o:spid="_x0000_s1138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we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7XhTDgCMv0FAAD//wMAUEsBAi0AFAAGAAgAAAAhANvh9svuAAAAhQEAABMAAAAAAAAAAAAA&#10;AAAAAAAAAFtDb250ZW50X1R5cGVzXS54bWxQSwECLQAUAAYACAAAACEAWvQsW78AAAAVAQAACwAA&#10;AAAAAAAAAAAAAAAfAQAAX3JlbHMvLnJlbHNQSwECLQAUAAYACAAAACEATraMHsMAAADcAAAADwAA&#10;AAAAAAAAAAAAAAAHAgAAZHJzL2Rvd25yZXYueG1sUEsFBgAAAAADAAMAtwAAAPcCAAAAAA==&#10;">
                <v:group id="Группа 449" o:spid="_x0000_s1139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imF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LV/g7E46A3P4CAAD//wMAUEsBAi0AFAAGAAgAAAAhANvh9svuAAAAhQEAABMAAAAAAAAA&#10;AAAAAAAAAAAAAFtDb250ZW50X1R5cGVzXS54bWxQSwECLQAUAAYACAAAACEAWvQsW78AAAAVAQAA&#10;CwAAAAAAAAAAAAAAAAAfAQAAX3JlbHMvLnJlbHNQSwECLQAUAAYACAAAACEAIfophcYAAADcAAAA&#10;DwAAAAAAAAAAAAAAAAAHAgAAZHJzL2Rvd25yZXYueG1sUEsFBgAAAAADAAMAtwAAAPoCAAAAAA==&#10;">
                  <v:group id="Группа 450" o:spid="_x0000_s1140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Rb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/nhTDgCMv0FAAD//wMAUEsBAi0AFAAGAAgAAAAhANvh9svuAAAAhQEAABMAAAAAAAAAAAAA&#10;AAAAAAAAAFtDb250ZW50X1R5cGVzXS54bWxQSwECLQAUAAYACAAAACEAWvQsW78AAAAVAQAACwAA&#10;AAAAAAAAAAAAAAAfAQAAX3JlbHMvLnJlbHNQSwECLQAUAAYACAAAACEANRkWxcMAAADcAAAADwAA&#10;AAAAAAAAAAAAAAAHAgAAZHJzL2Rvd25yZXYueG1sUEsFBgAAAAADAAMAtwAAAPcCAAAAAA==&#10;">
                    <v:group id="Группа 451" o:spid="_x0000_s1141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N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SOD3TDgCcn0HAAD//wMAUEsBAi0AFAAGAAgAAAAhANvh9svuAAAAhQEAABMAAAAAAAAA&#10;AAAAAAAAAAAAAFtDb250ZW50X1R5cGVzXS54bWxQSwECLQAUAAYACAAAACEAWvQsW78AAAAVAQAA&#10;CwAAAAAAAAAAAAAAAAAfAQAAX3JlbHMvLnJlbHNQSwECLQAUAAYACAAAACEAWlWzXsYAAADcAAAA&#10;DwAAAAAAAAAAAAAAAAAHAgAAZHJzL2Rvd25yZXYueG1sUEsFBgAAAAADAAMAtwAAAPoCAAAAAA==&#10;">
                      <v:rect id="Rectangle 91" o:spid="_x0000_s1142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iy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">
                        <v:group id="Группа 454" o:spid="_x0000_s1144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          <v:line id="Line 76" o:spid="_x0000_s1145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" strokeweight="1.5pt"/>
                          <v:line id="Line 77" o:spid="_x0000_s1146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" strokeweight="1.5pt"/>
                          <v:line id="Line 78" o:spid="_x0000_s1147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" strokeweight="1.5pt"/>
                          <v:line id="Line 79" o:spid="_x0000_s1148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x4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">
                      <v:group id="Группа 461" o:spid="_x0000_s1151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46CE0605" w14:textId="77777777"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1E9E997C" w14:textId="77777777" w:rsidR="0082002C" w:rsidRDefault="0082002C" w:rsidP="0082002C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gSUxAAAANwAAAAPAAAAZHJzL2Rvd25yZXYueG1sRI/RasJA&#10;FETfhf7Dcgt9Ed1YJ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KsqBJT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63332924" w14:textId="77777777" w:rsidR="0082002C" w:rsidRDefault="0082002C" w:rsidP="0082002C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6A3D48F3" w14:textId="77777777"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D94xQAAANwAAAAPAAAAZHJzL2Rvd25yZXYueG1sRI/RasJA&#10;FETfhf7Dcgt9kWZjk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A0tD94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2DA1FD92" w14:textId="77777777"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QM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FG/ydCUdArn4BAAD//wMAUEsBAi0AFAAGAAgAAAAhANvh9svuAAAAhQEAABMAAAAAAAAA&#10;AAAAAAAAAAAAAFtDb250ZW50X1R5cGVzXS54bWxQSwECLQAUAAYACAAAACEAWvQsW78AAAAVAQAA&#10;CwAAAAAAAAAAAAAAAAAfAQAAX3JlbHMvLnJlbHNQSwECLQAUAAYACAAAACEAdJxEDMYAAADcAAAA&#10;DwAAAAAAAAAAAAAAAAAHAgAAZHJzL2Rvd25yZXYueG1sUEsFBgAAAAADAAMAtwAAAPoCAAAAAA==&#10;">
                        <v:shape id="Text Box 87" o:spid="_x0000_s1158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" filled="f" stroked="f" strokeweight="1.5pt">
                          <v:textbox style="layout-flow:vertical;mso-layout-flow-alt:bottom-to-top" inset="0,0,0,0">
                            <w:txbxContent>
                              <w:p w14:paraId="4AA91FB5" w14:textId="77777777"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033465EE" w14:textId="77777777"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3664A8F3" w14:textId="77777777"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28EDB2C2" w14:textId="77777777"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1E04E302" w14:textId="77777777"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qBZ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">
                  <v:group id="Группа 499" o:spid="_x0000_s1165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XCxgAAANw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jBPEvg7E46AXP8CAAD//wMAUEsBAi0AFAAGAAgAAAAhANvh9svuAAAAhQEAABMAAAAAAAAA&#10;AAAAAAAAAAAAAFtDb250ZW50X1R5cGVzXS54bWxQSwECLQAUAAYACAAAACEAWvQsW78AAAAVAQAA&#10;CwAAAAAAAAAAAAAAAAAfAQAAX3JlbHMvLnJlbHNQSwECLQAUAAYACAAAACEAX5oFwsYAAADcAAAA&#10;DwAAAAAAAAAAAAAAAAAHAgAAZHJzL2Rvd25yZXYueG1sUEsFBgAAAAADAAMAtwAAAPoCAAAAAA==&#10;">
                    <v:line id="Line 102" o:spid="_x0000_s1166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UhaxgAAANwAAAAPAAAAZHJzL2Rvd25yZXYueG1sRI9Ra8JA&#10;EITfC/0Pxxb6UvRSi6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9KVIW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NAuxgAAANw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e0zQL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zSzxwAAANw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kye4nolHQM4vAAAA//8DAFBLAQItABQABgAIAAAAIQDb4fbL7gAAAIUBAAATAAAAAAAA&#10;AAAAAAAAAAAAAABbQ29udGVudF9UeXBlc10ueG1sUEsBAi0AFAAGAAgAAAAhAFr0LFu/AAAAFQEA&#10;AAsAAAAAAAAAAAAAAAAAHwEAAF9yZWxzLy5yZWxzUEsBAi0AFAAGAAgAAAAhAAKfNLPHAAAA3AAA&#10;AA8AAAAAAAAAAAAAAAAABwIAAGRycy9kb3ducmV2LnhtbFBLBQYAAAAAAwADALcAAAD7AgAAAAA=&#10;"/>
                    <v:line id="Line 135" o:spid="_x0000_s1174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"/>
                    <v:line id="Прямая соединительная линия 18" o:spid="_x0000_s1175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<v:rect id="Rectangle 119" o:spid="_x0000_s1188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" filled="f" stroked="f">
                      <v:textbox inset="0,0,0,0">
                        <w:txbxContent>
                          <w:p w14:paraId="6862EA3D" w14:textId="77777777" w:rsidR="0082002C" w:rsidRPr="00945CCC" w:rsidRDefault="0082002C" w:rsidP="0082002C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" filled="f" stroked="f">
                      <v:textbox inset="0,0,0,0">
                        <w:txbxContent>
                          <w:p w14:paraId="4D797480" w14:textId="77777777" w:rsidR="0082002C" w:rsidRDefault="0082002C" w:rsidP="0082002C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" filled="f" stroked="f">
                      <v:textbox inset="0,0,0,0">
                        <w:txbxContent>
                          <w:p w14:paraId="42F26B82" w14:textId="77777777" w:rsidR="0082002C" w:rsidRDefault="0082002C" w:rsidP="0082002C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" filled="f" stroked="f">
                      <v:textbox inset="0,0,0,0">
                        <w:txbxContent>
                          <w:p w14:paraId="21FA93C1" w14:textId="77777777" w:rsidR="0082002C" w:rsidRPr="005E4A3B" w:rsidRDefault="0082002C" w:rsidP="0082002C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" filled="f" stroked="f">
                      <v:textbox inset="0,0,0,0">
                        <w:txbxContent>
                          <w:p w14:paraId="01BBAE0A" w14:textId="77777777" w:rsidR="0082002C" w:rsidRPr="000411E6" w:rsidRDefault="0082002C" w:rsidP="0082002C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" filled="f" stroked="f">
                      <v:textbox inset="0,0,0,0">
                        <w:txbxContent>
                          <w:p w14:paraId="4678218C" w14:textId="77777777" w:rsidR="0082002C" w:rsidRDefault="0082002C" w:rsidP="0082002C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" filled="f" stroked="f">
                      <v:textbox inset="0,0,0,0">
                        <w:txbxContent>
                          <w:p w14:paraId="2033CAB8" w14:textId="77777777" w:rsidR="0082002C" w:rsidRDefault="0082002C" w:rsidP="0082002C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" filled="f" stroked="f">
                      <v:textbox inset="0,0,0,0">
                        <w:txbxContent>
                          <w:p w14:paraId="2EFE170C" w14:textId="77777777" w:rsidR="0082002C" w:rsidRPr="005E4A3B" w:rsidRDefault="0082002C" w:rsidP="0082002C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" filled="f" stroked="f">
                      <v:textbox inset="0,0,0,0">
                        <w:txbxContent>
                          <w:p w14:paraId="3FAE6869" w14:textId="77777777" w:rsidR="0082002C" w:rsidRPr="00931BF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" filled="f" stroked="f">
                      <v:textbox inset="0,0,0,0">
                        <w:txbxContent>
                          <w:p w14:paraId="0B25B859" w14:textId="7A789889" w:rsidR="0082002C" w:rsidRPr="00A32665" w:rsidRDefault="0082002C" w:rsidP="0082002C">
                            <w:pPr>
                              <w:pStyle w:val="34f3"/>
                            </w:pP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xL/wwAAANwAAAAPAAAAZHJzL2Rvd25yZXYueG1sRE9Na8JA&#10;EL0L/odlhF5K3dhC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r68S/8MAAADcAAAADwAA&#10;AAAAAAAAAAAAAAAHAgAAZHJzL2Rvd25yZXYueG1sUEsFBgAAAAADAAMAtwAAAPcCAAAAAA==&#10;" filled="f" stroked="f">
                      <v:textbox inset="0,0,0,0">
                        <w:txbxContent>
                          <w:p w14:paraId="30A0A891" w14:textId="64F63AD6" w:rsidR="0082002C" w:rsidRPr="005E4A3B" w:rsidRDefault="00D26B20" w:rsidP="0082002C">
                            <w:pPr>
                              <w:pStyle w:val="34f1"/>
                            </w:pPr>
                            <w:r>
                              <w:t>Чураков</w:t>
                            </w: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oqLwwAAANwAAAAPAAAAZHJzL2Rvd25yZXYueG1sRE9Na8JA&#10;EL0L/odlhF5K3VhK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IEaKi8MAAADcAAAADwAA&#10;AAAAAAAAAAAAAAAHAgAAZHJzL2Rvd25yZXYueG1sUEsFBgAAAAADAAMAtwAAAPcCAAAAAA==&#10;" filled="f" stroked="f">
                      <v:textbox inset="0,0,0,0">
                        <w:txbxContent>
                          <w:p w14:paraId="36173C34" w14:textId="39B64BE5" w:rsidR="0082002C" w:rsidRPr="005E4A3B" w:rsidRDefault="00D26B20" w:rsidP="0082002C">
                            <w:pPr>
                              <w:pStyle w:val="34f1"/>
                            </w:pPr>
                            <w:r>
                              <w:t>Агафонов</w:t>
                            </w: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i8QwwAAANwAAAAPAAAAZHJzL2Rvd25yZXYueG1sRE9Na8JA&#10;EL0L/odlhF5K3Vho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TwovEMMAAADcAAAADwAA&#10;AAAAAAAAAAAAAAAHAgAAZHJzL2Rvd25yZXYueG1sUEsFBgAAAAADAAMAtwAAAPcCAAAAAA==&#10;" filled="f" stroked="f">
                      <v:textbox inset="0,0,0,0">
                        <w:txbxContent>
                          <w:p w14:paraId="61A2349C" w14:textId="77777777"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" filled="f" stroked="f">
                      <v:textbox inset="0,0,0,0">
                        <w:txbxContent>
                          <w:p w14:paraId="0EC680B1" w14:textId="0653998E" w:rsidR="0082002C" w:rsidRPr="005E4A3B" w:rsidRDefault="00D26B20" w:rsidP="0082002C">
                            <w:pPr>
                              <w:pStyle w:val="34f1"/>
                            </w:pPr>
                            <w:r>
                              <w:t>Корепанов</w:t>
                            </w: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" filled="f" stroked="f">
                      <v:textbox inset="0,0,0,0">
                        <w:txbxContent>
                          <w:p w14:paraId="748DB2AE" w14:textId="77777777"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" filled="f" stroked="f">
                      <v:textbox inset="0,0,0,0">
                        <w:txbxContent>
                          <w:p w14:paraId="33EAD053" w14:textId="00A6AA5C" w:rsidR="0082002C" w:rsidRPr="000411E6" w:rsidRDefault="00D26B20" w:rsidP="0082002C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" filled="f" stroked="f">
                      <v:textbox inset="0,0,0,0">
                        <w:txbxContent>
                          <w:p w14:paraId="7FDE5CB4" w14:textId="4983FEF4" w:rsidR="0082002C" w:rsidRPr="000411E6" w:rsidRDefault="00D26B20" w:rsidP="0082002C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" filled="f" stroked="f">
                      <v:textbox inset="0,0,0,0">
                        <w:txbxContent>
                          <w:p w14:paraId="1D2C726E" w14:textId="77777777"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" filled="f" stroked="f">
                      <v:textbox inset="0,0,0,0">
                        <w:txbxContent>
                          <w:p w14:paraId="1350665E" w14:textId="7FA3789D" w:rsidR="0082002C" w:rsidRPr="000411E6" w:rsidRDefault="00D26B20" w:rsidP="0082002C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oQi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KnaEIsMAAADcAAAADwAA&#10;AAAAAAAAAAAAAAAHAgAAZHJzL2Rvd25yZXYueG1sUEsFBgAAAAADAAMAtwAAAPcCAAAAAA==&#10;" filled="f" stroked="f">
                      <v:textbox inset="0,0,0,0">
                        <w:txbxContent>
                          <w:p w14:paraId="0CC50B11" w14:textId="77777777"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" filled="f" stroked="f">
                      <v:textbox inset="1pt,.4mm,1pt,1pt">
                        <w:txbxContent>
                          <w:p w14:paraId="6AEF1B08" w14:textId="4FF41911" w:rsidR="0082002C" w:rsidRPr="0079077B" w:rsidRDefault="002A1D28" w:rsidP="0082002C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ООО НПП «ЭСН»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" filled="f" stroked="f">
                      <v:textbox inset="1pt,.4mm,1pt,1pt">
                        <w:txbxContent>
                          <w:p w14:paraId="2A88542A" w14:textId="67D2B481" w:rsidR="0082002C" w:rsidRPr="00A32665" w:rsidRDefault="002A1D28" w:rsidP="0082002C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Стадия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" filled="f" stroked="f">
                      <v:textbox inset="1pt,.4mm,1pt,1pt">
                        <w:txbxContent>
                          <w:p w14:paraId="7D8B8D07" w14:textId="77777777" w:rsidR="0082002C" w:rsidRPr="00CB1016" w:rsidRDefault="0082002C" w:rsidP="0082002C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" filled="f" stroked="f">
                      <v:textbox inset="1pt,.4mm,1pt,1pt">
                        <w:txbxContent>
                          <w:p w14:paraId="5393ACAA" w14:textId="77777777" w:rsidR="0082002C" w:rsidRPr="00CB1016" w:rsidRDefault="0082002C" w:rsidP="0082002C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" filled="f" stroked="f">
                      <v:textbox inset="1pt,.4mm,1pt,1pt">
                        <w:txbxContent>
                          <w:p w14:paraId="23441BC1" w14:textId="24F29337" w:rsidR="0082002C" w:rsidRPr="005374BE" w:rsidRDefault="0082002C" w:rsidP="0082002C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0652D5" w:rsidRPr="000652D5">
                              <w:rPr>
                                <w:noProof/>
                              </w:rPr>
                              <w:instrText>13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0652D5">
                              <w:rPr>
                                <w:noProof/>
                              </w:rPr>
                              <w:t>13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" filled="f" stroked="f">
                      <v:textbox inset="1pt,.4mm,1pt,1pt">
                        <w:txbxContent>
                          <w:p w14:paraId="45F954DF" w14:textId="77777777" w:rsidR="0082002C" w:rsidRPr="005374BE" w:rsidRDefault="0082002C" w:rsidP="0082002C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C47086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4etxQAAANwAAAAPAAAAZHJzL2Rvd25yZXYueG1sRE9La8JA&#10;EL4X/A/LCF5K3VRp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AUD4etxQAAANwAAAAP&#10;AAAAAAAAAAAAAAAAAAcCAABkcnMvZG93bnJldi54bWxQSwUGAAAAAAMAAwC3AAAA+QIAAAAA&#10;" filled="f" stroked="f">
                      <v:textbox inset="1pt,.4mm,1pt,1pt">
                        <w:txbxContent>
                          <w:p w14:paraId="06E6FB60" w14:textId="7CF2E103" w:rsidR="0082002C" w:rsidRDefault="002A1D28" w:rsidP="0082002C">
                            <w:pPr>
                              <w:pStyle w:val="34f1"/>
                            </w:pPr>
                            <w:r>
                              <w:t>Р</w:t>
                            </w: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h/ZxQAAANwAAAAPAAAAZHJzL2Rvd25yZXYueG1sRE9La8JA&#10;EL4X/A/LCF5K3VRs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Cb5h/ZxQAAANwAAAAP&#10;AAAAAAAAAAAAAAAAAAcCAABkcnMvZG93bnJldi54bWxQSwUGAAAAAAMAAwC3AAAA+QIAAAAA&#10;" filled="f" stroked="f">
                      <v:textbox inset="1pt,.4mm,1pt,1pt">
                        <w:txbxContent>
                          <w:p w14:paraId="2F07F494" w14:textId="6EED5230" w:rsidR="0082002C" w:rsidRDefault="0082002C" w:rsidP="0082002C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8766DD">
                              <w:t>878.2023-АСУ ТП.ВО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4279;top:6125;width:23145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" filled="f" stroked="f">
                      <v:textbox inset="1pt,.4mm,1pt,1pt">
                        <w:txbxContent>
                          <w:p w14:paraId="0005851C" w14:textId="62BA136E" w:rsidR="0082002C" w:rsidRDefault="00D26B20" w:rsidP="0082002C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>
                                <w:t>Строительство водогрейной котельной 400 Гкал/час на территории Ивановской ТЭЦ-2</w:t>
                              </w:r>
                            </w:fldSimple>
                            <w:r w:rsidR="0082002C">
                              <w:t>.</w:t>
                            </w:r>
                          </w:p>
                          <w:p w14:paraId="6ED02AA8" w14:textId="4C321451" w:rsidR="0082002C" w:rsidRPr="008E69F6" w:rsidRDefault="009D230F" w:rsidP="0082002C">
                            <w:pPr>
                              <w:pStyle w:val="34f1"/>
                            </w:pPr>
                            <w:fldSimple w:instr=" DOCPROPERTY  Title  \* MERGEFORMAT ">
                              <w:r w:rsidR="008766DD">
                                <w:t>Чертежи общего вида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" filled="f" stroked="f">
                      <v:textbox inset="0,0,0,0">
                        <w:txbxContent>
                          <w:p w14:paraId="277FE2A4" w14:textId="77777777" w:rsidR="0082002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" filled="f" stroked="f">
                      <v:textbox inset="0,0,0,0">
                        <w:txbxContent>
                          <w:p w14:paraId="10B00AD9" w14:textId="77777777" w:rsidR="0082002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" filled="f" stroked="f">
                      <v:textbox inset="0,0,0,0">
                        <w:txbxContent>
                          <w:p w14:paraId="3AB4803F" w14:textId="77777777" w:rsidR="0082002C" w:rsidRPr="00945CC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" filled="f" stroked="f">
                      <v:textbox inset="0,0,0,0">
                        <w:txbxContent>
                          <w:p w14:paraId="1D1F801B" w14:textId="77777777" w:rsidR="0082002C" w:rsidRPr="00945CC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" filled="f" stroked="f">
                      <v:textbox inset="0,0,0,0">
                        <w:txbxContent>
                          <w:p w14:paraId="0C46DF3F" w14:textId="77777777"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eOu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3ETyfiRfI5S8AAAD//wMAUEsBAi0AFAAGAAgAAAAhANvh9svuAAAAhQEAABMAAAAAAAAAAAAA&#10;AAAAAAAAAFtDb250ZW50X1R5cGVzXS54bWxQSwECLQAUAAYACAAAACEAWvQsW78AAAAVAQAACwAA&#10;AAAAAAAAAAAAAAAfAQAAX3JlbHMvLnJlbHNQSwECLQAUAAYACAAAACEA/l3jrsMAAADcAAAADwAA&#10;AAAAAAAAAAAAAAAHAgAAZHJzL2Rvd25yZXYueG1sUEsFBgAAAAADAAMAtwAAAPcCAAAAAA==&#10;" filled="f" stroked="f">
                      <v:textbox inset="0,0,0,0">
                        <w:txbxContent>
                          <w:p w14:paraId="130AE95B" w14:textId="77777777"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" filled="f" stroked="f">
                      <v:textbox inset="0,0,0,0">
                        <w:txbxContent>
                          <w:p w14:paraId="37682D49" w14:textId="77777777"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" filled="f" stroked="f">
                      <v:textbox inset="0,0,0,0">
                        <w:txbxContent>
                          <w:p w14:paraId="7477F7DB" w14:textId="77777777"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2" o:spid="_x0000_s1225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ctangle 122" o:spid="_x0000_s1226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" filled="f" stroked="f">
                  <v:textbox inset="1pt,.4mm,1pt,1pt">
                    <w:txbxContent>
                      <w:p w14:paraId="10AC5144" w14:textId="77777777" w:rsidR="0082002C" w:rsidRPr="006C5C53" w:rsidRDefault="0082002C" w:rsidP="0082002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" filled="f" stroked="f">
                  <v:textbox inset="1pt,.4mm,1pt,1pt">
                    <w:txbxContent>
                      <w:p w14:paraId="19E45A64" w14:textId="77777777" w:rsidR="0082002C" w:rsidRPr="006C5C53" w:rsidRDefault="0082002C" w:rsidP="0082002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BF22F" w14:textId="77777777" w:rsidR="0082002C" w:rsidRDefault="001F1EE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701248" behindDoc="0" locked="1" layoutInCell="1" allowOverlap="1" wp14:anchorId="1DB20DD2" wp14:editId="52C8ED28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14655600" cy="10486800"/>
              <wp:effectExtent l="0" t="0" r="13335" b="0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655600" cy="10486800"/>
                        <a:chOff x="0" y="0"/>
                        <a:chExt cx="14657322" cy="10486456"/>
                      </a:xfrm>
                    </wpg:grpSpPr>
                    <wpg:grpSp>
                      <wpg:cNvPr id="5" name="Группа 5"/>
                      <wpg:cNvGrpSpPr/>
                      <wpg:grpSpPr>
                        <a:xfrm>
                          <a:off x="0" y="5112689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6" name="Группа 6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7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8" name="Группа 8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1" name="Группа 21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24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0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31" name="Группа 31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35" name="Группа 35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36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09211C7" w14:textId="77777777" w:rsidR="001F1EE2" w:rsidRDefault="001F1EE2" w:rsidP="001F1EE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3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4A7BDEE" w14:textId="77777777" w:rsidR="001F1EE2" w:rsidRDefault="001F1EE2" w:rsidP="001F1EE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45B28CE" w14:textId="77777777" w:rsidR="001F1EE2" w:rsidRDefault="001F1EE2" w:rsidP="001F1EE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2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4FD7AD8" w14:textId="77777777" w:rsidR="001F1EE2" w:rsidRDefault="001F1EE2" w:rsidP="001F1EE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3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2210A93" w14:textId="77777777" w:rsidR="001F1EE2" w:rsidRDefault="001F1EE2" w:rsidP="001F1EE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44" name="Группа 44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4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8F6A4A7" w14:textId="77777777"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47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6AEF097" w14:textId="77777777"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48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E2D88D1" w14:textId="77777777"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49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D839FFF" w14:textId="77777777"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0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C285116" w14:textId="77777777"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" name="Группа 54"/>
                      <wpg:cNvGrpSpPr/>
                      <wpg:grpSpPr>
                        <a:xfrm>
                          <a:off x="7991061" y="9788056"/>
                          <a:ext cx="6660000" cy="698400"/>
                          <a:chOff x="0" y="0"/>
                          <a:chExt cx="6660000" cy="698400"/>
                        </a:xfrm>
                      </wpg:grpSpPr>
                      <wpg:grpSp>
                        <wpg:cNvPr id="55" name="Группа 55"/>
                        <wpg:cNvGrpSpPr/>
                        <wpg:grpSpPr>
                          <a:xfrm>
                            <a:off x="0" y="0"/>
                            <a:ext cx="6660000" cy="698400"/>
                            <a:chOff x="0" y="0"/>
                            <a:chExt cx="6659926" cy="699555"/>
                          </a:xfrm>
                        </wpg:grpSpPr>
                        <wpg:grpSp>
                          <wpg:cNvPr id="56" name="Группа 56"/>
                          <wpg:cNvGrpSpPr/>
                          <wpg:grpSpPr>
                            <a:xfrm>
                              <a:off x="0" y="0"/>
                              <a:ext cx="6659926" cy="539813"/>
                              <a:chOff x="0" y="0"/>
                              <a:chExt cx="6660000" cy="541424"/>
                            </a:xfrm>
                          </wpg:grpSpPr>
                          <wpg:grpSp>
                            <wpg:cNvPr id="57" name="Группа 57"/>
                            <wpg:cNvGrpSpPr/>
                            <wpg:grpSpPr>
                              <a:xfrm>
                                <a:off x="0" y="0"/>
                                <a:ext cx="6660000" cy="540000"/>
                                <a:chOff x="0" y="0"/>
                                <a:chExt cx="6660317" cy="540000"/>
                              </a:xfrm>
                            </wpg:grpSpPr>
                            <wps:wsp>
                              <wps:cNvPr id="58" name="Line 102"/>
                              <wps:cNvCnPr/>
                              <wps:spPr bwMode="auto">
                                <a:xfrm flipH="1">
                                  <a:off x="2341266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" name="Line 112"/>
                              <wps:cNvCnPr/>
                              <wps:spPr bwMode="auto">
                                <a:xfrm>
                                  <a:off x="6300317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" name="Line 113"/>
                              <wps:cNvCnPr/>
                              <wps:spPr bwMode="auto">
                                <a:xfrm>
                                  <a:off x="6300317" y="251209"/>
                                  <a:ext cx="3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" name="Прямая соединительная линия 18"/>
                              <wps:cNvCnPr/>
                              <wps:spPr>
                                <a:xfrm>
                                  <a:off x="0" y="0"/>
                                  <a:ext cx="66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62" name="Line 98"/>
                              <wps:cNvCnPr/>
                              <wps:spPr bwMode="auto">
                                <a:xfrm flipH="1">
                                  <a:off x="6129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3" name="Line 99"/>
                              <wps:cNvCnPr/>
                              <wps:spPr bwMode="auto">
                                <a:xfrm>
                                  <a:off x="256233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" name="Line 100"/>
                              <wps:cNvCnPr/>
                              <wps:spPr bwMode="auto">
                                <a:xfrm>
                                  <a:off x="1441939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5" name="Line 101"/>
                              <wps:cNvCnPr/>
                              <wps:spPr bwMode="auto">
                                <a:xfrm flipH="1">
                                  <a:off x="19845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Line 103"/>
                              <wps:cNvCnPr/>
                              <wps:spPr bwMode="auto">
                                <a:xfrm>
                                  <a:off x="0" y="18087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" name="Line 133"/>
                              <wps:cNvCnPr/>
                              <wps:spPr bwMode="auto">
                                <a:xfrm>
                                  <a:off x="0" y="36174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68" name="Группа 68"/>
                            <wpg:cNvGrpSpPr/>
                            <wpg:grpSpPr>
                              <a:xfrm>
                                <a:off x="20097" y="5024"/>
                                <a:ext cx="6624000" cy="536400"/>
                                <a:chOff x="0" y="0"/>
                                <a:chExt cx="6624039" cy="536400"/>
                              </a:xfrm>
                            </wpg:grpSpPr>
                            <wpg:grpSp>
                              <wpg:cNvPr id="69" name="Группа 69"/>
                              <wpg:cNvGrpSpPr/>
                              <wpg:grpSpPr>
                                <a:xfrm>
                                  <a:off x="2502039" y="0"/>
                                  <a:ext cx="4122000" cy="536400"/>
                                  <a:chOff x="0" y="0"/>
                                  <a:chExt cx="4122277" cy="537033"/>
                                </a:xfrm>
                              </wpg:grpSpPr>
                              <wps:wsp>
                                <wps:cNvPr id="70" name="Rectangle 1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0"/>
                                    <a:ext cx="324000" cy="237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2B235EC" w14:textId="77777777" w:rsidR="001F1EE2" w:rsidRPr="00CB1016" w:rsidRDefault="001F1EE2" w:rsidP="001F1EE2">
                                      <w:pPr>
                                        <w:pStyle w:val="34f3"/>
                                      </w:pPr>
                                      <w:r w:rsidRPr="00CB1016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71" name="Rectangle 1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256233"/>
                                    <a:ext cx="324000" cy="280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FD47A72" w14:textId="77777777" w:rsidR="001F1EE2" w:rsidRPr="005374BE" w:rsidRDefault="001F1EE2" w:rsidP="001F1EE2">
                                      <w:pPr>
                                        <w:pStyle w:val="34f1"/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instrText xml:space="preserve"> PAGE  \* Arabic  \* MERGEFORMAT </w:instrTex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separate"/>
                                      </w:r>
                                      <w:r w:rsidR="00C47086">
                                        <w:rPr>
                                          <w:noProof/>
                                          <w:lang w:val="en-US"/>
                                        </w:rPr>
                                        <w:t>3</w: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72" name="Rectangle 1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40677"/>
                                    <a:ext cx="3600000" cy="252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3AD41F4" w14:textId="7EBD756F" w:rsidR="001F1EE2" w:rsidRDefault="001F1EE2" w:rsidP="001F1EE2">
                                      <w:pPr>
                                        <w:pStyle w:val="34f1"/>
                                      </w:pPr>
                                      <w:r>
                                        <w:fldChar w:fldCharType="begin"/>
                                      </w:r>
                                      <w:r>
                                        <w:instrText xml:space="preserve"> DOCPROPERTY  </w:instrText>
                                      </w:r>
                                      <w:r w:rsidRPr="00BF1A6F">
                                        <w:instrText>обозначение</w:instrText>
                                      </w:r>
                                      <w:r>
                                        <w:instrText xml:space="preserve">_документа  \* MERGEFORMAT </w:instrText>
                                      </w:r>
                                      <w:r>
                                        <w:fldChar w:fldCharType="separate"/>
                                      </w:r>
                                      <w:r w:rsidR="000652D5">
                                        <w:t>878.2023-АСУ ТП.ВО</w:t>
                                      </w:r>
                                      <w: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4" name="Группа 74"/>
                              <wpg:cNvGrpSpPr/>
                              <wpg:grpSpPr>
                                <a:xfrm>
                                  <a:off x="0" y="0"/>
                                  <a:ext cx="2304000" cy="525600"/>
                                  <a:chOff x="0" y="0"/>
                                  <a:chExt cx="2303525" cy="527340"/>
                                </a:xfrm>
                              </wpg:grpSpPr>
                              <wps:wsp>
                                <wps:cNvPr id="83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01845B8" w14:textId="77777777" w:rsidR="001F1EE2" w:rsidRPr="00945CCC" w:rsidRDefault="001F1EE2" w:rsidP="001F1EE2">
                                      <w:pPr>
                                        <w:pStyle w:val="34f3"/>
                                      </w:pPr>
                                      <w:r w:rsidRPr="00945CCC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9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361740"/>
                                    <a:ext cx="23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60DA401" w14:textId="77777777" w:rsidR="001F1EE2" w:rsidRDefault="001F1EE2" w:rsidP="001F1EE2">
                                      <w:pPr>
                                        <w:pStyle w:val="34f3"/>
                                      </w:pPr>
                                      <w:r w:rsidRPr="00736406">
                                        <w:t>Изм</w:t>
                                      </w:r>
                                      <w:r w:rsidRPr="000411E6"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0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36174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0E42385" w14:textId="77777777" w:rsidR="001F1EE2" w:rsidRPr="005E4A3B" w:rsidRDefault="001F1EE2" w:rsidP="001F1EE2">
                                      <w:pPr>
                                        <w:pStyle w:val="34f3"/>
                                      </w:pPr>
                                      <w:r w:rsidRPr="005E4A3B"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2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345A067" w14:textId="77777777" w:rsidR="001F1EE2" w:rsidRPr="000411E6" w:rsidRDefault="001F1EE2" w:rsidP="001F1EE2">
                                      <w:pPr>
                                        <w:pStyle w:val="34f3"/>
                                      </w:pPr>
                                      <w:r w:rsidRPr="000411E6"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3" name="Rectangle 14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457011" y="361740"/>
                                    <a:ext cx="468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74CFEBF" w14:textId="77777777" w:rsidR="001F1EE2" w:rsidRPr="005E4A3B" w:rsidRDefault="001F1EE2" w:rsidP="001F1EE2">
                                      <w:pPr>
                                        <w:pStyle w:val="34f3"/>
                                      </w:pPr>
                                      <w:r w:rsidRPr="005E4A3B">
                                        <w:t>Подп.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4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A4BD565" w14:textId="77777777" w:rsidR="001F1EE2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6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8087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8E3978D" w14:textId="77777777" w:rsidR="001F1EE2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7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D26465A" w14:textId="77777777" w:rsidR="001F1EE2" w:rsidRPr="00945CCC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01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D9B91A2" w14:textId="77777777" w:rsidR="001F1EE2" w:rsidRPr="00945CCC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08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7B775DF" w14:textId="77777777" w:rsidR="001F1EE2" w:rsidRPr="005E4A3B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15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18087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3E7B4B9" w14:textId="77777777" w:rsidR="001F1EE2" w:rsidRPr="005E4A3B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16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999CE1D" w14:textId="77777777" w:rsidR="001F1EE2" w:rsidRPr="000411E6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17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3BC5DC8" w14:textId="77777777" w:rsidR="001F1EE2" w:rsidRPr="000411E6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35" name="Группа 135"/>
                          <wpg:cNvGrpSpPr/>
                          <wpg:grpSpPr>
                            <a:xfrm>
                              <a:off x="2955340" y="534010"/>
                              <a:ext cx="3240000" cy="165545"/>
                              <a:chOff x="-216376" y="0"/>
                              <a:chExt cx="3240772" cy="165600"/>
                            </a:xfrm>
                          </wpg:grpSpPr>
                          <wps:wsp>
                            <wps:cNvPr id="13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-216376" y="0"/>
                                <a:ext cx="1296716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AD4E15E" w14:textId="77777777" w:rsidR="001F1EE2" w:rsidRPr="006C5C53" w:rsidRDefault="001F1EE2" w:rsidP="001F1EE2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Копировал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39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396" y="0"/>
                                <a:ext cx="86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9420AEE" w14:textId="77777777" w:rsidR="001F1EE2" w:rsidRDefault="001F1EE2" w:rsidP="001F1EE2">
                                  <w:pPr>
                                    <w:pStyle w:val="34f3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Формат А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3</w:t>
                                  </w:r>
                                </w:p>
                                <w:p w14:paraId="45A9F200" w14:textId="77777777" w:rsidR="001F1EE2" w:rsidRPr="001F58C5" w:rsidRDefault="001F1EE2" w:rsidP="001F1EE2">
                                  <w:pPr>
                                    <w:pStyle w:val="34f3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40" name="Line 99"/>
                        <wps:cNvCnPr/>
                        <wps:spPr bwMode="auto">
                          <a:xfrm>
                            <a:off x="0" y="0"/>
                            <a:ext cx="0" cy="5364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734" name="Rectangle 74"/>
                      <wps:cNvSpPr>
                        <a:spLocks noChangeArrowheads="1"/>
                      </wps:cNvSpPr>
                      <wps:spPr bwMode="auto">
                        <a:xfrm>
                          <a:off x="437322" y="0"/>
                          <a:ext cx="1422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DB20DD2" id="Группа 1" o:spid="_x0000_s1228" style="position:absolute;left:0;text-align:left;margin-left:22.7pt;margin-top:14.2pt;width:1154pt;height:825.75pt;z-index:251701248;mso-position-horizontal-relative:page;mso-position-vertical-relative:page;mso-width-relative:margin;mso-height-relative:margin" coordsize="146573,104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">
              <v:group id="Группа 5" o:spid="_x0000_s1229" style="position:absolute;top:51126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<v:group id="Группа 6" o:spid="_x0000_s123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ect id="Rectangle 91" o:spid="_x0000_s1231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" filled="f" strokeweight="1.5pt">
                    <v:textbox inset=",1mm"/>
                  </v:rect>
                  <v:group id="Группа 8" o:spid="_x0000_s123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group id="Группа 21" o:spid="_x0000_s1233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<v:line id="Line 76" o:spid="_x0000_s1234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" strokeweight="1.5pt"/>
                      <v:line id="Line 77" o:spid="_x0000_s1235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" strokeweight="1.5pt"/>
                      <v:line id="Line 78" o:spid="_x0000_s1236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" strokeweight="1.5pt"/>
                      <v:line id="Line 79" o:spid="_x0000_s1237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" strokeweight="1.5pt"/>
                    </v:group>
                    <v:line id="Line 92" o:spid="_x0000_s1238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" strokeweight="1.5pt"/>
                  </v:group>
                </v:group>
                <v:group id="Группа 31" o:spid="_x0000_s1239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group id="Группа 35" o:spid="_x0000_s1240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241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" filled="f" stroked="f" strokeweight="1.5pt">
                      <v:textbox style="layout-flow:vertical;mso-layout-flow-alt:bottom-to-top" inset=".4mm,.4mm,.4mm,.4mm">
                        <w:txbxContent>
                          <w:p w14:paraId="209211C7" w14:textId="77777777" w:rsidR="001F1EE2" w:rsidRDefault="001F1EE2" w:rsidP="001F1EE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242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64A7BDEE" w14:textId="77777777" w:rsidR="001F1EE2" w:rsidRDefault="001F1EE2" w:rsidP="001F1EE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243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" filled="f" stroked="f" strokeweight="1.5pt">
                      <v:textbox style="layout-flow:vertical;mso-layout-flow-alt:bottom-to-top" inset=".4mm,.4mm,.4mm,.4mm">
                        <w:txbxContent>
                          <w:p w14:paraId="145B28CE" w14:textId="77777777" w:rsidR="001F1EE2" w:rsidRDefault="001F1EE2" w:rsidP="001F1EE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244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" filled="f" stroked="f" strokeweight="1.5pt">
                      <v:textbox style="layout-flow:vertical;mso-layout-flow-alt:bottom-to-top" inset=".4mm,.4mm,.4mm,.4mm">
                        <w:txbxContent>
                          <w:p w14:paraId="14FD7AD8" w14:textId="77777777" w:rsidR="001F1EE2" w:rsidRDefault="001F1EE2" w:rsidP="001F1EE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245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" filled="f" stroked="f" strokeweight="1.5pt">
                      <v:textbox style="layout-flow:vertical;mso-layout-flow-alt:bottom-to-top" inset=".4mm,.4mm,.4mm,.4mm">
                        <w:txbxContent>
                          <w:p w14:paraId="52210A93" w14:textId="77777777" w:rsidR="001F1EE2" w:rsidRDefault="001F1EE2" w:rsidP="001F1EE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44" o:spid="_x0000_s1246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<v:shape id="Text Box 87" o:spid="_x0000_s1247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78F6A4A7" w14:textId="77777777"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248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06AEF097" w14:textId="77777777"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249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" filled="f" stroked="f" strokeweight="1.5pt">
                      <v:textbox style="layout-flow:vertical;mso-layout-flow-alt:bottom-to-top" inset="0,0,0,0">
                        <w:txbxContent>
                          <w:p w14:paraId="2E2D88D1" w14:textId="77777777"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250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5D839FFF" w14:textId="77777777"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251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" filled="f" stroked="f" strokeweight="1.5pt">
                      <v:textbox style="layout-flow:vertical;mso-layout-flow-alt:bottom-to-top" inset="0,0,0,0">
                        <w:txbxContent>
                          <w:p w14:paraId="4C285116" w14:textId="77777777"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group id="Группа 54" o:spid="_x0000_s1252" style="position:absolute;left:79910;top:97880;width:66600;height:6984" coordsize="66600,6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<v:group id="Группа 55" o:spid="_x0000_s1253" style="position:absolute;width:66600;height:6984" coordsize="66599,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group id="Группа 56" o:spid="_x0000_s1254" style="position:absolute;width:66599;height:5398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<v:group id="Группа 57" o:spid="_x0000_s1255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  <v:line id="Line 102" o:spid="_x0000_s1256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" strokeweight="1.5pt">
                        <v:stroke startarrowwidth="narrow" startarrowlength="short" endarrowwidth="narrow" endarrowlength="short"/>
                      </v:line>
                      <v:line id="Line 112" o:spid="_x0000_s1257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  <v:line id="Line 113" o:spid="_x0000_s1258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" strokeweight="1.5pt">
                        <v:stroke startarrowwidth="narrow" startarrowlength="short" endarrowwidth="narrow" endarrowlength="short"/>
                      </v:line>
                      <v:line id="Прямая соединительная линия 18" o:spid="_x0000_s125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" strokecolor="windowText" strokeweight="1.5pt"/>
                      <v:line id="Line 98" o:spid="_x0000_s1260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  <v:line id="Line 99" o:spid="_x0000_s1261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aAtxQAAANsAAAAPAAAAZHJzL2Rvd25yZXYueG1sRI9fa8JA&#10;EMTfC/0Oxxb6UvRSC1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CXRaAtxQAAANs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  <v:line id="Line 100" o:spid="_x0000_s1262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DhZxQAAANsAAAAPAAAAZHJzL2Rvd25yZXYueG1sRI9fa8JA&#10;EMTfC/0Oxxb6UvRSKV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AYrDhZxQAAANs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  <v:line id="Line 101" o:spid="_x0000_s1263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" strokeweight="1.5pt">
                        <v:stroke startarrowwidth="narrow" startarrowlength="short" endarrowwidth="narrow" endarrowlength="short"/>
                      </v:line>
                      <v:line id="Line 103" o:spid="_x0000_s1264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">
                        <v:stroke startarrowwidth="narrow" startarrowlength="short" endarrowwidth="narrow" endarrowlength="short"/>
                      </v:line>
                      <v:line id="Line 133" o:spid="_x0000_s1265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</v:group>
                    <v:group id="Группа 68" o:spid="_x0000_s1266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  <v:group id="Группа 69" o:spid="_x0000_s1267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    <v:rect id="Rectangle 123" o:spid="_x0000_s1268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" filled="f" stroked="f">
                          <v:textbox inset="1pt,.4mm,1pt,1pt">
                            <w:txbxContent>
                              <w:p w14:paraId="52B235EC" w14:textId="77777777" w:rsidR="001F1EE2" w:rsidRPr="00CB1016" w:rsidRDefault="001F1EE2" w:rsidP="001F1EE2">
                                <w:pPr>
                                  <w:pStyle w:val="34f3"/>
                                </w:pPr>
                                <w:r w:rsidRPr="00CB1016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26" o:spid="_x0000_s1269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" filled="f" stroked="f">
                          <v:textbox inset="1pt,.4mm,1pt,1pt">
                            <w:txbxContent>
                              <w:p w14:paraId="2FD47A72" w14:textId="77777777" w:rsidR="001F1EE2" w:rsidRPr="005374BE" w:rsidRDefault="001F1EE2" w:rsidP="001F1EE2">
                                <w:pPr>
                                  <w:pStyle w:val="34f1"/>
                                </w:pPr>
                                <w:r>
                                  <w:rPr>
                                    <w:lang w:val="en-US"/>
                                  </w:rPr>
                                  <w:fldChar w:fldCharType="begin"/>
                                </w:r>
                                <w:r>
                                  <w:rPr>
                                    <w:lang w:val="en-US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separate"/>
                                </w:r>
                                <w:r w:rsidR="00C47086">
                                  <w:rPr>
                                    <w:noProof/>
                                    <w:lang w:val="en-US"/>
                                  </w:rPr>
                                  <w:t>3</w: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  <v:rect id="Rectangle 128" o:spid="_x0000_s1270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" filled="f" stroked="f">
                          <v:textbox inset="1pt,.4mm,1pt,1pt">
                            <w:txbxContent>
                              <w:p w14:paraId="53AD41F4" w14:textId="7EBD756F" w:rsidR="001F1EE2" w:rsidRDefault="001F1EE2" w:rsidP="001F1EE2">
                                <w:pPr>
                                  <w:pStyle w:val="34f1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DOCPROPERTY  </w:instrText>
                                </w:r>
                                <w:r w:rsidRPr="00BF1A6F">
                                  <w:instrText>обозначение</w:instrText>
                                </w:r>
                                <w:r>
                                  <w:instrText xml:space="preserve">_документа  \* MERGEFORMAT </w:instrText>
                                </w:r>
                                <w:r>
                                  <w:fldChar w:fldCharType="separate"/>
                                </w:r>
                                <w:r w:rsidR="000652D5">
                                  <w:t>878.2023-АСУ ТП.ВО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</v:group>
                      <v:group id="Группа 74" o:spid="_x0000_s1271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    <v:rect id="Rectangle 119" o:spid="_x0000_s1272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" filled="f" stroked="f">
                          <v:textbox inset="0,0,0,0">
                            <w:txbxContent>
                              <w:p w14:paraId="701845B8" w14:textId="77777777" w:rsidR="001F1EE2" w:rsidRPr="00945CCC" w:rsidRDefault="001F1EE2" w:rsidP="001F1EE2">
                                <w:pPr>
                                  <w:pStyle w:val="34f3"/>
                                </w:pPr>
                                <w:r w:rsidRPr="00945CCC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15" o:spid="_x0000_s1273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" filled="f" stroked="f">
                          <v:textbox inset="0,0,0,0">
                            <w:txbxContent>
                              <w:p w14:paraId="660DA401" w14:textId="77777777" w:rsidR="001F1EE2" w:rsidRDefault="001F1EE2" w:rsidP="001F1EE2">
                                <w:pPr>
                                  <w:pStyle w:val="34f3"/>
                                </w:pPr>
                                <w:r w:rsidRPr="00736406">
                                  <w:t>Изм</w:t>
                                </w:r>
                                <w:r w:rsidRPr="000411E6"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120" o:spid="_x0000_s1274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" filled="f" stroked="f">
                          <v:textbox inset="0,0,0,0">
                            <w:txbxContent>
                              <w:p w14:paraId="70E42385" w14:textId="77777777" w:rsidR="001F1EE2" w:rsidRPr="005E4A3B" w:rsidRDefault="001F1EE2" w:rsidP="001F1EE2">
                                <w:pPr>
                                  <w:pStyle w:val="34f3"/>
                                </w:pPr>
                                <w:r w:rsidRPr="005E4A3B">
                                  <w:t>№ докум.</w:t>
                                </w:r>
                              </w:p>
                            </w:txbxContent>
                          </v:textbox>
                        </v:rect>
                        <v:rect id="Rectangle 121" o:spid="_x0000_s1275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" filled="f" stroked="f">
                          <v:textbox inset="0,0,0,0">
                            <w:txbxContent>
                              <w:p w14:paraId="0345A067" w14:textId="77777777" w:rsidR="001F1EE2" w:rsidRPr="000411E6" w:rsidRDefault="001F1EE2" w:rsidP="001F1EE2">
                                <w:pPr>
                                  <w:pStyle w:val="34f3"/>
                                </w:pPr>
                                <w:r w:rsidRPr="000411E6"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43" o:spid="_x0000_s1276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taaxAAAANsAAAAPAAAAZHJzL2Rvd25yZXYueG1sRI9Pa8JA&#10;FMTvBb/D8oReRDdWqC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BPK1prEAAAA2wAAAA8A&#10;AAAAAAAAAAAAAAAABwIAAGRycy9kb3ducmV2LnhtbFBLBQYAAAAAAwADALcAAAD4AgAAAAA=&#10;" filled="f" stroked="f">
                          <v:textbox inset="0,0,0,0">
                            <w:txbxContent>
                              <w:p w14:paraId="774CFEBF" w14:textId="77777777" w:rsidR="001F1EE2" w:rsidRPr="005E4A3B" w:rsidRDefault="001F1EE2" w:rsidP="001F1EE2">
                                <w:pPr>
                                  <w:pStyle w:val="34f3"/>
                                </w:pPr>
                                <w:r w:rsidRPr="005E4A3B">
                                  <w:t>Подп.</w:t>
                                </w:r>
                              </w:p>
                            </w:txbxContent>
                          </v:textbox>
                        </v:rect>
                        <v:rect id="Rectangle 115" o:spid="_x0000_s1277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07uxAAAANsAAAAPAAAAZHJzL2Rvd25yZXYueG1sRI9Pa8JA&#10;FMTvBb/D8oReRDcWqS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JwjTu7EAAAA2wAAAA8A&#10;AAAAAAAAAAAAAAAABwIAAGRycy9kb3ducmV2LnhtbFBLBQYAAAAAAwADALcAAAD4AgAAAAA=&#10;" filled="f" stroked="f">
                          <v:textbox inset="0,0,0,0">
                            <w:txbxContent>
                              <w:p w14:paraId="2A4BD565" w14:textId="77777777" w:rsidR="001F1EE2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5" o:spid="_x0000_s1278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" filled="f" stroked="f">
                          <v:textbox inset="0,0,0,0">
                            <w:txbxContent>
                              <w:p w14:paraId="38E3978D" w14:textId="77777777" w:rsidR="001F1EE2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279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" filled="f" stroked="f">
                          <v:textbox inset="0,0,0,0">
                            <w:txbxContent>
                              <w:p w14:paraId="5D26465A" w14:textId="77777777" w:rsidR="001F1EE2" w:rsidRPr="00945CCC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280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SkT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" filled="f" stroked="f">
                          <v:textbox inset="0,0,0,0">
                            <w:txbxContent>
                              <w:p w14:paraId="7D9B91A2" w14:textId="77777777" w:rsidR="001F1EE2" w:rsidRPr="00945CCC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281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4CO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" filled="f" stroked="f">
                          <v:textbox inset="0,0,0,0">
                            <w:txbxContent>
                              <w:p w14:paraId="27B775DF" w14:textId="77777777" w:rsidR="001F1EE2" w:rsidRPr="005E4A3B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282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7nNwwAAANwAAAAPAAAAZHJzL2Rvd25yZXYueG1sRE9Na8JA&#10;EL0X/A/LCF5K3ShU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ytO5zcMAAADcAAAADwAA&#10;AAAAAAAAAAAAAAAHAgAAZHJzL2Rvd25yZXYueG1sUEsFBgAAAAADAAMAtwAAAPcCAAAAAA==&#10;" filled="f" stroked="f">
                          <v:textbox inset="0,0,0,0">
                            <w:txbxContent>
                              <w:p w14:paraId="43E7B4B9" w14:textId="77777777" w:rsidR="001F1EE2" w:rsidRPr="005E4A3B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283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" filled="f" stroked="f">
                          <v:textbox inset="0,0,0,0">
                            <w:txbxContent>
                              <w:p w14:paraId="2999CE1D" w14:textId="77777777" w:rsidR="001F1EE2" w:rsidRPr="000411E6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284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" filled="f" stroked="f">
                          <v:textbox inset="0,0,0,0">
                            <w:txbxContent>
                              <w:p w14:paraId="63BC5DC8" w14:textId="77777777" w:rsidR="001F1EE2" w:rsidRPr="000411E6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</v:group>
                    </v:group>
                  </v:group>
                  <v:group id="Группа 135" o:spid="_x0000_s1285" style="position:absolute;left:29553;top:5340;width:32400;height:1655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/N5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xRJ+nwkXyM0DAAD//wMAUEsBAi0AFAAGAAgAAAAhANvh9svuAAAAhQEAABMAAAAAAAAAAAAA&#10;AAAAAAAAAFtDb250ZW50X1R5cGVzXS54bWxQSwECLQAUAAYACAAAACEAWvQsW78AAAAVAQAACwAA&#10;AAAAAAAAAAAAAAAfAQAAX3JlbHMvLnJlbHNQSwECLQAUAAYACAAAACEAld/zecMAAADcAAAADwAA&#10;AAAAAAAAAAAAAAAHAgAAZHJzL2Rvd25yZXYueG1sUEsFBgAAAAADAAMAtwAAAPcCAAAAAA==&#10;">
                    <v:rect id="Rectangle 122" o:spid="_x0000_s1286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" filled="f" stroked="f">
                      <v:textbox inset="1pt,.4mm,1pt,1pt">
                        <w:txbxContent>
                          <w:p w14:paraId="1AD4E15E" w14:textId="77777777" w:rsidR="001F1EE2" w:rsidRPr="006C5C53" w:rsidRDefault="001F1EE2" w:rsidP="001F1EE2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Копировал</w:t>
                            </w:r>
                          </w:p>
                        </w:txbxContent>
                      </v:textbox>
                    </v:rect>
                    <v:rect id="Rectangle 122" o:spid="_x0000_s1287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" filled="f" stroked="f">
                      <v:textbox inset="1pt,.4mm,1pt,1pt">
                        <w:txbxContent>
                          <w:p w14:paraId="09420AEE" w14:textId="77777777" w:rsidR="001F1EE2" w:rsidRDefault="001F1EE2" w:rsidP="001F1EE2">
                            <w:pPr>
                              <w:pStyle w:val="34f3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Формат А</w:t>
                            </w: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  <w:p w14:paraId="45A9F200" w14:textId="77777777" w:rsidR="001F1EE2" w:rsidRPr="001F58C5" w:rsidRDefault="001F1EE2" w:rsidP="001F1EE2">
                            <w:pPr>
                              <w:pStyle w:val="34f3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line id="Line 99" o:spid="_x0000_s1288" style="position:absolute;visibility:visible;mso-wrap-style:square" from="0,0" to="0,5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" strokeweight="1.5pt">
                  <v:stroke startarrowwidth="narrow" startarrowlength="short" endarrowwidth="narrow" endarrowlength="short"/>
                </v:line>
              </v:group>
              <v:rect id="Rectangle 74" o:spid="_x0000_s1289" style="position:absolute;left:4373;width:1422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3DE44" w14:textId="77777777" w:rsidR="005D4516" w:rsidRDefault="005D4516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4080" behindDoc="0" locked="1" layoutInCell="1" allowOverlap="1" wp14:anchorId="013EF665" wp14:editId="677F3284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F29C0A7" w14:textId="77777777"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B3B5701" w14:textId="77777777" w:rsidR="005D4516" w:rsidRDefault="005D4516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3FC69F4" w14:textId="77777777" w:rsidR="005D4516" w:rsidRDefault="005D4516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4DB23D7" w14:textId="77777777"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BCBB955" w14:textId="77777777"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4CD7AA6" w14:textId="77777777"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008F644" w14:textId="77777777"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03B44C8" w14:textId="77777777"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41D3634" w14:textId="77777777"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7ED702E" w14:textId="77777777"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942137B" w14:textId="77777777" w:rsidR="005D4516" w:rsidRPr="00CB1016" w:rsidRDefault="005D4516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7ADCFF8" w14:textId="77777777" w:rsidR="005D4516" w:rsidRPr="005374BE" w:rsidRDefault="005D4516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C47086">
                                      <w:rPr>
                                        <w:noProof/>
                                        <w:lang w:val="en-US"/>
                                      </w:rPr>
                                      <w:t>9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0DF1A1A" w14:textId="416408CE" w:rsidR="005D4516" w:rsidRDefault="005D4516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0652D5">
                                      <w:t>878.2023-АСУ ТП.ВО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95FFE1F" w14:textId="77777777" w:rsidR="005D4516" w:rsidRPr="00945CCC" w:rsidRDefault="005D4516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51094CA" w14:textId="77777777" w:rsidR="005D4516" w:rsidRDefault="005D4516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698B13C" w14:textId="77777777" w:rsidR="005D4516" w:rsidRPr="005E4A3B" w:rsidRDefault="005D451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B31A8FB" w14:textId="77777777" w:rsidR="005D4516" w:rsidRPr="000411E6" w:rsidRDefault="005D4516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BDFCC8E" w14:textId="77777777" w:rsidR="005D4516" w:rsidRPr="005E4A3B" w:rsidRDefault="005D451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826AB7B" w14:textId="77777777" w:rsidR="005D451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79D2E62" w14:textId="77777777" w:rsidR="005D451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F893E1A" w14:textId="77777777" w:rsidR="005D4516" w:rsidRPr="00945CCC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93ED785" w14:textId="77777777" w:rsidR="005D4516" w:rsidRPr="00945CCC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11CA576" w14:textId="77777777" w:rsidR="005D4516" w:rsidRPr="005E4A3B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4359C03" w14:textId="77777777" w:rsidR="005D4516" w:rsidRPr="005E4A3B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A85C2B1" w14:textId="77777777" w:rsidR="005D4516" w:rsidRPr="000411E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FEB3F41" w14:textId="77777777" w:rsidR="005D4516" w:rsidRPr="000411E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91D1B06" w14:textId="77777777" w:rsidR="005D4516" w:rsidRPr="006C5C53" w:rsidRDefault="005D451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110DE9C" w14:textId="77777777" w:rsidR="005D4516" w:rsidRPr="006C5C53" w:rsidRDefault="005D451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13EF665" id="Группа 550" o:spid="_x0000_s1290" style="position:absolute;left:0;text-align:left;margin-left:22.7pt;margin-top:14.2pt;width:558.45pt;height:826.6pt;z-index:25169408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">
              <v:group id="Группа 551" o:spid="_x0000_s1291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LzD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RLD80w4AnL2AAAA//8DAFBLAQItABQABgAIAAAAIQDb4fbL7gAAAIUBAAATAAAAAAAAAAAA&#10;AAAAAAAAAABbQ29udGVudF9UeXBlc10ueG1sUEsBAi0AFAAGAAgAAAAhAFr0LFu/AAAAFQEAAAsA&#10;AAAAAAAAAAAAAAAAHwEAAF9yZWxzLy5yZWxzUEsBAi0AFAAGAAgAAAAhACy0vMPEAAAA3AAAAA8A&#10;AAAAAAAAAAAAAAAABwIAAGRycy9kb3ducmV2LnhtbFBLBQYAAAAAAwADALcAAAD4AgAAAAA=&#10;">
                <v:group id="Группа 552" o:spid="_x0000_s1292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iK0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A75lwBOTyDQAA//8DAFBLAQItABQABgAIAAAAIQDb4fbL7gAAAIUBAAATAAAAAAAAAAAA&#10;AAAAAAAAAABbQ29udGVudF9UeXBlc10ueG1sUEsBAi0AFAAGAAgAAAAhAFr0LFu/AAAAFQEAAAsA&#10;AAAAAAAAAAAAAAAAHwEAAF9yZWxzLy5yZWxzUEsBAi0AFAAGAAgAAAAhANxmIrTEAAAA3AAAAA8A&#10;AAAAAAAAAAAAAAAABwIAAGRycy9kb3ducmV2LnhtbFBLBQYAAAAAAwADALcAAAD4AgAAAAA=&#10;">
                  <v:group id="Группа 553" o:spid="_x0000_s1293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ocv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C75lwBOTyDQAA//8DAFBLAQItABQABgAIAAAAIQDb4fbL7gAAAIUBAAATAAAAAAAAAAAA&#10;AAAAAAAAAABbQ29udGVudF9UeXBlc10ueG1sUEsBAi0AFAAGAAgAAAAhAFr0LFu/AAAAFQEAAAsA&#10;AAAAAAAAAAAAAAAAHwEAAF9yZWxzLy5yZWxzUEsBAi0AFAAGAAgAAAAhALMqhy/EAAAA3AAAAA8A&#10;AAAAAAAAAAAAAAAABwIAAGRycy9kb3ducmV2LnhtbFBLBQYAAAAAAwADALcAAAD4AgAAAAA=&#10;">
                    <v:group id="Группа 554" o:spid="_x0000_s1294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x9b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">
                      <v:rect id="Rectangle 91" o:spid="_x0000_s1295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" filled="f" strokeweight="1.5pt">
                        <v:textbox inset=",1mm"/>
                      </v:rect>
                      <v:group id="Группа 556" o:spid="_x0000_s1296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SS3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">
                        <v:group id="Группа 557" o:spid="_x0000_s1297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">
                          <v:line id="Line 76" o:spid="_x0000_s1298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" strokeweight="1.5pt"/>
                          <v:line id="Line 77" o:spid="_x0000_s1299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" strokeweight="1.5pt"/>
                          <v:line id="Line 78" o:spid="_x0000_s1300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" strokeweight="1.5pt"/>
                          <v:line id="Line 79" o:spid="_x0000_s1301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" strokeweight="1.5pt"/>
                        </v:group>
                        <v:line id="Line 92" o:spid="_x0000_s1302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" strokeweight="1.5pt"/>
                      </v:group>
                    </v:group>
                    <v:group id="Группа 563" o:spid="_x0000_s1303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2S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pCkS7ieCUdAri8AAAD//wMAUEsBAi0AFAAGAAgAAAAhANvh9svuAAAAhQEAABMAAAAAAAAA&#10;AAAAAAAAAAAAAFtDb250ZW50X1R5cGVzXS54bWxQSwECLQAUAAYACAAAACEAWvQsW78AAAAVAQAA&#10;CwAAAAAAAAAAAAAAAAAfAQAAX3JlbHMvLnJlbHNQSwECLQAUAAYACAAAACEAfUZNksYAAADcAAAA&#10;DwAAAAAAAAAAAAAAAAAHAgAAZHJzL2Rvd25yZXYueG1sUEsFBgAAAAADAAMAtwAAAPoCAAAAAA==&#10;">
                      <v:group id="Группа 564" o:spid="_x0000_s1304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Xm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1hvnuH3TDgC8vADAAD//wMAUEsBAi0AFAAGAAgAAAAhANvh9svuAAAAhQEAABMAAAAAAAAA&#10;AAAAAAAAAAAAAFtDb250ZW50X1R5cGVzXS54bWxQSwECLQAUAAYACAAAACEAWvQsW78AAAAVAQAA&#10;CwAAAAAAAAAAAAAAAAAfAQAAX3JlbHMvLnJlbHNQSwECLQAUAAYACAAAACEA8q/V5s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5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66SxAAAANwAAAAPAAAAZHJzL2Rvd25yZXYueG1sRI/RasJA&#10;FETfhf7Dcgt9Ed1YM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LKHrpL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0F29C0A7" w14:textId="77777777"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6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TDlxQAAANwAAAAPAAAAZHJzL2Rvd25yZXYueG1sRI/RasJA&#10;FETfhf7Dcgt9kWZjw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BCVTDl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0B3B5701" w14:textId="77777777" w:rsidR="005D4516" w:rsidRDefault="005D4516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7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63FC69F4" w14:textId="77777777" w:rsidR="005D4516" w:rsidRDefault="005D4516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8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04DB23D7" w14:textId="77777777"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9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5BCBB955" w14:textId="77777777"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310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UU4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fnhTDgCMv0FAAD//wMAUEsBAi0AFAAGAAgAAAAhANvh9svuAAAAhQEAABMAAAAAAAAAAAAA&#10;AAAAAAAAAFtDb250ZW50X1R5cGVzXS54bWxQSwECLQAUAAYACAAAACEAWvQsW78AAAAVAQAACwAA&#10;AAAAAAAAAAAAAAAfAQAAX3JlbHMvLnJlbHNQSwECLQAUAAYACAAAACEACE1FOMMAAADcAAAADwAA&#10;AAAAAAAAAAAAAAAHAgAAZHJzL2Rvd25yZXYueG1sUEsFBgAAAAADAAMAtwAAAPcCAAAAAA==&#10;">
                        <v:shape id="Text Box 87" o:spid="_x0000_s1311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44CD7AA6" w14:textId="77777777"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2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008F644" w14:textId="77777777"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3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603B44C8" w14:textId="77777777"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4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641D3634" w14:textId="77777777"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5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77ED702E" w14:textId="77777777"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6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" filled="f" strokeweight="1.5pt">
                    <v:textbox inset=",1mm"/>
                  </v:rect>
                </v:group>
                <v:group id="Группа 577" o:spid="_x0000_s1317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">
                  <v:group id="Группа 578" o:spid="_x0000_s1318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0k+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bXhTDgCMv0FAAD//wMAUEsBAi0AFAAGAAgAAAAhANvh9svuAAAAhQEAABMAAAAAAAAAAAAA&#10;AAAAAAAAAFtDb250ZW50X1R5cGVzXS54bWxQSwECLQAUAAYACAAAACEAWvQsW78AAAAVAQAACwAA&#10;AAAAAAAAAAAAAAAfAQAAX3JlbHMvLnJlbHNQSwECLQAUAAYACAAAACEA9jtJPsMAAADcAAAADwAA&#10;AAAAAAAAAAAAAAAHAgAAZHJzL2Rvd25yZXYueG1sUEsFBgAAAAADAAMAtwAAAPcCAAAAAA==&#10;">
                    <v:line id="Line 102" o:spid="_x0000_s1319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" strokeweight="1.5pt">
                      <v:stroke startarrowwidth="narrow" startarrowlength="short" endarrowwidth="narrow" endarrowlength="short"/>
                    </v:line>
                    <v:line id="Line 112" o:spid="_x0000_s1320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NV3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aaTVd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3" o:spid="_x0000_s1321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HDsxgAAANwAAAAPAAAAZHJzL2Rvd25yZXYueG1sRI9fa8JA&#10;EMTfC/0OxxZ8KfViw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Buhw7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322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" strokecolor="windowText" strokeweight="1.5pt"/>
                    <v:line id="Line 98" o:spid="_x0000_s1323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324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325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326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327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33" o:spid="_x0000_s1328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tlx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WpvOpCOgl38AAAD//wMAUEsBAi0AFAAGAAgAAAAhANvh9svuAAAAhQEAABMAAAAAAAAAAAAA&#10;AAAAAAAAAFtDb250ZW50X1R5cGVzXS54bWxQSwECLQAUAAYACAAAACEAWvQsW78AAAAVAQAACwAA&#10;AAAAAAAAAAAAAAAfAQAAX3JlbHMvLnJlbHNQSwECLQAUAAYACAAAACEAl9LZcc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329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">
                    <v:group id="Группа 590" o:spid="_x0000_s1330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">
                      <v:rect id="Rectangle 123" o:spid="_x0000_s1331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" filled="f" stroked="f">
                        <v:textbox inset="1pt,.4mm,1pt,1pt">
                          <w:txbxContent>
                            <w:p w14:paraId="6942137B" w14:textId="77777777" w:rsidR="005D4516" w:rsidRPr="00CB1016" w:rsidRDefault="005D4516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332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" filled="f" stroked="f">
                        <v:textbox inset="1pt,.4mm,1pt,1pt">
                          <w:txbxContent>
                            <w:p w14:paraId="37ADCFF8" w14:textId="77777777" w:rsidR="005D4516" w:rsidRPr="005374BE" w:rsidRDefault="005D4516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C47086">
                                <w:rPr>
                                  <w:noProof/>
                                  <w:lang w:val="en-US"/>
                                </w:rPr>
                                <w:t>9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333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" filled="f" stroked="f">
                        <v:textbox inset="1pt,.4mm,1pt,1pt">
                          <w:txbxContent>
                            <w:p w14:paraId="60DF1A1A" w14:textId="416408CE" w:rsidR="005D4516" w:rsidRDefault="005D4516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0652D5">
                                <w:t>878.2023-АСУ ТП.ВО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334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qXB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QvC/g9E46A3D4AAAD//wMAUEsBAi0AFAAGAAgAAAAhANvh9svuAAAAhQEAABMAAAAAAAAA&#10;AAAAAAAAAAAAAFtDb250ZW50X1R5cGVzXS54bWxQSwECLQAUAAYACAAAACEAWvQsW78AAAAVAQAA&#10;CwAAAAAAAAAAAAAAAAAfAQAAX3JlbHMvLnJlbHNQSwECLQAUAAYACAAAACEAx3qlwcYAAADcAAAA&#10;DwAAAAAAAAAAAAAAAAAHAgAAZHJzL2Rvd25yZXYueG1sUEsFBgAAAAADAAMAtwAAAPoCAAAAAA==&#10;">
                      <v:rect id="Rectangle 119" o:spid="_x0000_s1335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" filled="f" stroked="f">
                        <v:textbox inset="0,0,0,0">
                          <w:txbxContent>
                            <w:p w14:paraId="195FFE1F" w14:textId="77777777" w:rsidR="005D4516" w:rsidRPr="00945CCC" w:rsidRDefault="005D4516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336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" filled="f" stroked="f">
                        <v:textbox inset="0,0,0,0">
                          <w:txbxContent>
                            <w:p w14:paraId="551094CA" w14:textId="77777777" w:rsidR="005D4516" w:rsidRDefault="005D4516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337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" filled="f" stroked="f">
                        <v:textbox inset="0,0,0,0">
                          <w:txbxContent>
                            <w:p w14:paraId="5698B13C" w14:textId="77777777" w:rsidR="005D4516" w:rsidRPr="005E4A3B" w:rsidRDefault="005D4516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338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" filled="f" stroked="f">
                        <v:textbox inset="0,0,0,0">
                          <w:txbxContent>
                            <w:p w14:paraId="7B31A8FB" w14:textId="77777777" w:rsidR="005D4516" w:rsidRPr="000411E6" w:rsidRDefault="005D4516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339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" filled="f" stroked="f">
                        <v:textbox inset="0,0,0,0">
                          <w:txbxContent>
                            <w:p w14:paraId="3BDFCC8E" w14:textId="77777777" w:rsidR="005D4516" w:rsidRPr="005E4A3B" w:rsidRDefault="005D4516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340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" filled="f" stroked="f">
                        <v:textbox inset="0,0,0,0">
                          <w:txbxContent>
                            <w:p w14:paraId="7826AB7B" w14:textId="77777777" w:rsidR="005D451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341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" filled="f" stroked="f">
                        <v:textbox inset="0,0,0,0">
                          <w:txbxContent>
                            <w:p w14:paraId="179D2E62" w14:textId="77777777" w:rsidR="005D451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342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" filled="f" stroked="f">
                        <v:textbox inset="0,0,0,0">
                          <w:txbxContent>
                            <w:p w14:paraId="6F893E1A" w14:textId="77777777" w:rsidR="005D4516" w:rsidRPr="00945CCC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343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d+axQAAANwAAAAPAAAAZHJzL2Rvd25yZXYueG1sRI9Pa8JA&#10;FMTvgt9heUIvopsq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BvBd+axQAAANwAAAAP&#10;AAAAAAAAAAAAAAAAAAcCAABkcnMvZG93bnJldi54bWxQSwUGAAAAAAMAAwC3AAAA+QIAAAAA&#10;" filled="f" stroked="f">
                        <v:textbox inset="0,0,0,0">
                          <w:txbxContent>
                            <w:p w14:paraId="193ED785" w14:textId="77777777" w:rsidR="005D4516" w:rsidRPr="00945CCC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344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EfuxQAAANwAAAAPAAAAZHJzL2Rvd25yZXYueG1sRI9Pa8JA&#10;FMTvgt9heUIvopuK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Dg7EfuxQAAANwAAAAP&#10;AAAAAAAAAAAAAAAAAAcCAABkcnMvZG93bnJldi54bWxQSwUGAAAAAAMAAwC3AAAA+QIAAAAA&#10;" filled="f" stroked="f">
                        <v:textbox inset="0,0,0,0">
                          <w:txbxContent>
                            <w:p w14:paraId="711CA576" w14:textId="77777777" w:rsidR="005D4516" w:rsidRPr="005E4A3B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345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OJ1xQAAANwAAAAPAAAAZHJzL2Rvd25yZXYueG1sRI9Pa8JA&#10;FMTvgt9heUIvopsK2i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CPoOJ1xQAAANwAAAAP&#10;AAAAAAAAAAAAAAAAAAcCAABkcnMvZG93bnJldi54bWxQSwUGAAAAAAMAAwC3AAAA+QIAAAAA&#10;" filled="f" stroked="f">
                        <v:textbox inset="0,0,0,0">
                          <w:txbxContent>
                            <w:p w14:paraId="14359C03" w14:textId="77777777" w:rsidR="005D4516" w:rsidRPr="005E4A3B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346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" filled="f" stroked="f">
                        <v:textbox inset="0,0,0,0">
                          <w:txbxContent>
                            <w:p w14:paraId="3A85C2B1" w14:textId="77777777" w:rsidR="005D4516" w:rsidRPr="000411E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347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" filled="f" stroked="f">
                        <v:textbox inset="0,0,0,0">
                          <w:txbxContent>
                            <w:p w14:paraId="3FEB3F41" w14:textId="77777777" w:rsidR="005D4516" w:rsidRPr="000411E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348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">
                <v:rect id="Rectangle 122" o:spid="_x0000_s1349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" filled="f" stroked="f">
                  <v:textbox inset="1pt,.4mm,1pt,1pt">
                    <w:txbxContent>
                      <w:p w14:paraId="291D1B06" w14:textId="77777777" w:rsidR="005D4516" w:rsidRPr="006C5C53" w:rsidRDefault="005D451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50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" filled="f" stroked="f">
                  <v:textbox inset="1pt,.4mm,1pt,1pt">
                    <w:txbxContent>
                      <w:p w14:paraId="6110DE9C" w14:textId="77777777" w:rsidR="005D4516" w:rsidRPr="006C5C53" w:rsidRDefault="005D451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80A27" w14:textId="77777777" w:rsidR="00441C13" w:rsidRDefault="00441C13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15C1EA24" wp14:editId="4B403381">
              <wp:simplePos x="0" y="0"/>
              <wp:positionH relativeFrom="column">
                <wp:posOffset>-609485</wp:posOffset>
              </wp:positionH>
              <wp:positionV relativeFrom="paragraph">
                <wp:posOffset>3175</wp:posOffset>
              </wp:positionV>
              <wp:extent cx="7092000" cy="10498320"/>
              <wp:effectExtent l="0" t="0" r="33020" b="0"/>
              <wp:wrapNone/>
              <wp:docPr id="10" name="Группа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8320"/>
                        <a:chOff x="0" y="0"/>
                        <a:chExt cx="7092000" cy="10498320"/>
                      </a:xfrm>
                    </wpg:grpSpPr>
                    <wpg:grpSp>
                      <wpg:cNvPr id="11" name="Группа 1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2" name="Группа 1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3" name="Группа 1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6" name="Группа 1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7" name="Группа 1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6" name="Группа 26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28" name="Группа 28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3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7FDA5BE" w14:textId="77777777"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A973D88" w14:textId="77777777" w:rsidR="00441C13" w:rsidRDefault="00441C1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28A015A" w14:textId="77777777" w:rsidR="00441C13" w:rsidRDefault="00441C1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8F689D4" w14:textId="77777777"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9EA4421" w14:textId="77777777"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1" name="Группа 4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277C543" w14:textId="77777777"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76AF6F5" w14:textId="77777777"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BFF67F3" w14:textId="77777777"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27642FA" w14:textId="77777777"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5280A48" w14:textId="77777777"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3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4" name="Группа 474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75" name="Группа 475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47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8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9ACF833" w14:textId="77777777" w:rsidR="00441C13" w:rsidRPr="00945CCC" w:rsidRDefault="00441C1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2FBC53B" w14:textId="77777777" w:rsidR="00441C13" w:rsidRDefault="00441C1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CE48E88" w14:textId="77777777" w:rsidR="00441C13" w:rsidRDefault="00441C1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140E87" w14:textId="77777777" w:rsidR="00441C13" w:rsidRPr="005E4A3B" w:rsidRDefault="00441C1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35A27A2" w14:textId="77777777" w:rsidR="00441C13" w:rsidRPr="000411E6" w:rsidRDefault="00441C1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F09AFBF" w14:textId="77777777" w:rsidR="00441C13" w:rsidRDefault="00441C13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7C1750B" w14:textId="77777777" w:rsidR="00441C13" w:rsidRDefault="00441C1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B2F27D0" w14:textId="77777777" w:rsidR="00441C13" w:rsidRPr="005E4A3B" w:rsidRDefault="00441C1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197C8E3" w14:textId="77777777" w:rsidR="00441C13" w:rsidRPr="00931BF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582C00C" w14:textId="77777777" w:rsidR="00441C13" w:rsidRPr="00A32665" w:rsidRDefault="00441C13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37FB1B8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16D8AF6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64A7A2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EAD775C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9CC8D74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45CBB26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9987B27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D3D7CAE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6CFA2FC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C50FD7A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2C75C6D" w14:textId="77777777" w:rsidR="00441C13" w:rsidRPr="0079077B" w:rsidRDefault="00C47086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9C91903" w14:textId="77777777" w:rsidR="00441C13" w:rsidRPr="00A32665" w:rsidRDefault="00441C13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FD5BC20" w14:textId="77777777" w:rsidR="00441C13" w:rsidRPr="00CB1016" w:rsidRDefault="00441C1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B85E338" w14:textId="77777777" w:rsidR="00441C13" w:rsidRPr="00CB1016" w:rsidRDefault="00441C1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A68013C" w14:textId="77777777" w:rsidR="00441C13" w:rsidRPr="005374BE" w:rsidRDefault="00441C1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C47086" w:rsidRPr="00C47086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C47086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8800831" w14:textId="77777777" w:rsidR="00441C13" w:rsidRPr="005374BE" w:rsidRDefault="00441C1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4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DEA11D3" w14:textId="77777777"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225F995" w14:textId="77777777" w:rsidR="00441C13" w:rsidRDefault="00441C1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C47086">
                                    <w:t>A.B.XXX.XX.XX.</w:t>
                                  </w:r>
                                  <w:proofErr w:type="gramStart"/>
                                  <w:r w:rsidR="00C47086">
                                    <w:t>X-X</w:t>
                                  </w:r>
                                  <w:proofErr w:type="gramEnd"/>
                                  <w:r w:rsidR="00C47086">
                                    <w:t>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2355446" w14:textId="77777777" w:rsidR="00441C13" w:rsidRDefault="00C47086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Полное название системы</w:t>
                                    </w:r>
                                  </w:fldSimple>
                                  <w:r w:rsidR="00441C13">
                                    <w:t>.</w:t>
                                  </w:r>
                                </w:p>
                                <w:p w14:paraId="22EEBB47" w14:textId="77777777" w:rsidR="00441C13" w:rsidRPr="00F9048A" w:rsidRDefault="00441C13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C47086">
                                    <w:rPr>
                                      <w:rStyle w:val="34fe"/>
                                    </w:rPr>
                                    <w:t>Чертеж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D4907BD" w14:textId="77777777"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466DA78" w14:textId="77777777"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28B0008" w14:textId="77777777" w:rsidR="00441C13" w:rsidRPr="00945CC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24E9725" w14:textId="77777777" w:rsidR="00441C13" w:rsidRPr="00945CC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C104385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3FC62DE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7C31A7B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DD82EAB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96F120F" w14:textId="77777777" w:rsidR="00441C13" w:rsidRPr="006C5C53" w:rsidRDefault="00441C13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8142CA" w14:textId="77777777" w:rsidR="00441C13" w:rsidRPr="006C5C53" w:rsidRDefault="00441C13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15C1EA24" id="Группа 10" o:spid="_x0000_s1351" style="position:absolute;left:0;text-align:left;margin-left:-48pt;margin-top:.25pt;width:558.45pt;height:826.65pt;z-index:251692032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">
              <v:group id="Группа 11" o:spid="_x0000_s1352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<v:group id="Группа 12" o:spid="_x0000_s1353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group id="Группа 13" o:spid="_x0000_s1354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group id="Группа 14" o:spid="_x0000_s135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rect id="Rectangle 91" o:spid="_x0000_s1356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" filled="f" strokeweight="1.5pt">
                        <v:textbox inset=",1mm"/>
                      </v:rect>
                      <v:group id="Группа 16" o:spid="_x0000_s1357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<v:group id="Группа 17" o:spid="_x0000_s1358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  <v:line id="Line 76" o:spid="_x0000_s1359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" strokeweight="1.5pt"/>
                          <v:line id="Line 77" o:spid="_x0000_s1360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" strokeweight="1.5pt"/>
                          <v:line id="Line 78" o:spid="_x0000_s1361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" strokeweight="1.5pt"/>
                          <v:line id="Line 79" o:spid="_x0000_s1362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" strokeweight="1.5pt"/>
                        </v:group>
                        <v:line id="Line 92" o:spid="_x0000_s1363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" strokeweight="1.5pt"/>
                      </v:group>
                    </v:group>
                    <v:group id="Группа 26" o:spid="_x0000_s1364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<v:group id="Группа 28" o:spid="_x0000_s1365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66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27FDA5BE" w14:textId="77777777"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67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5A973D88" w14:textId="77777777" w:rsidR="00441C13" w:rsidRDefault="00441C1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68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328A015A" w14:textId="77777777" w:rsidR="00441C13" w:rsidRDefault="00441C1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69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28F689D4" w14:textId="77777777"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70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79EA4421" w14:textId="77777777"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1" o:spid="_x0000_s1371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<v:shape id="Text Box 87" o:spid="_x0000_s1372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0277C543" w14:textId="77777777"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73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276AF6F5" w14:textId="77777777"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74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4BFF67F3" w14:textId="77777777"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75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627642FA" w14:textId="77777777"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76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5280A48" w14:textId="77777777"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77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" filled="f" strokeweight="1.5pt">
                    <v:textbox inset=",1mm"/>
                  </v:rect>
                </v:group>
                <v:group id="Группа 474" o:spid="_x0000_s1378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">
                  <v:group id="Группа 475" o:spid="_x0000_s1379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+k9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1isEvg9E46A3D4AAAD//wMAUEsBAi0AFAAGAAgAAAAhANvh9svuAAAAhQEAABMAAAAAAAAA&#10;AAAAAAAAAAAAAFtDb250ZW50X1R5cGVzXS54bWxQSwECLQAUAAYACAAAACEAWvQsW78AAAAVAQAA&#10;CwAAAAAAAAAAAAAAAAAfAQAAX3JlbHMvLnJlbHNQSwECLQAUAAYACAAAACEAbtvpPcYAAADcAAAA&#10;DwAAAAAAAAAAAAAAAAAHAgAAZHJzL2Rvd25yZXYueG1sUEsFBgAAAAADAAMAtwAAAPoCAAAAAA==&#10;">
                    <v:line id="Line 102" o:spid="_x0000_s1380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1" o:spid="_x0000_s1381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" strokeweight="1.5pt">
                      <v:stroke startarrowwidth="narrow" startarrowlength="short" endarrowwidth="narrow" endarrowlength="short"/>
                    </v:line>
                    <v:line id="Line 109" o:spid="_x0000_s1382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drqwwAAANwAAAAPAAAAZHJzL2Rvd25yZXYueG1sRE9Na8JA&#10;EL0L/Q/LCF6Kbipl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H0Xa6s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0" o:spid="_x0000_s1383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X9xxgAAANwAAAAPAAAAZHJzL2Rvd25yZXYueG1sRI9fa8JA&#10;EMTfC/0OxxZ8KfVik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cAl/c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384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385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0" o:spid="_x0000_s1386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4" o:spid="_x0000_s1387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"/>
                    <v:line id="Line 135" o:spid="_x0000_s1388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"/>
                    <v:line id="Прямая соединительная линия 18" o:spid="_x0000_s138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" strokecolor="windowText" strokeweight="1.5pt"/>
                    <v:line id="Line 98" o:spid="_x0000_s1390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99" o:spid="_x0000_s1391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392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01" o:spid="_x0000_s1393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3" o:spid="_x0000_s1394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4" o:spid="_x0000_s1395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5" o:spid="_x0000_s1396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7" o:spid="_x0000_s1397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08" o:spid="_x0000_s1398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33" o:spid="_x0000_s1399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8" o:spid="_x0000_s1400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189" o:spid="_x0000_s1401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CbwwAAANw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zZFzyfCRfIxT8AAAD//wMAUEsBAi0AFAAGAAgAAAAhANvh9svuAAAAhQEAABMAAAAAAAAAAAAA&#10;AAAAAAAAAFtDb250ZW50X1R5cGVzXS54bWxQSwECLQAUAAYACAAAACEAWvQsW78AAAAVAQAACwAA&#10;AAAAAAAAAAAAAAAfAQAAX3JlbHMvLnJlbHNQSwECLQAUAAYACAAAACEAty0wm8MAAADcAAAADwAA&#10;AAAAAAAAAAAAAAAHAgAAZHJzL2Rvd25yZXYueG1sUEsFBgAAAAADAAMAtwAAAPcCAAAAAA==&#10;">
                    <v:rect id="Rectangle 119" o:spid="_x0000_s1402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xkP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" filled="f" stroked="f">
                      <v:textbox inset="0,0,0,0">
                        <w:txbxContent>
                          <w:p w14:paraId="59ACF833" w14:textId="77777777" w:rsidR="00441C13" w:rsidRPr="00945CCC" w:rsidRDefault="00441C1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403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7yU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" filled="f" stroked="f">
                      <v:textbox inset="0,0,0,0">
                        <w:txbxContent>
                          <w:p w14:paraId="22FBC53B" w14:textId="77777777" w:rsidR="00441C13" w:rsidRDefault="00441C1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404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Y2g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" filled="f" stroked="f">
                      <v:textbox inset="0,0,0,0">
                        <w:txbxContent>
                          <w:p w14:paraId="7CE48E88" w14:textId="77777777" w:rsidR="00441C13" w:rsidRDefault="00441C1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405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Sg7xgAAANwAAAAPAAAAZHJzL2Rvd25yZXYueG1sRI9Pa8JA&#10;FMTvBb/D8oReim5sa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MfkoO8YAAADcAAAA&#10;DwAAAAAAAAAAAAAAAAAHAgAAZHJzL2Rvd25yZXYueG1sUEsFBgAAAAADAAMAtwAAAPoCAAAAAA==&#10;" filled="f" stroked="f">
                      <v:textbox inset="0,0,0,0">
                        <w:txbxContent>
                          <w:p w14:paraId="26140E87" w14:textId="77777777" w:rsidR="00441C13" w:rsidRPr="005E4A3B" w:rsidRDefault="00441C1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406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BP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vhCwT8YAAADcAAAA&#10;DwAAAAAAAAAAAAAAAAAHAgAAZHJzL2Rvd25yZXYueG1sUEsFBgAAAAADAAMAtwAAAPoCAAAAAA==&#10;" filled="f" stroked="f">
                      <v:textbox inset="0,0,0,0">
                        <w:txbxContent>
                          <w:p w14:paraId="035A27A2" w14:textId="77777777" w:rsidR="00441C13" w:rsidRPr="000411E6" w:rsidRDefault="00441C1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407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" filled="f" stroked="f">
                      <v:textbox inset="0,0,0,0">
                        <w:txbxContent>
                          <w:p w14:paraId="3F09AFBF" w14:textId="77777777" w:rsidR="00441C13" w:rsidRDefault="00441C1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408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" filled="f" stroked="f">
                      <v:textbox inset="0,0,0,0">
                        <w:txbxContent>
                          <w:p w14:paraId="57C1750B" w14:textId="77777777" w:rsidR="00441C13" w:rsidRDefault="00441C1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409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" filled="f" stroked="f">
                      <v:textbox inset="0,0,0,0">
                        <w:txbxContent>
                          <w:p w14:paraId="1B2F27D0" w14:textId="77777777" w:rsidR="00441C13" w:rsidRPr="005E4A3B" w:rsidRDefault="00441C1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410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" filled="f" stroked="f">
                      <v:textbox inset="0,0,0,0">
                        <w:txbxContent>
                          <w:p w14:paraId="4197C8E3" w14:textId="77777777" w:rsidR="00441C13" w:rsidRPr="00931BF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411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" filled="f" stroked="f">
                      <v:textbox inset="0,0,0,0">
                        <w:txbxContent>
                          <w:p w14:paraId="3582C00C" w14:textId="77777777" w:rsidR="00441C13" w:rsidRPr="00A32665" w:rsidRDefault="00441C13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412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3zx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" filled="f" stroked="f">
                      <v:textbox inset="0,0,0,0">
                        <w:txbxContent>
                          <w:p w14:paraId="637FB1B8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3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9lq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" filled="f" stroked="f">
                      <v:textbox inset="0,0,0,0">
                        <w:txbxContent>
                          <w:p w14:paraId="716D8AF6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4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" filled="f" stroked="f">
                      <v:textbox inset="0,0,0,0">
                        <w:txbxContent>
                          <w:p w14:paraId="4564A7A2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5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eKGxgAAANwAAAAPAAAAZHJzL2Rvd25yZXYueG1sRI9Pa8JA&#10;FMTvBb/D8oReim5qa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/5XihsYAAADcAAAA&#10;DwAAAAAAAAAAAAAAAAAHAgAAZHJzL2Rvd25yZXYueG1sUEsFBgAAAAADAAMAtwAAAPoCAAAAAA==&#10;" filled="f" stroked="f">
                      <v:textbox inset="0,0,0,0">
                        <w:txbxContent>
                          <w:p w14:paraId="5EAD775C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6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Hry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cHx68sYAAADcAAAA&#10;DwAAAAAAAAAAAAAAAAAHAgAAZHJzL2Rvd25yZXYueG1sUEsFBgAAAAADAAMAtwAAAPoCAAAAAA==&#10;" filled="f" stroked="f">
                      <v:textbox inset="0,0,0,0">
                        <w:txbxContent>
                          <w:p w14:paraId="19CC8D74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7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" filled="f" stroked="f">
                      <v:textbox inset="0,0,0,0">
                        <w:txbxContent>
                          <w:p w14:paraId="645CBB26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8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" filled="f" stroked="f">
                      <v:textbox inset="0,0,0,0">
                        <w:txbxContent>
                          <w:p w14:paraId="79987B27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9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" filled="f" stroked="f">
                      <v:textbox inset="0,0,0,0">
                        <w:txbxContent>
                          <w:p w14:paraId="0D3D7CAE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20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XD3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" filled="f" stroked="f">
                      <v:textbox inset="0,0,0,0">
                        <w:txbxContent>
                          <w:p w14:paraId="06CFA2FC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21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" filled="f" stroked="f">
                      <v:textbox inset="0,0,0,0">
                        <w:txbxContent>
                          <w:p w14:paraId="7C50FD7A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422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yMe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3zw5lwBOTiFwAA//8DAFBLAQItABQABgAIAAAAIQDb4fbL7gAAAIUBAAATAAAAAAAAAAAA&#10;AAAAAAAAAABbQ29udGVudF9UeXBlc10ueG1sUEsBAi0AFAAGAAgAAAAhAFr0LFu/AAAAFQEAAAsA&#10;AAAAAAAAAAAAAAAAHwEAAF9yZWxzLy5yZWxzUEsBAi0AFAAGAAgAAAAhAHqLIx7EAAAA3AAAAA8A&#10;AAAAAAAAAAAAAAAABwIAAGRycy9kb3ducmV2LnhtbFBLBQYAAAAAAwADALcAAAD4AgAAAAA=&#10;" filled="f" stroked="f">
                      <v:textbox inset="1pt,.4mm,1pt,1pt">
                        <w:txbxContent>
                          <w:p w14:paraId="42C75C6D" w14:textId="77777777" w:rsidR="00441C13" w:rsidRPr="0079077B" w:rsidRDefault="00C47086" w:rsidP="008E77B3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423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" filled="f" stroked="f">
                      <v:textbox inset="1pt,.4mm,1pt,1pt">
                        <w:txbxContent>
                          <w:p w14:paraId="09C91903" w14:textId="77777777" w:rsidR="00441C13" w:rsidRPr="00A32665" w:rsidRDefault="00441C13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424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" filled="f" stroked="f">
                      <v:textbox inset="1pt,.4mm,1pt,1pt">
                        <w:txbxContent>
                          <w:p w14:paraId="2FD5BC20" w14:textId="77777777" w:rsidR="00441C13" w:rsidRPr="00CB1016" w:rsidRDefault="00441C1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425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" filled="f" stroked="f">
                      <v:textbox inset="1pt,.4mm,1pt,1pt">
                        <w:txbxContent>
                          <w:p w14:paraId="2B85E338" w14:textId="77777777" w:rsidR="00441C13" w:rsidRPr="00CB1016" w:rsidRDefault="00441C1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426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" filled="f" stroked="f">
                      <v:textbox inset="1pt,.4mm,1pt,1pt">
                        <w:txbxContent>
                          <w:p w14:paraId="7A68013C" w14:textId="77777777" w:rsidR="00441C13" w:rsidRPr="005374BE" w:rsidRDefault="00441C1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C47086" w:rsidRPr="00C47086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C47086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427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" filled="f" stroked="f">
                      <v:textbox inset="1pt,.4mm,1pt,1pt">
                        <w:txbxContent>
                          <w:p w14:paraId="58800831" w14:textId="77777777" w:rsidR="00441C13" w:rsidRPr="005374BE" w:rsidRDefault="00441C1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428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" filled="f" stroked="f">
                      <v:textbox inset="1pt,.4mm,1pt,1pt">
                        <w:txbxContent>
                          <w:p w14:paraId="6DEA11D3" w14:textId="77777777"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429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" filled="f" stroked="f">
                      <v:textbox inset="1pt,.4mm,1pt,1pt">
                        <w:txbxContent>
                          <w:p w14:paraId="6225F995" w14:textId="77777777" w:rsidR="00441C13" w:rsidRDefault="00441C1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C47086">
                              <w:t>A.B.XXX.XX.XX.</w:t>
                            </w:r>
                            <w:proofErr w:type="gramStart"/>
                            <w:r w:rsidR="00C47086">
                              <w:t>X-X</w:t>
                            </w:r>
                            <w:proofErr w:type="gramEnd"/>
                            <w:r w:rsidR="00C47086">
                              <w:t>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430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S8Y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IT9LxjEAAAA3AAAAA8A&#10;AAAAAAAAAAAAAAAABwIAAGRycy9kb3ducmV2LnhtbFBLBQYAAAAAAwADALcAAAD4AgAAAAA=&#10;" filled="f" stroked="f">
                      <v:textbox inset="1pt,.4mm,1pt,1pt">
                        <w:txbxContent>
                          <w:p w14:paraId="12355446" w14:textId="77777777" w:rsidR="00441C13" w:rsidRDefault="00C47086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>
                                <w:t>Полное название системы</w:t>
                              </w:r>
                            </w:fldSimple>
                            <w:r w:rsidR="00441C13">
                              <w:t>.</w:t>
                            </w:r>
                          </w:p>
                          <w:p w14:paraId="22EEBB47" w14:textId="77777777" w:rsidR="00441C13" w:rsidRPr="00F9048A" w:rsidRDefault="00441C13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C47086">
                              <w:rPr>
                                <w:rStyle w:val="34fe"/>
                              </w:rPr>
                              <w:t>Чертеж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431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" filled="f" stroked="f">
                      <v:textbox inset="0,0,0,0">
                        <w:txbxContent>
                          <w:p w14:paraId="1D4907BD" w14:textId="77777777"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432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" filled="f" stroked="f">
                      <v:textbox inset="0,0,0,0">
                        <w:txbxContent>
                          <w:p w14:paraId="3466DA78" w14:textId="77777777"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433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DzK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vdQ8ysYAAADcAAAA&#10;DwAAAAAAAAAAAAAAAAAHAgAAZHJzL2Rvd25yZXYueG1sUEsFBgAAAAADAAMAtwAAAPoCAAAAAA==&#10;" filled="f" stroked="f">
                      <v:textbox inset="0,0,0,0">
                        <w:txbxContent>
                          <w:p w14:paraId="428B0008" w14:textId="77777777" w:rsidR="00441C13" w:rsidRPr="00945CC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434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qK9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TQaivcYAAADcAAAA&#10;DwAAAAAAAAAAAAAAAAAHAgAAZHJzL2Rvd25yZXYueG1sUEsFBgAAAAADAAMAtwAAAPoCAAAAAA==&#10;" filled="f" stroked="f">
                      <v:textbox inset="0,0,0,0">
                        <w:txbxContent>
                          <w:p w14:paraId="624E9725" w14:textId="77777777" w:rsidR="00441C13" w:rsidRPr="00945CC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35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" filled="f" stroked="f">
                      <v:textbox inset="0,0,0,0">
                        <w:txbxContent>
                          <w:p w14:paraId="0C104385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36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" filled="f" stroked="f">
                      <v:textbox inset="0,0,0,0">
                        <w:txbxContent>
                          <w:p w14:paraId="43FC62DE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37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" filled="f" stroked="f">
                      <v:textbox inset="0,0,0,0">
                        <w:txbxContent>
                          <w:p w14:paraId="27C31A7B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38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" filled="f" stroked="f">
                      <v:textbox inset="0,0,0,0">
                        <w:txbxContent>
                          <w:p w14:paraId="3DD82EAB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439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Bfx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0gWK/g9E46A3D4AAAD//wMAUEsBAi0AFAAGAAgAAAAhANvh9svuAAAAhQEAABMAAAAAAAAA&#10;AAAAAAAAAAAAAFtDb250ZW50X1R5cGVzXS54bWxQSwECLQAUAAYACAAAACEAWvQsW78AAAAVAQAA&#10;CwAAAAAAAAAAAAAAAAAfAQAAX3JlbHMvLnJlbHNQSwECLQAUAAYACAAAACEAScgX8cYAAADcAAAA&#10;DwAAAAAAAAAAAAAAAAAHAgAAZHJzL2Rvd25yZXYueG1sUEsFBgAAAAADAAMAtwAAAPoCAAAAAA==&#10;">
                <v:rect id="Rectangle 122" o:spid="_x0000_s1440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1xlxAAAANwAAAAPAAAAZHJzL2Rvd25yZXYueG1sRE9Na8JA&#10;EL0L/odlhF7EbFo0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Nz7XGXEAAAA3AAAAA8A&#10;AAAAAAAAAAAAAAAABwIAAGRycy9kb3ducmV2LnhtbFBLBQYAAAAAAwADALcAAAD4AgAAAAA=&#10;" filled="f" stroked="f">
                  <v:textbox inset="1pt,.4mm,1pt,1pt">
                    <w:txbxContent>
                      <w:p w14:paraId="296F120F" w14:textId="77777777" w:rsidR="00441C13" w:rsidRPr="006C5C53" w:rsidRDefault="00441C13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441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" filled="f" stroked="f">
                  <v:textbox inset="1pt,.4mm,1pt,1pt">
                    <w:txbxContent>
                      <w:p w14:paraId="238142CA" w14:textId="77777777" w:rsidR="00441C13" w:rsidRPr="006C5C53" w:rsidRDefault="00441C13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 w15:restartNumberingAfterBreak="0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 w15:restartNumberingAfterBreak="0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 w15:restartNumberingAfterBreak="0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 w15:restartNumberingAfterBreak="0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 w15:restartNumberingAfterBreak="0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 w15:restartNumberingAfterBreak="0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 w15:restartNumberingAfterBreak="0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5740703">
    <w:abstractNumId w:val="31"/>
  </w:num>
  <w:num w:numId="2" w16cid:durableId="1375694907">
    <w:abstractNumId w:val="28"/>
  </w:num>
  <w:num w:numId="3" w16cid:durableId="1049377793">
    <w:abstractNumId w:val="10"/>
  </w:num>
  <w:num w:numId="4" w16cid:durableId="56128623">
    <w:abstractNumId w:val="4"/>
  </w:num>
  <w:num w:numId="5" w16cid:durableId="994259254">
    <w:abstractNumId w:val="32"/>
  </w:num>
  <w:num w:numId="6" w16cid:durableId="481242378">
    <w:abstractNumId w:val="26"/>
  </w:num>
  <w:num w:numId="7" w16cid:durableId="436826703">
    <w:abstractNumId w:val="3"/>
  </w:num>
  <w:num w:numId="8" w16cid:durableId="1208491255">
    <w:abstractNumId w:val="16"/>
  </w:num>
  <w:num w:numId="9" w16cid:durableId="319115706">
    <w:abstractNumId w:val="6"/>
  </w:num>
  <w:num w:numId="10" w16cid:durableId="385757280">
    <w:abstractNumId w:val="17"/>
  </w:num>
  <w:num w:numId="11" w16cid:durableId="1918467848">
    <w:abstractNumId w:val="27"/>
  </w:num>
  <w:num w:numId="12" w16cid:durableId="318114251">
    <w:abstractNumId w:val="23"/>
  </w:num>
  <w:num w:numId="13" w16cid:durableId="2115050203">
    <w:abstractNumId w:val="1"/>
  </w:num>
  <w:num w:numId="14" w16cid:durableId="1632593030">
    <w:abstractNumId w:val="21"/>
  </w:num>
  <w:num w:numId="15" w16cid:durableId="1841000671">
    <w:abstractNumId w:val="15"/>
  </w:num>
  <w:num w:numId="16" w16cid:durableId="1449155344">
    <w:abstractNumId w:val="29"/>
  </w:num>
  <w:num w:numId="17" w16cid:durableId="1733192029">
    <w:abstractNumId w:val="20"/>
  </w:num>
  <w:num w:numId="18" w16cid:durableId="842823650">
    <w:abstractNumId w:val="25"/>
  </w:num>
  <w:num w:numId="19" w16cid:durableId="741365846">
    <w:abstractNumId w:val="0"/>
  </w:num>
  <w:num w:numId="20" w16cid:durableId="943146347">
    <w:abstractNumId w:val="14"/>
  </w:num>
  <w:num w:numId="21" w16cid:durableId="1975791135">
    <w:abstractNumId w:val="33"/>
  </w:num>
  <w:num w:numId="22" w16cid:durableId="1975286516">
    <w:abstractNumId w:val="33"/>
    <w:lvlOverride w:ilvl="0">
      <w:startOverride w:val="1"/>
    </w:lvlOverride>
  </w:num>
  <w:num w:numId="23" w16cid:durableId="914244760">
    <w:abstractNumId w:val="4"/>
    <w:lvlOverride w:ilvl="0">
      <w:startOverride w:val="1"/>
    </w:lvlOverride>
  </w:num>
  <w:num w:numId="24" w16cid:durableId="1830175572">
    <w:abstractNumId w:val="27"/>
    <w:lvlOverride w:ilvl="0">
      <w:startOverride w:val="1"/>
    </w:lvlOverride>
  </w:num>
  <w:num w:numId="25" w16cid:durableId="117822869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130852732">
    <w:abstractNumId w:val="13"/>
  </w:num>
  <w:num w:numId="27" w16cid:durableId="829635031">
    <w:abstractNumId w:val="5"/>
  </w:num>
  <w:num w:numId="28" w16cid:durableId="525145258">
    <w:abstractNumId w:val="18"/>
  </w:num>
  <w:num w:numId="29" w16cid:durableId="1351882298">
    <w:abstractNumId w:val="24"/>
  </w:num>
  <w:num w:numId="30" w16cid:durableId="324091028">
    <w:abstractNumId w:val="2"/>
  </w:num>
  <w:num w:numId="31" w16cid:durableId="1174803895">
    <w:abstractNumId w:val="30"/>
  </w:num>
  <w:num w:numId="32" w16cid:durableId="70883909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63067966">
    <w:abstractNumId w:val="30"/>
    <w:lvlOverride w:ilvl="0">
      <w:startOverride w:val="1"/>
    </w:lvlOverride>
  </w:num>
  <w:num w:numId="34" w16cid:durableId="369914138">
    <w:abstractNumId w:val="8"/>
  </w:num>
  <w:num w:numId="35" w16cid:durableId="54815538">
    <w:abstractNumId w:val="12"/>
  </w:num>
  <w:num w:numId="36" w16cid:durableId="1643850045">
    <w:abstractNumId w:val="7"/>
  </w:num>
  <w:num w:numId="37" w16cid:durableId="8682390">
    <w:abstractNumId w:val="34"/>
  </w:num>
  <w:num w:numId="38" w16cid:durableId="1864006767">
    <w:abstractNumId w:val="19"/>
  </w:num>
  <w:num w:numId="39" w16cid:durableId="1246375936">
    <w:abstractNumId w:val="19"/>
    <w:lvlOverride w:ilvl="0">
      <w:startOverride w:val="1"/>
    </w:lvlOverride>
  </w:num>
  <w:num w:numId="40" w16cid:durableId="1284530797">
    <w:abstractNumId w:val="11"/>
  </w:num>
  <w:num w:numId="41" w16cid:durableId="252978289">
    <w:abstractNumId w:val="9"/>
  </w:num>
  <w:num w:numId="42" w16cid:durableId="1119642513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B5"/>
    <w:rsid w:val="000015AE"/>
    <w:rsid w:val="00002A63"/>
    <w:rsid w:val="000049BD"/>
    <w:rsid w:val="00005458"/>
    <w:rsid w:val="00006327"/>
    <w:rsid w:val="0001094F"/>
    <w:rsid w:val="00010A61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71B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656B"/>
    <w:rsid w:val="00047CEA"/>
    <w:rsid w:val="00047E5B"/>
    <w:rsid w:val="000501A2"/>
    <w:rsid w:val="00050F69"/>
    <w:rsid w:val="00051DAF"/>
    <w:rsid w:val="00052358"/>
    <w:rsid w:val="0005237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52D5"/>
    <w:rsid w:val="00067291"/>
    <w:rsid w:val="0007283C"/>
    <w:rsid w:val="00073100"/>
    <w:rsid w:val="00073FC7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3A60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3845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1B4F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179"/>
    <w:rsid w:val="0017199C"/>
    <w:rsid w:val="001732DB"/>
    <w:rsid w:val="00173333"/>
    <w:rsid w:val="0017335F"/>
    <w:rsid w:val="0017407B"/>
    <w:rsid w:val="0017488F"/>
    <w:rsid w:val="0017541A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1E5A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1F15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1EE2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039"/>
    <w:rsid w:val="002075A0"/>
    <w:rsid w:val="00210AF4"/>
    <w:rsid w:val="00210D89"/>
    <w:rsid w:val="0021107C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1D51"/>
    <w:rsid w:val="00232ABC"/>
    <w:rsid w:val="00233AEC"/>
    <w:rsid w:val="00233D57"/>
    <w:rsid w:val="00234CEA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2C43"/>
    <w:rsid w:val="00263273"/>
    <w:rsid w:val="002635C8"/>
    <w:rsid w:val="00263746"/>
    <w:rsid w:val="00263E41"/>
    <w:rsid w:val="00264594"/>
    <w:rsid w:val="002649A1"/>
    <w:rsid w:val="002654DF"/>
    <w:rsid w:val="0026666F"/>
    <w:rsid w:val="0026693A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97E64"/>
    <w:rsid w:val="002A1D28"/>
    <w:rsid w:val="002A3CCB"/>
    <w:rsid w:val="002A5428"/>
    <w:rsid w:val="002A54DA"/>
    <w:rsid w:val="002A5E14"/>
    <w:rsid w:val="002A5ED9"/>
    <w:rsid w:val="002A76D9"/>
    <w:rsid w:val="002B03CF"/>
    <w:rsid w:val="002B1F5D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C7CE3"/>
    <w:rsid w:val="002D02FB"/>
    <w:rsid w:val="002D0524"/>
    <w:rsid w:val="002D0CA2"/>
    <w:rsid w:val="002D1E85"/>
    <w:rsid w:val="002D3361"/>
    <w:rsid w:val="002D5BD9"/>
    <w:rsid w:val="002D62F4"/>
    <w:rsid w:val="002D7A74"/>
    <w:rsid w:val="002E3B8A"/>
    <w:rsid w:val="002E46EB"/>
    <w:rsid w:val="002E4CD3"/>
    <w:rsid w:val="002E58E0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0D93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763C"/>
    <w:rsid w:val="003313FE"/>
    <w:rsid w:val="00332572"/>
    <w:rsid w:val="00333863"/>
    <w:rsid w:val="00335A84"/>
    <w:rsid w:val="00337B8E"/>
    <w:rsid w:val="00342AF8"/>
    <w:rsid w:val="00342C00"/>
    <w:rsid w:val="00343090"/>
    <w:rsid w:val="003438E1"/>
    <w:rsid w:val="00345028"/>
    <w:rsid w:val="003454B5"/>
    <w:rsid w:val="003473F4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36C"/>
    <w:rsid w:val="0036481C"/>
    <w:rsid w:val="0036582E"/>
    <w:rsid w:val="00370F07"/>
    <w:rsid w:val="00374140"/>
    <w:rsid w:val="00375211"/>
    <w:rsid w:val="00376A22"/>
    <w:rsid w:val="0038024E"/>
    <w:rsid w:val="00380491"/>
    <w:rsid w:val="00382C71"/>
    <w:rsid w:val="00385AB4"/>
    <w:rsid w:val="0038650C"/>
    <w:rsid w:val="0039075E"/>
    <w:rsid w:val="0039086E"/>
    <w:rsid w:val="00391324"/>
    <w:rsid w:val="003929E1"/>
    <w:rsid w:val="003935F0"/>
    <w:rsid w:val="00393F1C"/>
    <w:rsid w:val="00394605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2C1D"/>
    <w:rsid w:val="003C3DCF"/>
    <w:rsid w:val="003C570D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186"/>
    <w:rsid w:val="003E0420"/>
    <w:rsid w:val="003E1C94"/>
    <w:rsid w:val="003E1D35"/>
    <w:rsid w:val="003E56FD"/>
    <w:rsid w:val="003E6561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69A0"/>
    <w:rsid w:val="003F7D6C"/>
    <w:rsid w:val="00400626"/>
    <w:rsid w:val="00400CAC"/>
    <w:rsid w:val="00401F8D"/>
    <w:rsid w:val="0040467C"/>
    <w:rsid w:val="00405E0F"/>
    <w:rsid w:val="00407C3F"/>
    <w:rsid w:val="004105B5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1C13"/>
    <w:rsid w:val="00443135"/>
    <w:rsid w:val="0044602E"/>
    <w:rsid w:val="00446770"/>
    <w:rsid w:val="004476FC"/>
    <w:rsid w:val="00450BBF"/>
    <w:rsid w:val="00451A18"/>
    <w:rsid w:val="00452FE8"/>
    <w:rsid w:val="004536C2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429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01A"/>
    <w:rsid w:val="00510268"/>
    <w:rsid w:val="00510E9A"/>
    <w:rsid w:val="00511CEE"/>
    <w:rsid w:val="00511EC1"/>
    <w:rsid w:val="005121B4"/>
    <w:rsid w:val="00513AF4"/>
    <w:rsid w:val="0051449D"/>
    <w:rsid w:val="00515306"/>
    <w:rsid w:val="00515D6C"/>
    <w:rsid w:val="00516371"/>
    <w:rsid w:val="00516E56"/>
    <w:rsid w:val="00520601"/>
    <w:rsid w:val="00520668"/>
    <w:rsid w:val="0052307A"/>
    <w:rsid w:val="00526E2E"/>
    <w:rsid w:val="00526E4C"/>
    <w:rsid w:val="00527D16"/>
    <w:rsid w:val="00530359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892"/>
    <w:rsid w:val="00542FDD"/>
    <w:rsid w:val="00544B69"/>
    <w:rsid w:val="00546CBF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F5A"/>
    <w:rsid w:val="00566370"/>
    <w:rsid w:val="00566B48"/>
    <w:rsid w:val="005701FE"/>
    <w:rsid w:val="00570FA7"/>
    <w:rsid w:val="0057184E"/>
    <w:rsid w:val="00572AB8"/>
    <w:rsid w:val="00575A58"/>
    <w:rsid w:val="005809FD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1CFE"/>
    <w:rsid w:val="005D4516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291F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5B12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0957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A53"/>
    <w:rsid w:val="00724CD9"/>
    <w:rsid w:val="007315BE"/>
    <w:rsid w:val="0073305A"/>
    <w:rsid w:val="00733354"/>
    <w:rsid w:val="0073335D"/>
    <w:rsid w:val="00733A88"/>
    <w:rsid w:val="00733C97"/>
    <w:rsid w:val="007355DA"/>
    <w:rsid w:val="007400C4"/>
    <w:rsid w:val="0074625D"/>
    <w:rsid w:val="007473D3"/>
    <w:rsid w:val="00753D35"/>
    <w:rsid w:val="007547F9"/>
    <w:rsid w:val="0075689A"/>
    <w:rsid w:val="00756C91"/>
    <w:rsid w:val="00757392"/>
    <w:rsid w:val="00760811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216D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5D84"/>
    <w:rsid w:val="007E63EC"/>
    <w:rsid w:val="007E6B44"/>
    <w:rsid w:val="007F0807"/>
    <w:rsid w:val="007F4719"/>
    <w:rsid w:val="007F4EB1"/>
    <w:rsid w:val="007F545B"/>
    <w:rsid w:val="007F6332"/>
    <w:rsid w:val="007F6705"/>
    <w:rsid w:val="007F7667"/>
    <w:rsid w:val="007F7CFD"/>
    <w:rsid w:val="00800837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002C"/>
    <w:rsid w:val="0082444C"/>
    <w:rsid w:val="008246F8"/>
    <w:rsid w:val="008258E8"/>
    <w:rsid w:val="008268BF"/>
    <w:rsid w:val="00826F34"/>
    <w:rsid w:val="008274DF"/>
    <w:rsid w:val="00827CA9"/>
    <w:rsid w:val="008312D5"/>
    <w:rsid w:val="00832128"/>
    <w:rsid w:val="00832370"/>
    <w:rsid w:val="0083428D"/>
    <w:rsid w:val="00834762"/>
    <w:rsid w:val="00834DB2"/>
    <w:rsid w:val="00834EE8"/>
    <w:rsid w:val="0083569C"/>
    <w:rsid w:val="00836696"/>
    <w:rsid w:val="00836D9B"/>
    <w:rsid w:val="0083779C"/>
    <w:rsid w:val="008378D1"/>
    <w:rsid w:val="00837F81"/>
    <w:rsid w:val="00841229"/>
    <w:rsid w:val="00843A33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6DD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69F6"/>
    <w:rsid w:val="008E767A"/>
    <w:rsid w:val="008E7742"/>
    <w:rsid w:val="008E77B3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2F8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1F1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B34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611"/>
    <w:rsid w:val="009877EC"/>
    <w:rsid w:val="00990D10"/>
    <w:rsid w:val="00990F3A"/>
    <w:rsid w:val="00991909"/>
    <w:rsid w:val="009926D1"/>
    <w:rsid w:val="0099311A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3DD7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5D9A"/>
    <w:rsid w:val="009C60D6"/>
    <w:rsid w:val="009D1581"/>
    <w:rsid w:val="009D1D71"/>
    <w:rsid w:val="009D228A"/>
    <w:rsid w:val="009D230F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E79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466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5C9F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1610"/>
    <w:rsid w:val="00A82CA9"/>
    <w:rsid w:val="00A86232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646C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192D"/>
    <w:rsid w:val="00B72AF5"/>
    <w:rsid w:val="00B72BD9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A4372"/>
    <w:rsid w:val="00BB01B2"/>
    <w:rsid w:val="00BB0C69"/>
    <w:rsid w:val="00BB1A01"/>
    <w:rsid w:val="00BB2474"/>
    <w:rsid w:val="00BB256A"/>
    <w:rsid w:val="00BB2628"/>
    <w:rsid w:val="00BB426D"/>
    <w:rsid w:val="00BB6EE7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056CD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2480"/>
    <w:rsid w:val="00C24665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86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1BA7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1F09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C45A3"/>
    <w:rsid w:val="00CD013F"/>
    <w:rsid w:val="00CD3D15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3E46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20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0C93"/>
    <w:rsid w:val="00D51317"/>
    <w:rsid w:val="00D51650"/>
    <w:rsid w:val="00D538C7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D6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49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5A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15B5"/>
    <w:rsid w:val="00DF43F3"/>
    <w:rsid w:val="00DF4C62"/>
    <w:rsid w:val="00DF604E"/>
    <w:rsid w:val="00DF700E"/>
    <w:rsid w:val="00DF7580"/>
    <w:rsid w:val="00E00882"/>
    <w:rsid w:val="00E014A9"/>
    <w:rsid w:val="00E01C69"/>
    <w:rsid w:val="00E02DCE"/>
    <w:rsid w:val="00E06E27"/>
    <w:rsid w:val="00E07153"/>
    <w:rsid w:val="00E077E2"/>
    <w:rsid w:val="00E10079"/>
    <w:rsid w:val="00E1081E"/>
    <w:rsid w:val="00E10F88"/>
    <w:rsid w:val="00E12B29"/>
    <w:rsid w:val="00E14517"/>
    <w:rsid w:val="00E153A2"/>
    <w:rsid w:val="00E161C0"/>
    <w:rsid w:val="00E16A32"/>
    <w:rsid w:val="00E20E33"/>
    <w:rsid w:val="00E21551"/>
    <w:rsid w:val="00E23292"/>
    <w:rsid w:val="00E256E4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465E"/>
    <w:rsid w:val="00E35A5E"/>
    <w:rsid w:val="00E35D26"/>
    <w:rsid w:val="00E3651A"/>
    <w:rsid w:val="00E36A70"/>
    <w:rsid w:val="00E3743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28E7"/>
    <w:rsid w:val="00E84247"/>
    <w:rsid w:val="00E84EE1"/>
    <w:rsid w:val="00E85040"/>
    <w:rsid w:val="00E85A9B"/>
    <w:rsid w:val="00E85E29"/>
    <w:rsid w:val="00E8621B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7D"/>
    <w:rsid w:val="00EA5092"/>
    <w:rsid w:val="00EA559B"/>
    <w:rsid w:val="00EA62EB"/>
    <w:rsid w:val="00EA633A"/>
    <w:rsid w:val="00EA6927"/>
    <w:rsid w:val="00EA6EC9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A8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66A"/>
    <w:rsid w:val="00F42781"/>
    <w:rsid w:val="00F428BE"/>
    <w:rsid w:val="00F43383"/>
    <w:rsid w:val="00F44E56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48A"/>
    <w:rsid w:val="00F908FF"/>
    <w:rsid w:val="00F92FD1"/>
    <w:rsid w:val="00F93301"/>
    <w:rsid w:val="00F938C3"/>
    <w:rsid w:val="00F95020"/>
    <w:rsid w:val="00F976BE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3737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188"/>
    <w:rsid w:val="00FC6CA6"/>
    <w:rsid w:val="00FC74D8"/>
    <w:rsid w:val="00FD06D0"/>
    <w:rsid w:val="00FD0FDC"/>
    <w:rsid w:val="00FD1DFD"/>
    <w:rsid w:val="00FD3F9C"/>
    <w:rsid w:val="00FD4013"/>
    <w:rsid w:val="00FD47D6"/>
    <w:rsid w:val="00FD6B96"/>
    <w:rsid w:val="00FD6F9F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DB0EFDB"/>
  <w15:docId w15:val="{EAC05242-1031-4051-AD4D-ED40DF0AB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C47086"/>
    <w:rPr>
      <w:sz w:val="24"/>
    </w:rPr>
  </w:style>
  <w:style w:type="paragraph" w:styleId="1">
    <w:name w:val="heading 1"/>
    <w:next w:val="34b"/>
    <w:link w:val="10"/>
    <w:qFormat/>
    <w:rsid w:val="00C47086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C47086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C47086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C47086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C47086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C47086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C47086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C47086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C47086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4c">
    <w:name w:val="34_Знак_Сообщение_системы"/>
    <w:rsid w:val="00C47086"/>
    <w:rPr>
      <w:rFonts w:ascii="Calibri" w:hAnsi="Calibri"/>
    </w:rPr>
  </w:style>
  <w:style w:type="paragraph" w:customStyle="1" w:styleId="34b">
    <w:name w:val="34_Абзац_Обычный"/>
    <w:link w:val="34d"/>
    <w:qFormat/>
    <w:rsid w:val="00C47086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C47086"/>
    <w:rPr>
      <w:sz w:val="24"/>
      <w:lang w:eastAsia="x-none"/>
    </w:rPr>
  </w:style>
  <w:style w:type="character" w:customStyle="1" w:styleId="10">
    <w:name w:val="Заголовок 1 Знак"/>
    <w:link w:val="1"/>
    <w:rsid w:val="00C47086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C47086"/>
    <w:rPr>
      <w:b/>
      <w:sz w:val="32"/>
    </w:rPr>
  </w:style>
  <w:style w:type="character" w:customStyle="1" w:styleId="30">
    <w:name w:val="Заголовок 3 Знак"/>
    <w:link w:val="3"/>
    <w:rsid w:val="00C47086"/>
    <w:rPr>
      <w:b/>
      <w:bCs/>
      <w:sz w:val="28"/>
    </w:rPr>
  </w:style>
  <w:style w:type="character" w:customStyle="1" w:styleId="40">
    <w:name w:val="Заголовок 4 Знак"/>
    <w:link w:val="4"/>
    <w:rsid w:val="00C47086"/>
    <w:rPr>
      <w:b/>
      <w:sz w:val="24"/>
    </w:rPr>
  </w:style>
  <w:style w:type="character" w:customStyle="1" w:styleId="50">
    <w:name w:val="Заголовок 5 Знак"/>
    <w:link w:val="5"/>
    <w:rsid w:val="00C47086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C47086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C47086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C47086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C47086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C47086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C47086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C47086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C47086"/>
    <w:rPr>
      <w:u w:val="single"/>
    </w:rPr>
  </w:style>
  <w:style w:type="paragraph" w:customStyle="1" w:styleId="349">
    <w:name w:val="34_Список_Библиография"/>
    <w:basedOn w:val="34b"/>
    <w:rsid w:val="00C47086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8E69F6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C47086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C47086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C47086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C47086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C47086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8E69F6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C47086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8E69F6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C47086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C47086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C47086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C47086"/>
    <w:rPr>
      <w:b w:val="0"/>
      <w:i/>
    </w:rPr>
  </w:style>
  <w:style w:type="character" w:customStyle="1" w:styleId="34fc">
    <w:name w:val="34_Знак_Название_файла"/>
    <w:qFormat/>
    <w:rsid w:val="00C47086"/>
    <w:rPr>
      <w:rFonts w:ascii="Calibri" w:hAnsi="Calibri"/>
    </w:rPr>
  </w:style>
  <w:style w:type="character" w:customStyle="1" w:styleId="34fd">
    <w:name w:val="34_Знак_Термин"/>
    <w:rsid w:val="00C47086"/>
    <w:rPr>
      <w:i/>
    </w:rPr>
  </w:style>
  <w:style w:type="character" w:customStyle="1" w:styleId="34fe">
    <w:name w:val="34_Знак_Полужирный"/>
    <w:rsid w:val="00C47086"/>
    <w:rPr>
      <w:b/>
    </w:rPr>
  </w:style>
  <w:style w:type="character" w:customStyle="1" w:styleId="34ff">
    <w:name w:val="34_Знак_Верхний_индекс"/>
    <w:rsid w:val="00C47086"/>
    <w:rPr>
      <w:vertAlign w:val="superscript"/>
    </w:rPr>
  </w:style>
  <w:style w:type="character" w:customStyle="1" w:styleId="3424">
    <w:name w:val="34_Список_Марк_2 Знак"/>
    <w:link w:val="3423"/>
    <w:rsid w:val="00837F81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C47086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C47086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C47086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C47086"/>
    <w:pPr>
      <w:numPr>
        <w:numId w:val="31"/>
      </w:numPr>
    </w:pPr>
  </w:style>
  <w:style w:type="character" w:customStyle="1" w:styleId="3419">
    <w:name w:val="34_Список_Марк_1 Знак"/>
    <w:link w:val="3413"/>
    <w:rsid w:val="008E69F6"/>
    <w:rPr>
      <w:sz w:val="24"/>
      <w:lang w:eastAsia="x-none"/>
    </w:rPr>
  </w:style>
  <w:style w:type="paragraph" w:styleId="a4">
    <w:name w:val="footnote text"/>
    <w:basedOn w:val="34b"/>
    <w:link w:val="a5"/>
    <w:rsid w:val="00C47086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C47086"/>
    <w:pPr>
      <w:numPr>
        <w:numId w:val="30"/>
      </w:numPr>
    </w:pPr>
  </w:style>
  <w:style w:type="character" w:customStyle="1" w:styleId="341a">
    <w:name w:val="34_Список_Нум_1 Знак"/>
    <w:link w:val="341"/>
    <w:rsid w:val="008E69F6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C47086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8E69F6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C47086"/>
    <w:pPr>
      <w:keepNext/>
    </w:pPr>
  </w:style>
  <w:style w:type="paragraph" w:customStyle="1" w:styleId="34f1">
    <w:name w:val="34_Рамка_Основной"/>
    <w:basedOn w:val="34b"/>
    <w:link w:val="34f0"/>
    <w:rsid w:val="00C47086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C47086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C47086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C47086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C47086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C47086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C47086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C47086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C47086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C47086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C47086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C47086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C47086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C47086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C47086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8E69F6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C47086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C47086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C47086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C47086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C47086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C47086"/>
    <w:rPr>
      <w:sz w:val="18"/>
      <w:lang w:eastAsia="x-none"/>
    </w:rPr>
  </w:style>
  <w:style w:type="paragraph" w:customStyle="1" w:styleId="34fff1">
    <w:name w:val="34_Листинг"/>
    <w:basedOn w:val="34b"/>
    <w:rsid w:val="00C47086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C47086"/>
    <w:rPr>
      <w:b/>
    </w:rPr>
  </w:style>
  <w:style w:type="paragraph" w:customStyle="1" w:styleId="3440">
    <w:name w:val="34_Заголовок_4_Приложение"/>
    <w:basedOn w:val="4"/>
    <w:next w:val="34b"/>
    <w:rsid w:val="00C47086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C47086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C47086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C47086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C47086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C47086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C47086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C47086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C47086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C47086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C47086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C47086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C47086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C47086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C47086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C47086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C47086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C47086"/>
  </w:style>
  <w:style w:type="paragraph" w:customStyle="1" w:styleId="34fffb">
    <w:name w:val="34_Пример_Заголовок"/>
    <w:basedOn w:val="34f8"/>
    <w:next w:val="34f8"/>
    <w:rsid w:val="00C47086"/>
    <w:pPr>
      <w:keepNext/>
      <w:spacing w:after="120"/>
    </w:pPr>
    <w:rPr>
      <w:b/>
      <w:lang w:eastAsia="ru-RU"/>
    </w:rPr>
  </w:style>
  <w:style w:type="character" w:styleId="a7">
    <w:name w:val="FollowedHyperlink"/>
    <w:rsid w:val="00C47086"/>
    <w:rPr>
      <w:color w:val="auto"/>
    </w:rPr>
  </w:style>
  <w:style w:type="character" w:customStyle="1" w:styleId="34fffc">
    <w:name w:val="34_Знак_Нижний_индекс"/>
    <w:rsid w:val="00C47086"/>
    <w:rPr>
      <w:vertAlign w:val="subscript"/>
    </w:rPr>
  </w:style>
  <w:style w:type="character" w:styleId="a8">
    <w:name w:val="footnote reference"/>
    <w:basedOn w:val="a1"/>
    <w:semiHidden/>
    <w:rsid w:val="00C47086"/>
    <w:rPr>
      <w:vertAlign w:val="superscript"/>
    </w:rPr>
  </w:style>
  <w:style w:type="paragraph" w:styleId="a9">
    <w:name w:val="header"/>
    <w:basedOn w:val="34b"/>
    <w:link w:val="aa"/>
    <w:rsid w:val="00C47086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C47086"/>
    <w:rPr>
      <w:lang w:eastAsia="x-none"/>
    </w:rPr>
  </w:style>
  <w:style w:type="paragraph" w:styleId="ab">
    <w:name w:val="footer"/>
    <w:basedOn w:val="34b"/>
    <w:link w:val="ac"/>
    <w:rsid w:val="00C47086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C47086"/>
    <w:rPr>
      <w:lang w:eastAsia="x-none"/>
    </w:rPr>
  </w:style>
  <w:style w:type="numbering" w:customStyle="1" w:styleId="a">
    <w:name w:val="Приложение"/>
    <w:uiPriority w:val="99"/>
    <w:rsid w:val="00C47086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C47086"/>
    <w:pPr>
      <w:keepNext/>
    </w:pPr>
  </w:style>
  <w:style w:type="character" w:customStyle="1" w:styleId="3434">
    <w:name w:val="34_Список_Марк_3 Знак"/>
    <w:basedOn w:val="34d"/>
    <w:link w:val="3432"/>
    <w:rsid w:val="00837F81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C47086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C47086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8E69F6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8E69F6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8E69F6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C47086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C47086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C47086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8E69F6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C47086"/>
    <w:pPr>
      <w:keepNext/>
    </w:pPr>
  </w:style>
  <w:style w:type="character" w:customStyle="1" w:styleId="34ffff0">
    <w:name w:val="34_Процедура_Подшаг Знак"/>
    <w:basedOn w:val="34d"/>
    <w:link w:val="344"/>
    <w:rsid w:val="008E69F6"/>
    <w:rPr>
      <w:sz w:val="24"/>
      <w:lang w:eastAsia="x-none"/>
    </w:rPr>
  </w:style>
  <w:style w:type="character" w:customStyle="1" w:styleId="34ffff2">
    <w:name w:val="34_Знак_Клавиши"/>
    <w:rsid w:val="00C47086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C47086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C47086"/>
  </w:style>
  <w:style w:type="paragraph" w:styleId="ad">
    <w:name w:val="caption"/>
    <w:basedOn w:val="34b"/>
    <w:next w:val="34b"/>
    <w:rsid w:val="007F0807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C47086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C47086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C47086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8E69F6"/>
    <w:rPr>
      <w:sz w:val="24"/>
      <w:lang w:eastAsia="x-none"/>
    </w:rPr>
  </w:style>
  <w:style w:type="character" w:customStyle="1" w:styleId="ae">
    <w:name w:val="Основной текст Знак"/>
    <w:semiHidden/>
    <w:rsid w:val="00C47086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C47086"/>
    <w:rPr>
      <w:rFonts w:ascii="Arial" w:hAnsi="Arial"/>
    </w:rPr>
  </w:style>
  <w:style w:type="character" w:customStyle="1" w:styleId="af0">
    <w:name w:val="Тема примечания Знак"/>
    <w:semiHidden/>
    <w:rsid w:val="00C47086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C47086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C47086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C47086"/>
  </w:style>
  <w:style w:type="character" w:styleId="af3">
    <w:name w:val="annotation reference"/>
    <w:semiHidden/>
    <w:rsid w:val="00C47086"/>
    <w:rPr>
      <w:sz w:val="16"/>
      <w:szCs w:val="16"/>
    </w:rPr>
  </w:style>
  <w:style w:type="character" w:styleId="af4">
    <w:name w:val="page number"/>
    <w:rsid w:val="00C47086"/>
  </w:style>
  <w:style w:type="paragraph" w:styleId="af5">
    <w:name w:val="Body Text"/>
    <w:basedOn w:val="a0"/>
    <w:link w:val="13"/>
    <w:semiHidden/>
    <w:unhideWhenUsed/>
    <w:rsid w:val="00C47086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C47086"/>
    <w:rPr>
      <w:sz w:val="24"/>
    </w:rPr>
  </w:style>
  <w:style w:type="paragraph" w:styleId="af6">
    <w:name w:val="annotation subject"/>
    <w:basedOn w:val="af2"/>
    <w:next w:val="af2"/>
    <w:link w:val="14"/>
    <w:semiHidden/>
    <w:rsid w:val="00C47086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C47086"/>
    <w:rPr>
      <w:b/>
      <w:bCs/>
    </w:rPr>
  </w:style>
  <w:style w:type="paragraph" w:styleId="af7">
    <w:name w:val="Balloon Text"/>
    <w:basedOn w:val="a0"/>
    <w:link w:val="15"/>
    <w:semiHidden/>
    <w:rsid w:val="00C47086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C47086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C47086"/>
  </w:style>
  <w:style w:type="paragraph" w:customStyle="1" w:styleId="34ffff9">
    <w:name w:val="34_ТЛ_Подпись"/>
    <w:basedOn w:val="34f6"/>
    <w:rsid w:val="00C47086"/>
  </w:style>
  <w:style w:type="paragraph" w:customStyle="1" w:styleId="34ffffa">
    <w:name w:val="34_ТЛ_Подпись_скрытый"/>
    <w:basedOn w:val="34ffff9"/>
    <w:rsid w:val="00C47086"/>
    <w:rPr>
      <w:vanish/>
    </w:rPr>
  </w:style>
  <w:style w:type="paragraph" w:customStyle="1" w:styleId="34ffffb">
    <w:name w:val="34_Комментарий_Философта"/>
    <w:basedOn w:val="34b"/>
    <w:rsid w:val="00C47086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C47086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C47086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C47086"/>
    <w:rPr>
      <w:b/>
    </w:rPr>
  </w:style>
  <w:style w:type="paragraph" w:customStyle="1" w:styleId="34ffffe">
    <w:name w:val="34_Таблица_Сноска_Линия"/>
    <w:basedOn w:val="34fff7"/>
    <w:next w:val="34fff7"/>
    <w:rsid w:val="00C47086"/>
    <w:pPr>
      <w:keepNext/>
    </w:pPr>
  </w:style>
  <w:style w:type="paragraph" w:customStyle="1" w:styleId="34fffff">
    <w:name w:val="34_Таблица_Примечание"/>
    <w:basedOn w:val="34fff7"/>
    <w:rsid w:val="00C47086"/>
  </w:style>
  <w:style w:type="character" w:customStyle="1" w:styleId="34fffff0">
    <w:name w:val="34_Знак_Значение"/>
    <w:qFormat/>
    <w:rsid w:val="00C47086"/>
    <w:rPr>
      <w:rFonts w:ascii="Calibri" w:hAnsi="Calibri"/>
    </w:rPr>
  </w:style>
  <w:style w:type="character" w:styleId="af8">
    <w:name w:val="Hyperlink"/>
    <w:uiPriority w:val="99"/>
    <w:rsid w:val="00C47086"/>
    <w:rPr>
      <w:color w:val="0000FF"/>
      <w:u w:val="single"/>
    </w:rPr>
  </w:style>
  <w:style w:type="paragraph" w:customStyle="1" w:styleId="34fffff1">
    <w:name w:val="34_Рисунок_Подпись"/>
    <w:basedOn w:val="34b"/>
    <w:rsid w:val="00C47086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C47086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C47086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C47086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C47086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C47086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C47086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724A53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C47086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C47086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C47086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C47086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C47086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C47086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C47086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C47086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C47086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C47086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C47086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C47086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C470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48">
    <w:name w:val="34_Список_Нумерованный"/>
    <w:basedOn w:val="a3"/>
    <w:uiPriority w:val="99"/>
    <w:rsid w:val="007F0807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C47086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C47086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C47086"/>
    <w:pPr>
      <w:jc w:val="center"/>
    </w:pPr>
  </w:style>
  <w:style w:type="paragraph" w:customStyle="1" w:styleId="3411">
    <w:name w:val="34_Таблица_Список_Марк_1_без_отступа"/>
    <w:basedOn w:val="34ff6"/>
    <w:rsid w:val="00C47086"/>
    <w:pPr>
      <w:numPr>
        <w:numId w:val="41"/>
      </w:numPr>
    </w:pPr>
  </w:style>
  <w:style w:type="paragraph" w:customStyle="1" w:styleId="34fffff9">
    <w:name w:val="34_Формула"/>
    <w:basedOn w:val="a0"/>
    <w:rsid w:val="00C47086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C47086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C47086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header" Target="header9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8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F8FFB7-C6B3-4FBC-93B5-9FBC4CAE3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46</TotalTime>
  <Pages>13</Pages>
  <Words>325</Words>
  <Characters>1726</Characters>
  <Application>Microsoft Office Word</Application>
  <DocSecurity>0</DocSecurity>
  <Lines>863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Чертежи общего вида</vt:lpstr>
    </vt:vector>
  </TitlesOfParts>
  <Company>ООО НПП «ЭСН»</Company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Чертежи общего вида</dc:title>
  <dc:creator>Oksana</dc:creator>
  <cp:lastModifiedBy>Илья Чураков</cp:lastModifiedBy>
  <cp:revision>6</cp:revision>
  <cp:lastPrinted>2014-09-08T01:50:00Z</cp:lastPrinted>
  <dcterms:created xsi:type="dcterms:W3CDTF">2025-09-02T09:35:00Z</dcterms:created>
  <dcterms:modified xsi:type="dcterms:W3CDTF">2025-09-02T14:41:00Z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Том 42</vt:lpwstr>
  </property>
  <property fmtid="{D5CDD505-2E9C-101B-9397-08002B2CF9AE}" pid="4" name="краткое_название_системы">
    <vt:lpwstr>878.2023</vt:lpwstr>
  </property>
  <property fmtid="{D5CDD505-2E9C-101B-9397-08002B2CF9AE}" pid="5" name="полное_название_системы">
    <vt:lpwstr>Строительство водогрейной котельной 400 Гкал/час на территории Ивановской ТЭЦ-2</vt:lpwstr>
  </property>
  <property fmtid="{D5CDD505-2E9C-101B-9397-08002B2CF9AE}" pid="6" name="шифр_системы">
    <vt:lpwstr>878.2023</vt:lpwstr>
  </property>
  <property fmtid="{D5CDD505-2E9C-101B-9397-08002B2CF9AE}" pid="7" name="обозначение_документа">
    <vt:lpwstr>878.2023-АСУ ТП.ВО</vt:lpwstr>
  </property>
  <property fmtid="{D5CDD505-2E9C-101B-9397-08002B2CF9AE}" pid="8" name="год_издания">
    <vt:lpwstr>2025</vt:lpwstr>
  </property>
</Properties>
</file>