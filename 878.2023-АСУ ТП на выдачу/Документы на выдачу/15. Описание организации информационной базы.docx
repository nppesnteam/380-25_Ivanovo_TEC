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A2C57" w14:textId="50235499" w:rsidR="0076201A" w:rsidRDefault="0076201A" w:rsidP="00801734">
      <w:pPr>
        <w:pStyle w:val="34ffffc"/>
      </w:pPr>
      <w:fldSimple w:instr=" DOCPROPERTY  Company  \* MERGEFORMAT ">
        <w:r w:rsidR="00FC4AD3">
          <w:t>ООО НПП «ЭСН»</w:t>
        </w:r>
      </w:fldSimple>
    </w:p>
    <w:p w14:paraId="2F13E717" w14:textId="77777777" w:rsidR="0076201A" w:rsidRPr="00C816E8" w:rsidRDefault="0076201A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76201A" w:rsidRPr="00C816E8" w14:paraId="35143200" w14:textId="77777777" w:rsidTr="00345A40">
        <w:trPr>
          <w:trHeight w:val="360"/>
        </w:trPr>
        <w:tc>
          <w:tcPr>
            <w:tcW w:w="5554" w:type="dxa"/>
            <w:vMerge w:val="restart"/>
          </w:tcPr>
          <w:p w14:paraId="1B7F9D83" w14:textId="47403EA9" w:rsidR="0076201A" w:rsidRPr="00C816E8" w:rsidRDefault="0076201A" w:rsidP="00345A40">
            <w:pPr>
              <w:pStyle w:val="34ffff9"/>
            </w:pPr>
          </w:p>
        </w:tc>
        <w:tc>
          <w:tcPr>
            <w:tcW w:w="4563" w:type="dxa"/>
          </w:tcPr>
          <w:p w14:paraId="09CA6869" w14:textId="3A897AFE" w:rsidR="0076201A" w:rsidRPr="00C816E8" w:rsidRDefault="0076201A" w:rsidP="00345A40">
            <w:pPr>
              <w:pStyle w:val="34ffff8"/>
            </w:pPr>
          </w:p>
        </w:tc>
      </w:tr>
      <w:tr w:rsidR="0076201A" w:rsidRPr="00C816E8" w14:paraId="7FB80A7F" w14:textId="77777777" w:rsidTr="00345A40">
        <w:trPr>
          <w:trHeight w:val="630"/>
        </w:trPr>
        <w:tc>
          <w:tcPr>
            <w:tcW w:w="5554" w:type="dxa"/>
            <w:vMerge/>
          </w:tcPr>
          <w:p w14:paraId="62CF0A22" w14:textId="77777777" w:rsidR="0076201A" w:rsidRPr="00C816E8" w:rsidRDefault="0076201A" w:rsidP="00345A40"/>
        </w:tc>
        <w:tc>
          <w:tcPr>
            <w:tcW w:w="4563" w:type="dxa"/>
          </w:tcPr>
          <w:p w14:paraId="3BC495EA" w14:textId="06B0B1D0" w:rsidR="0076201A" w:rsidRPr="00C816E8" w:rsidRDefault="0076201A" w:rsidP="00345A40">
            <w:pPr>
              <w:pStyle w:val="34ffff9"/>
            </w:pPr>
          </w:p>
        </w:tc>
      </w:tr>
      <w:tr w:rsidR="0076201A" w:rsidRPr="00C816E8" w14:paraId="3AAB2537" w14:textId="77777777" w:rsidTr="00345A40">
        <w:trPr>
          <w:trHeight w:val="353"/>
        </w:trPr>
        <w:tc>
          <w:tcPr>
            <w:tcW w:w="5554" w:type="dxa"/>
            <w:vMerge/>
          </w:tcPr>
          <w:p w14:paraId="527797D5" w14:textId="77777777" w:rsidR="0076201A" w:rsidRPr="00C816E8" w:rsidRDefault="0076201A" w:rsidP="00345A40"/>
        </w:tc>
        <w:tc>
          <w:tcPr>
            <w:tcW w:w="4563" w:type="dxa"/>
          </w:tcPr>
          <w:p w14:paraId="52845B30" w14:textId="43A238ED" w:rsidR="0076201A" w:rsidRPr="00C816E8" w:rsidRDefault="0076201A" w:rsidP="00B617AD">
            <w:pPr>
              <w:pStyle w:val="34ffff9"/>
            </w:pPr>
          </w:p>
        </w:tc>
      </w:tr>
    </w:tbl>
    <w:p w14:paraId="52BF9495" w14:textId="77777777" w:rsidR="0076201A" w:rsidRPr="00C816E8" w:rsidRDefault="0076201A" w:rsidP="00801734">
      <w:pPr>
        <w:pStyle w:val="34f5"/>
      </w:pPr>
    </w:p>
    <w:p w14:paraId="1AB3FDA9" w14:textId="77777777" w:rsidR="0076201A" w:rsidRDefault="0076201A" w:rsidP="00801734">
      <w:pPr>
        <w:pStyle w:val="34f5"/>
      </w:pPr>
    </w:p>
    <w:p w14:paraId="0616F498" w14:textId="77777777" w:rsidR="0076201A" w:rsidRPr="00C816E8" w:rsidRDefault="0076201A" w:rsidP="00801734">
      <w:pPr>
        <w:pStyle w:val="34f5"/>
      </w:pPr>
    </w:p>
    <w:p w14:paraId="39B22789" w14:textId="77777777" w:rsidR="0076201A" w:rsidRDefault="0076201A" w:rsidP="00801734">
      <w:pPr>
        <w:pStyle w:val="34f5"/>
        <w:rPr>
          <w:lang w:val="en-US"/>
        </w:rPr>
      </w:pPr>
    </w:p>
    <w:p w14:paraId="02A39514" w14:textId="77777777" w:rsidR="00AE21A4" w:rsidRPr="00AE21A4" w:rsidRDefault="00AE21A4" w:rsidP="00801734">
      <w:pPr>
        <w:pStyle w:val="34f5"/>
        <w:rPr>
          <w:lang w:val="en-US"/>
        </w:rPr>
      </w:pPr>
    </w:p>
    <w:p w14:paraId="589ADFBB" w14:textId="76BA199F" w:rsidR="0076201A" w:rsidRPr="00C816E8" w:rsidRDefault="003B10E8" w:rsidP="00801734">
      <w:pPr>
        <w:pStyle w:val="34ffb"/>
      </w:pPr>
      <w:fldSimple w:instr=" DOCPROPERTY  полное_название_системы  \* MERGEFORMAT ">
        <w:r w:rsidR="00FC4AD3">
          <w:t>Строительство водогрейной котельной 400 Гкал/час на территории Ивановской ТЭЦ-2</w:t>
        </w:r>
      </w:fldSimple>
    </w:p>
    <w:p w14:paraId="4885DD01" w14:textId="3396908C" w:rsidR="0076201A" w:rsidRPr="00C816E8" w:rsidRDefault="0076201A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FC4AD3">
          <w:t>878.2023</w:t>
        </w:r>
      </w:fldSimple>
      <w:r w:rsidRPr="00C816E8">
        <w:t>)</w:t>
      </w:r>
    </w:p>
    <w:p w14:paraId="527C5890" w14:textId="12267E98" w:rsidR="0076201A" w:rsidRPr="00C816E8" w:rsidRDefault="003B10E8" w:rsidP="00801734">
      <w:pPr>
        <w:pStyle w:val="34ffd"/>
      </w:pPr>
      <w:fldSimple w:instr=" DOCPROPERTY  Title  \* MERGEFORMAT ">
        <w:r w:rsidR="00FC4AD3">
          <w:t>Описание организации информационной базы</w:t>
        </w:r>
      </w:fldSimple>
    </w:p>
    <w:p w14:paraId="075E670E" w14:textId="6B0EFFAF" w:rsidR="0076201A" w:rsidRDefault="0076201A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FC4AD3">
        <w:t>878.2023-АСУ ТП.П6</w:t>
      </w:r>
      <w:r w:rsidRPr="00C816E8">
        <w:fldChar w:fldCharType="end"/>
      </w:r>
    </w:p>
    <w:p w14:paraId="4BA4364A" w14:textId="77777777" w:rsidR="0076201A" w:rsidRDefault="0076201A" w:rsidP="00801734">
      <w:pPr>
        <w:pStyle w:val="34f5"/>
      </w:pPr>
    </w:p>
    <w:p w14:paraId="75C3832E" w14:textId="77777777" w:rsidR="00AE21A4" w:rsidRPr="00E05596" w:rsidRDefault="00AE21A4" w:rsidP="00801734">
      <w:pPr>
        <w:pStyle w:val="34f5"/>
      </w:pPr>
    </w:p>
    <w:p w14:paraId="688C74CB" w14:textId="65204A32" w:rsidR="00AE21A4" w:rsidRPr="00E05596" w:rsidRDefault="00FC4AD3" w:rsidP="00801734">
      <w:pPr>
        <w:pStyle w:val="34f5"/>
      </w:pPr>
      <w:r>
        <w:t>Том 42</w:t>
      </w:r>
    </w:p>
    <w:p w14:paraId="6F697DF7" w14:textId="77777777" w:rsidR="0076201A" w:rsidRDefault="0076201A" w:rsidP="00801734">
      <w:pPr>
        <w:pStyle w:val="34f5"/>
      </w:pPr>
    </w:p>
    <w:p w14:paraId="3D124DFD" w14:textId="77777777" w:rsidR="0076201A" w:rsidRDefault="0076201A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76201A" w:rsidRPr="00C816E8" w14:paraId="38B0AAD5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0246B410" w14:textId="416EB710" w:rsidR="0076201A" w:rsidRPr="00C816E8" w:rsidRDefault="0076201A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6D76726C" w14:textId="77777777" w:rsidR="0076201A" w:rsidRPr="00C816E8" w:rsidRDefault="0076201A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7410844E" w14:textId="77777777" w:rsidR="0076201A" w:rsidRPr="00C816E8" w:rsidRDefault="0076201A" w:rsidP="00345A40">
            <w:pPr>
              <w:pStyle w:val="34ffff9"/>
            </w:pPr>
          </w:p>
        </w:tc>
      </w:tr>
      <w:tr w:rsidR="0076201A" w:rsidRPr="00C816E8" w14:paraId="7116E44D" w14:textId="77777777" w:rsidTr="00345A40">
        <w:trPr>
          <w:trHeight w:val="868"/>
        </w:trPr>
        <w:tc>
          <w:tcPr>
            <w:tcW w:w="4564" w:type="dxa"/>
          </w:tcPr>
          <w:p w14:paraId="6C968904" w14:textId="5643CAAC" w:rsidR="0076201A" w:rsidRPr="00C816E8" w:rsidRDefault="0076201A" w:rsidP="00345A40">
            <w:pPr>
              <w:pStyle w:val="34ffff9"/>
            </w:pPr>
          </w:p>
        </w:tc>
        <w:tc>
          <w:tcPr>
            <w:tcW w:w="990" w:type="dxa"/>
          </w:tcPr>
          <w:p w14:paraId="66133DE9" w14:textId="77777777" w:rsidR="0076201A" w:rsidRPr="00C816E8" w:rsidRDefault="0076201A" w:rsidP="00345A40">
            <w:pPr>
              <w:pStyle w:val="34ffff9"/>
            </w:pPr>
          </w:p>
        </w:tc>
        <w:tc>
          <w:tcPr>
            <w:tcW w:w="4563" w:type="dxa"/>
          </w:tcPr>
          <w:p w14:paraId="0B3AFD5F" w14:textId="4F71A7EB" w:rsidR="0076201A" w:rsidRPr="00C816E8" w:rsidRDefault="0076201A" w:rsidP="00345A40">
            <w:pPr>
              <w:pStyle w:val="34ffff9"/>
            </w:pPr>
          </w:p>
        </w:tc>
      </w:tr>
      <w:tr w:rsidR="0076201A" w:rsidRPr="00C816E8" w14:paraId="3EAAF7A5" w14:textId="77777777" w:rsidTr="00345A40">
        <w:trPr>
          <w:trHeight w:val="404"/>
        </w:trPr>
        <w:tc>
          <w:tcPr>
            <w:tcW w:w="4564" w:type="dxa"/>
          </w:tcPr>
          <w:p w14:paraId="60432A15" w14:textId="3057062C" w:rsidR="0076201A" w:rsidRPr="00C816E8" w:rsidRDefault="0076201A" w:rsidP="00345A40">
            <w:pPr>
              <w:pStyle w:val="34ffff9"/>
            </w:pPr>
          </w:p>
        </w:tc>
        <w:tc>
          <w:tcPr>
            <w:tcW w:w="990" w:type="dxa"/>
          </w:tcPr>
          <w:p w14:paraId="0BB24F09" w14:textId="77777777" w:rsidR="0076201A" w:rsidRPr="00C816E8" w:rsidRDefault="0076201A" w:rsidP="00345A40">
            <w:pPr>
              <w:pStyle w:val="34ffff9"/>
            </w:pPr>
          </w:p>
        </w:tc>
        <w:tc>
          <w:tcPr>
            <w:tcW w:w="4563" w:type="dxa"/>
          </w:tcPr>
          <w:p w14:paraId="47706A4D" w14:textId="01C2FC55" w:rsidR="0076201A" w:rsidRPr="00C816E8" w:rsidRDefault="0076201A" w:rsidP="00B617AD">
            <w:pPr>
              <w:pStyle w:val="34ffff9"/>
            </w:pPr>
          </w:p>
        </w:tc>
      </w:tr>
      <w:tr w:rsidR="0076201A" w:rsidRPr="00C816E8" w14:paraId="57D8D755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3FEB4F75" w14:textId="77777777" w:rsidR="0076201A" w:rsidRPr="00C816E8" w:rsidRDefault="0076201A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4153FF2A" w14:textId="77777777" w:rsidR="0076201A" w:rsidRPr="00C816E8" w:rsidRDefault="0076201A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14:paraId="4E70C8EC" w14:textId="77777777" w:rsidR="0076201A" w:rsidRPr="00C816E8" w:rsidRDefault="0076201A" w:rsidP="00345A40">
            <w:pPr>
              <w:pStyle w:val="34ffff8"/>
            </w:pPr>
          </w:p>
        </w:tc>
      </w:tr>
      <w:tr w:rsidR="0076201A" w:rsidRPr="00C816E8" w14:paraId="451A701F" w14:textId="77777777" w:rsidTr="00345A40">
        <w:trPr>
          <w:trHeight w:val="864"/>
        </w:trPr>
        <w:tc>
          <w:tcPr>
            <w:tcW w:w="4564" w:type="dxa"/>
          </w:tcPr>
          <w:p w14:paraId="34C9AA4D" w14:textId="7F5D2600" w:rsidR="0076201A" w:rsidRPr="00C816E8" w:rsidRDefault="0076201A" w:rsidP="00345A40">
            <w:pPr>
              <w:pStyle w:val="34ffff9"/>
            </w:pPr>
          </w:p>
        </w:tc>
        <w:tc>
          <w:tcPr>
            <w:tcW w:w="990" w:type="dxa"/>
          </w:tcPr>
          <w:p w14:paraId="37971E52" w14:textId="77777777" w:rsidR="0076201A" w:rsidRPr="00C816E8" w:rsidRDefault="0076201A" w:rsidP="00345A40">
            <w:pPr>
              <w:pStyle w:val="34ffff9"/>
            </w:pPr>
          </w:p>
        </w:tc>
        <w:tc>
          <w:tcPr>
            <w:tcW w:w="4563" w:type="dxa"/>
          </w:tcPr>
          <w:p w14:paraId="3B72FB2B" w14:textId="15948FCB" w:rsidR="0076201A" w:rsidRPr="00C816E8" w:rsidRDefault="0076201A" w:rsidP="00345A40">
            <w:pPr>
              <w:pStyle w:val="34ffff9"/>
            </w:pPr>
          </w:p>
        </w:tc>
      </w:tr>
      <w:tr w:rsidR="0076201A" w:rsidRPr="00C816E8" w14:paraId="3D074874" w14:textId="77777777" w:rsidTr="00345A40">
        <w:trPr>
          <w:trHeight w:val="643"/>
        </w:trPr>
        <w:tc>
          <w:tcPr>
            <w:tcW w:w="4564" w:type="dxa"/>
          </w:tcPr>
          <w:p w14:paraId="5E1CBC9C" w14:textId="7A8023E9" w:rsidR="0076201A" w:rsidRPr="00C816E8" w:rsidRDefault="0076201A" w:rsidP="00B617AD">
            <w:pPr>
              <w:pStyle w:val="34ffff9"/>
            </w:pPr>
          </w:p>
        </w:tc>
        <w:tc>
          <w:tcPr>
            <w:tcW w:w="990" w:type="dxa"/>
          </w:tcPr>
          <w:p w14:paraId="0F7C93ED" w14:textId="77777777" w:rsidR="0076201A" w:rsidRPr="00C816E8" w:rsidRDefault="0076201A" w:rsidP="00345A40">
            <w:pPr>
              <w:pStyle w:val="34ffff9"/>
            </w:pPr>
          </w:p>
        </w:tc>
        <w:tc>
          <w:tcPr>
            <w:tcW w:w="4563" w:type="dxa"/>
          </w:tcPr>
          <w:p w14:paraId="73E1EB28" w14:textId="3387C43D" w:rsidR="0076201A" w:rsidRPr="00C816E8" w:rsidRDefault="0076201A" w:rsidP="00B617AD">
            <w:pPr>
              <w:pStyle w:val="34ffff9"/>
            </w:pPr>
          </w:p>
        </w:tc>
      </w:tr>
    </w:tbl>
    <w:p w14:paraId="5B736BC5" w14:textId="77777777" w:rsidR="0076201A" w:rsidRPr="00801734" w:rsidRDefault="0076201A" w:rsidP="00801734">
      <w:pPr>
        <w:pStyle w:val="34f5"/>
        <w:rPr>
          <w:lang w:val="en-US"/>
        </w:rPr>
      </w:pPr>
    </w:p>
    <w:p w14:paraId="75FA5867" w14:textId="77777777" w:rsidR="00DE1E68" w:rsidRPr="00DE1E68" w:rsidRDefault="00DE1E68" w:rsidP="0099602A">
      <w:pPr>
        <w:pStyle w:val="34f5"/>
      </w:pPr>
    </w:p>
    <w:p w14:paraId="201E6094" w14:textId="77777777" w:rsidR="0069117E" w:rsidRDefault="0069117E" w:rsidP="003F38DF">
      <w:pPr>
        <w:pStyle w:val="34b"/>
        <w:sectPr w:rsidR="0069117E" w:rsidSect="00DE1E6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486BDCAA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1FAABC53" w14:textId="0DD389B8" w:rsidR="00FC4AD3" w:rsidRDefault="009A4FE3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7605124" w:history="1">
        <w:r w:rsidR="00FC4AD3" w:rsidRPr="00795309">
          <w:rPr>
            <w:rStyle w:val="af8"/>
          </w:rPr>
          <w:t>1 Описание внутримашинной информационной базы</w:t>
        </w:r>
        <w:r w:rsidR="00FC4AD3">
          <w:rPr>
            <w:webHidden/>
          </w:rPr>
          <w:tab/>
        </w:r>
        <w:r w:rsidR="00FC4AD3">
          <w:rPr>
            <w:webHidden/>
          </w:rPr>
          <w:fldChar w:fldCharType="begin"/>
        </w:r>
        <w:r w:rsidR="00FC4AD3">
          <w:rPr>
            <w:webHidden/>
          </w:rPr>
          <w:instrText xml:space="preserve"> PAGEREF _Toc207605124 \h </w:instrText>
        </w:r>
        <w:r w:rsidR="00FC4AD3">
          <w:rPr>
            <w:webHidden/>
          </w:rPr>
        </w:r>
        <w:r w:rsidR="00FC4AD3">
          <w:rPr>
            <w:webHidden/>
          </w:rPr>
          <w:fldChar w:fldCharType="separate"/>
        </w:r>
        <w:r w:rsidR="00FC4AD3">
          <w:rPr>
            <w:webHidden/>
          </w:rPr>
          <w:t>3</w:t>
        </w:r>
        <w:r w:rsidR="00FC4AD3">
          <w:rPr>
            <w:webHidden/>
          </w:rPr>
          <w:fldChar w:fldCharType="end"/>
        </w:r>
      </w:hyperlink>
    </w:p>
    <w:p w14:paraId="7407777E" w14:textId="32D2A985" w:rsidR="00FC4AD3" w:rsidRDefault="00FC4AD3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7605125" w:history="1">
        <w:r w:rsidRPr="00795309">
          <w:rPr>
            <w:rStyle w:val="af8"/>
            <w:noProof/>
          </w:rPr>
          <w:t>1.1 Перечни баз данных и массивов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_Toc207605125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801794" w14:textId="585B8EC3" w:rsidR="00FC4AD3" w:rsidRDefault="00FC4AD3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7605126" w:history="1">
        <w:r w:rsidRPr="00795309">
          <w:rPr>
            <w:rStyle w:val="af8"/>
            <w:noProof/>
          </w:rPr>
          <w:t>1.2 Организация ведения внутримашинной информационной базы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_Toc207605126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157DE2" w14:textId="2551E4AA" w:rsidR="00FC4AD3" w:rsidRDefault="00FC4AD3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605127" w:history="1">
        <w:r w:rsidRPr="00795309">
          <w:rPr>
            <w:rStyle w:val="af8"/>
          </w:rPr>
          <w:t>2 Описание внемашинной информационной базы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_Toc207605127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18AF6E8" w14:textId="0497E610" w:rsidR="00FC4AD3" w:rsidRDefault="00FC4AD3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7605128" w:history="1">
        <w:r w:rsidRPr="00795309">
          <w:rPr>
            <w:rStyle w:val="af8"/>
            <w:noProof/>
          </w:rPr>
          <w:t>2.1 Перечень документов и информационных сообщений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_Toc207605128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2EF7C6" w14:textId="07D72DFF" w:rsidR="00FC4AD3" w:rsidRDefault="00FC4AD3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07605129" w:history="1">
        <w:r w:rsidRPr="00795309">
          <w:rPr>
            <w:rStyle w:val="af8"/>
            <w:noProof/>
          </w:rPr>
          <w:t>2.2 Процедуры формирования и передачи документов/сообщений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_Toc207605129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E44A6F" w14:textId="2496C8C4" w:rsidR="00FC4AD3" w:rsidRDefault="00FC4AD3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605130" w:history="1">
        <w:r w:rsidRPr="00795309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_Toc207605130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5808668E" w14:textId="0017697E" w:rsidR="00FC4AD3" w:rsidRDefault="00FC4AD3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605131" w:history="1">
        <w:r w:rsidRPr="00795309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_Toc207605131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4EF59641" w14:textId="55533472" w:rsidR="009A4FE3" w:rsidRPr="009A4FE3" w:rsidRDefault="009A4FE3" w:rsidP="009A4FE3">
      <w:pPr>
        <w:pStyle w:val="34b"/>
      </w:pPr>
      <w:r>
        <w:fldChar w:fldCharType="end"/>
      </w:r>
    </w:p>
    <w:p w14:paraId="3E92142E" w14:textId="77777777" w:rsidR="00D47C08" w:rsidRDefault="00D47C08" w:rsidP="009A4FE3">
      <w:pPr>
        <w:pStyle w:val="34fffa"/>
      </w:pPr>
    </w:p>
    <w:p w14:paraId="051CF704" w14:textId="77777777" w:rsidR="00D04E87" w:rsidRDefault="00D04E87" w:rsidP="009A4FE3">
      <w:pPr>
        <w:pStyle w:val="34fffa"/>
        <w:sectPr w:rsidR="00D04E87" w:rsidSect="00A92F35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433D00D0" w14:textId="77777777" w:rsidR="00D47C08" w:rsidRDefault="00350B99" w:rsidP="00D47C08">
      <w:pPr>
        <w:pStyle w:val="1"/>
        <w:rPr>
          <w:lang w:val="ru-RU"/>
        </w:rPr>
      </w:pPr>
      <w:bookmarkStart w:id="0" w:name="_Toc398629481"/>
      <w:bookmarkStart w:id="1" w:name="_Toc207605124"/>
      <w:r>
        <w:rPr>
          <w:lang w:val="ru-RU"/>
        </w:rPr>
        <w:lastRenderedPageBreak/>
        <w:t>О</w:t>
      </w:r>
      <w:r w:rsidR="00900866">
        <w:rPr>
          <w:lang w:val="ru-RU"/>
        </w:rPr>
        <w:t>писание внутримашинной информационной базы</w:t>
      </w:r>
      <w:bookmarkEnd w:id="0"/>
      <w:bookmarkEnd w:id="1"/>
    </w:p>
    <w:p w14:paraId="1654F36C" w14:textId="77777777" w:rsidR="003B10E8" w:rsidRPr="003B10E8" w:rsidRDefault="003B10E8" w:rsidP="003B10E8">
      <w:pPr>
        <w:pStyle w:val="2"/>
      </w:pPr>
      <w:bookmarkStart w:id="2" w:name="_Toc207605125"/>
      <w:r w:rsidRPr="003B10E8">
        <w:t>Перечни баз данных и массивов информации</w:t>
      </w:r>
      <w:bookmarkEnd w:id="2"/>
    </w:p>
    <w:p w14:paraId="540B3121" w14:textId="77777777" w:rsidR="00900866" w:rsidRDefault="003B10E8" w:rsidP="00900866">
      <w:pPr>
        <w:pStyle w:val="34a0"/>
      </w:pPr>
      <w:r w:rsidRPr="003B10E8">
        <w:t>При описании структуры внутримашинной информационной базы должны быть приведены перечни баз данных и массивов информации, а также логические связи между ними. Для массива информации указывают логическую структуру внутри массива информации или дают ссылку на документ «Описание массива информации».</w:t>
      </w:r>
    </w:p>
    <w:p w14:paraId="64C76430" w14:textId="545B00E5" w:rsidR="000E7143" w:rsidRPr="000E7143" w:rsidRDefault="000E7143" w:rsidP="000E7143">
      <w:pPr>
        <w:pStyle w:val="34b"/>
      </w:pPr>
      <w:r w:rsidRPr="000E7143">
        <w:t xml:space="preserve">Внутримашинная информационная база АСУТП/ВК реализована на программно-техническом комплексе, включающем промышленные контроллеры и серверы/рабочие станции. </w:t>
      </w:r>
      <w:r w:rsidRPr="000E7143">
        <w:rPr>
          <w:b/>
          <w:bCs/>
        </w:rPr>
        <w:t>Основные массивы (базы) данных</w:t>
      </w:r>
      <w:r w:rsidRPr="000E7143">
        <w:t xml:space="preserve"> внутри системы следующие:</w:t>
      </w:r>
    </w:p>
    <w:p w14:paraId="505B7468" w14:textId="5B72C26C" w:rsidR="000E7143" w:rsidRPr="000E7143" w:rsidRDefault="000E7143" w:rsidP="000E7143">
      <w:pPr>
        <w:pStyle w:val="34b"/>
        <w:numPr>
          <w:ilvl w:val="0"/>
          <w:numId w:val="46"/>
        </w:numPr>
      </w:pPr>
      <w:r w:rsidRPr="000E7143">
        <w:rPr>
          <w:b/>
          <w:bCs/>
        </w:rPr>
        <w:t>База данных реального времени (Оперативная БД):</w:t>
      </w:r>
      <w:r w:rsidRPr="000E7143">
        <w:t xml:space="preserve"> централизованная база данных, хранящая текущие значения всех технологических параметров и сигналов системы. Эта база данных развернута на сервере АСУТП и в оперативной памяти рабочих станций – она постоянно обновляется по мере поступления новых данных от контроллеров. БД реального времени высокопроизводительна и обеспечивает быстрый доступ ко всем переменным для интерфейсов и алгоритмов управления. Физически, она реализована средствами SCADA-сервера и хранится в памяти и на диске сервера; при этом БД реального времени отделена от архивных баз данных. </w:t>
      </w:r>
      <w:r w:rsidRPr="000E7143">
        <w:rPr>
          <w:b/>
          <w:bCs/>
        </w:rPr>
        <w:t>Тип хранения:</w:t>
      </w:r>
      <w:r w:rsidRPr="000E7143">
        <w:t xml:space="preserve"> встроенная SCADA-БД (проприетарный формат НПФ «КРУГ»); носитель – жесткие диски сервера (SSD/HDD) в RAID-массиве для надежности. </w:t>
      </w:r>
      <w:r w:rsidRPr="000E7143">
        <w:rPr>
          <w:b/>
          <w:bCs/>
        </w:rPr>
        <w:t>Состав:</w:t>
      </w:r>
      <w:r w:rsidRPr="000E7143">
        <w:t xml:space="preserve"> все теги (переменные) системы – порядка </w:t>
      </w:r>
      <w:r w:rsidR="00026A23">
        <w:t xml:space="preserve">нескольких </w:t>
      </w:r>
      <w:r w:rsidRPr="000E7143">
        <w:t xml:space="preserve">тысяч физических сигналов (аналоговых и дискретных) и связанное с ними вычисляемое/логическое программное состояние. </w:t>
      </w:r>
      <w:r w:rsidRPr="000E7143">
        <w:rPr>
          <w:b/>
          <w:bCs/>
        </w:rPr>
        <w:t>Связи:</w:t>
      </w:r>
      <w:r w:rsidRPr="000E7143">
        <w:t xml:space="preserve"> Оперативная БД получает данные от контроллеров (входные сигналы), предоставляет их модулям архивации, отображения и внешнего обмена. Она связана с архивными базами (путем записи изменений) и с АРМ оператора (для вывода на экраны в реальном времени).</w:t>
      </w:r>
    </w:p>
    <w:p w14:paraId="5F8D93FE" w14:textId="0B991979" w:rsidR="000E7143" w:rsidRPr="000E7143" w:rsidRDefault="000E7143" w:rsidP="000E7143">
      <w:pPr>
        <w:pStyle w:val="34b"/>
        <w:numPr>
          <w:ilvl w:val="0"/>
          <w:numId w:val="46"/>
        </w:numPr>
      </w:pPr>
      <w:r w:rsidRPr="000E7143">
        <w:rPr>
          <w:b/>
          <w:bCs/>
        </w:rPr>
        <w:t>Архивные базы данных:</w:t>
      </w:r>
      <w:r w:rsidRPr="000E7143">
        <w:t xml:space="preserve"> предназначены для долговременного хранения информации о работе объекта. </w:t>
      </w:r>
      <w:r w:rsidRPr="000E7143">
        <w:rPr>
          <w:b/>
          <w:bCs/>
        </w:rPr>
        <w:t>Тип носителей:</w:t>
      </w:r>
      <w:r w:rsidRPr="000E7143">
        <w:t xml:space="preserve"> жесткие диски большого объема, объединенные в RAID для надежности; резервный сервер для архивов обеспечивает отказоустойчивость. </w:t>
      </w:r>
      <w:r w:rsidRPr="000E7143">
        <w:rPr>
          <w:b/>
          <w:bCs/>
        </w:rPr>
        <w:t>Состав и виды архивов:</w:t>
      </w:r>
    </w:p>
    <w:p w14:paraId="55736BC9" w14:textId="01401BAD" w:rsidR="000E7143" w:rsidRPr="000E7143" w:rsidRDefault="000E7143" w:rsidP="000E7143">
      <w:pPr>
        <w:pStyle w:val="34b"/>
        <w:numPr>
          <w:ilvl w:val="1"/>
          <w:numId w:val="46"/>
        </w:numPr>
      </w:pPr>
      <w:r w:rsidRPr="000E7143">
        <w:rPr>
          <w:i/>
          <w:iCs/>
        </w:rPr>
        <w:t>Архив трендов (история параметров):</w:t>
      </w:r>
      <w:r w:rsidRPr="000E7143">
        <w:t xml:space="preserve"> хранит временные ряды значений аналоговых с заданным шагом или при изменении. Формат хранения – бинарные файлы или базы данных, оптимизированные под хронологические данные (реализовано в модуле АБД SCADA). Глубина хранения – не менее 3 лет. В архив трендов поступают данные из БД реального времени. </w:t>
      </w:r>
      <w:r w:rsidRPr="000E7143">
        <w:rPr>
          <w:b/>
          <w:bCs/>
        </w:rPr>
        <w:t>Связи</w:t>
      </w:r>
      <w:r w:rsidRPr="000E7143">
        <w:t>: архив трендов используется подсистемами формирования отчетов и графиков, а также может выгружаться во внешние системы для анализа.</w:t>
      </w:r>
    </w:p>
    <w:p w14:paraId="47FAE92B" w14:textId="7059F54E" w:rsidR="000E7143" w:rsidRPr="000E7143" w:rsidRDefault="000E7143" w:rsidP="000E7143">
      <w:pPr>
        <w:pStyle w:val="34b"/>
        <w:numPr>
          <w:ilvl w:val="1"/>
          <w:numId w:val="46"/>
        </w:numPr>
      </w:pPr>
      <w:r w:rsidRPr="000E7143">
        <w:rPr>
          <w:i/>
          <w:iCs/>
        </w:rPr>
        <w:lastRenderedPageBreak/>
        <w:t>Архив событий и сигнализации:</w:t>
      </w:r>
      <w:r w:rsidRPr="000E7143">
        <w:t xml:space="preserve"> хранит журнал событий системы – срабатывание аварийных и предупреждающих сигналов, изменение состояний оборудования, действия оператора. Формат – журнал событий в базе данных или журналируемые файлы; каждое событие содержит отметку времени (синхронизированную по СЕВ) и атрибуты (тип события, источник, описание). Данный архив наполняется автоматически модулем протоколирования при возникновении событий. Архив событий тесно связан с БД реального времени: события генерируются триггерами на изменение значений (например, достижение порога давления) или дискретными переходами (сработал датчик), а также действиями пользователей.</w:t>
      </w:r>
    </w:p>
    <w:p w14:paraId="7FCFE6B7" w14:textId="46249F55" w:rsidR="000E7143" w:rsidRPr="000E7143" w:rsidRDefault="000E7143" w:rsidP="000E7143">
      <w:pPr>
        <w:pStyle w:val="34b"/>
        <w:numPr>
          <w:ilvl w:val="1"/>
          <w:numId w:val="46"/>
        </w:numPr>
      </w:pPr>
      <w:r w:rsidRPr="000E7143">
        <w:rPr>
          <w:i/>
          <w:iCs/>
        </w:rPr>
        <w:t>Архив отчетных документов (печатных форм):</w:t>
      </w:r>
      <w:r w:rsidRPr="000E7143">
        <w:t xml:space="preserve"> в системе SCADA реализовано сохранение копий сформированных отчетов и распечатанных документов в электронном виде. Этот архив хранит файлы отчетов (формат PDF/HTML или внутренний) с отметкой времени генерации. Он позволяет восстановить, что было напечатано или сгенерировано автоматически, за прошлые периоды. Связи: наполнение происходит при каждой генерации отчетов (суточных, сменных и пр.), файлы сохраняются на диске сервера и доступны для просмотра.</w:t>
      </w:r>
    </w:p>
    <w:p w14:paraId="65D30159" w14:textId="376D251D" w:rsidR="000E7143" w:rsidRPr="000E7143" w:rsidRDefault="000E7143" w:rsidP="000E7143">
      <w:pPr>
        <w:pStyle w:val="34b"/>
        <w:numPr>
          <w:ilvl w:val="0"/>
          <w:numId w:val="46"/>
        </w:numPr>
      </w:pPr>
      <w:r w:rsidRPr="000E7143">
        <w:rPr>
          <w:b/>
          <w:bCs/>
        </w:rPr>
        <w:t>Конфигурационные базы и справочники:</w:t>
      </w:r>
      <w:r w:rsidRPr="000E7143">
        <w:t xml:space="preserve"> помимо оперативных данных, информационная база включает набор массивов, описывающих структуру системы и оборудования. Это базы данных, содержащие </w:t>
      </w:r>
      <w:r w:rsidRPr="000E7143">
        <w:rPr>
          <w:i/>
          <w:iCs/>
        </w:rPr>
        <w:t>справочник оборудования и сигнала</w:t>
      </w:r>
      <w:r w:rsidRPr="000E7143">
        <w:t xml:space="preserve"> (с описанием каждого тега: наименование, единицы, диапазоны, привязка к контроллеру/адресу ввода-вывода), </w:t>
      </w:r>
      <w:r w:rsidRPr="000E7143">
        <w:rPr>
          <w:i/>
          <w:iCs/>
        </w:rPr>
        <w:t>база параметров регуляторов и уставок</w:t>
      </w:r>
      <w:r w:rsidRPr="000E7143">
        <w:t xml:space="preserve"> (значения настроек, уставок аварий), а также </w:t>
      </w:r>
      <w:r w:rsidRPr="000E7143">
        <w:rPr>
          <w:i/>
          <w:iCs/>
        </w:rPr>
        <w:t>пользовательские базы</w:t>
      </w:r>
      <w:r w:rsidRPr="000E7143">
        <w:t xml:space="preserve"> – например, таблицы для вычисления технико-экономических показателей, рецептурные или графики регулирования. Эти массивы реализованы чаще всего в виде таблиц СУБД, входящих в проект SCADA (внутренняя база проекта) либо внешних файлов (например, XML/CSV, если предусмотрено импортирование). </w:t>
      </w:r>
      <w:r w:rsidRPr="000E7143">
        <w:rPr>
          <w:b/>
          <w:bCs/>
        </w:rPr>
        <w:t>Носители:</w:t>
      </w:r>
      <w:r w:rsidRPr="000E7143">
        <w:t xml:space="preserve"> внутренний системный диск сервера/АРМ; </w:t>
      </w:r>
      <w:r w:rsidRPr="000E7143">
        <w:rPr>
          <w:b/>
          <w:bCs/>
        </w:rPr>
        <w:t>Состав:</w:t>
      </w:r>
      <w:r w:rsidRPr="000E7143">
        <w:t xml:space="preserve"> метаданные системы (не непосредственно измерения, а их описания). </w:t>
      </w:r>
      <w:r w:rsidRPr="000E7143">
        <w:rPr>
          <w:b/>
          <w:bCs/>
        </w:rPr>
        <w:t>Связи:</w:t>
      </w:r>
      <w:r w:rsidRPr="000E7143">
        <w:t xml:space="preserve"> конфигурационные базы связаны с программным обеспечением – при запуске они загружаются в оперативную память и определяют, какие теги и с какими атрибутами будут в БД реального времени, какие формулы расчетов используются </w:t>
      </w:r>
      <w:r w:rsidR="00026A23">
        <w:t>и т.д</w:t>
      </w:r>
      <w:r w:rsidRPr="000E7143">
        <w:t>. Изменения в конфигурационных базах происходят в ходе модернизации/настройки системы (не в реальном времени, а в режиме конфигурирования). Сюда же можно отнести и базу данных пользователей и прав доступа (хранит учетные записи, пароли и привилегии) – ее носитель SSD</w:t>
      </w:r>
      <w:r w:rsidR="00026A23">
        <w:t>/</w:t>
      </w:r>
      <w:r w:rsidR="00026A23">
        <w:rPr>
          <w:lang w:val="en-US"/>
        </w:rPr>
        <w:t>HDD</w:t>
      </w:r>
      <w:r w:rsidRPr="000E7143">
        <w:t xml:space="preserve"> сервера, формат – встроенная БД SCADA или ОС.</w:t>
      </w:r>
    </w:p>
    <w:p w14:paraId="6AE7B1BC" w14:textId="78A42070" w:rsidR="000E7143" w:rsidRPr="000E7143" w:rsidRDefault="000E7143" w:rsidP="000E7143">
      <w:pPr>
        <w:pStyle w:val="34b"/>
      </w:pPr>
      <w:r w:rsidRPr="000E7143">
        <w:rPr>
          <w:b/>
          <w:bCs/>
        </w:rPr>
        <w:lastRenderedPageBreak/>
        <w:t>Типы носителей и СУБД:</w:t>
      </w:r>
      <w:r w:rsidRPr="000E7143">
        <w:t xml:space="preserve"> Все базы данных размещаются на промышленном серверном оборудовании. Оперативная и архивная базы находятся на жестком диске сервера (емкость не менее 1 ТБ), с возможностью резервирования (RAID, резервный сервер). В качестве СУБД может применяться встроенная база SCADA КРУГ-2000 (собственный формат хранения реального времени и архивов), поддерживающая ODBC-драйвер для внешнего доступа. Операционная система сервера – Astra Linux (отечественная ОС), что обеспечивает совместимость с отечественными СУБД при необходимости. В проектах на SCADA КРУГ-2000 обычно </w:t>
      </w:r>
      <w:r w:rsidRPr="000E7143">
        <w:rPr>
          <w:b/>
          <w:bCs/>
        </w:rPr>
        <w:t>не требуется внешняя СУБД</w:t>
      </w:r>
      <w:r w:rsidRPr="000E7143">
        <w:t xml:space="preserve"> для основных оперативных архивов – используются собственные механизмы. Однако при формировании отчетов возможно задействование, к примеру, SQLite или PostgreSQL для агрегирования данных, либо экспорт в форматы Excel. Файлы архивов могут храниться в каталогах по датам или в виде единых баз данных на сервере.</w:t>
      </w:r>
    </w:p>
    <w:p w14:paraId="559A638B" w14:textId="03723B18" w:rsidR="000E7143" w:rsidRPr="000E7143" w:rsidRDefault="000E7143" w:rsidP="000E7143">
      <w:pPr>
        <w:pStyle w:val="34b"/>
      </w:pPr>
      <w:r w:rsidRPr="000E7143">
        <w:t>Таким образом, физически информационная база – это совокупность файлов и записей на дисковых массивах серверов, а также переменных в памяти контроллеров и станций, организованная в виде реальной времени БД и архивных БД. Разделение на оперативную и архивную части обеспечивает оптимальную скорость работы: высокая скорость обновления текущих данных и длительное хранение исторической информации на диске. Для защиты носителей данных применены RAID-массивы и резервное копирование на внешние носители (например, регулярная выгрузка архивов на USB-накопители).</w:t>
      </w:r>
    </w:p>
    <w:p w14:paraId="1EE9BB37" w14:textId="77777777" w:rsidR="000E7143" w:rsidRPr="000E7143" w:rsidRDefault="000E7143" w:rsidP="000E7143">
      <w:pPr>
        <w:pStyle w:val="34b"/>
      </w:pPr>
      <w:r w:rsidRPr="000E7143">
        <w:t>В таблице ниже обобщены основные массивы внутримашинной информационной базы:</w:t>
      </w:r>
    </w:p>
    <w:p w14:paraId="07C00028" w14:textId="69F7854D" w:rsidR="000E7143" w:rsidRPr="000E7143" w:rsidRDefault="000E7143" w:rsidP="000E7143">
      <w:pPr>
        <w:pStyle w:val="34b"/>
        <w:numPr>
          <w:ilvl w:val="0"/>
          <w:numId w:val="47"/>
        </w:numPr>
      </w:pPr>
      <w:r w:rsidRPr="000E7143">
        <w:rPr>
          <w:b/>
          <w:bCs/>
        </w:rPr>
        <w:t>Оперативная база данных</w:t>
      </w:r>
      <w:r w:rsidRPr="000E7143">
        <w:t xml:space="preserve"> – тип: встроенная SCADA-БД (память/диск); состав: все текущие параметры; связи: источник для всех остальных модулей (архив, HMI, обмен).</w:t>
      </w:r>
    </w:p>
    <w:p w14:paraId="6BD2A378" w14:textId="77777777" w:rsidR="000E7143" w:rsidRPr="000E7143" w:rsidRDefault="000E7143" w:rsidP="000E7143">
      <w:pPr>
        <w:pStyle w:val="34b"/>
        <w:numPr>
          <w:ilvl w:val="0"/>
          <w:numId w:val="47"/>
        </w:numPr>
      </w:pPr>
      <w:r w:rsidRPr="000E7143">
        <w:rPr>
          <w:b/>
          <w:bCs/>
        </w:rPr>
        <w:t>Архив трендов</w:t>
      </w:r>
      <w:r w:rsidRPr="000E7143">
        <w:t xml:space="preserve"> – тип: файлы/база архивов; состав: хронологические ряды значений параметров; связи: получает данные из оперативной БД, используется для графиков и отчетов.</w:t>
      </w:r>
    </w:p>
    <w:p w14:paraId="0AD6217E" w14:textId="77777777" w:rsidR="000E7143" w:rsidRPr="000E7143" w:rsidRDefault="000E7143" w:rsidP="000E7143">
      <w:pPr>
        <w:pStyle w:val="34b"/>
        <w:numPr>
          <w:ilvl w:val="0"/>
          <w:numId w:val="47"/>
        </w:numPr>
      </w:pPr>
      <w:r w:rsidRPr="000E7143">
        <w:rPr>
          <w:b/>
          <w:bCs/>
        </w:rPr>
        <w:t>Архив событий (протокол)</w:t>
      </w:r>
      <w:r w:rsidRPr="000E7143">
        <w:t xml:space="preserve"> – тип: файлы журнала/база событий; состав: записи о событиях и авариях; связи: наполняется триггерами из оперативной БД, используется для журналов и анализа.</w:t>
      </w:r>
    </w:p>
    <w:p w14:paraId="53CF8BA8" w14:textId="77777777" w:rsidR="000E7143" w:rsidRPr="000E7143" w:rsidRDefault="000E7143" w:rsidP="000E7143">
      <w:pPr>
        <w:pStyle w:val="34b"/>
        <w:numPr>
          <w:ilvl w:val="0"/>
          <w:numId w:val="47"/>
        </w:numPr>
      </w:pPr>
      <w:r w:rsidRPr="000E7143">
        <w:rPr>
          <w:b/>
          <w:bCs/>
        </w:rPr>
        <w:t>Архив отчетных документов</w:t>
      </w:r>
      <w:r w:rsidRPr="000E7143">
        <w:t xml:space="preserve"> – тип: файлы (PDF/HTML) на диске; состав: сохраненные копии отчетов, формулярных ведомостей; связи: формируются приложениями отчётности, доступны операторам и инженерам.</w:t>
      </w:r>
    </w:p>
    <w:p w14:paraId="5C2D7E4D" w14:textId="77777777" w:rsidR="000E7143" w:rsidRPr="000E7143" w:rsidRDefault="000E7143" w:rsidP="000E7143">
      <w:pPr>
        <w:pStyle w:val="34b"/>
        <w:numPr>
          <w:ilvl w:val="0"/>
          <w:numId w:val="47"/>
        </w:numPr>
      </w:pPr>
      <w:r w:rsidRPr="000E7143">
        <w:rPr>
          <w:b/>
          <w:bCs/>
        </w:rPr>
        <w:t>Базы конфигурации и справочники</w:t>
      </w:r>
      <w:r w:rsidRPr="000E7143">
        <w:t xml:space="preserve"> – тип: таблицы проекта SCADA/файлы; состав: описание тегов, оборудования, уставки; связи: используются при инициализации системы, для интерфейсов и алгоритмов.</w:t>
      </w:r>
    </w:p>
    <w:p w14:paraId="58533ABF" w14:textId="77777777" w:rsidR="000E7143" w:rsidRPr="000E7143" w:rsidRDefault="000E7143" w:rsidP="000E7143">
      <w:pPr>
        <w:pStyle w:val="34b"/>
      </w:pPr>
      <w:r w:rsidRPr="000E7143">
        <w:lastRenderedPageBreak/>
        <w:t>Каждый из этих массивов информации имеет наименование, тип и четко определенные связи с другими: оперативная база – центральная, связывает контроллеры, человеко-машинный интерфейс и архивы; архивные базы – подмножества данных оперативной, связанных временной или событийной зависимостью; конфигурационные – определяют структуру и интерпретацию данных оперативной базы.</w:t>
      </w:r>
    </w:p>
    <w:p w14:paraId="6280403A" w14:textId="77777777" w:rsidR="003B10E8" w:rsidRDefault="003B10E8" w:rsidP="003B10E8">
      <w:pPr>
        <w:pStyle w:val="2"/>
      </w:pPr>
      <w:bookmarkStart w:id="3" w:name="_Toc207605126"/>
      <w:r w:rsidRPr="003B10E8">
        <w:t>Организация ведения внутримашинной информационной базы</w:t>
      </w:r>
      <w:bookmarkEnd w:id="3"/>
    </w:p>
    <w:p w14:paraId="6D2CDFD0" w14:textId="77777777" w:rsidR="003B10E8" w:rsidRPr="00900866" w:rsidRDefault="003B10E8" w:rsidP="00900866">
      <w:pPr>
        <w:pStyle w:val="34a0"/>
      </w:pPr>
      <w:r w:rsidRPr="003B10E8">
        <w:t>В подразделе «Организация ведения внутримашинной информационной базы» приводят последовательность процедур при ее создании, актуализации и обслуживании с указанием, при необходимости, регламента выполнения процедур и средств ее защиты от разрушения и несанкционированного доступа. Должны быть описаны связи между данными, содержащимися во внутримашинной информационной базе, и входными данными.</w:t>
      </w:r>
    </w:p>
    <w:p w14:paraId="2DB5214F" w14:textId="5D5C5CD8" w:rsidR="000E7143" w:rsidRPr="000E7143" w:rsidRDefault="000E7143" w:rsidP="000E7143">
      <w:pPr>
        <w:pStyle w:val="34fffa"/>
      </w:pPr>
      <w:r w:rsidRPr="000E7143">
        <w:rPr>
          <w:b/>
          <w:bCs/>
        </w:rPr>
        <w:t>Создание информационной базы:</w:t>
      </w:r>
      <w:r w:rsidRPr="000E7143">
        <w:t xml:space="preserve"> Процедура формирования базы данных начинается на этапе проектирования системы. В интегрированной среде разработки (ИСР «КРУГОЛ» в случае SCADA КРУГ-2000) конструкторы создают </w:t>
      </w:r>
      <w:r w:rsidRPr="000E7143">
        <w:rPr>
          <w:i/>
          <w:iCs/>
        </w:rPr>
        <w:t>генератор базы данных</w:t>
      </w:r>
      <w:r w:rsidRPr="000E7143">
        <w:t xml:space="preserve"> проекта, где вводятся все переменные (теги) с их атрибутами. </w:t>
      </w:r>
      <w:r w:rsidR="007540F6">
        <w:t>Д</w:t>
      </w:r>
      <w:r w:rsidRPr="000E7143">
        <w:t>ля каждого датчика, каждого сигнала определены имя, тип, диапазон, единицы измерения, адрес подключения (например, модуль ввода ПЛК или регистр Modbus). Эти данные единожды заносятся в проектную БД (в соответствии с перечнями сигналов по объектам). Далее, при конфигурировании SCADA, на основании этой структуры автоматически создается база данных реального времени. При вводе системы в эксплуатацию производится начальная загрузка базы: контроллеры прошиваются программами, в которых также содержатся переменные (база данных контроллера синхронизирована с базой SCADA). Затем сервер SCADA загружает конфигурацию проекта, формируя пустые структуры архивов (файлы или таблицы) и привязываясь к оперативной БД. В момент запуска системы начинается наполнение БД: контроллеры начинают передавать текущие значения входных сигналов, инициализируются начальные состояния дискретных сигналов, заполняются системные данные (время, служебные метки). Таким образом, создание базы – регламентная разовая процедура при инсталляции/пусконаладке, выполняемая инженером АСУТП согласно проектной документации.</w:t>
      </w:r>
    </w:p>
    <w:p w14:paraId="18CB9C62" w14:textId="56203003" w:rsidR="000E7143" w:rsidRPr="000E7143" w:rsidRDefault="000E7143" w:rsidP="000E7143">
      <w:pPr>
        <w:pStyle w:val="34fffa"/>
      </w:pPr>
      <w:r w:rsidRPr="000E7143">
        <w:rPr>
          <w:b/>
          <w:bCs/>
        </w:rPr>
        <w:t>Актуализация и обновление данных:</w:t>
      </w:r>
      <w:r w:rsidRPr="000E7143">
        <w:t xml:space="preserve"> После запуска АСУТП ведение информационной базы происходит в автоматическом режиме реального времени. Контроллеры по определенному циклу опрашивают входные модули и полевые устройства, обновляя значения переменных. Затем с заданной периодичностью или по событиям сервер запрашивает данные с контроллеров и обновляет оперативную БД. Каждый такой цикл опроса – это фактически актуализация значений: новые данные перезаписывают старые. Параллельно, архивные процессы периодически считывают из оперативной БД накопившиеся изменения и дописывают их в архивные файлы (например, тренды – раз в минуту или при изменении более чем на заданный </w:t>
      </w:r>
      <w:r w:rsidRPr="000E7143">
        <w:lastRenderedPageBreak/>
        <w:t xml:space="preserve">гистерезис). Процедуры актуализации включают также </w:t>
      </w:r>
      <w:r w:rsidRPr="000E7143">
        <w:rPr>
          <w:i/>
          <w:iCs/>
        </w:rPr>
        <w:t>контроль целостности данных</w:t>
      </w:r>
      <w:r w:rsidRPr="000E7143">
        <w:t>: SCADA отслеживает связь с контроллерами, и при обрыве связи помечает данные как недостоверные, чтобы не записывать в архив пропущенные выборки. При восстановлении связи возможна догрузка пропущенных данных, если это поддерживается протоколом (например, в терминалах РЗА с буфером событий).</w:t>
      </w:r>
    </w:p>
    <w:p w14:paraId="563B166B" w14:textId="7BF52DF7" w:rsidR="000E7143" w:rsidRPr="000E7143" w:rsidRDefault="000E7143" w:rsidP="000E7143">
      <w:pPr>
        <w:pStyle w:val="34fffa"/>
      </w:pPr>
      <w:r w:rsidRPr="000E7143">
        <w:t>Актуализация справочной информации происходит при изменениях системы – например, при добавлении нового прибора или изменении калибровки. В этом случае регламентом предусмотрено внести изменения в проектную базу данных (обычно инженером через среду разработки). Такие изменения выполняются по утвержденному регламенту, с журналированием: все действия по изменению конфигурации протоколируются и сопровождаются резервным копированием старой конфигурации.</w:t>
      </w:r>
    </w:p>
    <w:p w14:paraId="33D7F744" w14:textId="0885E1AA" w:rsidR="000E7143" w:rsidRPr="000E7143" w:rsidRDefault="000E7143" w:rsidP="000E7143">
      <w:pPr>
        <w:pStyle w:val="34fffa"/>
      </w:pPr>
      <w:r w:rsidRPr="000E7143">
        <w:rPr>
          <w:b/>
          <w:bCs/>
        </w:rPr>
        <w:t>Обслуживание и резервное копирование:</w:t>
      </w:r>
      <w:r w:rsidRPr="000E7143">
        <w:t xml:space="preserve"> Обслуживание внутримашинной информационной базы регламентируется ведомственными нормами и рекомендациями производителя SCADA. Регламентные процедуры включают </w:t>
      </w:r>
      <w:r w:rsidRPr="000E7143">
        <w:rPr>
          <w:i/>
          <w:iCs/>
        </w:rPr>
        <w:t>ежедневный контроль</w:t>
      </w:r>
      <w:r w:rsidRPr="000E7143">
        <w:t xml:space="preserve"> работы архивов (</w:t>
      </w:r>
      <w:r w:rsidR="00E11007">
        <w:t>инженер</w:t>
      </w:r>
      <w:r w:rsidRPr="000E7143">
        <w:t xml:space="preserve"> проверяет, что данные архивируются корректно, нет ли переполнения диска), </w:t>
      </w:r>
      <w:r w:rsidRPr="000E7143">
        <w:rPr>
          <w:i/>
          <w:iCs/>
        </w:rPr>
        <w:t>ежемесячное резервное копирование</w:t>
      </w:r>
      <w:r w:rsidRPr="000E7143">
        <w:t xml:space="preserve"> архивных данных и конфигурации на внешние носители, а также </w:t>
      </w:r>
      <w:r w:rsidRPr="000E7143">
        <w:rPr>
          <w:i/>
          <w:iCs/>
        </w:rPr>
        <w:t xml:space="preserve">периодическую </w:t>
      </w:r>
      <w:r w:rsidR="00E11007">
        <w:rPr>
          <w:i/>
          <w:iCs/>
        </w:rPr>
        <w:t>выгрузку</w:t>
      </w:r>
      <w:r w:rsidRPr="000E7143">
        <w:t xml:space="preserve"> устаревших данных за прошлые периоды. </w:t>
      </w:r>
      <w:r w:rsidR="00E11007">
        <w:t>Г</w:t>
      </w:r>
      <w:r w:rsidRPr="000E7143">
        <w:t>лубина хранения на сервере не менее 3 лет, а более старые данные могут переноситься во внешние архивы. Практически это реализовано через экспорт архивных файлов на съемные носители (USB HDD) или в облако предприятия, либо через запись на DVD-диски. Например, раз в квартал инженер АСУТП останавливает службу архивации на несколько минут, копирует самые старые файлы архивов на внешний диск, затем удаляет их с сервера для освобождения места. Все копии хранятся в архиве предприятия. Кроме того, перед обновлением или перенастройкой системы выполняется резервное копирование конфигурационных баз и программ (создаются образы дисков и резервные копии проекта SCADA).</w:t>
      </w:r>
    </w:p>
    <w:p w14:paraId="7F35B0DC" w14:textId="2BDEC266" w:rsidR="000E7143" w:rsidRPr="000E7143" w:rsidRDefault="000E7143" w:rsidP="000E7143">
      <w:pPr>
        <w:pStyle w:val="34fffa"/>
      </w:pPr>
      <w:r w:rsidRPr="000E7143">
        <w:t xml:space="preserve">Обслуживание включает также </w:t>
      </w:r>
      <w:r w:rsidRPr="000E7143">
        <w:rPr>
          <w:i/>
          <w:iCs/>
        </w:rPr>
        <w:t>контроль защиты данных</w:t>
      </w:r>
      <w:r w:rsidRPr="000E7143">
        <w:t xml:space="preserve">: на сервере настроено автоматическое резервирование (зеркалирование) БД и архива в реальном времени – при сбое основного сервера резервный автоматически принимает функции (горячее резервирование). В состав ПТК входят механизмы </w:t>
      </w:r>
      <w:r w:rsidR="00E11007" w:rsidRPr="000E7143">
        <w:t>бесперебойного</w:t>
      </w:r>
      <w:r w:rsidRPr="000E7143">
        <w:t xml:space="preserve"> питания (ИБП), обеспечивающие сохранность БД при потере электропитания. При восстановлении питания система загружает последнюю сохраненную копию оперативной БД и продолжает сбор данных.</w:t>
      </w:r>
    </w:p>
    <w:p w14:paraId="49CEDADD" w14:textId="6F13B013" w:rsidR="000E7143" w:rsidRPr="000E7143" w:rsidRDefault="000E7143" w:rsidP="000E7143">
      <w:pPr>
        <w:pStyle w:val="34fffa"/>
      </w:pPr>
      <w:r w:rsidRPr="000E7143">
        <w:rPr>
          <w:b/>
          <w:bCs/>
        </w:rPr>
        <w:t>Защита от несанкционированного доступа:</w:t>
      </w:r>
      <w:r w:rsidRPr="000E7143">
        <w:t xml:space="preserve"> Информационная база защищена на нескольких уровнях. Во-первых, реализована разграничение доступа на уровне программных средств: обращение к базе данных возможно только через программные модули SCADA, которые </w:t>
      </w:r>
      <w:r w:rsidRPr="000E7143">
        <w:lastRenderedPageBreak/>
        <w:t xml:space="preserve">требуют аутентификации пользователя. Для каждого пользователя (оператор, инженер, администратор) заданы права доступа – например, операторы могут просматривать значения и квитировать аварии, но не могут изменять конфигурацию; инженер имеет доступ к настройкам, но его действия пишутся в журнал конфигурации. Вся авторизация интегрирована с базой данных пользователей и протоколируется: вход в систему под учетной записью регистрируется с указанием времени, а действия (например, изменение уставки, вмешательство в базу) фиксируются в журнале событий безопасности. Во-вторых, на уровне ОС отключен несанкционированный доступ к файловой системе: USB-порты и внешние накопители на рабочих станциях операторов заблокированы и доступны только администратору; сетевые экраны предотвращают удаленный доступ извне на сервер АСУТП. База данных защищена и от разрушения случайными сбоями: применены аппаратные RAID, резервные сервера, ИБП, а также </w:t>
      </w:r>
      <w:r w:rsidRPr="000E7143">
        <w:rPr>
          <w:i/>
          <w:iCs/>
        </w:rPr>
        <w:t>мониторинг состояния</w:t>
      </w:r>
      <w:r w:rsidRPr="000E7143">
        <w:t xml:space="preserve"> – система выдаёт предупреждения при достижении критического заполнения диска, при сбоях записи в архив. В рамках политики информационной безопасности реализован</w:t>
      </w:r>
      <w:r w:rsidR="00E11007">
        <w:t>а</w:t>
      </w:r>
      <w:r w:rsidRPr="000E7143">
        <w:t xml:space="preserve"> антивирусная защита на сервере. Все это минимизирует риск утраты или компрометации данных информационной базы.</w:t>
      </w:r>
    </w:p>
    <w:p w14:paraId="1FAF1C57" w14:textId="5B3823E3" w:rsidR="000E7143" w:rsidRPr="000E7143" w:rsidRDefault="000E7143" w:rsidP="000E7143">
      <w:pPr>
        <w:pStyle w:val="34fffa"/>
      </w:pPr>
      <w:r w:rsidRPr="000E7143">
        <w:rPr>
          <w:b/>
          <w:bCs/>
        </w:rPr>
        <w:t>Связь с входными данными:</w:t>
      </w:r>
      <w:r w:rsidRPr="000E7143">
        <w:t xml:space="preserve"> Внутримашинная база напрямую связана со всеми входными потоками информации. </w:t>
      </w:r>
      <w:r w:rsidRPr="000E7143">
        <w:rPr>
          <w:i/>
          <w:iCs/>
        </w:rPr>
        <w:t>Источники входных данных</w:t>
      </w:r>
      <w:r w:rsidRPr="000E7143">
        <w:t xml:space="preserve"> – это полевые датчики, сигналы от технологического оборудования, и внешние системы. Все они через устройства ввода-вывода и коммуникационные интерфейсы заносят данные в оперативную БД. Например, аналоговый датчик давления подключен к модулю ввода ПЛК, </w:t>
      </w:r>
      <w:r w:rsidR="00A61901">
        <w:t>затем</w:t>
      </w:r>
      <w:r w:rsidRPr="000E7143">
        <w:t xml:space="preserve"> АЦП преобразует</w:t>
      </w:r>
      <w:r w:rsidR="00A61901">
        <w:t xml:space="preserve"> сигнал </w:t>
      </w:r>
      <w:r w:rsidRPr="000E7143">
        <w:t>и записывает</w:t>
      </w:r>
      <w:r w:rsidR="00A61901">
        <w:t xml:space="preserve"> </w:t>
      </w:r>
      <w:r w:rsidRPr="000E7143">
        <w:t xml:space="preserve">в регистр памяти контроллера, откуда драйвер SCADA по </w:t>
      </w:r>
      <w:r w:rsidR="00A61901">
        <w:rPr>
          <w:lang w:val="en-US"/>
        </w:rPr>
        <w:t>OPC</w:t>
      </w:r>
      <w:r w:rsidR="00A61901" w:rsidRPr="00A61901">
        <w:t xml:space="preserve"> </w:t>
      </w:r>
      <w:r w:rsidR="00A61901">
        <w:rPr>
          <w:lang w:val="en-US"/>
        </w:rPr>
        <w:t>UA</w:t>
      </w:r>
      <w:r w:rsidRPr="000E7143">
        <w:t xml:space="preserve"> его считывает и кладет в переменную БД. </w:t>
      </w:r>
      <w:r w:rsidR="00A61901">
        <w:t>Дискретные</w:t>
      </w:r>
      <w:r w:rsidRPr="000E7143">
        <w:t xml:space="preserve"> сигналы (DI) считываются контроллером и передаются как битовые поля. Цифровые интерфейсные устройства (например, электронный расходомер с Modbus RTU или терминал РЗА с протоколом МЭК-104) встраиваются через соответствующие коммуникационные драйверы, и их данные отображаются в тех же переменных БД реального времени. Таким образом, вся информация из вне оказывается </w:t>
      </w:r>
      <w:r w:rsidR="00A61901" w:rsidRPr="000E7143">
        <w:t>представленной</w:t>
      </w:r>
      <w:r w:rsidRPr="000E7143">
        <w:t xml:space="preserve"> внутри системы как значения переменных БД с указанием времени получения. Обратная связь: на основе этих данных система формирует </w:t>
      </w:r>
      <w:r w:rsidRPr="000E7143">
        <w:rPr>
          <w:i/>
          <w:iCs/>
        </w:rPr>
        <w:t>выходные воздействия</w:t>
      </w:r>
      <w:r w:rsidRPr="000E7143">
        <w:t xml:space="preserve"> – управляемые переменные (дискретные выходы, аналоговые задания). Выходные сигналы поступают из алгоритмов SCADA/ПЛК и записываются сначала в БД (как новое целевое значение), а затем передаются на оборудование (через модули вывода или протокол). Тем самым, внутримашинная информационная база не только хранит входные данные, но и генерирует выходные: входные измерения обновляют БД, а изменения определенных переменных БД приводят к воздействию на объект.</w:t>
      </w:r>
    </w:p>
    <w:p w14:paraId="1BDEF718" w14:textId="3CD47E2F" w:rsidR="000E7143" w:rsidRPr="000E7143" w:rsidRDefault="000E7143" w:rsidP="000E7143">
      <w:pPr>
        <w:pStyle w:val="34fffa"/>
      </w:pPr>
      <w:r w:rsidRPr="000E7143">
        <w:lastRenderedPageBreak/>
        <w:t>Взаимосвязи между локальными данными и общесистемными входными данными также документированы. Например, данные автономных локальных систем (САУ котлов Eurotherm) интегрируются через интерфейс</w:t>
      </w:r>
      <w:r w:rsidR="00A61901">
        <w:t xml:space="preserve"> </w:t>
      </w:r>
      <w:r w:rsidRPr="000E7143">
        <w:t>Modbus в общую БД АСУТП/ВК; при этом входные данные от тех САУ поступают в систему аналогично полевым сигналам. Регламент организации этих связей отражен в проектной документации: указаны точки подключения, протоколы и форматы передаваемой информации, согласованные с поставщиками оборудования.</w:t>
      </w:r>
    </w:p>
    <w:p w14:paraId="53BA241E" w14:textId="77777777" w:rsidR="000E7143" w:rsidRPr="000E7143" w:rsidRDefault="000E7143" w:rsidP="000E7143">
      <w:pPr>
        <w:pStyle w:val="34fffa"/>
      </w:pPr>
      <w:r w:rsidRPr="000E7143">
        <w:t>Таким образом, ведение внутримашинной БД организовано как непрерывный цикл сбора, хранения, обновления и защиты данных. Процедуры автоматизированы и устойчивы к сбоям; вмешательство человека требуется в основном для планового обслуживания и конфигурации. Все этапы – от создания базы до ежедневного ведения – выполнены в соответствии с ГОСТ 34 и отраслевыми стандартами по информационному обеспечению АСУТП, что гарантирует актуальность, достоверность и безопасность данных на протяжении всего жизненного цикла системы.</w:t>
      </w:r>
    </w:p>
    <w:p w14:paraId="3F624A63" w14:textId="77777777" w:rsidR="003B10E8" w:rsidRPr="00F14A6B" w:rsidRDefault="003B10E8" w:rsidP="00F14A6B">
      <w:pPr>
        <w:pStyle w:val="34fffa"/>
      </w:pPr>
    </w:p>
    <w:p w14:paraId="38CC82AB" w14:textId="77777777" w:rsidR="00900866" w:rsidRDefault="00900866" w:rsidP="00900866">
      <w:pPr>
        <w:pStyle w:val="1"/>
        <w:rPr>
          <w:lang w:val="ru-RU"/>
        </w:rPr>
      </w:pPr>
      <w:bookmarkStart w:id="4" w:name="_Toc207605127"/>
      <w:r>
        <w:rPr>
          <w:lang w:val="ru-RU"/>
        </w:rPr>
        <w:lastRenderedPageBreak/>
        <w:t>Описание внемашинной информационной базы</w:t>
      </w:r>
      <w:bookmarkEnd w:id="4"/>
    </w:p>
    <w:p w14:paraId="18BDB7A2" w14:textId="77777777" w:rsidR="005A7A67" w:rsidRDefault="005A7A67" w:rsidP="005A7A67">
      <w:pPr>
        <w:pStyle w:val="34a0"/>
      </w:pPr>
      <w:r>
        <w:t>Раздел «Описание внемашинной информационной базы» должен содержать перечень документов и других информационных сообщений, использование которых предусмотрено в АС, с указанием для каждого документа или сообщения автоматизируемых функций, при реализации которых его формируют или используют.</w:t>
      </w:r>
    </w:p>
    <w:p w14:paraId="413A8FB4" w14:textId="77777777" w:rsidR="005A7A67" w:rsidRDefault="005A7A67" w:rsidP="005A7A67">
      <w:pPr>
        <w:pStyle w:val="34a0"/>
      </w:pPr>
      <w:r>
        <w:t>Для каждого документа или сообщения должна быть описана процедура его формирования и передачи.</w:t>
      </w:r>
    </w:p>
    <w:p w14:paraId="076BA7EF" w14:textId="7AC3491E" w:rsidR="000E7143" w:rsidRPr="000E7143" w:rsidRDefault="000E7143" w:rsidP="000E7143">
      <w:pPr>
        <w:pStyle w:val="2"/>
      </w:pPr>
      <w:bookmarkStart w:id="5" w:name="_Toc207605128"/>
      <w:r w:rsidRPr="000E7143">
        <w:t>Перечень документов и информационных сообщений</w:t>
      </w:r>
      <w:bookmarkEnd w:id="5"/>
    </w:p>
    <w:p w14:paraId="48163093" w14:textId="77777777" w:rsidR="000E7143" w:rsidRPr="000E7143" w:rsidRDefault="000E7143" w:rsidP="000E7143">
      <w:pPr>
        <w:pStyle w:val="34fffa"/>
      </w:pPr>
      <w:r w:rsidRPr="000E7143">
        <w:t>Внемашинная информационная база АСУТП/ВК включает документацию и сообщения, которые существуют вне вычислительных средств, но формируются или используются системой в ходе ее работы. К таким документам и сообщениям относятся:</w:t>
      </w:r>
    </w:p>
    <w:p w14:paraId="16524C73" w14:textId="77777777" w:rsidR="000E7143" w:rsidRPr="000E7143" w:rsidRDefault="000E7143" w:rsidP="000E7143">
      <w:pPr>
        <w:pStyle w:val="34fffa"/>
        <w:numPr>
          <w:ilvl w:val="0"/>
          <w:numId w:val="45"/>
        </w:numPr>
      </w:pPr>
      <w:r w:rsidRPr="000E7143">
        <w:rPr>
          <w:b/>
          <w:bCs/>
        </w:rPr>
        <w:t>Оперативный журнал событий (журнал диспетчера)</w:t>
      </w:r>
      <w:r w:rsidRPr="000E7143">
        <w:t xml:space="preserve"> – совокупность записей о важных событиях технологического процесса, ведется автоматически системой и используется оперативным персоналом для контроля ситуации. Он представляет собой распечатки или электронные формы суточных/сменных журналов, где фиксируются аварии, предупреждения, изменения режимов и действия операторов с указанием времени. Формируется подсистемой регистрации событий (автоматизированно), используется в функции оперативного контроля и анализа аварийности.</w:t>
      </w:r>
    </w:p>
    <w:p w14:paraId="6E4B9178" w14:textId="24A262B7" w:rsidR="000E7143" w:rsidRPr="000E7143" w:rsidRDefault="000E7143" w:rsidP="000E7143">
      <w:pPr>
        <w:pStyle w:val="34fffa"/>
        <w:numPr>
          <w:ilvl w:val="0"/>
          <w:numId w:val="45"/>
        </w:numPr>
      </w:pPr>
      <w:r w:rsidRPr="000E7143">
        <w:rPr>
          <w:b/>
          <w:bCs/>
        </w:rPr>
        <w:t>Протокол аварийных ситуаций (аварийный журнал)</w:t>
      </w:r>
      <w:r w:rsidRPr="000E7143">
        <w:t xml:space="preserve"> – специализированный документ, отражающий хронологию развития аварий или нештатных ситуаций. В него входят отчеты о срабатывании защит, отключениях оборудования, превышениях параметров с временными отметками и значениями. Автоматизированная функция регистрации аварий формирует данный протокол. Используется для разбора причин аварий, для работы комиссий по расследованию инцидентов.</w:t>
      </w:r>
    </w:p>
    <w:p w14:paraId="6418A38D" w14:textId="77777777" w:rsidR="000E7143" w:rsidRPr="000E7143" w:rsidRDefault="000E7143" w:rsidP="000E7143">
      <w:pPr>
        <w:pStyle w:val="34fffa"/>
        <w:numPr>
          <w:ilvl w:val="0"/>
          <w:numId w:val="45"/>
        </w:numPr>
      </w:pPr>
      <w:r w:rsidRPr="000E7143">
        <w:rPr>
          <w:b/>
          <w:bCs/>
        </w:rPr>
        <w:t>Графические тренды (оперативные графики)</w:t>
      </w:r>
      <w:r w:rsidRPr="000E7143">
        <w:t xml:space="preserve"> – это информационные сообщения в виде графиков изменений параметров (температуры, давления, нагрузки) за выбранный период. Они могут выводиться на экран и печататься как оперативные формы. Автоматически формируются подсистемой архивирования и визуализации при запросе оператора. Используются функцией анализа режимов и при регулировании – оператор просматривает тренды для принятия решений.</w:t>
      </w:r>
    </w:p>
    <w:p w14:paraId="66C59C91" w14:textId="7E63C8AD" w:rsidR="000E7143" w:rsidRPr="000E7143" w:rsidRDefault="000E7143" w:rsidP="0035533A">
      <w:pPr>
        <w:pStyle w:val="34fffa"/>
        <w:numPr>
          <w:ilvl w:val="0"/>
          <w:numId w:val="45"/>
        </w:numPr>
      </w:pPr>
      <w:r w:rsidRPr="000E7143">
        <w:rPr>
          <w:b/>
          <w:bCs/>
        </w:rPr>
        <w:t>Суточный отчет о работе котельной</w:t>
      </w:r>
      <w:r w:rsidRPr="000E7143">
        <w:t xml:space="preserve"> – документ, формируемый системой раз в сутки, содержащий обобщенную информацию за прошедшие сутки: выработка тепловой энергии, расход газа, вода, электрическая энергия, максимальные и минимальные значения ключевых параметров, количество срабатываний защит, отклонения от заданного режима. Этот отчет относится к автоматизируемым функциям расчета технико-экономических показателей (ТЭП) и оперативного анализа качества ведения режима. Формируется программой отчётности АСУТП автоматически по расписанию (например, в полночь) или по запросу инженера. Используется руководством котельной и </w:t>
      </w:r>
      <w:r w:rsidRPr="000E7143">
        <w:lastRenderedPageBreak/>
        <w:t>техническими службами для анализа эффективности работы и предоставления данных вышестоящим организациям.</w:t>
      </w:r>
    </w:p>
    <w:p w14:paraId="46146348" w14:textId="77777777" w:rsidR="000E7143" w:rsidRPr="000E7143" w:rsidRDefault="000E7143" w:rsidP="000E7143">
      <w:pPr>
        <w:pStyle w:val="34fffa"/>
        <w:numPr>
          <w:ilvl w:val="0"/>
          <w:numId w:val="45"/>
        </w:numPr>
      </w:pPr>
      <w:r w:rsidRPr="000E7143">
        <w:rPr>
          <w:b/>
          <w:bCs/>
        </w:rPr>
        <w:t>Отчеты по техническому обслуживанию и неисправностям</w:t>
      </w:r>
      <w:r w:rsidRPr="000E7143">
        <w:t xml:space="preserve"> – документы, в которых фиксируются результаты встроенного контроля оборудования АСУТП. Например, еженедельный отчет о состоянии средств автоматизации: связь с ПЛК, уровень сигнала датчиков, неисправные каналы. Такие отчеты формируются системой диагностики (если предусмотрена) или инженером по запросу (основываясь на журналах ошибок). Используются службой АСУТП и ремонтным персоналом для планирования ТО и устранения неисправностей.</w:t>
      </w:r>
    </w:p>
    <w:p w14:paraId="17319D9F" w14:textId="77777777" w:rsidR="000E7143" w:rsidRPr="000E7143" w:rsidRDefault="000E7143" w:rsidP="000E7143">
      <w:pPr>
        <w:pStyle w:val="34fffa"/>
        <w:numPr>
          <w:ilvl w:val="0"/>
          <w:numId w:val="45"/>
        </w:numPr>
      </w:pPr>
      <w:r w:rsidRPr="000E7143">
        <w:rPr>
          <w:b/>
          <w:bCs/>
        </w:rPr>
        <w:t>Информационные сообщения в вышестоящие системы:</w:t>
      </w:r>
      <w:r w:rsidRPr="000E7143">
        <w:t xml:space="preserve"> АСУТП/ВК интегрирована с корпоративной системой учета и диспетчеризации, поэтому в качестве «внемашинных» информационных потоков можно рассматривать передаваемые сообщения и данные во внешние инстанции. Например, пакет технологических данных для системы АС ТЭП (автоматизированная система технико-экономических показателей) – содержит значения выработки тепла, расхода топлива и воды за отчетный период. Или сообщения в диспетчерскую централизацию (АСДУ) – о состоянии котельной, которые отправляются по каналам связи. Эти сообщения формируются автоматизировано интерфейсными модулями и используются внешними системами для свода по предприятию или региону.</w:t>
      </w:r>
    </w:p>
    <w:p w14:paraId="657895C8" w14:textId="77777777" w:rsidR="000E7143" w:rsidRPr="000E7143" w:rsidRDefault="000E7143" w:rsidP="000E7143">
      <w:pPr>
        <w:pStyle w:val="34fffa"/>
        <w:numPr>
          <w:ilvl w:val="0"/>
          <w:numId w:val="45"/>
        </w:numPr>
      </w:pPr>
      <w:r w:rsidRPr="000E7143">
        <w:rPr>
          <w:b/>
          <w:bCs/>
        </w:rPr>
        <w:t>Журналы операторских действий и доступа</w:t>
      </w:r>
      <w:r w:rsidRPr="000E7143">
        <w:t xml:space="preserve"> – хотя хранятся в системе, по запросу они могут выводиться как документы. Включают хронологию действий операторов (какие команды отдавались, когда входили/выходили из системы). Используются службой безопасности и администраторами для контроля за соблюдением регламентов (внешние по отношению к технологическому процессу, но важные организационные документы).</w:t>
      </w:r>
    </w:p>
    <w:p w14:paraId="59A42CB4" w14:textId="2E9CAFBC" w:rsidR="000E7143" w:rsidRPr="000E7143" w:rsidRDefault="000E7143" w:rsidP="000E7143">
      <w:pPr>
        <w:pStyle w:val="2"/>
      </w:pPr>
      <w:bookmarkStart w:id="6" w:name="_Toc207605129"/>
      <w:r w:rsidRPr="000E7143">
        <w:t>Процедуры формирования и передачи документов/сообщений</w:t>
      </w:r>
      <w:bookmarkEnd w:id="6"/>
    </w:p>
    <w:p w14:paraId="0A53D228" w14:textId="39C77851" w:rsidR="000E7143" w:rsidRPr="000E7143" w:rsidRDefault="000E7143" w:rsidP="000E7143">
      <w:pPr>
        <w:pStyle w:val="34fffa"/>
      </w:pPr>
      <w:r w:rsidRPr="000E7143">
        <w:rPr>
          <w:b/>
          <w:bCs/>
        </w:rPr>
        <w:t>Журнал событий</w:t>
      </w:r>
      <w:r w:rsidRPr="000E7143">
        <w:t xml:space="preserve"> формируется непрерывно модулем протоколирования системы. Каждое событие (авария, предупреждение, действие оператора) сразу записывается в электронный журнал (архив событий). Процедура формирования печатной версии – по команде оператора: обычно в конце смены или суток оператор вызывает на АРМ функцию «Распечатать журнал за период». Система фильтрует события за указанный промежуток, формирует отчетный документ с заголовком (например, </w:t>
      </w:r>
      <w:r w:rsidRPr="000E7143">
        <w:rPr>
          <w:i/>
          <w:iCs/>
        </w:rPr>
        <w:t>«Оперативный журнал событий за 01.08.2025 00:00–24:00»</w:t>
      </w:r>
      <w:r w:rsidRPr="000E7143">
        <w:t xml:space="preserve">) и отправляет его на принтер. Передача реализуется путем печати; также предусмотрена </w:t>
      </w:r>
      <w:r w:rsidRPr="000E7143">
        <w:lastRenderedPageBreak/>
        <w:t>возможность экспорта – например, сохранения в PDF на внешнем носителе, если необходимо передать журнал по электронной почте. Ответственный – дежурный персонал, обеспечивающий съем информации. Для аварийного журнала возможно автоматическое распечатывание при крупных авариях: при наступлении события определенного класса система может сразу выводить протокол событий на принтер для быстрого ознакомления руководств</w:t>
      </w:r>
      <w:r w:rsidR="00082B57">
        <w:t>а</w:t>
      </w:r>
      <w:r w:rsidRPr="000E7143">
        <w:t>.</w:t>
      </w:r>
    </w:p>
    <w:p w14:paraId="4CB1F710" w14:textId="24947395" w:rsidR="000E7143" w:rsidRPr="000E7143" w:rsidRDefault="000E7143" w:rsidP="000E7143">
      <w:pPr>
        <w:pStyle w:val="34fffa"/>
      </w:pPr>
      <w:r w:rsidRPr="000E7143">
        <w:rPr>
          <w:b/>
          <w:bCs/>
        </w:rPr>
        <w:t>Графики (тренды)</w:t>
      </w:r>
      <w:r w:rsidRPr="000E7143">
        <w:t xml:space="preserve"> формируются по запросу пользователя через интерфейс SCADA. Оператор выбирает интересующие параметры и период – система обращается к архивам трендов, извлекает данные и строит график на экране. Передача этого сообщения – визуальная (на монитор) либо через печать: оператор может нажать «Печать графика» и тогда система отправит отрисованный график на принтер. Графики не передаются наружу автоматически, но оператор или инженер может сохранить их в файл (например, PNG изображение или CSV данные) и уже вручную вложить, к примеру, в отчет в офисной системе. Таким образом, процедура формирования – интерактивная, а передача – по усмотрению пользователя (печать или экспорт файла).</w:t>
      </w:r>
    </w:p>
    <w:p w14:paraId="625FF2EF" w14:textId="47DBC142" w:rsidR="000E7143" w:rsidRPr="000E7143" w:rsidRDefault="000E7143" w:rsidP="000E7143">
      <w:pPr>
        <w:pStyle w:val="34fffa"/>
      </w:pPr>
      <w:r w:rsidRPr="000E7143">
        <w:rPr>
          <w:b/>
          <w:bCs/>
        </w:rPr>
        <w:t>Суточный отчет</w:t>
      </w:r>
      <w:r w:rsidRPr="000E7143">
        <w:t xml:space="preserve"> генерируется автоматически по расписанию. В конце суток (в 00:00) система запускает скрипт формирования отчета: собирает необходимые данные (суточная выработка, средние/максимальные значения параметров, расход топлива и т.д. – рассчитанные на основе архивов). Далее отчет компонуется по шаблону (табличная форма) и сохраняется на сервере как файл. Процедура передачи: утром инженер АСУТП либо ответственный оператор берет этот файл и распечатывает на установленном принтере. Также данные отчета могут автоматически пересылаться в корпоративную систему: например, АСУТП может по завершении генерации отправить определенные ключевые цифры (выработка, расход) на сервер АС ТЭП через сетевое соединение. В любом случае, формирование полностью автоматическое, а передача либо физически печатным документом руководству, либо в электронном виде – в смежные системы.</w:t>
      </w:r>
    </w:p>
    <w:p w14:paraId="15F797AA" w14:textId="77777777" w:rsidR="000E7143" w:rsidRPr="000E7143" w:rsidRDefault="000E7143" w:rsidP="000E7143">
      <w:pPr>
        <w:pStyle w:val="34fffa"/>
      </w:pPr>
      <w:r w:rsidRPr="000E7143">
        <w:rPr>
          <w:b/>
          <w:bCs/>
        </w:rPr>
        <w:t>Сменный рапорт</w:t>
      </w:r>
      <w:r w:rsidRPr="000E7143">
        <w:t xml:space="preserve"> формируется комбинированно: частично автоматически, частично – с участием человека. В конце смены оператор открывает форму сменного отчета на АРМ. Система автоматически заполняет в форму текущее время, имя оператора, значения некоторых важных показателей на начало и конец смены (например, давление в сети в начале и конце смены, количество пусков оборудования за смену, объем подпитки за смену – эти данные вычисляются по архивам). Оператор дополняет документ вручную – вписывает комментарии о проведенных работах, принятых заявках, замеченных неполадках. После этого нажимает «Сохранить/распечатать». Система сохраняет заполненный рапорт (например, в журнале рапортов смен) и выводит копию на принтер. Передача этого документа осуществляется при </w:t>
      </w:r>
      <w:r w:rsidRPr="000E7143">
        <w:lastRenderedPageBreak/>
        <w:t>личной встрече смен: старший оператора сдающей смены передает распечатанный рапорт сменщику и начальнику смены. Электронная копия хранится на сервере и может быть просмотрена руководством удаленно.</w:t>
      </w:r>
    </w:p>
    <w:p w14:paraId="56820A41" w14:textId="77777777" w:rsidR="000E7143" w:rsidRPr="000E7143" w:rsidRDefault="000E7143" w:rsidP="000E7143">
      <w:pPr>
        <w:pStyle w:val="34fffa"/>
      </w:pPr>
      <w:r w:rsidRPr="000E7143">
        <w:rPr>
          <w:b/>
          <w:bCs/>
        </w:rPr>
        <w:t>Отчеты по ТО и неисправностям</w:t>
      </w:r>
      <w:r w:rsidRPr="000E7143">
        <w:t xml:space="preserve"> обычно формируются инженером АСУТП по необходимости. Процедура: инженер выбирает в меню отчета период и тип данных (например, «неисправности за месяц»). Система собирает из журнала событий все записи, связанные с отказами оборудования или диагностическими сообщениями за указанный месяц, группирует их по типам оборудования и формирует документ (таблица с перечнем неисправностей, датами, длительностью, статусом ремонта). Этот документ сохраняется как файл и распечатывается. Далее он передается инженером АСУТП начальнику цеха или другому ответственному лицу для планирования ремонтов. То есть передача – организационная, через печать и вручение, а не автоматическая рассылка.</w:t>
      </w:r>
    </w:p>
    <w:p w14:paraId="55D053FA" w14:textId="3E98BDEA" w:rsidR="000E7143" w:rsidRPr="000E7143" w:rsidRDefault="000E7143" w:rsidP="000E7143">
      <w:pPr>
        <w:pStyle w:val="34fffa"/>
      </w:pPr>
      <w:r w:rsidRPr="000E7143">
        <w:rPr>
          <w:b/>
          <w:bCs/>
        </w:rPr>
        <w:t>Передача данных во внешние информационные системы:</w:t>
      </w:r>
      <w:r w:rsidRPr="000E7143">
        <w:t xml:space="preserve"> АСУТП/ВК выполняет передачу ряда сообщений и данных в системы верхнего уровня (вне рамок ПТК). Например, ежечасно может отправляться телеметрическая сводка в диспетчерскую (температура воды на выходе котельной, давление, нагрузка). Процедура: специальный коммуникационный шлюз собирает из оперативной БД требуемые параметры и передает их по каналу связи во внешнюю систему. Эта операция автоматическая, по расписанию или при изменениях. Передача обычно идет по выделенной связи, без участия человека. Формат сообщений согласован с принимающей стороной – например, это либо запись в их базу данных, либо файл. В обоих случаях, по сути, вне машинной средой выступает уже внешняя система-получатель. Аналогично, для АС ТЭП: раз в месяц или сутки АСУТП выгружает файл с ТЭП, который затем экономист загружает в свою систему – или же АСУТП напрямую пишет в базу АС ТЭП (если есть интеграция).</w:t>
      </w:r>
    </w:p>
    <w:p w14:paraId="34327B08" w14:textId="77777777" w:rsidR="000E7143" w:rsidRPr="000E7143" w:rsidRDefault="000E7143" w:rsidP="000E7143">
      <w:pPr>
        <w:pStyle w:val="34fffa"/>
      </w:pPr>
      <w:r w:rsidRPr="000E7143">
        <w:rPr>
          <w:b/>
          <w:bCs/>
        </w:rPr>
        <w:t>Документооборот и хранение:</w:t>
      </w:r>
      <w:r w:rsidRPr="000E7143">
        <w:t xml:space="preserve"> Все сформированные документы (журналы, отчеты) после передачи адресатам хранятся определенное время. Бумажные журналы – в течение, как правило, года в архиве цеха, затем утилизируются согласно номенклатуре дел. Электронные файлы отчетов хранятся на сервере (в архиве печатных документов) не менее 3 лет, доступ к ним имеют инженеры при аудитах или разборах. Если требуется передать электронную копию документа во внешние органы (например, надзорной организации) – инженер извлекает файл из архива и отправляет по установленному порядку (через корпоративную почту, записав на носитель и т.п., с соответствующим актом).</w:t>
      </w:r>
    </w:p>
    <w:p w14:paraId="0FA6BA40" w14:textId="77777777" w:rsidR="000E7143" w:rsidRPr="000E7143" w:rsidRDefault="000E7143" w:rsidP="000E7143">
      <w:pPr>
        <w:pStyle w:val="34fffa"/>
      </w:pPr>
      <w:r w:rsidRPr="000E7143">
        <w:t xml:space="preserve">В целом, процедуры формирования внемашинных документов и сообщений в АСУТП/ВК автоматизированы максимально, чтобы снизить ручной труд оперативного персонала. Передача информации построена таким образом, чтобы необходимые данные своевременно доходили до </w:t>
      </w:r>
      <w:r w:rsidRPr="000E7143">
        <w:lastRenderedPageBreak/>
        <w:t xml:space="preserve">адресатов: оперативный персонал получает распечатки для наглядности и подписания, руководство – сводные отчеты, диспетчеры – телеметрические сообщения, а службы безопасности – журналы действий. Каждая процедура имеет свой регламент (например, </w:t>
      </w:r>
      <w:r w:rsidRPr="000E7143">
        <w:rPr>
          <w:b/>
          <w:bCs/>
        </w:rPr>
        <w:t>инструкция оператора АСУТП по ведению журналов и формированию отчетов</w:t>
      </w:r>
      <w:r w:rsidRPr="000E7143">
        <w:t>), что соответствует требованиям стандарта ГОСТ 34 по информационному обеспечению. Это гарантирует, что информация, генерируемая системой, будет правильно оформлена, доставлена и учтена вне вычислительной среды, поддерживая непрерывность управления и отчетности на объекте.</w:t>
      </w:r>
    </w:p>
    <w:p w14:paraId="03D74958" w14:textId="77777777" w:rsidR="005A7A67" w:rsidRPr="00F41D3B" w:rsidRDefault="005A7A67" w:rsidP="005A7A67">
      <w:pPr>
        <w:pStyle w:val="34fffa"/>
      </w:pPr>
    </w:p>
    <w:p w14:paraId="443D6631" w14:textId="77777777" w:rsidR="00147B49" w:rsidRDefault="002C35B5" w:rsidP="00147B49">
      <w:pPr>
        <w:pStyle w:val="3415"/>
        <w:rPr>
          <w:lang w:val="en-US"/>
        </w:rPr>
      </w:pPr>
      <w:bookmarkStart w:id="7" w:name="_Toc397971534"/>
      <w:bookmarkStart w:id="8" w:name="_Toc398225599"/>
      <w:bookmarkStart w:id="9" w:name="_Toc386572818"/>
      <w:bookmarkStart w:id="10" w:name="_Toc386572947"/>
      <w:bookmarkStart w:id="11" w:name="_Toc390811904"/>
      <w:bookmarkStart w:id="12" w:name="_Toc394586650"/>
      <w:bookmarkStart w:id="13" w:name="_Toc207605130"/>
      <w:bookmarkEnd w:id="7"/>
      <w:bookmarkEnd w:id="8"/>
      <w:r>
        <w:lastRenderedPageBreak/>
        <w:t>Перечень</w:t>
      </w:r>
      <w:r w:rsidR="00147B49">
        <w:t xml:space="preserve"> сокращений</w:t>
      </w:r>
      <w:bookmarkEnd w:id="9"/>
      <w:bookmarkEnd w:id="10"/>
      <w:bookmarkEnd w:id="11"/>
      <w:bookmarkEnd w:id="12"/>
      <w:bookmarkEnd w:id="13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A9596B" w:rsidRPr="00A9596B" w14:paraId="19E5EDA0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2863561" w14:textId="3D4383C3" w:rsidR="00A9596B" w:rsidRPr="00A9596B" w:rsidRDefault="00A9596B" w:rsidP="00A9596B">
            <w:pPr>
              <w:pStyle w:val="34ff8"/>
            </w:pPr>
            <w:r w:rsidRPr="00A9596B">
              <w:t>Сокращение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71BA79F7" w14:textId="6375F0AE" w:rsidR="00A9596B" w:rsidRPr="00A9596B" w:rsidRDefault="00A9596B" w:rsidP="00A9596B">
            <w:pPr>
              <w:pStyle w:val="34ff8"/>
            </w:pPr>
            <w:r w:rsidRPr="00A9596B">
              <w:t>Расшифровка</w:t>
            </w:r>
          </w:p>
        </w:tc>
      </w:tr>
      <w:tr w:rsidR="00A9596B" w:rsidRPr="00A37C7D" w14:paraId="1DD6E7FA" w14:textId="77777777" w:rsidTr="00B762D2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4D9C51B" w14:textId="7A667F2A" w:rsidR="00A9596B" w:rsidRPr="00AD0715" w:rsidRDefault="00A9596B" w:rsidP="00A9596B">
            <w:pPr>
              <w:pStyle w:val="34ff6"/>
            </w:pPr>
            <w:r>
              <w:t>АС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516B5634" w14:textId="567C6B3B" w:rsidR="00A9596B" w:rsidRPr="00AD0715" w:rsidRDefault="00A9596B" w:rsidP="00A9596B">
            <w:pPr>
              <w:pStyle w:val="34ff6"/>
            </w:pPr>
            <w:r>
              <w:t>Автоматизированная система</w:t>
            </w:r>
          </w:p>
        </w:tc>
      </w:tr>
      <w:tr w:rsidR="00A9596B" w:rsidRPr="00A37C7D" w14:paraId="5780AF72" w14:textId="77777777" w:rsidTr="00B762D2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88E288D" w14:textId="460C8FA4" w:rsidR="00A9596B" w:rsidRPr="00AD0715" w:rsidRDefault="00A9596B" w:rsidP="00A9596B">
            <w:pPr>
              <w:pStyle w:val="34ff6"/>
            </w:pPr>
            <w:r>
              <w:t>АСДУ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60B6950B" w14:textId="79D49740" w:rsidR="00A9596B" w:rsidRPr="00AD0715" w:rsidRDefault="00A9596B" w:rsidP="00A9596B">
            <w:pPr>
              <w:pStyle w:val="34ff6"/>
            </w:pPr>
            <w:r>
              <w:t>Автоматизированная система диспетчерского управления</w:t>
            </w:r>
          </w:p>
        </w:tc>
      </w:tr>
      <w:tr w:rsidR="00A9596B" w:rsidRPr="00A37C7D" w14:paraId="24DAA752" w14:textId="77777777" w:rsidTr="00B762D2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ED78A31" w14:textId="103128C1" w:rsidR="00A9596B" w:rsidRPr="00F800E2" w:rsidRDefault="00A9596B" w:rsidP="00A9596B">
            <w:pPr>
              <w:pStyle w:val="34ff6"/>
            </w:pPr>
            <w:r>
              <w:t>АС ТЭП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DDD7B94" w14:textId="011C1099" w:rsidR="00A9596B" w:rsidRPr="00F800E2" w:rsidRDefault="00A9596B" w:rsidP="00A9596B">
            <w:pPr>
              <w:pStyle w:val="34ff6"/>
            </w:pPr>
            <w:r>
              <w:t>Автоматизированная система технико-экономических показателей</w:t>
            </w:r>
          </w:p>
        </w:tc>
      </w:tr>
      <w:tr w:rsidR="00A9596B" w:rsidRPr="00A37C7D" w14:paraId="120CFB57" w14:textId="77777777" w:rsidTr="00B762D2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351C45C" w14:textId="49294DD4" w:rsidR="00A9596B" w:rsidRPr="00F800E2" w:rsidRDefault="00A9596B" w:rsidP="00A9596B">
            <w:pPr>
              <w:pStyle w:val="34ff6"/>
            </w:pPr>
            <w:r>
              <w:t>АСУ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2E6F9E1" w14:textId="7AB1DEA0" w:rsidR="00A9596B" w:rsidRPr="00F800E2" w:rsidRDefault="00A9596B" w:rsidP="00A9596B">
            <w:pPr>
              <w:pStyle w:val="34ff6"/>
            </w:pPr>
            <w:r>
              <w:t>Автоматизированная система управления</w:t>
            </w:r>
          </w:p>
        </w:tc>
      </w:tr>
      <w:tr w:rsidR="00A9596B" w:rsidRPr="00A37C7D" w14:paraId="4AD6FE13" w14:textId="77777777" w:rsidTr="00B762D2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71300D7" w14:textId="3B48DE40" w:rsidR="00A9596B" w:rsidRPr="00F800E2" w:rsidRDefault="00A9596B" w:rsidP="00A9596B">
            <w:pPr>
              <w:pStyle w:val="34ff6"/>
            </w:pPr>
            <w:r>
              <w:t>АСУТП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4F13EF7A" w14:textId="3DD524A9" w:rsidR="00A9596B" w:rsidRPr="00F800E2" w:rsidRDefault="00A9596B" w:rsidP="00A9596B">
            <w:pPr>
              <w:pStyle w:val="34ff6"/>
            </w:pPr>
            <w:r>
              <w:t>Автоматизированная система управления технологическим процессом</w:t>
            </w:r>
          </w:p>
        </w:tc>
      </w:tr>
      <w:tr w:rsidR="00A9596B" w:rsidRPr="00A37C7D" w14:paraId="412C5588" w14:textId="77777777" w:rsidTr="00B762D2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34DE082D" w14:textId="67FF5BEA" w:rsidR="00A9596B" w:rsidRPr="00F800E2" w:rsidRDefault="00A9596B" w:rsidP="00A9596B">
            <w:pPr>
              <w:pStyle w:val="34ff6"/>
            </w:pPr>
            <w:r>
              <w:t>АРМ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44EC880E" w14:textId="2C5D7BBA" w:rsidR="00A9596B" w:rsidRPr="00F800E2" w:rsidRDefault="00A9596B" w:rsidP="00A9596B">
            <w:pPr>
              <w:pStyle w:val="34ff6"/>
            </w:pPr>
            <w:r>
              <w:t>Автоматизированное рабочее место</w:t>
            </w:r>
          </w:p>
        </w:tc>
      </w:tr>
      <w:tr w:rsidR="00A9596B" w:rsidRPr="00A37C7D" w14:paraId="62F49BA1" w14:textId="77777777" w:rsidTr="00B762D2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CDA1114" w14:textId="21E5DD94" w:rsidR="00A9596B" w:rsidRPr="00F800E2" w:rsidRDefault="00A9596B" w:rsidP="00A9596B">
            <w:pPr>
              <w:pStyle w:val="34ff6"/>
            </w:pPr>
            <w:r>
              <w:t>БД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34CE21D4" w14:textId="5B49817C" w:rsidR="00A9596B" w:rsidRPr="00F800E2" w:rsidRDefault="00A9596B" w:rsidP="00A9596B">
            <w:pPr>
              <w:pStyle w:val="34ff6"/>
            </w:pPr>
            <w:r>
              <w:t>База данных</w:t>
            </w:r>
          </w:p>
        </w:tc>
      </w:tr>
      <w:tr w:rsidR="00A9596B" w:rsidRPr="00A37C7D" w14:paraId="0E536E46" w14:textId="77777777" w:rsidTr="00B762D2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D03529E" w14:textId="50B00BD3" w:rsidR="00A9596B" w:rsidRPr="00F800E2" w:rsidRDefault="00A9596B" w:rsidP="00A9596B">
            <w:pPr>
              <w:pStyle w:val="34ff6"/>
            </w:pPr>
            <w:r>
              <w:t>ВК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63855D26" w14:textId="1CE49DA3" w:rsidR="00A9596B" w:rsidRPr="00F800E2" w:rsidRDefault="00A9596B" w:rsidP="00A9596B">
            <w:pPr>
              <w:pStyle w:val="34ff6"/>
            </w:pPr>
            <w:r>
              <w:t>Водогрейная котельная</w:t>
            </w:r>
          </w:p>
        </w:tc>
      </w:tr>
      <w:tr w:rsidR="00A9596B" w:rsidRPr="00A37C7D" w14:paraId="1FE0F02C" w14:textId="77777777" w:rsidTr="00B762D2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1BA2363" w14:textId="14EEBB6C" w:rsidR="00A9596B" w:rsidRPr="00F800E2" w:rsidRDefault="00A9596B" w:rsidP="00A9596B">
            <w:pPr>
              <w:pStyle w:val="34ff6"/>
            </w:pPr>
            <w:r>
              <w:t>ГРП</w:t>
            </w: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CEC4A08" w14:textId="76B7167D" w:rsidR="00A9596B" w:rsidRPr="00F800E2" w:rsidRDefault="00A9596B" w:rsidP="00A9596B">
            <w:pPr>
              <w:pStyle w:val="34ff6"/>
            </w:pPr>
            <w:r>
              <w:t>Газорегуляторный пункт</w:t>
            </w:r>
          </w:p>
        </w:tc>
      </w:tr>
      <w:tr w:rsidR="00A9596B" w:rsidRPr="00A37C7D" w14:paraId="2A2E112F" w14:textId="77777777" w:rsidTr="00B762D2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36A849B" w14:textId="73B9ACD1" w:rsidR="00A9596B" w:rsidRDefault="00A9596B" w:rsidP="00A9596B">
            <w:pPr>
              <w:pStyle w:val="34ff6"/>
            </w:pPr>
            <w:r>
              <w:t>ГОСТ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86DDFC2" w14:textId="52D3BD0B" w:rsidR="00A9596B" w:rsidRDefault="00A9596B" w:rsidP="00A9596B">
            <w:pPr>
              <w:pStyle w:val="34ff6"/>
            </w:pPr>
            <w:r>
              <w:t>Государственный стандарт</w:t>
            </w:r>
          </w:p>
        </w:tc>
      </w:tr>
      <w:tr w:rsidR="00A9596B" w:rsidRPr="00A37C7D" w14:paraId="58D135B9" w14:textId="77777777" w:rsidTr="00B762D2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4560DB8" w14:textId="744A08F4" w:rsidR="00A9596B" w:rsidRPr="00F800E2" w:rsidRDefault="00A9596B" w:rsidP="00A9596B">
            <w:pPr>
              <w:pStyle w:val="34ff6"/>
            </w:pPr>
            <w:r>
              <w:t>ИБП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45916EC" w14:textId="45492BA2" w:rsidR="00A9596B" w:rsidRPr="00F800E2" w:rsidRDefault="00A9596B" w:rsidP="00A9596B">
            <w:pPr>
              <w:pStyle w:val="34ff6"/>
            </w:pPr>
            <w:r>
              <w:t>Источник бесперебойного питания</w:t>
            </w:r>
          </w:p>
        </w:tc>
      </w:tr>
      <w:tr w:rsidR="00A9596B" w:rsidRPr="00A37C7D" w14:paraId="16DFBFF4" w14:textId="77777777" w:rsidTr="00B762D2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D06D9D0" w14:textId="79F1E257" w:rsidR="00A9596B" w:rsidRPr="00F800E2" w:rsidRDefault="00A9596B" w:rsidP="00A9596B">
            <w:pPr>
              <w:pStyle w:val="34ff6"/>
            </w:pPr>
            <w:r>
              <w:t>КKS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ADEF813" w14:textId="425F6680" w:rsidR="00A9596B" w:rsidRPr="00F800E2" w:rsidRDefault="00A9596B" w:rsidP="00A9596B">
            <w:pPr>
              <w:pStyle w:val="34ff6"/>
            </w:pPr>
            <w:r>
              <w:t>KKS – система кодирования и обозначения оборудования и сигналов</w:t>
            </w:r>
          </w:p>
        </w:tc>
      </w:tr>
      <w:tr w:rsidR="00A9596B" w:rsidRPr="00A37C7D" w14:paraId="469D841D" w14:textId="77777777" w:rsidTr="00B762D2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0D3BF52" w14:textId="5B5B8233" w:rsidR="00A9596B" w:rsidRPr="00F800E2" w:rsidRDefault="00A9596B" w:rsidP="00A9596B">
            <w:pPr>
              <w:pStyle w:val="34ff6"/>
            </w:pPr>
            <w:r>
              <w:t>ОРС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65F71CC" w14:textId="4661054F" w:rsidR="00A9596B" w:rsidRPr="00F800E2" w:rsidRDefault="00A9596B" w:rsidP="00A9596B">
            <w:pPr>
              <w:pStyle w:val="34ff6"/>
            </w:pPr>
            <w:r>
              <w:t>OPC – стандартный интерфейс обмена данными в промышленной автоматизации</w:t>
            </w:r>
          </w:p>
        </w:tc>
      </w:tr>
      <w:tr w:rsidR="00A9596B" w:rsidRPr="00A37C7D" w14:paraId="3D721E8F" w14:textId="77777777" w:rsidTr="00B762D2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3E220AF" w14:textId="3AE67F01" w:rsidR="00A9596B" w:rsidRPr="00F800E2" w:rsidRDefault="00A9596B" w:rsidP="00A9596B">
            <w:pPr>
              <w:pStyle w:val="34ff6"/>
            </w:pPr>
            <w:r>
              <w:t>ПЛК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50C8C60" w14:textId="07793FDA" w:rsidR="00A9596B" w:rsidRPr="00F800E2" w:rsidRDefault="00A9596B" w:rsidP="00A9596B">
            <w:pPr>
              <w:pStyle w:val="34ff6"/>
            </w:pPr>
            <w:r>
              <w:t>Программируемый логический контроллер</w:t>
            </w:r>
          </w:p>
        </w:tc>
      </w:tr>
      <w:tr w:rsidR="00A9596B" w:rsidRPr="00A37C7D" w14:paraId="20CC1EFE" w14:textId="77777777" w:rsidTr="00B762D2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E0B2C10" w14:textId="1A67C85B" w:rsidR="00A9596B" w:rsidRPr="00F800E2" w:rsidRDefault="00A9596B" w:rsidP="00A9596B">
            <w:pPr>
              <w:pStyle w:val="34ff6"/>
            </w:pPr>
            <w:r>
              <w:t>ПТК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DA65307" w14:textId="70A2E808" w:rsidR="00A9596B" w:rsidRPr="00F800E2" w:rsidRDefault="00A9596B" w:rsidP="00A9596B">
            <w:pPr>
              <w:pStyle w:val="34ff6"/>
            </w:pPr>
            <w:r>
              <w:t>Программно-технический комплекс</w:t>
            </w:r>
          </w:p>
        </w:tc>
      </w:tr>
      <w:tr w:rsidR="00A9596B" w:rsidRPr="00A37C7D" w14:paraId="67FE81F2" w14:textId="77777777" w:rsidTr="00B762D2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1CDBC08" w14:textId="555DF120" w:rsidR="00A9596B" w:rsidRPr="00F800E2" w:rsidRDefault="00A9596B" w:rsidP="00A9596B">
            <w:pPr>
              <w:pStyle w:val="34ff6"/>
            </w:pPr>
            <w:r>
              <w:t>РАС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CB35CDD" w14:textId="41E557AF" w:rsidR="00A9596B" w:rsidRPr="00F800E2" w:rsidRDefault="00A9596B" w:rsidP="00A9596B">
            <w:pPr>
              <w:pStyle w:val="34ff6"/>
            </w:pPr>
            <w:r>
              <w:t>Регистрация аварийных сигналов</w:t>
            </w:r>
          </w:p>
        </w:tc>
      </w:tr>
      <w:tr w:rsidR="00A9596B" w:rsidRPr="00A37C7D" w14:paraId="4362E0ED" w14:textId="77777777" w:rsidTr="00B762D2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9CBFDD4" w14:textId="3CA94777" w:rsidR="00A9596B" w:rsidRPr="00F800E2" w:rsidRDefault="00A9596B" w:rsidP="00A9596B">
            <w:pPr>
              <w:pStyle w:val="34ff6"/>
            </w:pPr>
            <w:r>
              <w:t>РЗА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1D56A7C" w14:textId="14F907EE" w:rsidR="00A9596B" w:rsidRPr="00F800E2" w:rsidRDefault="00A9596B" w:rsidP="00A9596B">
            <w:pPr>
              <w:pStyle w:val="34ff6"/>
            </w:pPr>
            <w:r>
              <w:t>Релейная защита и автоматика</w:t>
            </w:r>
          </w:p>
        </w:tc>
      </w:tr>
      <w:tr w:rsidR="00A9596B" w:rsidRPr="00A37C7D" w14:paraId="63E78CD8" w14:textId="77777777" w:rsidTr="00B762D2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35BC1AF" w14:textId="384FC22C" w:rsidR="00A9596B" w:rsidRPr="00F800E2" w:rsidRDefault="00A9596B" w:rsidP="00A9596B">
            <w:pPr>
              <w:pStyle w:val="34ff6"/>
            </w:pPr>
            <w:r>
              <w:t>РУ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2222B65" w14:textId="2C0F617D" w:rsidR="00A9596B" w:rsidRPr="00F800E2" w:rsidRDefault="00A9596B" w:rsidP="00A9596B">
            <w:pPr>
              <w:pStyle w:val="34ff6"/>
            </w:pPr>
            <w:r>
              <w:t>Распределительное устройство</w:t>
            </w:r>
          </w:p>
        </w:tc>
      </w:tr>
      <w:tr w:rsidR="00A9596B" w:rsidRPr="00A37C7D" w14:paraId="3CDBAC9A" w14:textId="77777777" w:rsidTr="00B762D2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79D22FF" w14:textId="651BBED7" w:rsidR="00A9596B" w:rsidRDefault="00A9596B" w:rsidP="00A9596B">
            <w:pPr>
              <w:pStyle w:val="34ff6"/>
            </w:pPr>
            <w:r>
              <w:t>РУСН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2547364" w14:textId="7475346A" w:rsidR="00A9596B" w:rsidRDefault="00A9596B" w:rsidP="00A9596B">
            <w:pPr>
              <w:pStyle w:val="34ff6"/>
            </w:pPr>
            <w:r>
              <w:t>Распределительное устройство собственных нужд</w:t>
            </w:r>
          </w:p>
        </w:tc>
      </w:tr>
      <w:tr w:rsidR="00A9596B" w:rsidRPr="00A37C7D" w14:paraId="3434F476" w14:textId="77777777" w:rsidTr="00B762D2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6214771" w14:textId="4F68BF71" w:rsidR="00A9596B" w:rsidRDefault="00A9596B" w:rsidP="00A9596B">
            <w:pPr>
              <w:pStyle w:val="34ff6"/>
            </w:pPr>
            <w:r>
              <w:t>САУ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5BE64FC" w14:textId="0085327D" w:rsidR="00A9596B" w:rsidRDefault="00A9596B" w:rsidP="00A9596B">
            <w:pPr>
              <w:pStyle w:val="34ff6"/>
            </w:pPr>
            <w:r>
              <w:t>Система автоматического управления</w:t>
            </w:r>
          </w:p>
        </w:tc>
      </w:tr>
      <w:tr w:rsidR="00A9596B" w:rsidRPr="00A37C7D" w14:paraId="0FA8D3D0" w14:textId="77777777" w:rsidTr="00B762D2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FF143FE" w14:textId="10EE901F" w:rsidR="00A9596B" w:rsidRDefault="00A9596B" w:rsidP="00A9596B">
            <w:pPr>
              <w:pStyle w:val="34ff6"/>
            </w:pPr>
            <w:r>
              <w:t>СЕВ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5CA5EF0" w14:textId="2B1BBD45" w:rsidR="00A9596B" w:rsidRDefault="00A9596B" w:rsidP="00A9596B">
            <w:pPr>
              <w:pStyle w:val="34ff6"/>
            </w:pPr>
            <w:r>
              <w:t>Система единого времени</w:t>
            </w:r>
          </w:p>
        </w:tc>
      </w:tr>
      <w:tr w:rsidR="00A9596B" w:rsidRPr="00A37C7D" w14:paraId="0CE28E53" w14:textId="77777777" w:rsidTr="00B762D2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1A320D9" w14:textId="6238D465" w:rsidR="00A9596B" w:rsidRDefault="00A9596B" w:rsidP="00A9596B">
            <w:pPr>
              <w:pStyle w:val="34ff6"/>
            </w:pPr>
            <w:r>
              <w:t>СОПТ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A2FF54F" w14:textId="39392476" w:rsidR="00A9596B" w:rsidRDefault="00A9596B" w:rsidP="00A9596B">
            <w:pPr>
              <w:pStyle w:val="34ff6"/>
            </w:pPr>
            <w:r>
              <w:t>Система оперативного постоянного тока</w:t>
            </w:r>
          </w:p>
        </w:tc>
      </w:tr>
      <w:tr w:rsidR="00A9596B" w:rsidRPr="00A37C7D" w14:paraId="2785E72A" w14:textId="77777777" w:rsidTr="00B762D2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42FDC56" w14:textId="6038851A" w:rsidR="00A9596B" w:rsidRDefault="00A9596B" w:rsidP="00A9596B">
            <w:pPr>
              <w:pStyle w:val="34ff6"/>
            </w:pPr>
            <w:r>
              <w:t>СУБД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B24A2C9" w14:textId="73572629" w:rsidR="00A9596B" w:rsidRDefault="00A9596B" w:rsidP="00A9596B">
            <w:pPr>
              <w:pStyle w:val="34ff6"/>
            </w:pPr>
            <w:r>
              <w:t>Система управления базами данных</w:t>
            </w:r>
          </w:p>
        </w:tc>
      </w:tr>
      <w:tr w:rsidR="00A9596B" w:rsidRPr="00A37C7D" w14:paraId="03A40286" w14:textId="77777777" w:rsidTr="00B762D2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EB561B9" w14:textId="715FEC6D" w:rsidR="00A9596B" w:rsidRDefault="00A9596B" w:rsidP="00A9596B">
            <w:pPr>
              <w:pStyle w:val="34ff6"/>
            </w:pPr>
            <w:r>
              <w:t>ТЗ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F72D6B7" w14:textId="07FE036B" w:rsidR="00A9596B" w:rsidRDefault="00A9596B" w:rsidP="00A9596B">
            <w:pPr>
              <w:pStyle w:val="34ff6"/>
            </w:pPr>
            <w:r>
              <w:t>Техническое задание</w:t>
            </w:r>
          </w:p>
        </w:tc>
      </w:tr>
      <w:tr w:rsidR="00A9596B" w:rsidRPr="00A37C7D" w14:paraId="06BED7CD" w14:textId="77777777" w:rsidTr="00B762D2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3636C16" w14:textId="36D5D00D" w:rsidR="00A9596B" w:rsidRDefault="00A9596B" w:rsidP="00A9596B">
            <w:pPr>
              <w:pStyle w:val="34ff6"/>
            </w:pPr>
            <w:r>
              <w:t>ТЭП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8365098" w14:textId="439B54B2" w:rsidR="00A9596B" w:rsidRDefault="00A9596B" w:rsidP="00A9596B">
            <w:pPr>
              <w:pStyle w:val="34ff6"/>
            </w:pPr>
            <w:r>
              <w:t>Технико-экономические показатели</w:t>
            </w:r>
          </w:p>
        </w:tc>
      </w:tr>
      <w:tr w:rsidR="00A9596B" w:rsidRPr="00A37C7D" w14:paraId="719A7C48" w14:textId="77777777" w:rsidTr="00B762D2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7EC7972" w14:textId="390CFF90" w:rsidR="00A9596B" w:rsidRDefault="00A9596B" w:rsidP="00A9596B">
            <w:pPr>
              <w:pStyle w:val="34ff6"/>
            </w:pPr>
            <w:r>
              <w:t>SCADA</w:t>
            </w: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5FC0D64" w14:textId="42B51B6B" w:rsidR="00A9596B" w:rsidRDefault="00A9596B" w:rsidP="00A9596B">
            <w:pPr>
              <w:pStyle w:val="34ff6"/>
            </w:pPr>
            <w:r>
              <w:t>Supervisory Control And Data Acquisition – система диспетчерского управления и сбора данных</w:t>
            </w:r>
          </w:p>
        </w:tc>
      </w:tr>
    </w:tbl>
    <w:p w14:paraId="45131B6D" w14:textId="77777777" w:rsidR="00147B49" w:rsidRDefault="00147B49" w:rsidP="002C35B5">
      <w:pPr>
        <w:pStyle w:val="34fffa"/>
      </w:pPr>
    </w:p>
    <w:p w14:paraId="09100017" w14:textId="77777777" w:rsidR="002C35B5" w:rsidRPr="002C35B5" w:rsidRDefault="002C35B5" w:rsidP="002C35B5">
      <w:pPr>
        <w:pStyle w:val="3415"/>
      </w:pPr>
      <w:bookmarkStart w:id="14" w:name="_Toc207605131"/>
      <w:r>
        <w:lastRenderedPageBreak/>
        <w:t>Перечень терминов</w:t>
      </w:r>
      <w:bookmarkEnd w:id="14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A9596B" w:rsidRPr="00A9596B" w14:paraId="41239840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45E01D84" w14:textId="19DF514E" w:rsidR="00A9596B" w:rsidRPr="00A9596B" w:rsidRDefault="00A9596B" w:rsidP="00A9596B">
            <w:pPr>
              <w:pStyle w:val="34ff8"/>
            </w:pPr>
            <w:r w:rsidRPr="00A9596B">
              <w:t>Термин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41D91C68" w14:textId="304ADF53" w:rsidR="00A9596B" w:rsidRPr="00A9596B" w:rsidRDefault="00A9596B" w:rsidP="00A9596B">
            <w:pPr>
              <w:pStyle w:val="34ff8"/>
            </w:pPr>
            <w:r w:rsidRPr="00A9596B">
              <w:t>Расшифровка</w:t>
            </w:r>
          </w:p>
        </w:tc>
      </w:tr>
      <w:tr w:rsidR="00A9596B" w:rsidRPr="00A37C7D" w14:paraId="11166496" w14:textId="77777777" w:rsidTr="00E4274A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D949A42" w14:textId="43664054" w:rsidR="00A9596B" w:rsidRPr="00F800E2" w:rsidRDefault="00A9596B" w:rsidP="00A9596B">
            <w:pPr>
              <w:pStyle w:val="34ff6"/>
            </w:pPr>
            <w:r>
              <w:t>Архив трендов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18EE82A3" w14:textId="44BEB3CD" w:rsidR="00A9596B" w:rsidRPr="00F800E2" w:rsidRDefault="00A9596B" w:rsidP="00A9596B">
            <w:pPr>
              <w:pStyle w:val="34ff6"/>
            </w:pPr>
            <w:r>
              <w:t>Массив данных, содержащий хронологические ряды значений параметров технологического процесса с заданным шагом записи</w:t>
            </w:r>
          </w:p>
        </w:tc>
      </w:tr>
      <w:tr w:rsidR="00A9596B" w:rsidRPr="00A37C7D" w14:paraId="61B3A3D2" w14:textId="77777777" w:rsidTr="00E4274A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31D78E7" w14:textId="63049EC8" w:rsidR="00A9596B" w:rsidRPr="00F63FD6" w:rsidRDefault="00A9596B" w:rsidP="00A9596B">
            <w:pPr>
              <w:pStyle w:val="34ff6"/>
            </w:pPr>
            <w:r>
              <w:t>Архив событий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3CB4086A" w14:textId="434C3A4B" w:rsidR="00A9596B" w:rsidRPr="00F63FD6" w:rsidRDefault="00A9596B" w:rsidP="00A9596B">
            <w:pPr>
              <w:pStyle w:val="34ff6"/>
            </w:pPr>
            <w:r>
              <w:t>Массив данных, фиксирующий момент возникновения событий, изменений состояний оборудования и действий операторов с временными метками</w:t>
            </w:r>
          </w:p>
        </w:tc>
      </w:tr>
      <w:tr w:rsidR="00A9596B" w:rsidRPr="00A37C7D" w14:paraId="2159C7EC" w14:textId="77777777" w:rsidTr="00E4274A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43A09CE9" w14:textId="5E652EB4" w:rsidR="00A9596B" w:rsidRPr="00F800E2" w:rsidRDefault="00A9596B" w:rsidP="00A9596B">
            <w:pPr>
              <w:pStyle w:val="34ff6"/>
            </w:pPr>
            <w:r>
              <w:t>База данных реального времени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03B06686" w14:textId="6ABD98F6" w:rsidR="00A9596B" w:rsidRPr="00F800E2" w:rsidRDefault="00A9596B" w:rsidP="00A9596B">
            <w:pPr>
              <w:pStyle w:val="34ff6"/>
            </w:pPr>
            <w:r>
              <w:t>Центральная база данных АСУТП, содержащая актуальные значения всех переменных системы, обновляемых в процессе работы</w:t>
            </w:r>
          </w:p>
        </w:tc>
      </w:tr>
      <w:tr w:rsidR="00A9596B" w:rsidRPr="00A37C7D" w14:paraId="1C9223DC" w14:textId="77777777" w:rsidTr="00E4274A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C5766C7" w14:textId="06A212F3" w:rsidR="00A9596B" w:rsidRPr="00F800E2" w:rsidRDefault="00A9596B" w:rsidP="00A9596B">
            <w:pPr>
              <w:pStyle w:val="34ff6"/>
            </w:pPr>
            <w:r>
              <w:t>Блокировка технологическая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100EA30F" w14:textId="12BDB83E" w:rsidR="00A9596B" w:rsidRPr="00F800E2" w:rsidRDefault="00A9596B" w:rsidP="00A9596B">
            <w:pPr>
              <w:pStyle w:val="34ff6"/>
            </w:pPr>
            <w:r>
              <w:t>Программно-аппаратная функция, предотвращающая выполнение управляющих воздействий при опасных или недопустимых условиях</w:t>
            </w:r>
          </w:p>
        </w:tc>
      </w:tr>
      <w:tr w:rsidR="00A9596B" w:rsidRPr="00A37C7D" w14:paraId="34FAD4CE" w14:textId="77777777" w:rsidTr="00E4274A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D76653F" w14:textId="1351CC56" w:rsidR="00A9596B" w:rsidRPr="00F800E2" w:rsidRDefault="00A9596B" w:rsidP="00A9596B">
            <w:pPr>
              <w:pStyle w:val="34ff6"/>
            </w:pPr>
            <w:r>
              <w:t>Журнал событий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3216EFD0" w14:textId="4418C05B" w:rsidR="00A9596B" w:rsidRPr="00F800E2" w:rsidRDefault="00A9596B" w:rsidP="00A9596B">
            <w:pPr>
              <w:pStyle w:val="34ff6"/>
            </w:pPr>
            <w:r>
              <w:t>Документ или массив данных, содержащий записи о событиях, происшедших в системе за определённый период</w:t>
            </w:r>
          </w:p>
        </w:tc>
      </w:tr>
      <w:tr w:rsidR="00A9596B" w:rsidRPr="00A37C7D" w14:paraId="6AB9E3E0" w14:textId="77777777" w:rsidTr="00E4274A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5C2BF4D" w14:textId="049836FB" w:rsidR="00A9596B" w:rsidRPr="00F800E2" w:rsidRDefault="00A9596B" w:rsidP="00A9596B">
            <w:pPr>
              <w:pStyle w:val="34ff6"/>
            </w:pPr>
            <w:r>
              <w:t>Логическая структура информационной базы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6B31A5FE" w14:textId="5E81FF71" w:rsidR="00A9596B" w:rsidRPr="00F800E2" w:rsidRDefault="00A9596B" w:rsidP="00A9596B">
            <w:pPr>
              <w:pStyle w:val="34ff6"/>
            </w:pPr>
            <w:r>
              <w:t>Организация состава данных, форматов и взаимосвязей между данными без привязки к физическим носителям</w:t>
            </w:r>
          </w:p>
        </w:tc>
      </w:tr>
      <w:tr w:rsidR="00A9596B" w:rsidRPr="00A37C7D" w14:paraId="15C4D30B" w14:textId="77777777" w:rsidTr="00E4274A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8680A13" w14:textId="3C317E19" w:rsidR="00A9596B" w:rsidRPr="00F800E2" w:rsidRDefault="00A9596B" w:rsidP="00A9596B">
            <w:pPr>
              <w:pStyle w:val="34ff6"/>
            </w:pPr>
            <w:r>
              <w:t>Массив информации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4A5764DA" w14:textId="51BF5C13" w:rsidR="00A9596B" w:rsidRPr="00F800E2" w:rsidRDefault="00A9596B" w:rsidP="00A9596B">
            <w:pPr>
              <w:pStyle w:val="34ff6"/>
            </w:pPr>
            <w:r>
              <w:t>Совокупность однородных данных, объединённых по назначению, структуре и способу хранения</w:t>
            </w:r>
          </w:p>
        </w:tc>
      </w:tr>
      <w:tr w:rsidR="00A9596B" w:rsidRPr="00A37C7D" w14:paraId="5326708E" w14:textId="77777777" w:rsidTr="00E4274A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3AE10A4A" w14:textId="353C1A52" w:rsidR="00A9596B" w:rsidRPr="00F800E2" w:rsidRDefault="00A9596B" w:rsidP="00A9596B">
            <w:pPr>
              <w:pStyle w:val="34ff6"/>
            </w:pPr>
            <w:r>
              <w:t>Оперативный журнал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665482AF" w14:textId="5DCA9853" w:rsidR="00A9596B" w:rsidRPr="00F800E2" w:rsidRDefault="00A9596B" w:rsidP="00A9596B">
            <w:pPr>
              <w:pStyle w:val="34ff6"/>
            </w:pPr>
            <w:r>
              <w:t>Документ, содержащий хронологическую запись событий, действий и параметров за смену или сутки</w:t>
            </w:r>
          </w:p>
        </w:tc>
      </w:tr>
      <w:tr w:rsidR="00A9596B" w:rsidRPr="00A37C7D" w14:paraId="33947DC5" w14:textId="77777777" w:rsidTr="00E4274A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4B8D088" w14:textId="40428E81" w:rsidR="00A9596B" w:rsidRPr="00F800E2" w:rsidRDefault="00A9596B" w:rsidP="00A9596B">
            <w:pPr>
              <w:pStyle w:val="34ff6"/>
            </w:pPr>
            <w:r>
              <w:t>Организация ведения базы данных</w:t>
            </w: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12495D2" w14:textId="5461C959" w:rsidR="00A9596B" w:rsidRPr="00F800E2" w:rsidRDefault="00A9596B" w:rsidP="00A9596B">
            <w:pPr>
              <w:pStyle w:val="34ff6"/>
            </w:pPr>
            <w:r>
              <w:t>Регламент процедур создания, актуализации, обслуживания и защиты базы данных</w:t>
            </w:r>
          </w:p>
        </w:tc>
      </w:tr>
      <w:tr w:rsidR="00A9596B" w:rsidRPr="00A37C7D" w14:paraId="168CC00A" w14:textId="77777777" w:rsidTr="00E4274A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2A9B84B" w14:textId="4676370B" w:rsidR="00A9596B" w:rsidRDefault="00A9596B" w:rsidP="00A9596B">
            <w:pPr>
              <w:pStyle w:val="34ff6"/>
            </w:pPr>
            <w:r>
              <w:t>Отчёт суточный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4100B43" w14:textId="402A876C" w:rsidR="00A9596B" w:rsidRDefault="00A9596B" w:rsidP="00A9596B">
            <w:pPr>
              <w:pStyle w:val="34ff6"/>
            </w:pPr>
            <w:r>
              <w:t>Автоматически формируемый документ, содержащий агрегированные показатели работы объекта за сутки</w:t>
            </w:r>
          </w:p>
        </w:tc>
      </w:tr>
      <w:tr w:rsidR="00A9596B" w:rsidRPr="00A37C7D" w14:paraId="3484AC67" w14:textId="77777777" w:rsidTr="00E4274A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0B00A0A" w14:textId="3A9A1FB0" w:rsidR="00A9596B" w:rsidRPr="00F800E2" w:rsidRDefault="00A9596B" w:rsidP="00A9596B">
            <w:pPr>
              <w:pStyle w:val="34ff6"/>
            </w:pPr>
            <w:r>
              <w:t>Протокол аварий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C7DE345" w14:textId="45BE7A87" w:rsidR="00A9596B" w:rsidRPr="00F800E2" w:rsidRDefault="00A9596B" w:rsidP="00A9596B">
            <w:pPr>
              <w:pStyle w:val="34ff6"/>
            </w:pPr>
            <w:r>
              <w:t>Документ, фиксирующий ход и параметры аварийной ситуации в хронологическом порядке</w:t>
            </w:r>
          </w:p>
        </w:tc>
      </w:tr>
      <w:tr w:rsidR="00A9596B" w:rsidRPr="00A37C7D" w14:paraId="7852F92F" w14:textId="77777777" w:rsidTr="00E4274A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0D6B944" w14:textId="376F73D8" w:rsidR="00A9596B" w:rsidRPr="00F800E2" w:rsidRDefault="00A9596B" w:rsidP="00A9596B">
            <w:pPr>
              <w:pStyle w:val="34ff6"/>
            </w:pPr>
            <w:r>
              <w:t>Сменный рапорт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88E5B58" w14:textId="49BC0766" w:rsidR="00A9596B" w:rsidRPr="00F800E2" w:rsidRDefault="00A9596B" w:rsidP="00A9596B">
            <w:pPr>
              <w:pStyle w:val="34ff6"/>
            </w:pPr>
            <w:r>
              <w:t>Документ, оформляемый оператором по завершении смены, включающий сведения о работе оборудования, параметрах и происшествиях</w:t>
            </w:r>
          </w:p>
        </w:tc>
      </w:tr>
      <w:tr w:rsidR="00A9596B" w:rsidRPr="00A37C7D" w14:paraId="51FF3A13" w14:textId="77777777" w:rsidTr="00E4274A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222E8573" w14:textId="4D74BD67" w:rsidR="00A9596B" w:rsidRPr="00F800E2" w:rsidRDefault="00A9596B" w:rsidP="00A9596B">
            <w:pPr>
              <w:pStyle w:val="34ff6"/>
            </w:pPr>
            <w:r>
              <w:t>Физическая структура информационной базы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DC24C8A" w14:textId="12930119" w:rsidR="00A9596B" w:rsidRPr="00F800E2" w:rsidRDefault="00A9596B" w:rsidP="00A9596B">
            <w:pPr>
              <w:pStyle w:val="34ff6"/>
            </w:pPr>
            <w:r>
              <w:t>Реализация базы данных на конкретных носителях, в конкретных форматах и СУБД</w:t>
            </w:r>
          </w:p>
        </w:tc>
      </w:tr>
      <w:tr w:rsidR="00A9596B" w:rsidRPr="00A37C7D" w14:paraId="3FFBB710" w14:textId="77777777" w:rsidTr="00E4274A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763D321" w14:textId="2C9DC60B" w:rsidR="00A9596B" w:rsidRPr="00F800E2" w:rsidRDefault="00A9596B" w:rsidP="00A9596B">
            <w:pPr>
              <w:pStyle w:val="34ff6"/>
            </w:pPr>
            <w:r>
              <w:t>Шлюз коммуникационный</w:t>
            </w: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BA765DD" w14:textId="3BC3630C" w:rsidR="00A9596B" w:rsidRPr="00F800E2" w:rsidRDefault="00A9596B" w:rsidP="00A9596B">
            <w:pPr>
              <w:pStyle w:val="34ff6"/>
            </w:pPr>
            <w:r>
              <w:t>Программно-аппаратное средство, обеспечивающее обмен данными между АСУТП и внешними системами по стандартным протоколам</w:t>
            </w:r>
          </w:p>
        </w:tc>
      </w:tr>
    </w:tbl>
    <w:p w14:paraId="43816102" w14:textId="77777777" w:rsidR="002C35B5" w:rsidRDefault="002C35B5" w:rsidP="002C35B5">
      <w:pPr>
        <w:pStyle w:val="34fffa"/>
      </w:pPr>
    </w:p>
    <w:p w14:paraId="55736DAE" w14:textId="77777777" w:rsidR="004939E0" w:rsidRPr="00BB426D" w:rsidRDefault="004939E0" w:rsidP="004939E0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DF6311" w:rsidRPr="005F1B2E" w14:paraId="0D04E967" w14:textId="77777777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484391E3" w14:textId="77777777" w:rsidR="00DF6311" w:rsidRPr="00A86232" w:rsidRDefault="00DF6311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63409DF6" w14:textId="77777777" w:rsidR="00DF6311" w:rsidRPr="005F1B2E" w:rsidRDefault="00DF6311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40F8C0CE" w14:textId="77777777" w:rsidR="00DF6311" w:rsidRPr="005F1B2E" w:rsidRDefault="00DF6311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220981E5" w14:textId="77777777" w:rsidR="00DF6311" w:rsidRPr="005F1B2E" w:rsidRDefault="00DF6311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61C8E69C" w14:textId="77777777" w:rsidR="00DF6311" w:rsidRPr="005F1B2E" w:rsidRDefault="00DF6311" w:rsidP="006877E2">
            <w:pPr>
              <w:pStyle w:val="34ff8"/>
            </w:pPr>
            <w:r w:rsidRPr="005F1B2E">
              <w:t>Входящий № сопрово-дительного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7343E641" w14:textId="77777777" w:rsidR="00DF6311" w:rsidRPr="005F1B2E" w:rsidRDefault="00DF6311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0EE547EC" w14:textId="77777777" w:rsidR="00DF6311" w:rsidRPr="005F1B2E" w:rsidRDefault="00DF6311" w:rsidP="006877E2">
            <w:pPr>
              <w:pStyle w:val="34ff8"/>
            </w:pPr>
            <w:r w:rsidRPr="005F1B2E">
              <w:t>Дата</w:t>
            </w:r>
          </w:p>
        </w:tc>
      </w:tr>
      <w:tr w:rsidR="00DF6311" w:rsidRPr="005F1B2E" w14:paraId="010E16F5" w14:textId="77777777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107ABE88" w14:textId="77777777" w:rsidR="00DF6311" w:rsidRPr="005F1B2E" w:rsidRDefault="00DF6311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4FEC1E07" w14:textId="77777777" w:rsidR="00DF6311" w:rsidRPr="005F1B2E" w:rsidRDefault="00DF6311" w:rsidP="006877E2">
            <w:pPr>
              <w:pStyle w:val="34ff8"/>
            </w:pPr>
            <w:r w:rsidRPr="005F1B2E">
              <w:t>изменен</w:t>
            </w:r>
            <w:r>
              <w:t>-</w:t>
            </w:r>
            <w:r w:rsidRPr="005F1B2E">
              <w:t>ных</w:t>
            </w:r>
          </w:p>
        </w:tc>
        <w:tc>
          <w:tcPr>
            <w:tcW w:w="850" w:type="dxa"/>
            <w:vAlign w:val="center"/>
          </w:tcPr>
          <w:p w14:paraId="3048DC58" w14:textId="77777777" w:rsidR="00DF6311" w:rsidRPr="005F1B2E" w:rsidRDefault="00DF6311" w:rsidP="006877E2">
            <w:pPr>
              <w:pStyle w:val="34ff8"/>
            </w:pPr>
            <w:r w:rsidRPr="005F1B2E">
              <w:t>заменен-ных</w:t>
            </w:r>
          </w:p>
        </w:tc>
        <w:tc>
          <w:tcPr>
            <w:tcW w:w="851" w:type="dxa"/>
            <w:vAlign w:val="center"/>
          </w:tcPr>
          <w:p w14:paraId="7639E1B9" w14:textId="77777777" w:rsidR="00DF6311" w:rsidRPr="005F1B2E" w:rsidRDefault="00DF6311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25957A88" w14:textId="77777777" w:rsidR="00DF6311" w:rsidRPr="005F1B2E" w:rsidRDefault="00DF6311" w:rsidP="006877E2">
            <w:pPr>
              <w:pStyle w:val="34ff8"/>
            </w:pPr>
            <w:r w:rsidRPr="005F1B2E">
              <w:t>аннули-рованных</w:t>
            </w:r>
          </w:p>
        </w:tc>
        <w:tc>
          <w:tcPr>
            <w:tcW w:w="1276" w:type="dxa"/>
            <w:vMerge/>
          </w:tcPr>
          <w:p w14:paraId="728A84DA" w14:textId="77777777" w:rsidR="00DF6311" w:rsidRPr="005F1B2E" w:rsidRDefault="00DF6311" w:rsidP="006877E2">
            <w:pPr>
              <w:pStyle w:val="34ff8"/>
            </w:pPr>
          </w:p>
        </w:tc>
        <w:tc>
          <w:tcPr>
            <w:tcW w:w="1134" w:type="dxa"/>
            <w:vMerge/>
          </w:tcPr>
          <w:p w14:paraId="47178A0B" w14:textId="77777777" w:rsidR="00DF6311" w:rsidRPr="005F1B2E" w:rsidRDefault="00DF6311" w:rsidP="006877E2">
            <w:pPr>
              <w:pStyle w:val="34ff8"/>
            </w:pPr>
          </w:p>
        </w:tc>
        <w:tc>
          <w:tcPr>
            <w:tcW w:w="1276" w:type="dxa"/>
            <w:vMerge/>
          </w:tcPr>
          <w:p w14:paraId="6D17A2BB" w14:textId="77777777" w:rsidR="00DF6311" w:rsidRPr="005F1B2E" w:rsidRDefault="00DF6311" w:rsidP="006877E2">
            <w:pPr>
              <w:pStyle w:val="34ff8"/>
            </w:pPr>
          </w:p>
        </w:tc>
        <w:tc>
          <w:tcPr>
            <w:tcW w:w="1246" w:type="dxa"/>
            <w:vMerge/>
          </w:tcPr>
          <w:p w14:paraId="3ECADEDD" w14:textId="77777777" w:rsidR="00DF6311" w:rsidRPr="005F1B2E" w:rsidRDefault="00DF6311" w:rsidP="006877E2">
            <w:pPr>
              <w:pStyle w:val="34ff8"/>
            </w:pPr>
          </w:p>
        </w:tc>
        <w:tc>
          <w:tcPr>
            <w:tcW w:w="882" w:type="dxa"/>
            <w:vMerge/>
          </w:tcPr>
          <w:p w14:paraId="07D492BD" w14:textId="77777777" w:rsidR="00DF6311" w:rsidRPr="005F1B2E" w:rsidRDefault="00DF6311" w:rsidP="006877E2">
            <w:pPr>
              <w:pStyle w:val="34ff8"/>
            </w:pPr>
          </w:p>
        </w:tc>
      </w:tr>
      <w:tr w:rsidR="00DF6311" w14:paraId="452F26A8" w14:textId="77777777" w:rsidTr="00981F7F">
        <w:trPr>
          <w:trHeight w:val="454"/>
        </w:trPr>
        <w:tc>
          <w:tcPr>
            <w:tcW w:w="518" w:type="dxa"/>
            <w:vAlign w:val="center"/>
          </w:tcPr>
          <w:p w14:paraId="1493749F" w14:textId="77777777"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7EDB367" w14:textId="77777777"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508723C" w14:textId="77777777"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0135B1C" w14:textId="77777777"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19B2FFD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98CEF8E" w14:textId="77777777"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ECECA9D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E3FD36E" w14:textId="77777777"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19F2078" w14:textId="77777777"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0AD58A8" w14:textId="77777777" w:rsidR="00DF6311" w:rsidRDefault="00DF6311" w:rsidP="00981F7F">
            <w:pPr>
              <w:pStyle w:val="34ff6"/>
            </w:pPr>
          </w:p>
        </w:tc>
      </w:tr>
      <w:tr w:rsidR="00DF6311" w14:paraId="4516F30A" w14:textId="77777777" w:rsidTr="00981F7F">
        <w:trPr>
          <w:trHeight w:val="454"/>
        </w:trPr>
        <w:tc>
          <w:tcPr>
            <w:tcW w:w="518" w:type="dxa"/>
            <w:vAlign w:val="center"/>
          </w:tcPr>
          <w:p w14:paraId="3CEADE29" w14:textId="77777777"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959B0A6" w14:textId="77777777"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0DA9D68" w14:textId="77777777"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DD57518" w14:textId="77777777"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0FA2384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73133EE" w14:textId="77777777"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5A1F50C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142AC8E" w14:textId="77777777"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5E2A7FE" w14:textId="77777777"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3537E09" w14:textId="77777777" w:rsidR="00DF6311" w:rsidRDefault="00DF6311" w:rsidP="00981F7F">
            <w:pPr>
              <w:pStyle w:val="34ff6"/>
            </w:pPr>
          </w:p>
        </w:tc>
      </w:tr>
      <w:tr w:rsidR="00DF6311" w14:paraId="0481306D" w14:textId="77777777" w:rsidTr="00981F7F">
        <w:trPr>
          <w:trHeight w:val="454"/>
        </w:trPr>
        <w:tc>
          <w:tcPr>
            <w:tcW w:w="518" w:type="dxa"/>
            <w:vAlign w:val="center"/>
          </w:tcPr>
          <w:p w14:paraId="1C76A352" w14:textId="77777777"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E644EB8" w14:textId="77777777"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92C98B9" w14:textId="77777777"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EEBCDAA" w14:textId="77777777"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73DF881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F734F8B" w14:textId="77777777"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5BF69CD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B4AC34C" w14:textId="77777777"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E33350A" w14:textId="77777777"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D86B958" w14:textId="77777777" w:rsidR="00DF6311" w:rsidRDefault="00DF6311" w:rsidP="00981F7F">
            <w:pPr>
              <w:pStyle w:val="34ff6"/>
            </w:pPr>
          </w:p>
        </w:tc>
      </w:tr>
      <w:tr w:rsidR="00DF6311" w14:paraId="0D12EA14" w14:textId="77777777" w:rsidTr="00981F7F">
        <w:trPr>
          <w:trHeight w:val="454"/>
        </w:trPr>
        <w:tc>
          <w:tcPr>
            <w:tcW w:w="518" w:type="dxa"/>
            <w:vAlign w:val="center"/>
          </w:tcPr>
          <w:p w14:paraId="6B2B75B3" w14:textId="77777777"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D4F4564" w14:textId="77777777"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52606C9" w14:textId="77777777"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EDF37CA" w14:textId="77777777"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46C3A5D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707F6E6" w14:textId="77777777"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797ABB8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0A3ADB3" w14:textId="77777777"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24B8F88" w14:textId="77777777"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7CE36A4" w14:textId="77777777" w:rsidR="00DF6311" w:rsidRDefault="00DF6311" w:rsidP="00981F7F">
            <w:pPr>
              <w:pStyle w:val="34ff6"/>
            </w:pPr>
          </w:p>
        </w:tc>
      </w:tr>
      <w:tr w:rsidR="00DF6311" w14:paraId="419E20A2" w14:textId="77777777" w:rsidTr="00981F7F">
        <w:trPr>
          <w:trHeight w:val="454"/>
        </w:trPr>
        <w:tc>
          <w:tcPr>
            <w:tcW w:w="518" w:type="dxa"/>
            <w:vAlign w:val="center"/>
          </w:tcPr>
          <w:p w14:paraId="29AAB318" w14:textId="77777777"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4A5718B" w14:textId="77777777"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A01A276" w14:textId="77777777"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BC24EDA" w14:textId="77777777"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857CDB3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B7B10F7" w14:textId="77777777"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B468B67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5EC6AF" w14:textId="77777777"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AF9005D" w14:textId="77777777"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D8FD2FD" w14:textId="77777777" w:rsidR="00DF6311" w:rsidRDefault="00DF6311" w:rsidP="00981F7F">
            <w:pPr>
              <w:pStyle w:val="34ff6"/>
            </w:pPr>
          </w:p>
        </w:tc>
      </w:tr>
      <w:tr w:rsidR="00DF6311" w14:paraId="4068842E" w14:textId="77777777" w:rsidTr="00981F7F">
        <w:trPr>
          <w:trHeight w:val="454"/>
        </w:trPr>
        <w:tc>
          <w:tcPr>
            <w:tcW w:w="518" w:type="dxa"/>
            <w:vAlign w:val="center"/>
          </w:tcPr>
          <w:p w14:paraId="6A56AFE8" w14:textId="77777777"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AA734F2" w14:textId="77777777"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BA6DD57" w14:textId="77777777"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B8619A3" w14:textId="77777777"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292638D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501C9E7" w14:textId="77777777"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0AB66CF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A93B60A" w14:textId="77777777"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FBB893C" w14:textId="77777777"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88C7B71" w14:textId="77777777" w:rsidR="00DF6311" w:rsidRDefault="00DF6311" w:rsidP="00981F7F">
            <w:pPr>
              <w:pStyle w:val="34ff6"/>
            </w:pPr>
          </w:p>
        </w:tc>
      </w:tr>
      <w:tr w:rsidR="00DF6311" w14:paraId="7236435B" w14:textId="77777777" w:rsidTr="00981F7F">
        <w:trPr>
          <w:trHeight w:val="454"/>
        </w:trPr>
        <w:tc>
          <w:tcPr>
            <w:tcW w:w="518" w:type="dxa"/>
            <w:vAlign w:val="center"/>
          </w:tcPr>
          <w:p w14:paraId="04A3A25F" w14:textId="77777777"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498B8D5" w14:textId="77777777"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1F77E33" w14:textId="77777777"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EB1348E" w14:textId="77777777"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F3A171B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29559BF" w14:textId="77777777"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6A0E6CD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5C32E66" w14:textId="77777777"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BD7D66B" w14:textId="77777777"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249BF21" w14:textId="77777777" w:rsidR="00DF6311" w:rsidRDefault="00DF6311" w:rsidP="00981F7F">
            <w:pPr>
              <w:pStyle w:val="34ff6"/>
            </w:pPr>
          </w:p>
        </w:tc>
      </w:tr>
      <w:tr w:rsidR="00DF6311" w14:paraId="0B7E5D15" w14:textId="77777777" w:rsidTr="00981F7F">
        <w:trPr>
          <w:trHeight w:val="454"/>
        </w:trPr>
        <w:tc>
          <w:tcPr>
            <w:tcW w:w="518" w:type="dxa"/>
            <w:vAlign w:val="center"/>
          </w:tcPr>
          <w:p w14:paraId="26C2E941" w14:textId="77777777"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E7B2B5F" w14:textId="77777777"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63B9D4C" w14:textId="77777777"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80E58E1" w14:textId="77777777"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9749BB7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9866524" w14:textId="77777777"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3E2EF9F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40F5C90" w14:textId="77777777"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C5EC3D2" w14:textId="77777777"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A8B4261" w14:textId="77777777" w:rsidR="00DF6311" w:rsidRDefault="00DF6311" w:rsidP="00981F7F">
            <w:pPr>
              <w:pStyle w:val="34ff6"/>
            </w:pPr>
          </w:p>
        </w:tc>
      </w:tr>
      <w:tr w:rsidR="00DF6311" w14:paraId="4ED24365" w14:textId="77777777" w:rsidTr="00981F7F">
        <w:trPr>
          <w:trHeight w:val="454"/>
        </w:trPr>
        <w:tc>
          <w:tcPr>
            <w:tcW w:w="518" w:type="dxa"/>
            <w:vAlign w:val="center"/>
          </w:tcPr>
          <w:p w14:paraId="09C599F1" w14:textId="77777777"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CAF6593" w14:textId="77777777"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FD8ACFD" w14:textId="77777777"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6715806" w14:textId="77777777"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54AD099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2313F12" w14:textId="77777777"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64D65EF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24C7E35" w14:textId="77777777"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B927ED0" w14:textId="77777777"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E17B6F2" w14:textId="77777777" w:rsidR="00DF6311" w:rsidRDefault="00DF6311" w:rsidP="00981F7F">
            <w:pPr>
              <w:pStyle w:val="34ff6"/>
            </w:pPr>
          </w:p>
        </w:tc>
      </w:tr>
      <w:tr w:rsidR="00DF6311" w14:paraId="65678567" w14:textId="77777777" w:rsidTr="00981F7F">
        <w:trPr>
          <w:trHeight w:val="454"/>
        </w:trPr>
        <w:tc>
          <w:tcPr>
            <w:tcW w:w="518" w:type="dxa"/>
            <w:vAlign w:val="center"/>
          </w:tcPr>
          <w:p w14:paraId="73705F97" w14:textId="77777777"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9102542" w14:textId="77777777"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B722321" w14:textId="77777777"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4BA6DC6" w14:textId="77777777"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F121508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BD8E0E" w14:textId="77777777"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9FF60C3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5300318" w14:textId="77777777"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DF35290" w14:textId="77777777"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AB3238D" w14:textId="77777777" w:rsidR="00DF6311" w:rsidRDefault="00DF6311" w:rsidP="00981F7F">
            <w:pPr>
              <w:pStyle w:val="34ff6"/>
            </w:pPr>
          </w:p>
        </w:tc>
      </w:tr>
      <w:tr w:rsidR="00DF6311" w14:paraId="74B7441F" w14:textId="77777777" w:rsidTr="00981F7F">
        <w:trPr>
          <w:trHeight w:val="454"/>
        </w:trPr>
        <w:tc>
          <w:tcPr>
            <w:tcW w:w="518" w:type="dxa"/>
            <w:vAlign w:val="center"/>
          </w:tcPr>
          <w:p w14:paraId="4F75AE90" w14:textId="77777777"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0B6A499" w14:textId="77777777"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9D57D11" w14:textId="77777777"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E2BB5D6" w14:textId="77777777"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DEBC993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9A10FE8" w14:textId="77777777"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2EBE25E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E57F4A2" w14:textId="77777777"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F50C570" w14:textId="77777777"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8B361AE" w14:textId="77777777" w:rsidR="00DF6311" w:rsidRDefault="00DF6311" w:rsidP="00981F7F">
            <w:pPr>
              <w:pStyle w:val="34ff6"/>
            </w:pPr>
          </w:p>
        </w:tc>
      </w:tr>
      <w:tr w:rsidR="00DF6311" w14:paraId="36E034A7" w14:textId="77777777" w:rsidTr="00981F7F">
        <w:trPr>
          <w:trHeight w:val="454"/>
        </w:trPr>
        <w:tc>
          <w:tcPr>
            <w:tcW w:w="518" w:type="dxa"/>
            <w:vAlign w:val="center"/>
          </w:tcPr>
          <w:p w14:paraId="35BD5964" w14:textId="77777777"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C1B1C2F" w14:textId="77777777"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714FC28" w14:textId="77777777"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B1A7680" w14:textId="77777777"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14102F6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61B77F2" w14:textId="77777777"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6D5844A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840CAA6" w14:textId="77777777"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8AB0BE3" w14:textId="77777777"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4F3C52E" w14:textId="77777777" w:rsidR="00DF6311" w:rsidRDefault="00DF6311" w:rsidP="00981F7F">
            <w:pPr>
              <w:pStyle w:val="34ff6"/>
            </w:pPr>
          </w:p>
        </w:tc>
      </w:tr>
      <w:tr w:rsidR="00DF6311" w14:paraId="1D37DDC1" w14:textId="77777777" w:rsidTr="00981F7F">
        <w:trPr>
          <w:trHeight w:val="454"/>
        </w:trPr>
        <w:tc>
          <w:tcPr>
            <w:tcW w:w="518" w:type="dxa"/>
            <w:vAlign w:val="center"/>
          </w:tcPr>
          <w:p w14:paraId="5250B452" w14:textId="77777777"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D229CD4" w14:textId="77777777"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3E77890" w14:textId="77777777"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208F66A" w14:textId="77777777"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CE23300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CB4F75" w14:textId="77777777"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EB407C8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B9B5A0C" w14:textId="77777777"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1DA68C2" w14:textId="77777777"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2F1B19E" w14:textId="77777777" w:rsidR="00DF6311" w:rsidRDefault="00DF6311" w:rsidP="00981F7F">
            <w:pPr>
              <w:pStyle w:val="34ff6"/>
            </w:pPr>
          </w:p>
        </w:tc>
      </w:tr>
      <w:tr w:rsidR="00DF6311" w14:paraId="2DCC41CA" w14:textId="77777777" w:rsidTr="00981F7F">
        <w:trPr>
          <w:trHeight w:val="454"/>
        </w:trPr>
        <w:tc>
          <w:tcPr>
            <w:tcW w:w="518" w:type="dxa"/>
            <w:vAlign w:val="center"/>
          </w:tcPr>
          <w:p w14:paraId="03430969" w14:textId="77777777"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DCCC1E2" w14:textId="77777777"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336D28B" w14:textId="77777777"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9380E5E" w14:textId="77777777"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68BE6F8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0288220" w14:textId="77777777"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D14CAC8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1B44D99" w14:textId="77777777"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D11B2A3" w14:textId="77777777"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AFED8B4" w14:textId="77777777" w:rsidR="00DF6311" w:rsidRDefault="00DF6311" w:rsidP="00981F7F">
            <w:pPr>
              <w:pStyle w:val="34ff6"/>
            </w:pPr>
          </w:p>
        </w:tc>
      </w:tr>
      <w:tr w:rsidR="00DF6311" w14:paraId="504C9B15" w14:textId="77777777" w:rsidTr="00981F7F">
        <w:trPr>
          <w:trHeight w:val="454"/>
        </w:trPr>
        <w:tc>
          <w:tcPr>
            <w:tcW w:w="518" w:type="dxa"/>
            <w:vAlign w:val="center"/>
          </w:tcPr>
          <w:p w14:paraId="1004B867" w14:textId="77777777"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0230EFA" w14:textId="77777777"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C025233" w14:textId="77777777"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0187660" w14:textId="77777777"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582007D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7599D6B" w14:textId="77777777"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3F8E977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F213AAB" w14:textId="77777777"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8D4940D" w14:textId="77777777"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E40A026" w14:textId="77777777" w:rsidR="00DF6311" w:rsidRDefault="00DF6311" w:rsidP="00981F7F">
            <w:pPr>
              <w:pStyle w:val="34ff6"/>
            </w:pPr>
          </w:p>
        </w:tc>
      </w:tr>
      <w:tr w:rsidR="00DF6311" w14:paraId="6C061E14" w14:textId="77777777" w:rsidTr="00981F7F">
        <w:trPr>
          <w:trHeight w:val="454"/>
        </w:trPr>
        <w:tc>
          <w:tcPr>
            <w:tcW w:w="518" w:type="dxa"/>
            <w:vAlign w:val="center"/>
          </w:tcPr>
          <w:p w14:paraId="25E66732" w14:textId="77777777"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311B897" w14:textId="77777777"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9E34103" w14:textId="77777777"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E41E6DC" w14:textId="77777777"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1424670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694F93A" w14:textId="77777777"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C29E4F0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E408DE0" w14:textId="77777777"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D8F972D" w14:textId="77777777"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8A77A28" w14:textId="77777777" w:rsidR="00DF6311" w:rsidRDefault="00DF6311" w:rsidP="00981F7F">
            <w:pPr>
              <w:pStyle w:val="34ff6"/>
            </w:pPr>
          </w:p>
        </w:tc>
      </w:tr>
      <w:tr w:rsidR="00DF6311" w14:paraId="2BE03C27" w14:textId="77777777" w:rsidTr="00981F7F">
        <w:trPr>
          <w:trHeight w:val="454"/>
        </w:trPr>
        <w:tc>
          <w:tcPr>
            <w:tcW w:w="518" w:type="dxa"/>
            <w:vAlign w:val="center"/>
          </w:tcPr>
          <w:p w14:paraId="41BCE565" w14:textId="77777777"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6B91E8C" w14:textId="77777777"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6D5A5F2" w14:textId="77777777"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D4BFA86" w14:textId="77777777"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6D6B6B3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62BF0EF" w14:textId="77777777"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EC6B6B2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85BBB82" w14:textId="77777777"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23532FB" w14:textId="77777777"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DF1AF56" w14:textId="77777777" w:rsidR="00DF6311" w:rsidRDefault="00DF6311" w:rsidP="00981F7F">
            <w:pPr>
              <w:pStyle w:val="34ff6"/>
            </w:pPr>
          </w:p>
        </w:tc>
      </w:tr>
      <w:tr w:rsidR="00DF6311" w14:paraId="69092EE0" w14:textId="77777777" w:rsidTr="00981F7F">
        <w:trPr>
          <w:trHeight w:val="454"/>
        </w:trPr>
        <w:tc>
          <w:tcPr>
            <w:tcW w:w="518" w:type="dxa"/>
            <w:vAlign w:val="center"/>
          </w:tcPr>
          <w:p w14:paraId="547069B3" w14:textId="77777777"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793E771" w14:textId="77777777"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022DE14" w14:textId="77777777"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4AE5AD7" w14:textId="77777777"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FDFBF13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5B22362" w14:textId="77777777"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E041429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D862D28" w14:textId="77777777"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F7F1D37" w14:textId="77777777"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A909DFA" w14:textId="77777777" w:rsidR="00DF6311" w:rsidRDefault="00DF6311" w:rsidP="00981F7F">
            <w:pPr>
              <w:pStyle w:val="34ff6"/>
            </w:pPr>
          </w:p>
        </w:tc>
      </w:tr>
      <w:tr w:rsidR="00DF6311" w14:paraId="2040508B" w14:textId="77777777" w:rsidTr="00981F7F">
        <w:trPr>
          <w:trHeight w:val="454"/>
        </w:trPr>
        <w:tc>
          <w:tcPr>
            <w:tcW w:w="518" w:type="dxa"/>
            <w:vAlign w:val="center"/>
          </w:tcPr>
          <w:p w14:paraId="205823EA" w14:textId="77777777"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06687FE" w14:textId="77777777"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87C2020" w14:textId="77777777"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CE9210D" w14:textId="77777777"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6A5B6C1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E60EB72" w14:textId="77777777"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7354C61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2C00885" w14:textId="77777777"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C13A3A5" w14:textId="77777777"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879B5CC" w14:textId="77777777" w:rsidR="00DF6311" w:rsidRDefault="00DF6311" w:rsidP="00981F7F">
            <w:pPr>
              <w:pStyle w:val="34ff6"/>
            </w:pPr>
          </w:p>
        </w:tc>
      </w:tr>
      <w:tr w:rsidR="00DF6311" w14:paraId="0A64B691" w14:textId="77777777" w:rsidTr="00981F7F">
        <w:trPr>
          <w:trHeight w:val="454"/>
        </w:trPr>
        <w:tc>
          <w:tcPr>
            <w:tcW w:w="518" w:type="dxa"/>
            <w:vAlign w:val="center"/>
          </w:tcPr>
          <w:p w14:paraId="5E5E9A85" w14:textId="77777777"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E5AB8BB" w14:textId="77777777"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96DC4A9" w14:textId="77777777"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31E626E" w14:textId="77777777"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FB30A66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2A2CF62" w14:textId="77777777"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AFAC4D4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15DFE3E" w14:textId="77777777"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DEF4281" w14:textId="77777777"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ED70843" w14:textId="77777777" w:rsidR="00DF6311" w:rsidRDefault="00DF6311" w:rsidP="00981F7F">
            <w:pPr>
              <w:pStyle w:val="34ff6"/>
            </w:pPr>
          </w:p>
        </w:tc>
      </w:tr>
      <w:tr w:rsidR="00DF6311" w14:paraId="0D2F78C3" w14:textId="77777777" w:rsidTr="00981F7F">
        <w:trPr>
          <w:trHeight w:val="454"/>
        </w:trPr>
        <w:tc>
          <w:tcPr>
            <w:tcW w:w="518" w:type="dxa"/>
            <w:vAlign w:val="center"/>
          </w:tcPr>
          <w:p w14:paraId="54BC87B1" w14:textId="77777777"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FAE7D88" w14:textId="77777777"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412C60A" w14:textId="77777777"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F443C3C" w14:textId="77777777"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7C79208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E39F447" w14:textId="77777777"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05D2A8C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1362622" w14:textId="77777777"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561C822" w14:textId="77777777"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3479BC4" w14:textId="77777777" w:rsidR="00DF6311" w:rsidRDefault="00DF6311" w:rsidP="00981F7F">
            <w:pPr>
              <w:pStyle w:val="34ff6"/>
            </w:pPr>
          </w:p>
        </w:tc>
      </w:tr>
      <w:tr w:rsidR="00DF6311" w14:paraId="17F2B609" w14:textId="77777777" w:rsidTr="00981F7F">
        <w:trPr>
          <w:trHeight w:val="454"/>
        </w:trPr>
        <w:tc>
          <w:tcPr>
            <w:tcW w:w="518" w:type="dxa"/>
            <w:vAlign w:val="center"/>
          </w:tcPr>
          <w:p w14:paraId="71387A0C" w14:textId="77777777"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EAF1AD1" w14:textId="77777777"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EA49287" w14:textId="77777777"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A960D46" w14:textId="77777777"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9881429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47A7203" w14:textId="77777777"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874C684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2F07F4F" w14:textId="77777777"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F50CCDE" w14:textId="77777777"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9D05251" w14:textId="77777777" w:rsidR="00DF6311" w:rsidRDefault="00DF6311" w:rsidP="00981F7F">
            <w:pPr>
              <w:pStyle w:val="34ff6"/>
            </w:pPr>
          </w:p>
        </w:tc>
      </w:tr>
      <w:tr w:rsidR="00DF6311" w14:paraId="7F367D4E" w14:textId="77777777" w:rsidTr="00981F7F">
        <w:trPr>
          <w:trHeight w:val="454"/>
        </w:trPr>
        <w:tc>
          <w:tcPr>
            <w:tcW w:w="518" w:type="dxa"/>
            <w:vAlign w:val="center"/>
          </w:tcPr>
          <w:p w14:paraId="553E2B1E" w14:textId="77777777"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D091269" w14:textId="77777777"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014314A" w14:textId="77777777"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1B3DA58" w14:textId="77777777"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BCC428C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621FA3B" w14:textId="77777777"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0898F90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85550E4" w14:textId="77777777"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C0D22E6" w14:textId="77777777"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F00DD4C" w14:textId="77777777" w:rsidR="00DF6311" w:rsidRDefault="00DF6311" w:rsidP="00981F7F">
            <w:pPr>
              <w:pStyle w:val="34ff6"/>
            </w:pPr>
          </w:p>
        </w:tc>
      </w:tr>
      <w:tr w:rsidR="00DF6311" w14:paraId="2BDFD066" w14:textId="77777777" w:rsidTr="00981F7F">
        <w:trPr>
          <w:trHeight w:val="454"/>
        </w:trPr>
        <w:tc>
          <w:tcPr>
            <w:tcW w:w="518" w:type="dxa"/>
            <w:vAlign w:val="center"/>
          </w:tcPr>
          <w:p w14:paraId="68720B3A" w14:textId="77777777"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A258D81" w14:textId="77777777"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DB27B1D" w14:textId="77777777"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329B4B8" w14:textId="77777777"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206BEA0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7CBDA6B" w14:textId="77777777"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286E9A1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CBD8628" w14:textId="77777777"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DD056A4" w14:textId="77777777"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C98C58F" w14:textId="77777777" w:rsidR="00DF6311" w:rsidRDefault="00DF6311" w:rsidP="00981F7F">
            <w:pPr>
              <w:pStyle w:val="34ff6"/>
            </w:pPr>
          </w:p>
        </w:tc>
      </w:tr>
      <w:tr w:rsidR="00DF6311" w14:paraId="7C2A5CE6" w14:textId="77777777" w:rsidTr="00981F7F">
        <w:trPr>
          <w:trHeight w:val="454"/>
        </w:trPr>
        <w:tc>
          <w:tcPr>
            <w:tcW w:w="518" w:type="dxa"/>
            <w:vAlign w:val="center"/>
          </w:tcPr>
          <w:p w14:paraId="444A9D8A" w14:textId="77777777" w:rsidR="00DF6311" w:rsidRDefault="00DF6311" w:rsidP="00981F7F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D8A91B8" w14:textId="77777777" w:rsidR="00DF6311" w:rsidRDefault="00DF6311" w:rsidP="00981F7F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80530D6" w14:textId="77777777" w:rsidR="00DF6311" w:rsidRDefault="00DF6311" w:rsidP="00981F7F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A2F584A" w14:textId="77777777" w:rsidR="00DF6311" w:rsidRDefault="00DF6311" w:rsidP="00981F7F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55ABA7D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4B142AD" w14:textId="77777777" w:rsidR="00DF6311" w:rsidRDefault="00DF6311" w:rsidP="00981F7F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F57A496" w14:textId="77777777" w:rsidR="00DF6311" w:rsidRDefault="00DF6311" w:rsidP="00981F7F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052021C" w14:textId="77777777" w:rsidR="00DF6311" w:rsidRDefault="00DF6311" w:rsidP="00981F7F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527AA23" w14:textId="77777777" w:rsidR="00DF6311" w:rsidRDefault="00DF6311" w:rsidP="00981F7F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DB6E2DF" w14:textId="77777777" w:rsidR="00DF6311" w:rsidRDefault="00DF6311" w:rsidP="00981F7F">
            <w:pPr>
              <w:pStyle w:val="34ff6"/>
            </w:pPr>
          </w:p>
        </w:tc>
      </w:tr>
    </w:tbl>
    <w:p w14:paraId="003AE63C" w14:textId="77777777" w:rsidR="00AB28D5" w:rsidRPr="00AB28D5" w:rsidRDefault="00AB28D5" w:rsidP="002C35B5">
      <w:pPr>
        <w:pStyle w:val="34fffa"/>
      </w:pPr>
    </w:p>
    <w:sectPr w:rsidR="00AB28D5" w:rsidRPr="00AB28D5" w:rsidSect="00D04E87">
      <w:headerReference w:type="default" r:id="rId18"/>
      <w:headerReference w:type="first" r:id="rId19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F27C0" w14:textId="77777777" w:rsidR="00CD6886" w:rsidRDefault="00CD6886" w:rsidP="00AD0715">
      <w:r>
        <w:separator/>
      </w:r>
    </w:p>
    <w:p w14:paraId="52D4C651" w14:textId="77777777" w:rsidR="00CD6886" w:rsidRDefault="00CD6886" w:rsidP="00AD0715"/>
  </w:endnote>
  <w:endnote w:type="continuationSeparator" w:id="0">
    <w:p w14:paraId="047484AB" w14:textId="77777777" w:rsidR="00CD6886" w:rsidRDefault="00CD6886" w:rsidP="00AD0715">
      <w:r>
        <w:continuationSeparator/>
      </w:r>
    </w:p>
    <w:p w14:paraId="05124CFF" w14:textId="77777777" w:rsidR="00CD6886" w:rsidRDefault="00CD6886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6ECE6" w14:textId="77777777" w:rsidR="00FC4AD3" w:rsidRDefault="00FC4AD3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911E5" w14:textId="4A638103" w:rsidR="00FC4AD3" w:rsidRDefault="00FC4AD3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B6F7B" w14:textId="77777777" w:rsidR="00FC4AD3" w:rsidRDefault="00FC4AD3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F13A4" w14:textId="77777777" w:rsidR="00DE1E68" w:rsidRDefault="00DE1E68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FD66A" w14:textId="77777777" w:rsidR="00DE1E68" w:rsidRDefault="00DE1E68" w:rsidP="00DE1E68">
    <w:pPr>
      <w:pStyle w:val="341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8E19B" w14:textId="77777777" w:rsidR="00CD6886" w:rsidRDefault="00CD6886" w:rsidP="00AD0715">
      <w:r>
        <w:separator/>
      </w:r>
    </w:p>
    <w:p w14:paraId="3633C250" w14:textId="77777777" w:rsidR="00CD6886" w:rsidRDefault="00CD6886" w:rsidP="00AD0715"/>
  </w:footnote>
  <w:footnote w:type="continuationSeparator" w:id="0">
    <w:p w14:paraId="24D0EB5C" w14:textId="77777777" w:rsidR="00CD6886" w:rsidRDefault="00CD6886" w:rsidP="00AD0715">
      <w:r>
        <w:continuationSeparator/>
      </w:r>
    </w:p>
    <w:p w14:paraId="7DE1F944" w14:textId="77777777" w:rsidR="00CD6886" w:rsidRDefault="00CD6886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14953" w14:textId="77777777" w:rsidR="00FC4AD3" w:rsidRDefault="00FC4AD3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FB266" w14:textId="77777777" w:rsidR="00E85E29" w:rsidRDefault="00DE1E68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487478D6" wp14:editId="374C7A9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518E2B5" w14:textId="77777777" w:rsidR="00DE1E68" w:rsidRDefault="00DE1E68" w:rsidP="00DE1E68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FD6E32" w14:textId="77777777" w:rsidR="00DE1E68" w:rsidRDefault="00DE1E68" w:rsidP="00DE1E68">
                                  <w:pPr>
                                    <w:pStyle w:val="34f3"/>
                                  </w:pPr>
                                  <w:r>
                                    <w:t>Инв № дубл.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0C234FA" w14:textId="77777777" w:rsidR="00DE1E68" w:rsidRDefault="00DE1E68" w:rsidP="00DE1E68">
                                  <w:pPr>
                                    <w:pStyle w:val="34f3"/>
                                  </w:pPr>
                                  <w:r>
                                    <w:t>Инв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BF6468" w14:textId="77777777" w:rsidR="00DE1E68" w:rsidRDefault="00DE1E68" w:rsidP="00DE1E68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0D2A79" w14:textId="77777777" w:rsidR="00DE1E68" w:rsidRDefault="00DE1E68" w:rsidP="00DE1E68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59BD99" w14:textId="77777777" w:rsidR="00DE1E68" w:rsidRDefault="00DE1E68" w:rsidP="00DE1E68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BC3267" w14:textId="77777777" w:rsidR="00DE1E68" w:rsidRDefault="00DE1E68" w:rsidP="00DE1E68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C9A932" w14:textId="77777777" w:rsidR="00DE1E68" w:rsidRDefault="00DE1E68" w:rsidP="00DE1E68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4378818" w14:textId="77777777" w:rsidR="00DE1E68" w:rsidRDefault="00DE1E68" w:rsidP="00DE1E68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C21763" w14:textId="77777777" w:rsidR="00DE1E68" w:rsidRDefault="00DE1E68" w:rsidP="00DE1E68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87478D6"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">
              <v:group id="Группа 60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<v:group id="Группа 61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group id="Группа 64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" strokeweight="1.5pt"/>
                  </v:group>
                </v:group>
                <v:group id="Группа 70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group id="Группа 71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2518E2B5" w14:textId="77777777" w:rsidR="00DE1E68" w:rsidRDefault="00DE1E68" w:rsidP="00DE1E68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FWy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ZASvL/EHyPkTAAD//wMAUEsBAi0AFAAGAAgAAAAhANvh9svuAAAAhQEAABMAAAAAAAAAAAAA&#10;AAAAAAAAAFtDb250ZW50X1R5cGVzXS54bWxQSwECLQAUAAYACAAAACEAWvQsW78AAAAVAQAACwAA&#10;AAAAAAAAAAAAAAAfAQAAX3JlbHMvLnJlbHNQSwECLQAUAAYACAAAACEADNxVss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00FD6E32" w14:textId="77777777" w:rsidR="00DE1E68" w:rsidRDefault="00DE1E68" w:rsidP="00DE1E68">
                            <w:pPr>
                              <w:pStyle w:val="34f3"/>
                            </w:pPr>
                            <w:r>
                              <w:t>Инв № дубл.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60C234FA" w14:textId="77777777" w:rsidR="00DE1E68" w:rsidRDefault="00DE1E68" w:rsidP="00DE1E68">
                            <w:pPr>
                              <w:pStyle w:val="34f3"/>
                            </w:pPr>
                            <w:r>
                              <w:t>Инв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" filled="f" stroked="f" strokeweight="1.5pt">
                      <v:textbox style="layout-flow:vertical;mso-layout-flow-alt:bottom-to-top" inset=".4mm,.4mm,.4mm,.4mm">
                        <w:txbxContent>
                          <w:p w14:paraId="1DBF6468" w14:textId="77777777" w:rsidR="00DE1E68" w:rsidRDefault="00DE1E68" w:rsidP="00DE1E68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6D0D2A79" w14:textId="77777777" w:rsidR="00DE1E68" w:rsidRDefault="00DE1E68" w:rsidP="00DE1E68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3D59BD99" w14:textId="77777777" w:rsidR="00DE1E68" w:rsidRDefault="00DE1E68" w:rsidP="00DE1E68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32BC3267" w14:textId="77777777" w:rsidR="00DE1E68" w:rsidRDefault="00DE1E68" w:rsidP="00DE1E68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3AC9A932" w14:textId="77777777" w:rsidR="00DE1E68" w:rsidRDefault="00DE1E68" w:rsidP="00DE1E68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14378818" w14:textId="77777777" w:rsidR="00DE1E68" w:rsidRDefault="00DE1E68" w:rsidP="00DE1E68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4C21763" w14:textId="77777777" w:rsidR="00DE1E68" w:rsidRDefault="00DE1E68" w:rsidP="00DE1E68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8BF44" w14:textId="77777777" w:rsidR="0077096D" w:rsidRDefault="0077096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0C07CC53" wp14:editId="22363AF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CDEBD2F" w14:textId="77777777" w:rsidR="0077096D" w:rsidRDefault="0077096D" w:rsidP="0077096D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730FEC9" w14:textId="77777777" w:rsidR="0077096D" w:rsidRDefault="0077096D" w:rsidP="0077096D">
                                  <w:pPr>
                                    <w:pStyle w:val="34f3"/>
                                  </w:pPr>
                                  <w:r>
                                    <w:t>Инв № дубл.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35687A" w14:textId="77777777" w:rsidR="0077096D" w:rsidRDefault="0077096D" w:rsidP="0077096D">
                                  <w:pPr>
                                    <w:pStyle w:val="34f3"/>
                                  </w:pPr>
                                  <w:r>
                                    <w:t>Инв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85A910D" w14:textId="77777777" w:rsidR="0077096D" w:rsidRDefault="0077096D" w:rsidP="0077096D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A8F1687" w14:textId="77777777" w:rsidR="0077096D" w:rsidRDefault="0077096D" w:rsidP="0077096D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BC0603A" w14:textId="77777777" w:rsidR="0077096D" w:rsidRDefault="0077096D" w:rsidP="0077096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BB9440" w14:textId="77777777" w:rsidR="0077096D" w:rsidRDefault="0077096D" w:rsidP="0077096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B89B599" w14:textId="77777777" w:rsidR="0077096D" w:rsidRDefault="0077096D" w:rsidP="0077096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E50EBA" w14:textId="77777777" w:rsidR="0077096D" w:rsidRDefault="0077096D" w:rsidP="0077096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890C74" w14:textId="77777777" w:rsidR="0077096D" w:rsidRDefault="0077096D" w:rsidP="0077096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07CC53" id="Группа 1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">
              <v:group id="Группа 21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<v:group id="Группа 24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" filled="f" strokeweight="1.5pt">
                    <v:textbox inset=",1mm"/>
                  </v:rect>
                  <v:group id="Группа 27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group id="Группа 29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EIUvwAAANsAAAAPAAAAZHJzL2Rvd25yZXYueG1sRE9Ni8Iw&#10;EL0v+B/CCN7WVAV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BpkEIUvwAAANsAAAAPAAAAAAAA&#10;AAAAAAAAAAcCAABkcnMvZG93bnJldi54bWxQSwUGAAAAAAMAAwC3AAAA8wIAAAAA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ePwgAAANsAAAAPAAAAZHJzL2Rvd25yZXYueG1sRI9Bi8Iw&#10;FITvC/6H8ARva6oL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AG3OePwgAAANsAAAAPAAAA&#10;AAAAAAAAAAAAAAcCAABkcnMvZG93bnJldi54bWxQSwUGAAAAAAMAAwC3AAAA9gIAAAAA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+GMwwAAANsAAAAPAAAAZHJzL2Rvd25yZXYueG1sRI9BawIx&#10;FITvBf9DeIK3mlWp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eefhjMMAAADbAAAADwAA&#10;AAAAAAAAAAAAAAAHAgAAZHJzL2Rvd25yZXYueG1sUEsFBgAAAAADAAMAtwAAAPcCAAAAAA=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uJwwAAANsAAAAPAAAAZHJzL2Rvd25yZXYueG1sRI9BawIx&#10;FITvBf9DeIK3mlVB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+KrricMAAADbAAAADwAA&#10;AAAAAAAAAAAAAAAHAgAAZHJzL2Rvd25yZXYueG1sUEsFBgAAAAADAAMAtwAAAPcCAAAAAA==&#10;" strokeweight="1.5pt"/>
                  </v:group>
                </v:group>
                <v:group id="Группа 40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group id="Группа 42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Qd7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eJvC40v8AXJxBwAA//8DAFBLAQItABQABgAIAAAAIQDb4fbL7gAAAIUBAAATAAAAAAAAAAAA&#10;AAAAAAAAAABbQ29udGVudF9UeXBlc10ueG1sUEsBAi0AFAAGAAgAAAAhAFr0LFu/AAAAFQEAAAsA&#10;AAAAAAAAAAAAAAAAHwEAAF9yZWxzLy5yZWxzUEsBAi0AFAAGAAgAAAAhAE1ZB3v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6CDEBD2F" w14:textId="77777777" w:rsidR="0077096D" w:rsidRDefault="0077096D" w:rsidP="0077096D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8PwwAAANsAAAAPAAAAZHJzL2Rvd25yZXYueG1sRI/RisIw&#10;FETfhf2HcBf2RTR1E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wrCfD8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5730FEC9" w14:textId="77777777" w:rsidR="0077096D" w:rsidRDefault="0077096D" w:rsidP="0077096D">
                            <w:pPr>
                              <w:pStyle w:val="34f3"/>
                            </w:pPr>
                            <w:r>
                              <w:t>Инв № дубл.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TjxAAAANsAAAAPAAAAZHJzL2Rvd25yZXYueG1sRI/RasJA&#10;FETfC/2H5Rb6UsxGk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F0upOP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7E35687A" w14:textId="77777777" w:rsidR="0077096D" w:rsidRDefault="0077096D" w:rsidP="0077096D">
                            <w:pPr>
                              <w:pStyle w:val="34f3"/>
                            </w:pPr>
                            <w:r>
                              <w:t>Инв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F4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MmIBeM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385A910D" w14:textId="77777777" w:rsidR="0077096D" w:rsidRDefault="0077096D" w:rsidP="0077096D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UK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Q/2VCsAAAADbAAAADwAAAAAA&#10;AAAAAAAAAAAHAgAAZHJzL2Rvd25yZXYueG1sUEsFBgAAAAADAAMAtwAAAPQCAAAAAA==&#10;" filled="f" stroked="f" strokeweight="1.5pt">
                      <v:textbox style="layout-flow:vertical;mso-layout-flow-alt:bottom-to-top" inset=".4mm,.4mm,.4mm,.4mm">
                        <w:txbxContent>
                          <w:p w14:paraId="6A8F1687" w14:textId="77777777" w:rsidR="0077096D" w:rsidRDefault="0077096D" w:rsidP="0077096D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nU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tanL+kHyPkTAAD//wMAUEsBAi0AFAAGAAgAAAAhANvh9svuAAAAhQEAABMAAAAAAAAAAAAAAAAA&#10;AAAAAFtDb250ZW50X1R5cGVzXS54bWxQSwECLQAUAAYACAAAACEAWvQsW78AAAAVAQAACwAAAAAA&#10;AAAAAAAAAAAfAQAAX3JlbHMvLnJlbHNQSwECLQAUAAYACAAAACEAHF8p1MAAAADbAAAADwAAAAAA&#10;AAAAAAAAAAAHAgAAZHJzL2Rvd25yZXYueG1sUEsFBgAAAAADAAMAtwAAAPQCAAAAAA==&#10;" filled="f" stroked="f" strokeweight="1.5pt">
                      <v:textbox style="layout-flow:vertical;mso-layout-flow-alt:bottom-to-top" inset="0,0,0,0">
                        <w:txbxContent>
                          <w:p w14:paraId="1BC0603A" w14:textId="77777777" w:rsidR="0077096D" w:rsidRDefault="0077096D" w:rsidP="0077096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/X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NoW/L+kHyOUvAAAA//8DAFBLAQItABQABgAIAAAAIQDb4fbL7gAAAIUBAAATAAAAAAAAAAAA&#10;AAAAAAAAAABbQ29udGVudF9UeXBlc10ueG1sUEsBAi0AFAAGAAgAAAAhAFr0LFu/AAAAFQEAAAsA&#10;AAAAAAAAAAAAAAAAHwEAAF9yZWxzLy5yZWxzUEsBAi0AFAAGAAgAAAAhAGNkL9f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10BB9440" w14:textId="77777777" w:rsidR="0077096D" w:rsidRDefault="0077096D" w:rsidP="0077096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4B89B599" w14:textId="77777777" w:rsidR="0077096D" w:rsidRDefault="0077096D" w:rsidP="0077096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4AE50EBA" w14:textId="77777777" w:rsidR="0077096D" w:rsidRDefault="0077096D" w:rsidP="0077096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5E890C74" w14:textId="77777777" w:rsidR="0077096D" w:rsidRDefault="0077096D" w:rsidP="0077096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61F2B" w14:textId="77777777" w:rsidR="000611C2" w:rsidRDefault="006C23F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15819D2E" wp14:editId="2877BA1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38" name="Группа 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12C1E67" w14:textId="77777777"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618FA2" w14:textId="77777777"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59CCF2" w14:textId="77777777"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F56CFE6" w14:textId="77777777"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6369260" w14:textId="77777777"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BC4FC0A" w14:textId="77777777"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62920AE" w14:textId="77777777"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5F7383" w14:textId="77777777"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452922E" w14:textId="77777777"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C2E4C34" w14:textId="77777777"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B6C477F" w14:textId="77777777" w:rsidR="00E32508" w:rsidRPr="00CB1016" w:rsidRDefault="00E32508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5E03F01" w14:textId="77777777" w:rsidR="00E32508" w:rsidRPr="005374BE" w:rsidRDefault="00E32508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7560A7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FA8EB6A" w14:textId="77777777" w:rsidR="00E32508" w:rsidRDefault="00E32508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="00BF1A6F"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3B10E8">
                                      <w:t>A.B.XXX.П6.XX.X-X.X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60F40E6" w14:textId="77777777" w:rsidR="00E32508" w:rsidRPr="00945CCC" w:rsidRDefault="00E32508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E14175E" w14:textId="77777777" w:rsidR="00E32508" w:rsidRDefault="00E32508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BE6A3BC" w14:textId="77777777" w:rsidR="00E32508" w:rsidRPr="005E4A3B" w:rsidRDefault="00E3250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96FEEB9" w14:textId="77777777" w:rsidR="00E32508" w:rsidRPr="000411E6" w:rsidRDefault="00E32508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04F13D5" w14:textId="77777777" w:rsidR="00E32508" w:rsidRPr="005E4A3B" w:rsidRDefault="00E3250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4AF22D8" w14:textId="77777777" w:rsidR="00E32508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B575101" w14:textId="77777777" w:rsidR="00E32508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BBBA389" w14:textId="77777777" w:rsidR="00E32508" w:rsidRPr="00945CCC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05543E5" w14:textId="77777777" w:rsidR="00E32508" w:rsidRPr="00945CCC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CC7AC6A" w14:textId="77777777" w:rsidR="00E32508" w:rsidRPr="005E4A3B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1FA8035" w14:textId="77777777" w:rsidR="00E32508" w:rsidRPr="005E4A3B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AA31333" w14:textId="77777777" w:rsidR="00E32508" w:rsidRPr="000411E6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DF1B807" w14:textId="77777777" w:rsidR="00E32508" w:rsidRPr="000411E6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FE79C05" w14:textId="77777777" w:rsidR="00A01539" w:rsidRPr="006C5C53" w:rsidRDefault="00A01539" w:rsidP="00A01539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83C528" w14:textId="77777777" w:rsidR="00A01539" w:rsidRPr="006C5C53" w:rsidRDefault="00A01539" w:rsidP="00A01539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5819D2E" id="Группа 138" o:spid="_x0000_s1076" style="position:absolute;left:0;text-align:left;margin-left:22.7pt;margin-top:14.2pt;width:558.45pt;height:826.3pt;z-index:251683840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">
              <v:group id="Группа 2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Группа 3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Группа 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Группа 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group id="Группа 8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R50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tDLLzKAXj8AAAD//wMAUEsBAi0AFAAGAAgAAAAhANvh9svuAAAAhQEAABMAAAAAAAAAAAAA&#10;AAAAAAAAAFtDb250ZW50X1R5cGVzXS54bWxQSwECLQAUAAYACAAAACEAWvQsW78AAAAVAQAACwAA&#10;AAAAAAAAAAAAAAAfAQAAX3JlbHMvLnJlbHNQSwECLQAUAAYACAAAACEAIiUedMMAAADbAAAADwAA&#10;AAAAAAAAAAAAAAAHAgAAZHJzL2Rvd25yZXYueG1sUEsFBgAAAAADAAMAtwAAAPc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group id="Группа 15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512C1E67" w14:textId="77777777"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6618FA2" w14:textId="77777777"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0359CCF2" w14:textId="77777777"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F56CFE6" w14:textId="77777777"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66369260" w14:textId="77777777"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BC4FC0A" w14:textId="77777777"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362920AE" w14:textId="77777777"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005F7383" w14:textId="77777777"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452922E" w14:textId="77777777"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C2E4C34" w14:textId="77777777"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Группа 38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cGixQAAANs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Xgaw++X9AP04gcAAP//AwBQSwECLQAUAAYACAAAACEA2+H2y+4AAACFAQAAEwAAAAAAAAAA&#10;AAAAAAAAAAAAW0NvbnRlbnRfVHlwZXNdLnhtbFBLAQItABQABgAIAAAAIQBa9CxbvwAAABUBAAAL&#10;AAAAAAAAAAAAAAAAAB8BAABfcmVscy8ucmVsc1BLAQItABQABgAIAAAAIQA8VcGi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uM4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WD+soS/M+EIyM0vAAAA//8DAFBLAQItABQABgAIAAAAIQDb4fbL7gAAAIUBAAATAAAAAAAA&#10;AAAAAAAAAAAAAABbQ29udGVudF9UeXBlc10ueG1sUEsBAi0AFAAGAAgAAAAhAFr0LFu/AAAAFQEA&#10;AAsAAAAAAAAAAAAAAAAAHwEAAF9yZWxzLy5yZWxzUEsBAi0AFAAGAAgAAAAhAO+W4zjHAAAA3AAA&#10;AA8AAAAAAAAAAAAAAAAABwIAAGRycy9kb3ducmV2LnhtbFBLBQYAAAAAAwADALcAAAD7AgAAAAA=&#10;">
                    <v:group id="Группа 480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qC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+eFMOAJy/QQAAP//AwBQSwECLQAUAAYACAAAACEA2+H2y+4AAACFAQAAEwAAAAAAAAAAAAAA&#10;AAAAAAAAW0NvbnRlbnRfVHlwZXNdLnhtbFBLAQItABQABgAIAAAAIQBa9CxbvwAAABUBAAALAAAA&#10;AAAAAAAAAAAAAB8BAABfcmVscy8ucmVsc1BLAQItABQABgAIAAAAIQBLeTqCwgAAANwAAAAPAAAA&#10;AAAAAAAAAAAAAAcCAABkcnMvZG93bnJldi54bWxQSwUGAAAAAAMAAwC3AAAA9gIAAAAA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" filled="f" stroked="f">
                        <v:textbox inset="1pt,.4mm,1pt,1pt">
                          <w:txbxContent>
                            <w:p w14:paraId="6B6C477F" w14:textId="77777777" w:rsidR="00E32508" w:rsidRPr="00CB1016" w:rsidRDefault="00E32508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" filled="f" stroked="f">
                        <v:textbox inset="1pt,.4mm,1pt,1pt">
                          <w:txbxContent>
                            <w:p w14:paraId="75E03F01" w14:textId="77777777" w:rsidR="00E32508" w:rsidRPr="005374BE" w:rsidRDefault="00E32508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7560A7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" filled="f" stroked="f">
                        <v:textbox inset="1pt,.4mm,1pt,1pt">
                          <w:txbxContent>
                            <w:p w14:paraId="7FA8EB6A" w14:textId="77777777" w:rsidR="00E32508" w:rsidRDefault="00E32508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="00BF1A6F"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3B10E8">
                                <w:t>A.B.XXX.П6.XX.X-X.X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yBxQAAANw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vFsDM8z4QjI5QMAAP//AwBQSwECLQAUAAYACAAAACEA2+H2y+4AAACFAQAAEwAAAAAAAAAA&#10;AAAAAAAAAAAAW0NvbnRlbnRfVHlwZXNdLnhtbFBLAQItABQABgAIAAAAIQBa9CxbvwAAABUBAAAL&#10;AAAAAAAAAAAAAAAAAB8BAABfcmVscy8ucmVsc1BLAQItABQABgAIAAAAIQA0QjyBxQAAANwAAAAP&#10;AAAAAAAAAAAAAAAAAAcCAABkcnMvZG93bnJldi54bWxQSwUGAAAAAAMAAwC3AAAA+QIAAAAA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" filled="f" stroked="f">
                        <v:textbox inset="0,0,0,0">
                          <w:txbxContent>
                            <w:p w14:paraId="060F40E6" w14:textId="77777777" w:rsidR="00E32508" w:rsidRPr="00945CCC" w:rsidRDefault="00E32508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" filled="f" stroked="f">
                        <v:textbox inset="0,0,0,0">
                          <w:txbxContent>
                            <w:p w14:paraId="3E14175E" w14:textId="77777777" w:rsidR="00E32508" w:rsidRDefault="00E32508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" filled="f" stroked="f">
                        <v:textbox inset="0,0,0,0">
                          <w:txbxContent>
                            <w:p w14:paraId="2BE6A3BC" w14:textId="77777777" w:rsidR="00E32508" w:rsidRPr="005E4A3B" w:rsidRDefault="00E32508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" filled="f" stroked="f">
                        <v:textbox inset="0,0,0,0">
                          <w:txbxContent>
                            <w:p w14:paraId="696FEEB9" w14:textId="77777777" w:rsidR="00E32508" w:rsidRPr="000411E6" w:rsidRDefault="00E32508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" filled="f" stroked="f">
                        <v:textbox inset="0,0,0,0">
                          <w:txbxContent>
                            <w:p w14:paraId="004F13D5" w14:textId="77777777" w:rsidR="00E32508" w:rsidRPr="005E4A3B" w:rsidRDefault="00E32508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" filled="f" stroked="f">
                        <v:textbox inset="0,0,0,0">
                          <w:txbxContent>
                            <w:p w14:paraId="64AF22D8" w14:textId="77777777" w:rsidR="00E32508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" filled="f" stroked="f">
                        <v:textbox inset="0,0,0,0">
                          <w:txbxContent>
                            <w:p w14:paraId="6B575101" w14:textId="77777777" w:rsidR="00E32508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" filled="f" stroked="f">
                        <v:textbox inset="0,0,0,0">
                          <w:txbxContent>
                            <w:p w14:paraId="0BBBA389" w14:textId="77777777" w:rsidR="00E32508" w:rsidRPr="00945CCC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" filled="f" stroked="f">
                        <v:textbox inset="0,0,0,0">
                          <w:txbxContent>
                            <w:p w14:paraId="405543E5" w14:textId="77777777" w:rsidR="00E32508" w:rsidRPr="00945CCC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" filled="f" stroked="f">
                        <v:textbox inset="0,0,0,0">
                          <w:txbxContent>
                            <w:p w14:paraId="6CC7AC6A" w14:textId="77777777" w:rsidR="00E32508" w:rsidRPr="005E4A3B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" filled="f" stroked="f">
                        <v:textbox inset="0,0,0,0">
                          <w:txbxContent>
                            <w:p w14:paraId="61FA8035" w14:textId="77777777" w:rsidR="00E32508" w:rsidRPr="005E4A3B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IdkxQAAANwAAAAPAAAAZHJzL2Rvd25yZXYueG1sRI9Ba8JA&#10;FITvhf6H5RW8lLqxF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A6vIdkxQAAANwAAAAP&#10;AAAAAAAAAAAAAAAAAAcCAABkcnMvZG93bnJldi54bWxQSwUGAAAAAAMAAwC3AAAA+QIAAAAA&#10;" filled="f" stroked="f">
                        <v:textbox inset="0,0,0,0">
                          <w:txbxContent>
                            <w:p w14:paraId="6AA31333" w14:textId="77777777" w:rsidR="00E32508" w:rsidRPr="000411E6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CL/xgAAANwAAAAPAAAAZHJzL2Rvd25yZXYueG1sRI9Pa8JA&#10;FMTvhX6H5RW8SN1Up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VfAi/8YAAADcAAAA&#10;DwAAAAAAAAAAAAAAAAAHAgAAZHJzL2Rvd25yZXYueG1sUEsFBgAAAAADAAMAtwAAAPoCAAAAAA==&#10;" filled="f" stroked="f">
                        <v:textbox inset="0,0,0,0">
                          <w:txbxContent>
                            <w:p w14:paraId="4DF1B807" w14:textId="77777777" w:rsidR="00E32508" w:rsidRPr="000411E6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4" style="position:absolute;left:33872;top:10328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" filled="f" stroked="f">
                  <v:textbox inset="1pt,.4mm,1pt,1pt">
                    <w:txbxContent>
                      <w:p w14:paraId="6FE79C05" w14:textId="77777777" w:rsidR="00A01539" w:rsidRPr="006C5C53" w:rsidRDefault="00A01539" w:rsidP="00A01539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" filled="f" stroked="f">
                  <v:textbox inset="1pt,.4mm,1pt,1pt">
                    <w:txbxContent>
                      <w:p w14:paraId="3683C528" w14:textId="77777777" w:rsidR="00A01539" w:rsidRPr="006C5C53" w:rsidRDefault="00A01539" w:rsidP="00A01539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1EECA" w14:textId="77777777" w:rsidR="00A92F35" w:rsidRDefault="006C23F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1429D52D" wp14:editId="23E3DF43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37" name="Группа 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BE1EA97" w14:textId="77777777" w:rsidR="00A92F35" w:rsidRDefault="00A92F35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C7ADA0" w14:textId="77777777" w:rsidR="00A92F35" w:rsidRDefault="00A92F35" w:rsidP="00B2745D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334818" w14:textId="77777777" w:rsidR="00A92F35" w:rsidRDefault="00A92F35" w:rsidP="00B2745D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292306" w14:textId="77777777" w:rsidR="00A92F35" w:rsidRDefault="00A92F35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44C362" w14:textId="77777777" w:rsidR="00A92F35" w:rsidRDefault="00A92F35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6E43B29" w14:textId="77777777" w:rsidR="00A92F35" w:rsidRDefault="00A92F3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A3DE88" w14:textId="77777777" w:rsidR="00A92F35" w:rsidRDefault="00A92F3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CEB769A" w14:textId="77777777" w:rsidR="00A92F35" w:rsidRDefault="00A92F3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AF779AA" w14:textId="77777777" w:rsidR="00A92F35" w:rsidRDefault="00A92F3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830A8C" w14:textId="77777777" w:rsidR="00A92F35" w:rsidRDefault="00A92F3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3DBB9B" w14:textId="77777777" w:rsidR="00A92F35" w:rsidRPr="00945CCC" w:rsidRDefault="00A92F35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DD7E40C" w14:textId="77777777" w:rsidR="00A92F35" w:rsidRDefault="00A92F35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84CC56" w14:textId="77777777" w:rsidR="00A92F35" w:rsidRDefault="00A92F35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CA701C" w14:textId="77777777" w:rsidR="00A92F35" w:rsidRPr="005E4A3B" w:rsidRDefault="00A92F35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0302D37" w14:textId="77777777" w:rsidR="00A92F35" w:rsidRPr="000411E6" w:rsidRDefault="00A92F35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B1E530C" w14:textId="77777777" w:rsidR="00A92F35" w:rsidRDefault="00A92F35" w:rsidP="00B2745D">
                                  <w:pPr>
                                    <w:pStyle w:val="34f3"/>
                                  </w:pPr>
                                  <w:r>
                                    <w:t>Разраб.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E3B872" w14:textId="77777777" w:rsidR="00A92F35" w:rsidRDefault="00A92F35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295576" w14:textId="77777777" w:rsidR="00A92F35" w:rsidRPr="005E4A3B" w:rsidRDefault="00A92F35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0908EB" w14:textId="77777777" w:rsidR="00A92F35" w:rsidRPr="00931BFC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812E723" w14:textId="4F1472C0" w:rsidR="00A92F35" w:rsidRPr="00A32665" w:rsidRDefault="00A92F35" w:rsidP="00B2745D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083DE5" w14:textId="6CB18B17" w:rsidR="00A92F35" w:rsidRPr="005E4A3B" w:rsidRDefault="00FC4AD3" w:rsidP="00B2745D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A8D657" w14:textId="66D8144F" w:rsidR="00A92F35" w:rsidRPr="005E4A3B" w:rsidRDefault="00FC4AD3" w:rsidP="00B2745D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09C4C58" w14:textId="77777777" w:rsidR="00A92F35" w:rsidRPr="005E4A3B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7C17A38" w14:textId="2DDF1534" w:rsidR="00A92F35" w:rsidRPr="005E4A3B" w:rsidRDefault="00FC4AD3" w:rsidP="00B2745D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5EC838" w14:textId="77777777" w:rsidR="00A92F35" w:rsidRPr="005E4A3B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62BB9E" w14:textId="2B4FA341" w:rsidR="00A92F35" w:rsidRPr="000411E6" w:rsidRDefault="000D0911" w:rsidP="00B2745D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A31A3E" w14:textId="0DB52ABB" w:rsidR="00A92F35" w:rsidRPr="000411E6" w:rsidRDefault="000D0911" w:rsidP="00B2745D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212692" w14:textId="77777777" w:rsidR="00A92F35" w:rsidRPr="000411E6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E49844" w14:textId="6AE84270" w:rsidR="00A92F35" w:rsidRPr="000411E6" w:rsidRDefault="000D0911" w:rsidP="00B2745D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DB1540" w14:textId="77777777" w:rsidR="00A92F35" w:rsidRPr="000411E6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A1EF23" w14:textId="1AA62577" w:rsidR="00A92F35" w:rsidRPr="0079077B" w:rsidRDefault="003B10E8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FC4AD3"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F119E2" w14:textId="7518592E" w:rsidR="00A92F35" w:rsidRPr="00FC4AD3" w:rsidRDefault="00FC4AD3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9C50A7" w14:textId="77777777" w:rsidR="00A92F35" w:rsidRPr="00CB1016" w:rsidRDefault="00A92F35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CD5BDE" w14:textId="77777777" w:rsidR="00A92F35" w:rsidRPr="00CB1016" w:rsidRDefault="00A92F35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FDCFBCE" w14:textId="3C296694" w:rsidR="00A92F35" w:rsidRPr="005374BE" w:rsidRDefault="00A92F35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0D0911" w:rsidRPr="000D0911">
                                    <w:rPr>
                                      <w:noProof/>
                                    </w:rPr>
                                    <w:instrText>17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0D0911">
                                    <w:rPr>
                                      <w:noProof/>
                                    </w:rPr>
                                    <w:t>17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1C250D" w14:textId="77777777" w:rsidR="00A92F35" w:rsidRPr="005374BE" w:rsidRDefault="00A92F35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21C84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7905F56" w14:textId="39BE34F5" w:rsidR="00A92F35" w:rsidRDefault="00FC4AD3" w:rsidP="00B2745D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CE9B7D1" w14:textId="1DA894CC" w:rsidR="00A92F35" w:rsidRDefault="00A92F35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FC4AD3">
                                    <w:t>878.2023-АСУ ТП.П6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39AA347" w14:textId="5D61F005" w:rsidR="00A92F35" w:rsidRDefault="003B10E8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FC4AD3"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A92F35">
                                    <w:t>.</w:t>
                                  </w:r>
                                </w:p>
                                <w:p w14:paraId="7E76953C" w14:textId="77777777" w:rsidR="00A92F35" w:rsidRPr="00113A50" w:rsidRDefault="003B10E8" w:rsidP="00B2745D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>
                                      <w:t>Описание организации информационной базы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02A9F5" w14:textId="77777777" w:rsidR="00A92F35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30DF3D" w14:textId="77777777" w:rsidR="00A92F35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02A2B7" w14:textId="77777777" w:rsidR="00A92F35" w:rsidRPr="00945CCC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75B153" w14:textId="77777777" w:rsidR="00A92F35" w:rsidRPr="00945CCC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D8334A" w14:textId="77777777" w:rsidR="00A92F35" w:rsidRPr="005E4A3B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C83E11" w14:textId="77777777" w:rsidR="00A92F35" w:rsidRPr="005E4A3B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7B642B" w14:textId="77777777" w:rsidR="00A92F35" w:rsidRPr="000411E6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3217F8" w14:textId="77777777" w:rsidR="00A92F35" w:rsidRPr="000411E6" w:rsidRDefault="00A92F3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A308F2" w14:textId="77777777" w:rsidR="00A01539" w:rsidRPr="006C5C53" w:rsidRDefault="00A01539" w:rsidP="00A01539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4D5BEC" w14:textId="77777777" w:rsidR="00A01539" w:rsidRPr="006C5C53" w:rsidRDefault="00A01539" w:rsidP="00A01539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29D52D" id="Группа 137" o:spid="_x0000_s1137" style="position:absolute;left:0;text-align:left;margin-left:22.7pt;margin-top:14.2pt;width:558.45pt;height:826.3pt;z-index:251681792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4BE1EA97" w14:textId="77777777" w:rsidR="00A92F35" w:rsidRDefault="00A92F35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1C7ADA0" w14:textId="77777777" w:rsidR="00A92F35" w:rsidRDefault="00A92F35" w:rsidP="00B2745D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03334818" w14:textId="77777777" w:rsidR="00A92F35" w:rsidRDefault="00A92F35" w:rsidP="00B2745D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74292306" w14:textId="77777777" w:rsidR="00A92F35" w:rsidRDefault="00A92F35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2D44C362" w14:textId="77777777" w:rsidR="00A92F35" w:rsidRDefault="00A92F35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56E43B29" w14:textId="77777777" w:rsidR="00A92F35" w:rsidRDefault="00A92F3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2A3DE88" w14:textId="77777777" w:rsidR="00A92F35" w:rsidRDefault="00A92F3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0CEB769A" w14:textId="77777777" w:rsidR="00A92F35" w:rsidRDefault="00A92F3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AF779AA" w14:textId="77777777" w:rsidR="00A92F35" w:rsidRDefault="00A92F3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02830A8C" w14:textId="77777777" w:rsidR="00A92F35" w:rsidRDefault="00A92F3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243DBB9B" w14:textId="77777777" w:rsidR="00A92F35" w:rsidRPr="00945CCC" w:rsidRDefault="00A92F35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5DD7E40C" w14:textId="77777777" w:rsidR="00A92F35" w:rsidRDefault="00A92F35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4984CC56" w14:textId="77777777" w:rsidR="00A92F35" w:rsidRDefault="00A92F35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3FCA701C" w14:textId="77777777" w:rsidR="00A92F35" w:rsidRPr="005E4A3B" w:rsidRDefault="00A92F35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10302D37" w14:textId="77777777" w:rsidR="00A92F35" w:rsidRPr="000411E6" w:rsidRDefault="00A92F35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6B1E530C" w14:textId="77777777" w:rsidR="00A92F35" w:rsidRDefault="00A92F35" w:rsidP="00B2745D">
                            <w:pPr>
                              <w:pStyle w:val="34f3"/>
                            </w:pPr>
                            <w:r>
                              <w:t>Разраб.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0BE3B872" w14:textId="77777777" w:rsidR="00A92F35" w:rsidRDefault="00A92F35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1B295576" w14:textId="77777777" w:rsidR="00A92F35" w:rsidRPr="005E4A3B" w:rsidRDefault="00A92F35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3E0908EB" w14:textId="77777777" w:rsidR="00A92F35" w:rsidRPr="00931BFC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7812E723" w14:textId="4F1472C0" w:rsidR="00A92F35" w:rsidRPr="00A32665" w:rsidRDefault="00A92F35" w:rsidP="00B2745D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39083DE5" w14:textId="6CB18B17" w:rsidR="00A92F35" w:rsidRPr="005E4A3B" w:rsidRDefault="00FC4AD3" w:rsidP="00B2745D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5CA8D657" w14:textId="66D8144F" w:rsidR="00A92F35" w:rsidRPr="005E4A3B" w:rsidRDefault="00FC4AD3" w:rsidP="00B2745D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609C4C58" w14:textId="77777777" w:rsidR="00A92F35" w:rsidRPr="005E4A3B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47C17A38" w14:textId="2DDF1534" w:rsidR="00A92F35" w:rsidRPr="005E4A3B" w:rsidRDefault="00FC4AD3" w:rsidP="00B2745D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4D5EC838" w14:textId="77777777" w:rsidR="00A92F35" w:rsidRPr="005E4A3B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0B62BB9E" w14:textId="2B4FA341" w:rsidR="00A92F35" w:rsidRPr="000411E6" w:rsidRDefault="000D0911" w:rsidP="00B2745D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39A31A3E" w14:textId="0DB52ABB" w:rsidR="00A92F35" w:rsidRPr="000411E6" w:rsidRDefault="000D0911" w:rsidP="00B2745D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4C212692" w14:textId="77777777" w:rsidR="00A92F35" w:rsidRPr="000411E6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36E49844" w14:textId="6AE84270" w:rsidR="00A92F35" w:rsidRPr="000411E6" w:rsidRDefault="000D0911" w:rsidP="00B2745D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21DB1540" w14:textId="77777777" w:rsidR="00A92F35" w:rsidRPr="000411E6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42A1EF23" w14:textId="1AA62577" w:rsidR="00A92F35" w:rsidRPr="0079077B" w:rsidRDefault="003B10E8" w:rsidP="00B2745D">
                            <w:pPr>
                              <w:pStyle w:val="34f1"/>
                            </w:pPr>
                            <w:fldSimple w:instr=" DOCPROPERTY  Company  \* MERGEFORMAT ">
                              <w:r w:rsidR="00FC4AD3"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4CF119E2" w14:textId="7518592E" w:rsidR="00A92F35" w:rsidRPr="00FC4AD3" w:rsidRDefault="00FC4AD3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799C50A7" w14:textId="77777777" w:rsidR="00A92F35" w:rsidRPr="00CB1016" w:rsidRDefault="00A92F35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2CCD5BDE" w14:textId="77777777" w:rsidR="00A92F35" w:rsidRPr="00CB1016" w:rsidRDefault="00A92F35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7FDCFBCE" w14:textId="3C296694" w:rsidR="00A92F35" w:rsidRPr="005374BE" w:rsidRDefault="00A92F35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0D0911" w:rsidRPr="000D0911">
                              <w:rPr>
                                <w:noProof/>
                              </w:rPr>
                              <w:instrText>17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0D0911">
                              <w:rPr>
                                <w:noProof/>
                              </w:rPr>
                              <w:t>17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4C1C250D" w14:textId="77777777" w:rsidR="00A92F35" w:rsidRPr="005374BE" w:rsidRDefault="00A92F35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21C84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47905F56" w14:textId="39BE34F5" w:rsidR="00A92F35" w:rsidRDefault="00FC4AD3" w:rsidP="00B2745D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6CE9B7D1" w14:textId="1DA894CC" w:rsidR="00A92F35" w:rsidRDefault="00A92F35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FC4AD3">
                              <w:t>878.2023-АСУ ТП.П6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239AA347" w14:textId="5D61F005" w:rsidR="00A92F35" w:rsidRDefault="003B10E8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FC4AD3"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A92F35">
                              <w:t>.</w:t>
                            </w:r>
                          </w:p>
                          <w:p w14:paraId="7E76953C" w14:textId="77777777" w:rsidR="00A92F35" w:rsidRPr="00113A50" w:rsidRDefault="003B10E8" w:rsidP="00B2745D">
                            <w:pPr>
                              <w:pStyle w:val="34f1"/>
                            </w:pPr>
                            <w:fldSimple w:instr=" DOCPROPERTY  Title  \* MERGEFORMAT ">
                              <w:r>
                                <w:t>Описание организации информационной базы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3602A9F5" w14:textId="77777777" w:rsidR="00A92F35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4C30DF3D" w14:textId="77777777" w:rsidR="00A92F35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7C02A2B7" w14:textId="77777777" w:rsidR="00A92F35" w:rsidRPr="00945CCC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2475B153" w14:textId="77777777" w:rsidR="00A92F35" w:rsidRPr="00945CCC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42D8334A" w14:textId="77777777" w:rsidR="00A92F35" w:rsidRPr="005E4A3B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24C83E11" w14:textId="77777777" w:rsidR="00A92F35" w:rsidRPr="005E4A3B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2C7B642B" w14:textId="77777777" w:rsidR="00A92F35" w:rsidRPr="000411E6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6E3217F8" w14:textId="77777777" w:rsidR="00A92F35" w:rsidRPr="000411E6" w:rsidRDefault="00A92F3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5" style="position:absolute;left:33872;top:10328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" filled="f" stroked="f">
                  <v:textbox inset="1pt,.4mm,1pt,1pt">
                    <w:txbxContent>
                      <w:p w14:paraId="17A308F2" w14:textId="77777777" w:rsidR="00A01539" w:rsidRPr="006C5C53" w:rsidRDefault="00A01539" w:rsidP="00A01539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" filled="f" stroked="f">
                  <v:textbox inset="1pt,.4mm,1pt,1pt">
                    <w:txbxContent>
                      <w:p w14:paraId="264D5BEC" w14:textId="77777777" w:rsidR="00A01539" w:rsidRPr="006C5C53" w:rsidRDefault="00A01539" w:rsidP="00A01539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3844B" w14:textId="77777777" w:rsidR="007560A7" w:rsidRDefault="007560A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77F8E4DA" wp14:editId="22708565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4BCC99B" w14:textId="77777777" w:rsidR="007560A7" w:rsidRDefault="007560A7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FDED9D6" w14:textId="77777777" w:rsidR="007560A7" w:rsidRDefault="007560A7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5C9653B" w14:textId="77777777" w:rsidR="007560A7" w:rsidRDefault="007560A7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ABA251C" w14:textId="77777777" w:rsidR="007560A7" w:rsidRDefault="007560A7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B8778E3" w14:textId="77777777" w:rsidR="007560A7" w:rsidRDefault="007560A7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4961339" w14:textId="77777777" w:rsidR="007560A7" w:rsidRDefault="007560A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E36AD4" w14:textId="77777777" w:rsidR="007560A7" w:rsidRDefault="007560A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5904443" w14:textId="77777777" w:rsidR="007560A7" w:rsidRDefault="007560A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9957654" w14:textId="77777777" w:rsidR="007560A7" w:rsidRDefault="007560A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5978665" w14:textId="77777777" w:rsidR="007560A7" w:rsidRDefault="007560A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0B7E45B" w14:textId="77777777" w:rsidR="007560A7" w:rsidRPr="00CB1016" w:rsidRDefault="007560A7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0FDC3F6" w14:textId="77777777" w:rsidR="007560A7" w:rsidRPr="005374BE" w:rsidRDefault="007560A7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21C84">
                                      <w:rPr>
                                        <w:noProof/>
                                        <w:lang w:val="en-US"/>
                                      </w:rPr>
                                      <w:t>8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9F67F44" w14:textId="3F54D8ED" w:rsidR="007560A7" w:rsidRDefault="007560A7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FC4AD3">
                                      <w:t>878.2023-АСУ ТП.П6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8FC10B2" w14:textId="77777777" w:rsidR="007560A7" w:rsidRPr="00945CCC" w:rsidRDefault="007560A7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298B9CE" w14:textId="77777777" w:rsidR="007560A7" w:rsidRDefault="007560A7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9BCCD2D" w14:textId="77777777" w:rsidR="007560A7" w:rsidRPr="005E4A3B" w:rsidRDefault="007560A7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1DD1833" w14:textId="77777777" w:rsidR="007560A7" w:rsidRPr="000411E6" w:rsidRDefault="007560A7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739F2C2" w14:textId="77777777" w:rsidR="007560A7" w:rsidRPr="005E4A3B" w:rsidRDefault="007560A7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0548356" w14:textId="77777777" w:rsidR="007560A7" w:rsidRDefault="007560A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9DCD78D" w14:textId="77777777" w:rsidR="007560A7" w:rsidRDefault="007560A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30E5DE5" w14:textId="77777777" w:rsidR="007560A7" w:rsidRPr="00945CCC" w:rsidRDefault="007560A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997CCBC" w14:textId="77777777" w:rsidR="007560A7" w:rsidRPr="00945CCC" w:rsidRDefault="007560A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ECD9D32" w14:textId="77777777" w:rsidR="007560A7" w:rsidRPr="005E4A3B" w:rsidRDefault="007560A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60832F8" w14:textId="77777777" w:rsidR="007560A7" w:rsidRPr="005E4A3B" w:rsidRDefault="007560A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BF3EBDE" w14:textId="77777777" w:rsidR="007560A7" w:rsidRPr="000411E6" w:rsidRDefault="007560A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A88AD6F" w14:textId="77777777" w:rsidR="007560A7" w:rsidRPr="000411E6" w:rsidRDefault="007560A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0C0000" w14:textId="77777777" w:rsidR="007560A7" w:rsidRPr="006C5C53" w:rsidRDefault="007560A7" w:rsidP="00A01539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CAB22D" w14:textId="77777777" w:rsidR="007560A7" w:rsidRPr="006C5C53" w:rsidRDefault="007560A7" w:rsidP="00A01539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7F8E4DA" id="Группа 550" o:spid="_x0000_s1228" style="position:absolute;left:0;text-align:left;margin-left:22.7pt;margin-top:14.2pt;width:558.45pt;height:826.3pt;z-index:251687936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">
              <v:group id="Группа 551" o:spid="_x0000_s1229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30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31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33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35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36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37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238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239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242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34BCC99B" w14:textId="77777777" w:rsidR="007560A7" w:rsidRDefault="007560A7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0FDED9D6" w14:textId="77777777" w:rsidR="007560A7" w:rsidRDefault="007560A7" w:rsidP="00E32508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05C9653B" w14:textId="77777777" w:rsidR="007560A7" w:rsidRDefault="007560A7" w:rsidP="00E32508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3ABA251C" w14:textId="77777777" w:rsidR="007560A7" w:rsidRDefault="007560A7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B8778E3" w14:textId="77777777" w:rsidR="007560A7" w:rsidRDefault="007560A7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249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4961339" w14:textId="77777777" w:rsidR="007560A7" w:rsidRDefault="007560A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3EE36AD4" w14:textId="77777777" w:rsidR="007560A7" w:rsidRDefault="007560A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75904443" w14:textId="77777777" w:rsidR="007560A7" w:rsidRDefault="007560A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69957654" w14:textId="77777777" w:rsidR="007560A7" w:rsidRDefault="007560A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5978665" w14:textId="77777777" w:rsidR="007560A7" w:rsidRDefault="007560A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256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257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268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269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50B7E45B" w14:textId="77777777" w:rsidR="007560A7" w:rsidRPr="00CB1016" w:rsidRDefault="007560A7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20FDC3F6" w14:textId="77777777" w:rsidR="007560A7" w:rsidRPr="005374BE" w:rsidRDefault="007560A7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21C84">
                                <w:rPr>
                                  <w:noProof/>
                                  <w:lang w:val="en-US"/>
                                </w:rPr>
                                <w:t>8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19F67F44" w14:textId="3F54D8ED" w:rsidR="007560A7" w:rsidRDefault="007560A7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FC4AD3">
                                <w:t>878.2023-АСУ ТП.П6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273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78FC10B2" w14:textId="77777777" w:rsidR="007560A7" w:rsidRPr="00945CCC" w:rsidRDefault="007560A7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6298B9CE" w14:textId="77777777" w:rsidR="007560A7" w:rsidRDefault="007560A7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29BCCD2D" w14:textId="77777777" w:rsidR="007560A7" w:rsidRPr="005E4A3B" w:rsidRDefault="007560A7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71DD1833" w14:textId="77777777" w:rsidR="007560A7" w:rsidRPr="000411E6" w:rsidRDefault="007560A7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0739F2C2" w14:textId="77777777" w:rsidR="007560A7" w:rsidRPr="005E4A3B" w:rsidRDefault="007560A7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30548356" w14:textId="77777777" w:rsidR="007560A7" w:rsidRDefault="007560A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59DCD78D" w14:textId="77777777" w:rsidR="007560A7" w:rsidRDefault="007560A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030E5DE5" w14:textId="77777777" w:rsidR="007560A7" w:rsidRPr="00945CCC" w:rsidRDefault="007560A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5997CCBC" w14:textId="77777777" w:rsidR="007560A7" w:rsidRPr="00945CCC" w:rsidRDefault="007560A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2ECD9D32" w14:textId="77777777" w:rsidR="007560A7" w:rsidRPr="005E4A3B" w:rsidRDefault="007560A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260832F8" w14:textId="77777777" w:rsidR="007560A7" w:rsidRPr="005E4A3B" w:rsidRDefault="007560A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1BF3EBDE" w14:textId="77777777" w:rsidR="007560A7" w:rsidRPr="000411E6" w:rsidRDefault="007560A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2A88AD6F" w14:textId="77777777" w:rsidR="007560A7" w:rsidRPr="000411E6" w:rsidRDefault="007560A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72;top:10328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287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350C0000" w14:textId="77777777" w:rsidR="007560A7" w:rsidRPr="006C5C53" w:rsidRDefault="007560A7" w:rsidP="00A01539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57CAB22D" w14:textId="77777777" w:rsidR="007560A7" w:rsidRPr="006C5C53" w:rsidRDefault="007560A7" w:rsidP="00A01539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AB530" w14:textId="77777777" w:rsidR="00D04E87" w:rsidRDefault="00D04E8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51BA3374" wp14:editId="6F54D915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39" name="Группа 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140" name="Группа 14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41" name="Группа 14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3" name="Группа 14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4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5" name="Группа 14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6" name="Группа 1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5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52" name="Группа 15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3" name="Группа 15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5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BE77663" w14:textId="77777777" w:rsidR="00D04E87" w:rsidRDefault="00D04E87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19E5116" w14:textId="77777777" w:rsidR="00D04E87" w:rsidRDefault="00D04E87" w:rsidP="00B2745D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5141294" w14:textId="77777777" w:rsidR="00D04E87" w:rsidRDefault="00D04E87" w:rsidP="00B2745D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14C788" w14:textId="77777777" w:rsidR="00D04E87" w:rsidRDefault="00D04E87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A3FFAE8" w14:textId="77777777" w:rsidR="00D04E87" w:rsidRDefault="00D04E87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9" name="Группа 15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38029D" w14:textId="77777777" w:rsidR="00D04E87" w:rsidRDefault="00D04E87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3698D1" w14:textId="77777777" w:rsidR="00D04E87" w:rsidRDefault="00D04E87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8597B9" w14:textId="77777777" w:rsidR="00D04E87" w:rsidRDefault="00D04E87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356EDF" w14:textId="77777777" w:rsidR="00D04E87" w:rsidRDefault="00D04E87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B9E5B8" w14:textId="77777777" w:rsidR="00D04E87" w:rsidRDefault="00D04E87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6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C5E2AE6" w14:textId="77777777" w:rsidR="00D04E87" w:rsidRPr="00945CCC" w:rsidRDefault="00D04E87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04CC40" w14:textId="77777777" w:rsidR="00D04E87" w:rsidRDefault="00D04E87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50797EE" w14:textId="77777777" w:rsidR="00D04E87" w:rsidRDefault="00D04E87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E9CADF" w14:textId="77777777" w:rsidR="00D04E87" w:rsidRPr="005E4A3B" w:rsidRDefault="00D04E87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F31AD6" w14:textId="77777777" w:rsidR="00D04E87" w:rsidRPr="000411E6" w:rsidRDefault="00D04E87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4DBC32F" w14:textId="77777777" w:rsidR="00D04E87" w:rsidRDefault="00D04E87" w:rsidP="00B2745D">
                                  <w:pPr>
                                    <w:pStyle w:val="34f3"/>
                                  </w:pPr>
                                  <w:r>
                                    <w:t>Разраб.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91C9563" w14:textId="77777777" w:rsidR="00D04E87" w:rsidRDefault="00D04E87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1520AB5" w14:textId="77777777" w:rsidR="00D04E87" w:rsidRPr="005E4A3B" w:rsidRDefault="00D04E87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2593F9" w14:textId="77777777" w:rsidR="00D04E87" w:rsidRPr="00931BFC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32444CC" w14:textId="77777777" w:rsidR="00D04E87" w:rsidRPr="00A32665" w:rsidRDefault="00D04E87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2A6A010" w14:textId="77777777" w:rsidR="00D04E87" w:rsidRPr="005E4A3B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34C7F71" w14:textId="77777777" w:rsidR="00D04E87" w:rsidRPr="005E4A3B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F98D38" w14:textId="77777777" w:rsidR="00D04E87" w:rsidRPr="005E4A3B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560B47" w14:textId="77777777" w:rsidR="00D04E87" w:rsidRPr="005E4A3B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C5CF8E7" w14:textId="77777777" w:rsidR="00D04E87" w:rsidRPr="005E4A3B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4058A4" w14:textId="77777777" w:rsidR="00D04E87" w:rsidRPr="000411E6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097605" w14:textId="77777777" w:rsidR="00D04E87" w:rsidRPr="000411E6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FC7A6C5" w14:textId="77777777" w:rsidR="00D04E87" w:rsidRPr="000411E6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7465C2" w14:textId="77777777" w:rsidR="00D04E87" w:rsidRPr="000411E6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D20652" w14:textId="77777777" w:rsidR="00D04E87" w:rsidRPr="000411E6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552720" w14:textId="77777777" w:rsidR="00D04E87" w:rsidRPr="0079077B" w:rsidRDefault="003B10E8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FAACF6" w14:textId="77777777" w:rsidR="00D04E87" w:rsidRPr="00A32665" w:rsidRDefault="00D04E87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7A512A" w14:textId="77777777" w:rsidR="00D04E87" w:rsidRPr="00CB1016" w:rsidRDefault="00D04E87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1F185B" w14:textId="77777777" w:rsidR="00D04E87" w:rsidRPr="00CB1016" w:rsidRDefault="00D04E87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161033" w14:textId="77777777" w:rsidR="00D04E87" w:rsidRPr="005374BE" w:rsidRDefault="00D04E87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B10E8" w:rsidRPr="003B10E8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B10E8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E06BF94" w14:textId="77777777" w:rsidR="00D04E87" w:rsidRPr="005374BE" w:rsidRDefault="00D04E87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D4A6DD" w14:textId="77777777" w:rsidR="00D04E87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4EA3C7" w14:textId="77777777" w:rsidR="00D04E87" w:rsidRDefault="00D04E87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3B10E8">
                                    <w:t>A.B.XXX.П6.XX.X-X.X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8DBA3A" w14:textId="77777777" w:rsidR="00D04E87" w:rsidRDefault="003B10E8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 w:rsidR="00D04E87">
                                    <w:t>.</w:t>
                                  </w:r>
                                </w:p>
                                <w:p w14:paraId="6B2E13C4" w14:textId="77777777" w:rsidR="00D04E87" w:rsidRPr="009A4FE3" w:rsidRDefault="00D04E87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9A4FE3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3B10E8">
                                    <w:rPr>
                                      <w:rStyle w:val="34fe"/>
                                    </w:rPr>
                                    <w:t>Описание организации информационной базы</w:t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9A9CE28" w14:textId="77777777" w:rsidR="00D04E87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F9504E7" w14:textId="77777777" w:rsidR="00D04E87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3FA9828" w14:textId="77777777" w:rsidR="00D04E87" w:rsidRPr="00945CCC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62B079F" w14:textId="77777777" w:rsidR="00D04E87" w:rsidRPr="00945CCC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DDE6A8" w14:textId="77777777" w:rsidR="00D04E87" w:rsidRPr="005E4A3B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615CCC8" w14:textId="77777777" w:rsidR="00D04E87" w:rsidRPr="005E4A3B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B2286D0" w14:textId="77777777" w:rsidR="00D04E87" w:rsidRPr="000411E6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854C3A" w14:textId="77777777" w:rsidR="00D04E87" w:rsidRPr="000411E6" w:rsidRDefault="00D04E87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B62E33" w14:textId="77777777" w:rsidR="00D04E87" w:rsidRPr="006C5C53" w:rsidRDefault="00D04E87" w:rsidP="00A01539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ED3BC3F" w14:textId="77777777" w:rsidR="00D04E87" w:rsidRPr="006C5C53" w:rsidRDefault="00D04E87" w:rsidP="00A01539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1BA3374" id="Группа 139" o:spid="_x0000_s1289" style="position:absolute;left:0;text-align:left;margin-left:22.7pt;margin-top:14.2pt;width:558.45pt;height:826.3pt;z-index:251685888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">
              <v:group id="Группа 140" o:spid="_x0000_s1290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<v:group id="Группа 141" o:spid="_x0000_s1291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<v:group id="Группа 142" o:spid="_x0000_s129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  <v:group id="Группа 143" o:spid="_x0000_s129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    <v:rect id="Rectangle 91" o:spid="_x0000_s129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" filled="f" strokeweight="1.5pt">
                        <v:textbox inset=",1mm"/>
                      </v:rect>
                      <v:group id="Группа 145" o:spid="_x0000_s129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      <v:group id="Группа 146" o:spid="_x0000_s129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      <v:line id="Line 76" o:spid="_x0000_s129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" strokeweight="1.5pt"/>
                          <v:line id="Line 77" o:spid="_x0000_s129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" strokeweight="1.5pt"/>
                          <v:line id="Line 78" o:spid="_x0000_s129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" strokeweight="1.5pt"/>
                          <v:line id="Line 79" o:spid="_x0000_s130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/v:group>
                    </v:group>
                    <v:group id="Группа 152" o:spid="_x0000_s130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    <v:group id="Группа 153" o:spid="_x0000_s130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3BE77663" w14:textId="77777777" w:rsidR="00D04E87" w:rsidRDefault="00D04E87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019E5116" w14:textId="77777777" w:rsidR="00D04E87" w:rsidRDefault="00D04E87" w:rsidP="00B2745D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65141294" w14:textId="77777777" w:rsidR="00D04E87" w:rsidRDefault="00D04E87" w:rsidP="00B2745D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4614C788" w14:textId="77777777" w:rsidR="00D04E87" w:rsidRDefault="00D04E87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3A3FFAE8" w14:textId="77777777" w:rsidR="00D04E87" w:rsidRDefault="00D04E87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59" o:spid="_x0000_s130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      <v:shape id="Text Box 87" o:spid="_x0000_s131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0838029D" w14:textId="77777777" w:rsidR="00D04E87" w:rsidRDefault="00D04E87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233698D1" w14:textId="77777777" w:rsidR="00D04E87" w:rsidRDefault="00D04E87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608597B9" w14:textId="77777777" w:rsidR="00D04E87" w:rsidRDefault="00D04E87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lY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JG9yfSRfIxR8AAAD//wMAUEsBAi0AFAAGAAgAAAAhANvh9svuAAAAhQEAABMAAAAAAAAAAAAA&#10;AAAAAAAAAFtDb250ZW50X1R5cGVzXS54bWxQSwECLQAUAAYACAAAACEAWvQsW78AAAAVAQAACwAA&#10;AAAAAAAAAAAAAAAfAQAAX3JlbHMvLnJlbHNQSwECLQAUAAYACAAAACEAlW85WMMAAADcAAAADwAA&#10;AAAAAAAAAAAAAAAHAgAAZHJzL2Rvd25yZXYueG1sUEsFBgAAAAADAAMAtwAAAPcCAAAAAA==&#10;" filled="f" stroked="f" strokeweight="1.5pt">
                          <v:textbox style="layout-flow:vertical;mso-layout-flow-alt:bottom-to-top" inset="0,0,0,0">
                            <w:txbxContent>
                              <w:p w14:paraId="15356EDF" w14:textId="77777777" w:rsidR="00D04E87" w:rsidRDefault="00D04E87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00B9E5B8" w14:textId="77777777" w:rsidR="00D04E87" w:rsidRDefault="00D04E87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" filled="f" strokeweight="1.5pt">
                    <v:textbox inset=",1mm"/>
                  </v:rect>
                </v:group>
                <v:group id="Группа 166" o:spid="_x0000_s1316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317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line id="Line 102" o:spid="_x0000_s1318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"/>
                    <v:line id="Line 135" o:spid="_x0000_s1326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k5M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LcU7s/EC+TsBgAA//8DAFBLAQItABQABgAIAAAAIQDb4fbL7gAAAIUBAAATAAAAAAAAAAAA&#10;AAAAAAAAAABbQ29udGVudF9UeXBlc10ueG1sUEsBAi0AFAAGAAgAAAAhAFr0LFu/AAAAFQEAAAsA&#10;AAAAAAAAAAAAAAAAHwEAAF9yZWxzLy5yZWxzUEsBAi0AFAAGAAgAAAAhAC5aTkzEAAAA3AAAAA8A&#10;AAAAAAAAAAAAAAAABwIAAGRycy9kb3ducmV2LnhtbFBLBQYAAAAAAwADALcAAAD4AgAAAAA=&#10;"/>
                    <v:line id="Прямая соединительная линия 18" o:spid="_x0000_s1327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" strokecolor="windowText" strokeweight="1.5pt"/>
                    <v:line id="Line 98" o:spid="_x0000_s1328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340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1C5E2AE6" w14:textId="77777777" w:rsidR="00D04E87" w:rsidRPr="00945CCC" w:rsidRDefault="00D04E87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1E04CC40" w14:textId="77777777" w:rsidR="00D04E87" w:rsidRDefault="00D04E87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150797EE" w14:textId="77777777" w:rsidR="00D04E87" w:rsidRDefault="00D04E87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71E9CADF" w14:textId="77777777" w:rsidR="00D04E87" w:rsidRPr="005E4A3B" w:rsidRDefault="00D04E87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1DF31AD6" w14:textId="77777777" w:rsidR="00D04E87" w:rsidRPr="000411E6" w:rsidRDefault="00D04E87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04DBC32F" w14:textId="77777777" w:rsidR="00D04E87" w:rsidRDefault="00D04E87" w:rsidP="00B2745D">
                            <w:pPr>
                              <w:pStyle w:val="34f3"/>
                            </w:pPr>
                            <w:r>
                              <w:t>Разраб.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691C9563" w14:textId="77777777" w:rsidR="00D04E87" w:rsidRDefault="00D04E87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61520AB5" w14:textId="77777777" w:rsidR="00D04E87" w:rsidRPr="005E4A3B" w:rsidRDefault="00D04E87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5A2593F9" w14:textId="77777777" w:rsidR="00D04E87" w:rsidRPr="00931BFC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232444CC" w14:textId="77777777" w:rsidR="00D04E87" w:rsidRPr="00A32665" w:rsidRDefault="00D04E87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02A6A010" w14:textId="77777777" w:rsidR="00D04E87" w:rsidRPr="005E4A3B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234C7F71" w14:textId="77777777" w:rsidR="00D04E87" w:rsidRPr="005E4A3B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50F98D38" w14:textId="77777777" w:rsidR="00D04E87" w:rsidRPr="005E4A3B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1B560B47" w14:textId="77777777" w:rsidR="00D04E87" w:rsidRPr="005E4A3B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1C5CF8E7" w14:textId="77777777" w:rsidR="00D04E87" w:rsidRPr="005E4A3B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744058A4" w14:textId="77777777" w:rsidR="00D04E87" w:rsidRPr="000411E6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7A097605" w14:textId="77777777" w:rsidR="00D04E87" w:rsidRPr="000411E6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4FC7A6C5" w14:textId="77777777" w:rsidR="00D04E87" w:rsidRPr="000411E6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267465C2" w14:textId="77777777" w:rsidR="00D04E87" w:rsidRPr="000411E6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29D20652" w14:textId="77777777" w:rsidR="00D04E87" w:rsidRPr="000411E6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09552720" w14:textId="77777777" w:rsidR="00D04E87" w:rsidRPr="0079077B" w:rsidRDefault="003B10E8" w:rsidP="00B2745D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54FAACF6" w14:textId="77777777" w:rsidR="00D04E87" w:rsidRPr="00A32665" w:rsidRDefault="00D04E87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7A7A512A" w14:textId="77777777" w:rsidR="00D04E87" w:rsidRPr="00CB1016" w:rsidRDefault="00D04E87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351F185B" w14:textId="77777777" w:rsidR="00D04E87" w:rsidRPr="00CB1016" w:rsidRDefault="00D04E87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74161033" w14:textId="77777777" w:rsidR="00D04E87" w:rsidRPr="005374BE" w:rsidRDefault="00D04E87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B10E8" w:rsidRPr="003B10E8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B10E8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5E06BF94" w14:textId="77777777" w:rsidR="00D04E87" w:rsidRPr="005374BE" w:rsidRDefault="00D04E87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79D4A6DD" w14:textId="77777777" w:rsidR="00D04E87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544EA3C7" w14:textId="77777777" w:rsidR="00D04E87" w:rsidRDefault="00D04E87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3B10E8">
                              <w:t>A.B.XXX.П6.XX.X-X.X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2F8DBA3A" w14:textId="77777777" w:rsidR="00D04E87" w:rsidRDefault="003B10E8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 w:rsidR="00D04E87">
                              <w:t>.</w:t>
                            </w:r>
                          </w:p>
                          <w:p w14:paraId="6B2E13C4" w14:textId="77777777" w:rsidR="00D04E87" w:rsidRPr="009A4FE3" w:rsidRDefault="00D04E87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9A4FE3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9A4FE3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9A4FE3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3B10E8">
                              <w:rPr>
                                <w:rStyle w:val="34fe"/>
                              </w:rPr>
                              <w:t>Описание организации информационной базы</w:t>
                            </w:r>
                            <w:r w:rsidRPr="009A4FE3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19A9CE28" w14:textId="77777777" w:rsidR="00D04E87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6F9504E7" w14:textId="77777777" w:rsidR="00D04E87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23FA9828" w14:textId="77777777" w:rsidR="00D04E87" w:rsidRPr="00945CCC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662B079F" w14:textId="77777777" w:rsidR="00D04E87" w:rsidRPr="00945CCC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22DDE6A8" w14:textId="77777777" w:rsidR="00D04E87" w:rsidRPr="005E4A3B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6615CCC8" w14:textId="77777777" w:rsidR="00D04E87" w:rsidRPr="005E4A3B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4B2286D0" w14:textId="77777777" w:rsidR="00D04E87" w:rsidRPr="000411E6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77854C3A" w14:textId="77777777" w:rsidR="00D04E87" w:rsidRPr="000411E6" w:rsidRDefault="00D04E87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72;top:10328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378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1BB62E33" w14:textId="77777777" w:rsidR="00D04E87" w:rsidRPr="006C5C53" w:rsidRDefault="00D04E87" w:rsidP="00A01539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0ED3BC3F" w14:textId="77777777" w:rsidR="00D04E87" w:rsidRPr="006C5C53" w:rsidRDefault="00D04E87" w:rsidP="00A01539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676DCE"/>
    <w:multiLevelType w:val="multilevel"/>
    <w:tmpl w:val="933E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D465BF2"/>
    <w:multiLevelType w:val="multilevel"/>
    <w:tmpl w:val="3E6E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3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5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6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1" w15:restartNumberingAfterBreak="0">
    <w:nsid w:val="2FFA3E34"/>
    <w:multiLevelType w:val="multilevel"/>
    <w:tmpl w:val="029A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E44247"/>
    <w:multiLevelType w:val="multilevel"/>
    <w:tmpl w:val="AA70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5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6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30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6" w15:restartNumberingAfterBreak="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623471">
    <w:abstractNumId w:val="35"/>
  </w:num>
  <w:num w:numId="2" w16cid:durableId="1307276094">
    <w:abstractNumId w:val="32"/>
  </w:num>
  <w:num w:numId="3" w16cid:durableId="1236478324">
    <w:abstractNumId w:val="12"/>
  </w:num>
  <w:num w:numId="4" w16cid:durableId="221017285">
    <w:abstractNumId w:val="5"/>
  </w:num>
  <w:num w:numId="5" w16cid:durableId="1442409745">
    <w:abstractNumId w:val="36"/>
  </w:num>
  <w:num w:numId="6" w16cid:durableId="1553956395">
    <w:abstractNumId w:val="30"/>
  </w:num>
  <w:num w:numId="7" w16cid:durableId="884876982">
    <w:abstractNumId w:val="4"/>
  </w:num>
  <w:num w:numId="8" w16cid:durableId="41489091">
    <w:abstractNumId w:val="18"/>
  </w:num>
  <w:num w:numId="9" w16cid:durableId="224878952">
    <w:abstractNumId w:val="8"/>
  </w:num>
  <w:num w:numId="10" w16cid:durableId="1559510494">
    <w:abstractNumId w:val="19"/>
  </w:num>
  <w:num w:numId="11" w16cid:durableId="218371487">
    <w:abstractNumId w:val="31"/>
  </w:num>
  <w:num w:numId="12" w16cid:durableId="645084720">
    <w:abstractNumId w:val="27"/>
  </w:num>
  <w:num w:numId="13" w16cid:durableId="1632318753">
    <w:abstractNumId w:val="2"/>
  </w:num>
  <w:num w:numId="14" w16cid:durableId="1771122433">
    <w:abstractNumId w:val="25"/>
  </w:num>
  <w:num w:numId="15" w16cid:durableId="1879317135">
    <w:abstractNumId w:val="17"/>
  </w:num>
  <w:num w:numId="16" w16cid:durableId="1391076419">
    <w:abstractNumId w:val="33"/>
  </w:num>
  <w:num w:numId="17" w16cid:durableId="549539319">
    <w:abstractNumId w:val="24"/>
  </w:num>
  <w:num w:numId="18" w16cid:durableId="2046637959">
    <w:abstractNumId w:val="29"/>
  </w:num>
  <w:num w:numId="19" w16cid:durableId="1806122530">
    <w:abstractNumId w:val="0"/>
  </w:num>
  <w:num w:numId="20" w16cid:durableId="410279149">
    <w:abstractNumId w:val="16"/>
  </w:num>
  <w:num w:numId="21" w16cid:durableId="391390484">
    <w:abstractNumId w:val="23"/>
  </w:num>
  <w:num w:numId="22" w16cid:durableId="1272592678">
    <w:abstractNumId w:val="35"/>
  </w:num>
  <w:num w:numId="23" w16cid:durableId="1056389813">
    <w:abstractNumId w:val="37"/>
  </w:num>
  <w:num w:numId="24" w16cid:durableId="1538662914">
    <w:abstractNumId w:val="37"/>
    <w:lvlOverride w:ilvl="0">
      <w:startOverride w:val="1"/>
    </w:lvlOverride>
  </w:num>
  <w:num w:numId="25" w16cid:durableId="958796577">
    <w:abstractNumId w:val="5"/>
    <w:lvlOverride w:ilvl="0">
      <w:startOverride w:val="1"/>
    </w:lvlOverride>
  </w:num>
  <w:num w:numId="26" w16cid:durableId="1852526139">
    <w:abstractNumId w:val="31"/>
    <w:lvlOverride w:ilvl="0">
      <w:startOverride w:val="1"/>
    </w:lvlOverride>
  </w:num>
  <w:num w:numId="27" w16cid:durableId="47664685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56865452">
    <w:abstractNumId w:val="15"/>
  </w:num>
  <w:num w:numId="29" w16cid:durableId="1550532567">
    <w:abstractNumId w:val="6"/>
  </w:num>
  <w:num w:numId="30" w16cid:durableId="349795501">
    <w:abstractNumId w:val="20"/>
  </w:num>
  <w:num w:numId="31" w16cid:durableId="935407114">
    <w:abstractNumId w:val="28"/>
  </w:num>
  <w:num w:numId="32" w16cid:durableId="1683045332">
    <w:abstractNumId w:val="3"/>
  </w:num>
  <w:num w:numId="33" w16cid:durableId="1225801547">
    <w:abstractNumId w:val="34"/>
  </w:num>
  <w:num w:numId="34" w16cid:durableId="86660123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50050180">
    <w:abstractNumId w:val="34"/>
    <w:lvlOverride w:ilvl="0">
      <w:startOverride w:val="1"/>
    </w:lvlOverride>
  </w:num>
  <w:num w:numId="36" w16cid:durableId="822162303">
    <w:abstractNumId w:val="10"/>
  </w:num>
  <w:num w:numId="37" w16cid:durableId="505291050">
    <w:abstractNumId w:val="14"/>
  </w:num>
  <w:num w:numId="38" w16cid:durableId="1685327223">
    <w:abstractNumId w:val="9"/>
  </w:num>
  <w:num w:numId="39" w16cid:durableId="1176192187">
    <w:abstractNumId w:val="38"/>
  </w:num>
  <w:num w:numId="40" w16cid:durableId="2019575142">
    <w:abstractNumId w:val="22"/>
  </w:num>
  <w:num w:numId="41" w16cid:durableId="1087270693">
    <w:abstractNumId w:val="22"/>
    <w:lvlOverride w:ilvl="0">
      <w:startOverride w:val="1"/>
    </w:lvlOverride>
  </w:num>
  <w:num w:numId="42" w16cid:durableId="2126728118">
    <w:abstractNumId w:val="13"/>
  </w:num>
  <w:num w:numId="43" w16cid:durableId="1943368161">
    <w:abstractNumId w:val="11"/>
  </w:num>
  <w:num w:numId="44" w16cid:durableId="1743604329">
    <w:abstractNumId w:val="26"/>
  </w:num>
  <w:num w:numId="45" w16cid:durableId="1932927795">
    <w:abstractNumId w:val="7"/>
  </w:num>
  <w:num w:numId="46" w16cid:durableId="1787430037">
    <w:abstractNumId w:val="21"/>
  </w:num>
  <w:num w:numId="47" w16cid:durableId="611667866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1" w:dllVersion="512" w:checkStyle="1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5AE"/>
    <w:rsid w:val="00002A63"/>
    <w:rsid w:val="00004185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72F"/>
    <w:rsid w:val="00021FA2"/>
    <w:rsid w:val="000244EC"/>
    <w:rsid w:val="00026A23"/>
    <w:rsid w:val="0002724A"/>
    <w:rsid w:val="000273CD"/>
    <w:rsid w:val="00027F35"/>
    <w:rsid w:val="000307C3"/>
    <w:rsid w:val="00030F40"/>
    <w:rsid w:val="00031841"/>
    <w:rsid w:val="00032A3D"/>
    <w:rsid w:val="000331E2"/>
    <w:rsid w:val="00033C29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2B57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39CA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0911"/>
    <w:rsid w:val="000D170B"/>
    <w:rsid w:val="000D1F0F"/>
    <w:rsid w:val="000D293B"/>
    <w:rsid w:val="000D4199"/>
    <w:rsid w:val="000D4C77"/>
    <w:rsid w:val="000E0666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143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3A50"/>
    <w:rsid w:val="001146F6"/>
    <w:rsid w:val="001149C9"/>
    <w:rsid w:val="0011573C"/>
    <w:rsid w:val="00115B8B"/>
    <w:rsid w:val="0011798F"/>
    <w:rsid w:val="00120549"/>
    <w:rsid w:val="00120D35"/>
    <w:rsid w:val="00120F79"/>
    <w:rsid w:val="00121C84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4FFD"/>
    <w:rsid w:val="001351B8"/>
    <w:rsid w:val="00135CB3"/>
    <w:rsid w:val="00136239"/>
    <w:rsid w:val="00136323"/>
    <w:rsid w:val="0014018E"/>
    <w:rsid w:val="00142D69"/>
    <w:rsid w:val="00142D91"/>
    <w:rsid w:val="00143B4D"/>
    <w:rsid w:val="001478DB"/>
    <w:rsid w:val="00147B49"/>
    <w:rsid w:val="00152844"/>
    <w:rsid w:val="00152FBD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2EF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479"/>
    <w:rsid w:val="00205579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1F2"/>
    <w:rsid w:val="00220381"/>
    <w:rsid w:val="0022057E"/>
    <w:rsid w:val="00221122"/>
    <w:rsid w:val="002225C6"/>
    <w:rsid w:val="00225688"/>
    <w:rsid w:val="002266E7"/>
    <w:rsid w:val="00230333"/>
    <w:rsid w:val="00231FB6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2B7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584F"/>
    <w:rsid w:val="002679E0"/>
    <w:rsid w:val="00267BAE"/>
    <w:rsid w:val="00271568"/>
    <w:rsid w:val="00272562"/>
    <w:rsid w:val="002743BC"/>
    <w:rsid w:val="00275135"/>
    <w:rsid w:val="00275783"/>
    <w:rsid w:val="0027638B"/>
    <w:rsid w:val="0027648B"/>
    <w:rsid w:val="00276FF4"/>
    <w:rsid w:val="00277FDB"/>
    <w:rsid w:val="00280FCD"/>
    <w:rsid w:val="002811EA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2EA9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15A"/>
    <w:rsid w:val="002A76D9"/>
    <w:rsid w:val="002B03CF"/>
    <w:rsid w:val="002B3320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4AE"/>
    <w:rsid w:val="002E46EB"/>
    <w:rsid w:val="002E4CD3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DFD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2E30"/>
    <w:rsid w:val="00313887"/>
    <w:rsid w:val="00313A26"/>
    <w:rsid w:val="003140DA"/>
    <w:rsid w:val="00315452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0B99"/>
    <w:rsid w:val="003539F4"/>
    <w:rsid w:val="00354AB2"/>
    <w:rsid w:val="0035533A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6110"/>
    <w:rsid w:val="003A67B6"/>
    <w:rsid w:val="003A6AB2"/>
    <w:rsid w:val="003A6E09"/>
    <w:rsid w:val="003A71BF"/>
    <w:rsid w:val="003A7209"/>
    <w:rsid w:val="003A75BF"/>
    <w:rsid w:val="003A78C2"/>
    <w:rsid w:val="003B10E8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6DD9"/>
    <w:rsid w:val="00407C3F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61CD"/>
    <w:rsid w:val="00426EC9"/>
    <w:rsid w:val="00427749"/>
    <w:rsid w:val="004307E3"/>
    <w:rsid w:val="004324BE"/>
    <w:rsid w:val="0043323C"/>
    <w:rsid w:val="00436B9A"/>
    <w:rsid w:val="00436C0E"/>
    <w:rsid w:val="0044052D"/>
    <w:rsid w:val="00440711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77923"/>
    <w:rsid w:val="00481A23"/>
    <w:rsid w:val="00481EC3"/>
    <w:rsid w:val="00482D28"/>
    <w:rsid w:val="00483231"/>
    <w:rsid w:val="00483DEC"/>
    <w:rsid w:val="004842D4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39E0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510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6E2E"/>
    <w:rsid w:val="00526E4C"/>
    <w:rsid w:val="00527D16"/>
    <w:rsid w:val="00530359"/>
    <w:rsid w:val="00531171"/>
    <w:rsid w:val="00532386"/>
    <w:rsid w:val="00532468"/>
    <w:rsid w:val="0053395A"/>
    <w:rsid w:val="0053413D"/>
    <w:rsid w:val="005341C4"/>
    <w:rsid w:val="00535A0A"/>
    <w:rsid w:val="00535A33"/>
    <w:rsid w:val="005374BE"/>
    <w:rsid w:val="005400BD"/>
    <w:rsid w:val="005401F6"/>
    <w:rsid w:val="00540EC1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A67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D74C2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4FE6"/>
    <w:rsid w:val="00675870"/>
    <w:rsid w:val="0067649A"/>
    <w:rsid w:val="00676DE8"/>
    <w:rsid w:val="006770A0"/>
    <w:rsid w:val="00677668"/>
    <w:rsid w:val="00682254"/>
    <w:rsid w:val="006830FA"/>
    <w:rsid w:val="00683D99"/>
    <w:rsid w:val="0068435B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1069"/>
    <w:rsid w:val="006A2A7D"/>
    <w:rsid w:val="006A436C"/>
    <w:rsid w:val="006A536E"/>
    <w:rsid w:val="006B14AE"/>
    <w:rsid w:val="006B338A"/>
    <w:rsid w:val="006B3D8D"/>
    <w:rsid w:val="006B47D3"/>
    <w:rsid w:val="006B4D99"/>
    <w:rsid w:val="006B5861"/>
    <w:rsid w:val="006B674D"/>
    <w:rsid w:val="006B70E8"/>
    <w:rsid w:val="006C104F"/>
    <w:rsid w:val="006C201C"/>
    <w:rsid w:val="006C23F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02DD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251EE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201"/>
    <w:rsid w:val="00753D35"/>
    <w:rsid w:val="007540F6"/>
    <w:rsid w:val="007547F9"/>
    <w:rsid w:val="007560A7"/>
    <w:rsid w:val="0075689A"/>
    <w:rsid w:val="00756C91"/>
    <w:rsid w:val="00757392"/>
    <w:rsid w:val="0076201A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096D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112"/>
    <w:rsid w:val="007873EA"/>
    <w:rsid w:val="00790BE0"/>
    <w:rsid w:val="00791047"/>
    <w:rsid w:val="00791102"/>
    <w:rsid w:val="00791624"/>
    <w:rsid w:val="007918CF"/>
    <w:rsid w:val="0079359E"/>
    <w:rsid w:val="00794107"/>
    <w:rsid w:val="00795256"/>
    <w:rsid w:val="00795275"/>
    <w:rsid w:val="00795832"/>
    <w:rsid w:val="00797367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1B7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545B"/>
    <w:rsid w:val="007F6332"/>
    <w:rsid w:val="007F7667"/>
    <w:rsid w:val="007F7CFD"/>
    <w:rsid w:val="00800514"/>
    <w:rsid w:val="00802BC5"/>
    <w:rsid w:val="0080442A"/>
    <w:rsid w:val="00804B04"/>
    <w:rsid w:val="008067A1"/>
    <w:rsid w:val="00807F98"/>
    <w:rsid w:val="0081091D"/>
    <w:rsid w:val="00810DB2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41229"/>
    <w:rsid w:val="00843A33"/>
    <w:rsid w:val="00846DF8"/>
    <w:rsid w:val="0085004F"/>
    <w:rsid w:val="00850C9B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6DD3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66"/>
    <w:rsid w:val="008E767A"/>
    <w:rsid w:val="008E7742"/>
    <w:rsid w:val="008F3CF4"/>
    <w:rsid w:val="008F440C"/>
    <w:rsid w:val="008F496C"/>
    <w:rsid w:val="008F5337"/>
    <w:rsid w:val="008F6D1B"/>
    <w:rsid w:val="008F729D"/>
    <w:rsid w:val="008F7D45"/>
    <w:rsid w:val="0090003F"/>
    <w:rsid w:val="009002E0"/>
    <w:rsid w:val="00900597"/>
    <w:rsid w:val="00900866"/>
    <w:rsid w:val="00900D50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1F7F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02A"/>
    <w:rsid w:val="009961E7"/>
    <w:rsid w:val="009976CC"/>
    <w:rsid w:val="009A0A4B"/>
    <w:rsid w:val="009A1280"/>
    <w:rsid w:val="009A1C53"/>
    <w:rsid w:val="009A1E3A"/>
    <w:rsid w:val="009A25D4"/>
    <w:rsid w:val="009A26AA"/>
    <w:rsid w:val="009A30AD"/>
    <w:rsid w:val="009A3C96"/>
    <w:rsid w:val="009A4FE3"/>
    <w:rsid w:val="009A551B"/>
    <w:rsid w:val="009A68F9"/>
    <w:rsid w:val="009B0083"/>
    <w:rsid w:val="009B0098"/>
    <w:rsid w:val="009B1048"/>
    <w:rsid w:val="009B168F"/>
    <w:rsid w:val="009B20ED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9F7C8D"/>
    <w:rsid w:val="00A007CB"/>
    <w:rsid w:val="00A0097F"/>
    <w:rsid w:val="00A00DF2"/>
    <w:rsid w:val="00A01431"/>
    <w:rsid w:val="00A01539"/>
    <w:rsid w:val="00A01D51"/>
    <w:rsid w:val="00A02C34"/>
    <w:rsid w:val="00A05392"/>
    <w:rsid w:val="00A069B1"/>
    <w:rsid w:val="00A0740A"/>
    <w:rsid w:val="00A10CB8"/>
    <w:rsid w:val="00A10DF6"/>
    <w:rsid w:val="00A10ECA"/>
    <w:rsid w:val="00A1483E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15C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60977"/>
    <w:rsid w:val="00A60C32"/>
    <w:rsid w:val="00A61901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88E"/>
    <w:rsid w:val="00A80EF9"/>
    <w:rsid w:val="00A82CA9"/>
    <w:rsid w:val="00A877E5"/>
    <w:rsid w:val="00A90B7E"/>
    <w:rsid w:val="00A90DEA"/>
    <w:rsid w:val="00A922C9"/>
    <w:rsid w:val="00A92F35"/>
    <w:rsid w:val="00A94B8E"/>
    <w:rsid w:val="00A94DF9"/>
    <w:rsid w:val="00A9596B"/>
    <w:rsid w:val="00A95E7D"/>
    <w:rsid w:val="00A972F4"/>
    <w:rsid w:val="00AA0295"/>
    <w:rsid w:val="00AA029B"/>
    <w:rsid w:val="00AA0AB0"/>
    <w:rsid w:val="00AA184B"/>
    <w:rsid w:val="00AA21CF"/>
    <w:rsid w:val="00AA25C8"/>
    <w:rsid w:val="00AA3329"/>
    <w:rsid w:val="00AA39CE"/>
    <w:rsid w:val="00AA4033"/>
    <w:rsid w:val="00AA5075"/>
    <w:rsid w:val="00AA525A"/>
    <w:rsid w:val="00AA5993"/>
    <w:rsid w:val="00AB12FB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908"/>
    <w:rsid w:val="00AE1140"/>
    <w:rsid w:val="00AE1320"/>
    <w:rsid w:val="00AE21A4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19C5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1468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394"/>
    <w:rsid w:val="00BB6EE7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E78B2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A0B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7B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278A"/>
    <w:rsid w:val="00C33D95"/>
    <w:rsid w:val="00C33F88"/>
    <w:rsid w:val="00C33FD7"/>
    <w:rsid w:val="00C35365"/>
    <w:rsid w:val="00C3624F"/>
    <w:rsid w:val="00C37D98"/>
    <w:rsid w:val="00C4048D"/>
    <w:rsid w:val="00C40D03"/>
    <w:rsid w:val="00C42FF0"/>
    <w:rsid w:val="00C43B48"/>
    <w:rsid w:val="00C45501"/>
    <w:rsid w:val="00C45833"/>
    <w:rsid w:val="00C4663F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288"/>
    <w:rsid w:val="00CA050D"/>
    <w:rsid w:val="00CA16AD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429B"/>
    <w:rsid w:val="00CD42CC"/>
    <w:rsid w:val="00CD4777"/>
    <w:rsid w:val="00CD52B8"/>
    <w:rsid w:val="00CD60D6"/>
    <w:rsid w:val="00CD6886"/>
    <w:rsid w:val="00CD6D28"/>
    <w:rsid w:val="00CD70AB"/>
    <w:rsid w:val="00CD777E"/>
    <w:rsid w:val="00CE14C1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63F"/>
    <w:rsid w:val="00D03F4B"/>
    <w:rsid w:val="00D04E87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2B31"/>
    <w:rsid w:val="00DA3481"/>
    <w:rsid w:val="00DA4383"/>
    <w:rsid w:val="00DA50B1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1E68"/>
    <w:rsid w:val="00DE2580"/>
    <w:rsid w:val="00DE3316"/>
    <w:rsid w:val="00DE3CA0"/>
    <w:rsid w:val="00DE631A"/>
    <w:rsid w:val="00DE651F"/>
    <w:rsid w:val="00DF43F3"/>
    <w:rsid w:val="00DF4C62"/>
    <w:rsid w:val="00DF604E"/>
    <w:rsid w:val="00DF6311"/>
    <w:rsid w:val="00DF700E"/>
    <w:rsid w:val="00DF7580"/>
    <w:rsid w:val="00E00882"/>
    <w:rsid w:val="00E014A9"/>
    <w:rsid w:val="00E02DCE"/>
    <w:rsid w:val="00E05596"/>
    <w:rsid w:val="00E06E27"/>
    <w:rsid w:val="00E07153"/>
    <w:rsid w:val="00E077E2"/>
    <w:rsid w:val="00E1081E"/>
    <w:rsid w:val="00E11007"/>
    <w:rsid w:val="00E11262"/>
    <w:rsid w:val="00E14517"/>
    <w:rsid w:val="00E153A2"/>
    <w:rsid w:val="00E161C0"/>
    <w:rsid w:val="00E16A32"/>
    <w:rsid w:val="00E20E33"/>
    <w:rsid w:val="00E21551"/>
    <w:rsid w:val="00E23292"/>
    <w:rsid w:val="00E2377D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636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613C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0CAD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3E8E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BE4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4A6B"/>
    <w:rsid w:val="00F161E5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1D3B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8FF"/>
    <w:rsid w:val="00F92FD1"/>
    <w:rsid w:val="00F93301"/>
    <w:rsid w:val="00F938C3"/>
    <w:rsid w:val="00F95020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AD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7826DA"/>
  <w15:docId w15:val="{01DAD23E-F162-4E33-A5D6-E73312D08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3B10E8"/>
    <w:rPr>
      <w:sz w:val="24"/>
    </w:rPr>
  </w:style>
  <w:style w:type="paragraph" w:styleId="1">
    <w:name w:val="heading 1"/>
    <w:next w:val="34b"/>
    <w:link w:val="10"/>
    <w:qFormat/>
    <w:rsid w:val="003B10E8"/>
    <w:pPr>
      <w:keepNext/>
      <w:keepLines/>
      <w:pageBreakBefore/>
      <w:numPr>
        <w:numId w:val="44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3B10E8"/>
    <w:pPr>
      <w:keepNext/>
      <w:keepLines/>
      <w:numPr>
        <w:ilvl w:val="1"/>
        <w:numId w:val="44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3B10E8"/>
    <w:pPr>
      <w:keepNext/>
      <w:keepLines/>
      <w:numPr>
        <w:ilvl w:val="2"/>
        <w:numId w:val="44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3B10E8"/>
    <w:pPr>
      <w:keepNext/>
      <w:keepLines/>
      <w:numPr>
        <w:ilvl w:val="3"/>
        <w:numId w:val="44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3B10E8"/>
    <w:pPr>
      <w:keepNext/>
      <w:numPr>
        <w:ilvl w:val="4"/>
        <w:numId w:val="44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3B10E8"/>
    <w:pPr>
      <w:keepNext/>
      <w:numPr>
        <w:ilvl w:val="5"/>
        <w:numId w:val="44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3B10E8"/>
    <w:pPr>
      <w:keepNext/>
      <w:numPr>
        <w:ilvl w:val="6"/>
        <w:numId w:val="44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3B10E8"/>
    <w:pPr>
      <w:keepNext/>
      <w:numPr>
        <w:ilvl w:val="7"/>
        <w:numId w:val="44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3B10E8"/>
    <w:pPr>
      <w:keepNext/>
      <w:numPr>
        <w:ilvl w:val="8"/>
        <w:numId w:val="44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3B10E8"/>
    <w:rPr>
      <w:rFonts w:ascii="Calibri" w:hAnsi="Calibri"/>
    </w:rPr>
  </w:style>
  <w:style w:type="paragraph" w:customStyle="1" w:styleId="34b">
    <w:name w:val="34_Абзац_Обычный"/>
    <w:link w:val="34d"/>
    <w:qFormat/>
    <w:rsid w:val="003B10E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3B10E8"/>
    <w:rPr>
      <w:sz w:val="24"/>
      <w:lang w:eastAsia="x-none"/>
    </w:rPr>
  </w:style>
  <w:style w:type="character" w:customStyle="1" w:styleId="10">
    <w:name w:val="Заголовок 1 Знак"/>
    <w:link w:val="1"/>
    <w:rsid w:val="003B10E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3B10E8"/>
    <w:rPr>
      <w:b/>
      <w:sz w:val="32"/>
    </w:rPr>
  </w:style>
  <w:style w:type="character" w:customStyle="1" w:styleId="30">
    <w:name w:val="Заголовок 3 Знак"/>
    <w:link w:val="3"/>
    <w:rsid w:val="003B10E8"/>
    <w:rPr>
      <w:b/>
      <w:bCs/>
      <w:sz w:val="28"/>
    </w:rPr>
  </w:style>
  <w:style w:type="character" w:customStyle="1" w:styleId="40">
    <w:name w:val="Заголовок 4 Знак"/>
    <w:link w:val="4"/>
    <w:rsid w:val="003B10E8"/>
    <w:rPr>
      <w:b/>
      <w:sz w:val="24"/>
    </w:rPr>
  </w:style>
  <w:style w:type="character" w:customStyle="1" w:styleId="50">
    <w:name w:val="Заголовок 5 Знак"/>
    <w:link w:val="5"/>
    <w:rsid w:val="003B10E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3B10E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3B10E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3B10E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3B10E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3B10E8"/>
    <w:pPr>
      <w:numPr>
        <w:numId w:val="42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3B10E8"/>
    <w:pPr>
      <w:numPr>
        <w:numId w:val="42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3B10E8"/>
    <w:pPr>
      <w:numPr>
        <w:numId w:val="42"/>
      </w:numPr>
    </w:pPr>
    <w:rPr>
      <w:szCs w:val="22"/>
    </w:rPr>
  </w:style>
  <w:style w:type="character" w:customStyle="1" w:styleId="34f">
    <w:name w:val="34_Знак_Подчеркнутый"/>
    <w:rsid w:val="003B10E8"/>
    <w:rPr>
      <w:u w:val="single"/>
    </w:rPr>
  </w:style>
  <w:style w:type="paragraph" w:customStyle="1" w:styleId="349">
    <w:name w:val="34_Список_Библиография"/>
    <w:basedOn w:val="34b"/>
    <w:rsid w:val="003B10E8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113A50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3B10E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3B10E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3B10E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3B10E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3B10E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113A50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3B10E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113A50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3B10E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3B10E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3B10E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3B10E8"/>
    <w:rPr>
      <w:b w:val="0"/>
      <w:i/>
    </w:rPr>
  </w:style>
  <w:style w:type="character" w:customStyle="1" w:styleId="34fc">
    <w:name w:val="34_Знак_Название_файла"/>
    <w:qFormat/>
    <w:rsid w:val="003B10E8"/>
    <w:rPr>
      <w:rFonts w:ascii="Calibri" w:hAnsi="Calibri"/>
    </w:rPr>
  </w:style>
  <w:style w:type="character" w:customStyle="1" w:styleId="34fd">
    <w:name w:val="34_Знак_Термин"/>
    <w:rsid w:val="003B10E8"/>
    <w:rPr>
      <w:i/>
    </w:rPr>
  </w:style>
  <w:style w:type="character" w:customStyle="1" w:styleId="34fe">
    <w:name w:val="34_Знак_Полужирный"/>
    <w:rsid w:val="003B10E8"/>
    <w:rPr>
      <w:b/>
    </w:rPr>
  </w:style>
  <w:style w:type="character" w:customStyle="1" w:styleId="34ff">
    <w:name w:val="34_Знак_Верхний_индекс"/>
    <w:rsid w:val="003B10E8"/>
    <w:rPr>
      <w:vertAlign w:val="superscript"/>
    </w:rPr>
  </w:style>
  <w:style w:type="character" w:customStyle="1" w:styleId="3424">
    <w:name w:val="34_Список_Марк_2 Знак"/>
    <w:link w:val="3423"/>
    <w:rsid w:val="00CE14C1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3B10E8"/>
    <w:pPr>
      <w:numPr>
        <w:ilvl w:val="1"/>
        <w:numId w:val="33"/>
      </w:numPr>
    </w:pPr>
  </w:style>
  <w:style w:type="paragraph" w:customStyle="1" w:styleId="34ff0">
    <w:name w:val="34_Таблица_Заголовок_Продолжение"/>
    <w:basedOn w:val="34ff1"/>
    <w:next w:val="a0"/>
    <w:rsid w:val="003B10E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3B10E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3B10E8"/>
    <w:pPr>
      <w:numPr>
        <w:numId w:val="33"/>
      </w:numPr>
    </w:pPr>
  </w:style>
  <w:style w:type="character" w:customStyle="1" w:styleId="3419">
    <w:name w:val="34_Список_Марк_1 Знак"/>
    <w:link w:val="3413"/>
    <w:rsid w:val="00113A50"/>
    <w:rPr>
      <w:sz w:val="24"/>
      <w:lang w:eastAsia="x-none"/>
    </w:rPr>
  </w:style>
  <w:style w:type="paragraph" w:styleId="a4">
    <w:name w:val="footnote text"/>
    <w:basedOn w:val="34b"/>
    <w:link w:val="a5"/>
    <w:rsid w:val="003B10E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3B10E8"/>
    <w:pPr>
      <w:numPr>
        <w:numId w:val="32"/>
      </w:numPr>
    </w:pPr>
  </w:style>
  <w:style w:type="character" w:customStyle="1" w:styleId="341a">
    <w:name w:val="34_Список_Нум_1 Знак"/>
    <w:link w:val="341"/>
    <w:rsid w:val="00113A50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3B10E8"/>
    <w:pPr>
      <w:numPr>
        <w:ilvl w:val="1"/>
        <w:numId w:val="32"/>
      </w:numPr>
    </w:pPr>
  </w:style>
  <w:style w:type="character" w:customStyle="1" w:styleId="3425">
    <w:name w:val="34_Список_Нум_2 Знак"/>
    <w:basedOn w:val="a1"/>
    <w:link w:val="342"/>
    <w:rsid w:val="00113A50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3B10E8"/>
    <w:pPr>
      <w:keepNext/>
    </w:pPr>
  </w:style>
  <w:style w:type="paragraph" w:customStyle="1" w:styleId="34f1">
    <w:name w:val="34_Рамка_Основной"/>
    <w:basedOn w:val="34b"/>
    <w:link w:val="34f0"/>
    <w:rsid w:val="003B10E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3B10E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3B10E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3B10E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3B10E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3B10E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3B10E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3B10E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3B10E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3B10E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3B10E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3B10E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3B10E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3B10E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3B10E8"/>
    <w:pPr>
      <w:keepLines/>
      <w:numPr>
        <w:numId w:val="42"/>
      </w:numPr>
    </w:pPr>
  </w:style>
  <w:style w:type="character" w:customStyle="1" w:styleId="3433">
    <w:name w:val="34_Список_Нум_3 Знак"/>
    <w:basedOn w:val="a1"/>
    <w:link w:val="343"/>
    <w:rsid w:val="00113A50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3B10E8"/>
    <w:pPr>
      <w:numPr>
        <w:ilvl w:val="2"/>
        <w:numId w:val="32"/>
      </w:numPr>
    </w:pPr>
  </w:style>
  <w:style w:type="paragraph" w:customStyle="1" w:styleId="34fff">
    <w:name w:val="34_Определения"/>
    <w:basedOn w:val="34b"/>
    <w:rsid w:val="003B10E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3B10E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3B10E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3B10E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3B10E8"/>
    <w:rPr>
      <w:sz w:val="18"/>
      <w:lang w:eastAsia="x-none"/>
    </w:rPr>
  </w:style>
  <w:style w:type="paragraph" w:customStyle="1" w:styleId="34fff1">
    <w:name w:val="34_Листинг"/>
    <w:basedOn w:val="34b"/>
    <w:rsid w:val="003B10E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3B10E8"/>
    <w:rPr>
      <w:b/>
    </w:rPr>
  </w:style>
  <w:style w:type="paragraph" w:customStyle="1" w:styleId="3440">
    <w:name w:val="34_Заголовок_4_Приложение"/>
    <w:basedOn w:val="4"/>
    <w:next w:val="34b"/>
    <w:rsid w:val="003B10E8"/>
    <w:pPr>
      <w:numPr>
        <w:numId w:val="42"/>
      </w:numPr>
    </w:pPr>
  </w:style>
  <w:style w:type="paragraph" w:customStyle="1" w:styleId="3410">
    <w:name w:val="34_Таблица_Список_Марк_1"/>
    <w:basedOn w:val="34ff6"/>
    <w:link w:val="341c"/>
    <w:rsid w:val="003B10E8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3B10E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3B10E8"/>
    <w:pPr>
      <w:numPr>
        <w:ilvl w:val="2"/>
        <w:numId w:val="33"/>
      </w:numPr>
    </w:pPr>
  </w:style>
  <w:style w:type="paragraph" w:customStyle="1" w:styleId="3422">
    <w:name w:val="34_Таблица_Список_Нум_2"/>
    <w:basedOn w:val="34ff6"/>
    <w:rsid w:val="003B10E8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3B10E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3B10E8"/>
    <w:pPr>
      <w:numPr>
        <w:numId w:val="40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3B10E8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3B10E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3B10E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3B10E8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3B10E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3B10E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3B10E8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3B10E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3B10E8"/>
    <w:pPr>
      <w:numPr>
        <w:numId w:val="39"/>
      </w:numPr>
    </w:pPr>
    <w:rPr>
      <w:lang w:val="x-none"/>
    </w:rPr>
  </w:style>
  <w:style w:type="paragraph" w:styleId="a6">
    <w:name w:val="Revision"/>
    <w:hidden/>
    <w:uiPriority w:val="99"/>
    <w:semiHidden/>
    <w:rsid w:val="003B10E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3B10E8"/>
  </w:style>
  <w:style w:type="paragraph" w:customStyle="1" w:styleId="34fffb">
    <w:name w:val="34_Пример_Заголовок"/>
    <w:basedOn w:val="34f8"/>
    <w:next w:val="34f8"/>
    <w:rsid w:val="003B10E8"/>
    <w:pPr>
      <w:keepNext/>
      <w:spacing w:after="120"/>
    </w:pPr>
    <w:rPr>
      <w:b/>
      <w:lang w:eastAsia="ru-RU"/>
    </w:rPr>
  </w:style>
  <w:style w:type="character" w:styleId="a7">
    <w:name w:val="FollowedHyperlink"/>
    <w:rsid w:val="003B10E8"/>
    <w:rPr>
      <w:color w:val="auto"/>
    </w:rPr>
  </w:style>
  <w:style w:type="character" w:customStyle="1" w:styleId="34fffc">
    <w:name w:val="34_Знак_Нижний_индекс"/>
    <w:rsid w:val="003B10E8"/>
    <w:rPr>
      <w:vertAlign w:val="subscript"/>
    </w:rPr>
  </w:style>
  <w:style w:type="character" w:styleId="a8">
    <w:name w:val="footnote reference"/>
    <w:basedOn w:val="a1"/>
    <w:semiHidden/>
    <w:rsid w:val="003B10E8"/>
    <w:rPr>
      <w:vertAlign w:val="superscript"/>
    </w:rPr>
  </w:style>
  <w:style w:type="paragraph" w:styleId="a9">
    <w:name w:val="header"/>
    <w:basedOn w:val="34b"/>
    <w:link w:val="aa"/>
    <w:rsid w:val="003B10E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3B10E8"/>
    <w:rPr>
      <w:lang w:eastAsia="x-none"/>
    </w:rPr>
  </w:style>
  <w:style w:type="paragraph" w:styleId="ab">
    <w:name w:val="footer"/>
    <w:basedOn w:val="34b"/>
    <w:link w:val="ac"/>
    <w:rsid w:val="003B10E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3B10E8"/>
    <w:rPr>
      <w:lang w:eastAsia="x-none"/>
    </w:rPr>
  </w:style>
  <w:style w:type="numbering" w:customStyle="1" w:styleId="a">
    <w:name w:val="Приложение"/>
    <w:uiPriority w:val="99"/>
    <w:rsid w:val="003B10E8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3B10E8"/>
    <w:pPr>
      <w:keepNext/>
    </w:pPr>
  </w:style>
  <w:style w:type="character" w:customStyle="1" w:styleId="3434">
    <w:name w:val="34_Список_Марк_3 Знак"/>
    <w:basedOn w:val="34d"/>
    <w:link w:val="3432"/>
    <w:rsid w:val="00CE14C1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3B10E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3B10E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113A50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113A50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113A50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3B10E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3B10E8"/>
    <w:pPr>
      <w:numPr>
        <w:numId w:val="38"/>
      </w:numPr>
    </w:pPr>
  </w:style>
  <w:style w:type="paragraph" w:customStyle="1" w:styleId="344">
    <w:name w:val="34_Процедура_Подшаг"/>
    <w:basedOn w:val="34b"/>
    <w:link w:val="34ffff0"/>
    <w:qFormat/>
    <w:rsid w:val="003B10E8"/>
    <w:pPr>
      <w:numPr>
        <w:ilvl w:val="1"/>
        <w:numId w:val="38"/>
      </w:numPr>
    </w:pPr>
  </w:style>
  <w:style w:type="character" w:customStyle="1" w:styleId="34ffff">
    <w:name w:val="34_Процедура_Шаг Знак"/>
    <w:basedOn w:val="34d"/>
    <w:link w:val="340"/>
    <w:rsid w:val="00113A50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3B10E8"/>
    <w:pPr>
      <w:keepNext/>
    </w:pPr>
  </w:style>
  <w:style w:type="character" w:customStyle="1" w:styleId="34ffff0">
    <w:name w:val="34_Процедура_Подшаг Знак"/>
    <w:basedOn w:val="34d"/>
    <w:link w:val="344"/>
    <w:rsid w:val="00113A50"/>
    <w:rPr>
      <w:sz w:val="24"/>
      <w:lang w:eastAsia="x-none"/>
    </w:rPr>
  </w:style>
  <w:style w:type="character" w:customStyle="1" w:styleId="34ffff2">
    <w:name w:val="34_Знак_Клавиши"/>
    <w:rsid w:val="003B10E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3B10E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3B10E8"/>
  </w:style>
  <w:style w:type="paragraph" w:styleId="ad">
    <w:name w:val="caption"/>
    <w:basedOn w:val="34b"/>
    <w:next w:val="34b"/>
    <w:rsid w:val="0090003F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3B10E8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3B10E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3B10E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113A50"/>
    <w:rPr>
      <w:sz w:val="24"/>
      <w:lang w:eastAsia="x-none"/>
    </w:rPr>
  </w:style>
  <w:style w:type="character" w:customStyle="1" w:styleId="ae">
    <w:name w:val="Основной текст Знак"/>
    <w:semiHidden/>
    <w:rsid w:val="003B10E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3B10E8"/>
    <w:rPr>
      <w:rFonts w:ascii="Arial" w:hAnsi="Arial"/>
    </w:rPr>
  </w:style>
  <w:style w:type="character" w:customStyle="1" w:styleId="af0">
    <w:name w:val="Тема примечания Знак"/>
    <w:semiHidden/>
    <w:rsid w:val="003B10E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3B10E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3B10E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3B10E8"/>
  </w:style>
  <w:style w:type="character" w:styleId="af3">
    <w:name w:val="annotation reference"/>
    <w:semiHidden/>
    <w:rsid w:val="003B10E8"/>
    <w:rPr>
      <w:sz w:val="16"/>
      <w:szCs w:val="16"/>
    </w:rPr>
  </w:style>
  <w:style w:type="character" w:styleId="af4">
    <w:name w:val="page number"/>
    <w:rsid w:val="003B10E8"/>
  </w:style>
  <w:style w:type="paragraph" w:styleId="af5">
    <w:name w:val="Body Text"/>
    <w:basedOn w:val="a0"/>
    <w:link w:val="13"/>
    <w:semiHidden/>
    <w:unhideWhenUsed/>
    <w:rsid w:val="003B10E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3B10E8"/>
    <w:rPr>
      <w:sz w:val="24"/>
    </w:rPr>
  </w:style>
  <w:style w:type="paragraph" w:styleId="af6">
    <w:name w:val="annotation subject"/>
    <w:basedOn w:val="af2"/>
    <w:next w:val="af2"/>
    <w:link w:val="14"/>
    <w:semiHidden/>
    <w:rsid w:val="003B10E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3B10E8"/>
    <w:rPr>
      <w:b/>
      <w:bCs/>
    </w:rPr>
  </w:style>
  <w:style w:type="paragraph" w:styleId="af7">
    <w:name w:val="Balloon Text"/>
    <w:basedOn w:val="a0"/>
    <w:link w:val="15"/>
    <w:semiHidden/>
    <w:rsid w:val="003B10E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3B10E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3B10E8"/>
  </w:style>
  <w:style w:type="paragraph" w:customStyle="1" w:styleId="34ffff9">
    <w:name w:val="34_ТЛ_Подпись"/>
    <w:basedOn w:val="34f6"/>
    <w:rsid w:val="003B10E8"/>
  </w:style>
  <w:style w:type="paragraph" w:customStyle="1" w:styleId="34ffffa">
    <w:name w:val="34_ТЛ_Подпись_скрытый"/>
    <w:basedOn w:val="34ffff9"/>
    <w:rsid w:val="003B10E8"/>
    <w:rPr>
      <w:vanish/>
    </w:rPr>
  </w:style>
  <w:style w:type="paragraph" w:customStyle="1" w:styleId="34ffffb">
    <w:name w:val="34_Комментарий_Философта"/>
    <w:basedOn w:val="34b"/>
    <w:rsid w:val="003B10E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3B10E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3B10E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3B10E8"/>
    <w:rPr>
      <w:b/>
    </w:rPr>
  </w:style>
  <w:style w:type="paragraph" w:customStyle="1" w:styleId="34ffffe">
    <w:name w:val="34_Таблица_Сноска_Линия"/>
    <w:basedOn w:val="34fff7"/>
    <w:next w:val="34fff7"/>
    <w:rsid w:val="003B10E8"/>
    <w:pPr>
      <w:keepNext/>
    </w:pPr>
  </w:style>
  <w:style w:type="paragraph" w:customStyle="1" w:styleId="34fffff">
    <w:name w:val="34_Таблица_Примечание"/>
    <w:basedOn w:val="34fff7"/>
    <w:rsid w:val="003B10E8"/>
  </w:style>
  <w:style w:type="character" w:customStyle="1" w:styleId="34fffff0">
    <w:name w:val="34_Знак_Значение"/>
    <w:qFormat/>
    <w:rsid w:val="003B10E8"/>
    <w:rPr>
      <w:rFonts w:ascii="Calibri" w:hAnsi="Calibri"/>
    </w:rPr>
  </w:style>
  <w:style w:type="character" w:styleId="af8">
    <w:name w:val="Hyperlink"/>
    <w:uiPriority w:val="99"/>
    <w:rsid w:val="003B10E8"/>
    <w:rPr>
      <w:color w:val="0000FF"/>
      <w:u w:val="single"/>
    </w:rPr>
  </w:style>
  <w:style w:type="paragraph" w:customStyle="1" w:styleId="34fffff1">
    <w:name w:val="34_Рисунок_Подпись"/>
    <w:basedOn w:val="34b"/>
    <w:rsid w:val="003B10E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3B10E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3B10E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3B10E8"/>
    <w:pPr>
      <w:numPr>
        <w:numId w:val="23"/>
      </w:numPr>
    </w:pPr>
  </w:style>
  <w:style w:type="paragraph" w:customStyle="1" w:styleId="34fffff3">
    <w:name w:val="34_Процедура_Заголовок"/>
    <w:basedOn w:val="34b"/>
    <w:next w:val="34ffff1"/>
    <w:rsid w:val="003B10E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3B10E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3B10E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981F7F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3B10E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3B10E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3B10E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3B10E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3B10E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3B10E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3B10E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3B10E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3B10E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3B10E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3B10E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3B10E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3B10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90003F"/>
    <w:pPr>
      <w:numPr>
        <w:numId w:val="31"/>
      </w:numPr>
    </w:pPr>
  </w:style>
  <w:style w:type="paragraph" w:customStyle="1" w:styleId="34fffff6">
    <w:name w:val="34_Таблица_Подзаголовок"/>
    <w:basedOn w:val="34ff6"/>
    <w:link w:val="34fffff7"/>
    <w:rsid w:val="003B10E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3B10E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3B10E8"/>
    <w:pPr>
      <w:jc w:val="center"/>
    </w:pPr>
  </w:style>
  <w:style w:type="paragraph" w:customStyle="1" w:styleId="3411">
    <w:name w:val="34_Таблица_Список_Марк_1_без_отступа"/>
    <w:basedOn w:val="34ff6"/>
    <w:rsid w:val="003B10E8"/>
    <w:pPr>
      <w:numPr>
        <w:numId w:val="43"/>
      </w:numPr>
    </w:pPr>
  </w:style>
  <w:style w:type="paragraph" w:customStyle="1" w:styleId="34fffff9">
    <w:name w:val="34_Формула"/>
    <w:basedOn w:val="a0"/>
    <w:rsid w:val="003B10E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3B10E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3B10E8"/>
    <w:pPr>
      <w:ind w:left="680"/>
    </w:pPr>
  </w:style>
  <w:style w:type="character" w:styleId="afa">
    <w:name w:val="Unresolved Mention"/>
    <w:basedOn w:val="a1"/>
    <w:uiPriority w:val="99"/>
    <w:semiHidden/>
    <w:unhideWhenUsed/>
    <w:rsid w:val="000E71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2532CA-6898-4645-9C28-0D1ED5B0B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1240</TotalTime>
  <Pages>17</Pages>
  <Words>3906</Words>
  <Characters>28986</Characters>
  <Application>Microsoft Office Word</Application>
  <DocSecurity>0</DocSecurity>
  <Lines>706</Lines>
  <Paragraphs>149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организации информационной базы</vt:lpstr>
    </vt:vector>
  </TitlesOfParts>
  <Company>ООО НПП «ЭСН»</Company>
  <LinksUpToDate>false</LinksUpToDate>
  <CharactersWithSpaces>32743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организации информационной базы</dc:title>
  <dc:creator>Oksana</dc:creator>
  <cp:lastModifiedBy>Илья Чураков</cp:lastModifiedBy>
  <cp:revision>6</cp:revision>
  <cp:lastPrinted>2014-09-08T01:50:00Z</cp:lastPrinted>
  <dcterms:created xsi:type="dcterms:W3CDTF">2025-08-07T08:47:00Z</dcterms:created>
  <dcterms:modified xsi:type="dcterms:W3CDTF">2025-09-01T03:48:00Z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ТП.П6</vt:lpwstr>
  </property>
  <property fmtid="{D5CDD505-2E9C-101B-9397-08002B2CF9AE}" pid="8" name="год_издания">
    <vt:lpwstr>2025</vt:lpwstr>
  </property>
</Properties>
</file>