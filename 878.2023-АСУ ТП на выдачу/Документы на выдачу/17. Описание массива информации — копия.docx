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0EBC" w14:textId="5946FB9F" w:rsidR="0075767D" w:rsidRDefault="0075767D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038AE">
        <w:t>ООО НПП «ЭСН»</w:t>
      </w:r>
      <w:r>
        <w:fldChar w:fldCharType="end"/>
      </w:r>
    </w:p>
    <w:p w14:paraId="2CFF110C" w14:textId="77777777" w:rsidR="0075767D" w:rsidRPr="00C816E8" w:rsidRDefault="0075767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5767D" w:rsidRPr="00C816E8" w14:paraId="05DE0755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71DEC246" w14:textId="50B5FC53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09CFD9AA" w14:textId="440D63AF" w:rsidR="0075767D" w:rsidRPr="00C816E8" w:rsidRDefault="0075767D" w:rsidP="00345A40">
            <w:pPr>
              <w:pStyle w:val="34ffff8"/>
            </w:pPr>
          </w:p>
        </w:tc>
      </w:tr>
      <w:tr w:rsidR="0075767D" w:rsidRPr="00C816E8" w14:paraId="6CFB748F" w14:textId="77777777" w:rsidTr="00345A40">
        <w:trPr>
          <w:trHeight w:val="630"/>
        </w:trPr>
        <w:tc>
          <w:tcPr>
            <w:tcW w:w="5554" w:type="dxa"/>
            <w:vMerge/>
          </w:tcPr>
          <w:p w14:paraId="31CC00AD" w14:textId="77777777" w:rsidR="0075767D" w:rsidRPr="00C816E8" w:rsidRDefault="0075767D" w:rsidP="00345A40"/>
        </w:tc>
        <w:tc>
          <w:tcPr>
            <w:tcW w:w="4563" w:type="dxa"/>
          </w:tcPr>
          <w:p w14:paraId="7A42BA8C" w14:textId="709DEE7E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704738FD" w14:textId="77777777" w:rsidTr="00345A40">
        <w:trPr>
          <w:trHeight w:val="353"/>
        </w:trPr>
        <w:tc>
          <w:tcPr>
            <w:tcW w:w="5554" w:type="dxa"/>
            <w:vMerge/>
          </w:tcPr>
          <w:p w14:paraId="05B37AC7" w14:textId="77777777" w:rsidR="0075767D" w:rsidRPr="00C816E8" w:rsidRDefault="0075767D" w:rsidP="00345A40"/>
        </w:tc>
        <w:tc>
          <w:tcPr>
            <w:tcW w:w="4563" w:type="dxa"/>
          </w:tcPr>
          <w:p w14:paraId="4B03EA7A" w14:textId="75D338A7" w:rsidR="0075767D" w:rsidRPr="00C816E8" w:rsidRDefault="0075767D" w:rsidP="00B617AD">
            <w:pPr>
              <w:pStyle w:val="34ffff9"/>
            </w:pPr>
          </w:p>
        </w:tc>
      </w:tr>
    </w:tbl>
    <w:p w14:paraId="7762269C" w14:textId="77777777" w:rsidR="0075767D" w:rsidRPr="00C816E8" w:rsidRDefault="0075767D" w:rsidP="00801734">
      <w:pPr>
        <w:pStyle w:val="34f5"/>
      </w:pPr>
    </w:p>
    <w:p w14:paraId="0B7033AC" w14:textId="77777777" w:rsidR="0075767D" w:rsidRDefault="0075767D" w:rsidP="00801734">
      <w:pPr>
        <w:pStyle w:val="34f5"/>
      </w:pPr>
    </w:p>
    <w:p w14:paraId="6A7B10D8" w14:textId="77777777" w:rsidR="0075767D" w:rsidRDefault="0075767D" w:rsidP="00801734">
      <w:pPr>
        <w:pStyle w:val="34f5"/>
      </w:pPr>
    </w:p>
    <w:p w14:paraId="0E4213A0" w14:textId="77777777" w:rsidR="004C23D2" w:rsidRPr="004C23D2" w:rsidRDefault="004C23D2" w:rsidP="00801734">
      <w:pPr>
        <w:pStyle w:val="34f5"/>
        <w:rPr>
          <w:lang w:val="en-US"/>
        </w:rPr>
      </w:pPr>
    </w:p>
    <w:p w14:paraId="17F79CD8" w14:textId="77777777" w:rsidR="0075767D" w:rsidRPr="00C816E8" w:rsidRDefault="0075767D" w:rsidP="00801734">
      <w:pPr>
        <w:pStyle w:val="34f5"/>
      </w:pPr>
    </w:p>
    <w:p w14:paraId="1148DB65" w14:textId="2EC44AE5" w:rsidR="0075767D" w:rsidRPr="00C816E8" w:rsidRDefault="00EE4838" w:rsidP="00801734">
      <w:pPr>
        <w:pStyle w:val="34ffb"/>
      </w:pPr>
      <w:fldSimple w:instr=" DOCPROPERTY  полное_название_системы  \* MERGEFORMAT ">
        <w:r w:rsidR="00D038AE">
          <w:t>Строительство водогрейной котельной 400 Гкал/час на территории Ивановской ТЭЦ-2</w:t>
        </w:r>
      </w:fldSimple>
    </w:p>
    <w:p w14:paraId="33156BC3" w14:textId="50E32527" w:rsidR="0075767D" w:rsidRPr="00C816E8" w:rsidRDefault="0075767D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D038AE">
          <w:t>878.2023</w:t>
        </w:r>
      </w:fldSimple>
      <w:r w:rsidRPr="00C816E8">
        <w:t>)</w:t>
      </w:r>
    </w:p>
    <w:p w14:paraId="57D3E8E9" w14:textId="061DDEB7" w:rsidR="0075767D" w:rsidRPr="00C816E8" w:rsidRDefault="00EE4838" w:rsidP="00801734">
      <w:pPr>
        <w:pStyle w:val="34ffd"/>
      </w:pPr>
      <w:fldSimple w:instr=" DOCPROPERTY  Title  \* MERGEFORMAT ">
        <w:r w:rsidR="00D038AE">
          <w:t>Описание массива информации</w:t>
        </w:r>
      </w:fldSimple>
    </w:p>
    <w:p w14:paraId="779B2103" w14:textId="681FEC0A" w:rsidR="0075767D" w:rsidRDefault="0075767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038AE">
        <w:t>878.2023-АСУ ТП.П8</w:t>
      </w:r>
      <w:r w:rsidRPr="00C816E8">
        <w:fldChar w:fldCharType="end"/>
      </w:r>
    </w:p>
    <w:p w14:paraId="154E5F49" w14:textId="77777777" w:rsidR="0075767D" w:rsidRDefault="0075767D" w:rsidP="00801734">
      <w:pPr>
        <w:pStyle w:val="34f5"/>
      </w:pPr>
    </w:p>
    <w:p w14:paraId="7AAA3C46" w14:textId="77777777" w:rsidR="0075767D" w:rsidRDefault="0075767D" w:rsidP="00801734">
      <w:pPr>
        <w:pStyle w:val="34f5"/>
      </w:pPr>
    </w:p>
    <w:p w14:paraId="6FD73194" w14:textId="69CABD77" w:rsidR="0075767D" w:rsidRPr="00821D26" w:rsidRDefault="00B01EA1" w:rsidP="00801734">
      <w:pPr>
        <w:pStyle w:val="34f5"/>
      </w:pPr>
      <w:r>
        <w:t>Том 42</w:t>
      </w:r>
    </w:p>
    <w:p w14:paraId="2D95E730" w14:textId="77777777" w:rsidR="004C23D2" w:rsidRPr="00821D26" w:rsidRDefault="004C23D2" w:rsidP="00801734">
      <w:pPr>
        <w:pStyle w:val="34f5"/>
      </w:pPr>
    </w:p>
    <w:p w14:paraId="6AD2EFFB" w14:textId="77777777" w:rsidR="0075767D" w:rsidRDefault="0075767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5767D" w:rsidRPr="00C816E8" w14:paraId="7BCC1872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394D5E54" w14:textId="433159A0" w:rsidR="0075767D" w:rsidRPr="00C816E8" w:rsidRDefault="0075767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82896F4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833F1B1" w14:textId="77777777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3D736276" w14:textId="77777777" w:rsidTr="00345A40">
        <w:trPr>
          <w:trHeight w:val="868"/>
        </w:trPr>
        <w:tc>
          <w:tcPr>
            <w:tcW w:w="4564" w:type="dxa"/>
          </w:tcPr>
          <w:p w14:paraId="5FD2C513" w14:textId="06C5987E" w:rsidR="0075767D" w:rsidRPr="00C816E8" w:rsidRDefault="0075767D" w:rsidP="00345A40">
            <w:pPr>
              <w:pStyle w:val="34ffff9"/>
            </w:pPr>
          </w:p>
        </w:tc>
        <w:tc>
          <w:tcPr>
            <w:tcW w:w="990" w:type="dxa"/>
          </w:tcPr>
          <w:p w14:paraId="33DF46E4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17AF5C44" w14:textId="57482BCF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7CE87980" w14:textId="77777777" w:rsidTr="00345A40">
        <w:trPr>
          <w:trHeight w:val="404"/>
        </w:trPr>
        <w:tc>
          <w:tcPr>
            <w:tcW w:w="4564" w:type="dxa"/>
          </w:tcPr>
          <w:p w14:paraId="0AFF6451" w14:textId="3F7FE821" w:rsidR="0075767D" w:rsidRPr="00C816E8" w:rsidRDefault="0075767D" w:rsidP="00345A40">
            <w:pPr>
              <w:pStyle w:val="34ffff9"/>
            </w:pPr>
          </w:p>
        </w:tc>
        <w:tc>
          <w:tcPr>
            <w:tcW w:w="990" w:type="dxa"/>
          </w:tcPr>
          <w:p w14:paraId="02B82DFA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1EBABCC4" w14:textId="6577C9A7" w:rsidR="0075767D" w:rsidRPr="00C816E8" w:rsidRDefault="0075767D" w:rsidP="00B617AD">
            <w:pPr>
              <w:pStyle w:val="34ffff9"/>
            </w:pPr>
          </w:p>
        </w:tc>
      </w:tr>
      <w:tr w:rsidR="0075767D" w:rsidRPr="00C816E8" w14:paraId="59D1AAB9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7D8A1C95" w14:textId="77777777" w:rsidR="0075767D" w:rsidRPr="00C816E8" w:rsidRDefault="0075767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36776E59" w14:textId="77777777" w:rsidR="0075767D" w:rsidRPr="00C816E8" w:rsidRDefault="0075767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1ED12DAB" w14:textId="77777777" w:rsidR="0075767D" w:rsidRPr="00C816E8" w:rsidRDefault="0075767D" w:rsidP="00345A40">
            <w:pPr>
              <w:pStyle w:val="34ffff8"/>
            </w:pPr>
          </w:p>
        </w:tc>
      </w:tr>
      <w:tr w:rsidR="0075767D" w:rsidRPr="00C816E8" w14:paraId="62DEBE62" w14:textId="77777777" w:rsidTr="00345A40">
        <w:trPr>
          <w:trHeight w:val="864"/>
        </w:trPr>
        <w:tc>
          <w:tcPr>
            <w:tcW w:w="4564" w:type="dxa"/>
          </w:tcPr>
          <w:p w14:paraId="5B8F5E7C" w14:textId="774F341D" w:rsidR="0075767D" w:rsidRPr="00C816E8" w:rsidRDefault="0075767D" w:rsidP="00345A40">
            <w:pPr>
              <w:pStyle w:val="34ffff9"/>
            </w:pPr>
          </w:p>
        </w:tc>
        <w:tc>
          <w:tcPr>
            <w:tcW w:w="990" w:type="dxa"/>
          </w:tcPr>
          <w:p w14:paraId="2628AEBD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01C44D86" w14:textId="28F91960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332EE5B8" w14:textId="77777777" w:rsidTr="00345A40">
        <w:trPr>
          <w:trHeight w:val="643"/>
        </w:trPr>
        <w:tc>
          <w:tcPr>
            <w:tcW w:w="4564" w:type="dxa"/>
          </w:tcPr>
          <w:p w14:paraId="5FFF8654" w14:textId="76536DD1" w:rsidR="0075767D" w:rsidRPr="00C816E8" w:rsidRDefault="0075767D" w:rsidP="00B617AD">
            <w:pPr>
              <w:pStyle w:val="34ffff9"/>
            </w:pPr>
          </w:p>
        </w:tc>
        <w:tc>
          <w:tcPr>
            <w:tcW w:w="990" w:type="dxa"/>
          </w:tcPr>
          <w:p w14:paraId="68D1222C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6A5AA9BF" w14:textId="348F3E3D" w:rsidR="0075767D" w:rsidRPr="00C816E8" w:rsidRDefault="0075767D" w:rsidP="00B617AD">
            <w:pPr>
              <w:pStyle w:val="34ffff9"/>
            </w:pPr>
          </w:p>
        </w:tc>
      </w:tr>
    </w:tbl>
    <w:p w14:paraId="292F9BD0" w14:textId="77777777" w:rsidR="0075767D" w:rsidRPr="00801734" w:rsidRDefault="0075767D" w:rsidP="00801734">
      <w:pPr>
        <w:pStyle w:val="34f5"/>
        <w:rPr>
          <w:lang w:val="en-US"/>
        </w:rPr>
      </w:pPr>
    </w:p>
    <w:p w14:paraId="2279377B" w14:textId="77777777" w:rsidR="00F755DF" w:rsidRPr="00F755DF" w:rsidRDefault="00F755DF" w:rsidP="00E10E45">
      <w:pPr>
        <w:pStyle w:val="34f5"/>
      </w:pPr>
    </w:p>
    <w:p w14:paraId="1F523703" w14:textId="77777777" w:rsidR="0069117E" w:rsidRDefault="0069117E" w:rsidP="003F38DF">
      <w:pPr>
        <w:pStyle w:val="34b"/>
        <w:sectPr w:rsidR="0069117E" w:rsidSect="00F755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301532F3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7D1F5A21" w14:textId="1FD30903" w:rsidR="00D038AE" w:rsidRDefault="009B770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9139561" w:history="1">
        <w:r w:rsidR="00D038AE" w:rsidRPr="00A454BB">
          <w:rPr>
            <w:rStyle w:val="af8"/>
          </w:rPr>
          <w:t>1 Массив аналоговых параметров (МАП)</w:t>
        </w:r>
        <w:r w:rsidR="00D038AE">
          <w:rPr>
            <w:webHidden/>
          </w:rPr>
          <w:tab/>
        </w:r>
        <w:r w:rsidR="00D038AE">
          <w:rPr>
            <w:webHidden/>
          </w:rPr>
          <w:fldChar w:fldCharType="begin"/>
        </w:r>
        <w:r w:rsidR="00D038AE">
          <w:rPr>
            <w:webHidden/>
          </w:rPr>
          <w:instrText xml:space="preserve"> PAGEREF _Toc209139561 \h </w:instrText>
        </w:r>
        <w:r w:rsidR="00D038AE">
          <w:rPr>
            <w:webHidden/>
          </w:rPr>
        </w:r>
        <w:r w:rsidR="00D038AE">
          <w:rPr>
            <w:webHidden/>
          </w:rPr>
          <w:fldChar w:fldCharType="separate"/>
        </w:r>
        <w:r w:rsidR="00D038AE">
          <w:rPr>
            <w:webHidden/>
          </w:rPr>
          <w:t>4</w:t>
        </w:r>
        <w:r w:rsidR="00D038AE">
          <w:rPr>
            <w:webHidden/>
          </w:rPr>
          <w:fldChar w:fldCharType="end"/>
        </w:r>
      </w:hyperlink>
    </w:p>
    <w:p w14:paraId="36D1A5EA" w14:textId="6867F75B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2" w:history="1">
        <w:r w:rsidRPr="00A454BB">
          <w:rPr>
            <w:rStyle w:val="af8"/>
          </w:rPr>
          <w:t>2 Массив дискретных сигналы и состояния (МДС)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3D6DAA6" w14:textId="6AD28EF1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3" w:history="1">
        <w:r w:rsidRPr="00A454BB">
          <w:rPr>
            <w:rStyle w:val="af8"/>
          </w:rPr>
          <w:t>3 Аварийные и предупредительные сообщения (МАС)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48EE794" w14:textId="08EFD674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4" w:history="1">
        <w:r w:rsidRPr="00A454BB">
          <w:rPr>
            <w:rStyle w:val="af8"/>
          </w:rPr>
          <w:t>4 Архивные и отчётные данные (МАО)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956C100" w14:textId="2A3854B0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5" w:history="1">
        <w:r w:rsidRPr="00A454BB">
          <w:rPr>
            <w:rStyle w:val="af8"/>
          </w:rPr>
          <w:t>5 Справочно-нормативные данные (МСН)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0370B99" w14:textId="2E1C46A5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6" w:history="1">
        <w:r w:rsidRPr="00A454BB">
          <w:rPr>
            <w:rStyle w:val="af8"/>
          </w:rPr>
          <w:t>6 Диагностическая и сервисная информация (МДИ)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AC4A3F5" w14:textId="58EEAE0D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7" w:history="1">
        <w:r w:rsidRPr="00A454BB">
          <w:rPr>
            <w:rStyle w:val="af8"/>
          </w:rPr>
          <w:t>7 Выводы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4D2AA65" w14:textId="00F439F7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8" w:history="1">
        <w:r w:rsidRPr="00A454BB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0DFCDF8" w14:textId="7479E406" w:rsidR="00D038AE" w:rsidRDefault="00D038A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9139569" w:history="1">
        <w:r w:rsidRPr="00A454BB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_Toc209139569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9BF3883" w14:textId="14ED5E71" w:rsidR="00463390" w:rsidRDefault="009B7704" w:rsidP="009B7704">
      <w:pPr>
        <w:pStyle w:val="34b"/>
      </w:pPr>
      <w:r>
        <w:fldChar w:fldCharType="end"/>
      </w:r>
    </w:p>
    <w:p w14:paraId="57E7B562" w14:textId="77777777" w:rsidR="00D47C08" w:rsidRDefault="00D47C08" w:rsidP="009B7704">
      <w:pPr>
        <w:pStyle w:val="34fffa"/>
      </w:pPr>
    </w:p>
    <w:p w14:paraId="6F26487D" w14:textId="77777777" w:rsidR="00821D58" w:rsidRDefault="00821D58" w:rsidP="009B7704">
      <w:pPr>
        <w:pStyle w:val="34fffa"/>
        <w:sectPr w:rsidR="00821D58" w:rsidSect="00C21772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4BEE294D" w14:textId="77777777" w:rsidR="008C5FD4" w:rsidRDefault="008C5FD4" w:rsidP="00834743">
      <w:pPr>
        <w:pStyle w:val="34b"/>
      </w:pPr>
      <w:r w:rsidRPr="008C5FD4">
        <w:lastRenderedPageBreak/>
        <w:t>Верхний уровень АСУТП котельной обеспечивает сбор и обработку технологических данных, обмен с контроллерами, ведение истории событий и формирование отчётов.</w:t>
      </w:r>
    </w:p>
    <w:p w14:paraId="6C02AB70" w14:textId="0AB340DF" w:rsidR="00834743" w:rsidRDefault="00834743" w:rsidP="00834743">
      <w:pPr>
        <w:pStyle w:val="34b"/>
      </w:pPr>
    </w:p>
    <w:p w14:paraId="19686CEA" w14:textId="247645FF" w:rsidR="008C5FD4" w:rsidRPr="008C5FD4" w:rsidRDefault="008C5FD4" w:rsidP="008C5FD4">
      <w:pPr>
        <w:pStyle w:val="1"/>
      </w:pPr>
      <w:bookmarkStart w:id="0" w:name="_Toc209139561"/>
      <w:r w:rsidRPr="008C5FD4">
        <w:lastRenderedPageBreak/>
        <w:t>Массив</w:t>
      </w:r>
      <w:r>
        <w:rPr>
          <w:lang w:val="ru-RU"/>
        </w:rPr>
        <w:t xml:space="preserve"> а</w:t>
      </w:r>
      <w:r w:rsidRPr="008C5FD4">
        <w:t>налоговы</w:t>
      </w:r>
      <w:r>
        <w:rPr>
          <w:lang w:val="ru-RU"/>
        </w:rPr>
        <w:t>х</w:t>
      </w:r>
      <w:r w:rsidRPr="008C5FD4">
        <w:t xml:space="preserve"> параметр</w:t>
      </w:r>
      <w:r>
        <w:rPr>
          <w:lang w:val="ru-RU"/>
        </w:rPr>
        <w:t>ов</w:t>
      </w:r>
      <w:r w:rsidRPr="008C5FD4">
        <w:t xml:space="preserve"> (МАП)</w:t>
      </w:r>
      <w:bookmarkEnd w:id="0"/>
    </w:p>
    <w:p w14:paraId="5626FF22" w14:textId="04E26557" w:rsidR="008C5FD4" w:rsidRPr="008C5FD4" w:rsidRDefault="008C5FD4" w:rsidP="008C5FD4">
      <w:pPr>
        <w:pStyle w:val="34fffa"/>
      </w:pPr>
      <w:r w:rsidRPr="008C5FD4">
        <w:t xml:space="preserve">Массив МАП содержит числовые значения физических величин, измеряемых датчиками по всей котельной. Измерения охватывают теплоэнергетические параметры (температура, давление, расход, уровень), механические и электрические величины, состав газов и качество воды. Каждое значение хранится как </w:t>
      </w:r>
      <w:proofErr w:type="spellStart"/>
      <w:r w:rsidRPr="008C5FD4">
        <w:t>float</w:t>
      </w:r>
      <w:proofErr w:type="spellEnd"/>
      <w:r w:rsidRPr="008C5FD4">
        <w:t xml:space="preserve"> (4</w:t>
      </w:r>
      <w:r>
        <w:t xml:space="preserve"> </w:t>
      </w:r>
      <w:r w:rsidRPr="008C5FD4">
        <w:t>байта) с собственной меткой времени (8</w:t>
      </w:r>
      <w:r>
        <w:t xml:space="preserve"> </w:t>
      </w:r>
      <w:r w:rsidRPr="008C5FD4">
        <w:t>байт), что даёт 12</w:t>
      </w:r>
      <w:r>
        <w:t xml:space="preserve"> </w:t>
      </w:r>
      <w:r w:rsidRPr="008C5FD4">
        <w:t>байт на запись.</w:t>
      </w:r>
    </w:p>
    <w:p w14:paraId="3116A90C" w14:textId="77777777" w:rsidR="008C5FD4" w:rsidRPr="008C5FD4" w:rsidRDefault="008C5FD4" w:rsidP="008C5FD4">
      <w:pPr>
        <w:pStyle w:val="34fffa"/>
        <w:ind w:left="709" w:firstLine="0"/>
        <w:rPr>
          <w:b/>
          <w:bCs/>
        </w:rPr>
      </w:pPr>
      <w:r w:rsidRPr="008C5FD4">
        <w:rPr>
          <w:b/>
          <w:bCs/>
        </w:rPr>
        <w:t>Основные подсистемы и измерения</w:t>
      </w:r>
    </w:p>
    <w:p w14:paraId="4D600833" w14:textId="77777777" w:rsidR="008C5FD4" w:rsidRPr="008C5FD4" w:rsidRDefault="008C5FD4" w:rsidP="008C5FD4">
      <w:pPr>
        <w:pStyle w:val="34fffa"/>
        <w:numPr>
          <w:ilvl w:val="0"/>
          <w:numId w:val="33"/>
        </w:numPr>
      </w:pPr>
      <w:r w:rsidRPr="008C5FD4">
        <w:rPr>
          <w:b/>
          <w:bCs/>
        </w:rPr>
        <w:t>Трубопроводы исходной воды, насосы и байпасы, аварийная подпитка и подогреватели</w:t>
      </w:r>
      <w:r w:rsidRPr="008C5FD4">
        <w:t xml:space="preserve"> – измеряются температуры, давления, расход, токи и частоты приводов.</w:t>
      </w:r>
    </w:p>
    <w:p w14:paraId="78277A5E" w14:textId="77777777" w:rsidR="008C5FD4" w:rsidRPr="008C5FD4" w:rsidRDefault="008C5FD4" w:rsidP="008C5FD4">
      <w:pPr>
        <w:pStyle w:val="34fffa"/>
        <w:numPr>
          <w:ilvl w:val="0"/>
          <w:numId w:val="33"/>
        </w:numPr>
      </w:pPr>
      <w:r w:rsidRPr="008C5FD4">
        <w:rPr>
          <w:b/>
          <w:bCs/>
        </w:rPr>
        <w:t>Эжекторы, бак</w:t>
      </w:r>
      <w:r w:rsidRPr="008C5FD4">
        <w:rPr>
          <w:b/>
          <w:bCs/>
        </w:rPr>
        <w:noBreakHyphen/>
      </w:r>
      <w:proofErr w:type="spellStart"/>
      <w:r w:rsidRPr="008C5FD4">
        <w:rPr>
          <w:b/>
          <w:bCs/>
        </w:rPr>
        <w:t>газоотделитель</w:t>
      </w:r>
      <w:proofErr w:type="spellEnd"/>
      <w:r w:rsidRPr="008C5FD4">
        <w:rPr>
          <w:b/>
          <w:bCs/>
        </w:rPr>
        <w:t xml:space="preserve"> и вакуумный деаэратор</w:t>
      </w:r>
      <w:r w:rsidRPr="008C5FD4">
        <w:t xml:space="preserve"> – уровень и расход воды, температуры и давления рабочей воды, токи насосов и выходные частоты частотных приводов.</w:t>
      </w:r>
    </w:p>
    <w:p w14:paraId="1D8E734B" w14:textId="77777777" w:rsidR="008C5FD4" w:rsidRPr="008C5FD4" w:rsidRDefault="008C5FD4" w:rsidP="008C5FD4">
      <w:pPr>
        <w:pStyle w:val="34fffa"/>
        <w:numPr>
          <w:ilvl w:val="0"/>
          <w:numId w:val="33"/>
        </w:numPr>
      </w:pPr>
      <w:r w:rsidRPr="008C5FD4">
        <w:rPr>
          <w:b/>
          <w:bCs/>
        </w:rPr>
        <w:t>Химическая водоочистка</w:t>
      </w:r>
      <w:r w:rsidRPr="008C5FD4">
        <w:t xml:space="preserve"> – pH, проводимость, температура и уровень воды, расход реагентов, положения задвижек.</w:t>
      </w:r>
    </w:p>
    <w:p w14:paraId="7CE9C38F" w14:textId="6F90440A" w:rsidR="008C5FD4" w:rsidRPr="008C5FD4" w:rsidRDefault="008C5FD4" w:rsidP="008C5FD4">
      <w:pPr>
        <w:pStyle w:val="34fffa"/>
        <w:numPr>
          <w:ilvl w:val="0"/>
          <w:numId w:val="33"/>
        </w:numPr>
      </w:pPr>
      <w:r w:rsidRPr="008C5FD4">
        <w:rPr>
          <w:b/>
          <w:bCs/>
        </w:rPr>
        <w:t>Котельные насосы, теплофикационные подстанции, топливоподача и горелки, параметры котла</w:t>
      </w:r>
      <w:r w:rsidRPr="008C5FD4">
        <w:t xml:space="preserve"> –контролируются давления, уровни, температуры, расход топлива, токи двигателей, положения заслонок.</w:t>
      </w:r>
    </w:p>
    <w:p w14:paraId="2F003172" w14:textId="149BDBB3" w:rsidR="008C5FD4" w:rsidRPr="008C5FD4" w:rsidRDefault="008C5FD4" w:rsidP="008C5FD4">
      <w:pPr>
        <w:pStyle w:val="34fffa"/>
        <w:numPr>
          <w:ilvl w:val="0"/>
          <w:numId w:val="33"/>
        </w:numPr>
      </w:pPr>
      <w:r w:rsidRPr="008C5FD4">
        <w:rPr>
          <w:b/>
          <w:bCs/>
        </w:rPr>
        <w:t>Механические и электрические параметры.</w:t>
      </w:r>
      <w:r w:rsidRPr="008C5FD4">
        <w:t xml:space="preserve"> Вибрации подшипников, скорости вращения, токи и напряжения двигателей.</w:t>
      </w:r>
    </w:p>
    <w:p w14:paraId="3575BCDA" w14:textId="30F578EB" w:rsidR="008C5FD4" w:rsidRPr="008C5FD4" w:rsidRDefault="008C5FD4" w:rsidP="008C5FD4">
      <w:pPr>
        <w:pStyle w:val="34fffa"/>
        <w:numPr>
          <w:ilvl w:val="0"/>
          <w:numId w:val="33"/>
        </w:numPr>
      </w:pPr>
      <w:r w:rsidRPr="008C5FD4">
        <w:rPr>
          <w:b/>
          <w:bCs/>
        </w:rPr>
        <w:t>Расчётные параметры.</w:t>
      </w:r>
      <w:r w:rsidRPr="008C5FD4">
        <w:t xml:space="preserve"> Около 50 параметров вычисляются на верхнем уровне (время наработки насосов и вентиляторов, тепловая мощность котлов, удельные расходы топлива, коэффициенты эффективности и др.). Они также сохраняются каждую секунду.</w:t>
      </w:r>
    </w:p>
    <w:p w14:paraId="00DADA41" w14:textId="77777777" w:rsidR="008C5FD4" w:rsidRPr="008C5FD4" w:rsidRDefault="008C5FD4" w:rsidP="00E64B3E">
      <w:pPr>
        <w:pStyle w:val="34fffa"/>
        <w:ind w:left="709" w:firstLine="0"/>
        <w:rPr>
          <w:b/>
          <w:bCs/>
        </w:rPr>
      </w:pPr>
      <w:r w:rsidRPr="008C5FD4">
        <w:rPr>
          <w:b/>
          <w:bCs/>
        </w:rPr>
        <w:t>Объём и характеристики</w:t>
      </w:r>
    </w:p>
    <w:p w14:paraId="66F3A808" w14:textId="4BFEF881" w:rsidR="008C5FD4" w:rsidRPr="008C5FD4" w:rsidRDefault="008C5FD4" w:rsidP="008C5FD4">
      <w:pPr>
        <w:pStyle w:val="34fffa"/>
        <w:numPr>
          <w:ilvl w:val="0"/>
          <w:numId w:val="34"/>
        </w:numPr>
      </w:pPr>
      <w:r w:rsidRPr="008C5FD4">
        <w:rPr>
          <w:b/>
          <w:bCs/>
        </w:rPr>
        <w:t>Количество каналов.</w:t>
      </w:r>
      <w:r w:rsidRPr="008C5FD4">
        <w:t xml:space="preserve"> 715</w:t>
      </w:r>
      <w:r w:rsidR="00E64B3E">
        <w:t xml:space="preserve"> </w:t>
      </w:r>
      <w:r w:rsidRPr="008C5FD4">
        <w:t>аналоговых входных каналов, 40</w:t>
      </w:r>
      <w:r w:rsidR="00E64B3E">
        <w:t xml:space="preserve"> </w:t>
      </w:r>
      <w:r w:rsidRPr="008C5FD4">
        <w:t>аналоговых команд и ~50</w:t>
      </w:r>
      <w:r w:rsidR="00E64B3E">
        <w:t xml:space="preserve"> </w:t>
      </w:r>
      <w:r w:rsidRPr="008C5FD4">
        <w:t>расчётных величин.</w:t>
      </w:r>
    </w:p>
    <w:p w14:paraId="2C82327F" w14:textId="40CA7B23" w:rsidR="008C5FD4" w:rsidRPr="008C5FD4" w:rsidRDefault="008C5FD4" w:rsidP="008C5FD4">
      <w:pPr>
        <w:pStyle w:val="34fffa"/>
        <w:numPr>
          <w:ilvl w:val="0"/>
          <w:numId w:val="34"/>
        </w:numPr>
      </w:pPr>
      <w:r w:rsidRPr="008C5FD4">
        <w:rPr>
          <w:b/>
          <w:bCs/>
        </w:rPr>
        <w:t>Частота записи.</w:t>
      </w:r>
      <w:r w:rsidRPr="008C5FD4">
        <w:t xml:space="preserve"> Все значения фиксируются каждую секунду. За сутки для 715 входных каналов объём данных составляет около 707</w:t>
      </w:r>
      <w:r w:rsidR="00E64B3E">
        <w:t xml:space="preserve"> </w:t>
      </w:r>
      <w:r w:rsidRPr="008C5FD4">
        <w:t>МБ (715</w:t>
      </w:r>
      <w:r w:rsidR="00E64B3E">
        <w:t xml:space="preserve"> </w:t>
      </w:r>
      <w:r w:rsidRPr="008C5FD4">
        <w:t>×</w:t>
      </w:r>
      <w:r w:rsidR="00E64B3E">
        <w:t xml:space="preserve"> </w:t>
      </w:r>
      <w:r w:rsidRPr="008C5FD4">
        <w:t>86 400</w:t>
      </w:r>
      <w:r w:rsidR="00E64B3E">
        <w:t xml:space="preserve"> </w:t>
      </w:r>
      <w:r w:rsidRPr="008C5FD4">
        <w:t>с</w:t>
      </w:r>
      <w:r w:rsidR="00E64B3E">
        <w:t xml:space="preserve"> </w:t>
      </w:r>
      <w:r w:rsidRPr="008C5FD4">
        <w:t>×</w:t>
      </w:r>
      <w:r w:rsidR="00E64B3E">
        <w:t xml:space="preserve"> </w:t>
      </w:r>
      <w:r w:rsidRPr="008C5FD4">
        <w:t>12</w:t>
      </w:r>
      <w:r w:rsidR="00E64B3E">
        <w:t xml:space="preserve"> </w:t>
      </w:r>
      <w:r w:rsidRPr="008C5FD4">
        <w:t>байт). Аналоговые команды (40</w:t>
      </w:r>
      <w:r w:rsidR="00E64B3E">
        <w:t xml:space="preserve"> </w:t>
      </w:r>
      <w:r w:rsidRPr="008C5FD4">
        <w:t>каналов) добавляют ~40</w:t>
      </w:r>
      <w:r w:rsidR="00E64B3E">
        <w:t xml:space="preserve"> </w:t>
      </w:r>
      <w:r w:rsidRPr="008C5FD4">
        <w:t>МБ, а расчётные параметры (50</w:t>
      </w:r>
      <w:r w:rsidR="00E64B3E">
        <w:t xml:space="preserve"> </w:t>
      </w:r>
      <w:r w:rsidRPr="008C5FD4">
        <w:t>каналов) — ~50</w:t>
      </w:r>
      <w:r w:rsidR="00E64B3E">
        <w:t xml:space="preserve"> </w:t>
      </w:r>
      <w:r w:rsidRPr="008C5FD4">
        <w:t xml:space="preserve">МБ. Общий объём аналоговых данных за сутки составляет около </w:t>
      </w:r>
      <w:r w:rsidRPr="008C5FD4">
        <w:rPr>
          <w:b/>
          <w:bCs/>
        </w:rPr>
        <w:t>0,8</w:t>
      </w:r>
      <w:r w:rsidR="00E64B3E">
        <w:rPr>
          <w:b/>
          <w:bCs/>
        </w:rPr>
        <w:t xml:space="preserve"> </w:t>
      </w:r>
      <w:r w:rsidRPr="008C5FD4">
        <w:rPr>
          <w:b/>
          <w:bCs/>
        </w:rPr>
        <w:t>ГБ</w:t>
      </w:r>
      <w:r w:rsidRPr="008C5FD4">
        <w:t>.</w:t>
      </w:r>
    </w:p>
    <w:p w14:paraId="19D7ED2F" w14:textId="4B90CA7D" w:rsidR="008C5FD4" w:rsidRPr="008C5FD4" w:rsidRDefault="008C5FD4" w:rsidP="008C5FD4">
      <w:pPr>
        <w:pStyle w:val="34fffa"/>
        <w:numPr>
          <w:ilvl w:val="0"/>
          <w:numId w:val="34"/>
        </w:numPr>
      </w:pPr>
      <w:r w:rsidRPr="008C5FD4">
        <w:rPr>
          <w:b/>
          <w:bCs/>
        </w:rPr>
        <w:t>Использование.</w:t>
      </w:r>
      <w:r w:rsidRPr="008C5FD4">
        <w:t xml:space="preserve"> Данные нужны для мониторинга процесса, анализа трендов и расчёта отчётов; проверка достоверности выполняется при каждой записи</w:t>
      </w:r>
      <w:r w:rsidR="00AA19D4">
        <w:t>.</w:t>
      </w:r>
    </w:p>
    <w:p w14:paraId="3D77D289" w14:textId="77777777" w:rsidR="00834743" w:rsidRPr="00834743" w:rsidRDefault="00834743" w:rsidP="00834743">
      <w:pPr>
        <w:pStyle w:val="34fffa"/>
      </w:pPr>
    </w:p>
    <w:p w14:paraId="61B79CA2" w14:textId="3658A368" w:rsidR="00E64B3E" w:rsidRPr="00E64B3E" w:rsidRDefault="00E64B3E" w:rsidP="00E64B3E">
      <w:pPr>
        <w:pStyle w:val="1"/>
      </w:pPr>
      <w:bookmarkStart w:id="1" w:name="_Toc209139562"/>
      <w:r>
        <w:rPr>
          <w:lang w:val="ru-RU"/>
        </w:rPr>
        <w:lastRenderedPageBreak/>
        <w:t>М</w:t>
      </w:r>
      <w:r w:rsidRPr="00E64B3E">
        <w:t>а</w:t>
      </w:r>
      <w:r w:rsidR="00EE4838">
        <w:rPr>
          <w:lang w:val="ru-RU"/>
        </w:rPr>
        <w:t>сс</w:t>
      </w:r>
      <w:r w:rsidRPr="00E64B3E">
        <w:t>ив</w:t>
      </w:r>
      <w:r>
        <w:rPr>
          <w:lang w:val="ru-RU"/>
        </w:rPr>
        <w:t xml:space="preserve"> </w:t>
      </w:r>
      <w:r w:rsidR="00EE4838">
        <w:rPr>
          <w:lang w:val="ru-RU"/>
        </w:rPr>
        <w:t>дискретных</w:t>
      </w:r>
      <w:r w:rsidRPr="00E64B3E">
        <w:t xml:space="preserve"> сигналы и состояния (МДС)</w:t>
      </w:r>
      <w:bookmarkEnd w:id="1"/>
    </w:p>
    <w:p w14:paraId="5C00E065" w14:textId="0E5AD048" w:rsidR="00E64B3E" w:rsidRPr="00E64B3E" w:rsidRDefault="00E64B3E" w:rsidP="00E64B3E">
      <w:pPr>
        <w:pStyle w:val="34fffa"/>
      </w:pPr>
      <w:r w:rsidRPr="00E64B3E">
        <w:t>Массив МДС хранит двоичные состояния оборудования, клапанов, защит и режимов управления. Каждое значение представляет собой один бит и сопровождается 8</w:t>
      </w:r>
      <w:r w:rsidRPr="00E64B3E">
        <w:noBreakHyphen/>
        <w:t>байтной меткой времени. Входной массив содержит 1 284</w:t>
      </w:r>
      <w:r>
        <w:t xml:space="preserve"> </w:t>
      </w:r>
      <w:r w:rsidRPr="00E64B3E">
        <w:t>канала, выходной – 741</w:t>
      </w:r>
      <w:r>
        <w:t xml:space="preserve"> </w:t>
      </w:r>
      <w:r w:rsidRPr="00E64B3E">
        <w:t>канал.</w:t>
      </w:r>
    </w:p>
    <w:p w14:paraId="28AD71F6" w14:textId="77777777" w:rsidR="00E64B3E" w:rsidRPr="00E64B3E" w:rsidRDefault="00E64B3E" w:rsidP="00E64B3E">
      <w:pPr>
        <w:pStyle w:val="34fffa"/>
        <w:rPr>
          <w:b/>
          <w:bCs/>
        </w:rPr>
      </w:pPr>
      <w:r w:rsidRPr="00E64B3E">
        <w:rPr>
          <w:b/>
          <w:bCs/>
        </w:rPr>
        <w:t>Группы сигналов</w:t>
      </w:r>
    </w:p>
    <w:p w14:paraId="20F9BA18" w14:textId="48496C8D" w:rsidR="00E64B3E" w:rsidRPr="00E64B3E" w:rsidRDefault="00E64B3E" w:rsidP="00E64B3E">
      <w:pPr>
        <w:pStyle w:val="34fffa"/>
        <w:numPr>
          <w:ilvl w:val="0"/>
          <w:numId w:val="35"/>
        </w:numPr>
      </w:pPr>
      <w:r w:rsidRPr="00E64B3E">
        <w:rPr>
          <w:b/>
          <w:bCs/>
        </w:rPr>
        <w:t>Насосы, вентиляторы и горелки.</w:t>
      </w:r>
      <w:r w:rsidRPr="00E64B3E">
        <w:t xml:space="preserve"> Пуск/стоп, подтверждение готовности.</w:t>
      </w:r>
    </w:p>
    <w:p w14:paraId="2764E863" w14:textId="10E380D5" w:rsidR="00E64B3E" w:rsidRPr="00E64B3E" w:rsidRDefault="00E64B3E" w:rsidP="00E64B3E">
      <w:pPr>
        <w:pStyle w:val="34fffa"/>
        <w:numPr>
          <w:ilvl w:val="0"/>
          <w:numId w:val="35"/>
        </w:numPr>
      </w:pPr>
      <w:r w:rsidRPr="00E64B3E">
        <w:rPr>
          <w:b/>
          <w:bCs/>
        </w:rPr>
        <w:t>Клапаны и задвижки.</w:t>
      </w:r>
      <w:r w:rsidRPr="00E64B3E">
        <w:t xml:space="preserve"> Команды и обратная связь по положению задвижек, клапанов, </w:t>
      </w:r>
      <w:r>
        <w:t>затворов</w:t>
      </w:r>
      <w:r w:rsidRPr="00E64B3E">
        <w:t>.</w:t>
      </w:r>
    </w:p>
    <w:p w14:paraId="6533E43F" w14:textId="77777777" w:rsidR="00E64B3E" w:rsidRPr="00E64B3E" w:rsidRDefault="00E64B3E" w:rsidP="00E64B3E">
      <w:pPr>
        <w:pStyle w:val="34fffa"/>
        <w:numPr>
          <w:ilvl w:val="0"/>
          <w:numId w:val="35"/>
        </w:numPr>
      </w:pPr>
      <w:r w:rsidRPr="00E64B3E">
        <w:rPr>
          <w:b/>
          <w:bCs/>
        </w:rPr>
        <w:t>Защитные устройства и системы безопасности.</w:t>
      </w:r>
      <w:r w:rsidRPr="00E64B3E">
        <w:t xml:space="preserve"> Сигналы низкого/высокого уровня, давления и температуры, загазованность, пожарная сигнализация, отказ двигателей, блокировки.</w:t>
      </w:r>
    </w:p>
    <w:p w14:paraId="12C82D44" w14:textId="77777777" w:rsidR="00E64B3E" w:rsidRPr="00E64B3E" w:rsidRDefault="00E64B3E" w:rsidP="00E64B3E">
      <w:pPr>
        <w:pStyle w:val="34fffa"/>
        <w:numPr>
          <w:ilvl w:val="0"/>
          <w:numId w:val="35"/>
        </w:numPr>
      </w:pPr>
      <w:r w:rsidRPr="00E64B3E">
        <w:rPr>
          <w:b/>
          <w:bCs/>
        </w:rPr>
        <w:t>Питание и режимы.</w:t>
      </w:r>
      <w:r w:rsidRPr="00E64B3E">
        <w:t xml:space="preserve"> Наличие основного и резервного питания, переключение АВР, состояние бесперебойного питания, режимы «Автомат/Ручной».</w:t>
      </w:r>
    </w:p>
    <w:p w14:paraId="247D3E28" w14:textId="77777777" w:rsidR="00E64B3E" w:rsidRPr="00E64B3E" w:rsidRDefault="00E64B3E" w:rsidP="00E64B3E">
      <w:pPr>
        <w:pStyle w:val="34fffa"/>
        <w:rPr>
          <w:b/>
          <w:bCs/>
        </w:rPr>
      </w:pPr>
      <w:r w:rsidRPr="00E64B3E">
        <w:rPr>
          <w:b/>
          <w:bCs/>
        </w:rPr>
        <w:t>Объём и характеристики</w:t>
      </w:r>
    </w:p>
    <w:p w14:paraId="73C63DB3" w14:textId="1BBEDE19" w:rsidR="00E64B3E" w:rsidRPr="00E64B3E" w:rsidRDefault="00E64B3E" w:rsidP="00E64B3E">
      <w:pPr>
        <w:pStyle w:val="34fffa"/>
        <w:numPr>
          <w:ilvl w:val="0"/>
          <w:numId w:val="36"/>
        </w:numPr>
      </w:pPr>
      <w:r w:rsidRPr="00E64B3E">
        <w:rPr>
          <w:b/>
          <w:bCs/>
        </w:rPr>
        <w:t>Частота записи.</w:t>
      </w:r>
      <w:r w:rsidRPr="00E64B3E">
        <w:t xml:space="preserve"> Каждое дискретное значение фиксируется каждую секунду. При размере записи 8,125</w:t>
      </w:r>
      <w:r>
        <w:t xml:space="preserve"> </w:t>
      </w:r>
      <w:r w:rsidRPr="00E64B3E">
        <w:t>байта (1</w:t>
      </w:r>
      <w:r>
        <w:t xml:space="preserve"> </w:t>
      </w:r>
      <w:r w:rsidRPr="00E64B3E">
        <w:t>бит + метка времени) суточный архив для 1 284</w:t>
      </w:r>
      <w:r>
        <w:t xml:space="preserve"> </w:t>
      </w:r>
      <w:r w:rsidRPr="00E64B3E">
        <w:t>входных каналов составляет около 860 МБ, а для 741</w:t>
      </w:r>
      <w:r>
        <w:t xml:space="preserve"> </w:t>
      </w:r>
      <w:r w:rsidRPr="00E64B3E">
        <w:t xml:space="preserve">выходного канала – около 496 МБ. Общий объём дискретных данных – </w:t>
      </w:r>
      <w:r w:rsidRPr="00E64B3E">
        <w:rPr>
          <w:b/>
          <w:bCs/>
        </w:rPr>
        <w:t>примерно 1,36</w:t>
      </w:r>
      <w:r>
        <w:rPr>
          <w:b/>
          <w:bCs/>
        </w:rPr>
        <w:t xml:space="preserve"> </w:t>
      </w:r>
      <w:r w:rsidRPr="00E64B3E">
        <w:rPr>
          <w:b/>
          <w:bCs/>
        </w:rPr>
        <w:t>ГБ в сутки</w:t>
      </w:r>
      <w:r w:rsidRPr="00E64B3E">
        <w:t>.</w:t>
      </w:r>
    </w:p>
    <w:p w14:paraId="1739EC93" w14:textId="77777777" w:rsidR="00E64B3E" w:rsidRPr="00E64B3E" w:rsidRDefault="00E64B3E" w:rsidP="00E64B3E">
      <w:pPr>
        <w:pStyle w:val="34fffa"/>
        <w:numPr>
          <w:ilvl w:val="0"/>
          <w:numId w:val="36"/>
        </w:numPr>
      </w:pPr>
      <w:r w:rsidRPr="00E64B3E">
        <w:rPr>
          <w:b/>
          <w:bCs/>
        </w:rPr>
        <w:t>Назначение.</w:t>
      </w:r>
      <w:r w:rsidRPr="00E64B3E">
        <w:t xml:space="preserve"> Данные используются для индикации, логических блокировок, формирования аварийных сообщений и анализа работы оборудования.</w:t>
      </w:r>
    </w:p>
    <w:p w14:paraId="410B97CC" w14:textId="77777777" w:rsidR="005F405C" w:rsidRPr="00834743" w:rsidRDefault="005F405C" w:rsidP="00834743">
      <w:pPr>
        <w:pStyle w:val="34fffa"/>
      </w:pPr>
    </w:p>
    <w:p w14:paraId="568B430A" w14:textId="77777777" w:rsidR="00EE4838" w:rsidRDefault="00EE4838" w:rsidP="00EE4838">
      <w:pPr>
        <w:pStyle w:val="34b"/>
      </w:pPr>
    </w:p>
    <w:p w14:paraId="192B816E" w14:textId="4C742000" w:rsidR="00EE4838" w:rsidRPr="00EE4838" w:rsidRDefault="00EE4838" w:rsidP="00EE4838">
      <w:pPr>
        <w:pStyle w:val="1"/>
      </w:pPr>
      <w:bookmarkStart w:id="2" w:name="_Toc209139563"/>
      <w:r w:rsidRPr="00EE4838">
        <w:lastRenderedPageBreak/>
        <w:t>Аварийные и предупредительные сообщения (МАС)</w:t>
      </w:r>
      <w:bookmarkEnd w:id="2"/>
    </w:p>
    <w:p w14:paraId="35110A1D" w14:textId="781C0E63" w:rsidR="00EE4838" w:rsidRDefault="00EE4838" w:rsidP="00EE4838">
      <w:pPr>
        <w:pStyle w:val="34b"/>
      </w:pPr>
      <w:r w:rsidRPr="00EE4838">
        <w:t>МАС фиксирует события, связанные с выходом параметров за нормальные пределы или другими важными изменениями процесса. Каждое сообщение содержит приоритет, краткий текст (обычно до 20 символов), битовую сигнатуру и 8-байтную метку времени. В нормальном режиме регистрируется 50–200 аварийно-предупредительных сообщений в сутки. Суточный объём архива таких сообщений невелик (порядка 6–10</w:t>
      </w:r>
      <w:r>
        <w:t xml:space="preserve"> </w:t>
      </w:r>
      <w:proofErr w:type="spellStart"/>
      <w:r w:rsidRPr="00EE4838">
        <w:t>кБ</w:t>
      </w:r>
      <w:proofErr w:type="spellEnd"/>
      <w:r w:rsidRPr="00EE4838">
        <w:t>) по сравнению с остальными массивами.</w:t>
      </w:r>
    </w:p>
    <w:p w14:paraId="09DE5B91" w14:textId="77777777" w:rsidR="00EE4838" w:rsidRDefault="00EE4838" w:rsidP="00EE4838">
      <w:pPr>
        <w:pStyle w:val="34b"/>
      </w:pPr>
    </w:p>
    <w:p w14:paraId="5E4E8E20" w14:textId="2B140C83" w:rsidR="00EE4838" w:rsidRPr="00EE4838" w:rsidRDefault="00EE4838" w:rsidP="00EE4838">
      <w:pPr>
        <w:pStyle w:val="1"/>
      </w:pPr>
      <w:bookmarkStart w:id="3" w:name="_Toc209139564"/>
      <w:r w:rsidRPr="00EE4838">
        <w:lastRenderedPageBreak/>
        <w:t>Архивные и отчётные данные (МАО)</w:t>
      </w:r>
      <w:bookmarkEnd w:id="3"/>
    </w:p>
    <w:p w14:paraId="382256F6" w14:textId="7089BBEA" w:rsidR="00EE4838" w:rsidRPr="00EE4838" w:rsidRDefault="00EE4838" w:rsidP="00EE4838">
      <w:pPr>
        <w:pStyle w:val="34b"/>
      </w:pPr>
      <w:r w:rsidRPr="00EE4838">
        <w:t>Массив МАО объединяет все значения параметров и событий с дискретностью 1</w:t>
      </w:r>
      <w:r>
        <w:t xml:space="preserve"> </w:t>
      </w:r>
      <w:r w:rsidRPr="00EE4838">
        <w:t>с и формирует итоговые отчёты. Суточный объём архива складывается из трёх компонентов:</w:t>
      </w:r>
    </w:p>
    <w:p w14:paraId="186EE660" w14:textId="2DD98E3A" w:rsidR="00EE4838" w:rsidRPr="00EE4838" w:rsidRDefault="00EE4838" w:rsidP="00EE4838">
      <w:pPr>
        <w:pStyle w:val="34b"/>
        <w:numPr>
          <w:ilvl w:val="0"/>
          <w:numId w:val="37"/>
        </w:numPr>
      </w:pPr>
      <w:r w:rsidRPr="00EE4838">
        <w:rPr>
          <w:b/>
          <w:bCs/>
        </w:rPr>
        <w:t>Аналоговые архивы:</w:t>
      </w:r>
      <w:r w:rsidRPr="00EE4838">
        <w:t xml:space="preserve"> ≈0,8</w:t>
      </w:r>
      <w:r>
        <w:t xml:space="preserve"> </w:t>
      </w:r>
      <w:r w:rsidRPr="00EE4838">
        <w:t>ГБ/сутки (данные из МАП и уставок).</w:t>
      </w:r>
    </w:p>
    <w:p w14:paraId="71889D88" w14:textId="304888CE" w:rsidR="00EE4838" w:rsidRPr="00EE4838" w:rsidRDefault="00EE4838" w:rsidP="00EE4838">
      <w:pPr>
        <w:pStyle w:val="34b"/>
        <w:numPr>
          <w:ilvl w:val="0"/>
          <w:numId w:val="37"/>
        </w:numPr>
      </w:pPr>
      <w:r w:rsidRPr="00EE4838">
        <w:rPr>
          <w:b/>
          <w:bCs/>
        </w:rPr>
        <w:t>Дискретные архивы:</w:t>
      </w:r>
      <w:r w:rsidRPr="00EE4838">
        <w:t xml:space="preserve"> ≈1,36</w:t>
      </w:r>
      <w:r>
        <w:t xml:space="preserve"> </w:t>
      </w:r>
      <w:r w:rsidRPr="00EE4838">
        <w:t>ГБ/сутки (сигналы из МДС).</w:t>
      </w:r>
    </w:p>
    <w:p w14:paraId="21104E23" w14:textId="0FE3A0E6" w:rsidR="00EE4838" w:rsidRPr="00EE4838" w:rsidRDefault="00EE4838" w:rsidP="00EE4838">
      <w:pPr>
        <w:pStyle w:val="34b"/>
        <w:numPr>
          <w:ilvl w:val="0"/>
          <w:numId w:val="37"/>
        </w:numPr>
      </w:pPr>
      <w:r w:rsidRPr="00EE4838">
        <w:rPr>
          <w:b/>
          <w:bCs/>
        </w:rPr>
        <w:t>Аварийные логи и отчёты:</w:t>
      </w:r>
      <w:r w:rsidRPr="00EE4838">
        <w:t xml:space="preserve"> до 10</w:t>
      </w:r>
      <w:r>
        <w:t xml:space="preserve"> </w:t>
      </w:r>
      <w:proofErr w:type="spellStart"/>
      <w:r w:rsidRPr="00EE4838">
        <w:t>кБ</w:t>
      </w:r>
      <w:proofErr w:type="spellEnd"/>
      <w:r w:rsidRPr="00EE4838">
        <w:t>/сутки сообщений; ежедневные протоколы котельной – ≈200</w:t>
      </w:r>
      <w:r>
        <w:t xml:space="preserve"> </w:t>
      </w:r>
      <w:proofErr w:type="spellStart"/>
      <w:r w:rsidRPr="00EE4838">
        <w:t>кБ</w:t>
      </w:r>
      <w:proofErr w:type="spellEnd"/>
      <w:r w:rsidRPr="00EE4838">
        <w:t>.</w:t>
      </w:r>
    </w:p>
    <w:p w14:paraId="09926591" w14:textId="11630AE4" w:rsidR="00EE4838" w:rsidRPr="00EE4838" w:rsidRDefault="00EE4838" w:rsidP="00EE4838">
      <w:pPr>
        <w:pStyle w:val="34b"/>
        <w:numPr>
          <w:ilvl w:val="0"/>
          <w:numId w:val="37"/>
        </w:numPr>
      </w:pPr>
      <w:r w:rsidRPr="00EE4838">
        <w:rPr>
          <w:b/>
          <w:bCs/>
        </w:rPr>
        <w:t>Общий объём:</w:t>
      </w:r>
      <w:r w:rsidRPr="00EE4838">
        <w:t xml:space="preserve"> совокупный архив</w:t>
      </w:r>
      <w:r>
        <w:t xml:space="preserve"> </w:t>
      </w:r>
      <w:r w:rsidRPr="00EE4838">
        <w:t>– примерно 2,15</w:t>
      </w:r>
      <w:r>
        <w:t xml:space="preserve"> </w:t>
      </w:r>
      <w:r w:rsidRPr="00EE4838">
        <w:t>ГБ/сутки (≈0,78</w:t>
      </w:r>
      <w:r>
        <w:t xml:space="preserve"> </w:t>
      </w:r>
      <w:r w:rsidRPr="00EE4838">
        <w:t>ТБ/год).</w:t>
      </w:r>
    </w:p>
    <w:p w14:paraId="52C41355" w14:textId="77777777" w:rsidR="00EE4838" w:rsidRDefault="00EE4838" w:rsidP="00EE4838">
      <w:pPr>
        <w:pStyle w:val="34b"/>
      </w:pPr>
    </w:p>
    <w:p w14:paraId="2A5D8BD7" w14:textId="23BDF314" w:rsidR="00EE4838" w:rsidRDefault="00EE4838" w:rsidP="00EE4838">
      <w:pPr>
        <w:pStyle w:val="1"/>
        <w:rPr>
          <w:lang w:val="ru-RU"/>
        </w:rPr>
      </w:pPr>
      <w:bookmarkStart w:id="4" w:name="_Toc209139565"/>
      <w:r w:rsidRPr="00EE4838">
        <w:rPr>
          <w:lang w:val="ru-RU"/>
        </w:rPr>
        <w:lastRenderedPageBreak/>
        <w:t>Справочно-нормативные данные (МСН)</w:t>
      </w:r>
      <w:bookmarkEnd w:id="4"/>
    </w:p>
    <w:p w14:paraId="05CE4D1F" w14:textId="2AC59567" w:rsidR="00EE4838" w:rsidRDefault="00EE4838" w:rsidP="00EE4838">
      <w:pPr>
        <w:pStyle w:val="34b"/>
      </w:pPr>
      <w:r w:rsidRPr="00EE4838">
        <w:t xml:space="preserve">МСН содержит паспортные характеристики датчиков и исполнительных механизмов, нормативные уставки и пределы, коэффициенты расчётов, тарифы и другие константные данные. Объём МСН невелик (порядка </w:t>
      </w:r>
      <w:r>
        <w:t xml:space="preserve">2 </w:t>
      </w:r>
      <w:r w:rsidRPr="00EE4838">
        <w:t>МБ); изменения вносятся при перенастройке оборудования или обновлении нормативов.</w:t>
      </w:r>
    </w:p>
    <w:p w14:paraId="44A0039B" w14:textId="77777777" w:rsidR="00EE4838" w:rsidRDefault="00EE4838" w:rsidP="00EE4838">
      <w:pPr>
        <w:pStyle w:val="34b"/>
      </w:pPr>
    </w:p>
    <w:p w14:paraId="100E045D" w14:textId="0ABF1268" w:rsidR="00EE4838" w:rsidRDefault="00EE4838" w:rsidP="00EE4838">
      <w:pPr>
        <w:pStyle w:val="1"/>
        <w:rPr>
          <w:lang w:val="ru-RU"/>
        </w:rPr>
      </w:pPr>
      <w:bookmarkStart w:id="5" w:name="_Toc209139566"/>
      <w:r w:rsidRPr="00EE4838">
        <w:rPr>
          <w:lang w:val="ru-RU"/>
        </w:rPr>
        <w:lastRenderedPageBreak/>
        <w:t>Диагностическая и сервисная информация (МДИ)</w:t>
      </w:r>
      <w:bookmarkEnd w:id="5"/>
    </w:p>
    <w:p w14:paraId="6C50CA60" w14:textId="68D9356C" w:rsidR="00EE4838" w:rsidRDefault="00EE4838" w:rsidP="00EE4838">
      <w:pPr>
        <w:pStyle w:val="34b"/>
      </w:pPr>
      <w:r w:rsidRPr="00EE4838">
        <w:t>МДИ включает служебные сообщения от контроллеров и оборудования: коды неисправностей, результаты самодиагностики, сообщения метрологического контроля, данные о версиях ПО и обновлениях. Всего типов таких сообщений около 150. Суточный объём МДИ составляет несколько килобайт.</w:t>
      </w:r>
    </w:p>
    <w:p w14:paraId="4284E39F" w14:textId="77777777" w:rsidR="00EE4838" w:rsidRDefault="00EE4838" w:rsidP="00EE4838">
      <w:pPr>
        <w:pStyle w:val="34b"/>
      </w:pPr>
    </w:p>
    <w:p w14:paraId="194919B1" w14:textId="610A6BDA" w:rsidR="00EE4838" w:rsidRDefault="00EE4838" w:rsidP="00EE4838">
      <w:pPr>
        <w:pStyle w:val="1"/>
        <w:rPr>
          <w:lang w:val="ru-RU"/>
        </w:rPr>
      </w:pPr>
      <w:bookmarkStart w:id="6" w:name="_Toc209139567"/>
      <w:r>
        <w:rPr>
          <w:lang w:val="ru-RU"/>
        </w:rPr>
        <w:lastRenderedPageBreak/>
        <w:t>Выводы</w:t>
      </w:r>
      <w:bookmarkEnd w:id="6"/>
    </w:p>
    <w:p w14:paraId="1774A46D" w14:textId="3FC03763" w:rsidR="00EE4838" w:rsidRPr="00EE4838" w:rsidRDefault="00EE4838" w:rsidP="00EE4838">
      <w:pPr>
        <w:pStyle w:val="34b"/>
      </w:pPr>
      <w:r>
        <w:t>Т</w:t>
      </w:r>
      <w:r w:rsidRPr="00EE4838">
        <w:t>акие объёмы требуют тщательного планирования СУБД, сетевой инфраструктуры и резервирования. Необходимы надёжные механизмы хранения, высокоскоростные каналы связи и полноценное резервное копирование на верхнем уровне АСУТП.</w:t>
      </w:r>
    </w:p>
    <w:p w14:paraId="0DDD1B97" w14:textId="77777777" w:rsidR="00147B49" w:rsidRDefault="002C35B5" w:rsidP="007739F0">
      <w:pPr>
        <w:pStyle w:val="3415"/>
        <w:rPr>
          <w:lang w:val="en-US"/>
        </w:rPr>
      </w:pPr>
      <w:bookmarkStart w:id="7" w:name="_Toc397971534"/>
      <w:bookmarkStart w:id="8" w:name="_Toc398225599"/>
      <w:bookmarkStart w:id="9" w:name="_Toc386572818"/>
      <w:bookmarkStart w:id="10" w:name="_Toc386572947"/>
      <w:bookmarkStart w:id="11" w:name="_Toc390811904"/>
      <w:bookmarkStart w:id="12" w:name="_Toc394586650"/>
      <w:bookmarkStart w:id="13" w:name="_Toc209139568"/>
      <w:bookmarkEnd w:id="7"/>
      <w:bookmarkEnd w:id="8"/>
      <w:r>
        <w:lastRenderedPageBreak/>
        <w:t>Перечень</w:t>
      </w:r>
      <w:r w:rsidR="00147B49">
        <w:t xml:space="preserve"> сокращений</w:t>
      </w:r>
      <w:bookmarkEnd w:id="9"/>
      <w:bookmarkEnd w:id="10"/>
      <w:bookmarkEnd w:id="11"/>
      <w:bookmarkEnd w:id="12"/>
      <w:bookmarkEnd w:id="13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7739F0" w:rsidRPr="007739F0" w14:paraId="6C10C143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6782A85" w14:textId="3B88E9F5" w:rsidR="007739F0" w:rsidRPr="007739F0" w:rsidRDefault="007739F0" w:rsidP="007739F0">
            <w:pPr>
              <w:pStyle w:val="34ff8"/>
            </w:pPr>
            <w:r w:rsidRPr="007739F0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B043922" w14:textId="0137CF77" w:rsidR="007739F0" w:rsidRPr="007739F0" w:rsidRDefault="007739F0" w:rsidP="007739F0">
            <w:pPr>
              <w:pStyle w:val="34ff8"/>
            </w:pPr>
            <w:r w:rsidRPr="007739F0">
              <w:t>Расшифровка</w:t>
            </w:r>
          </w:p>
        </w:tc>
      </w:tr>
      <w:tr w:rsidR="007739F0" w:rsidRPr="00A37C7D" w14:paraId="788817E1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9D3278A" w14:textId="551EAC0C" w:rsidR="007739F0" w:rsidRPr="00AD0715" w:rsidRDefault="007739F0" w:rsidP="007739F0">
            <w:pPr>
              <w:pStyle w:val="34ff6"/>
            </w:pPr>
            <w:r>
              <w:t>АСУТП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4A0D13F" w14:textId="14BB1B76" w:rsidR="007739F0" w:rsidRPr="00AD0715" w:rsidRDefault="007739F0" w:rsidP="007739F0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7739F0" w:rsidRPr="00A37C7D" w14:paraId="48FF5BED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8090335" w14:textId="6919274D" w:rsidR="007739F0" w:rsidRPr="00AD0715" w:rsidRDefault="007739F0" w:rsidP="007739F0">
            <w:pPr>
              <w:pStyle w:val="34ff6"/>
            </w:pPr>
            <w:r>
              <w:t>МАП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CCCD475" w14:textId="05059FF9" w:rsidR="007739F0" w:rsidRPr="00AD0715" w:rsidRDefault="007739F0" w:rsidP="007739F0">
            <w:pPr>
              <w:pStyle w:val="34ff6"/>
            </w:pPr>
            <w:r>
              <w:t>Массив аналоговых параметров</w:t>
            </w:r>
          </w:p>
        </w:tc>
      </w:tr>
      <w:tr w:rsidR="007739F0" w:rsidRPr="00A37C7D" w14:paraId="7B376F22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776819F" w14:textId="43D6D59E" w:rsidR="007739F0" w:rsidRPr="00F800E2" w:rsidRDefault="007739F0" w:rsidP="007739F0">
            <w:pPr>
              <w:pStyle w:val="34ff6"/>
            </w:pPr>
            <w:r>
              <w:t>МДС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857612A" w14:textId="23CDF726" w:rsidR="007739F0" w:rsidRPr="00F800E2" w:rsidRDefault="007739F0" w:rsidP="007739F0">
            <w:pPr>
              <w:pStyle w:val="34ff6"/>
            </w:pPr>
            <w:r>
              <w:t>Массив дискретных сигналов и состояний</w:t>
            </w:r>
          </w:p>
        </w:tc>
      </w:tr>
      <w:tr w:rsidR="007739F0" w:rsidRPr="00A37C7D" w14:paraId="475F315F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8AF5441" w14:textId="2F8F4419" w:rsidR="007739F0" w:rsidRPr="00F800E2" w:rsidRDefault="007739F0" w:rsidP="007739F0">
            <w:pPr>
              <w:pStyle w:val="34ff6"/>
            </w:pPr>
            <w:r>
              <w:t>МАС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940007B" w14:textId="26343E03" w:rsidR="007739F0" w:rsidRPr="00F800E2" w:rsidRDefault="007739F0" w:rsidP="007739F0">
            <w:pPr>
              <w:pStyle w:val="34ff6"/>
            </w:pPr>
            <w:r>
              <w:t>Массив аварийных и предупредительных сообщений</w:t>
            </w:r>
          </w:p>
        </w:tc>
      </w:tr>
      <w:tr w:rsidR="007739F0" w:rsidRPr="00A37C7D" w14:paraId="3F078790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9F5D651" w14:textId="3D3BC524" w:rsidR="007739F0" w:rsidRPr="00F800E2" w:rsidRDefault="007739F0" w:rsidP="007739F0">
            <w:pPr>
              <w:pStyle w:val="34ff6"/>
            </w:pPr>
            <w:r>
              <w:t>МАО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72B9BDE" w14:textId="3906DDEE" w:rsidR="007739F0" w:rsidRPr="00F800E2" w:rsidRDefault="007739F0" w:rsidP="007739F0">
            <w:pPr>
              <w:pStyle w:val="34ff6"/>
            </w:pPr>
            <w:r>
              <w:t>Массив архивных и отчётных данных</w:t>
            </w:r>
          </w:p>
        </w:tc>
      </w:tr>
      <w:tr w:rsidR="007739F0" w:rsidRPr="00A37C7D" w14:paraId="74A00D9A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E87914" w14:textId="577CC3DC" w:rsidR="007739F0" w:rsidRPr="00F800E2" w:rsidRDefault="007739F0" w:rsidP="007739F0">
            <w:pPr>
              <w:pStyle w:val="34ff6"/>
            </w:pPr>
            <w:r>
              <w:t>МСН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779BEF8" w14:textId="6872A4F0" w:rsidR="007739F0" w:rsidRPr="00F800E2" w:rsidRDefault="007739F0" w:rsidP="007739F0">
            <w:pPr>
              <w:pStyle w:val="34ff6"/>
            </w:pPr>
            <w:r>
              <w:t>Массив справочно-нормативных данных</w:t>
            </w:r>
          </w:p>
        </w:tc>
      </w:tr>
      <w:tr w:rsidR="007739F0" w:rsidRPr="00A37C7D" w14:paraId="2AAB5F13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36C129" w14:textId="112E791C" w:rsidR="007739F0" w:rsidRPr="00F800E2" w:rsidRDefault="007739F0" w:rsidP="007739F0">
            <w:pPr>
              <w:pStyle w:val="34ff6"/>
            </w:pPr>
            <w:r>
              <w:t>МДИ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E9D113E" w14:textId="3EE8EC8E" w:rsidR="007739F0" w:rsidRPr="00F800E2" w:rsidRDefault="007739F0" w:rsidP="007739F0">
            <w:pPr>
              <w:pStyle w:val="34ff6"/>
            </w:pPr>
            <w:r>
              <w:t>Массив диагностической и сервисной информации</w:t>
            </w:r>
          </w:p>
        </w:tc>
      </w:tr>
      <w:tr w:rsidR="007739F0" w:rsidRPr="00A37C7D" w14:paraId="4A4ACF86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B6B36CB" w14:textId="08C7E512" w:rsidR="007739F0" w:rsidRPr="00F800E2" w:rsidRDefault="007739F0" w:rsidP="007739F0">
            <w:pPr>
              <w:pStyle w:val="34ff6"/>
            </w:pPr>
            <w:r>
              <w:t>СУБД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B21C9E3" w14:textId="77ABA313" w:rsidR="007739F0" w:rsidRPr="00F800E2" w:rsidRDefault="007739F0" w:rsidP="007739F0">
            <w:pPr>
              <w:pStyle w:val="34ff6"/>
            </w:pPr>
            <w:r>
              <w:t>Система управления базами данных</w:t>
            </w:r>
          </w:p>
        </w:tc>
      </w:tr>
      <w:tr w:rsidR="007739F0" w:rsidRPr="00A37C7D" w14:paraId="65CFE697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081B27" w14:textId="0E9C114F" w:rsidR="007739F0" w:rsidRPr="00F800E2" w:rsidRDefault="007739F0" w:rsidP="007739F0">
            <w:pPr>
              <w:pStyle w:val="34ff6"/>
            </w:pPr>
            <w:r>
              <w:t>АВР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0667FB" w14:textId="1450AB7D" w:rsidR="007739F0" w:rsidRPr="00F800E2" w:rsidRDefault="007739F0" w:rsidP="007739F0">
            <w:pPr>
              <w:pStyle w:val="34ff6"/>
            </w:pPr>
            <w:r>
              <w:t>Автоматический ввод резерва</w:t>
            </w:r>
          </w:p>
        </w:tc>
      </w:tr>
      <w:tr w:rsidR="007739F0" w:rsidRPr="00A37C7D" w14:paraId="17F2723D" w14:textId="77777777" w:rsidTr="00FA2085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CE29F6" w14:textId="75CF9F31" w:rsidR="007739F0" w:rsidRDefault="007739F0" w:rsidP="007739F0">
            <w:pPr>
              <w:pStyle w:val="34ff6"/>
            </w:pPr>
            <w:r>
              <w:t>ПО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2CACEA" w14:textId="391B1143" w:rsidR="007739F0" w:rsidRDefault="007739F0" w:rsidP="007739F0">
            <w:pPr>
              <w:pStyle w:val="34ff6"/>
            </w:pPr>
            <w:r>
              <w:t>Программное обеспечение</w:t>
            </w:r>
          </w:p>
        </w:tc>
      </w:tr>
    </w:tbl>
    <w:p w14:paraId="7A2BE11C" w14:textId="77777777" w:rsidR="00147B49" w:rsidRDefault="00147B49" w:rsidP="002C35B5">
      <w:pPr>
        <w:pStyle w:val="34fffa"/>
      </w:pPr>
    </w:p>
    <w:p w14:paraId="0067DD05" w14:textId="77777777" w:rsidR="002C35B5" w:rsidRPr="002C35B5" w:rsidRDefault="002C35B5" w:rsidP="002C35B5">
      <w:pPr>
        <w:pStyle w:val="3415"/>
      </w:pPr>
      <w:bookmarkStart w:id="14" w:name="_Toc209139569"/>
      <w:r>
        <w:lastRenderedPageBreak/>
        <w:t>Перечень терминов</w:t>
      </w:r>
      <w:bookmarkEnd w:id="14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C91FC3" w:rsidRPr="00C91FC3" w14:paraId="0BDC08F8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B96C762" w14:textId="23BC4A2D" w:rsidR="00C91FC3" w:rsidRPr="00C91FC3" w:rsidRDefault="00C91FC3" w:rsidP="00C91FC3">
            <w:pPr>
              <w:pStyle w:val="34ff8"/>
            </w:pPr>
            <w:r w:rsidRPr="00C91FC3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26BC7C7" w14:textId="1E82B469" w:rsidR="00C91FC3" w:rsidRPr="00C91FC3" w:rsidRDefault="00C91FC3" w:rsidP="00C91FC3">
            <w:pPr>
              <w:pStyle w:val="34ff8"/>
            </w:pPr>
            <w:r w:rsidRPr="00C91FC3">
              <w:t>Определение</w:t>
            </w:r>
          </w:p>
        </w:tc>
      </w:tr>
      <w:tr w:rsidR="00C91FC3" w:rsidRPr="00A37C7D" w14:paraId="44842F86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350C63F" w14:textId="174FD306" w:rsidR="00C91FC3" w:rsidRPr="00F800E2" w:rsidRDefault="00C91FC3" w:rsidP="00C91FC3">
            <w:pPr>
              <w:pStyle w:val="34ff6"/>
            </w:pPr>
            <w:r>
              <w:t>Аналоговый параметр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CD2228D" w14:textId="6C5F4D77" w:rsidR="00C91FC3" w:rsidRPr="00F800E2" w:rsidRDefault="00C91FC3" w:rsidP="00C91FC3">
            <w:pPr>
              <w:pStyle w:val="34ff6"/>
            </w:pPr>
            <w:r>
              <w:t>Непрерывно изменяющаяся физическая величина (температура, давление, расход, уровень), измеряемая датчиками и сохраняемая в массиве МАП.</w:t>
            </w:r>
          </w:p>
        </w:tc>
      </w:tr>
      <w:tr w:rsidR="00C91FC3" w:rsidRPr="00A37C7D" w14:paraId="770E6F53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1FF947" w14:textId="1F2BC897" w:rsidR="00C91FC3" w:rsidRPr="00F63FD6" w:rsidRDefault="00C91FC3" w:rsidP="00C91FC3">
            <w:pPr>
              <w:pStyle w:val="34ff6"/>
            </w:pPr>
            <w:r>
              <w:t>Дискретный сигнал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BAAEB37" w14:textId="6DBB1428" w:rsidR="00C91FC3" w:rsidRPr="00F63FD6" w:rsidRDefault="00C91FC3" w:rsidP="00C91FC3">
            <w:pPr>
              <w:pStyle w:val="34ff6"/>
            </w:pPr>
            <w:r>
              <w:t>Двоичное состояние оборудования или системы (вкл./выкл., авария/норма), хранимое в массиве МДС.</w:t>
            </w:r>
          </w:p>
        </w:tc>
      </w:tr>
      <w:tr w:rsidR="00C91FC3" w:rsidRPr="00A37C7D" w14:paraId="7396093D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FD1B4E4" w14:textId="3D01316D" w:rsidR="00C91FC3" w:rsidRPr="00F800E2" w:rsidRDefault="00C91FC3" w:rsidP="00C91FC3">
            <w:pPr>
              <w:pStyle w:val="34ff6"/>
            </w:pPr>
            <w:r>
              <w:t>Метка времени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B1584D7" w14:textId="71D1F5D7" w:rsidR="00C91FC3" w:rsidRPr="00F800E2" w:rsidRDefault="00C91FC3" w:rsidP="00C91FC3">
            <w:pPr>
              <w:pStyle w:val="34ff6"/>
            </w:pPr>
            <w:r>
              <w:t>Временная отметка, присваиваемая каждому записанному параметру или сообщению.</w:t>
            </w:r>
          </w:p>
        </w:tc>
      </w:tr>
      <w:tr w:rsidR="00C91FC3" w:rsidRPr="00A37C7D" w14:paraId="1C59F1FE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DED60E5" w14:textId="1ED131BE" w:rsidR="00C91FC3" w:rsidRPr="00F800E2" w:rsidRDefault="00C91FC3" w:rsidP="00C91FC3">
            <w:pPr>
              <w:pStyle w:val="34ff6"/>
            </w:pPr>
            <w:r>
              <w:t>Архив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6AB1538" w14:textId="5A6E0A95" w:rsidR="00C91FC3" w:rsidRPr="00F800E2" w:rsidRDefault="00C91FC3" w:rsidP="00C91FC3">
            <w:pPr>
              <w:pStyle w:val="34ff6"/>
            </w:pPr>
            <w:r>
              <w:t>Совокупность накопленных данных (аналоговых, дискретных, аварийных), формируемых системой для хранения и анализа.</w:t>
            </w:r>
          </w:p>
        </w:tc>
      </w:tr>
      <w:tr w:rsidR="00C91FC3" w:rsidRPr="00A37C7D" w14:paraId="5A67C631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1A55F6F" w14:textId="4A98D7AF" w:rsidR="00C91FC3" w:rsidRPr="00F800E2" w:rsidRDefault="00C91FC3" w:rsidP="00C91FC3">
            <w:pPr>
              <w:pStyle w:val="34ff6"/>
            </w:pPr>
            <w:r>
              <w:t>Отчёт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04B0E14" w14:textId="64974171" w:rsidR="00C91FC3" w:rsidRPr="00F800E2" w:rsidRDefault="00C91FC3" w:rsidP="00C91FC3">
            <w:pPr>
              <w:pStyle w:val="34ff6"/>
            </w:pPr>
            <w:r>
              <w:t>Документ или файл, формируемый на основе архивных данных за выбранный период.</w:t>
            </w:r>
          </w:p>
        </w:tc>
      </w:tr>
      <w:tr w:rsidR="00C91FC3" w:rsidRPr="00A37C7D" w14:paraId="1DA7D797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2B3718" w14:textId="19B68955" w:rsidR="00C91FC3" w:rsidRPr="00F800E2" w:rsidRDefault="00C91FC3" w:rsidP="00C91FC3">
            <w:pPr>
              <w:pStyle w:val="34ff6"/>
            </w:pPr>
            <w:r>
              <w:t>Аварийное сообщение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6ED6E28" w14:textId="0ABF5055" w:rsidR="00C91FC3" w:rsidRPr="00F800E2" w:rsidRDefault="00C91FC3" w:rsidP="00C91FC3">
            <w:pPr>
              <w:pStyle w:val="34ff6"/>
            </w:pPr>
            <w:r>
              <w:t>Событие, фиксирующее выход параметра за допустимые пределы или срабатывание защиты.</w:t>
            </w:r>
          </w:p>
        </w:tc>
      </w:tr>
      <w:tr w:rsidR="00C91FC3" w:rsidRPr="00A37C7D" w14:paraId="25A60466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B067447" w14:textId="6879872C" w:rsidR="00C91FC3" w:rsidRPr="00F800E2" w:rsidRDefault="00C91FC3" w:rsidP="00C91FC3">
            <w:pPr>
              <w:pStyle w:val="34ff6"/>
            </w:pPr>
            <w:r>
              <w:t>Предупредительное сообщение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1A79904" w14:textId="194388F7" w:rsidR="00C91FC3" w:rsidRPr="00F800E2" w:rsidRDefault="00C91FC3" w:rsidP="00C91FC3">
            <w:pPr>
              <w:pStyle w:val="34ff6"/>
            </w:pPr>
            <w:r>
              <w:t>Событие, сигнализирующее о приближении параметра к критическим границам.</w:t>
            </w:r>
          </w:p>
        </w:tc>
      </w:tr>
      <w:tr w:rsidR="00C91FC3" w:rsidRPr="00A37C7D" w14:paraId="7736B298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D037DA4" w14:textId="4EEA275F" w:rsidR="00C91FC3" w:rsidRPr="00F800E2" w:rsidRDefault="00C91FC3" w:rsidP="00C91FC3">
            <w:pPr>
              <w:pStyle w:val="34ff6"/>
            </w:pPr>
            <w:r>
              <w:t>Расчётный параметр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F7EC72" w14:textId="07F557D5" w:rsidR="00C91FC3" w:rsidRPr="00F800E2" w:rsidRDefault="00C91FC3" w:rsidP="00C91FC3">
            <w:pPr>
              <w:pStyle w:val="34ff6"/>
            </w:pPr>
            <w:r>
              <w:t>Величина, вычисляемая верхним уровнем АСУТП на основе измерений (например, тепловая мощность, КПД котла).</w:t>
            </w:r>
          </w:p>
        </w:tc>
      </w:tr>
      <w:tr w:rsidR="00C91FC3" w:rsidRPr="00A37C7D" w14:paraId="55D30FBD" w14:textId="77777777" w:rsidTr="00A44007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6E619D" w14:textId="6A374491" w:rsidR="00C91FC3" w:rsidRPr="00F800E2" w:rsidRDefault="00C91FC3" w:rsidP="00C91FC3">
            <w:pPr>
              <w:pStyle w:val="34ff6"/>
            </w:pPr>
            <w:r>
              <w:t>Справочно-нормативные данные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A38933" w14:textId="654E65BC" w:rsidR="00C91FC3" w:rsidRPr="00F800E2" w:rsidRDefault="00C91FC3" w:rsidP="00C91FC3">
            <w:pPr>
              <w:pStyle w:val="34ff6"/>
            </w:pPr>
            <w:r>
              <w:t>Константные сведения (паспорта оборудования, уставки, тарифы, коэффициенты), используемые в системе.</w:t>
            </w:r>
          </w:p>
        </w:tc>
      </w:tr>
      <w:tr w:rsidR="00C91FC3" w:rsidRPr="00A37C7D" w14:paraId="1E0520BB" w14:textId="77777777" w:rsidTr="00A4400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D0FB7EE" w14:textId="0BA1CF31" w:rsidR="00C91FC3" w:rsidRDefault="00C91FC3" w:rsidP="00C91FC3">
            <w:pPr>
              <w:pStyle w:val="34ff6"/>
            </w:pPr>
            <w:r>
              <w:t>Диагностическая информация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0FD902" w14:textId="599641DF" w:rsidR="00C91FC3" w:rsidRDefault="00C91FC3" w:rsidP="00C91FC3">
            <w:pPr>
              <w:pStyle w:val="34ff6"/>
            </w:pPr>
            <w:r>
              <w:t>Служебные данные об ошибках, кодах неисправностей, результатах самодиагностики оборудования.</w:t>
            </w:r>
          </w:p>
        </w:tc>
      </w:tr>
      <w:tr w:rsidR="00C91FC3" w:rsidRPr="00A37C7D" w14:paraId="47743BE5" w14:textId="77777777" w:rsidTr="00A4400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C57B47" w14:textId="7469F541" w:rsidR="00C91FC3" w:rsidRPr="00F800E2" w:rsidRDefault="00C91FC3" w:rsidP="00C91FC3">
            <w:pPr>
              <w:pStyle w:val="34ff6"/>
            </w:pPr>
            <w:r>
              <w:t>Сервисная информация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17285C" w14:textId="1FF2B860" w:rsidR="00C91FC3" w:rsidRPr="00F800E2" w:rsidRDefault="00C91FC3" w:rsidP="00C91FC3">
            <w:pPr>
              <w:pStyle w:val="34ff6"/>
            </w:pPr>
            <w:r>
              <w:t>Сообщения о версиях ПО, обновлениях, метрологическом контроле.</w:t>
            </w:r>
          </w:p>
        </w:tc>
      </w:tr>
      <w:tr w:rsidR="00C91FC3" w:rsidRPr="00A37C7D" w14:paraId="25A4F8ED" w14:textId="77777777" w:rsidTr="00A4400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2A9E4D" w14:textId="3D97F4CC" w:rsidR="00C91FC3" w:rsidRPr="00F800E2" w:rsidRDefault="00C91FC3" w:rsidP="00C91FC3">
            <w:pPr>
              <w:pStyle w:val="34ff6"/>
            </w:pPr>
            <w:r>
              <w:t>Архитектура верхнего уровня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07CF34" w14:textId="0996F940" w:rsidR="00C91FC3" w:rsidRPr="00F800E2" w:rsidRDefault="00C91FC3" w:rsidP="00C91FC3">
            <w:pPr>
              <w:pStyle w:val="34ff6"/>
            </w:pPr>
            <w:r>
              <w:t>Совокупность серверов, баз данных и программных средств для хранения, обработки и отображения информации.</w:t>
            </w:r>
          </w:p>
        </w:tc>
      </w:tr>
    </w:tbl>
    <w:p w14:paraId="6ACE1328" w14:textId="77777777" w:rsidR="002C35B5" w:rsidRDefault="002C35B5" w:rsidP="002C35B5">
      <w:pPr>
        <w:pStyle w:val="34fffa"/>
      </w:pPr>
    </w:p>
    <w:p w14:paraId="7EC1D9BE" w14:textId="77777777" w:rsidR="00B6380B" w:rsidRPr="00BB426D" w:rsidRDefault="00B6380B" w:rsidP="00B6380B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2C64B2" w:rsidRPr="005F1B2E" w14:paraId="36A9EFFE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6DCB43BC" w14:textId="77777777" w:rsidR="002C64B2" w:rsidRPr="00A86232" w:rsidRDefault="002C64B2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29F26AED" w14:textId="77777777" w:rsidR="002C64B2" w:rsidRPr="005F1B2E" w:rsidRDefault="002C64B2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53FCC1AA" w14:textId="77777777" w:rsidR="002C64B2" w:rsidRPr="005F1B2E" w:rsidRDefault="002C64B2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29E801C" w14:textId="77777777" w:rsidR="002C64B2" w:rsidRPr="005F1B2E" w:rsidRDefault="002C64B2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35A5747C" w14:textId="77777777" w:rsidR="002C64B2" w:rsidRPr="005F1B2E" w:rsidRDefault="002C64B2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2772895F" w14:textId="77777777" w:rsidR="002C64B2" w:rsidRPr="005F1B2E" w:rsidRDefault="002C64B2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00CD08F" w14:textId="77777777" w:rsidR="002C64B2" w:rsidRPr="005F1B2E" w:rsidRDefault="002C64B2" w:rsidP="006877E2">
            <w:pPr>
              <w:pStyle w:val="34ff8"/>
            </w:pPr>
            <w:r w:rsidRPr="005F1B2E">
              <w:t>Дата</w:t>
            </w:r>
          </w:p>
        </w:tc>
      </w:tr>
      <w:tr w:rsidR="002C64B2" w:rsidRPr="005F1B2E" w14:paraId="6743BD3D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068A86F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A1276E7" w14:textId="77777777" w:rsidR="002C64B2" w:rsidRPr="005F1B2E" w:rsidRDefault="002C64B2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716847D1" w14:textId="77777777" w:rsidR="002C64B2" w:rsidRPr="005F1B2E" w:rsidRDefault="002C64B2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48981D34" w14:textId="77777777" w:rsidR="002C64B2" w:rsidRPr="005F1B2E" w:rsidRDefault="002C64B2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0EA52C89" w14:textId="77777777" w:rsidR="002C64B2" w:rsidRPr="005F1B2E" w:rsidRDefault="002C64B2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71AA32AC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2966E573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6B7D3515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3D6A4B55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31D8DA84" w14:textId="77777777" w:rsidR="002C64B2" w:rsidRPr="005F1B2E" w:rsidRDefault="002C64B2" w:rsidP="006877E2">
            <w:pPr>
              <w:pStyle w:val="34ff8"/>
            </w:pPr>
          </w:p>
        </w:tc>
      </w:tr>
      <w:tr w:rsidR="002C64B2" w14:paraId="2FB24466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2CBFAB59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01D352C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8DA989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4ADAA5C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6D711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98B893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EDE034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BF0E06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89BB91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ED9D24" w14:textId="77777777" w:rsidR="002C64B2" w:rsidRDefault="002C64B2" w:rsidP="008F1B2E">
            <w:pPr>
              <w:pStyle w:val="34ff6"/>
            </w:pPr>
          </w:p>
        </w:tc>
      </w:tr>
      <w:tr w:rsidR="002C64B2" w14:paraId="11CF4B68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4F6BA1F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4F1286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8681A9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F290837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2CD4F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F2B6F0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60D94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7D16B8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DD7015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2183F0" w14:textId="77777777" w:rsidR="002C64B2" w:rsidRDefault="002C64B2" w:rsidP="008F1B2E">
            <w:pPr>
              <w:pStyle w:val="34ff6"/>
            </w:pPr>
          </w:p>
        </w:tc>
      </w:tr>
      <w:tr w:rsidR="002C64B2" w14:paraId="7B32840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588C979E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A16323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650E47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E1AE74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DEE913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4625ED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29D65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1320E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BA2A91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0FFAA3B" w14:textId="77777777" w:rsidR="002C64B2" w:rsidRDefault="002C64B2" w:rsidP="008F1B2E">
            <w:pPr>
              <w:pStyle w:val="34ff6"/>
            </w:pPr>
          </w:p>
        </w:tc>
      </w:tr>
      <w:tr w:rsidR="002C64B2" w14:paraId="0002E5DC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5C00F922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C62647F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5B61921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EEDB48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5F4041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C30FB6C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2A10D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D3C657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6CDC16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4401B9" w14:textId="77777777" w:rsidR="002C64B2" w:rsidRDefault="002C64B2" w:rsidP="008F1B2E">
            <w:pPr>
              <w:pStyle w:val="34ff6"/>
            </w:pPr>
          </w:p>
        </w:tc>
      </w:tr>
      <w:tr w:rsidR="002C64B2" w14:paraId="1BF7BABF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A38DFA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2E7A12B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1EBE17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6F666C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936E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57CAE9C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437D53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2BAD25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9E5608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5758D4" w14:textId="77777777" w:rsidR="002C64B2" w:rsidRDefault="002C64B2" w:rsidP="008F1B2E">
            <w:pPr>
              <w:pStyle w:val="34ff6"/>
            </w:pPr>
          </w:p>
        </w:tc>
      </w:tr>
      <w:tr w:rsidR="002C64B2" w14:paraId="2847CAF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9C4037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FC48F31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2B62AC8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1942EA5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CE50A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1F9C36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5CB30D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DBF2A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33B68EE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352E8E" w14:textId="77777777" w:rsidR="002C64B2" w:rsidRDefault="002C64B2" w:rsidP="008F1B2E">
            <w:pPr>
              <w:pStyle w:val="34ff6"/>
            </w:pPr>
          </w:p>
        </w:tc>
      </w:tr>
      <w:tr w:rsidR="002C64B2" w14:paraId="62C16C1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5432EBD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64F8E7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AD9382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0090AE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BB54B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AE449A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AA6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B7FED2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B78A32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3D53B8" w14:textId="77777777" w:rsidR="002C64B2" w:rsidRDefault="002C64B2" w:rsidP="008F1B2E">
            <w:pPr>
              <w:pStyle w:val="34ff6"/>
            </w:pPr>
          </w:p>
        </w:tc>
      </w:tr>
      <w:tr w:rsidR="002C64B2" w14:paraId="4754E9D0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315DB689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06502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29FE342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ADE133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954189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D00031B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83F09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B172CD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8DE0D0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F66A32" w14:textId="77777777" w:rsidR="002C64B2" w:rsidRDefault="002C64B2" w:rsidP="008F1B2E">
            <w:pPr>
              <w:pStyle w:val="34ff6"/>
            </w:pPr>
          </w:p>
        </w:tc>
      </w:tr>
      <w:tr w:rsidR="002C64B2" w14:paraId="48C69EBF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F9AAEC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C2EBB98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7DF6066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82335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0F9A95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242A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24B90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DBBECC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339637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168A5B" w14:textId="77777777" w:rsidR="002C64B2" w:rsidRDefault="002C64B2" w:rsidP="008F1B2E">
            <w:pPr>
              <w:pStyle w:val="34ff6"/>
            </w:pPr>
          </w:p>
        </w:tc>
      </w:tr>
      <w:tr w:rsidR="002C64B2" w14:paraId="44DE3154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6C4EF7D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C2449AE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2B65B0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E8E3BC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75721E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A7EC67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024D68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45D759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634BED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664675D" w14:textId="77777777" w:rsidR="002C64B2" w:rsidRDefault="002C64B2" w:rsidP="008F1B2E">
            <w:pPr>
              <w:pStyle w:val="34ff6"/>
            </w:pPr>
          </w:p>
        </w:tc>
      </w:tr>
      <w:tr w:rsidR="002C64B2" w14:paraId="3A5B544F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B174C7E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7DE439B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D4763C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C8CF55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3C6F38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79616D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59B7534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EC273B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9A9C605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11E8182" w14:textId="77777777" w:rsidR="002C64B2" w:rsidRDefault="002C64B2" w:rsidP="008F1B2E">
            <w:pPr>
              <w:pStyle w:val="34ff6"/>
            </w:pPr>
          </w:p>
        </w:tc>
      </w:tr>
      <w:tr w:rsidR="002C64B2" w14:paraId="6ADB5B89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5CBE2CBF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C77142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C50AA99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DAD7D36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A93AFC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48C27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5A39D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689278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C7B806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EEB7B06" w14:textId="77777777" w:rsidR="002C64B2" w:rsidRDefault="002C64B2" w:rsidP="008F1B2E">
            <w:pPr>
              <w:pStyle w:val="34ff6"/>
            </w:pPr>
          </w:p>
        </w:tc>
      </w:tr>
      <w:tr w:rsidR="002C64B2" w14:paraId="44309D73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C53861C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B4CDD61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D599CC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379EC7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7727F42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88C685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3490FF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AB2E58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1DF083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A0B446" w14:textId="77777777" w:rsidR="002C64B2" w:rsidRDefault="002C64B2" w:rsidP="008F1B2E">
            <w:pPr>
              <w:pStyle w:val="34ff6"/>
            </w:pPr>
          </w:p>
        </w:tc>
      </w:tr>
      <w:tr w:rsidR="002C64B2" w14:paraId="449F8ACA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8150B36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5BE690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2A91B3F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872052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6EFBADE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E0784B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F739E13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842E06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E65E0B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EB298E0" w14:textId="77777777" w:rsidR="002C64B2" w:rsidRDefault="002C64B2" w:rsidP="008F1B2E">
            <w:pPr>
              <w:pStyle w:val="34ff6"/>
            </w:pPr>
          </w:p>
        </w:tc>
      </w:tr>
      <w:tr w:rsidR="002C64B2" w14:paraId="03AD5BB8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379C30D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E0975B3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F54192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E16D76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30FF2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B9CA0B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88F565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3ADEA9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7CD15D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7899B4" w14:textId="77777777" w:rsidR="002C64B2" w:rsidRDefault="002C64B2" w:rsidP="008F1B2E">
            <w:pPr>
              <w:pStyle w:val="34ff6"/>
            </w:pPr>
          </w:p>
        </w:tc>
      </w:tr>
      <w:tr w:rsidR="002C64B2" w14:paraId="763FC8E4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2CA466B4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A04DE75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7D70AE3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FC9A53E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5D5224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FCC36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9A211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F4314C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13DE17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3BFC02" w14:textId="77777777" w:rsidR="002C64B2" w:rsidRDefault="002C64B2" w:rsidP="008F1B2E">
            <w:pPr>
              <w:pStyle w:val="34ff6"/>
            </w:pPr>
          </w:p>
        </w:tc>
      </w:tr>
      <w:tr w:rsidR="002C64B2" w14:paraId="2993A356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80ACFE3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D5F116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8EA69F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9ADC22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DFBCAF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A510B5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A7EE072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755672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08235DF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E597969" w14:textId="77777777" w:rsidR="002C64B2" w:rsidRDefault="002C64B2" w:rsidP="008F1B2E">
            <w:pPr>
              <w:pStyle w:val="34ff6"/>
            </w:pPr>
          </w:p>
        </w:tc>
      </w:tr>
      <w:tr w:rsidR="002C64B2" w14:paraId="2CF05A09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FEDED31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B12734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39A46B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65955B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21FA0E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6C4D0D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D4E015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A58934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D8D683B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4E47F31" w14:textId="77777777" w:rsidR="002C64B2" w:rsidRDefault="002C64B2" w:rsidP="008F1B2E">
            <w:pPr>
              <w:pStyle w:val="34ff6"/>
            </w:pPr>
          </w:p>
        </w:tc>
      </w:tr>
      <w:tr w:rsidR="002C64B2" w14:paraId="262EB16B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BBADFF1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B2DDDC4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9A19167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53F728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3D921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1A9762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62E5D65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C1E0E2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DCF4DF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AB06BF" w14:textId="77777777" w:rsidR="002C64B2" w:rsidRDefault="002C64B2" w:rsidP="008F1B2E">
            <w:pPr>
              <w:pStyle w:val="34ff6"/>
            </w:pPr>
          </w:p>
        </w:tc>
      </w:tr>
      <w:tr w:rsidR="002C64B2" w14:paraId="6F6B38E3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8591C3A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D9CCC6A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5AD533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B1E570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9BBC05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CED4D3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C768D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0EA154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4FF273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61504F1" w14:textId="77777777" w:rsidR="002C64B2" w:rsidRDefault="002C64B2" w:rsidP="008F1B2E">
            <w:pPr>
              <w:pStyle w:val="34ff6"/>
            </w:pPr>
          </w:p>
        </w:tc>
      </w:tr>
      <w:tr w:rsidR="002C64B2" w14:paraId="6EF95312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F724429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ADE815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AD4BF6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A481081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AE13AF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35ECDA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CC3D9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638DE4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9473AF8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CAE1F72" w14:textId="77777777" w:rsidR="002C64B2" w:rsidRDefault="002C64B2" w:rsidP="008F1B2E">
            <w:pPr>
              <w:pStyle w:val="34ff6"/>
            </w:pPr>
          </w:p>
        </w:tc>
      </w:tr>
      <w:tr w:rsidR="002C64B2" w14:paraId="12CA85F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DF4C0B6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920AF7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ABB8185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649259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4F41A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96EEB9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B51127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3F12BD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BEA185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2474262" w14:textId="77777777" w:rsidR="002C64B2" w:rsidRDefault="002C64B2" w:rsidP="008F1B2E">
            <w:pPr>
              <w:pStyle w:val="34ff6"/>
            </w:pPr>
          </w:p>
        </w:tc>
      </w:tr>
      <w:tr w:rsidR="002C64B2" w14:paraId="64CFD893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E831352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893DE2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D17BBC6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8B8F5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F07ED7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2E437A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DF773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ED2EEF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82E31E8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F3D7C21" w14:textId="77777777" w:rsidR="002C64B2" w:rsidRDefault="002C64B2" w:rsidP="008F1B2E">
            <w:pPr>
              <w:pStyle w:val="34ff6"/>
            </w:pPr>
          </w:p>
        </w:tc>
      </w:tr>
      <w:tr w:rsidR="002C64B2" w14:paraId="2B1C2E2A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4B47066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48A93B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9134C5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4A23878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D115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6EDD7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340F0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315ABB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F7293F3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A286DA" w14:textId="77777777" w:rsidR="002C64B2" w:rsidRDefault="002C64B2" w:rsidP="008F1B2E">
            <w:pPr>
              <w:pStyle w:val="34ff6"/>
            </w:pPr>
          </w:p>
        </w:tc>
      </w:tr>
      <w:tr w:rsidR="002C64B2" w14:paraId="69B71CA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323DA58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17C610C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BA3E598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ABE910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18D36C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A738A16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853C24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611C39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784AD51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7F9EAF3" w14:textId="77777777" w:rsidR="002C64B2" w:rsidRDefault="002C64B2" w:rsidP="008F1B2E">
            <w:pPr>
              <w:pStyle w:val="34ff6"/>
            </w:pPr>
          </w:p>
        </w:tc>
      </w:tr>
    </w:tbl>
    <w:p w14:paraId="30D42617" w14:textId="77777777" w:rsidR="00AB28D5" w:rsidRPr="00AB28D5" w:rsidRDefault="00AB28D5" w:rsidP="002C35B5">
      <w:pPr>
        <w:pStyle w:val="34fffa"/>
      </w:pPr>
    </w:p>
    <w:sectPr w:rsidR="00AB28D5" w:rsidRPr="00AB28D5" w:rsidSect="00821D58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3EF9" w14:textId="77777777" w:rsidR="00842381" w:rsidRDefault="00842381" w:rsidP="00AD0715">
      <w:r>
        <w:separator/>
      </w:r>
    </w:p>
    <w:p w14:paraId="3B86B46B" w14:textId="77777777" w:rsidR="00842381" w:rsidRDefault="00842381" w:rsidP="00AD0715"/>
  </w:endnote>
  <w:endnote w:type="continuationSeparator" w:id="0">
    <w:p w14:paraId="3891D488" w14:textId="77777777" w:rsidR="00842381" w:rsidRDefault="00842381" w:rsidP="00AD0715">
      <w:r>
        <w:continuationSeparator/>
      </w:r>
    </w:p>
    <w:p w14:paraId="4D93483C" w14:textId="77777777" w:rsidR="00842381" w:rsidRDefault="00842381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D8A" w14:textId="77777777" w:rsidR="00B01EA1" w:rsidRDefault="00B01EA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EF1A" w14:textId="260C232D" w:rsidR="00B01EA1" w:rsidRDefault="00B01EA1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DC7B" w14:textId="77777777" w:rsidR="00B01EA1" w:rsidRDefault="00B01EA1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2908" w14:textId="77777777" w:rsidR="00F755DF" w:rsidRDefault="00F755DF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58D9" w14:textId="77777777" w:rsidR="00F755DF" w:rsidRDefault="00F755DF" w:rsidP="00F755DF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11966" w14:textId="77777777" w:rsidR="00842381" w:rsidRDefault="00842381" w:rsidP="00AD0715">
      <w:r>
        <w:separator/>
      </w:r>
    </w:p>
    <w:p w14:paraId="3F7823D0" w14:textId="77777777" w:rsidR="00842381" w:rsidRDefault="00842381" w:rsidP="00AD0715"/>
  </w:footnote>
  <w:footnote w:type="continuationSeparator" w:id="0">
    <w:p w14:paraId="27A0A5FB" w14:textId="77777777" w:rsidR="00842381" w:rsidRDefault="00842381" w:rsidP="00AD0715">
      <w:r>
        <w:continuationSeparator/>
      </w:r>
    </w:p>
    <w:p w14:paraId="590C44CE" w14:textId="77777777" w:rsidR="00842381" w:rsidRDefault="00842381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D77B" w14:textId="77777777" w:rsidR="00B01EA1" w:rsidRDefault="00B01EA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BFDA" w14:textId="77777777" w:rsidR="00D43F8F" w:rsidRDefault="00F755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885BE78" wp14:editId="3DE8ED5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0E1319" w14:textId="77777777"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24343B" w14:textId="77777777" w:rsidR="00F755DF" w:rsidRDefault="00F755DF" w:rsidP="00F755D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E3A400" w14:textId="77777777" w:rsidR="00F755DF" w:rsidRDefault="00F755DF" w:rsidP="00F755D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EBAB1D" w14:textId="77777777"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34ADE9" w14:textId="77777777"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F25CEE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7625F8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2C9CF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97CD23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3B0158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85BE78" id="Группа 59" o:spid="_x0000_s1026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">
              <v:group id="Группа 60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E0E1319" w14:textId="77777777" w:rsidR="00F755DF" w:rsidRDefault="00F755DF" w:rsidP="00F755D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B24343B" w14:textId="77777777" w:rsidR="00F755DF" w:rsidRDefault="00F755DF" w:rsidP="00F755D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3E3A400" w14:textId="77777777" w:rsidR="00F755DF" w:rsidRDefault="00F755DF" w:rsidP="00F755D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32EBAB1D" w14:textId="77777777" w:rsidR="00F755DF" w:rsidRDefault="00F755DF" w:rsidP="00F755D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734ADE9" w14:textId="77777777" w:rsidR="00F755DF" w:rsidRDefault="00F755DF" w:rsidP="00F755D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2AF25CEE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47625F8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062C9CF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5C97CD23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93B0158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CB0C" w14:textId="77777777" w:rsidR="00B01EA1" w:rsidRDefault="00B01EA1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A1AB" w14:textId="77777777" w:rsidR="00D43F8F" w:rsidRDefault="00353B1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BE6043D" wp14:editId="323D65A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7DEB15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39EBEA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C39B21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9D1114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BD18EE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6BDD09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6D41CF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C42C82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111DCA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3EBD69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91E34A" w14:textId="77777777"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092BFA" w14:textId="77777777"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63390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6C47F6" w14:textId="77777777"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7E2B00">
                                      <w:t>A.B.XXX.П8.XX.</w:t>
                                    </w:r>
                                    <w:proofErr w:type="gramStart"/>
                                    <w:r w:rsidR="007E2B00">
                                      <w:t>X-X</w:t>
                                    </w:r>
                                    <w:proofErr w:type="gramEnd"/>
                                    <w:r w:rsidR="007E2B00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257D54" w14:textId="77777777"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3265D7" w14:textId="77777777"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AD90BC" w14:textId="77777777"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315CDF" w14:textId="77777777"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E3EB51" w14:textId="77777777"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3768208" w14:textId="77777777"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E38A1B" w14:textId="77777777"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52E9640" w14:textId="77777777"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BB7891" w14:textId="77777777"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4A30FD" w14:textId="77777777"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2E6D1C" w14:textId="77777777"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30F9D72" w14:textId="77777777"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2AB2DA" w14:textId="77777777"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5" name="Группа 2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787916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D97890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E6043D" id="Группа 31" o:spid="_x0000_s1051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">
              <v:group id="Группа 2" o:spid="_x0000_s1052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2E7DEB15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739EBEA" w14:textId="77777777"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C39B21" w14:textId="77777777"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79D1114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37BD18EE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66BDD09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16D41CF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FC42C82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D111DCA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33EBD69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078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079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080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081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082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83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084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085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086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087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088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089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090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091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092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7591E34A" w14:textId="77777777"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093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68092BFA" w14:textId="77777777"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63390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094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016C47F6" w14:textId="77777777"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7E2B00">
                                <w:t>A.B.XXX.П8.XX.</w:t>
                              </w:r>
                              <w:proofErr w:type="gramStart"/>
                              <w:r w:rsidR="007E2B00">
                                <w:t>X-X</w:t>
                              </w:r>
                              <w:proofErr w:type="gramEnd"/>
                              <w:r w:rsidR="007E2B00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095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096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5F257D54" w14:textId="77777777"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097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633265D7" w14:textId="77777777"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098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22AD90BC" w14:textId="77777777"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099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5C315CDF" w14:textId="77777777"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00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50E3EB51" w14:textId="77777777"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0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43768208" w14:textId="77777777"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02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7AE38A1B" w14:textId="77777777"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652E9640" w14:textId="77777777"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04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0CBB7891" w14:textId="77777777"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5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024A30FD" w14:textId="77777777"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06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632E6D1C" w14:textId="77777777"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730F9D72" w14:textId="77777777"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08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6C2AB2DA" w14:textId="77777777"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5" o:spid="_x0000_s110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122" o:spid="_x0000_s111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WBv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GsP1S/gBcn4BAAD//wMAUEsBAi0AFAAGAAgAAAAhANvh9svuAAAAhQEAABMAAAAAAAAA&#10;AAAAAAAAAAAAAFtDb250ZW50X1R5cGVzXS54bWxQSwECLQAUAAYACAAAACEAWvQsW78AAAAVAQAA&#10;CwAAAAAAAAAAAAAAAAAfAQAAX3JlbHMvLnJlbHNQSwECLQAUAAYACAAAACEA411gb8YAAADbAAAA&#10;DwAAAAAAAAAAAAAAAAAHAgAAZHJzL2Rvd25yZXYueG1sUEsFBgAAAAADAAMAtwAAAPoCAAAAAA==&#10;" filled="f" stroked="f">
                  <v:textbox inset="1pt,.4mm,1pt,1pt">
                    <w:txbxContent>
                      <w:p w14:paraId="00787916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1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" filled="f" stroked="f">
                  <v:textbox inset="1pt,.4mm,1pt,1pt">
                    <w:txbxContent>
                      <w:p w14:paraId="68D97890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F4B1" w14:textId="77777777" w:rsidR="00C21772" w:rsidRDefault="00353B1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7870F102" wp14:editId="1FDACEE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ADD4C8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DBF53A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840450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D0AEDF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98BE86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46218C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08C9AE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8E98AC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F8BFEC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87F53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30868D" w14:textId="77777777" w:rsidR="00C21772" w:rsidRPr="00945CCC" w:rsidRDefault="00C21772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D26CF7" w14:textId="77777777" w:rsidR="00C21772" w:rsidRDefault="00C21772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AF9D4A" w14:textId="77777777" w:rsidR="00C21772" w:rsidRDefault="00C21772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9B8E08" w14:textId="77777777" w:rsidR="00C21772" w:rsidRPr="005E4A3B" w:rsidRDefault="00C21772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11FC5F" w14:textId="77777777" w:rsidR="00C21772" w:rsidRPr="000411E6" w:rsidRDefault="00C21772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93BA87" w14:textId="77777777" w:rsidR="00C21772" w:rsidRDefault="00C21772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513D0E" w14:textId="77777777" w:rsidR="00C21772" w:rsidRDefault="00C21772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455150" w14:textId="77777777" w:rsidR="00C21772" w:rsidRPr="005E4A3B" w:rsidRDefault="00C21772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8B8B8F" w14:textId="77777777" w:rsidR="00C21772" w:rsidRPr="00931BF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6E817E" w14:textId="4CD8C00E" w:rsidR="00C21772" w:rsidRPr="00A32665" w:rsidRDefault="00C21772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40154F" w14:textId="239D261E" w:rsidR="00C21772" w:rsidRPr="005E4A3B" w:rsidRDefault="00D038AE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87354A" w14:textId="38F4DF65" w:rsidR="00C21772" w:rsidRPr="005E4A3B" w:rsidRDefault="00D038AE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C893D5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F2FC0C" w14:textId="45F112A2" w:rsidR="00C21772" w:rsidRPr="005E4A3B" w:rsidRDefault="00D038AE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4C06CC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E71441" w14:textId="603AA8D9" w:rsidR="00C21772" w:rsidRPr="000411E6" w:rsidRDefault="00D038A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BE8DFF" w14:textId="7BD5498F" w:rsidR="00C21772" w:rsidRPr="000411E6" w:rsidRDefault="00D038A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3E9582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86355" w14:textId="3374772A" w:rsidR="00C21772" w:rsidRPr="000411E6" w:rsidRDefault="00D038A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96BA8B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0DF4DC" w14:textId="044E1183" w:rsidR="00C21772" w:rsidRPr="0079077B" w:rsidRDefault="007E2B0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D038AE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302B11" w14:textId="6B79ED38" w:rsidR="00C21772" w:rsidRPr="00A32665" w:rsidRDefault="00D038AE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7F6F02" w14:textId="77777777" w:rsidR="00C21772" w:rsidRPr="00CB1016" w:rsidRDefault="00C217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7D341" w14:textId="77777777" w:rsidR="00C21772" w:rsidRPr="00CB1016" w:rsidRDefault="00C217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440988" w14:textId="23F6C219" w:rsidR="00C21772" w:rsidRPr="005374BE" w:rsidRDefault="00C21772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038AE" w:rsidRPr="00D038AE">
                                    <w:rPr>
                                      <w:noProof/>
                                    </w:rPr>
                                    <w:instrText>13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038AE">
                                    <w:rPr>
                                      <w:noProof/>
                                    </w:rPr>
                                    <w:t>13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95790C" w14:textId="77777777" w:rsidR="00C21772" w:rsidRPr="005374BE" w:rsidRDefault="00C21772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F405C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E765CA" w14:textId="4F42E02C" w:rsidR="00C21772" w:rsidRDefault="00D038AE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EF287F" w14:textId="55E3E36E" w:rsidR="00C21772" w:rsidRDefault="00C21772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038AE">
                                    <w:t>878.2023-АСУ ТП.П8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E23AE0" w14:textId="18C73590" w:rsidR="00C21772" w:rsidRDefault="007E2B0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D038AE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C21772">
                                    <w:t>.</w:t>
                                  </w:r>
                                </w:p>
                                <w:p w14:paraId="01F9592D" w14:textId="77777777" w:rsidR="00C21772" w:rsidRPr="00B86FA1" w:rsidRDefault="007E2B00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массива информации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E58E25" w14:textId="77777777" w:rsidR="00C21772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5776F8" w14:textId="77777777" w:rsidR="00C21772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160550" w14:textId="77777777" w:rsidR="00C21772" w:rsidRPr="00945CC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AE4425" w14:textId="77777777" w:rsidR="00C21772" w:rsidRPr="00945CC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6FE079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11179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39CFC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43BC9F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" name="Группа 1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76C74F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101BBD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70F102" id="Группа 30" o:spid="_x0000_s1112" style="position:absolute;left:0;text-align:left;margin-left:22.7pt;margin-top:14.2pt;width:558.45pt;height:826.6pt;z-index:25167974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">
              <v:group id="Группа 448" o:spid="_x0000_s1113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14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15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1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17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1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19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20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21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22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23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24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25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26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27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FADD4C8" w14:textId="77777777"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28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8DBF53A" w14:textId="77777777" w:rsidR="00C21772" w:rsidRDefault="00C217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29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4840450" w14:textId="77777777" w:rsidR="00C21772" w:rsidRDefault="00C217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30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1D0AEDF" w14:textId="77777777"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31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C98BE86" w14:textId="77777777"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32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33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4E46218C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34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708C9AE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35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A8E98AC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36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F8BFEC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37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5987F53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38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39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40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41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42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43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44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45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46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47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48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49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5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51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52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53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54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55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56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57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58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59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60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61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62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6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7C30868D" w14:textId="77777777" w:rsidR="00C21772" w:rsidRPr="00945CCC" w:rsidRDefault="00C21772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64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4D26CF7" w14:textId="77777777" w:rsidR="00C21772" w:rsidRDefault="00C21772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65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6DAF9D4A" w14:textId="77777777" w:rsidR="00C21772" w:rsidRDefault="00C21772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66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6D9B8E08" w14:textId="77777777" w:rsidR="00C21772" w:rsidRPr="005E4A3B" w:rsidRDefault="00C21772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67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6211FC5F" w14:textId="77777777" w:rsidR="00C21772" w:rsidRPr="000411E6" w:rsidRDefault="00C21772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68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593BA87" w14:textId="77777777" w:rsidR="00C21772" w:rsidRDefault="00C21772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69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9513D0E" w14:textId="77777777" w:rsidR="00C21772" w:rsidRDefault="00C21772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70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44455150" w14:textId="77777777" w:rsidR="00C21772" w:rsidRPr="005E4A3B" w:rsidRDefault="00C21772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71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5B8B8B8F" w14:textId="77777777" w:rsidR="00C21772" w:rsidRPr="00931BF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72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B6E817E" w14:textId="4CD8C00E" w:rsidR="00C21772" w:rsidRPr="00A32665" w:rsidRDefault="00C21772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73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1640154F" w14:textId="239D261E" w:rsidR="00C21772" w:rsidRPr="005E4A3B" w:rsidRDefault="00D038AE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74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0C87354A" w14:textId="38F4DF65" w:rsidR="00C21772" w:rsidRPr="005E4A3B" w:rsidRDefault="00D038AE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175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BC893D5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76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3DF2FC0C" w14:textId="45F112A2" w:rsidR="00C21772" w:rsidRPr="005E4A3B" w:rsidRDefault="00D038AE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177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74C06CC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78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5DE71441" w14:textId="603AA8D9" w:rsidR="00C21772" w:rsidRPr="000411E6" w:rsidRDefault="00D038A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179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0EBE8DFF" w14:textId="7BD5498F" w:rsidR="00C21772" w:rsidRPr="000411E6" w:rsidRDefault="00D038A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180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E3E9582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81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45786355" w14:textId="3374772A" w:rsidR="00C21772" w:rsidRPr="000411E6" w:rsidRDefault="00D038A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182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0996BA8B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183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80DF4DC" w14:textId="044E1183" w:rsidR="00C21772" w:rsidRPr="0079077B" w:rsidRDefault="007E2B00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D038AE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184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71302B11" w14:textId="6B79ED38" w:rsidR="00C21772" w:rsidRPr="00A32665" w:rsidRDefault="00D038AE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185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3D7F6F02" w14:textId="77777777" w:rsidR="00C21772" w:rsidRPr="00CB1016" w:rsidRDefault="00C21772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186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12C7D341" w14:textId="77777777" w:rsidR="00C21772" w:rsidRPr="00CB1016" w:rsidRDefault="00C21772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187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B440988" w14:textId="23F6C219" w:rsidR="00C21772" w:rsidRPr="005374BE" w:rsidRDefault="00C21772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038AE" w:rsidRPr="00D038AE">
                              <w:rPr>
                                <w:noProof/>
                              </w:rPr>
                              <w:instrText>13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038AE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188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295790C" w14:textId="77777777" w:rsidR="00C21772" w:rsidRPr="005374BE" w:rsidRDefault="00C21772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F405C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189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1E765CA" w14:textId="4F42E02C" w:rsidR="00C21772" w:rsidRDefault="00D038AE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190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6FEF287F" w14:textId="55E3E36E" w:rsidR="00C21772" w:rsidRDefault="00C21772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038AE">
                              <w:t>878.2023-АСУ ТП.П8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191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0E23AE0" w14:textId="18C73590" w:rsidR="00C21772" w:rsidRDefault="007E2B0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D038AE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C21772">
                              <w:t>.</w:t>
                            </w:r>
                          </w:p>
                          <w:p w14:paraId="01F9592D" w14:textId="77777777" w:rsidR="00C21772" w:rsidRPr="00B86FA1" w:rsidRDefault="007E2B00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массива информации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192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0E58E25" w14:textId="77777777" w:rsidR="00C21772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193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305776F8" w14:textId="77777777" w:rsidR="00C21772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4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79160550" w14:textId="77777777" w:rsidR="00C21772" w:rsidRPr="00945CC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195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36AE4425" w14:textId="77777777" w:rsidR="00C21772" w:rsidRPr="00945CC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6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7D6FE079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7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49911179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8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8A39CFC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9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0243BC9F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" o:spid="_x0000_s1200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122" o:spid="_x0000_s1201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" filled="f" stroked="f">
                  <v:textbox inset="1pt,.4mm,1pt,1pt">
                    <w:txbxContent>
                      <w:p w14:paraId="6F76C74F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02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" filled="f" stroked="f">
                  <v:textbox inset="1pt,.4mm,1pt,1pt">
                    <w:txbxContent>
                      <w:p w14:paraId="4D101BBD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4A33" w14:textId="77777777" w:rsidR="00BA34D8" w:rsidRDefault="00BA34D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2840C425" wp14:editId="57B190D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25" name="Группа 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26" name="Группа 52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27" name="Группа 527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28" name="Группа 528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29" name="Группа 529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3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1" name="Группа 531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32" name="Группа 532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33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4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6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37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38" name="Группа 538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39" name="Группа 539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40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C0BD33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1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B49128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2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7D6EB3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3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DE7634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4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0F3F12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5" name="Группа 545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F037CC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7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E1A30B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0E4F02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9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A6041F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E99142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51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2" name="Группа 552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54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6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8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9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0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1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2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3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4" name="Группа 564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65" name="Группа 565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66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45ED1A" w14:textId="77777777" w:rsidR="00BA34D8" w:rsidRPr="00CB1016" w:rsidRDefault="00BA34D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7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E96DEC" w14:textId="77777777" w:rsidR="00BA34D8" w:rsidRPr="005374BE" w:rsidRDefault="00BA34D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405C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8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512BEB" w14:textId="5AD25076" w:rsidR="00BA34D8" w:rsidRDefault="00BA34D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038AE">
                                      <w:t>878.2023-АСУ ТП.П8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9" name="Группа 569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7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904203" w14:textId="77777777" w:rsidR="00BA34D8" w:rsidRPr="00945CCC" w:rsidRDefault="00BA34D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4B4127" w14:textId="77777777" w:rsidR="00BA34D8" w:rsidRDefault="00BA34D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F7CA29" w14:textId="77777777" w:rsidR="00BA34D8" w:rsidRPr="005E4A3B" w:rsidRDefault="00BA34D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8AE1FE" w14:textId="77777777" w:rsidR="00BA34D8" w:rsidRPr="000411E6" w:rsidRDefault="00BA34D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4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48349E" w14:textId="77777777" w:rsidR="00BA34D8" w:rsidRPr="005E4A3B" w:rsidRDefault="00BA34D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306DA01" w14:textId="77777777" w:rsidR="00BA34D8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C473C1" w14:textId="77777777" w:rsidR="00BA34D8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8CFE1C" w14:textId="77777777" w:rsidR="00BA34D8" w:rsidRPr="00945CCC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A1B5DC" w14:textId="77777777" w:rsidR="00BA34D8" w:rsidRPr="00945CCC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6B308" w14:textId="77777777" w:rsidR="00BA34D8" w:rsidRPr="005E4A3B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2F415F" w14:textId="77777777" w:rsidR="00BA34D8" w:rsidRPr="005E4A3B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D0640F" w14:textId="77777777" w:rsidR="00BA34D8" w:rsidRPr="000411E6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DF2B83" w14:textId="77777777" w:rsidR="00BA34D8" w:rsidRPr="000411E6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83" name="Группа 583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8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A219E5" w14:textId="77777777" w:rsidR="00BA34D8" w:rsidRPr="006C5C53" w:rsidRDefault="00BA34D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8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21A3FD" w14:textId="77777777" w:rsidR="00BA34D8" w:rsidRPr="006C5C53" w:rsidRDefault="00BA34D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40C425" id="Группа 525" o:spid="_x0000_s1203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">
              <v:group id="Группа 526" o:spid="_x0000_s1204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group id="Группа 527" o:spid="_x0000_s1205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<v:group id="Группа 528" o:spid="_x0000_s1206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Yj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WBvOhCMgN3cAAAD//wMAUEsBAi0AFAAGAAgAAAAhANvh9svuAAAAhQEAABMAAAAAAAAAAAAA&#10;AAAAAAAAAFtDb250ZW50X1R5cGVzXS54bWxQSwECLQAUAAYACAAAACEAWvQsW78AAAAVAQAACwAA&#10;AAAAAAAAAAAAAAAfAQAAX3JlbHMvLnJlbHNQSwECLQAUAAYACAAAACEA5YhmI8MAAADcAAAADwAA&#10;AAAAAAAAAAAAAAAHAgAAZHJzL2Rvd25yZXYueG1sUEsFBgAAAAADAAMAtwAAAPcCAAAAAA==&#10;">
                    <v:group id="Группа 529" o:spid="_x0000_s120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      <v:rect id="Rectangle 91" o:spid="_x0000_s1208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" filled="f" strokeweight="1.5pt">
                        <v:textbox inset=",1mm"/>
                      </v:rect>
                      <v:group id="Группа 531" o:spid="_x0000_s120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lj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MfyeCUdAZg8AAAD//wMAUEsBAi0AFAAGAAgAAAAhANvh9svuAAAAhQEAABMAAAAAAAAA&#10;AAAAAAAAAAAAAFtDb250ZW50X1R5cGVzXS54bWxQSwECLQAUAAYACAAAACEAWvQsW78AAAAVAQAA&#10;CwAAAAAAAAAAAAAAAAAfAQAAX3JlbHMvLnJlbHNQSwECLQAUAAYACAAAACEA8WtZY8YAAADcAAAA&#10;DwAAAAAAAAAAAAAAAAAHAgAAZHJzL2Rvd25yZXYueG1sUEsFBgAAAAADAAMAtwAAAPoCAAAAAA==&#10;">
                        <v:group id="Группа 532" o:spid="_x0000_s1210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    <v:line id="Line 76" o:spid="_x0000_s1211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" strokeweight="1.5pt"/>
                          <v:line id="Line 77" o:spid="_x0000_s1212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" strokeweight="1.5pt"/>
                          <v:line id="Line 78" o:spid="_x0000_s1213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" strokeweight="1.5pt"/>
                          <v:line id="Line 79" o:spid="_x0000_s1214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" strokeweight="1.5pt"/>
                        </v:group>
                        <v:line id="Line 92" o:spid="_x0000_s1215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" strokeweight="1.5pt"/>
                      </v:group>
                    </v:group>
                    <v:group id="Группа 538" o:spid="_x0000_s1216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        <v:group id="Группа 539" o:spid="_x0000_s1217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18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1C0BD33" w14:textId="77777777"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19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5B49128" w14:textId="77777777" w:rsidR="00BA34D8" w:rsidRDefault="00BA34D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0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47D6EB3" w14:textId="77777777" w:rsidR="00BA34D8" w:rsidRDefault="00BA34D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1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3DE7634" w14:textId="77777777"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2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C0F3F12" w14:textId="77777777"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45" o:spid="_x0000_s1223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      <v:shape id="Text Box 87" o:spid="_x0000_s1224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AF037CC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5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8i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0hb8z6QjI5R0AAP//AwBQSwECLQAUAAYACAAAACEA2+H2y+4AAACFAQAAEwAAAAAAAAAA&#10;AAAAAAAAAAAAW0NvbnRlbnRfVHlwZXNdLnhtbFBLAQItABQABgAIAAAAIQBa9CxbvwAAABUBAAAL&#10;AAAAAAAAAAAAAAAAAB8BAABfcmVscy8ucmVsc1BLAQItABQABgAIAAAAIQC6bs8i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1E1A30B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6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C0E4F02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7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DA6041F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28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5BE99142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29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" filled="f" strokeweight="1.5pt">
                    <v:textbox inset=",1mm"/>
                  </v:rect>
                </v:group>
                <v:group id="Группа 552" o:spid="_x0000_s1230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line id="Line 102" o:spid="_x0000_s1232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2" o:spid="_x0000_s1233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234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3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" strokecolor="windowText" strokeweight="1.5pt"/>
                    <v:line id="Line 98" o:spid="_x0000_s1236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237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38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1" o:spid="_x0000_s1239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240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241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q36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ibJ/g9k46AXvwAAAD//wMAUEsBAi0AFAAGAAgAAAAhANvh9svuAAAAhQEAABMAAAAAAAAA&#10;AAAAAAAAAAAAAFtDb250ZW50X1R5cGVzXS54bWxQSwECLQAUAAYACAAAACEAWvQsW78AAAAVAQAA&#10;CwAAAAAAAAAAAAAAAAAfAQAAX3JlbHMvLnJlbHNQSwECLQAUAAYACAAAACEAKXqt+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564" o:spid="_x0000_s1242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<v:group id="Группа 565" o:spid="_x0000_s1243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3B9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">
                      <v:rect id="Rectangle 123" o:spid="_x0000_s1244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" filled="f" stroked="f">
                        <v:textbox inset="1pt,.4mm,1pt,1pt">
                          <w:txbxContent>
                            <w:p w14:paraId="1B45ED1A" w14:textId="77777777" w:rsidR="00BA34D8" w:rsidRPr="00CB1016" w:rsidRDefault="00BA34D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45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" filled="f" stroked="f">
                        <v:textbox inset="1pt,.4mm,1pt,1pt">
                          <w:txbxContent>
                            <w:p w14:paraId="44E96DEC" w14:textId="77777777" w:rsidR="00BA34D8" w:rsidRPr="005374BE" w:rsidRDefault="00BA34D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405C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46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" filled="f" stroked="f">
                        <v:textbox inset="1pt,.4mm,1pt,1pt">
                          <w:txbxContent>
                            <w:p w14:paraId="67512BEB" w14:textId="5AD25076" w:rsidR="00BA34D8" w:rsidRDefault="00BA34D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038AE">
                                <w:t>878.2023-АСУ ТП.П8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69" o:spid="_x0000_s1247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p4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">
                      <v:rect id="Rectangle 119" o:spid="_x0000_s124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" filled="f" stroked="f">
                        <v:textbox inset="0,0,0,0">
                          <w:txbxContent>
                            <w:p w14:paraId="40904203" w14:textId="77777777" w:rsidR="00BA34D8" w:rsidRPr="00945CCC" w:rsidRDefault="00BA34D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49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Z3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" filled="f" stroked="f">
                        <v:textbox inset="0,0,0,0">
                          <w:txbxContent>
                            <w:p w14:paraId="564B4127" w14:textId="77777777" w:rsidR="00BA34D8" w:rsidRDefault="00BA34D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0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mgA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" filled="f" stroked="f">
                        <v:textbox inset="0,0,0,0">
                          <w:txbxContent>
                            <w:p w14:paraId="06F7CA29" w14:textId="77777777" w:rsidR="00BA34D8" w:rsidRPr="005E4A3B" w:rsidRDefault="00BA34D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1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" filled="f" stroked="f">
                        <v:textbox inset="0,0,0,0">
                          <w:txbxContent>
                            <w:p w14:paraId="5B8AE1FE" w14:textId="77777777" w:rsidR="00BA34D8" w:rsidRPr="000411E6" w:rsidRDefault="00BA34D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2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" filled="f" stroked="f">
                        <v:textbox inset="0,0,0,0">
                          <w:txbxContent>
                            <w:p w14:paraId="5548349E" w14:textId="77777777" w:rsidR="00BA34D8" w:rsidRPr="005E4A3B" w:rsidRDefault="00BA34D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53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" filled="f" stroked="f">
                        <v:textbox inset="0,0,0,0">
                          <w:txbxContent>
                            <w:p w14:paraId="7306DA01" w14:textId="77777777" w:rsidR="00BA34D8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54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4D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V+jITzPxCMgZw8AAAD//wMAUEsBAi0AFAAGAAgAAAAhANvh9svuAAAAhQEAABMAAAAAAAAA&#10;AAAAAAAAAAAAAFtDb250ZW50X1R5cGVzXS54bWxQSwECLQAUAAYACAAAACEAWvQsW78AAAAVAQAA&#10;CwAAAAAAAAAAAAAAAAAfAQAAX3JlbHMvLnJlbHNQSwECLQAUAAYACAAAACEA/FFuA8YAAADcAAAA&#10;DwAAAAAAAAAAAAAAAAAHAgAAZHJzL2Rvd25yZXYueG1sUEsFBgAAAAADAAMAtwAAAPoCAAAAAA==&#10;" filled="f" stroked="f">
                        <v:textbox inset="0,0,0,0">
                          <w:txbxContent>
                            <w:p w14:paraId="63C473C1" w14:textId="77777777" w:rsidR="00BA34D8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5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" filled="f" stroked="f">
                        <v:textbox inset="0,0,0,0">
                          <w:txbxContent>
                            <w:p w14:paraId="5A8CFE1C" w14:textId="77777777" w:rsidR="00BA34D8" w:rsidRPr="00945CCC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56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" filled="f" stroked="f">
                        <v:textbox inset="0,0,0,0">
                          <w:txbxContent>
                            <w:p w14:paraId="2BA1B5DC" w14:textId="77777777" w:rsidR="00BA34D8" w:rsidRPr="00945CCC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7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px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mKfydiUdALn8BAAD//wMAUEsBAi0AFAAGAAgAAAAhANvh9svuAAAAhQEAABMAAAAAAAAA&#10;AAAAAAAAAAAAAFtDb250ZW50X1R5cGVzXS54bWxQSwECLQAUAAYACAAAACEAWvQsW78AAAAVAQAA&#10;CwAAAAAAAAAAAAAAAAAfAQAAX3JlbHMvLnJlbHNQSwECLQAUAAYACAAAACEAjc76ccYAAADcAAAA&#10;DwAAAAAAAAAAAAAAAAAHAgAAZHJzL2Rvd25yZXYueG1sUEsFBgAAAAADAAMAtwAAAPoCAAAAAA==&#10;" filled="f" stroked="f">
                        <v:textbox inset="0,0,0,0">
                          <w:txbxContent>
                            <w:p w14:paraId="74C6B308" w14:textId="77777777" w:rsidR="00BA34D8" w:rsidRPr="005E4A3B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58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" filled="f" stroked="f">
                        <v:textbox inset="0,0,0,0">
                          <w:txbxContent>
                            <w:p w14:paraId="762F415F" w14:textId="77777777" w:rsidR="00BA34D8" w:rsidRPr="005E4A3B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59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ZQ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" filled="f" stroked="f">
                        <v:textbox inset="0,0,0,0">
                          <w:txbxContent>
                            <w:p w14:paraId="27D0640F" w14:textId="77777777" w:rsidR="00BA34D8" w:rsidRPr="000411E6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0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xgn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" filled="f" stroked="f">
                        <v:textbox inset="0,0,0,0">
                          <w:txbxContent>
                            <w:p w14:paraId="64DF2B83" w14:textId="77777777" w:rsidR="00BA34D8" w:rsidRPr="000411E6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83" o:spid="_x0000_s1261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to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sZzD/5lwBOTmDwAA//8DAFBLAQItABQABgAIAAAAIQDb4fbL7gAAAIUBAAATAAAAAAAAAAAA&#10;AAAAAAAAAABbQ29udGVudF9UeXBlc10ueG1sUEsBAi0AFAAGAAgAAAAhAFr0LFu/AAAAFQEAAAsA&#10;AAAAAAAAAAAAAAAAHwEAAF9yZWxzLy5yZWxzUEsBAi0AFAAGAAgAAAAhAM1Kq2jEAAAA3AAAAA8A&#10;AAAAAAAAAAAAAAAABwIAAGRycy9kb3ducmV2LnhtbFBLBQYAAAAAAwADALcAAAD4AgAAAAA=&#10;">
                <v:rect id="Rectangle 122" o:spid="_x0000_s1262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" filled="f" stroked="f">
                  <v:textbox inset="1pt,.4mm,1pt,1pt">
                    <w:txbxContent>
                      <w:p w14:paraId="54A219E5" w14:textId="77777777" w:rsidR="00BA34D8" w:rsidRPr="006C5C53" w:rsidRDefault="00BA34D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63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" filled="f" stroked="f">
                  <v:textbox inset="1pt,.4mm,1pt,1pt">
                    <w:txbxContent>
                      <w:p w14:paraId="4521A3FD" w14:textId="77777777" w:rsidR="00BA34D8" w:rsidRPr="006C5C53" w:rsidRDefault="00BA34D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19D67" w14:textId="77777777" w:rsidR="00821D58" w:rsidRDefault="00821D5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20D5F71" wp14:editId="661350C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36" name="Группа 3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39" name="Группа 3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0" name="Группа 4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3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4" name="Группа 44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6" name="Группа 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5" name="Группа 5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" name="Группа 5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D3AEDB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DEF8D6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5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8E1EB0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6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FABE3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7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D3E60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4" name="Группа 1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2E6EA1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290E5B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855CBB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10698E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3D39F8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4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Группа 141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4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3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4" name="Группа 16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6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788931" w14:textId="77777777" w:rsidR="00821D58" w:rsidRPr="00945CCC" w:rsidRDefault="00821D58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ECAF6D" w14:textId="77777777" w:rsidR="00821D58" w:rsidRDefault="00821D58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78A560" w14:textId="77777777" w:rsidR="00821D58" w:rsidRDefault="00821D58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C7CAF0" w14:textId="77777777" w:rsidR="00821D58" w:rsidRPr="005E4A3B" w:rsidRDefault="00821D58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3F2926" w14:textId="77777777" w:rsidR="00821D58" w:rsidRPr="000411E6" w:rsidRDefault="00821D58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0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45AEE4" w14:textId="77777777" w:rsidR="00821D58" w:rsidRDefault="00821D58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EE0F7" w14:textId="77777777" w:rsidR="00821D58" w:rsidRDefault="00821D58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93C907" w14:textId="77777777" w:rsidR="00821D58" w:rsidRPr="005E4A3B" w:rsidRDefault="00821D58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3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C73AB8" w14:textId="77777777" w:rsidR="00821D58" w:rsidRPr="00931BF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4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F51597" w14:textId="77777777" w:rsidR="00821D58" w:rsidRPr="00A32665" w:rsidRDefault="00821D58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55640A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E0504E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51DA5F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2062CA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7ADDF0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C8F549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E4AF5E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594D94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C3AA9C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5A2B03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583068" w14:textId="77777777" w:rsidR="00821D58" w:rsidRPr="0079077B" w:rsidRDefault="007E2B0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C6E04E" w14:textId="77777777" w:rsidR="00821D58" w:rsidRPr="00A32665" w:rsidRDefault="00821D58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7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47A1C" w14:textId="77777777" w:rsidR="00821D58" w:rsidRPr="00CB1016" w:rsidRDefault="00821D58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8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C5D79F" w14:textId="77777777" w:rsidR="00821D58" w:rsidRPr="00CB1016" w:rsidRDefault="00821D58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9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B9C7AB" w14:textId="77777777" w:rsidR="00821D58" w:rsidRPr="005374BE" w:rsidRDefault="00821D58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E2B00" w:rsidRPr="007E2B00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E2B00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0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2EDFF0" w14:textId="77777777" w:rsidR="00821D58" w:rsidRPr="005374BE" w:rsidRDefault="00821D58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DBC946" w14:textId="77777777"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2A3A81" w14:textId="77777777" w:rsidR="00821D58" w:rsidRDefault="00821D58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A.B.XXX.П8.XX.</w:t>
                                  </w:r>
                                  <w:proofErr w:type="gramStart"/>
                                  <w:r w:rsidR="007E2B00">
                                    <w:t>X-X</w:t>
                                  </w:r>
                                  <w:proofErr w:type="gramEnd"/>
                                  <w:r w:rsidR="007E2B00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F175BE" w14:textId="77777777" w:rsidR="00821D58" w:rsidRDefault="007E2B0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821D58">
                                    <w:t>.</w:t>
                                  </w:r>
                                </w:p>
                                <w:p w14:paraId="663ECCAB" w14:textId="77777777" w:rsidR="00821D58" w:rsidRPr="009B7704" w:rsidRDefault="00821D58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B7704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7E2B00">
                                    <w:rPr>
                                      <w:rStyle w:val="34fe"/>
                                    </w:rPr>
                                    <w:t>Описание массива информации</w:t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0E58E5" w14:textId="77777777"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AC6DB4" w14:textId="77777777"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223A00" w14:textId="77777777" w:rsidR="00821D58" w:rsidRPr="00945CC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F4DD3" w14:textId="77777777" w:rsidR="00821D58" w:rsidRPr="00945CC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7996E5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40FDB4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3CFF57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92C5D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22" name="Группа 52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2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128754" w14:textId="77777777" w:rsidR="00821D58" w:rsidRPr="006C5C53" w:rsidRDefault="00821D5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151962" w14:textId="77777777" w:rsidR="00821D58" w:rsidRPr="006C5C53" w:rsidRDefault="00821D5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0D5F71" id="Группа 35" o:spid="_x0000_s1264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">
              <v:group id="Группа 36" o:spid="_x0000_s1265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group id="Группа 39" o:spid="_x0000_s1266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Группа 40" o:spid="_x0000_s126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group id="Группа 42" o:spid="_x0000_s126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rect id="Rectangle 91" o:spid="_x0000_s126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wz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+j34+5J+gJz9AgAA//8DAFBLAQItABQABgAIAAAAIQDb4fbL7gAAAIUBAAATAAAAAAAAAAAA&#10;AAAAAAAAAABbQ29udGVudF9UeXBlc10ueG1sUEsBAi0AFAAGAAgAAAAhAFr0LFu/AAAAFQEAAAsA&#10;AAAAAAAAAAAAAAAAHwEAAF9yZWxzLy5yZWxzUEsBAi0AFAAGAAgAAAAhAMNWrDPEAAAA2wAAAA8A&#10;AAAAAAAAAAAAAAAABwIAAGRycy9kb3ducmV2LnhtbFBLBQYAAAAAAwADALcAAAD4AgAAAAA=&#10;" filled="f" strokeweight="1.5pt">
                        <v:textbox inset=",1mm"/>
                      </v:rect>
                      <v:group id="Группа 44" o:spid="_x0000_s127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group id="Группа 46" o:spid="_x0000_s127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<v:line id="Line 76" o:spid="_x0000_s127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6kd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vn+pHcMAAADbAAAADwAA&#10;AAAAAAAAAAAAAAAHAgAAZHJzL2Rvd25yZXYueG1sUEsFBgAAAAADAAMAtwAAAPcCAAAAAA==&#10;" strokeweight="1.5pt"/>
                          <v:line id="Line 77" o:spid="_x0000_s127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1v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" strokeweight="1.5pt"/>
                          <v:line id="Line 78" o:spid="_x0000_s127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0wwAAANsAAAAPAAAAZHJzL2Rvd25yZXYueG1sRI9BawIx&#10;FITvBf9DeIK3mlVE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oKyY9MMAAADbAAAADwAA&#10;AAAAAAAAAAAAAAAHAgAAZHJzL2Rvd25yZXYueG1sUEsFBgAAAAADAAMAtwAAAPcCAAAAAA==&#10;" strokeweight="1.5pt"/>
                          <v:line id="Line 79" o:spid="_x0000_s127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6e0vwAAANsAAAAPAAAAZHJzL2Rvd25yZXYueG1sRE9Ni8Iw&#10;EL0v+B/CCN7WVE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C0T6e0vwAAANsAAAAPAAAAAAAA&#10;AAAAAAAAAAcCAABkcnMvZG93bnJldi54bWxQSwUGAAAAAAMAAwC3AAAA8wIAAAAA&#10;" strokeweight="1.5pt"/>
                        </v:group>
                        <v:line id="Line 92" o:spid="_x0000_s127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KG3wwAAANsAAAAPAAAAZHJzL2Rvd25yZXYueG1sRI9BawIx&#10;FITvBf9DeIK3mlWsyG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y3Sht8MAAADbAAAADwAA&#10;AAAAAAAAAAAAAAAHAgAAZHJzL2Rvd25yZXYueG1sUEsFBgAAAAADAAMAtwAAAPcCAAAAAA==&#10;" strokeweight="1.5pt"/>
                      </v:group>
                    </v:group>
                    <v:group id="Группа 55" o:spid="_x0000_s127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group id="Группа 56" o:spid="_x0000_s127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7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ED3AEDB" w14:textId="77777777"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8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APXwAAAANsAAAAPAAAAZHJzL2Rvd25yZXYueG1sRE/NisIw&#10;EL4L+w5hFrzImiqs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xiQD1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CDEF8D6" w14:textId="77777777" w:rsidR="00821D58" w:rsidRDefault="00821D5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8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8E1EB0" w14:textId="77777777" w:rsidR="00821D58" w:rsidRDefault="00821D5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8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159FABE3" w14:textId="77777777"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8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Eoa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fLuH/mXiB3P4BAAD//wMAUEsBAi0AFAAGAAgAAAAhANvh9svuAAAAhQEAABMAAAAAAAAAAAAA&#10;AAAAAAAAAFtDb250ZW50X1R5cGVzXS54bWxQSwECLQAUAAYACAAAACEAWvQsW78AAAAVAQAACwAA&#10;AAAAAAAAAAAAAAAfAQAAX3JlbHMvLnJlbHNQSwECLQAUAAYACAAAACEAbpBKGs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D9D3E60" w14:textId="77777777"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34" o:spid="_x0000_s128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<v:shape id="Text Box 87" o:spid="_x0000_s128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5D2E6EA1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8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7Xd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y3CdyfSRfIxR8AAAD//wMAUEsBAi0AFAAGAAgAAAAhANvh9svuAAAAhQEAABMAAAAAAAAAAAAA&#10;AAAAAAAAAFtDb250ZW50X1R5cGVzXS54bWxQSwECLQAUAAYACAAAACEAWvQsW78AAAAVAQAACwAA&#10;AAAAAAAAAAAAAAAfAQAAX3JlbHMvLnJlbHNQSwECLQAUAAYACAAAACEAlqu13c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78290E5B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8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00855CBB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8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510698E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8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713D39F8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9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" filled="f" strokeweight="1.5pt">
                    <v:textbox inset=",1mm"/>
                  </v:rect>
                </v:group>
                <v:group id="Группа 141" o:spid="_x0000_s1291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2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line id="Line 102" o:spid="_x0000_s1293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294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295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0" o:spid="_x0000_s1296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297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uA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0xT+nkkX6OUvAAAA//8DAFBLAQItABQABgAIAAAAIQDb4fbL7gAAAIUBAAATAAAAAAAAAAAA&#10;AAAAAAAAAABbQ29udGVudF9UeXBlc10ueG1sUEsBAi0AFAAGAAgAAAAhAFr0LFu/AAAAFQEAAAsA&#10;AAAAAAAAAAAAAAAAHwEAAF9yZWxzLy5yZWxzUEsBAi0AFAAGAAgAAAAhAAZ7W4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3" o:spid="_x0000_s1298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M/y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mn1GZ3ALn4BAAD//wMAUEsBAi0AFAAGAAgAAAAhANvh9svuAAAAhQEAABMAAAAAAAAA&#10;AAAAAAAAAAAAAFtDb250ZW50X1R5cGVzXS54bWxQSwECLQAUAAYACAAAACEAWvQsW78AAAAVAQAA&#10;CwAAAAAAAAAAAAAAAAAfAQAAX3JlbHMvLnJlbHNQSwECLQAUAAYACAAAACEAd+TP8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299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00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    <v:line id="Line 135" o:spid="_x0000_s1301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pY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OoGiljEAAAA3AAAAA8A&#10;AAAAAAAAAAAAAAAABwIAAGRycy9kb3ducmV2LnhtbFBLBQYAAAAAAwADALcAAAD4AgAAAAA=&#10;"/>
                    <v:line id="Прямая соединительная линия 18" o:spid="_x0000_s130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" strokecolor="windowText" strokeweight="1.5pt"/>
                    <v:line id="Line 98" o:spid="_x0000_s1303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304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05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06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07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08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09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7" o:spid="_x0000_s1310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11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12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13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64" o:spid="_x0000_s1314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<v:rect id="Rectangle 119" o:spid="_x0000_s131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" filled="f" stroked="f">
                      <v:textbox inset="0,0,0,0">
                        <w:txbxContent>
                          <w:p w14:paraId="0D788931" w14:textId="77777777" w:rsidR="00821D58" w:rsidRPr="00945CCC" w:rsidRDefault="00821D58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16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" filled="f" stroked="f">
                      <v:textbox inset="0,0,0,0">
                        <w:txbxContent>
                          <w:p w14:paraId="31ECAF6D" w14:textId="77777777" w:rsidR="00821D58" w:rsidRDefault="00821D58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17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" filled="f" stroked="f">
                      <v:textbox inset="0,0,0,0">
                        <w:txbxContent>
                          <w:p w14:paraId="4678A560" w14:textId="77777777" w:rsidR="00821D58" w:rsidRDefault="00821D58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18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" filled="f" stroked="f">
                      <v:textbox inset="0,0,0,0">
                        <w:txbxContent>
                          <w:p w14:paraId="7EC7CAF0" w14:textId="77777777" w:rsidR="00821D58" w:rsidRPr="005E4A3B" w:rsidRDefault="00821D58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19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C1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H+MoW/Z+IFMv8FAAD//wMAUEsBAi0AFAAGAAgAAAAhANvh9svuAAAAhQEAABMAAAAAAAAAAAAA&#10;AAAAAAAAAFtDb250ZW50X1R5cGVzXS54bWxQSwECLQAUAAYACAAAACEAWvQsW78AAAAVAQAACwAA&#10;AAAAAAAAAAAAAAAfAQAAX3JlbHMvLnJlbHNQSwECLQAUAAYACAAAACEAE5jAtcMAAADcAAAADwAA&#10;AAAAAAAAAAAAAAAHAgAAZHJzL2Rvd25yZXYueG1sUEsFBgAAAAADAAMAtwAAAPcCAAAAAA==&#10;" filled="f" stroked="f">
                      <v:textbox inset="0,0,0,0">
                        <w:txbxContent>
                          <w:p w14:paraId="7E3F2926" w14:textId="77777777" w:rsidR="00821D58" w:rsidRPr="000411E6" w:rsidRDefault="00821D58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20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" filled="f" stroked="f">
                      <v:textbox inset="0,0,0,0">
                        <w:txbxContent>
                          <w:p w14:paraId="0D45AEE4" w14:textId="77777777" w:rsidR="00821D58" w:rsidRDefault="00821D58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21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" filled="f" stroked="f">
                      <v:textbox inset="0,0,0,0">
                        <w:txbxContent>
                          <w:p w14:paraId="1FAEE0F7" w14:textId="77777777" w:rsidR="00821D58" w:rsidRDefault="00821D58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22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cQZ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" filled="f" stroked="f">
                      <v:textbox inset="0,0,0,0">
                        <w:txbxContent>
                          <w:p w14:paraId="7D93C907" w14:textId="77777777" w:rsidR="00821D58" w:rsidRPr="005E4A3B" w:rsidRDefault="00821D58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23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" filled="f" stroked="f">
                      <v:textbox inset="0,0,0,0">
                        <w:txbxContent>
                          <w:p w14:paraId="30C73AB8" w14:textId="77777777" w:rsidR="00821D58" w:rsidRPr="00931BF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24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" filled="f" stroked="f">
                      <v:textbox inset="0,0,0,0">
                        <w:txbxContent>
                          <w:p w14:paraId="1DF51597" w14:textId="77777777" w:rsidR="00821D58" w:rsidRPr="00A32665" w:rsidRDefault="00821D58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25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" filled="f" stroked="f">
                      <v:textbox inset="0,0,0,0">
                        <w:txbxContent>
                          <w:p w14:paraId="5755640A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6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" filled="f" stroked="f">
                      <v:textbox inset="0,0,0,0">
                        <w:txbxContent>
                          <w:p w14:paraId="4BE0504E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7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" filled="f" stroked="f">
                      <v:textbox inset="0,0,0,0">
                        <w:txbxContent>
                          <w:p w14:paraId="7851DA5F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8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" filled="f" stroked="f">
                      <v:textbox inset="0,0,0,0">
                        <w:txbxContent>
                          <w:p w14:paraId="072062CA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29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" filled="f" stroked="f">
                      <v:textbox inset="0,0,0,0">
                        <w:txbxContent>
                          <w:p w14:paraId="787ADDF0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0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" filled="f" stroked="f">
                      <v:textbox inset="0,0,0,0">
                        <w:txbxContent>
                          <w:p w14:paraId="6EC8F549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1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" filled="f" stroked="f">
                      <v:textbox inset="0,0,0,0">
                        <w:txbxContent>
                          <w:p w14:paraId="24E4AF5E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2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" filled="f" stroked="f">
                      <v:textbox inset="0,0,0,0">
                        <w:txbxContent>
                          <w:p w14:paraId="4C594D94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3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" filled="f" stroked="f">
                      <v:textbox inset="0,0,0,0">
                        <w:txbxContent>
                          <w:p w14:paraId="7FC3AA9C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34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" filled="f" stroked="f">
                      <v:textbox inset="0,0,0,0">
                        <w:txbxContent>
                          <w:p w14:paraId="7A5A2B03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35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" filled="f" stroked="f">
                      <v:textbox inset="1pt,.4mm,1pt,1pt">
                        <w:txbxContent>
                          <w:p w14:paraId="26583068" w14:textId="77777777" w:rsidR="00821D58" w:rsidRPr="0079077B" w:rsidRDefault="007E2B00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36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" filled="f" stroked="f">
                      <v:textbox inset="1pt,.4mm,1pt,1pt">
                        <w:txbxContent>
                          <w:p w14:paraId="2EC6E04E" w14:textId="77777777" w:rsidR="00821D58" w:rsidRPr="00A32665" w:rsidRDefault="00821D58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37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" filled="f" stroked="f">
                      <v:textbox inset="1pt,.4mm,1pt,1pt">
                        <w:txbxContent>
                          <w:p w14:paraId="41847A1C" w14:textId="77777777" w:rsidR="00821D58" w:rsidRPr="00CB1016" w:rsidRDefault="00821D58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38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" filled="f" stroked="f">
                      <v:textbox inset="1pt,.4mm,1pt,1pt">
                        <w:txbxContent>
                          <w:p w14:paraId="3EC5D79F" w14:textId="77777777" w:rsidR="00821D58" w:rsidRPr="00CB1016" w:rsidRDefault="00821D58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39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" filled="f" stroked="f">
                      <v:textbox inset="1pt,.4mm,1pt,1pt">
                        <w:txbxContent>
                          <w:p w14:paraId="2BB9C7AB" w14:textId="77777777" w:rsidR="00821D58" w:rsidRPr="005374BE" w:rsidRDefault="00821D58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E2B00" w:rsidRPr="007E2B00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E2B00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40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" filled="f" stroked="f">
                      <v:textbox inset="1pt,.4mm,1pt,1pt">
                        <w:txbxContent>
                          <w:p w14:paraId="242EDFF0" w14:textId="77777777" w:rsidR="00821D58" w:rsidRPr="005374BE" w:rsidRDefault="00821D58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41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Wm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T0fw90y4QC5+AQAA//8DAFBLAQItABQABgAIAAAAIQDb4fbL7gAAAIUBAAATAAAAAAAAAAAA&#10;AAAAAAAAAABbQ29udGVudF9UeXBlc10ueG1sUEsBAi0AFAAGAAgAAAAhAFr0LFu/AAAAFQEAAAsA&#10;AAAAAAAAAAAAAAAAHwEAAF9yZWxzLy5yZWxzUEsBAi0AFAAGAAgAAAAhACgudabEAAAA3AAAAA8A&#10;AAAAAAAAAAAAAAAABwIAAGRycy9kb3ducmV2LnhtbFBLBQYAAAAAAwADALcAAAD4AgAAAAA=&#10;" filled="f" stroked="f">
                      <v:textbox inset="1pt,.4mm,1pt,1pt">
                        <w:txbxContent>
                          <w:p w14:paraId="1BDBC946" w14:textId="77777777"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42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" filled="f" stroked="f">
                      <v:textbox inset="1pt,.4mm,1pt,1pt">
                        <w:txbxContent>
                          <w:p w14:paraId="002A3A81" w14:textId="77777777" w:rsidR="00821D58" w:rsidRDefault="00821D58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A.B.XXX.П8.XX.</w:t>
                            </w:r>
                            <w:proofErr w:type="gramStart"/>
                            <w:r w:rsidR="007E2B00">
                              <w:t>X-X</w:t>
                            </w:r>
                            <w:proofErr w:type="gramEnd"/>
                            <w:r w:rsidR="007E2B00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43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OEJ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YbwdyYcATm7AQAA//8DAFBLAQItABQABgAIAAAAIQDb4fbL7gAAAIUBAAATAAAAAAAA&#10;AAAAAAAAAAAAAABbQ29udGVudF9UeXBlc10ueG1sUEsBAi0AFAAGAAgAAAAhAFr0LFu/AAAAFQEA&#10;AAsAAAAAAAAAAAAAAAAAHwEAAF9yZWxzLy5yZWxzUEsBAi0AFAAGAAgAAAAhAMHs4QnHAAAA3AAA&#10;AA8AAAAAAAAAAAAAAAAABwIAAGRycy9kb3ducmV2LnhtbFBLBQYAAAAAAwADALcAAAD7AgAAAAA=&#10;" filled="f" stroked="f">
                      <v:textbox inset="1pt,.4mm,1pt,1pt">
                        <w:txbxContent>
                          <w:p w14:paraId="4CF175BE" w14:textId="77777777" w:rsidR="00821D58" w:rsidRDefault="007E2B0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821D58">
                              <w:t>.</w:t>
                            </w:r>
                          </w:p>
                          <w:p w14:paraId="663ECCAB" w14:textId="77777777" w:rsidR="00821D58" w:rsidRPr="009B7704" w:rsidRDefault="00821D58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B7704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B7704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B7704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7E2B00">
                              <w:rPr>
                                <w:rStyle w:val="34fe"/>
                              </w:rPr>
                              <w:t>Описание массива информации</w:t>
                            </w:r>
                            <w:r w:rsidRPr="009B7704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44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80E58E5" w14:textId="77777777"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45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" filled="f" stroked="f">
                      <v:textbox inset="0,0,0,0">
                        <w:txbxContent>
                          <w:p w14:paraId="06AC6DB4" w14:textId="77777777"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6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" filled="f" stroked="f">
                      <v:textbox inset="0,0,0,0">
                        <w:txbxContent>
                          <w:p w14:paraId="3A223A00" w14:textId="77777777" w:rsidR="00821D58" w:rsidRPr="00945CC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47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064F4DD3" w14:textId="77777777" w:rsidR="00821D58" w:rsidRPr="00945CC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8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" filled="f" stroked="f">
                      <v:textbox inset="0,0,0,0">
                        <w:txbxContent>
                          <w:p w14:paraId="027996E5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49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" filled="f" stroked="f">
                      <v:textbox inset="0,0,0,0">
                        <w:txbxContent>
                          <w:p w14:paraId="1640FDB4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0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123CFF57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1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4592C5D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22" o:spid="_x0000_s1352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HJ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4ySB95lwBOT8BQAA//8DAFBLAQItABQABgAIAAAAIQDb4fbL7gAAAIUBAAATAAAAAAAAAAAA&#10;AAAAAAAAAABbQ29udGVudF9UeXBlc10ueG1sUEsBAi0AFAAGAAgAAAAhAFr0LFu/AAAAFQEAAAsA&#10;AAAAAAAAAAAAAAAAHwEAAF9yZWxzLy5yZWxzUEsBAi0AFAAGAAgAAAAhAIRgUcnEAAAA3AAAAA8A&#10;AAAAAAAAAAAAAAAABwIAAGRycy9kb3ducmV2LnhtbFBLBQYAAAAAAwADALcAAAD4AgAAAAA=&#10;">
                <v:rect id="Rectangle 122" o:spid="_x0000_s1353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u0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w1f4PxOOgJz9AQAA//8DAFBLAQItABQABgAIAAAAIQDb4fbL7gAAAIUBAAATAAAAAAAA&#10;AAAAAAAAAAAAAABbQ29udGVudF9UeXBlc10ueG1sUEsBAi0AFAAGAAgAAAAhAFr0LFu/AAAAFQEA&#10;AAsAAAAAAAAAAAAAAAAAHwEAAF9yZWxzLy5yZWxzUEsBAi0AFAAGAAgAAAAhAA+AK7THAAAA3AAA&#10;AA8AAAAAAAAAAAAAAAAABwIAAGRycy9kb3ducmV2LnhtbFBLBQYAAAAAAwADALcAAAD7AgAAAAA=&#10;" filled="f" stroked="f">
                  <v:textbox inset="1pt,.4mm,1pt,1pt">
                    <w:txbxContent>
                      <w:p w14:paraId="63128754" w14:textId="77777777" w:rsidR="00821D58" w:rsidRPr="006C5C53" w:rsidRDefault="00821D5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4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" filled="f" stroked="f">
                  <v:textbox inset="1pt,.4mm,1pt,1pt">
                    <w:txbxContent>
                      <w:p w14:paraId="6B151962" w14:textId="77777777" w:rsidR="00821D58" w:rsidRPr="006C5C53" w:rsidRDefault="00821D5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29"/>
    <w:multiLevelType w:val="multilevel"/>
    <w:tmpl w:val="F0E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4305027"/>
    <w:multiLevelType w:val="multilevel"/>
    <w:tmpl w:val="401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1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2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0A78F3"/>
    <w:multiLevelType w:val="multilevel"/>
    <w:tmpl w:val="9C6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FE626F"/>
    <w:multiLevelType w:val="multilevel"/>
    <w:tmpl w:val="FFF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0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4677656"/>
    <w:multiLevelType w:val="multilevel"/>
    <w:tmpl w:val="40F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89532">
    <w:abstractNumId w:val="28"/>
  </w:num>
  <w:num w:numId="2" w16cid:durableId="1587885141">
    <w:abstractNumId w:val="26"/>
  </w:num>
  <w:num w:numId="3" w16cid:durableId="1056440380">
    <w:abstractNumId w:val="24"/>
  </w:num>
  <w:num w:numId="4" w16cid:durableId="447629385">
    <w:abstractNumId w:val="3"/>
  </w:num>
  <w:num w:numId="5" w16cid:durableId="2123062867">
    <w:abstractNumId w:val="16"/>
  </w:num>
  <w:num w:numId="6" w16cid:durableId="528879033">
    <w:abstractNumId w:val="5"/>
  </w:num>
  <w:num w:numId="7" w16cid:durableId="972516602">
    <w:abstractNumId w:val="20"/>
  </w:num>
  <w:num w:numId="8" w16cid:durableId="1452899269">
    <w:abstractNumId w:val="19"/>
  </w:num>
  <w:num w:numId="9" w16cid:durableId="1914772307">
    <w:abstractNumId w:val="12"/>
  </w:num>
  <w:num w:numId="10" w16cid:durableId="1157771954">
    <w:abstractNumId w:val="30"/>
    <w:lvlOverride w:ilvl="0">
      <w:startOverride w:val="1"/>
    </w:lvlOverride>
  </w:num>
  <w:num w:numId="11" w16cid:durableId="281107780">
    <w:abstractNumId w:val="4"/>
    <w:lvlOverride w:ilvl="0">
      <w:startOverride w:val="1"/>
    </w:lvlOverride>
  </w:num>
  <w:num w:numId="12" w16cid:durableId="901334430">
    <w:abstractNumId w:val="23"/>
  </w:num>
  <w:num w:numId="13" w16cid:durableId="156728066">
    <w:abstractNumId w:val="1"/>
  </w:num>
  <w:num w:numId="14" w16cid:durableId="1124274755">
    <w:abstractNumId w:val="27"/>
  </w:num>
  <w:num w:numId="15" w16cid:durableId="731125359">
    <w:abstractNumId w:val="6"/>
  </w:num>
  <w:num w:numId="16" w16cid:durableId="1754812293">
    <w:abstractNumId w:val="31"/>
  </w:num>
  <w:num w:numId="17" w16cid:durableId="79759478">
    <w:abstractNumId w:val="18"/>
  </w:num>
  <w:num w:numId="18" w16cid:durableId="1729960785">
    <w:abstractNumId w:val="22"/>
  </w:num>
  <w:num w:numId="19" w16cid:durableId="199074135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07893162">
    <w:abstractNumId w:val="25"/>
    <w:lvlOverride w:ilvl="0">
      <w:startOverride w:val="1"/>
    </w:lvlOverride>
  </w:num>
  <w:num w:numId="21" w16cid:durableId="62728689">
    <w:abstractNumId w:val="17"/>
  </w:num>
  <w:num w:numId="22" w16cid:durableId="2054887800">
    <w:abstractNumId w:val="11"/>
  </w:num>
  <w:num w:numId="23" w16cid:durableId="1176771281">
    <w:abstractNumId w:val="4"/>
  </w:num>
  <w:num w:numId="24" w16cid:durableId="10207444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89402134">
    <w:abstractNumId w:val="27"/>
    <w:lvlOverride w:ilvl="0">
      <w:startOverride w:val="1"/>
    </w:lvlOverride>
  </w:num>
  <w:num w:numId="26" w16cid:durableId="810293838">
    <w:abstractNumId w:val="7"/>
  </w:num>
  <w:num w:numId="27" w16cid:durableId="291399727">
    <w:abstractNumId w:val="10"/>
  </w:num>
  <w:num w:numId="28" w16cid:durableId="1644777548">
    <w:abstractNumId w:val="18"/>
    <w:lvlOverride w:ilvl="0">
      <w:startOverride w:val="1"/>
    </w:lvlOverride>
  </w:num>
  <w:num w:numId="29" w16cid:durableId="2005736493">
    <w:abstractNumId w:val="30"/>
  </w:num>
  <w:num w:numId="30" w16cid:durableId="311952209">
    <w:abstractNumId w:val="9"/>
  </w:num>
  <w:num w:numId="31" w16cid:durableId="1244216878">
    <w:abstractNumId w:val="8"/>
  </w:num>
  <w:num w:numId="32" w16cid:durableId="947858114">
    <w:abstractNumId w:val="21"/>
  </w:num>
  <w:num w:numId="33" w16cid:durableId="1048994980">
    <w:abstractNumId w:val="0"/>
  </w:num>
  <w:num w:numId="34" w16cid:durableId="673148571">
    <w:abstractNumId w:val="13"/>
  </w:num>
  <w:num w:numId="35" w16cid:durableId="543368444">
    <w:abstractNumId w:val="15"/>
  </w:num>
  <w:num w:numId="36" w16cid:durableId="58721542">
    <w:abstractNumId w:val="2"/>
  </w:num>
  <w:num w:numId="37" w16cid:durableId="981470280">
    <w:abstractNumId w:val="2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066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353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7DC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878A3"/>
    <w:rsid w:val="00190488"/>
    <w:rsid w:val="001906D1"/>
    <w:rsid w:val="00190DC1"/>
    <w:rsid w:val="0019151D"/>
    <w:rsid w:val="00192C59"/>
    <w:rsid w:val="00192DBD"/>
    <w:rsid w:val="0019382C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534"/>
    <w:rsid w:val="001A1924"/>
    <w:rsid w:val="001A1FE3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1DF0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107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08C5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4B2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3CE0"/>
    <w:rsid w:val="002E46EB"/>
    <w:rsid w:val="002E4CD3"/>
    <w:rsid w:val="002E6D47"/>
    <w:rsid w:val="002F1BE0"/>
    <w:rsid w:val="002F2317"/>
    <w:rsid w:val="002F2815"/>
    <w:rsid w:val="002F2A93"/>
    <w:rsid w:val="002F3300"/>
    <w:rsid w:val="002F56E1"/>
    <w:rsid w:val="002F583A"/>
    <w:rsid w:val="002F6BFF"/>
    <w:rsid w:val="002F6D23"/>
    <w:rsid w:val="002F6E64"/>
    <w:rsid w:val="002F754C"/>
    <w:rsid w:val="002F7732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058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3B1D"/>
    <w:rsid w:val="0035447E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66D3A"/>
    <w:rsid w:val="00370F07"/>
    <w:rsid w:val="00372FE2"/>
    <w:rsid w:val="00373A9D"/>
    <w:rsid w:val="00374140"/>
    <w:rsid w:val="00375211"/>
    <w:rsid w:val="003754DA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539"/>
    <w:rsid w:val="003F7D6C"/>
    <w:rsid w:val="00400626"/>
    <w:rsid w:val="00401F8D"/>
    <w:rsid w:val="0040467C"/>
    <w:rsid w:val="00405E0F"/>
    <w:rsid w:val="00407C3F"/>
    <w:rsid w:val="00407C7E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72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390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AD4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4DBF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3D2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200"/>
    <w:rsid w:val="00513AF4"/>
    <w:rsid w:val="00514005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F0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676F0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5DC5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36AE"/>
    <w:rsid w:val="0059465B"/>
    <w:rsid w:val="00595670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05C"/>
    <w:rsid w:val="005F4839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275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B35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011C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5767D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39F0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78E"/>
    <w:rsid w:val="007C4852"/>
    <w:rsid w:val="007C4A29"/>
    <w:rsid w:val="007D0522"/>
    <w:rsid w:val="007D1B61"/>
    <w:rsid w:val="007D4F13"/>
    <w:rsid w:val="007D5BE5"/>
    <w:rsid w:val="007D748C"/>
    <w:rsid w:val="007E1202"/>
    <w:rsid w:val="007E2B00"/>
    <w:rsid w:val="007E3CCD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1D26"/>
    <w:rsid w:val="00821D58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43"/>
    <w:rsid w:val="00834762"/>
    <w:rsid w:val="00834EE8"/>
    <w:rsid w:val="00836D9B"/>
    <w:rsid w:val="0083779C"/>
    <w:rsid w:val="008378D1"/>
    <w:rsid w:val="00841229"/>
    <w:rsid w:val="00842381"/>
    <w:rsid w:val="00843A33"/>
    <w:rsid w:val="00846DF8"/>
    <w:rsid w:val="0085004F"/>
    <w:rsid w:val="00850C9B"/>
    <w:rsid w:val="00851A4B"/>
    <w:rsid w:val="00852921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BC3"/>
    <w:rsid w:val="008B5DCD"/>
    <w:rsid w:val="008C3940"/>
    <w:rsid w:val="008C451A"/>
    <w:rsid w:val="008C5048"/>
    <w:rsid w:val="008C53DA"/>
    <w:rsid w:val="008C5426"/>
    <w:rsid w:val="008C5FD4"/>
    <w:rsid w:val="008C721B"/>
    <w:rsid w:val="008C7D4D"/>
    <w:rsid w:val="008D04BA"/>
    <w:rsid w:val="008D1498"/>
    <w:rsid w:val="008D165A"/>
    <w:rsid w:val="008D1C11"/>
    <w:rsid w:val="008D55DA"/>
    <w:rsid w:val="008D5A48"/>
    <w:rsid w:val="008D7990"/>
    <w:rsid w:val="008D79FD"/>
    <w:rsid w:val="008E094D"/>
    <w:rsid w:val="008E165C"/>
    <w:rsid w:val="008E3473"/>
    <w:rsid w:val="008E767A"/>
    <w:rsid w:val="008E7742"/>
    <w:rsid w:val="008F1B2E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703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728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B7704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2A92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67BBB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19D4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5CF0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1CBD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1EA1"/>
    <w:rsid w:val="00B02327"/>
    <w:rsid w:val="00B0343E"/>
    <w:rsid w:val="00B043DD"/>
    <w:rsid w:val="00B061DD"/>
    <w:rsid w:val="00B06592"/>
    <w:rsid w:val="00B0700E"/>
    <w:rsid w:val="00B07766"/>
    <w:rsid w:val="00B07F87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1F6C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380B"/>
    <w:rsid w:val="00B644FF"/>
    <w:rsid w:val="00B655CA"/>
    <w:rsid w:val="00B65FD8"/>
    <w:rsid w:val="00B66E18"/>
    <w:rsid w:val="00B66F5B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6FA1"/>
    <w:rsid w:val="00B876C7"/>
    <w:rsid w:val="00B87BB7"/>
    <w:rsid w:val="00B90B51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4D8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4BE"/>
    <w:rsid w:val="00C146E8"/>
    <w:rsid w:val="00C1474A"/>
    <w:rsid w:val="00C14B7B"/>
    <w:rsid w:val="00C155E9"/>
    <w:rsid w:val="00C17B72"/>
    <w:rsid w:val="00C217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56E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1FC3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6A06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58E"/>
    <w:rsid w:val="00CF0991"/>
    <w:rsid w:val="00CF1FBD"/>
    <w:rsid w:val="00CF4867"/>
    <w:rsid w:val="00CF5744"/>
    <w:rsid w:val="00CF60A6"/>
    <w:rsid w:val="00CF79E9"/>
    <w:rsid w:val="00D007BE"/>
    <w:rsid w:val="00D01BD5"/>
    <w:rsid w:val="00D0293B"/>
    <w:rsid w:val="00D038AE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972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329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961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0B8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810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0E45"/>
    <w:rsid w:val="00E14517"/>
    <w:rsid w:val="00E153A2"/>
    <w:rsid w:val="00E161C0"/>
    <w:rsid w:val="00E16A32"/>
    <w:rsid w:val="00E20E33"/>
    <w:rsid w:val="00E20F99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4B3E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229"/>
    <w:rsid w:val="00EC07AB"/>
    <w:rsid w:val="00EC0A6C"/>
    <w:rsid w:val="00EC172C"/>
    <w:rsid w:val="00EC1EC7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838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17EE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573F4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5DF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188E"/>
    <w:rsid w:val="00F92FD1"/>
    <w:rsid w:val="00F93301"/>
    <w:rsid w:val="00F938C3"/>
    <w:rsid w:val="00F943F0"/>
    <w:rsid w:val="00F95020"/>
    <w:rsid w:val="00F97FD9"/>
    <w:rsid w:val="00FA0D2B"/>
    <w:rsid w:val="00FA0E00"/>
    <w:rsid w:val="00FA241E"/>
    <w:rsid w:val="00FA243F"/>
    <w:rsid w:val="00FA3617"/>
    <w:rsid w:val="00FA3B98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2503"/>
    <w:rsid w:val="00FE34DF"/>
    <w:rsid w:val="00FE3FCE"/>
    <w:rsid w:val="00FE67C2"/>
    <w:rsid w:val="00FE6A78"/>
    <w:rsid w:val="00FF09A2"/>
    <w:rsid w:val="00FF111F"/>
    <w:rsid w:val="00FF1A70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004EA9"/>
  <w15:docId w15:val="{044DC8E1-68A6-4505-8F26-0F7DEAE4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E2B00"/>
    <w:rPr>
      <w:sz w:val="24"/>
    </w:rPr>
  </w:style>
  <w:style w:type="paragraph" w:styleId="1">
    <w:name w:val="heading 1"/>
    <w:next w:val="34b"/>
    <w:link w:val="10"/>
    <w:qFormat/>
    <w:rsid w:val="007E2B0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7E2B0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7E2B0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7E2B0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7E2B0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7E2B0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7E2B0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7E2B0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7E2B0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7E2B00"/>
    <w:rPr>
      <w:rFonts w:ascii="Calibri" w:hAnsi="Calibri"/>
    </w:rPr>
  </w:style>
  <w:style w:type="paragraph" w:customStyle="1" w:styleId="34b">
    <w:name w:val="34_Абзац_Обычный"/>
    <w:link w:val="34d"/>
    <w:qFormat/>
    <w:rsid w:val="007E2B0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7E2B00"/>
    <w:rPr>
      <w:sz w:val="24"/>
      <w:lang w:eastAsia="x-none"/>
    </w:rPr>
  </w:style>
  <w:style w:type="character" w:customStyle="1" w:styleId="10">
    <w:name w:val="Заголовок 1 Знак"/>
    <w:link w:val="1"/>
    <w:rsid w:val="007E2B0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7E2B00"/>
    <w:rPr>
      <w:b/>
      <w:sz w:val="32"/>
    </w:rPr>
  </w:style>
  <w:style w:type="character" w:customStyle="1" w:styleId="30">
    <w:name w:val="Заголовок 3 Знак"/>
    <w:link w:val="3"/>
    <w:rsid w:val="007E2B00"/>
    <w:rPr>
      <w:b/>
      <w:bCs/>
      <w:sz w:val="28"/>
    </w:rPr>
  </w:style>
  <w:style w:type="character" w:customStyle="1" w:styleId="40">
    <w:name w:val="Заголовок 4 Знак"/>
    <w:link w:val="4"/>
    <w:rsid w:val="007E2B00"/>
    <w:rPr>
      <w:b/>
      <w:sz w:val="24"/>
    </w:rPr>
  </w:style>
  <w:style w:type="character" w:customStyle="1" w:styleId="50">
    <w:name w:val="Заголовок 5 Знак"/>
    <w:link w:val="5"/>
    <w:rsid w:val="007E2B0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7E2B0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7E2B0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7E2B0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7E2B0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7E2B0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7E2B0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7E2B0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7E2B00"/>
    <w:rPr>
      <w:u w:val="single"/>
    </w:rPr>
  </w:style>
  <w:style w:type="paragraph" w:customStyle="1" w:styleId="349">
    <w:name w:val="34_Список_Библиография"/>
    <w:basedOn w:val="34b"/>
    <w:rsid w:val="007E2B0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FA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7E2B0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7E2B0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7E2B0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7E2B0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7E2B0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FA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7E2B0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FA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7E2B0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7E2B0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7E2B0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7E2B00"/>
    <w:rPr>
      <w:b w:val="0"/>
      <w:i/>
    </w:rPr>
  </w:style>
  <w:style w:type="character" w:customStyle="1" w:styleId="34fc">
    <w:name w:val="34_Знак_Название_файла"/>
    <w:qFormat/>
    <w:rsid w:val="007E2B00"/>
    <w:rPr>
      <w:rFonts w:ascii="Calibri" w:hAnsi="Calibri"/>
    </w:rPr>
  </w:style>
  <w:style w:type="character" w:customStyle="1" w:styleId="34fd">
    <w:name w:val="34_Знак_Термин"/>
    <w:rsid w:val="007E2B00"/>
    <w:rPr>
      <w:i/>
    </w:rPr>
  </w:style>
  <w:style w:type="character" w:customStyle="1" w:styleId="34fe">
    <w:name w:val="34_Знак_Полужирный"/>
    <w:rsid w:val="007E2B00"/>
    <w:rPr>
      <w:b/>
    </w:rPr>
  </w:style>
  <w:style w:type="character" w:customStyle="1" w:styleId="34ff">
    <w:name w:val="34_Знак_Верхний_индекс"/>
    <w:rsid w:val="007E2B00"/>
    <w:rPr>
      <w:vertAlign w:val="superscript"/>
    </w:rPr>
  </w:style>
  <w:style w:type="character" w:customStyle="1" w:styleId="3424">
    <w:name w:val="34_Список_Марк_2 Знак"/>
    <w:link w:val="3423"/>
    <w:rsid w:val="005F483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7E2B0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7E2B0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7E2B0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7E2B00"/>
    <w:pPr>
      <w:numPr>
        <w:numId w:val="14"/>
      </w:numPr>
    </w:pPr>
  </w:style>
  <w:style w:type="character" w:customStyle="1" w:styleId="3419">
    <w:name w:val="34_Список_Марк_1 Знак"/>
    <w:link w:val="3413"/>
    <w:rsid w:val="00B86FA1"/>
    <w:rPr>
      <w:sz w:val="24"/>
      <w:lang w:eastAsia="x-none"/>
    </w:rPr>
  </w:style>
  <w:style w:type="paragraph" w:styleId="a4">
    <w:name w:val="footnote text"/>
    <w:basedOn w:val="34b"/>
    <w:link w:val="a5"/>
    <w:rsid w:val="007E2B0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7E2B00"/>
    <w:pPr>
      <w:numPr>
        <w:numId w:val="13"/>
      </w:numPr>
    </w:pPr>
  </w:style>
  <w:style w:type="character" w:customStyle="1" w:styleId="341a">
    <w:name w:val="34_Список_Нум_1 Знак"/>
    <w:link w:val="341"/>
    <w:rsid w:val="00B86FA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7E2B0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B86FA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7E2B00"/>
    <w:pPr>
      <w:keepNext/>
    </w:pPr>
  </w:style>
  <w:style w:type="paragraph" w:customStyle="1" w:styleId="34f1">
    <w:name w:val="34_Рамка_Основной"/>
    <w:basedOn w:val="34b"/>
    <w:link w:val="34f0"/>
    <w:rsid w:val="007E2B0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7E2B0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7E2B0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7E2B0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7E2B0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7E2B0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7E2B0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7E2B0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7E2B0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7E2B0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7E2B0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7E2B0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7E2B0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7E2B0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B86FA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7E2B0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7E2B0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7E2B0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7E2B0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7E2B0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7E2B00"/>
    <w:rPr>
      <w:sz w:val="18"/>
      <w:lang w:eastAsia="x-none"/>
    </w:rPr>
  </w:style>
  <w:style w:type="paragraph" w:customStyle="1" w:styleId="34fff1">
    <w:name w:val="34_Листинг"/>
    <w:basedOn w:val="34b"/>
    <w:rsid w:val="007E2B0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7E2B00"/>
    <w:rPr>
      <w:b/>
    </w:rPr>
  </w:style>
  <w:style w:type="paragraph" w:customStyle="1" w:styleId="3440">
    <w:name w:val="34_Заголовок_4_Приложение"/>
    <w:basedOn w:val="4"/>
    <w:next w:val="34b"/>
    <w:rsid w:val="007E2B0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7E2B0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7E2B0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7E2B0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7E2B0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7E2B0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7E2B0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7E2B0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7E2B0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7E2B0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7E2B0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7E2B0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7E2B0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7E2B0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7E2B0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7E2B0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7E2B00"/>
  </w:style>
  <w:style w:type="paragraph" w:customStyle="1" w:styleId="34fffb">
    <w:name w:val="34_Пример_Заголовок"/>
    <w:basedOn w:val="34f8"/>
    <w:next w:val="34f8"/>
    <w:rsid w:val="007E2B00"/>
    <w:pPr>
      <w:keepNext/>
      <w:spacing w:after="120"/>
    </w:pPr>
    <w:rPr>
      <w:b/>
      <w:lang w:eastAsia="ru-RU"/>
    </w:rPr>
  </w:style>
  <w:style w:type="character" w:styleId="a7">
    <w:name w:val="FollowedHyperlink"/>
    <w:rsid w:val="007E2B00"/>
    <w:rPr>
      <w:color w:val="auto"/>
    </w:rPr>
  </w:style>
  <w:style w:type="character" w:customStyle="1" w:styleId="34fffc">
    <w:name w:val="34_Знак_Нижний_индекс"/>
    <w:rsid w:val="007E2B00"/>
    <w:rPr>
      <w:vertAlign w:val="subscript"/>
    </w:rPr>
  </w:style>
  <w:style w:type="character" w:styleId="a8">
    <w:name w:val="footnote reference"/>
    <w:basedOn w:val="a1"/>
    <w:semiHidden/>
    <w:rsid w:val="007E2B00"/>
    <w:rPr>
      <w:vertAlign w:val="superscript"/>
    </w:rPr>
  </w:style>
  <w:style w:type="paragraph" w:styleId="a9">
    <w:name w:val="header"/>
    <w:basedOn w:val="34b"/>
    <w:link w:val="aa"/>
    <w:rsid w:val="007E2B0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7E2B00"/>
    <w:rPr>
      <w:lang w:eastAsia="x-none"/>
    </w:rPr>
  </w:style>
  <w:style w:type="paragraph" w:styleId="ab">
    <w:name w:val="footer"/>
    <w:basedOn w:val="34b"/>
    <w:link w:val="ac"/>
    <w:rsid w:val="007E2B0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7E2B00"/>
    <w:rPr>
      <w:lang w:eastAsia="x-none"/>
    </w:rPr>
  </w:style>
  <w:style w:type="numbering" w:customStyle="1" w:styleId="a">
    <w:name w:val="Приложение"/>
    <w:uiPriority w:val="99"/>
    <w:rsid w:val="007E2B0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7E2B00"/>
    <w:pPr>
      <w:keepNext/>
    </w:pPr>
  </w:style>
  <w:style w:type="character" w:customStyle="1" w:styleId="3434">
    <w:name w:val="34_Список_Марк_3 Знак"/>
    <w:basedOn w:val="34d"/>
    <w:link w:val="3432"/>
    <w:rsid w:val="005F483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7E2B0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7E2B0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FA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FA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FA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7E2B0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7E2B0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7E2B0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B86FA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7E2B00"/>
    <w:pPr>
      <w:keepNext/>
    </w:pPr>
  </w:style>
  <w:style w:type="character" w:customStyle="1" w:styleId="34ffff0">
    <w:name w:val="34_Процедура_Подшаг Знак"/>
    <w:basedOn w:val="34d"/>
    <w:link w:val="344"/>
    <w:rsid w:val="00B86FA1"/>
    <w:rPr>
      <w:sz w:val="24"/>
      <w:lang w:eastAsia="x-none"/>
    </w:rPr>
  </w:style>
  <w:style w:type="character" w:customStyle="1" w:styleId="34ffff2">
    <w:name w:val="34_Знак_Клавиши"/>
    <w:rsid w:val="007E2B0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7E2B0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7E2B00"/>
  </w:style>
  <w:style w:type="paragraph" w:styleId="ad">
    <w:name w:val="caption"/>
    <w:basedOn w:val="34b"/>
    <w:next w:val="34b"/>
    <w:rsid w:val="00476AD4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7E2B0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7E2B0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7E2B0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FA1"/>
    <w:rPr>
      <w:sz w:val="24"/>
      <w:lang w:eastAsia="x-none"/>
    </w:rPr>
  </w:style>
  <w:style w:type="character" w:customStyle="1" w:styleId="ae">
    <w:name w:val="Основной текст Знак"/>
    <w:semiHidden/>
    <w:rsid w:val="007E2B0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7E2B00"/>
    <w:rPr>
      <w:rFonts w:ascii="Arial" w:hAnsi="Arial"/>
    </w:rPr>
  </w:style>
  <w:style w:type="character" w:customStyle="1" w:styleId="af0">
    <w:name w:val="Тема примечания Знак"/>
    <w:semiHidden/>
    <w:rsid w:val="007E2B0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7E2B0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7E2B0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7E2B00"/>
  </w:style>
  <w:style w:type="character" w:styleId="af3">
    <w:name w:val="annotation reference"/>
    <w:semiHidden/>
    <w:rsid w:val="007E2B00"/>
    <w:rPr>
      <w:sz w:val="16"/>
      <w:szCs w:val="16"/>
    </w:rPr>
  </w:style>
  <w:style w:type="character" w:styleId="af4">
    <w:name w:val="page number"/>
    <w:rsid w:val="007E2B00"/>
  </w:style>
  <w:style w:type="paragraph" w:styleId="af5">
    <w:name w:val="Body Text"/>
    <w:basedOn w:val="a0"/>
    <w:link w:val="13"/>
    <w:semiHidden/>
    <w:unhideWhenUsed/>
    <w:rsid w:val="007E2B0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7E2B00"/>
    <w:rPr>
      <w:sz w:val="24"/>
    </w:rPr>
  </w:style>
  <w:style w:type="paragraph" w:styleId="af6">
    <w:name w:val="annotation subject"/>
    <w:basedOn w:val="af2"/>
    <w:next w:val="af2"/>
    <w:link w:val="14"/>
    <w:semiHidden/>
    <w:rsid w:val="007E2B0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7E2B00"/>
    <w:rPr>
      <w:b/>
      <w:bCs/>
    </w:rPr>
  </w:style>
  <w:style w:type="paragraph" w:styleId="af7">
    <w:name w:val="Balloon Text"/>
    <w:basedOn w:val="a0"/>
    <w:link w:val="15"/>
    <w:semiHidden/>
    <w:rsid w:val="007E2B0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7E2B0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7E2B00"/>
  </w:style>
  <w:style w:type="paragraph" w:customStyle="1" w:styleId="34ffff9">
    <w:name w:val="34_ТЛ_Подпись"/>
    <w:basedOn w:val="34f6"/>
    <w:rsid w:val="007E2B00"/>
  </w:style>
  <w:style w:type="paragraph" w:customStyle="1" w:styleId="34ffffa">
    <w:name w:val="34_ТЛ_Подпись_скрытый"/>
    <w:basedOn w:val="34ffff9"/>
    <w:rsid w:val="007E2B00"/>
    <w:rPr>
      <w:vanish/>
    </w:rPr>
  </w:style>
  <w:style w:type="paragraph" w:customStyle="1" w:styleId="34ffffb">
    <w:name w:val="34_Комментарий_Философта"/>
    <w:basedOn w:val="34b"/>
    <w:rsid w:val="007E2B0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7E2B0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7E2B00"/>
    <w:rPr>
      <w:b/>
    </w:rPr>
  </w:style>
  <w:style w:type="paragraph" w:customStyle="1" w:styleId="34ffffe">
    <w:name w:val="34_Таблица_Сноска_Линия"/>
    <w:basedOn w:val="34fff7"/>
    <w:next w:val="34fff7"/>
    <w:rsid w:val="007E2B00"/>
    <w:pPr>
      <w:keepNext/>
    </w:pPr>
  </w:style>
  <w:style w:type="paragraph" w:customStyle="1" w:styleId="34fffff">
    <w:name w:val="34_Таблица_Примечание"/>
    <w:basedOn w:val="34fff7"/>
    <w:rsid w:val="007E2B00"/>
  </w:style>
  <w:style w:type="character" w:customStyle="1" w:styleId="34fffff0">
    <w:name w:val="34_Знак_Значение"/>
    <w:qFormat/>
    <w:rsid w:val="007E2B00"/>
    <w:rPr>
      <w:rFonts w:ascii="Calibri" w:hAnsi="Calibri"/>
    </w:rPr>
  </w:style>
  <w:style w:type="character" w:styleId="af8">
    <w:name w:val="Hyperlink"/>
    <w:uiPriority w:val="99"/>
    <w:rsid w:val="007E2B00"/>
    <w:rPr>
      <w:color w:val="0000FF"/>
      <w:u w:val="single"/>
    </w:rPr>
  </w:style>
  <w:style w:type="paragraph" w:customStyle="1" w:styleId="34fffff1">
    <w:name w:val="34_Рисунок_Подпись"/>
    <w:basedOn w:val="34b"/>
    <w:rsid w:val="007E2B0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7E2B0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7E2B0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7E2B0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7E2B0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7E2B0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F1B2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7E2B0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7E2B0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7E2B0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7E2B0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7E2B0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7E2B0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7E2B0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7E2B0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7E2B0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7E2B0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7E2B0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7E2B0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7E2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76AD4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7E2B0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7E2B0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7E2B00"/>
    <w:pPr>
      <w:jc w:val="center"/>
    </w:pPr>
  </w:style>
  <w:style w:type="paragraph" w:customStyle="1" w:styleId="3411">
    <w:name w:val="34_Таблица_Список_Марк_1_без_отступа"/>
    <w:basedOn w:val="34ff6"/>
    <w:rsid w:val="007E2B00"/>
    <w:pPr>
      <w:numPr>
        <w:numId w:val="31"/>
      </w:numPr>
    </w:pPr>
  </w:style>
  <w:style w:type="paragraph" w:customStyle="1" w:styleId="34fffff9">
    <w:name w:val="34_Формула"/>
    <w:basedOn w:val="a0"/>
    <w:rsid w:val="007E2B0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7E2B0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7E2B00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8C5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5AA64-0E1D-4DBB-BA03-7A566DF7D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138</TotalTime>
  <Pages>13</Pages>
  <Words>1110</Words>
  <Characters>7864</Characters>
  <Application>Microsoft Office Word</Application>
  <DocSecurity>0</DocSecurity>
  <Lines>604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массива информации</vt:lpstr>
    </vt:vector>
  </TitlesOfParts>
  <Company>ООО НПП «ЭСН»</Company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массива информации</dc:title>
  <dc:creator>Oksana</dc:creator>
  <cp:lastModifiedBy>Илья Чураков</cp:lastModifiedBy>
  <cp:revision>5</cp:revision>
  <cp:lastPrinted>2014-09-08T01:50:00Z</cp:lastPrinted>
  <dcterms:created xsi:type="dcterms:W3CDTF">2025-09-14T16:50:00Z</dcterms:created>
  <dcterms:modified xsi:type="dcterms:W3CDTF">2025-09-18T22:00:00Z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ТП.П8</vt:lpwstr>
  </property>
  <property fmtid="{D5CDD505-2E9C-101B-9397-08002B2CF9AE}" pid="8" name="год_издания">
    <vt:lpwstr>2025</vt:lpwstr>
  </property>
</Properties>
</file>